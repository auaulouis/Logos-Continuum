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28FCF" w14:textId="14CE43C8" w:rsidR="00AA2D89" w:rsidRDefault="00AA2D89" w:rsidP="00ED0E82">
      <w:pPr>
        <w:pStyle w:val="Heading1"/>
      </w:pPr>
      <w:r>
        <w:t>Notes</w:t>
      </w:r>
    </w:p>
    <w:p w14:paraId="6F64BBAD" w14:textId="0214326E" w:rsidR="007122C2" w:rsidRDefault="00AA2D89" w:rsidP="00AA2D89">
      <w:r>
        <w:t xml:space="preserve">Huge thank you to all those that contributed. For a lot of you it was your </w:t>
      </w:r>
      <w:r w:rsidR="007122C2">
        <w:t>first-time</w:t>
      </w:r>
      <w:r>
        <w:t xml:space="preserve"> cutting </w:t>
      </w:r>
      <w:r w:rsidR="00CD1BE0">
        <w:t>cards,</w:t>
      </w:r>
      <w:r>
        <w:t xml:space="preserve"> and I am wildly impressed</w:t>
      </w:r>
      <w:r w:rsidR="007122C2">
        <w:t xml:space="preserve"> with the work you all did!</w:t>
      </w:r>
    </w:p>
    <w:p w14:paraId="452985F8" w14:textId="1F4CA9FF" w:rsidR="00AA2D89" w:rsidRDefault="00AA2D89" w:rsidP="00AA2D89">
      <w:r>
        <w:t xml:space="preserve"> </w:t>
      </w:r>
      <w:r w:rsidR="007122C2">
        <w:t xml:space="preserve">Alicia, Alison, Austin, </w:t>
      </w:r>
      <w:proofErr w:type="spellStart"/>
      <w:r w:rsidR="007122C2">
        <w:t>Celena</w:t>
      </w:r>
      <w:proofErr w:type="spellEnd"/>
      <w:r w:rsidR="007122C2">
        <w:t xml:space="preserve">, Charles, Claire, Clyde, Emily, Kiran, Nethra, Patrick, Sahana, </w:t>
      </w:r>
      <w:proofErr w:type="spellStart"/>
      <w:r w:rsidR="007122C2">
        <w:t>Tarang</w:t>
      </w:r>
      <w:proofErr w:type="spellEnd"/>
      <w:r w:rsidR="007122C2">
        <w:t xml:space="preserve">, </w:t>
      </w:r>
      <w:proofErr w:type="spellStart"/>
      <w:r w:rsidR="007122C2">
        <w:t>Vedsai</w:t>
      </w:r>
      <w:proofErr w:type="spellEnd"/>
      <w:r w:rsidR="00CA4CD0">
        <w:t>, Riley</w:t>
      </w:r>
      <w:r w:rsidR="004933ED">
        <w:t>, Chelsea</w:t>
      </w:r>
    </w:p>
    <w:p w14:paraId="2FDABAC4" w14:textId="4951B600" w:rsidR="007122C2" w:rsidRDefault="007122C2" w:rsidP="00AA2D89">
      <w:r>
        <w:t xml:space="preserve">File usage: </w:t>
      </w:r>
    </w:p>
    <w:p w14:paraId="07FDC8FA" w14:textId="248213C0" w:rsidR="007122C2" w:rsidRDefault="007122C2" w:rsidP="007122C2">
      <w:pPr>
        <w:pStyle w:val="ListParagraph"/>
        <w:numPr>
          <w:ilvl w:val="0"/>
          <w:numId w:val="35"/>
        </w:numPr>
      </w:pPr>
      <w:r>
        <w:t>AFFs with a regulation good for AI innovation.</w:t>
      </w:r>
    </w:p>
    <w:p w14:paraId="5E0F6300" w14:textId="2D3C7E0D" w:rsidR="007122C2" w:rsidRPr="00AA2D89" w:rsidRDefault="007122C2" w:rsidP="007122C2">
      <w:pPr>
        <w:pStyle w:val="ListParagraph"/>
        <w:numPr>
          <w:ilvl w:val="0"/>
          <w:numId w:val="35"/>
        </w:numPr>
      </w:pPr>
      <w:r>
        <w:t>Probably needs a topic area DA as the NB.</w:t>
      </w:r>
    </w:p>
    <w:p w14:paraId="4C5CF23D" w14:textId="2077B7CA" w:rsidR="00ED0E82" w:rsidRDefault="00ED0E82" w:rsidP="00ED0E82">
      <w:pPr>
        <w:pStyle w:val="Heading1"/>
      </w:pPr>
      <w:r>
        <w:lastRenderedPageBreak/>
        <w:t>Impact Turns – AI Bad</w:t>
      </w:r>
    </w:p>
    <w:p w14:paraId="78254975" w14:textId="2FBB7F07" w:rsidR="004A7334" w:rsidRDefault="004A7334" w:rsidP="004A7334">
      <w:pPr>
        <w:pStyle w:val="Heading2"/>
      </w:pPr>
      <w:r>
        <w:lastRenderedPageBreak/>
        <w:t>I/L – Regs Increase Adoption</w:t>
      </w:r>
    </w:p>
    <w:p w14:paraId="5923CF9F" w14:textId="7F1EACA2" w:rsidR="00B24C9D" w:rsidRDefault="00B24C9D" w:rsidP="00B24C9D">
      <w:pPr>
        <w:pStyle w:val="Heading3"/>
      </w:pPr>
      <w:r>
        <w:lastRenderedPageBreak/>
        <w:t>Investor confidence</w:t>
      </w:r>
    </w:p>
    <w:p w14:paraId="37FCE900" w14:textId="6AAFC938" w:rsidR="00B24C9D" w:rsidRDefault="00B24C9D" w:rsidP="00B24C9D">
      <w:pPr>
        <w:pStyle w:val="Heading4"/>
      </w:pPr>
      <w:r>
        <w:t>AFFs weak regulatory framework spurs AI innovation – only the CPs complete ban avoids it.</w:t>
      </w:r>
    </w:p>
    <w:p w14:paraId="1CFBA1A5" w14:textId="21771D67" w:rsidR="00B24C9D" w:rsidRPr="00B24C9D" w:rsidRDefault="00B24C9D" w:rsidP="00B24C9D">
      <w:proofErr w:type="spellStart"/>
      <w:r w:rsidRPr="00B24C9D">
        <w:rPr>
          <w:rStyle w:val="Style13ptBold"/>
        </w:rPr>
        <w:t>Tartaro</w:t>
      </w:r>
      <w:proofErr w:type="spellEnd"/>
      <w:r w:rsidRPr="00B24C9D">
        <w:rPr>
          <w:rStyle w:val="Style13ptBold"/>
        </w:rPr>
        <w:t xml:space="preserve"> et. </w:t>
      </w:r>
      <w:r>
        <w:rPr>
          <w:rStyle w:val="Style13ptBold"/>
        </w:rPr>
        <w:t>al</w:t>
      </w:r>
      <w:r w:rsidRPr="00B24C9D">
        <w:rPr>
          <w:rStyle w:val="Style13ptBold"/>
        </w:rPr>
        <w:t xml:space="preserve"> 23</w:t>
      </w:r>
      <w:r>
        <w:t xml:space="preserve"> (</w:t>
      </w:r>
      <w:r>
        <w:t xml:space="preserve">Alessio </w:t>
      </w:r>
      <w:proofErr w:type="spellStart"/>
      <w:r>
        <w:t>Tartaro</w:t>
      </w:r>
      <w:proofErr w:type="spellEnd"/>
      <w:r>
        <w:t xml:space="preserve"> University of Sassari Italy</w:t>
      </w:r>
      <w:r>
        <w:t xml:space="preserve">; </w:t>
      </w:r>
      <w:r>
        <w:t>Adam Leon Smith Dragonfly, Barcelona, Catalonia, Spain Chair, Fellows Technical Advisory Group, British Computer Society</w:t>
      </w:r>
      <w:r>
        <w:t xml:space="preserve">; </w:t>
      </w:r>
      <w:r>
        <w:t xml:space="preserve">Patricia Shaw Beyond Reach Consulting, United Kingdom Trustee Director and Chair, Society for Computers and Law Director, </w:t>
      </w:r>
      <w:proofErr w:type="spellStart"/>
      <w:r>
        <w:t>ITechLaw</w:t>
      </w:r>
      <w:proofErr w:type="spellEnd"/>
      <w:r>
        <w:t xml:space="preserve"> Association</w:t>
      </w:r>
      <w:r>
        <w:t xml:space="preserve"> “</w:t>
      </w:r>
      <w:r>
        <w:t>ASSESSING THE IMPACT OF REGULATIONS AND STANDARDS ON INNOVATION IN THE FIELD OF AI</w:t>
      </w:r>
      <w:r>
        <w:t>”, 2023) RIP</w:t>
      </w:r>
    </w:p>
    <w:p w14:paraId="4976B359" w14:textId="7A1C7681" w:rsidR="00B24C9D" w:rsidRPr="007D75D7" w:rsidRDefault="00B24C9D" w:rsidP="00B24C9D">
      <w:pPr>
        <w:rPr>
          <w:sz w:val="16"/>
        </w:rPr>
      </w:pPr>
      <w:proofErr w:type="gramStart"/>
      <w:r w:rsidRPr="007D75D7">
        <w:rPr>
          <w:sz w:val="16"/>
        </w:rPr>
        <w:t>In order to</w:t>
      </w:r>
      <w:proofErr w:type="gramEnd"/>
      <w:r w:rsidRPr="007D75D7">
        <w:rPr>
          <w:sz w:val="16"/>
        </w:rPr>
        <w:t xml:space="preserve"> extend this analysis, it is useful to compare the draft EU </w:t>
      </w:r>
      <w:r w:rsidRPr="007D75D7">
        <w:rPr>
          <w:rStyle w:val="StyleUnderline"/>
        </w:rPr>
        <w:t>AI regulation</w:t>
      </w:r>
      <w:r w:rsidRPr="007D75D7">
        <w:rPr>
          <w:sz w:val="16"/>
        </w:rPr>
        <w:t xml:space="preserve"> to the GDPR [22]. The GDPR </w:t>
      </w:r>
      <w:r w:rsidRPr="007D75D7">
        <w:rPr>
          <w:rStyle w:val="StyleUnderline"/>
        </w:rPr>
        <w:t>is not supported by standards</w:t>
      </w:r>
      <w:r w:rsidRPr="007D75D7">
        <w:rPr>
          <w:sz w:val="16"/>
        </w:rPr>
        <w:t>, however it does allow for third-party GDPR certifications to be awarded. These certification schemes do not provide presumption of conformity with GDPR [1]. Such certification schemes have also been slow to manifest, and there is only one that is endorsed by the European Data Privacy Board [20].</w:t>
      </w:r>
    </w:p>
    <w:p w14:paraId="1FE06660" w14:textId="5FBF7A8A" w:rsidR="00B24C9D" w:rsidRPr="007D75D7" w:rsidRDefault="00B24C9D" w:rsidP="00B24C9D">
      <w:pPr>
        <w:rPr>
          <w:sz w:val="16"/>
        </w:rPr>
      </w:pPr>
      <w:r w:rsidRPr="007D75D7">
        <w:rPr>
          <w:rStyle w:val="StyleUnderline"/>
        </w:rPr>
        <w:t xml:space="preserve">The complaint-based and enforcement-led approach </w:t>
      </w:r>
      <w:r w:rsidRPr="007D75D7">
        <w:rPr>
          <w:sz w:val="16"/>
        </w:rPr>
        <w:t xml:space="preserve">of GDPR </w:t>
      </w:r>
      <w:r w:rsidRPr="007D75D7">
        <w:rPr>
          <w:rStyle w:val="StyleUnderline"/>
        </w:rPr>
        <w:t xml:space="preserve">means that levels of compliance are determined by each </w:t>
      </w:r>
      <w:proofErr w:type="spellStart"/>
      <w:r w:rsidRPr="007D75D7">
        <w:rPr>
          <w:rStyle w:val="StyleUnderline"/>
        </w:rPr>
        <w:t>organisation’s</w:t>
      </w:r>
      <w:proofErr w:type="spellEnd"/>
      <w:r w:rsidRPr="007D75D7">
        <w:rPr>
          <w:rStyle w:val="StyleUnderline"/>
        </w:rPr>
        <w:t xml:space="preserve"> judgement of the risk and impact of fines and reputational </w:t>
      </w:r>
      <w:proofErr w:type="gramStart"/>
      <w:r w:rsidRPr="007D75D7">
        <w:rPr>
          <w:rStyle w:val="StyleUnderline"/>
        </w:rPr>
        <w:t>damage, and</w:t>
      </w:r>
      <w:proofErr w:type="gramEnd"/>
      <w:r w:rsidRPr="007D75D7">
        <w:rPr>
          <w:rStyle w:val="StyleUnderline"/>
        </w:rPr>
        <w:t xml:space="preserve"> limited by the number of resources available to data protection authorities</w:t>
      </w:r>
      <w:r w:rsidRPr="007D75D7">
        <w:rPr>
          <w:sz w:val="16"/>
        </w:rPr>
        <w:t xml:space="preserve">. Additionally, </w:t>
      </w:r>
      <w:r w:rsidRPr="007D75D7">
        <w:rPr>
          <w:rStyle w:val="StyleUnderline"/>
        </w:rPr>
        <w:t xml:space="preserve">there is growing evidence that GDPR has resulted in less competition in some </w:t>
      </w:r>
      <w:proofErr w:type="gramStart"/>
      <w:r w:rsidRPr="007D75D7">
        <w:rPr>
          <w:rStyle w:val="StyleUnderline"/>
        </w:rPr>
        <w:t>areas, and</w:t>
      </w:r>
      <w:proofErr w:type="gramEnd"/>
      <w:r w:rsidRPr="007D75D7">
        <w:rPr>
          <w:rStyle w:val="StyleUnderline"/>
        </w:rPr>
        <w:t xml:space="preserve"> </w:t>
      </w:r>
      <w:proofErr w:type="spellStart"/>
      <w:r w:rsidRPr="007D75D7">
        <w:rPr>
          <w:rStyle w:val="StyleUnderline"/>
        </w:rPr>
        <w:t>favoured</w:t>
      </w:r>
      <w:proofErr w:type="spellEnd"/>
      <w:r w:rsidRPr="007D75D7">
        <w:rPr>
          <w:rStyle w:val="StyleUnderline"/>
        </w:rPr>
        <w:t xml:space="preserve"> large online platforms</w:t>
      </w:r>
      <w:r w:rsidRPr="007D75D7">
        <w:rPr>
          <w:sz w:val="16"/>
        </w:rPr>
        <w:t xml:space="preserve"> [23]. One of the reasons for this is that </w:t>
      </w:r>
      <w:r w:rsidRPr="007D75D7">
        <w:rPr>
          <w:rStyle w:val="StyleUnderline"/>
        </w:rPr>
        <w:t>companies are less willing to trust smaller companies with data, as it may impact their own compliance</w:t>
      </w:r>
      <w:r w:rsidRPr="007D75D7">
        <w:rPr>
          <w:sz w:val="16"/>
        </w:rPr>
        <w:t xml:space="preserve"> [24]. Consequently, </w:t>
      </w:r>
      <w:r w:rsidRPr="007D75D7">
        <w:rPr>
          <w:rStyle w:val="StyleUnderline"/>
        </w:rPr>
        <w:t>the decision to use regulations without standards has had a substantial impact on innovation in the uncertain data sector</w:t>
      </w:r>
      <w:r w:rsidRPr="007D75D7">
        <w:rPr>
          <w:sz w:val="16"/>
        </w:rPr>
        <w:t xml:space="preserve">. It should be acknowledged, however, that this impact has </w:t>
      </w:r>
      <w:proofErr w:type="gramStart"/>
      <w:r w:rsidRPr="007D75D7">
        <w:rPr>
          <w:sz w:val="16"/>
        </w:rPr>
        <w:t>not only been</w:t>
      </w:r>
      <w:proofErr w:type="gramEnd"/>
      <w:r w:rsidRPr="007D75D7">
        <w:rPr>
          <w:sz w:val="16"/>
        </w:rPr>
        <w:t xml:space="preserve"> negative. </w:t>
      </w:r>
      <w:r w:rsidRPr="007D75D7">
        <w:rPr>
          <w:rStyle w:val="Emphasis"/>
        </w:rPr>
        <w:t>The emergence of privacy-enhancing technologies</w:t>
      </w:r>
      <w:r w:rsidRPr="007D75D7">
        <w:rPr>
          <w:sz w:val="16"/>
        </w:rPr>
        <w:t xml:space="preserve"> is linked to the </w:t>
      </w:r>
      <w:proofErr w:type="gramStart"/>
      <w:r w:rsidRPr="007D75D7">
        <w:rPr>
          <w:sz w:val="16"/>
        </w:rPr>
        <w:t>GDPR, and</w:t>
      </w:r>
      <w:proofErr w:type="gramEnd"/>
      <w:r w:rsidRPr="007D75D7">
        <w:rPr>
          <w:sz w:val="16"/>
        </w:rPr>
        <w:t xml:space="preserve"> </w:t>
      </w:r>
      <w:r w:rsidRPr="007D75D7">
        <w:rPr>
          <w:rStyle w:val="Emphasis"/>
        </w:rPr>
        <w:t>represents a positive impact of the regulation on innovation</w:t>
      </w:r>
      <w:r w:rsidRPr="007D75D7">
        <w:rPr>
          <w:sz w:val="16"/>
        </w:rPr>
        <w:t>.</w:t>
      </w:r>
    </w:p>
    <w:p w14:paraId="07CA6CC2" w14:textId="3218144E" w:rsidR="00B24C9D" w:rsidRPr="007D75D7" w:rsidRDefault="00B24C9D" w:rsidP="00B24C9D">
      <w:pPr>
        <w:rPr>
          <w:sz w:val="16"/>
        </w:rPr>
      </w:pPr>
      <w:r w:rsidRPr="007D75D7">
        <w:rPr>
          <w:rStyle w:val="StyleUnderline"/>
        </w:rPr>
        <w:t>Many innovative developments come from small enterprises, who have some advantages over larger companies</w:t>
      </w:r>
      <w:r w:rsidRPr="007D75D7">
        <w:rPr>
          <w:sz w:val="16"/>
        </w:rPr>
        <w:t xml:space="preserve"> [35] [8] [21]. However, one disadvantage that startups usually have is a lack of financial resources. As Forbes magazine pointed out [32], the legislation is deliberately vague — much like the EU’s proposed AI act it is vague </w:t>
      </w:r>
      <w:proofErr w:type="gramStart"/>
      <w:r w:rsidRPr="007D75D7">
        <w:rPr>
          <w:sz w:val="16"/>
        </w:rPr>
        <w:t>in order to</w:t>
      </w:r>
      <w:proofErr w:type="gramEnd"/>
      <w:r w:rsidRPr="007D75D7">
        <w:rPr>
          <w:sz w:val="16"/>
        </w:rPr>
        <w:t xml:space="preserve"> remain future-proof. The result of this is that many large firms are spending as much of 40% of their GDPR compliance budget on legal advice </w:t>
      </w:r>
      <w:proofErr w:type="gramStart"/>
      <w:r w:rsidRPr="007D75D7">
        <w:rPr>
          <w:sz w:val="16"/>
        </w:rPr>
        <w:t>in order to</w:t>
      </w:r>
      <w:proofErr w:type="gramEnd"/>
      <w:r w:rsidRPr="007D75D7">
        <w:rPr>
          <w:sz w:val="16"/>
        </w:rPr>
        <w:t xml:space="preserve"> interpret the meaning of many of the requirements. Clearly, smaller firms are less able to rely on legal advice, and less able to pay fines if the legal advice is not supported by decisions by the regulators.</w:t>
      </w:r>
    </w:p>
    <w:p w14:paraId="06F6BD68" w14:textId="433ECEC8" w:rsidR="00B24C9D" w:rsidRPr="007D75D7" w:rsidRDefault="00B24C9D" w:rsidP="00B24C9D">
      <w:pPr>
        <w:rPr>
          <w:sz w:val="16"/>
        </w:rPr>
      </w:pPr>
      <w:r w:rsidRPr="007D75D7">
        <w:rPr>
          <w:sz w:val="16"/>
        </w:rPr>
        <w:t xml:space="preserve">In contrast, </w:t>
      </w:r>
      <w:r w:rsidRPr="007D75D7">
        <w:rPr>
          <w:rStyle w:val="StyleUnderline"/>
        </w:rPr>
        <w:t xml:space="preserve">the proposed AI Act is based on conformity assessment processes prior to placing a product on the market. </w:t>
      </w:r>
      <w:r w:rsidRPr="007D75D7">
        <w:rPr>
          <w:sz w:val="16"/>
        </w:rPr>
        <w:t>Conformity assessments require clear and unambiguous technical standards. Such standards are obtainable by businesses for a negligible fee. Conformity assessments come at a cost, but not a significant cost compared with the cost of actually complying with the requirements [19</w:t>
      </w:r>
      <w:proofErr w:type="gramStart"/>
      <w:r w:rsidRPr="007D75D7">
        <w:rPr>
          <w:sz w:val="16"/>
        </w:rPr>
        <w:t>], or</w:t>
      </w:r>
      <w:proofErr w:type="gramEnd"/>
      <w:r w:rsidRPr="007D75D7">
        <w:rPr>
          <w:sz w:val="16"/>
        </w:rPr>
        <w:t xml:space="preserve"> obtaining expensive legal advice.</w:t>
      </w:r>
      <w:r w:rsidRPr="007D75D7">
        <w:rPr>
          <w:sz w:val="16"/>
        </w:rPr>
        <w:t>4</w:t>
      </w:r>
    </w:p>
    <w:p w14:paraId="3293128D" w14:textId="6987D070" w:rsidR="00B24C9D" w:rsidRPr="007D75D7" w:rsidRDefault="00B24C9D" w:rsidP="00B24C9D">
      <w:pPr>
        <w:rPr>
          <w:sz w:val="16"/>
        </w:rPr>
      </w:pPr>
      <w:r w:rsidRPr="007D75D7">
        <w:rPr>
          <w:rStyle w:val="StyleUnderline"/>
        </w:rPr>
        <w:t>Innovative businesses that remain unclear about compliance can participate in regulatory sandboxes, expected within each member state, that allow a “safe space” to work with regulators on innovation.</w:t>
      </w:r>
      <w:r w:rsidRPr="007D75D7">
        <w:rPr>
          <w:sz w:val="16"/>
        </w:rPr>
        <w:t xml:space="preserve"> Since the UK Financial Conduct Authority launched its sandbox in 2016, it has supported </w:t>
      </w:r>
      <w:r w:rsidRPr="007D75D7">
        <w:rPr>
          <w:rStyle w:val="StyleUnderline"/>
        </w:rPr>
        <w:t xml:space="preserve">more than 700 firms and increased their average speed to market by 40% compared with the regulator’s standard </w:t>
      </w:r>
      <w:proofErr w:type="spellStart"/>
      <w:r w:rsidRPr="007D75D7">
        <w:rPr>
          <w:rStyle w:val="StyleUnderline"/>
        </w:rPr>
        <w:t>authorisation</w:t>
      </w:r>
      <w:proofErr w:type="spellEnd"/>
      <w:r w:rsidRPr="007D75D7">
        <w:rPr>
          <w:rStyle w:val="StyleUnderline"/>
        </w:rPr>
        <w:t xml:space="preserve"> time </w:t>
      </w:r>
      <w:r w:rsidRPr="007D75D7">
        <w:rPr>
          <w:sz w:val="16"/>
        </w:rPr>
        <w:t xml:space="preserve">[33]. However, sandboxes are limited by </w:t>
      </w:r>
      <w:proofErr w:type="gramStart"/>
      <w:r w:rsidRPr="007D75D7">
        <w:rPr>
          <w:sz w:val="16"/>
        </w:rPr>
        <w:t>a number of</w:t>
      </w:r>
      <w:proofErr w:type="gramEnd"/>
      <w:r w:rsidRPr="007D75D7">
        <w:rPr>
          <w:sz w:val="16"/>
        </w:rPr>
        <w:t xml:space="preserve"> factors. Firstly, the willingness of companies to subject themselves to regulatory scrutiny before they need to. Secondly, the ability of companies to share data with regulators. While the proposed EU AI Act modifies the GDPR to allow companies to process data </w:t>
      </w:r>
      <w:proofErr w:type="gramStart"/>
      <w:r w:rsidRPr="007D75D7">
        <w:rPr>
          <w:sz w:val="16"/>
        </w:rPr>
        <w:t>in order to</w:t>
      </w:r>
      <w:proofErr w:type="gramEnd"/>
      <w:r w:rsidRPr="007D75D7">
        <w:rPr>
          <w:sz w:val="16"/>
        </w:rPr>
        <w:t xml:space="preserve"> comply with aspects of the regulation, the sandboxes are expected to be in operation long before the proposed AI Act.</w:t>
      </w:r>
    </w:p>
    <w:p w14:paraId="73B0F0B4" w14:textId="0E209F83" w:rsidR="00B24C9D" w:rsidRPr="007D75D7" w:rsidRDefault="00B24C9D" w:rsidP="00B24C9D">
      <w:pPr>
        <w:rPr>
          <w:rStyle w:val="Emphasis"/>
        </w:rPr>
      </w:pPr>
      <w:r w:rsidRPr="007D75D7">
        <w:rPr>
          <w:sz w:val="16"/>
        </w:rPr>
        <w:t xml:space="preserve">Also, as previously noted, </w:t>
      </w:r>
      <w:r w:rsidRPr="007D75D7">
        <w:rPr>
          <w:rStyle w:val="Emphasis"/>
        </w:rPr>
        <w:t>regulation in some areas has sparked innovation</w:t>
      </w:r>
      <w:r w:rsidRPr="007D75D7">
        <w:rPr>
          <w:sz w:val="16"/>
        </w:rPr>
        <w:t xml:space="preserve">. </w:t>
      </w:r>
      <w:r w:rsidRPr="007D75D7">
        <w:rPr>
          <w:rStyle w:val="StyleUnderline"/>
        </w:rPr>
        <w:t xml:space="preserve">It is likely similar innovations will result from AI regulation, this may be in technical compliance and post-market </w:t>
      </w:r>
      <w:proofErr w:type="gramStart"/>
      <w:r w:rsidRPr="007D75D7">
        <w:rPr>
          <w:rStyle w:val="StyleUnderline"/>
        </w:rPr>
        <w:t>monitoring, and</w:t>
      </w:r>
      <w:proofErr w:type="gramEnd"/>
      <w:r w:rsidRPr="007D75D7">
        <w:rPr>
          <w:rStyle w:val="StyleUnderline"/>
        </w:rPr>
        <w:t xml:space="preserve"> may be in the creation of new kinds of roles and professions to help govern AI systems.</w:t>
      </w:r>
      <w:r w:rsidRPr="007D75D7">
        <w:rPr>
          <w:sz w:val="16"/>
        </w:rPr>
        <w:t xml:space="preserve"> Early work by </w:t>
      </w:r>
      <w:proofErr w:type="spellStart"/>
      <w:r w:rsidRPr="007D75D7">
        <w:rPr>
          <w:sz w:val="16"/>
        </w:rPr>
        <w:t>standardisation</w:t>
      </w:r>
      <w:proofErr w:type="spellEnd"/>
      <w:r w:rsidRPr="007D75D7">
        <w:rPr>
          <w:sz w:val="16"/>
        </w:rPr>
        <w:t xml:space="preserve"> bodies to define the criteria for competent persons to assess AI systems indicates that no single person is likely to have all the skills required - </w:t>
      </w:r>
      <w:r w:rsidRPr="007D75D7">
        <w:rPr>
          <w:sz w:val="16"/>
        </w:rPr>
        <w:lastRenderedPageBreak/>
        <w:t xml:space="preserve">as this encompasses a diverse set of socio-legal-technical competencies. </w:t>
      </w:r>
      <w:r w:rsidRPr="007D75D7">
        <w:rPr>
          <w:rStyle w:val="StyleUnderline"/>
        </w:rPr>
        <w:t>Technical resources are unaccustomed with considering legal and ethical requirements, legal experts rarely have data science skills, and AI ethicists are more focused on the broad and long-term impacts of AI systems on individuals and society</w:t>
      </w:r>
      <w:r w:rsidRPr="007D75D7">
        <w:rPr>
          <w:sz w:val="16"/>
        </w:rPr>
        <w:t xml:space="preserve">. </w:t>
      </w:r>
      <w:r w:rsidRPr="007D75D7">
        <w:rPr>
          <w:rStyle w:val="Emphasis"/>
        </w:rPr>
        <w:t>Therefore, a comprehensive assessment of AI systems requires a team of experts from different disciplines, including technologists, legal and ethical experts</w:t>
      </w:r>
      <w:r w:rsidRPr="007D75D7">
        <w:rPr>
          <w:sz w:val="16"/>
        </w:rPr>
        <w:t xml:space="preserve">. </w:t>
      </w:r>
      <w:r w:rsidRPr="007D75D7">
        <w:rPr>
          <w:rStyle w:val="StyleUnderline"/>
        </w:rPr>
        <w:t xml:space="preserve">The development of this multi-disciplinary expertise and the establishment of new processes to combine and integrate them within </w:t>
      </w:r>
      <w:proofErr w:type="spellStart"/>
      <w:r w:rsidRPr="007D75D7">
        <w:rPr>
          <w:rStyle w:val="StyleUnderline"/>
        </w:rPr>
        <w:t>organisations</w:t>
      </w:r>
      <w:proofErr w:type="spellEnd"/>
      <w:r w:rsidRPr="007D75D7">
        <w:rPr>
          <w:rStyle w:val="StyleUnderline"/>
        </w:rPr>
        <w:t xml:space="preserve"> might be one of the </w:t>
      </w:r>
      <w:r w:rsidRPr="007D75D7">
        <w:rPr>
          <w:rStyle w:val="Emphasis"/>
        </w:rPr>
        <w:t>major innovations brought about by the regulation of AI.</w:t>
      </w:r>
    </w:p>
    <w:p w14:paraId="776E28EC" w14:textId="639B5549" w:rsidR="00B24C9D" w:rsidRPr="00B24C9D" w:rsidRDefault="00B24C9D" w:rsidP="00B24C9D">
      <w:pPr>
        <w:pStyle w:val="Heading3"/>
      </w:pPr>
      <w:r>
        <w:lastRenderedPageBreak/>
        <w:t>Social Buy-in</w:t>
      </w:r>
    </w:p>
    <w:p w14:paraId="20223D90" w14:textId="54D5FF7D" w:rsidR="007055D3" w:rsidRDefault="007055D3" w:rsidP="007055D3">
      <w:pPr>
        <w:pStyle w:val="Heading4"/>
      </w:pPr>
      <w:r>
        <w:t>Regulation spur investment in AI - increases social trust and stifles decent.</w:t>
      </w:r>
    </w:p>
    <w:p w14:paraId="4F802569" w14:textId="4F0172C3" w:rsidR="007055D3" w:rsidRPr="007055D3" w:rsidRDefault="007055D3" w:rsidP="007055D3">
      <w:r w:rsidRPr="007055D3">
        <w:rPr>
          <w:rStyle w:val="Style13ptBold"/>
        </w:rPr>
        <w:t>Yadav 24</w:t>
      </w:r>
      <w:r>
        <w:t xml:space="preserve"> (</w:t>
      </w:r>
      <w:r w:rsidRPr="007055D3">
        <w:t>Rahul Yadav</w:t>
      </w:r>
      <w:r>
        <w:t xml:space="preserve"> </w:t>
      </w:r>
      <w:r w:rsidRPr="007055D3">
        <w:t>i</w:t>
      </w:r>
      <w:r w:rsidRPr="007055D3">
        <w:t>s the chief technology officer at Milestone Systems. He holds a Global Executive MBA from INSEAD in Fontainebleau, France, and a Master of Technology (</w:t>
      </w:r>
      <w:proofErr w:type="spellStart"/>
      <w:r w:rsidRPr="007055D3">
        <w:t>M.Tech</w:t>
      </w:r>
      <w:proofErr w:type="spellEnd"/>
      <w:r w:rsidRPr="007055D3">
        <w:t>.) in Digital Communication from the National Institute of Technology, Bhopal, India</w:t>
      </w:r>
      <w:r w:rsidRPr="007055D3">
        <w:t>,</w:t>
      </w:r>
      <w:r w:rsidRPr="007055D3">
        <w:t xml:space="preserve"> 1-26-2024, "Balancing AI Innovation and Regulation: The Potential Impact on U.S. Security Companies and Practitioners", </w:t>
      </w:r>
      <w:r>
        <w:t>ASIS</w:t>
      </w:r>
      <w:r w:rsidRPr="007055D3">
        <w:t xml:space="preserve">, </w:t>
      </w:r>
      <w:r w:rsidRPr="003A11C0">
        <w:t>https://www.asisonline.org/security-management-magazine/articles/2024/01/balancing-ai-innovation-and-regulation/</w:t>
      </w:r>
      <w:r>
        <w:t xml:space="preserve">) </w:t>
      </w:r>
      <w:proofErr w:type="gramStart"/>
      <w:r w:rsidR="00B24C9D">
        <w:t>RIP</w:t>
      </w:r>
      <w:proofErr w:type="gramEnd"/>
    </w:p>
    <w:p w14:paraId="60E5A35F" w14:textId="52F30127" w:rsidR="004A7334" w:rsidRPr="007D75D7" w:rsidRDefault="004A7334" w:rsidP="004A7334">
      <w:pPr>
        <w:rPr>
          <w:sz w:val="16"/>
        </w:rPr>
      </w:pPr>
      <w:r w:rsidRPr="007D75D7">
        <w:rPr>
          <w:rStyle w:val="StyleUnderline"/>
        </w:rPr>
        <w:t>AI and machine learning technologies have become integral to many applications and services within the security industry</w:t>
      </w:r>
      <w:r w:rsidRPr="007D75D7">
        <w:rPr>
          <w:sz w:val="16"/>
        </w:rPr>
        <w:t>. The adoption of these technologies in security continues to rise rapidly as the performance of these technologies improves and new applications emerge. The ability to extract insights from massive amounts of data provides security teams with augmented awareness of risks and events.</w:t>
      </w:r>
    </w:p>
    <w:p w14:paraId="64B95464" w14:textId="77777777" w:rsidR="004A7334" w:rsidRPr="007D75D7" w:rsidRDefault="004A7334" w:rsidP="004A7334">
      <w:pPr>
        <w:rPr>
          <w:sz w:val="16"/>
        </w:rPr>
      </w:pPr>
      <w:r w:rsidRPr="007D75D7">
        <w:rPr>
          <w:rStyle w:val="StyleUnderline"/>
        </w:rPr>
        <w:t>Video analytics relies on AI for tasks like pattern recognition, facial recognition, object classification, and anomaly detection within video data</w:t>
      </w:r>
      <w:r w:rsidRPr="007D75D7">
        <w:rPr>
          <w:sz w:val="16"/>
        </w:rPr>
        <w:t>. Smart cameras equipped with machine learning can identify threats and suspicious behavior in real time. AI also unlocks valuable insights from security data through techniques like predictive analytics. AI technologies are finding use cases across access control, video security, alarm systems, and much more.</w:t>
      </w:r>
    </w:p>
    <w:p w14:paraId="442949D5" w14:textId="11426FFC" w:rsidR="004A7334" w:rsidRPr="007D75D7" w:rsidRDefault="004A7334" w:rsidP="004A7334">
      <w:pPr>
        <w:rPr>
          <w:rStyle w:val="StyleUnderline"/>
        </w:rPr>
      </w:pPr>
      <w:r w:rsidRPr="007D75D7">
        <w:rPr>
          <w:rStyle w:val="StyleUnderline"/>
        </w:rPr>
        <w:t xml:space="preserve">While stricter regulations may increase costs associated with developing, testing, and monitoring AI systems, </w:t>
      </w:r>
      <w:r w:rsidRPr="007D75D7">
        <w:rPr>
          <w:rStyle w:val="Emphasis"/>
        </w:rPr>
        <w:t xml:space="preserve">well-crafted policies will </w:t>
      </w:r>
      <w:r w:rsidRPr="007D75D7">
        <w:rPr>
          <w:rStyle w:val="StyleUnderline"/>
        </w:rPr>
        <w:t>push the</w:t>
      </w:r>
      <w:r w:rsidRPr="007D75D7">
        <w:rPr>
          <w:sz w:val="16"/>
        </w:rPr>
        <w:t xml:space="preserve"> security </w:t>
      </w:r>
      <w:r w:rsidRPr="007D75D7">
        <w:rPr>
          <w:rStyle w:val="StyleUnderline"/>
        </w:rPr>
        <w:t>industry toward more responsible AI practices that consider ethics and potential harm. This will</w:t>
      </w:r>
      <w:r w:rsidRPr="007D75D7">
        <w:rPr>
          <w:rStyle w:val="Emphasis"/>
        </w:rPr>
        <w:t xml:space="preserve"> benefit customers, individuals, and businesses over the long term as potential negative impacts are minimized.</w:t>
      </w:r>
      <w:r w:rsidRPr="007D75D7">
        <w:rPr>
          <w:sz w:val="16"/>
        </w:rPr>
        <w:t xml:space="preserve"> </w:t>
      </w:r>
      <w:r w:rsidRPr="007D75D7">
        <w:rPr>
          <w:rStyle w:val="StyleUnderline"/>
        </w:rPr>
        <w:t>Regulations can also improve public trust and adoption of AI solutions as the technologies become more accountable, fair, and transparent in their workings and decisions.</w:t>
      </w:r>
    </w:p>
    <w:p w14:paraId="340D3600" w14:textId="77777777" w:rsidR="007D75D7" w:rsidRDefault="007D75D7" w:rsidP="007D75D7">
      <w:pPr>
        <w:pStyle w:val="Heading4"/>
      </w:pPr>
      <w:r>
        <w:t xml:space="preserve">Polls show – majority of global citizens nervous about the future of </w:t>
      </w:r>
      <w:proofErr w:type="gramStart"/>
      <w:r>
        <w:t>AI</w:t>
      </w:r>
      <w:proofErr w:type="gramEnd"/>
      <w:r>
        <w:t xml:space="preserve"> </w:t>
      </w:r>
    </w:p>
    <w:p w14:paraId="79DD7E81" w14:textId="77777777" w:rsidR="007D75D7" w:rsidRDefault="007D75D7" w:rsidP="007D75D7">
      <w:r w:rsidRPr="00CB30A6">
        <w:rPr>
          <w:rStyle w:val="Style13ptBold"/>
        </w:rPr>
        <w:t>McClure ’24</w:t>
      </w:r>
      <w:r w:rsidRPr="00CB30A6">
        <w:t xml:space="preserve"> – (Paul McClure, Bachelor of Nursing, Graduate Diplomas in Advanced Nursing and Psychological Studies, a Master of Laws (Juris Doctor), and a Bachelor of Arts in journalism and creative writing, previously worked as an intensive care nurse at one of Australia’s busiest </w:t>
      </w:r>
      <w:proofErr w:type="gramStart"/>
      <w:r w:rsidRPr="00CB30A6">
        <w:t>hospital</w:t>
      </w:r>
      <w:proofErr w:type="gramEnd"/>
      <w:r w:rsidRPr="00CB30A6">
        <w:t xml:space="preserve"> and a criminal defense lawyer, “The bad and ugly: AI is harmful, unreliable, and running out of data”, 4/22/24, New Atlas, https://newatlas.com/technology/ai-index-report-negatives/) </w:t>
      </w:r>
    </w:p>
    <w:p w14:paraId="414B1944" w14:textId="77777777" w:rsidR="007D75D7" w:rsidRPr="004E7D6B" w:rsidRDefault="007D75D7" w:rsidP="007D75D7">
      <w:pPr>
        <w:rPr>
          <w:sz w:val="16"/>
        </w:rPr>
      </w:pPr>
      <w:r w:rsidRPr="004E7D6B">
        <w:rPr>
          <w:highlight w:val="cyan"/>
          <w:u w:val="single"/>
        </w:rPr>
        <w:t>Public opinion</w:t>
      </w:r>
      <w:r w:rsidRPr="004E7D6B">
        <w:rPr>
          <w:u w:val="single"/>
        </w:rPr>
        <w:t xml:space="preserve"> has </w:t>
      </w:r>
      <w:r w:rsidRPr="004E7D6B">
        <w:rPr>
          <w:highlight w:val="cyan"/>
          <w:u w:val="single"/>
        </w:rPr>
        <w:t>shifted</w:t>
      </w:r>
      <w:r w:rsidRPr="004E7D6B">
        <w:rPr>
          <w:sz w:val="16"/>
        </w:rPr>
        <w:t xml:space="preserve">: Half of us </w:t>
      </w:r>
      <w:proofErr w:type="gramStart"/>
      <w:r w:rsidRPr="004E7D6B">
        <w:rPr>
          <w:sz w:val="16"/>
        </w:rPr>
        <w:t>are</w:t>
      </w:r>
      <w:proofErr w:type="gramEnd"/>
      <w:r w:rsidRPr="004E7D6B">
        <w:rPr>
          <w:sz w:val="16"/>
        </w:rPr>
        <w:t xml:space="preserve"> nervous about AI's impact</w:t>
      </w:r>
    </w:p>
    <w:p w14:paraId="79153006" w14:textId="77777777" w:rsidR="007D75D7" w:rsidRPr="004E7D6B" w:rsidRDefault="007D75D7" w:rsidP="007D75D7">
      <w:pPr>
        <w:rPr>
          <w:sz w:val="16"/>
        </w:rPr>
      </w:pPr>
      <w:r w:rsidRPr="004E7D6B">
        <w:rPr>
          <w:u w:val="single"/>
        </w:rPr>
        <w:t>According to surveys conducted by Ipsos</w:t>
      </w:r>
      <w:r w:rsidRPr="004E7D6B">
        <w:rPr>
          <w:sz w:val="16"/>
        </w:rPr>
        <w:t xml:space="preserve">, while </w:t>
      </w:r>
      <w:r w:rsidRPr="004E7D6B">
        <w:rPr>
          <w:highlight w:val="cyan"/>
          <w:u w:val="single"/>
        </w:rPr>
        <w:t>52%</w:t>
      </w:r>
      <w:r w:rsidRPr="004E7D6B">
        <w:rPr>
          <w:u w:val="single"/>
        </w:rPr>
        <w:t xml:space="preserve"> </w:t>
      </w:r>
      <w:r w:rsidRPr="004E7D6B">
        <w:rPr>
          <w:highlight w:val="cyan"/>
          <w:u w:val="single"/>
        </w:rPr>
        <w:t>of the global public</w:t>
      </w:r>
      <w:r w:rsidRPr="004E7D6B">
        <w:rPr>
          <w:u w:val="single"/>
        </w:rPr>
        <w:t xml:space="preserve"> expressed </w:t>
      </w:r>
      <w:r w:rsidRPr="004E7D6B">
        <w:rPr>
          <w:highlight w:val="cyan"/>
          <w:u w:val="single"/>
        </w:rPr>
        <w:t>nervous</w:t>
      </w:r>
      <w:r w:rsidRPr="004E7D6B">
        <w:rPr>
          <w:u w:val="single"/>
        </w:rPr>
        <w:t xml:space="preserve">ness </w:t>
      </w:r>
      <w:r w:rsidRPr="004E7D6B">
        <w:rPr>
          <w:highlight w:val="cyan"/>
          <w:u w:val="single"/>
        </w:rPr>
        <w:t>about</w:t>
      </w:r>
      <w:r w:rsidRPr="004E7D6B">
        <w:rPr>
          <w:u w:val="single"/>
        </w:rPr>
        <w:t xml:space="preserve"> </w:t>
      </w:r>
      <w:r w:rsidRPr="004E7D6B">
        <w:rPr>
          <w:highlight w:val="cyan"/>
          <w:u w:val="single"/>
        </w:rPr>
        <w:t>products and services that used AI</w:t>
      </w:r>
      <w:r w:rsidRPr="004E7D6B">
        <w:rPr>
          <w:sz w:val="16"/>
        </w:rPr>
        <w:t xml:space="preserve">, up </w:t>
      </w:r>
      <w:r w:rsidRPr="004E7D6B">
        <w:rPr>
          <w:u w:val="single"/>
        </w:rPr>
        <w:t>from 39% in 2022</w:t>
      </w:r>
      <w:r w:rsidRPr="004E7D6B">
        <w:rPr>
          <w:sz w:val="16"/>
        </w:rPr>
        <w:t>, Australians were the most nervous, followed by Brits, Canadians, and Americans.</w:t>
      </w:r>
    </w:p>
    <w:p w14:paraId="3CE04CB7" w14:textId="77777777" w:rsidR="007D75D7" w:rsidRPr="00CB30A6" w:rsidRDefault="007D75D7" w:rsidP="007D75D7">
      <w:pPr>
        <w:rPr>
          <w:u w:val="single"/>
        </w:rPr>
      </w:pPr>
      <w:r w:rsidRPr="004E7D6B">
        <w:rPr>
          <w:u w:val="single"/>
        </w:rPr>
        <w:t xml:space="preserve">Globally, </w:t>
      </w:r>
      <w:r w:rsidRPr="004E7D6B">
        <w:rPr>
          <w:highlight w:val="cyan"/>
          <w:u w:val="single"/>
        </w:rPr>
        <w:t>57% of people expect AI to change how they do their jobs in the next five years</w:t>
      </w:r>
      <w:r w:rsidRPr="004E7D6B">
        <w:rPr>
          <w:u w:val="single"/>
        </w:rPr>
        <w:t>, with more than a third (</w:t>
      </w:r>
      <w:r w:rsidRPr="004E7D6B">
        <w:rPr>
          <w:highlight w:val="cyan"/>
          <w:u w:val="single"/>
        </w:rPr>
        <w:t>36%</w:t>
      </w:r>
      <w:r w:rsidRPr="004E7D6B">
        <w:rPr>
          <w:u w:val="single"/>
        </w:rPr>
        <w:t xml:space="preserve">) </w:t>
      </w:r>
      <w:r w:rsidRPr="004E7D6B">
        <w:rPr>
          <w:highlight w:val="cyan"/>
          <w:u w:val="single"/>
        </w:rPr>
        <w:t>expecting AI to replace them</w:t>
      </w:r>
      <w:r w:rsidRPr="004E7D6B">
        <w:rPr>
          <w:u w:val="single"/>
        </w:rPr>
        <w:t xml:space="preserve"> in the same time</w:t>
      </w:r>
      <w:r w:rsidRPr="004E7D6B">
        <w:rPr>
          <w:sz w:val="16"/>
        </w:rPr>
        <w:t xml:space="preserve"> frame. Understandably, older generations are less concerned that AI will have a substantial effect than younger ones: </w:t>
      </w:r>
      <w:r w:rsidRPr="004E7D6B">
        <w:rPr>
          <w:u w:val="single"/>
        </w:rPr>
        <w:t>46% of boomers versus 66% of Gen Z.</w:t>
      </w:r>
    </w:p>
    <w:p w14:paraId="03EBEFF6" w14:textId="77777777" w:rsidR="007D75D7" w:rsidRPr="004E7D6B" w:rsidRDefault="007D75D7" w:rsidP="007D75D7">
      <w:pPr>
        <w:rPr>
          <w:u w:val="single"/>
        </w:rPr>
      </w:pPr>
      <w:r w:rsidRPr="004E7D6B">
        <w:rPr>
          <w:sz w:val="16"/>
        </w:rPr>
        <w:t xml:space="preserve">Global Public Opinion on Artificial Intelligence (GPO-AI) data presented in the </w:t>
      </w:r>
      <w:r w:rsidRPr="004E7D6B">
        <w:rPr>
          <w:u w:val="single"/>
        </w:rPr>
        <w:t xml:space="preserve">AI Impact report showed that </w:t>
      </w:r>
      <w:r w:rsidRPr="004E7D6B">
        <w:rPr>
          <w:highlight w:val="cyan"/>
          <w:u w:val="single"/>
        </w:rPr>
        <w:t>49%</w:t>
      </w:r>
      <w:r w:rsidRPr="004E7D6B">
        <w:rPr>
          <w:u w:val="single"/>
        </w:rPr>
        <w:t xml:space="preserve"> </w:t>
      </w:r>
      <w:r w:rsidRPr="004E7D6B">
        <w:rPr>
          <w:highlight w:val="cyan"/>
          <w:u w:val="single"/>
        </w:rPr>
        <w:t>of global citizens</w:t>
      </w:r>
      <w:r w:rsidRPr="004E7D6B">
        <w:rPr>
          <w:u w:val="single"/>
        </w:rPr>
        <w:t xml:space="preserve"> were most </w:t>
      </w:r>
      <w:r w:rsidRPr="004E7D6B">
        <w:rPr>
          <w:highlight w:val="cyan"/>
          <w:u w:val="single"/>
        </w:rPr>
        <w:t>concerned</w:t>
      </w:r>
      <w:r w:rsidRPr="004E7D6B">
        <w:rPr>
          <w:u w:val="single"/>
        </w:rPr>
        <w:t xml:space="preserve"> that</w:t>
      </w:r>
      <w:r w:rsidRPr="004E7D6B">
        <w:rPr>
          <w:sz w:val="16"/>
        </w:rPr>
        <w:t>, over the next few years</w:t>
      </w:r>
      <w:r w:rsidRPr="00EE1644">
        <w:rPr>
          <w:highlight w:val="cyan"/>
          <w:u w:val="single"/>
        </w:rPr>
        <w:t>, AI would be misused</w:t>
      </w:r>
      <w:r w:rsidRPr="004E7D6B">
        <w:rPr>
          <w:u w:val="single"/>
        </w:rPr>
        <w:t xml:space="preserve"> or used for nefarious purposes</w:t>
      </w:r>
      <w:r w:rsidRPr="004E7D6B">
        <w:rPr>
          <w:sz w:val="16"/>
        </w:rPr>
        <w:t xml:space="preserve">; </w:t>
      </w:r>
      <w:r w:rsidRPr="00EE1644">
        <w:rPr>
          <w:highlight w:val="cyan"/>
          <w:u w:val="single"/>
        </w:rPr>
        <w:t>45%</w:t>
      </w:r>
      <w:r w:rsidRPr="004E7D6B">
        <w:rPr>
          <w:u w:val="single"/>
        </w:rPr>
        <w:t xml:space="preserve"> were </w:t>
      </w:r>
      <w:r w:rsidRPr="00EE1644">
        <w:rPr>
          <w:highlight w:val="cyan"/>
          <w:u w:val="single"/>
        </w:rPr>
        <w:t>concerned it would</w:t>
      </w:r>
      <w:r w:rsidRPr="004E7D6B">
        <w:rPr>
          <w:u w:val="single"/>
        </w:rPr>
        <w:t xml:space="preserve"> be used to </w:t>
      </w:r>
      <w:r w:rsidRPr="00EE1644">
        <w:rPr>
          <w:highlight w:val="cyan"/>
          <w:u w:val="single"/>
        </w:rPr>
        <w:t>violate an individual’s privacy</w:t>
      </w:r>
      <w:r w:rsidRPr="004E7D6B">
        <w:rPr>
          <w:u w:val="single"/>
        </w:rPr>
        <w:t>. People were less concerned about unequal access to AI (26%) and its potential for bias and discrimination (24%).</w:t>
      </w:r>
    </w:p>
    <w:p w14:paraId="278DA30B" w14:textId="6B5D115B" w:rsidR="004A7334" w:rsidRPr="007D75D7" w:rsidRDefault="007D75D7" w:rsidP="004A7334">
      <w:pPr>
        <w:rPr>
          <w:u w:val="single"/>
        </w:rPr>
      </w:pPr>
      <w:r w:rsidRPr="004E7D6B">
        <w:rPr>
          <w:sz w:val="16"/>
        </w:rPr>
        <w:lastRenderedPageBreak/>
        <w:t xml:space="preserve">Concerning the US specifically, data from the Pew Research Center showed that a far greater number of </w:t>
      </w:r>
      <w:r w:rsidRPr="00EE1644">
        <w:rPr>
          <w:highlight w:val="cyan"/>
          <w:u w:val="single"/>
        </w:rPr>
        <w:t>Americans were more concerned than excited about AI tech</w:t>
      </w:r>
      <w:r w:rsidRPr="004E7D6B">
        <w:rPr>
          <w:u w:val="single"/>
        </w:rPr>
        <w:t>. The figures jumped from 37% in 2021 to 52% in 2023.</w:t>
      </w:r>
    </w:p>
    <w:p w14:paraId="53D1EE0C" w14:textId="4CD70490" w:rsidR="00ED0E82" w:rsidRDefault="006A6016" w:rsidP="00ED0E82">
      <w:pPr>
        <w:pStyle w:val="Heading2"/>
      </w:pPr>
      <w:r>
        <w:lastRenderedPageBreak/>
        <w:t>Impact---</w:t>
      </w:r>
      <w:r w:rsidR="00ED0E82">
        <w:t>Disease</w:t>
      </w:r>
    </w:p>
    <w:p w14:paraId="154F4C4C" w14:textId="3F9BA72D" w:rsidR="00ED0E82" w:rsidRPr="00ED0E82" w:rsidRDefault="00ED0E82" w:rsidP="00ED0E82">
      <w:pPr>
        <w:pStyle w:val="Heading3"/>
      </w:pPr>
      <w:r>
        <w:lastRenderedPageBreak/>
        <w:t>Bioterror</w:t>
      </w:r>
    </w:p>
    <w:p w14:paraId="52105732" w14:textId="4FBBD00D" w:rsidR="00ED0E82" w:rsidRDefault="00ED0E82" w:rsidP="00ED0E82">
      <w:pPr>
        <w:pStyle w:val="Heading4"/>
      </w:pPr>
      <w:r>
        <w:t xml:space="preserve">AI </w:t>
      </w:r>
      <w:r>
        <w:t>can be used to create deadly pathogens – extinction.</w:t>
      </w:r>
    </w:p>
    <w:p w14:paraId="57EDF0FB" w14:textId="77777777" w:rsidR="00ED0E82" w:rsidRDefault="00ED0E82" w:rsidP="00ED0E82">
      <w:r>
        <w:rPr>
          <w:rStyle w:val="Style13ptBold"/>
        </w:rPr>
        <w:t xml:space="preserve">Egan and Rosenbach 23 </w:t>
      </w:r>
      <w:r w:rsidRPr="00B41965">
        <w:t>(</w:t>
      </w:r>
      <w:r>
        <w:t xml:space="preserve">Janet Egan, public policy professional with a background in national security, Master of Public Policy at Harvard Kennedy School, Eric Rosenbach, Director, Defense, Emerging Technology, and Strategy Program, </w:t>
      </w:r>
      <w:r w:rsidRPr="00A35CEE">
        <w:t>"Biosecurity in the Age of AI: What’s the Risk?"</w:t>
      </w:r>
      <w:r>
        <w:t>, 6 November 2023,</w:t>
      </w:r>
      <w:r w:rsidRPr="00A35CEE">
        <w:t xml:space="preserve"> </w:t>
      </w:r>
      <w:proofErr w:type="spellStart"/>
      <w:r w:rsidRPr="00A35CEE">
        <w:t>Belfer</w:t>
      </w:r>
      <w:proofErr w:type="spellEnd"/>
      <w:r w:rsidRPr="00A35CEE">
        <w:t xml:space="preserve"> Center for </w:t>
      </w:r>
      <w:proofErr w:type="gramStart"/>
      <w:r w:rsidRPr="00A35CEE">
        <w:t>Science</w:t>
      </w:r>
      <w:proofErr w:type="gramEnd"/>
      <w:r w:rsidRPr="00A35CEE">
        <w:t xml:space="preserve"> and International Affairs</w:t>
      </w:r>
      <w:r>
        <w:t>,</w:t>
      </w:r>
      <w:r w:rsidRPr="00A35CEE">
        <w:t xml:space="preserve"> https://www.belfercenter.org/publication/biosecurity-age-ai-whats-risk</w:t>
      </w:r>
      <w:r w:rsidRPr="00B41965">
        <w:t>)</w:t>
      </w:r>
    </w:p>
    <w:p w14:paraId="5E42A287" w14:textId="45BAD6D5" w:rsidR="00ED0E82" w:rsidRPr="00B41965" w:rsidRDefault="00ED0E82" w:rsidP="00ED0E82">
      <w:r w:rsidRPr="00B41965">
        <w:t>“</w:t>
      </w:r>
      <w:r w:rsidRPr="00B41965">
        <w:rPr>
          <w:u w:val="single"/>
        </w:rPr>
        <w:t>The</w:t>
      </w:r>
      <w:r w:rsidRPr="00B41965">
        <w:t xml:space="preserve"> </w:t>
      </w:r>
      <w:r w:rsidRPr="00B41965">
        <w:rPr>
          <w:u w:val="single"/>
        </w:rPr>
        <w:t>biggest</w:t>
      </w:r>
      <w:r w:rsidRPr="00B41965">
        <w:t xml:space="preserve"> </w:t>
      </w:r>
      <w:r w:rsidRPr="00B41965">
        <w:rPr>
          <w:u w:val="single"/>
        </w:rPr>
        <w:t>issue</w:t>
      </w:r>
      <w:r w:rsidRPr="00B41965">
        <w:t xml:space="preserve"> </w:t>
      </w:r>
      <w:r w:rsidRPr="00B41965">
        <w:rPr>
          <w:u w:val="single"/>
        </w:rPr>
        <w:t>with</w:t>
      </w:r>
      <w:r w:rsidRPr="00B41965">
        <w:t xml:space="preserve"> </w:t>
      </w:r>
      <w:r w:rsidRPr="00B41965">
        <w:rPr>
          <w:u w:val="single"/>
        </w:rPr>
        <w:t>AI</w:t>
      </w:r>
      <w:r w:rsidRPr="00B41965">
        <w:t xml:space="preserve"> </w:t>
      </w:r>
      <w:r w:rsidRPr="00B41965">
        <w:rPr>
          <w:u w:val="single"/>
        </w:rPr>
        <w:t>is</w:t>
      </w:r>
      <w:r w:rsidRPr="00B41965">
        <w:t xml:space="preserve"> actually going to be … </w:t>
      </w:r>
      <w:r w:rsidRPr="00B41965">
        <w:rPr>
          <w:u w:val="single"/>
        </w:rPr>
        <w:t>its</w:t>
      </w:r>
      <w:r w:rsidRPr="00B41965">
        <w:t xml:space="preserve"> </w:t>
      </w:r>
      <w:r w:rsidRPr="00B41965">
        <w:rPr>
          <w:u w:val="single"/>
        </w:rPr>
        <w:t>use</w:t>
      </w:r>
      <w:r w:rsidRPr="00B41965">
        <w:t xml:space="preserve"> </w:t>
      </w:r>
      <w:r w:rsidRPr="00B41965">
        <w:rPr>
          <w:u w:val="single"/>
        </w:rPr>
        <w:t>in</w:t>
      </w:r>
      <w:r w:rsidRPr="00B41965">
        <w:t xml:space="preserve"> </w:t>
      </w:r>
      <w:r w:rsidRPr="00B41965">
        <w:rPr>
          <w:u w:val="single"/>
        </w:rPr>
        <w:t>biological</w:t>
      </w:r>
      <w:r w:rsidRPr="00B41965">
        <w:t xml:space="preserve"> </w:t>
      </w:r>
      <w:r w:rsidRPr="00B41965">
        <w:rPr>
          <w:u w:val="single"/>
        </w:rPr>
        <w:t>conflict</w:t>
      </w:r>
      <w:r w:rsidRPr="00B41965">
        <w:t>,” according to former Google CEO, Eric Schmidt.</w:t>
      </w:r>
      <w:bookmarkStart w:id="0" w:name="_ednref1"/>
      <w:r w:rsidRPr="00A64B29">
        <w:t>[1]</w:t>
      </w:r>
      <w:bookmarkEnd w:id="0"/>
      <w:r w:rsidRPr="00B41965">
        <w:t xml:space="preserve"> And he’s not the only AI expert worried. In his testimony before the Senate Judiciary Committee Subcommittee on Privacy, Technology, and the Law, the CEO of Anthropic, Dario </w:t>
      </w:r>
      <w:proofErr w:type="spellStart"/>
      <w:r w:rsidRPr="00B41965">
        <w:t>Amodei</w:t>
      </w:r>
      <w:proofErr w:type="spellEnd"/>
      <w:r w:rsidRPr="00B41965">
        <w:t xml:space="preserve">, warned that in just two to three years, </w:t>
      </w:r>
      <w:r w:rsidRPr="00B41965">
        <w:rPr>
          <w:highlight w:val="cyan"/>
          <w:u w:val="single"/>
        </w:rPr>
        <w:t>AI has the potential to</w:t>
      </w:r>
      <w:r w:rsidRPr="00B41965">
        <w:rPr>
          <w:highlight w:val="cyan"/>
        </w:rPr>
        <w:t xml:space="preserve"> </w:t>
      </w:r>
      <w:r w:rsidRPr="00B41965">
        <w:t xml:space="preserve">“greatly widen the range of actors with the technical capability to </w:t>
      </w:r>
      <w:r w:rsidRPr="00B41965">
        <w:rPr>
          <w:highlight w:val="cyan"/>
          <w:u w:val="single"/>
        </w:rPr>
        <w:t>conduct a large</w:t>
      </w:r>
      <w:r w:rsidRPr="00B41965">
        <w:rPr>
          <w:u w:val="single"/>
        </w:rPr>
        <w:t>-</w:t>
      </w:r>
      <w:r w:rsidRPr="00B41965">
        <w:rPr>
          <w:highlight w:val="cyan"/>
          <w:u w:val="single"/>
        </w:rPr>
        <w:t>scale biological attack</w:t>
      </w:r>
      <w:r w:rsidRPr="00B41965">
        <w:t>.”</w:t>
      </w:r>
      <w:bookmarkStart w:id="1" w:name="_ednref2"/>
      <w:r w:rsidRPr="00A64B29">
        <w:t>[2]</w:t>
      </w:r>
      <w:bookmarkEnd w:id="1"/>
      <w:r w:rsidRPr="00B41965">
        <w:t> </w:t>
      </w:r>
      <w:proofErr w:type="spellStart"/>
      <w:r w:rsidRPr="00B41965">
        <w:rPr>
          <w:sz w:val="16"/>
        </w:rPr>
        <w:t>OpenAI’s</w:t>
      </w:r>
      <w:proofErr w:type="spellEnd"/>
      <w:r w:rsidRPr="00B41965">
        <w:rPr>
          <w:sz w:val="16"/>
        </w:rPr>
        <w:t xml:space="preserve"> Sam Altman has called for regulation on AI models “that could help create novel biological agents.”</w:t>
      </w:r>
      <w:bookmarkStart w:id="2" w:name="_ednref3"/>
      <w:r w:rsidRPr="00A64B29">
        <w:t>[3]</w:t>
      </w:r>
      <w:bookmarkEnd w:id="2"/>
      <w:r w:rsidRPr="00B41965">
        <w:rPr>
          <w:sz w:val="16"/>
        </w:rPr>
        <w:t>President Biden’s recent Executive Order on Safe, Secure and Trustworthy Development and Use of Artificial Intelligence explicitly tasks relevant agencies with assessing the ways in which AI can increase, and potentially help mitigate, biosecurity risks.</w:t>
      </w:r>
      <w:bookmarkStart w:id="3" w:name="_ednref4"/>
      <w:r w:rsidRPr="00A64B29">
        <w:t>[4]</w:t>
      </w:r>
      <w:bookmarkEnd w:id="3"/>
      <w:r w:rsidRPr="00B41965">
        <w:t>But what exactly has experts and officials so worried?</w:t>
      </w:r>
    </w:p>
    <w:p w14:paraId="3D61EA9D" w14:textId="77777777" w:rsidR="00ED0E82" w:rsidRPr="00B41965" w:rsidRDefault="00ED0E82" w:rsidP="00ED0E82">
      <w:pPr>
        <w:rPr>
          <w:sz w:val="16"/>
        </w:rPr>
      </w:pPr>
      <w:r w:rsidRPr="00B41965">
        <w:rPr>
          <w:sz w:val="16"/>
        </w:rPr>
        <w:t xml:space="preserve">Biological weapons are not a new </w:t>
      </w:r>
      <w:proofErr w:type="gramStart"/>
      <w:r w:rsidRPr="00B41965">
        <w:rPr>
          <w:sz w:val="16"/>
        </w:rPr>
        <w:t>concern</w:t>
      </w:r>
      <w:proofErr w:type="gramEnd"/>
    </w:p>
    <w:p w14:paraId="70724D24" w14:textId="4E119DAC" w:rsidR="00ED0E82" w:rsidRPr="00B41965" w:rsidRDefault="00ED0E82" w:rsidP="00ED0E82">
      <w:pPr>
        <w:rPr>
          <w:sz w:val="16"/>
        </w:rPr>
      </w:pPr>
      <w:r w:rsidRPr="00B41965">
        <w:rPr>
          <w:sz w:val="16"/>
        </w:rPr>
        <w:t>The deliberate use of microorganisms like viruses or bacteria to cause disease or death</w:t>
      </w:r>
      <w:bookmarkStart w:id="4" w:name="_ednref5"/>
      <w:r w:rsidRPr="00A64B29">
        <w:t>[5]</w:t>
      </w:r>
      <w:bookmarkEnd w:id="4"/>
      <w:r w:rsidRPr="00B41965">
        <w:rPr>
          <w:sz w:val="16"/>
        </w:rPr>
        <w:t> has a long and terrible history: Japan weaponized typhus and cholera in World War II,</w:t>
      </w:r>
      <w:bookmarkStart w:id="5" w:name="_ednref6"/>
      <w:r w:rsidRPr="00A64B29">
        <w:t>[6]</w:t>
      </w:r>
      <w:bookmarkEnd w:id="5"/>
      <w:r w:rsidRPr="00B41965">
        <w:rPr>
          <w:sz w:val="16"/>
        </w:rPr>
        <w:t> and the Soviet Union’s bioweapon program throughout the Cold War included producing and stockpiling smallpox, anthrax, and drug-resistant plague.</w:t>
      </w:r>
      <w:bookmarkStart w:id="6" w:name="_ednref7"/>
      <w:r w:rsidRPr="00A64B29">
        <w:t>[7]</w:t>
      </w:r>
      <w:bookmarkEnd w:id="6"/>
      <w:r w:rsidRPr="00B41965">
        <w:rPr>
          <w:sz w:val="16"/>
        </w:rPr>
        <w:t> The United States also developed its own bioweapon program in this period, including anthrax and Q-fever, until it was terminated by President Nixon in 1969.</w:t>
      </w:r>
      <w:bookmarkStart w:id="7" w:name="_ednref8"/>
      <w:r w:rsidRPr="00A64B29">
        <w:t>[8]</w:t>
      </w:r>
      <w:bookmarkEnd w:id="7"/>
    </w:p>
    <w:p w14:paraId="6C06628D" w14:textId="588F9FA6" w:rsidR="00ED0E82" w:rsidRPr="00B41965" w:rsidRDefault="00ED0E82" w:rsidP="00ED0E82">
      <w:pPr>
        <w:rPr>
          <w:sz w:val="16"/>
        </w:rPr>
      </w:pPr>
      <w:r w:rsidRPr="00B41965">
        <w:rPr>
          <w:sz w:val="16"/>
        </w:rPr>
        <w:t>Today, the Centers for Disease Control warns that the bacteria that causes anthrax is one of the most likely agents to be used in a biological attack.</w:t>
      </w:r>
      <w:bookmarkStart w:id="8" w:name="_ednref9"/>
      <w:r w:rsidRPr="00A64B29">
        <w:t>[9]</w:t>
      </w:r>
      <w:bookmarkEnd w:id="8"/>
      <w:r w:rsidRPr="00B41965">
        <w:rPr>
          <w:sz w:val="16"/>
        </w:rPr>
        <w:t> To date, the development, containment, and deployment of such weapons have required significant resourcing and expertise.</w:t>
      </w:r>
      <w:bookmarkStart w:id="9" w:name="_ednref10"/>
      <w:r w:rsidRPr="00A64B29">
        <w:t>[10]</w:t>
      </w:r>
      <w:bookmarkEnd w:id="9"/>
      <w:r w:rsidRPr="00B41965">
        <w:rPr>
          <w:sz w:val="16"/>
        </w:rPr>
        <w:t> This does not mean such weapons have only been accessible to nation-states, but it has ensured that only a limited number of actors have had the capability to develop them.</w:t>
      </w:r>
    </w:p>
    <w:p w14:paraId="4BFF9A75" w14:textId="77777777" w:rsidR="00ED0E82" w:rsidRPr="00B41965" w:rsidRDefault="00ED0E82" w:rsidP="00ED0E82">
      <w:r w:rsidRPr="00B41965">
        <w:t xml:space="preserve">Researchers are concerned </w:t>
      </w:r>
      <w:r w:rsidRPr="00B41965">
        <w:rPr>
          <w:u w:val="single"/>
        </w:rPr>
        <w:t xml:space="preserve">AI might increase bioweapon </w:t>
      </w:r>
      <w:proofErr w:type="gramStart"/>
      <w:r w:rsidRPr="00B41965">
        <w:rPr>
          <w:u w:val="single"/>
        </w:rPr>
        <w:t>knowhow</w:t>
      </w:r>
      <w:proofErr w:type="gramEnd"/>
    </w:p>
    <w:p w14:paraId="27D54F40" w14:textId="77777777" w:rsidR="00ED0E82" w:rsidRPr="00B41965" w:rsidRDefault="00ED0E82" w:rsidP="00ED0E82">
      <w:r w:rsidRPr="00B41965">
        <w:rPr>
          <w:u w:val="single"/>
        </w:rPr>
        <w:t>AI experts are concerned that highly capable AI models could assist non-experts in designing, synthesizing, and using these weapons</w:t>
      </w:r>
      <w:r w:rsidRPr="00B41965">
        <w:t>, thus expanding the pool of actors that could access these dangerous capabilities. Concerns are increasingly centered around future capabilities, rather than those of the present day. </w:t>
      </w:r>
    </w:p>
    <w:p w14:paraId="3D4E0E6F" w14:textId="13B324F0" w:rsidR="00ED0E82" w:rsidRPr="00B41965" w:rsidRDefault="00ED0E82" w:rsidP="00ED0E82">
      <w:r w:rsidRPr="00B41965">
        <w:t>MIT students recently demonstrated how large language model (</w:t>
      </w:r>
      <w:r w:rsidRPr="00B41965">
        <w:rPr>
          <w:highlight w:val="cyan"/>
          <w:u w:val="single"/>
        </w:rPr>
        <w:t>LLM</w:t>
      </w:r>
      <w:r w:rsidRPr="00B41965">
        <w:t xml:space="preserve">) chatbots </w:t>
      </w:r>
      <w:r w:rsidRPr="00B41965">
        <w:rPr>
          <w:highlight w:val="cyan"/>
          <w:u w:val="single"/>
        </w:rPr>
        <w:t>could</w:t>
      </w:r>
      <w:r w:rsidRPr="00B41965">
        <w:rPr>
          <w:highlight w:val="cyan"/>
        </w:rPr>
        <w:t xml:space="preserve"> </w:t>
      </w:r>
      <w:r w:rsidRPr="00B41965">
        <w:rPr>
          <w:highlight w:val="cyan"/>
          <w:u w:val="single"/>
        </w:rPr>
        <w:t>be</w:t>
      </w:r>
      <w:r w:rsidRPr="00B41965">
        <w:rPr>
          <w:highlight w:val="cyan"/>
        </w:rPr>
        <w:t xml:space="preserve"> </w:t>
      </w:r>
      <w:r w:rsidRPr="00B41965">
        <w:rPr>
          <w:highlight w:val="cyan"/>
          <w:u w:val="single"/>
        </w:rPr>
        <w:t>used</w:t>
      </w:r>
      <w:r w:rsidRPr="00B41965">
        <w:rPr>
          <w:highlight w:val="cyan"/>
        </w:rPr>
        <w:t xml:space="preserve"> </w:t>
      </w:r>
      <w:r w:rsidRPr="00B41965">
        <w:rPr>
          <w:highlight w:val="cyan"/>
          <w:u w:val="single"/>
        </w:rPr>
        <w:t>to</w:t>
      </w:r>
      <w:r w:rsidRPr="00B41965">
        <w:rPr>
          <w:highlight w:val="cyan"/>
        </w:rPr>
        <w:t xml:space="preserve"> </w:t>
      </w:r>
      <w:r w:rsidRPr="00B41965">
        <w:t xml:space="preserve">help non-experts understand the process of </w:t>
      </w:r>
      <w:r w:rsidRPr="00B41965">
        <w:rPr>
          <w:highlight w:val="cyan"/>
          <w:u w:val="single"/>
        </w:rPr>
        <w:t>manufactur</w:t>
      </w:r>
      <w:r w:rsidRPr="00B41965">
        <w:t xml:space="preserve">ing </w:t>
      </w:r>
      <w:r w:rsidRPr="00B41965">
        <w:rPr>
          <w:highlight w:val="cyan"/>
          <w:u w:val="single"/>
        </w:rPr>
        <w:t>risky</w:t>
      </w:r>
      <w:r w:rsidRPr="00B41965">
        <w:rPr>
          <w:highlight w:val="cyan"/>
        </w:rPr>
        <w:t xml:space="preserve"> </w:t>
      </w:r>
      <w:r w:rsidRPr="00B41965">
        <w:rPr>
          <w:highlight w:val="cyan"/>
          <w:u w:val="single"/>
        </w:rPr>
        <w:t>pathogens</w:t>
      </w:r>
      <w:r w:rsidRPr="00B41965">
        <w:t>.</w:t>
      </w:r>
      <w:bookmarkStart w:id="10" w:name="_ednref11"/>
      <w:r w:rsidRPr="00A64B29">
        <w:t>[11]</w:t>
      </w:r>
      <w:bookmarkEnd w:id="10"/>
      <w:r w:rsidRPr="00B41965">
        <w:t xml:space="preserve"> Within one hour, students without science backgrounds had used the chatbots to list four viruses capable of </w:t>
      </w:r>
      <w:r w:rsidRPr="00B41965">
        <w:rPr>
          <w:highlight w:val="cyan"/>
          <w:u w:val="single"/>
        </w:rPr>
        <w:t>causing</w:t>
      </w:r>
      <w:r w:rsidRPr="00B41965">
        <w:rPr>
          <w:highlight w:val="cyan"/>
        </w:rPr>
        <w:t xml:space="preserve"> </w:t>
      </w:r>
      <w:r w:rsidRPr="00B41965">
        <w:rPr>
          <w:highlight w:val="cyan"/>
          <w:u w:val="single"/>
        </w:rPr>
        <w:t>a</w:t>
      </w:r>
      <w:r w:rsidRPr="00B41965">
        <w:rPr>
          <w:highlight w:val="cyan"/>
        </w:rPr>
        <w:t xml:space="preserve"> </w:t>
      </w:r>
      <w:r w:rsidRPr="00B41965">
        <w:rPr>
          <w:highlight w:val="cyan"/>
          <w:u w:val="single"/>
        </w:rPr>
        <w:t>pandemic</w:t>
      </w:r>
      <w:r w:rsidRPr="00B41965">
        <w:t>, identify reverse genetics as a means to manufacture them and suggest acquisition methods that could help bypass misuse screening.</w:t>
      </w:r>
      <w:bookmarkStart w:id="11" w:name="_ednref12"/>
      <w:r w:rsidRPr="00A64B29">
        <w:t>[12]</w:t>
      </w:r>
      <w:bookmarkEnd w:id="11"/>
      <w:r w:rsidRPr="00B41965">
        <w:t> But in this and other experiments, such as a recent report by RAND, LLMs have not yet generated explicit, directly actionable instructions on how to create bioweapons, and it is not clear that today’s LLMs offer significant advantages over what can already be gleaned from the internet.</w:t>
      </w:r>
      <w:bookmarkStart w:id="12" w:name="_ednref13"/>
      <w:r w:rsidRPr="00A64B29">
        <w:t>[13]</w:t>
      </w:r>
      <w:bookmarkEnd w:id="12"/>
    </w:p>
    <w:p w14:paraId="768C9D66" w14:textId="669EEDCF" w:rsidR="00ED0E82" w:rsidRPr="00B41965" w:rsidRDefault="00ED0E82" w:rsidP="00ED0E82">
      <w:r w:rsidRPr="00B41965">
        <w:rPr>
          <w:highlight w:val="cyan"/>
          <w:u w:val="single"/>
        </w:rPr>
        <w:t>In</w:t>
      </w:r>
      <w:r w:rsidRPr="00B41965">
        <w:rPr>
          <w:highlight w:val="cyan"/>
        </w:rPr>
        <w:t xml:space="preserve"> </w:t>
      </w:r>
      <w:r w:rsidRPr="00B41965">
        <w:rPr>
          <w:highlight w:val="cyan"/>
          <w:u w:val="single"/>
        </w:rPr>
        <w:t>the</w:t>
      </w:r>
      <w:r w:rsidRPr="00B41965">
        <w:rPr>
          <w:highlight w:val="cyan"/>
        </w:rPr>
        <w:t xml:space="preserve"> </w:t>
      </w:r>
      <w:r w:rsidRPr="00B41965">
        <w:rPr>
          <w:highlight w:val="cyan"/>
          <w:u w:val="single"/>
        </w:rPr>
        <w:t>future</w:t>
      </w:r>
      <w:r w:rsidRPr="00B41965">
        <w:t xml:space="preserve">, more advanced </w:t>
      </w:r>
      <w:r w:rsidRPr="00B41965">
        <w:rPr>
          <w:highlight w:val="cyan"/>
          <w:u w:val="single"/>
        </w:rPr>
        <w:t>AI</w:t>
      </w:r>
      <w:r w:rsidRPr="00B41965">
        <w:rPr>
          <w:highlight w:val="cyan"/>
        </w:rPr>
        <w:t xml:space="preserve"> </w:t>
      </w:r>
      <w:r w:rsidRPr="00B41965">
        <w:t xml:space="preserve">capabilities </w:t>
      </w:r>
      <w:r w:rsidRPr="00B41965">
        <w:rPr>
          <w:highlight w:val="cyan"/>
          <w:u w:val="single"/>
        </w:rPr>
        <w:t>may</w:t>
      </w:r>
      <w:r w:rsidRPr="00B41965">
        <w:rPr>
          <w:highlight w:val="cyan"/>
        </w:rPr>
        <w:t xml:space="preserve"> </w:t>
      </w:r>
      <w:r w:rsidRPr="00B41965">
        <w:rPr>
          <w:highlight w:val="cyan"/>
          <w:u w:val="single"/>
        </w:rPr>
        <w:t>cause</w:t>
      </w:r>
      <w:r w:rsidRPr="00B41965">
        <w:rPr>
          <w:highlight w:val="cyan"/>
        </w:rPr>
        <w:t xml:space="preserve"> </w:t>
      </w:r>
      <w:r w:rsidRPr="00B41965">
        <w:rPr>
          <w:highlight w:val="cyan"/>
          <w:u w:val="single"/>
        </w:rPr>
        <w:t>greater</w:t>
      </w:r>
      <w:r w:rsidRPr="00B41965">
        <w:rPr>
          <w:highlight w:val="cyan"/>
        </w:rPr>
        <w:t xml:space="preserve"> </w:t>
      </w:r>
      <w:r w:rsidRPr="00B41965">
        <w:rPr>
          <w:highlight w:val="cyan"/>
          <w:u w:val="single"/>
        </w:rPr>
        <w:t>concern</w:t>
      </w:r>
      <w:r w:rsidRPr="00B41965">
        <w:t>, as LLMs increasingly enable the synthesis and production of sophisticated and accurate insights at an expert level.</w:t>
      </w:r>
      <w:bookmarkStart w:id="13" w:name="_ednref14"/>
      <w:r w:rsidRPr="00A64B29">
        <w:t>[14]</w:t>
      </w:r>
      <w:bookmarkEnd w:id="13"/>
      <w:r w:rsidRPr="00B41965">
        <w:t xml:space="preserve"> Even less advanced models, when focused on biological data, might give rise to biological risks. In 2022, an </w:t>
      </w:r>
      <w:r w:rsidRPr="00B41965">
        <w:lastRenderedPageBreak/>
        <w:t>experiment revealed how AI used in pharmaceutical design could be tweaked to design highly toxic chemicals instead.</w:t>
      </w:r>
      <w:bookmarkStart w:id="14" w:name="_ednref15"/>
      <w:r w:rsidRPr="00A64B29">
        <w:t>[15]</w:t>
      </w:r>
      <w:bookmarkEnd w:id="14"/>
      <w:r w:rsidRPr="00B41965">
        <w:t> </w:t>
      </w:r>
    </w:p>
    <w:p w14:paraId="0B7F5389" w14:textId="77777777" w:rsidR="00ED0E82" w:rsidRPr="00B41965" w:rsidRDefault="00ED0E82" w:rsidP="00ED0E82">
      <w:r w:rsidRPr="00B41965">
        <w:t xml:space="preserve">As </w:t>
      </w:r>
      <w:r w:rsidRPr="00B41965">
        <w:rPr>
          <w:highlight w:val="cyan"/>
          <w:u w:val="single"/>
        </w:rPr>
        <w:t>AI models</w:t>
      </w:r>
      <w:r w:rsidRPr="00B41965">
        <w:t xml:space="preserve"> are increasingly trained and deployed to aid research in areas like pathogens and cancers, they may </w:t>
      </w:r>
      <w:r w:rsidRPr="00B41965">
        <w:rPr>
          <w:highlight w:val="cyan"/>
          <w:u w:val="single"/>
        </w:rPr>
        <w:t>have the potential</w:t>
      </w:r>
      <w:r w:rsidRPr="00B41965">
        <w:t xml:space="preserve"> to be similarly co-opted </w:t>
      </w:r>
      <w:r w:rsidRPr="00B41965">
        <w:rPr>
          <w:highlight w:val="cyan"/>
          <w:u w:val="single"/>
        </w:rPr>
        <w:t>to design</w:t>
      </w:r>
      <w:r w:rsidRPr="00B41965">
        <w:rPr>
          <w:highlight w:val="cyan"/>
        </w:rPr>
        <w:t xml:space="preserve"> </w:t>
      </w:r>
      <w:r w:rsidRPr="00B41965">
        <w:t xml:space="preserve">new and more </w:t>
      </w:r>
      <w:r w:rsidRPr="00B41965">
        <w:rPr>
          <w:highlight w:val="cyan"/>
          <w:u w:val="single"/>
        </w:rPr>
        <w:t>harmful pathogens</w:t>
      </w:r>
      <w:r w:rsidRPr="00B41965">
        <w:t>. Given the potentially catastrophic impacts of biological agents, it will be necessary for AI, biology, and broader experts to collaborate on better understanding these risks.</w:t>
      </w:r>
    </w:p>
    <w:p w14:paraId="2EB45D74" w14:textId="77777777" w:rsidR="00ED0E82" w:rsidRPr="00B41965" w:rsidRDefault="00ED0E82" w:rsidP="00ED0E82">
      <w:r w:rsidRPr="00B41965">
        <w:t xml:space="preserve">Biological science capabilities also shape bioweapon </w:t>
      </w:r>
      <w:proofErr w:type="gramStart"/>
      <w:r w:rsidRPr="00B41965">
        <w:t>risks</w:t>
      </w:r>
      <w:proofErr w:type="gramEnd"/>
    </w:p>
    <w:p w14:paraId="5871E4D6" w14:textId="6B707F70" w:rsidR="00ED0E82" w:rsidRPr="00B41965" w:rsidRDefault="00ED0E82" w:rsidP="00ED0E82">
      <w:pPr>
        <w:rPr>
          <w:sz w:val="16"/>
        </w:rPr>
      </w:pPr>
      <w:r w:rsidRPr="00B41965">
        <w:rPr>
          <w:sz w:val="16"/>
        </w:rPr>
        <w:t>Advances in synthetic biology are making biological development tools more readily accessible. A DIY Bacterial Gene Engineering CRISPR kit is purchasable online for as little as $85 USD,</w:t>
      </w:r>
      <w:bookmarkStart w:id="15" w:name="_ednref16"/>
      <w:r w:rsidRPr="00A64B29">
        <w:t>[16]</w:t>
      </w:r>
      <w:bookmarkEnd w:id="15"/>
      <w:r w:rsidRPr="00B41965">
        <w:rPr>
          <w:sz w:val="16"/>
        </w:rPr>
        <w:t> and scientists regularly order custom DNA sequences from commercial labs, only some of which have committed to screening for misuse potential.</w:t>
      </w:r>
      <w:bookmarkStart w:id="16" w:name="_ednref17"/>
      <w:r w:rsidRPr="00A64B29">
        <w:t>[17]</w:t>
      </w:r>
      <w:bookmarkEnd w:id="16"/>
      <w:r w:rsidRPr="00B41965">
        <w:rPr>
          <w:sz w:val="16"/>
        </w:rPr>
        <w:t> But it is not clear that AI-aided know-how and currently available commercial tools are sufficient for bioweapon risks to materialize. </w:t>
      </w:r>
    </w:p>
    <w:p w14:paraId="2464BA57" w14:textId="77777777" w:rsidR="00ED0E82" w:rsidRPr="00B41965" w:rsidRDefault="00ED0E82" w:rsidP="00ED0E82">
      <w:pPr>
        <w:rPr>
          <w:sz w:val="16"/>
        </w:rPr>
      </w:pPr>
      <w:r w:rsidRPr="00B41965">
        <w:rPr>
          <w:sz w:val="16"/>
        </w:rPr>
        <w:t>The process of developing, storing, and deploying a novel pathogen or bioweapon is further complicated by the danger of handling such materials while evading detection presents additional challenges. Further analysis is needed on the current risk mitigation mechanisms employed by the private sector and its level of risk awareness, as well as the impact of pandemic preparation and response capabilities. </w:t>
      </w:r>
    </w:p>
    <w:p w14:paraId="474D51DA" w14:textId="77777777" w:rsidR="00ED0E82" w:rsidRPr="00B41965" w:rsidRDefault="00ED0E82" w:rsidP="00ED0E82">
      <w:pPr>
        <w:rPr>
          <w:sz w:val="16"/>
        </w:rPr>
      </w:pPr>
      <w:r w:rsidRPr="00B41965">
        <w:rPr>
          <w:sz w:val="16"/>
        </w:rPr>
        <w:t xml:space="preserve">Deterrence and detection programs may need </w:t>
      </w:r>
      <w:proofErr w:type="gramStart"/>
      <w:r w:rsidRPr="00B41965">
        <w:rPr>
          <w:sz w:val="16"/>
        </w:rPr>
        <w:t>revision</w:t>
      </w:r>
      <w:proofErr w:type="gramEnd"/>
    </w:p>
    <w:p w14:paraId="7C4A0583" w14:textId="5298FB87" w:rsidR="00ED0E82" w:rsidRPr="00B41965" w:rsidRDefault="00ED0E82" w:rsidP="00ED0E82">
      <w:pPr>
        <w:rPr>
          <w:sz w:val="16"/>
        </w:rPr>
      </w:pPr>
      <w:r w:rsidRPr="00B41965">
        <w:rPr>
          <w:sz w:val="16"/>
        </w:rPr>
        <w:t>If future AI and biological capabilities expand access to bioweapons, existing detection and deterrence arrangements may fall short. Some key methods of limiting biochemical weapon proliferation are aimed at nation-state actors. For example, international treaties like the Biochemical Weapons Convention aim to establish international norms against the manufacture, trade, or use of such weapons, and generate international pressure (including through complaints to the United Nations Security Council) to promote compliance. Yet this scheme would be irrelevant to many adversarial state and non-state actors, including apocalyptic groups, that may also not care about retaliation or blowback effects.</w:t>
      </w:r>
      <w:bookmarkStart w:id="17" w:name="_ednref18"/>
      <w:r w:rsidRPr="00A64B29">
        <w:t>[18]</w:t>
      </w:r>
      <w:bookmarkEnd w:id="17"/>
    </w:p>
    <w:p w14:paraId="3EC27351" w14:textId="1896A9EF" w:rsidR="00ED0E82" w:rsidRPr="00B41965" w:rsidRDefault="00ED0E82" w:rsidP="00ED0E82">
      <w:pPr>
        <w:rPr>
          <w:sz w:val="16"/>
        </w:rPr>
      </w:pPr>
      <w:r w:rsidRPr="00B41965">
        <w:rPr>
          <w:sz w:val="16"/>
        </w:rPr>
        <w:t>New or novel biological agents may also potentially evade current detection and early warning mechanisms. The recent Executive Order takes some action on this front, tasking agencies to develop stronger standards for the screening of biological synthesis requests.</w:t>
      </w:r>
      <w:bookmarkStart w:id="18" w:name="_ednref19"/>
      <w:r w:rsidRPr="00A64B29">
        <w:t>[19]</w:t>
      </w:r>
      <w:bookmarkEnd w:id="18"/>
      <w:r w:rsidRPr="00B41965">
        <w:rPr>
          <w:sz w:val="16"/>
        </w:rPr>
        <w:t xml:space="preserve"> But further updates may be required. For example, the US Department of Homeland Security </w:t>
      </w:r>
      <w:proofErr w:type="spellStart"/>
      <w:r w:rsidRPr="00B41965">
        <w:rPr>
          <w:sz w:val="16"/>
        </w:rPr>
        <w:t>Biowatch</w:t>
      </w:r>
      <w:proofErr w:type="spellEnd"/>
      <w:r w:rsidRPr="00B41965">
        <w:rPr>
          <w:sz w:val="16"/>
        </w:rPr>
        <w:t xml:space="preserve"> Program, introduced in 2003 in response to the 2001 anthrax attacks,</w:t>
      </w:r>
      <w:bookmarkStart w:id="19" w:name="_ednref20"/>
      <w:r w:rsidRPr="00A64B29">
        <w:t>[20]</w:t>
      </w:r>
      <w:bookmarkEnd w:id="19"/>
      <w:r w:rsidRPr="00B41965">
        <w:rPr>
          <w:sz w:val="16"/>
        </w:rPr>
        <w:t> operates in 30 jurisdictions across the US.</w:t>
      </w:r>
      <w:bookmarkStart w:id="20" w:name="_ednref21"/>
      <w:r w:rsidRPr="00A64B29">
        <w:t>[21]</w:t>
      </w:r>
      <w:bookmarkEnd w:id="20"/>
      <w:r w:rsidRPr="00B41965">
        <w:rPr>
          <w:sz w:val="16"/>
        </w:rPr>
        <w:t> It monitors the air for select biological agents, such as the smallpox virus,</w:t>
      </w:r>
      <w:bookmarkStart w:id="21" w:name="_ednref22"/>
      <w:r w:rsidRPr="00A64B29">
        <w:t>[22]</w:t>
      </w:r>
      <w:bookmarkEnd w:id="21"/>
      <w:r w:rsidRPr="00B41965">
        <w:rPr>
          <w:sz w:val="16"/>
        </w:rPr>
        <w:t> but would not necessarily be primed to pick up a new biological compound that AI might enable. Any evaluation of emerging risks should consider whether further updates to such regimes are warranted. </w:t>
      </w:r>
    </w:p>
    <w:p w14:paraId="44CEC683" w14:textId="77777777" w:rsidR="00ED0E82" w:rsidRPr="00B41965" w:rsidRDefault="00ED0E82" w:rsidP="00ED0E82">
      <w:pPr>
        <w:rPr>
          <w:sz w:val="16"/>
        </w:rPr>
      </w:pPr>
      <w:r w:rsidRPr="00B41965">
        <w:rPr>
          <w:sz w:val="16"/>
        </w:rPr>
        <w:t>Conclusion </w:t>
      </w:r>
    </w:p>
    <w:p w14:paraId="1AF8B3A4" w14:textId="320F42FC" w:rsidR="00ED0E82" w:rsidRPr="00ED0E82" w:rsidRDefault="00ED0E82" w:rsidP="00ED0E82">
      <w:r w:rsidRPr="00B41965">
        <w:t xml:space="preserve">Developing a nuanced understanding of how technologies are changing biosecurity risks requires multidisciplinary expertise. The Defense, Emerging Technology, and Strategy Program at the </w:t>
      </w:r>
      <w:proofErr w:type="spellStart"/>
      <w:r w:rsidRPr="00B41965">
        <w:t>Belfer</w:t>
      </w:r>
      <w:proofErr w:type="spellEnd"/>
      <w:r w:rsidRPr="00B41965">
        <w:t xml:space="preserve"> Center will bring together experts across technology, biology, security, health, and </w:t>
      </w:r>
      <w:r w:rsidRPr="00B41965">
        <w:rPr>
          <w:highlight w:val="cyan"/>
          <w:u w:val="single"/>
        </w:rPr>
        <w:t>international</w:t>
      </w:r>
      <w:r w:rsidRPr="00B41965">
        <w:rPr>
          <w:highlight w:val="cyan"/>
        </w:rPr>
        <w:t xml:space="preserve"> </w:t>
      </w:r>
      <w:r w:rsidRPr="00B41965">
        <w:rPr>
          <w:highlight w:val="cyan"/>
          <w:u w:val="single"/>
        </w:rPr>
        <w:t>policy</w:t>
      </w:r>
      <w:r w:rsidRPr="00B41965">
        <w:rPr>
          <w:highlight w:val="cyan"/>
        </w:rPr>
        <w:t xml:space="preserve"> </w:t>
      </w:r>
      <w:r w:rsidRPr="00B41965">
        <w:rPr>
          <w:highlight w:val="cyan"/>
          <w:u w:val="single"/>
        </w:rPr>
        <w:t>domains</w:t>
      </w:r>
      <w:r w:rsidRPr="00B41965">
        <w:rPr>
          <w:highlight w:val="cyan"/>
        </w:rPr>
        <w:t xml:space="preserve"> </w:t>
      </w:r>
      <w:r w:rsidRPr="00B41965">
        <w:t xml:space="preserve">to </w:t>
      </w:r>
      <w:r w:rsidRPr="00B41965">
        <w:rPr>
          <w:highlight w:val="cyan"/>
          <w:u w:val="single"/>
        </w:rPr>
        <w:t>grapple</w:t>
      </w:r>
      <w:r w:rsidRPr="00B41965">
        <w:rPr>
          <w:highlight w:val="cyan"/>
        </w:rPr>
        <w:t xml:space="preserve"> </w:t>
      </w:r>
      <w:r w:rsidRPr="00B41965">
        <w:rPr>
          <w:highlight w:val="cyan"/>
          <w:u w:val="single"/>
        </w:rPr>
        <w:t>with</w:t>
      </w:r>
      <w:r w:rsidRPr="00B41965">
        <w:rPr>
          <w:highlight w:val="cyan"/>
        </w:rPr>
        <w:t xml:space="preserve"> </w:t>
      </w:r>
      <w:r w:rsidRPr="00B41965">
        <w:t xml:space="preserve">these issues. Proactively understanding and addressing AI-biosecurity risks is key to mitigating </w:t>
      </w:r>
      <w:r w:rsidRPr="00B41965">
        <w:rPr>
          <w:highlight w:val="cyan"/>
          <w:u w:val="single"/>
        </w:rPr>
        <w:t>catastrophic</w:t>
      </w:r>
      <w:r w:rsidRPr="00B41965">
        <w:rPr>
          <w:highlight w:val="cyan"/>
        </w:rPr>
        <w:t xml:space="preserve"> </w:t>
      </w:r>
      <w:r w:rsidRPr="00B41965">
        <w:t xml:space="preserve">risk, as well as enabling responsible </w:t>
      </w:r>
      <w:r w:rsidRPr="00B41965">
        <w:rPr>
          <w:highlight w:val="cyan"/>
          <w:u w:val="single"/>
        </w:rPr>
        <w:t>AI</w:t>
      </w:r>
      <w:r w:rsidRPr="00B41965">
        <w:rPr>
          <w:highlight w:val="cyan"/>
        </w:rPr>
        <w:t xml:space="preserve"> </w:t>
      </w:r>
      <w:r w:rsidRPr="00B41965">
        <w:t>innovation.</w:t>
      </w:r>
    </w:p>
    <w:p w14:paraId="12EC76EA" w14:textId="51A5D2F1" w:rsidR="00ED0E82" w:rsidRDefault="006A6016" w:rsidP="00ED0E82">
      <w:pPr>
        <w:pStyle w:val="Heading2"/>
      </w:pPr>
      <w:r>
        <w:lastRenderedPageBreak/>
        <w:t>Impact---</w:t>
      </w:r>
      <w:r w:rsidR="00ED0E82">
        <w:t>Enviro</w:t>
      </w:r>
    </w:p>
    <w:p w14:paraId="1BCFE03C" w14:textId="68692AEC" w:rsidR="00252BB9" w:rsidRDefault="00252BB9" w:rsidP="00ED0E82">
      <w:pPr>
        <w:pStyle w:val="Heading3"/>
      </w:pPr>
      <w:r>
        <w:lastRenderedPageBreak/>
        <w:t>General</w:t>
      </w:r>
    </w:p>
    <w:p w14:paraId="421BC5DB" w14:textId="6383101C" w:rsidR="00252BB9" w:rsidRPr="00C13B4E" w:rsidRDefault="00252BB9" w:rsidP="00252BB9">
      <w:pPr>
        <w:pStyle w:val="Heading4"/>
      </w:pPr>
      <w:r>
        <w:t xml:space="preserve">AI </w:t>
      </w:r>
      <w:r>
        <w:t>will be responsible for 14% of all global emissions</w:t>
      </w:r>
      <w:r>
        <w:t xml:space="preserve"> </w:t>
      </w:r>
      <w:r>
        <w:t>– e-waste, electricity demand, water supply, and chemical leakage.</w:t>
      </w:r>
    </w:p>
    <w:p w14:paraId="3E823D4C" w14:textId="77777777" w:rsidR="00252BB9" w:rsidRPr="00252BB9" w:rsidRDefault="00252BB9" w:rsidP="00252BB9">
      <w:r w:rsidRPr="00252BB9">
        <w:rPr>
          <w:rStyle w:val="Style13ptBold"/>
        </w:rPr>
        <w:t>Kanungo ’23</w:t>
      </w:r>
      <w:r w:rsidRPr="00252BB9">
        <w:t xml:space="preserve"> – [</w:t>
      </w:r>
      <w:proofErr w:type="spellStart"/>
      <w:r w:rsidRPr="00252BB9">
        <w:t>Alokya</w:t>
      </w:r>
      <w:proofErr w:type="spellEnd"/>
      <w:r w:rsidRPr="00252BB9">
        <w:t>, Ongoing Ph.D. in “Scientific Correlation between the Impact of Climate Change on Soil Health and Sustainable Agriculture” from K.I.</w:t>
      </w:r>
      <w:proofErr w:type="gramStart"/>
      <w:r w:rsidRPr="00252BB9">
        <w:t>I.T</w:t>
      </w:r>
      <w:proofErr w:type="gramEnd"/>
      <w:r w:rsidRPr="00252BB9">
        <w:t xml:space="preserve"> University, </w:t>
      </w:r>
      <w:proofErr w:type="spellStart"/>
      <w:r w:rsidRPr="00252BB9">
        <w:t>M.Phil</w:t>
      </w:r>
      <w:proofErr w:type="spellEnd"/>
      <w:r w:rsidRPr="00252BB9">
        <w:t xml:space="preserve"> in Geography, Former Research Associate. “The Green Dilemma: Can AI Fulfil Its Potential Without Harming the </w:t>
      </w:r>
      <w:proofErr w:type="gramStart"/>
      <w:r w:rsidRPr="00252BB9">
        <w:t>Environment?,</w:t>
      </w:r>
      <w:proofErr w:type="gramEnd"/>
      <w:r w:rsidRPr="00252BB9">
        <w:t xml:space="preserve">” 7-18-2023, Earth, </w:t>
      </w:r>
      <w:r w:rsidRPr="00252BB9">
        <w:rPr>
          <w:lang/>
        </w:rPr>
        <w:t>https://earth.org/the-green-dilemma-can-ai-fulfil-its-potential-without-harming-the-environment/</w:t>
      </w:r>
      <w:r w:rsidRPr="00252BB9">
        <w:t>, Accessed; 7-26-2024, AC]</w:t>
      </w:r>
    </w:p>
    <w:p w14:paraId="2576652D" w14:textId="77777777" w:rsidR="00252BB9" w:rsidRPr="001006CA" w:rsidRDefault="00252BB9" w:rsidP="00252BB9">
      <w:pPr>
        <w:rPr>
          <w:sz w:val="16"/>
          <w:lang/>
        </w:rPr>
      </w:pPr>
      <w:r w:rsidRPr="001006CA">
        <w:rPr>
          <w:sz w:val="16"/>
          <w:lang/>
        </w:rPr>
        <w:t xml:space="preserve">Artificial Intelligence (AI) is hailed as a game-changer but beneath its transformative potential lies a pressing concern: its environmental impact. The development, maintenance, and disposal of AI technology all come with a large carbon footprint. </w:t>
      </w:r>
    </w:p>
    <w:p w14:paraId="4A143DA6" w14:textId="77777777" w:rsidR="00252BB9" w:rsidRPr="001006CA" w:rsidRDefault="00252BB9" w:rsidP="00252BB9">
      <w:pPr>
        <w:rPr>
          <w:sz w:val="16"/>
          <w:lang/>
        </w:rPr>
      </w:pPr>
      <w:r w:rsidRPr="001006CA">
        <w:rPr>
          <w:sz w:val="16"/>
          <w:lang/>
        </w:rPr>
        <w:t>In this article, we dive deep into the hidden environmental dilemma surrounding AI and explore the urgent need for proactive measures. A sustainable future may be secured, and the risks AI brings to our world can be reduced by being aware of the effects and acting responsibly.</w:t>
      </w:r>
    </w:p>
    <w:p w14:paraId="058DDC08" w14:textId="77777777" w:rsidR="00252BB9" w:rsidRPr="00027259" w:rsidRDefault="00252BB9" w:rsidP="00252BB9">
      <w:pPr>
        <w:rPr>
          <w:u w:val="single"/>
          <w:lang/>
        </w:rPr>
      </w:pPr>
      <w:r w:rsidRPr="001006CA">
        <w:rPr>
          <w:sz w:val="16"/>
          <w:lang/>
        </w:rPr>
        <w:t xml:space="preserve">Behind the scenes of AI’s brilliance lies an energy-intensive process with a </w:t>
      </w:r>
      <w:r w:rsidRPr="00027259">
        <w:rPr>
          <w:u w:val="single"/>
          <w:lang/>
        </w:rPr>
        <w:t xml:space="preserve">staggering carbon footprint. </w:t>
      </w:r>
    </w:p>
    <w:p w14:paraId="2E3EC067" w14:textId="77777777" w:rsidR="00252BB9" w:rsidRPr="001006CA" w:rsidRDefault="00252BB9" w:rsidP="00252BB9">
      <w:pPr>
        <w:rPr>
          <w:sz w:val="16"/>
          <w:lang/>
        </w:rPr>
      </w:pPr>
      <w:r w:rsidRPr="001006CA">
        <w:rPr>
          <w:sz w:val="16"/>
          <w:lang/>
        </w:rPr>
        <w:t xml:space="preserve">As datasets and models become more complex, the energy needed to train and run AI models becomes enormous. This increase in energy use directly affects greenhouse gas emissions, aggravating climate change. According to </w:t>
      </w:r>
      <w:r w:rsidRPr="006221FA">
        <w:rPr>
          <w:highlight w:val="cyan"/>
          <w:u w:val="single"/>
          <w:lang/>
        </w:rPr>
        <w:t>OpenAI researchers, since 2012</w:t>
      </w:r>
      <w:r w:rsidRPr="001006CA">
        <w:rPr>
          <w:sz w:val="16"/>
          <w:lang/>
        </w:rPr>
        <w:t xml:space="preserve">, the amount of computing </w:t>
      </w:r>
      <w:r w:rsidRPr="006221FA">
        <w:rPr>
          <w:highlight w:val="cyan"/>
          <w:u w:val="single"/>
          <w:lang/>
        </w:rPr>
        <w:t>power required to train cutting-edge AI models has doubled every 3.4 months.</w:t>
      </w:r>
      <w:r w:rsidRPr="001006CA">
        <w:rPr>
          <w:sz w:val="16"/>
          <w:lang/>
        </w:rPr>
        <w:t xml:space="preserve"> By </w:t>
      </w:r>
      <w:r w:rsidRPr="006221FA">
        <w:rPr>
          <w:highlight w:val="cyan"/>
          <w:u w:val="single"/>
          <w:lang/>
        </w:rPr>
        <w:t>2040</w:t>
      </w:r>
      <w:r w:rsidRPr="001006CA">
        <w:rPr>
          <w:sz w:val="16"/>
          <w:lang/>
        </w:rPr>
        <w:t xml:space="preserve">, it is </w:t>
      </w:r>
      <w:r w:rsidRPr="006221FA">
        <w:rPr>
          <w:highlight w:val="cyan"/>
          <w:u w:val="single"/>
          <w:lang/>
        </w:rPr>
        <w:t>expected that the emissions</w:t>
      </w:r>
      <w:r w:rsidRPr="001006CA">
        <w:rPr>
          <w:sz w:val="16"/>
          <w:lang/>
        </w:rPr>
        <w:t xml:space="preserve"> from the Information and Communications Technology (ICT) industry as a whole will </w:t>
      </w:r>
      <w:r w:rsidRPr="006221FA">
        <w:rPr>
          <w:highlight w:val="cyan"/>
          <w:u w:val="single"/>
          <w:lang/>
        </w:rPr>
        <w:t>reach 14% of the global emissions</w:t>
      </w:r>
      <w:r w:rsidRPr="001006CA">
        <w:rPr>
          <w:sz w:val="16"/>
          <w:lang/>
        </w:rPr>
        <w:t>, with the majority of those emissions coming from the ICT infrastructure, particularly data centres and communication networks. These data demonstrate the urgent need to address AI’s carbon footprint and role in environmental deterioration.</w:t>
      </w:r>
    </w:p>
    <w:p w14:paraId="3867EA50" w14:textId="77777777" w:rsidR="00252BB9" w:rsidRPr="00027259" w:rsidRDefault="00252BB9" w:rsidP="00252BB9">
      <w:pPr>
        <w:rPr>
          <w:u w:val="single"/>
          <w:lang/>
        </w:rPr>
      </w:pPr>
      <w:r w:rsidRPr="001006CA">
        <w:rPr>
          <w:sz w:val="16"/>
          <w:lang/>
        </w:rPr>
        <w:t xml:space="preserve">Recently, a study was conducted by researchers at the University of Massachusetts to determine how much energy is used to train certain popular large AI models. According to the results, </w:t>
      </w:r>
      <w:r w:rsidRPr="00027259">
        <w:rPr>
          <w:highlight w:val="cyan"/>
          <w:u w:val="single"/>
          <w:lang/>
        </w:rPr>
        <w:t>training</w:t>
      </w:r>
      <w:r w:rsidRPr="001006CA">
        <w:rPr>
          <w:sz w:val="16"/>
          <w:lang/>
        </w:rPr>
        <w:t xml:space="preserve"> can </w:t>
      </w:r>
      <w:r w:rsidRPr="00027259">
        <w:rPr>
          <w:highlight w:val="cyan"/>
          <w:u w:val="single"/>
          <w:lang/>
        </w:rPr>
        <w:t>produce about 626,000 pounds of carbon dioxide</w:t>
      </w:r>
      <w:r w:rsidRPr="001006CA">
        <w:rPr>
          <w:sz w:val="16"/>
          <w:lang/>
        </w:rPr>
        <w:t xml:space="preserve">, or the equivalent of around 300 round-trip flights between New York and San Francisco – nearly </w:t>
      </w:r>
      <w:r w:rsidRPr="00027259">
        <w:rPr>
          <w:highlight w:val="cyan"/>
          <w:u w:val="single"/>
          <w:lang/>
        </w:rPr>
        <w:t>5 times the lifetime emissions of the average car.</w:t>
      </w:r>
    </w:p>
    <w:p w14:paraId="0594D010" w14:textId="77777777" w:rsidR="00252BB9" w:rsidRPr="00027259" w:rsidRDefault="00252BB9" w:rsidP="00252BB9">
      <w:pPr>
        <w:rPr>
          <w:u w:val="single"/>
          <w:lang/>
        </w:rPr>
      </w:pPr>
      <w:r w:rsidRPr="001006CA">
        <w:rPr>
          <w:sz w:val="16"/>
          <w:lang/>
        </w:rPr>
        <w:t xml:space="preserve">The </w:t>
      </w:r>
      <w:r w:rsidRPr="00027259">
        <w:rPr>
          <w:highlight w:val="cyan"/>
          <w:u w:val="single"/>
          <w:lang/>
        </w:rPr>
        <w:t>e-waste</w:t>
      </w:r>
      <w:r w:rsidRPr="001006CA">
        <w:rPr>
          <w:sz w:val="16"/>
          <w:lang/>
        </w:rPr>
        <w:t xml:space="preserve"> produced by AI technology poses a serious environmental challenge. E-waste </w:t>
      </w:r>
      <w:r w:rsidRPr="00027259">
        <w:rPr>
          <w:highlight w:val="cyan"/>
          <w:u w:val="single"/>
          <w:lang/>
        </w:rPr>
        <w:t>contains hazardous chemicals,</w:t>
      </w:r>
      <w:r w:rsidRPr="001006CA">
        <w:rPr>
          <w:sz w:val="16"/>
          <w:lang/>
        </w:rPr>
        <w:t xml:space="preserve"> including lead, mercury, and cadmium, that can </w:t>
      </w:r>
      <w:r w:rsidRPr="00027259">
        <w:rPr>
          <w:highlight w:val="cyan"/>
          <w:u w:val="single"/>
          <w:lang/>
        </w:rPr>
        <w:t>contaminate soil and water supplies and endanger both human health and the environment.</w:t>
      </w:r>
      <w:r w:rsidRPr="00027259">
        <w:rPr>
          <w:u w:val="single"/>
          <w:lang/>
        </w:rPr>
        <w:t xml:space="preserve"> </w:t>
      </w:r>
    </w:p>
    <w:p w14:paraId="38FEB6DA" w14:textId="77777777" w:rsidR="00252BB9" w:rsidRPr="001006CA" w:rsidRDefault="00252BB9" w:rsidP="00252BB9">
      <w:pPr>
        <w:rPr>
          <w:sz w:val="16"/>
          <w:lang/>
        </w:rPr>
      </w:pPr>
      <w:r w:rsidRPr="00027259">
        <w:rPr>
          <w:highlight w:val="cyan"/>
          <w:u w:val="single"/>
          <w:lang/>
        </w:rPr>
        <w:t>By 2050</w:t>
      </w:r>
      <w:r w:rsidRPr="001006CA">
        <w:rPr>
          <w:sz w:val="16"/>
          <w:lang/>
        </w:rPr>
        <w:t xml:space="preserve">, the World Economic Forum </w:t>
      </w:r>
      <w:r w:rsidRPr="00027259">
        <w:rPr>
          <w:highlight w:val="cyan"/>
          <w:u w:val="single"/>
          <w:lang/>
        </w:rPr>
        <w:t>(WEF) projects</w:t>
      </w:r>
      <w:r w:rsidRPr="001006CA">
        <w:rPr>
          <w:sz w:val="16"/>
          <w:lang/>
        </w:rPr>
        <w:t xml:space="preserve"> that the total amount of </w:t>
      </w:r>
      <w:r w:rsidRPr="00027259">
        <w:rPr>
          <w:highlight w:val="cyan"/>
          <w:u w:val="single"/>
          <w:lang/>
        </w:rPr>
        <w:t>e-waste generated will have surpassed 120 million metric tonnes.</w:t>
      </w:r>
      <w:r w:rsidRPr="001006CA">
        <w:rPr>
          <w:sz w:val="16"/>
          <w:lang/>
        </w:rPr>
        <w:t xml:space="preserve"> To avoid environmental harm and minimise the release of dangerous compounds, proper e-waste management and recycling are essential. To ensure the secure processing and recycling of AI-related electronic waste and significantly reduce its negative environmental effects, more stringent laws and ethical disposal practices are required.</w:t>
      </w:r>
    </w:p>
    <w:p w14:paraId="1EB99626" w14:textId="77777777" w:rsidR="00252BB9" w:rsidRPr="001006CA" w:rsidRDefault="00252BB9" w:rsidP="00252BB9">
      <w:pPr>
        <w:rPr>
          <w:sz w:val="16"/>
          <w:lang/>
        </w:rPr>
      </w:pPr>
      <w:r w:rsidRPr="00027259">
        <w:rPr>
          <w:highlight w:val="cyan"/>
          <w:u w:val="single"/>
          <w:lang/>
        </w:rPr>
        <w:t>AI</w:t>
      </w:r>
      <w:r w:rsidRPr="001006CA">
        <w:rPr>
          <w:sz w:val="16"/>
          <w:lang/>
        </w:rPr>
        <w:t xml:space="preserve"> applications like </w:t>
      </w:r>
      <w:r w:rsidRPr="00027259">
        <w:rPr>
          <w:highlight w:val="cyan"/>
          <w:u w:val="single"/>
          <w:lang/>
        </w:rPr>
        <w:t>driverless automobiles and delivery drones</w:t>
      </w:r>
      <w:r w:rsidRPr="001006CA">
        <w:rPr>
          <w:sz w:val="16"/>
          <w:lang/>
        </w:rPr>
        <w:t xml:space="preserve"> pose a </w:t>
      </w:r>
      <w:r w:rsidRPr="00027259">
        <w:rPr>
          <w:highlight w:val="cyan"/>
          <w:u w:val="single"/>
          <w:lang/>
        </w:rPr>
        <w:t>threat to animals and natural environments.</w:t>
      </w:r>
      <w:r w:rsidRPr="001006CA">
        <w:rPr>
          <w:sz w:val="16"/>
          <w:lang/>
        </w:rPr>
        <w:t xml:space="preserve"> Automation fuelled by AI may result in greater consumption as well as increasing waste in certain sectors, such as the e-commerce industry, which has normalised the rapid and frequent delivery of goods. </w:t>
      </w:r>
    </w:p>
    <w:p w14:paraId="50C1F82F" w14:textId="77777777" w:rsidR="00252BB9" w:rsidRPr="00942FED" w:rsidRDefault="00252BB9" w:rsidP="00252BB9">
      <w:pPr>
        <w:rPr>
          <w:u w:val="single"/>
          <w:lang/>
        </w:rPr>
      </w:pPr>
      <w:r w:rsidRPr="001006CA">
        <w:rPr>
          <w:sz w:val="16"/>
          <w:lang/>
        </w:rPr>
        <w:t xml:space="preserve">The rising use of AI in agriculture could result in the </w:t>
      </w:r>
      <w:r w:rsidRPr="00942FED">
        <w:rPr>
          <w:highlight w:val="cyan"/>
          <w:u w:val="single"/>
          <w:lang/>
        </w:rPr>
        <w:t>overuse of pesticides and fertilisers, contaminating the soil and water, and harming biodiversity</w:t>
      </w:r>
      <w:r w:rsidRPr="001006CA">
        <w:rPr>
          <w:sz w:val="16"/>
          <w:lang/>
        </w:rPr>
        <w:t xml:space="preserve">. Implementing AI in agricultural practices to increase yields at the expense of maintaining ecosystem health could </w:t>
      </w:r>
      <w:r w:rsidRPr="00942FED">
        <w:rPr>
          <w:highlight w:val="cyan"/>
          <w:u w:val="single"/>
          <w:lang/>
        </w:rPr>
        <w:t>lead to monocultures and biodiversity loss.</w:t>
      </w:r>
      <w:r w:rsidRPr="00942FED">
        <w:rPr>
          <w:u w:val="single"/>
          <w:lang/>
        </w:rPr>
        <w:t xml:space="preserve"> </w:t>
      </w:r>
    </w:p>
    <w:p w14:paraId="3C5B0EBF" w14:textId="77777777" w:rsidR="00252BB9" w:rsidRPr="001006CA" w:rsidRDefault="00252BB9" w:rsidP="00252BB9">
      <w:pPr>
        <w:rPr>
          <w:sz w:val="16"/>
          <w:lang/>
        </w:rPr>
      </w:pPr>
      <w:r w:rsidRPr="001006CA">
        <w:rPr>
          <w:sz w:val="16"/>
          <w:lang/>
        </w:rPr>
        <w:t xml:space="preserve">Using AI for environmental management also raises ethical questions. </w:t>
      </w:r>
      <w:r w:rsidRPr="00942FED">
        <w:rPr>
          <w:highlight w:val="cyan"/>
          <w:u w:val="single"/>
          <w:lang/>
        </w:rPr>
        <w:t>Decisions made by AI systems</w:t>
      </w:r>
      <w:r w:rsidRPr="00942FED">
        <w:rPr>
          <w:u w:val="single"/>
          <w:lang/>
        </w:rPr>
        <w:t xml:space="preserve"> </w:t>
      </w:r>
      <w:r w:rsidRPr="001006CA">
        <w:rPr>
          <w:sz w:val="16"/>
          <w:lang/>
        </w:rPr>
        <w:t xml:space="preserve">could be </w:t>
      </w:r>
      <w:r w:rsidRPr="00942FED">
        <w:rPr>
          <w:highlight w:val="cyan"/>
          <w:u w:val="single"/>
          <w:lang/>
        </w:rPr>
        <w:t>biased</w:t>
      </w:r>
      <w:r w:rsidRPr="001006CA">
        <w:rPr>
          <w:sz w:val="16"/>
          <w:lang/>
        </w:rPr>
        <w:t xml:space="preserve"> if they were </w:t>
      </w:r>
      <w:r w:rsidRPr="00942FED">
        <w:rPr>
          <w:highlight w:val="cyan"/>
          <w:u w:val="single"/>
          <w:lang/>
        </w:rPr>
        <w:t>presented with inaccurate or incomplete data</w:t>
      </w:r>
      <w:r w:rsidRPr="001006CA">
        <w:rPr>
          <w:sz w:val="16"/>
          <w:lang/>
        </w:rPr>
        <w:t>. For instance, if an AI system received instructions to value economic growth over environmental protection, it might choose to put short-term financial gain ahead of environmental sustainability.</w:t>
      </w:r>
    </w:p>
    <w:p w14:paraId="1D5E34C9" w14:textId="300A5494" w:rsidR="00252BB9" w:rsidRPr="00252BB9" w:rsidRDefault="00252BB9" w:rsidP="00252BB9">
      <w:pPr>
        <w:rPr>
          <w:sz w:val="16"/>
          <w:lang/>
        </w:rPr>
      </w:pPr>
      <w:r w:rsidRPr="001006CA">
        <w:rPr>
          <w:sz w:val="16"/>
          <w:lang/>
        </w:rPr>
        <w:t xml:space="preserve">The shadowy realm of AI development and utilisation breeds a lack of transparency and accountability regarding its environmental impact. Certain companies put their financial well-being and competitive edge ahead of any potential negative effects that AI technologies may have on </w:t>
      </w:r>
      <w:r w:rsidRPr="001006CA">
        <w:rPr>
          <w:sz w:val="16"/>
          <w:lang/>
        </w:rPr>
        <w:lastRenderedPageBreak/>
        <w:t xml:space="preserve">the environment. Users find it challenging to completely appreciate their environmental footprint due to the complexity of AI systems. Accurate evaluation of their carbon footprint or potential environmental impact is hampered by the secretive methods and hidden data used to train AI models. </w:t>
      </w:r>
    </w:p>
    <w:p w14:paraId="4CF94248" w14:textId="5BE5D958" w:rsidR="00A34C1F" w:rsidRDefault="00A34C1F" w:rsidP="00ED0E82">
      <w:pPr>
        <w:pStyle w:val="Heading3"/>
      </w:pPr>
      <w:r>
        <w:lastRenderedPageBreak/>
        <w:t>Water Use</w:t>
      </w:r>
    </w:p>
    <w:p w14:paraId="6A826B7C" w14:textId="77777777" w:rsidR="00A34C1F" w:rsidRPr="005E2DEA" w:rsidRDefault="00A34C1F" w:rsidP="00A34C1F">
      <w:pPr>
        <w:pStyle w:val="Heading4"/>
      </w:pPr>
      <w:r w:rsidRPr="005E2DEA">
        <w:t xml:space="preserve">AI causes devastated harm to global </w:t>
      </w:r>
      <w:proofErr w:type="gramStart"/>
      <w:r w:rsidRPr="005E2DEA">
        <w:t>environment</w:t>
      </w:r>
      <w:proofErr w:type="gramEnd"/>
      <w:r w:rsidRPr="005E2DEA">
        <w:t xml:space="preserve"> </w:t>
      </w:r>
    </w:p>
    <w:p w14:paraId="28625B99" w14:textId="77777777" w:rsidR="00A34C1F" w:rsidRPr="00A34C1F" w:rsidRDefault="00A34C1F" w:rsidP="00A34C1F">
      <w:r w:rsidRPr="00A34C1F">
        <w:rPr>
          <w:rStyle w:val="Style13ptBold"/>
        </w:rPr>
        <w:t>Ren and Wierman’24</w:t>
      </w:r>
      <w:r w:rsidRPr="00A34C1F">
        <w:t xml:space="preserve"> [</w:t>
      </w:r>
      <w:proofErr w:type="spellStart"/>
      <w:r w:rsidRPr="00A34C1F">
        <w:t>Shaolei</w:t>
      </w:r>
      <w:proofErr w:type="spellEnd"/>
      <w:r w:rsidRPr="00A34C1F">
        <w:t xml:space="preserve"> and Adam, Associate Professor of Electrical and Computer Engineering at the University of California, Riverside, where I am also a cooperating faculty member in the Computer Science and Engineering department. B.S., Carnegie Mellon University, 2001; M.S., 2004; Ph.D., 2007. Assistant Professor, Caltech, 2007-12; Professor, 2012-24; Braun Professor, 2024-; Executive Officer, 2015-20; Associate Director, Information Science and Technology, 2015-16; Director, Information Science and Technology, 2016-. Harvard Business Review, “The Uneven Distribution of AI’s Environmental Impacts”. July 15, 2024. https://hbr.org/2024/07/the-uneven-distribution-of-ais-environmental-impacts.] </w:t>
      </w:r>
    </w:p>
    <w:p w14:paraId="271BA47F" w14:textId="7E36FD18" w:rsidR="00A34C1F" w:rsidRPr="00A34C1F" w:rsidRDefault="00A34C1F" w:rsidP="00A34C1F">
      <w:pPr>
        <w:rPr>
          <w:lang w:eastAsia="zh-TW"/>
        </w:rPr>
      </w:pPr>
      <w:r w:rsidRPr="002D679B">
        <w:rPr>
          <w:highlight w:val="cyan"/>
          <w:u w:val="single"/>
        </w:rPr>
        <w:t>AI</w:t>
      </w:r>
      <w:r w:rsidRPr="004027F6">
        <w:rPr>
          <w:u w:val="single"/>
        </w:rPr>
        <w:t xml:space="preserve"> model training can </w:t>
      </w:r>
      <w:r w:rsidRPr="002D679B">
        <w:rPr>
          <w:highlight w:val="cyan"/>
          <w:u w:val="single"/>
        </w:rPr>
        <w:t>lead to the evaporation of an astonishing amount of fresh water into the atmosphere for data center heat rejection, potentially exacerbating stress on our already limited freshwater resources.</w:t>
      </w:r>
      <w:r w:rsidRPr="004027F6">
        <w:rPr>
          <w:u w:val="single"/>
        </w:rPr>
        <w:t xml:space="preserve"> All these environmental impacts are expected to escalate considerably, with the </w:t>
      </w:r>
      <w:r w:rsidRPr="002D679B">
        <w:rPr>
          <w:highlight w:val="cyan"/>
          <w:u w:val="single"/>
        </w:rPr>
        <w:t>global AI energy</w:t>
      </w:r>
      <w:r w:rsidRPr="004027F6">
        <w:rPr>
          <w:u w:val="single"/>
        </w:rPr>
        <w:t xml:space="preserve"> demand projected to exponentially </w:t>
      </w:r>
      <w:r w:rsidRPr="002D679B">
        <w:rPr>
          <w:highlight w:val="cyan"/>
          <w:u w:val="single"/>
        </w:rPr>
        <w:t>increase to at least 10 times</w:t>
      </w:r>
      <w:r w:rsidRPr="004027F6">
        <w:rPr>
          <w:u w:val="single"/>
        </w:rPr>
        <w:t xml:space="preserve"> the current level and exceed the annual electricity consumption of a small country like Belgium by 2026. </w:t>
      </w:r>
      <w:r w:rsidRPr="002D679B">
        <w:rPr>
          <w:highlight w:val="cyan"/>
          <w:u w:val="single"/>
        </w:rPr>
        <w:t>In</w:t>
      </w:r>
      <w:r w:rsidRPr="004027F6">
        <w:rPr>
          <w:u w:val="single"/>
        </w:rPr>
        <w:t xml:space="preserve"> the </w:t>
      </w:r>
      <w:r w:rsidRPr="002D679B">
        <w:rPr>
          <w:highlight w:val="cyan"/>
          <w:u w:val="single"/>
        </w:rPr>
        <w:t>U</w:t>
      </w:r>
      <w:r w:rsidRPr="004027F6">
        <w:rPr>
          <w:u w:val="single"/>
        </w:rPr>
        <w:t xml:space="preserve">nited </w:t>
      </w:r>
      <w:r w:rsidRPr="002D679B">
        <w:rPr>
          <w:highlight w:val="cyan"/>
          <w:u w:val="single"/>
        </w:rPr>
        <w:t>S</w:t>
      </w:r>
      <w:r w:rsidRPr="004027F6">
        <w:rPr>
          <w:u w:val="single"/>
        </w:rPr>
        <w:t xml:space="preserve">tates, the rapidly growing AI demand is poised to </w:t>
      </w:r>
      <w:r w:rsidRPr="002D679B">
        <w:rPr>
          <w:highlight w:val="cyan"/>
          <w:u w:val="single"/>
        </w:rPr>
        <w:t>drive data center energy consumption to about 6% of the nation’s total electricity usage in 2026,</w:t>
      </w:r>
      <w:r w:rsidRPr="004027F6">
        <w:rPr>
          <w:u w:val="single"/>
        </w:rPr>
        <w:t xml:space="preserve"> adding further pressure on grid infrastructures and highlighting the urgent need for sustainable solutions to support continued AI advancement</w:t>
      </w:r>
      <w:r w:rsidRPr="002D679B">
        <w:rPr>
          <w:u w:val="single"/>
        </w:rPr>
        <w:t xml:space="preserve">. The generation of electricity, particularly through fossil fuel combustion, </w:t>
      </w:r>
      <w:r w:rsidRPr="002D679B">
        <w:rPr>
          <w:highlight w:val="cyan"/>
          <w:u w:val="single"/>
        </w:rPr>
        <w:t>results in local air pollution, thermal pollution in water bodies,</w:t>
      </w:r>
      <w:r w:rsidRPr="002D679B">
        <w:rPr>
          <w:u w:val="single"/>
        </w:rPr>
        <w:t xml:space="preserve"> and the production of solid wastes, including even hazardous materials. </w:t>
      </w:r>
      <w:r>
        <w:t>Elevated carbon emissions in a region come with localized social costs, potentially leading to higher levels of ozone, particulate matter, and premature mortality. Furthermore, the strain on local freshwater resources imposed by the substantial water consumption associated with AI, both directly for onsite server cooling and indirectly for offsite electricity generation, can worsen prolonged droughts in water-stressed regions like Arizona and Chile.</w:t>
      </w:r>
    </w:p>
    <w:p w14:paraId="05706965" w14:textId="2B17D954" w:rsidR="00ED0E82" w:rsidRDefault="00ED0E82" w:rsidP="00ED0E82">
      <w:pPr>
        <w:pStyle w:val="Heading3"/>
      </w:pPr>
      <w:r>
        <w:lastRenderedPageBreak/>
        <w:t>Energy Use</w:t>
      </w:r>
    </w:p>
    <w:p w14:paraId="38AF2F82" w14:textId="100B4FDD" w:rsidR="00ED0E82" w:rsidRDefault="00ED0E82" w:rsidP="00ED0E82">
      <w:pPr>
        <w:pStyle w:val="Heading4"/>
      </w:pPr>
      <w:r>
        <w:t>AI is unsustainable</w:t>
      </w:r>
      <w:r>
        <w:t xml:space="preserve"> – it raises carbon emissions by 80%.</w:t>
      </w:r>
    </w:p>
    <w:p w14:paraId="33BE6BD0" w14:textId="77777777" w:rsidR="00ED0E82" w:rsidRDefault="00ED0E82" w:rsidP="00ED0E82">
      <w:r>
        <w:rPr>
          <w:rStyle w:val="Style13ptBold"/>
        </w:rPr>
        <w:t xml:space="preserve">Thomas ‘24 </w:t>
      </w:r>
      <w:r>
        <w:t xml:space="preserve">(Mike, Built-In Senior reporter covering technology trends and the software industry, </w:t>
      </w:r>
      <w:r w:rsidRPr="00870CDA">
        <w:t>"The Future of AI: How AI Is Changing the World"</w:t>
      </w:r>
      <w:r>
        <w:t>, 13 March 2024,</w:t>
      </w:r>
      <w:r w:rsidRPr="00870CDA">
        <w:t xml:space="preserve"> </w:t>
      </w:r>
      <w:r>
        <w:t xml:space="preserve">Built-In, </w:t>
      </w:r>
      <w:r w:rsidRPr="00870CDA">
        <w:t>https://builtin.com/artificial-intelligence/artificial-intelligence-future</w:t>
      </w:r>
      <w:r>
        <w:t>)</w:t>
      </w:r>
    </w:p>
    <w:p w14:paraId="2B3ADF62" w14:textId="77777777" w:rsidR="00ED0E82" w:rsidRPr="00E35C94" w:rsidRDefault="00ED0E82" w:rsidP="00ED0E82">
      <w:r w:rsidRPr="00E35C94">
        <w:t>Job Disruption</w:t>
      </w:r>
    </w:p>
    <w:p w14:paraId="0C987DC2" w14:textId="77777777" w:rsidR="00ED0E82" w:rsidRPr="00275891" w:rsidRDefault="00ED0E82" w:rsidP="00ED0E82">
      <w:pPr>
        <w:rPr>
          <w:sz w:val="16"/>
        </w:rPr>
      </w:pPr>
      <w:r w:rsidRPr="00E35C94">
        <w:t xml:space="preserve">Business automation has naturally led to fears over job losses. In fact, employees believe almost one-third of their tasks could be performed by AI. Although </w:t>
      </w:r>
      <w:r w:rsidRPr="00275891">
        <w:rPr>
          <w:u w:val="single"/>
        </w:rPr>
        <w:t>AI</w:t>
      </w:r>
      <w:r w:rsidRPr="00E35C94">
        <w:t xml:space="preserve"> has made gains in the workplace, it’s </w:t>
      </w:r>
      <w:r w:rsidRPr="00275891">
        <w:rPr>
          <w:u w:val="single"/>
        </w:rPr>
        <w:t>had an unequal impact on different industries and professions</w:t>
      </w:r>
      <w:r w:rsidRPr="00E35C94">
        <w:t xml:space="preserve">. For example, </w:t>
      </w:r>
      <w:r w:rsidRPr="00B23108">
        <w:rPr>
          <w:highlight w:val="cyan"/>
          <w:u w:val="single"/>
        </w:rPr>
        <w:t>manual jobs</w:t>
      </w:r>
      <w:r w:rsidRPr="00B23108">
        <w:rPr>
          <w:highlight w:val="cyan"/>
        </w:rPr>
        <w:t xml:space="preserve"> </w:t>
      </w:r>
      <w:r w:rsidRPr="00E35C94">
        <w:t xml:space="preserve">like secretaries </w:t>
      </w:r>
      <w:r w:rsidRPr="00B23108">
        <w:rPr>
          <w:highlight w:val="cyan"/>
          <w:u w:val="single"/>
        </w:rPr>
        <w:t>are at risk</w:t>
      </w:r>
      <w:r w:rsidRPr="00B23108">
        <w:rPr>
          <w:highlight w:val="cyan"/>
        </w:rPr>
        <w:t xml:space="preserve"> </w:t>
      </w:r>
      <w:r w:rsidRPr="00B23108">
        <w:rPr>
          <w:highlight w:val="cyan"/>
          <w:u w:val="single"/>
        </w:rPr>
        <w:t>of being automated</w:t>
      </w:r>
      <w:r w:rsidRPr="00275891">
        <w:rPr>
          <w:sz w:val="16"/>
        </w:rPr>
        <w:t>, but the demand for other jobs like machine learning specialists and information security analysts has risen.</w:t>
      </w:r>
    </w:p>
    <w:p w14:paraId="511D3612" w14:textId="77777777" w:rsidR="00ED0E82" w:rsidRPr="00275891" w:rsidRDefault="00ED0E82" w:rsidP="00ED0E82">
      <w:pPr>
        <w:rPr>
          <w:sz w:val="16"/>
        </w:rPr>
      </w:pPr>
      <w:r w:rsidRPr="00275891">
        <w:rPr>
          <w:sz w:val="16"/>
        </w:rPr>
        <w:t xml:space="preserve">Workers in more skilled or creative positions are more likely to have their jobs augmented by AI, rather than be replaced. Whether forcing employees to learn new tools or taking over their roles, AI is set to spur upskilling efforts at both the individual and company level.     </w:t>
      </w:r>
    </w:p>
    <w:p w14:paraId="68B02C06" w14:textId="77777777" w:rsidR="00ED0E82" w:rsidRPr="00275891" w:rsidRDefault="00ED0E82" w:rsidP="00ED0E82">
      <w:pPr>
        <w:rPr>
          <w:sz w:val="16"/>
        </w:rPr>
      </w:pPr>
      <w:r w:rsidRPr="00275891">
        <w:rPr>
          <w:sz w:val="16"/>
        </w:rPr>
        <w:t xml:space="preserve">“One of the absolute prerequisites for AI to be successful in many [areas] is that we invest tremendously in education to retrain people for new jobs,” said Klara </w:t>
      </w:r>
      <w:proofErr w:type="spellStart"/>
      <w:r w:rsidRPr="00275891">
        <w:rPr>
          <w:sz w:val="16"/>
        </w:rPr>
        <w:t>Nahrstedt</w:t>
      </w:r>
      <w:proofErr w:type="spellEnd"/>
      <w:r w:rsidRPr="00275891">
        <w:rPr>
          <w:sz w:val="16"/>
        </w:rPr>
        <w:t>, a computer science professor at the University of Illinois at Urbana–Champaign and director of the school’s Coordinated Science Laboratory.</w:t>
      </w:r>
    </w:p>
    <w:p w14:paraId="4995DA11" w14:textId="77777777" w:rsidR="00ED0E82" w:rsidRPr="00E35C94" w:rsidRDefault="00ED0E82" w:rsidP="00ED0E82">
      <w:r w:rsidRPr="00E35C94">
        <w:t>Data Privacy Issues</w:t>
      </w:r>
    </w:p>
    <w:p w14:paraId="14DB89A2" w14:textId="77777777" w:rsidR="00ED0E82" w:rsidRPr="00E35C94" w:rsidRDefault="00ED0E82" w:rsidP="00ED0E82">
      <w:r w:rsidRPr="00E35C94">
        <w:t xml:space="preserve">Companies require large volumes of data to train the models that power generative </w:t>
      </w:r>
      <w:r w:rsidRPr="00B23108">
        <w:rPr>
          <w:highlight w:val="cyan"/>
          <w:u w:val="single"/>
        </w:rPr>
        <w:t>AI</w:t>
      </w:r>
      <w:r w:rsidRPr="00E35C94">
        <w:t xml:space="preserve"> tools, and this process has come under intense scrutiny. </w:t>
      </w:r>
      <w:r w:rsidRPr="00275891">
        <w:rPr>
          <w:u w:val="single"/>
        </w:rPr>
        <w:t xml:space="preserve">Concerns over companies collecting consumers’ personal data have led the FTC to open an investigation into whether </w:t>
      </w:r>
      <w:proofErr w:type="spellStart"/>
      <w:r w:rsidRPr="00275891">
        <w:rPr>
          <w:u w:val="single"/>
        </w:rPr>
        <w:t>OpenAI</w:t>
      </w:r>
      <w:proofErr w:type="spellEnd"/>
      <w:r w:rsidRPr="00275891">
        <w:rPr>
          <w:u w:val="single"/>
        </w:rPr>
        <w:t xml:space="preserve"> </w:t>
      </w:r>
      <w:r w:rsidRPr="00B23108">
        <w:rPr>
          <w:highlight w:val="cyan"/>
          <w:u w:val="single"/>
        </w:rPr>
        <w:t xml:space="preserve">has negatively impacted consumers through its data collection methods </w:t>
      </w:r>
      <w:r w:rsidRPr="00275891">
        <w:rPr>
          <w:u w:val="single"/>
        </w:rPr>
        <w:t>after the company potentially violated European data protection laws</w:t>
      </w:r>
      <w:r w:rsidRPr="00E35C94">
        <w:t xml:space="preserve">. </w:t>
      </w:r>
    </w:p>
    <w:p w14:paraId="453BBBF5" w14:textId="77777777" w:rsidR="00ED0E82" w:rsidRPr="00E35C94" w:rsidRDefault="00ED0E82" w:rsidP="00ED0E82">
      <w:r w:rsidRPr="00E35C94">
        <w:t>In response, the Biden-Harris administration developed an AI Bill of Rights that lists data privacy as one of its core principles. Although this legislation doesn’t carry much legal weight, it reflects the growing push to prioritize data privacy and compel AI companies to be more transparent and cautious about how they compile training data.</w:t>
      </w:r>
    </w:p>
    <w:p w14:paraId="1FA67102" w14:textId="77777777" w:rsidR="00ED0E82" w:rsidRPr="00E35C94" w:rsidRDefault="00ED0E82" w:rsidP="00ED0E82">
      <w:r w:rsidRPr="00E35C94">
        <w:t>Increased Regulation</w:t>
      </w:r>
    </w:p>
    <w:p w14:paraId="4F4A2CBF" w14:textId="77777777" w:rsidR="00ED0E82" w:rsidRPr="00E35C94" w:rsidRDefault="00ED0E82" w:rsidP="00ED0E82">
      <w:r w:rsidRPr="00E35C94">
        <w:t xml:space="preserve">AI could shift the perspective on certain legal questions, depending on how generative AI lawsuits unfold in 2024. For example, the issue of intellectual property has come to the forefront </w:t>
      </w:r>
      <w:proofErr w:type="gramStart"/>
      <w:r w:rsidRPr="00E35C94">
        <w:t>in light of</w:t>
      </w:r>
      <w:proofErr w:type="gramEnd"/>
      <w:r w:rsidRPr="00E35C94">
        <w:t xml:space="preserve"> copyright lawsuits filed against </w:t>
      </w:r>
      <w:proofErr w:type="spellStart"/>
      <w:r w:rsidRPr="00E35C94">
        <w:t>OpenAI</w:t>
      </w:r>
      <w:proofErr w:type="spellEnd"/>
      <w:r w:rsidRPr="00E35C94">
        <w:t xml:space="preserve"> by writers, musicians and companies like The New York Times. These lawsuits affect how the U.S. legal system interprets what is private and public property, and a loss could spell major setbacks for </w:t>
      </w:r>
      <w:proofErr w:type="spellStart"/>
      <w:r w:rsidRPr="00E35C94">
        <w:t>OpenAI</w:t>
      </w:r>
      <w:proofErr w:type="spellEnd"/>
      <w:r w:rsidRPr="00E35C94">
        <w:t xml:space="preserve"> and its competitors. </w:t>
      </w:r>
    </w:p>
    <w:p w14:paraId="6BA37F1D" w14:textId="77777777" w:rsidR="00ED0E82" w:rsidRPr="00E35C94" w:rsidRDefault="00ED0E82" w:rsidP="00ED0E82">
      <w:r w:rsidRPr="00B23108">
        <w:rPr>
          <w:highlight w:val="cyan"/>
          <w:u w:val="single"/>
        </w:rPr>
        <w:t>Ethical issues</w:t>
      </w:r>
      <w:r w:rsidRPr="00275891">
        <w:rPr>
          <w:u w:val="single"/>
        </w:rPr>
        <w:t xml:space="preserve"> that have surfaced </w:t>
      </w:r>
      <w:r w:rsidRPr="00B23108">
        <w:rPr>
          <w:highlight w:val="cyan"/>
          <w:u w:val="single"/>
        </w:rPr>
        <w:t xml:space="preserve">in connection to </w:t>
      </w:r>
      <w:r w:rsidRPr="00275891">
        <w:rPr>
          <w:u w:val="single"/>
        </w:rPr>
        <w:t xml:space="preserve">generative </w:t>
      </w:r>
      <w:r w:rsidRPr="00B23108">
        <w:rPr>
          <w:highlight w:val="cyan"/>
          <w:u w:val="single"/>
        </w:rPr>
        <w:t xml:space="preserve">AI have placed more pressure on the U.S. government </w:t>
      </w:r>
      <w:r w:rsidRPr="00275891">
        <w:rPr>
          <w:u w:val="single"/>
        </w:rPr>
        <w:t>to take a stronger stance.</w:t>
      </w:r>
      <w:r w:rsidRPr="00E35C94">
        <w:t xml:space="preserve"> The Biden-Harris administration has maintained its moderate position with its latest executive order, creating rough guidelines around data privacy, civil liberties, responsible </w:t>
      </w:r>
      <w:proofErr w:type="gramStart"/>
      <w:r w:rsidRPr="00E35C94">
        <w:t>AI</w:t>
      </w:r>
      <w:proofErr w:type="gramEnd"/>
      <w:r w:rsidRPr="00E35C94">
        <w:t xml:space="preserve"> and other aspects of AI. However, the government could lean toward stricter regulations, depending on changes in the political climate.  </w:t>
      </w:r>
    </w:p>
    <w:p w14:paraId="7A5072AB" w14:textId="77777777" w:rsidR="00ED0E82" w:rsidRPr="00E35C94" w:rsidRDefault="00ED0E82" w:rsidP="00ED0E82">
      <w:r w:rsidRPr="00E35C94">
        <w:t>Climate Change Concerns</w:t>
      </w:r>
    </w:p>
    <w:p w14:paraId="7B4C02FA" w14:textId="77777777" w:rsidR="00ED0E82" w:rsidRPr="00E35C94" w:rsidRDefault="00ED0E82" w:rsidP="00ED0E82">
      <w:r w:rsidRPr="00E35C94">
        <w:lastRenderedPageBreak/>
        <w:t xml:space="preserve">On a far grander scale, </w:t>
      </w:r>
      <w:r w:rsidRPr="00B23108">
        <w:rPr>
          <w:highlight w:val="cyan"/>
          <w:u w:val="single"/>
        </w:rPr>
        <w:t>AI is poised to have a major effect on sustainability, climate change and environmental issues</w:t>
      </w:r>
      <w:r w:rsidRPr="00E35C94">
        <w:t xml:space="preserve">. </w:t>
      </w:r>
      <w:r w:rsidRPr="00275891">
        <w:rPr>
          <w:sz w:val="16"/>
        </w:rPr>
        <w:t xml:space="preserve">Optimists can view AI </w:t>
      </w:r>
      <w:proofErr w:type="gramStart"/>
      <w:r w:rsidRPr="00275891">
        <w:rPr>
          <w:sz w:val="16"/>
        </w:rPr>
        <w:t>as a way to</w:t>
      </w:r>
      <w:proofErr w:type="gramEnd"/>
      <w:r w:rsidRPr="00275891">
        <w:rPr>
          <w:sz w:val="16"/>
        </w:rPr>
        <w:t xml:space="preserve"> make supply chains more efficient, carrying out predictive maintenance and other procedures to reduce carbon emissions. </w:t>
      </w:r>
    </w:p>
    <w:p w14:paraId="707E4F25" w14:textId="642345B3" w:rsidR="00ED0E82" w:rsidRDefault="00ED0E82" w:rsidP="00ED0E82">
      <w:r w:rsidRPr="00E35C94">
        <w:t>At the same time, AI could be seen as a key culprit in climate change</w:t>
      </w:r>
      <w:r w:rsidRPr="00275891">
        <w:rPr>
          <w:u w:val="single"/>
        </w:rPr>
        <w:t xml:space="preserve">. </w:t>
      </w:r>
      <w:r w:rsidRPr="00B23108">
        <w:rPr>
          <w:highlight w:val="cyan"/>
          <w:u w:val="single"/>
        </w:rPr>
        <w:t xml:space="preserve">The </w:t>
      </w:r>
      <w:r w:rsidRPr="00275891">
        <w:rPr>
          <w:u w:val="single"/>
        </w:rPr>
        <w:t xml:space="preserve">energy and </w:t>
      </w:r>
      <w:r w:rsidRPr="00B23108">
        <w:rPr>
          <w:highlight w:val="cyan"/>
          <w:u w:val="single"/>
        </w:rPr>
        <w:t xml:space="preserve">resources required to </w:t>
      </w:r>
      <w:r w:rsidRPr="00275891">
        <w:rPr>
          <w:u w:val="single"/>
        </w:rPr>
        <w:t xml:space="preserve">create and </w:t>
      </w:r>
      <w:r w:rsidRPr="00B23108">
        <w:rPr>
          <w:highlight w:val="cyan"/>
          <w:u w:val="single"/>
        </w:rPr>
        <w:t xml:space="preserve">maintain AI </w:t>
      </w:r>
      <w:r w:rsidRPr="00275891">
        <w:rPr>
          <w:u w:val="single"/>
        </w:rPr>
        <w:t xml:space="preserve">models </w:t>
      </w:r>
      <w:r w:rsidRPr="00B23108">
        <w:rPr>
          <w:highlight w:val="cyan"/>
          <w:u w:val="single"/>
        </w:rPr>
        <w:t xml:space="preserve">could raise carbon emissions by </w:t>
      </w:r>
      <w:r w:rsidRPr="00275891">
        <w:rPr>
          <w:u w:val="single"/>
        </w:rPr>
        <w:t xml:space="preserve">as much as </w:t>
      </w:r>
      <w:r w:rsidRPr="00B23108">
        <w:rPr>
          <w:highlight w:val="cyan"/>
          <w:u w:val="single"/>
        </w:rPr>
        <w:t>80 percent</w:t>
      </w:r>
      <w:r w:rsidRPr="00E35C94">
        <w:t xml:space="preserve">, dealing a devastating blow to any sustainability efforts within tech. Even if AI is applied to climate-conscious technology, the costs of building and training models could leave society in a worse environmental situation than before. </w:t>
      </w:r>
    </w:p>
    <w:p w14:paraId="60FBC6EB" w14:textId="377668A7" w:rsidR="00A34C1F" w:rsidRPr="005E2DEA" w:rsidRDefault="00A34C1F" w:rsidP="00A34C1F">
      <w:pPr>
        <w:pStyle w:val="Heading4"/>
      </w:pPr>
      <w:r>
        <w:t xml:space="preserve">Google proves – AI reverse emission reduction goals because of excess </w:t>
      </w:r>
      <w:r w:rsidRPr="005E2DEA">
        <w:t>electricity consumption</w:t>
      </w:r>
      <w:r>
        <w:t>.</w:t>
      </w:r>
    </w:p>
    <w:p w14:paraId="360B05E1" w14:textId="77777777" w:rsidR="00A34C1F" w:rsidRPr="00A34C1F" w:rsidRDefault="00A34C1F" w:rsidP="00A34C1F">
      <w:proofErr w:type="spellStart"/>
      <w:r w:rsidRPr="00A34C1F">
        <w:rPr>
          <w:rStyle w:val="Style13ptBold"/>
        </w:rPr>
        <w:t>Crownhart</w:t>
      </w:r>
      <w:proofErr w:type="spellEnd"/>
      <w:r w:rsidRPr="00A34C1F">
        <w:rPr>
          <w:rStyle w:val="Style13ptBold"/>
        </w:rPr>
        <w:t xml:space="preserve"> ’24</w:t>
      </w:r>
      <w:r w:rsidRPr="00A34C1F">
        <w:rPr>
          <w:rStyle w:val="Style13ptBold"/>
          <w:rFonts w:hint="eastAsia"/>
        </w:rPr>
        <w:t>-</w:t>
      </w:r>
      <w:r w:rsidRPr="00A34C1F">
        <w:rPr>
          <w:rStyle w:val="Style13ptBold"/>
        </w:rPr>
        <w:t xml:space="preserve"> </w:t>
      </w:r>
      <w:r w:rsidRPr="00A34C1F">
        <w:t>[</w:t>
      </w:r>
      <w:r w:rsidRPr="00A34C1F">
        <w:rPr>
          <w:rFonts w:hint="eastAsia"/>
        </w:rPr>
        <w:t xml:space="preserve">Casey, </w:t>
      </w:r>
      <w:r w:rsidRPr="00A34C1F">
        <w:t>Climate reporter at MIT Technology Review, focusing on renewable energy, transportation, and how technology can fight climate change. “AI is an energy hog. This is what it means for climate change”</w:t>
      </w:r>
      <w:r w:rsidRPr="00A34C1F">
        <w:rPr>
          <w:rFonts w:hint="eastAsia"/>
        </w:rPr>
        <w:t>, MIT</w:t>
      </w:r>
      <w:r w:rsidRPr="00A34C1F">
        <w:t xml:space="preserve"> technology Review, May 23, 2024. https://www.technologyreview.com/2024/05/23/1092777/ai-is-an-energy-hog-this-is-what-it-means-for-climate-change/] </w:t>
      </w:r>
    </w:p>
    <w:p w14:paraId="5FED60C7" w14:textId="77777777" w:rsidR="00A34C1F" w:rsidRPr="00AA7898" w:rsidRDefault="00A34C1F" w:rsidP="00A34C1F">
      <w:pPr>
        <w:rPr>
          <w:u w:val="single"/>
          <w:lang w:eastAsia="zh-TW"/>
        </w:rPr>
      </w:pPr>
      <w:r w:rsidRPr="0051213A">
        <w:rPr>
          <w:highlight w:val="cyan"/>
          <w:u w:val="single"/>
        </w:rPr>
        <w:t>Electricity consumption from</w:t>
      </w:r>
      <w:r w:rsidRPr="00832194">
        <w:rPr>
          <w:u w:val="single"/>
        </w:rPr>
        <w:t xml:space="preserve"> data centers, </w:t>
      </w:r>
      <w:r w:rsidRPr="0051213A">
        <w:rPr>
          <w:highlight w:val="cyan"/>
          <w:u w:val="single"/>
        </w:rPr>
        <w:t>AI,</w:t>
      </w:r>
      <w:r w:rsidRPr="00832194">
        <w:rPr>
          <w:u w:val="single"/>
        </w:rPr>
        <w:t xml:space="preserve"> and cryptocurrency </w:t>
      </w:r>
      <w:r w:rsidRPr="0051213A">
        <w:rPr>
          <w:highlight w:val="cyan"/>
          <w:u w:val="single"/>
        </w:rPr>
        <w:t>could reach double 2022</w:t>
      </w:r>
      <w:r w:rsidRPr="00832194">
        <w:rPr>
          <w:u w:val="single"/>
        </w:rPr>
        <w:t xml:space="preserve"> levels by 2026, according to projections from the International Energy Agency. Those technologies together made up roughly 2% of global electricity demand in 2022. </w:t>
      </w:r>
      <w:r>
        <w:t xml:space="preserve">Note that these numbers aren’t just for AI—it’s tricky to nail down AI’s specific contribution, so keep that in mind when you see predictions about electricity demand from data centers. There’s a wide range of uncertainty in the IEA’s projections, depending on factors like how quickly deployment increases and how efficient computing processes get. On the low end, the sector could require about 160 terawatt-hours of additional electricity by 2026. On the higher end, that number might be 590 </w:t>
      </w:r>
      <w:proofErr w:type="spellStart"/>
      <w:r>
        <w:t>TWh</w:t>
      </w:r>
      <w:proofErr w:type="spellEnd"/>
      <w:r>
        <w:t>.</w:t>
      </w:r>
      <w:r w:rsidRPr="003F0392">
        <w:rPr>
          <w:u w:val="single"/>
        </w:rPr>
        <w:t xml:space="preserve"> As the report puts it, AI, data centers, and cryptocurrency together are </w:t>
      </w:r>
      <w:r w:rsidRPr="0051213A">
        <w:rPr>
          <w:highlight w:val="cyan"/>
          <w:u w:val="single"/>
        </w:rPr>
        <w:t>likely adding “at least one Sweden or at most one Germany” to global electricity demand.</w:t>
      </w:r>
      <w:r w:rsidRPr="003F0392">
        <w:rPr>
          <w:u w:val="single"/>
        </w:rPr>
        <w:t xml:space="preserve"> In total, the IEA projects, the world will add about 3,500 </w:t>
      </w:r>
      <w:proofErr w:type="spellStart"/>
      <w:r w:rsidRPr="003F0392">
        <w:rPr>
          <w:u w:val="single"/>
        </w:rPr>
        <w:t>TWh</w:t>
      </w:r>
      <w:proofErr w:type="spellEnd"/>
      <w:r w:rsidRPr="003F0392">
        <w:rPr>
          <w:u w:val="single"/>
        </w:rPr>
        <w:t xml:space="preserve"> of electricity demand over that same period—so while computing is certainly part of the demand crunch, it’s far from the whole story. Electric vehicles and the industrial sector will both be bigger sources of growth in electricity demand than data centers in the European Union, for example. </w:t>
      </w:r>
      <w:r w:rsidRPr="0051213A">
        <w:rPr>
          <w:highlight w:val="cyan"/>
          <w:u w:val="single"/>
        </w:rPr>
        <w:t>Still,</w:t>
      </w:r>
      <w:r w:rsidRPr="003F0392">
        <w:rPr>
          <w:u w:val="single"/>
        </w:rPr>
        <w:t xml:space="preserve"> some </w:t>
      </w:r>
      <w:r w:rsidRPr="0051213A">
        <w:rPr>
          <w:highlight w:val="cyan"/>
          <w:u w:val="single"/>
        </w:rPr>
        <w:t>big tech companies are suggesting that AI could get in the way of their climate goals</w:t>
      </w:r>
      <w:r w:rsidRPr="00DB4AD3">
        <w:rPr>
          <w:u w:val="single"/>
        </w:rPr>
        <w:t xml:space="preserve">. </w:t>
      </w:r>
      <w:r w:rsidRPr="0051213A">
        <w:rPr>
          <w:highlight w:val="cyan"/>
          <w:u w:val="single"/>
        </w:rPr>
        <w:t>Microsoft pledged four years ago to bring its greenhouse-gas emissions to zero</w:t>
      </w:r>
      <w:r w:rsidRPr="00DB4AD3">
        <w:rPr>
          <w:u w:val="single"/>
        </w:rPr>
        <w:t xml:space="preserve"> (or even lower) by the end of the deca</w:t>
      </w:r>
      <w:r w:rsidRPr="0051213A">
        <w:rPr>
          <w:u w:val="single"/>
        </w:rPr>
        <w:t xml:space="preserve">de. </w:t>
      </w:r>
      <w:r w:rsidRPr="0051213A">
        <w:rPr>
          <w:highlight w:val="cyan"/>
          <w:u w:val="single"/>
        </w:rPr>
        <w:t>But</w:t>
      </w:r>
      <w:r w:rsidRPr="00DB4AD3">
        <w:rPr>
          <w:u w:val="single"/>
        </w:rPr>
        <w:t xml:space="preserve"> the company’s </w:t>
      </w:r>
      <w:r w:rsidRPr="0051213A">
        <w:rPr>
          <w:highlight w:val="cyan"/>
          <w:u w:val="single"/>
        </w:rPr>
        <w:t>recent</w:t>
      </w:r>
      <w:r w:rsidRPr="00DB4AD3">
        <w:rPr>
          <w:u w:val="single"/>
        </w:rPr>
        <w:t xml:space="preserve"> sustainability </w:t>
      </w:r>
      <w:r w:rsidRPr="0051213A">
        <w:rPr>
          <w:highlight w:val="cyan"/>
          <w:u w:val="single"/>
        </w:rPr>
        <w:t>report shows that instead, emissions are still ticking up, and some executive point to AI as a reason.</w:t>
      </w:r>
    </w:p>
    <w:p w14:paraId="4AD1F2CB" w14:textId="77777777" w:rsidR="00A34C1F" w:rsidRPr="005E2DEA" w:rsidRDefault="00A34C1F" w:rsidP="00A34C1F">
      <w:pPr>
        <w:pStyle w:val="Heading4"/>
      </w:pPr>
      <w:r>
        <w:t xml:space="preserve">AI training models take as much energy as a trans-American </w:t>
      </w:r>
      <w:proofErr w:type="gramStart"/>
      <w:r>
        <w:t>flight</w:t>
      </w:r>
      <w:proofErr w:type="gramEnd"/>
    </w:p>
    <w:p w14:paraId="735C2A6A" w14:textId="77777777" w:rsidR="00A34C1F" w:rsidRPr="005A26A4" w:rsidRDefault="00A34C1F" w:rsidP="00A34C1F">
      <w:pPr>
        <w:rPr>
          <w:lang w:eastAsia="zh-TW"/>
        </w:rPr>
      </w:pPr>
      <w:r>
        <w:rPr>
          <w:rStyle w:val="Style13ptBold"/>
        </w:rPr>
        <w:t>Bender et al’ 21</w:t>
      </w:r>
      <w:r>
        <w:t xml:space="preserve"> [Emily, Professor, Linguistics at University of Washington, </w:t>
      </w:r>
      <w:proofErr w:type="spellStart"/>
      <w:r>
        <w:t>Timnit</w:t>
      </w:r>
      <w:proofErr w:type="spellEnd"/>
      <w:r>
        <w:t xml:space="preserve"> </w:t>
      </w:r>
      <w:proofErr w:type="spellStart"/>
      <w:r>
        <w:t>Gebru</w:t>
      </w:r>
      <w:proofErr w:type="spellEnd"/>
      <w:r>
        <w:t xml:space="preserve"> founder and executive director of the Distributed Artificial Intelligence Research Institute (DAIR), Angelina McMillan-Major, Senior computer specialist at University of Washington, </w:t>
      </w:r>
      <w:proofErr w:type="spellStart"/>
      <w:r>
        <w:t>Shmargaret</w:t>
      </w:r>
      <w:proofErr w:type="spellEnd"/>
      <w:r>
        <w:t xml:space="preserve"> </w:t>
      </w:r>
      <w:proofErr w:type="spellStart"/>
      <w:r>
        <w:t>Shmitchell</w:t>
      </w:r>
      <w:proofErr w:type="spellEnd"/>
      <w:r>
        <w:t>, computer scientist who works on algorithmic bias and fairness in machine learning. March 01</w:t>
      </w:r>
      <w:proofErr w:type="gramStart"/>
      <w:r>
        <w:t xml:space="preserve"> 2021</w:t>
      </w:r>
      <w:proofErr w:type="gramEnd"/>
      <w:r>
        <w:t xml:space="preserve">, “On the Dangers of Stochastic Parrots: Can Language Models Be Too Big? </w:t>
      </w:r>
      <w:proofErr w:type="gramStart"/>
      <w:r>
        <w:t>“ https://dl.acm.org/doi/abs/10.1145/3442188.3445922</w:t>
      </w:r>
      <w:proofErr w:type="gramEnd"/>
      <w:r>
        <w:t xml:space="preserve">] </w:t>
      </w:r>
    </w:p>
    <w:p w14:paraId="3D5780FA" w14:textId="793A9B68" w:rsidR="00A34C1F" w:rsidRDefault="00A34C1F" w:rsidP="00ED0E82">
      <w:pPr>
        <w:rPr>
          <w:lang w:eastAsia="zh-TW"/>
        </w:rPr>
      </w:pPr>
      <w:proofErr w:type="spellStart"/>
      <w:r>
        <w:t>Strubell</w:t>
      </w:r>
      <w:proofErr w:type="spellEnd"/>
      <w:r>
        <w:t xml:space="preserve"> et al. recently benchmarked model training and development costs in terms of dollars and estimated 2 emissions [129]. </w:t>
      </w:r>
      <w:r w:rsidRPr="006763F7">
        <w:rPr>
          <w:u w:val="single"/>
        </w:rPr>
        <w:t xml:space="preserve">While the </w:t>
      </w:r>
      <w:r w:rsidRPr="00F80D58">
        <w:rPr>
          <w:highlight w:val="cyan"/>
          <w:u w:val="single"/>
        </w:rPr>
        <w:t>average human is responsible for an estimated 5t 2 per year</w:t>
      </w:r>
      <w:r w:rsidRPr="006763F7">
        <w:rPr>
          <w:u w:val="single"/>
        </w:rPr>
        <w:t xml:space="preserve">,2 </w:t>
      </w:r>
      <w:r w:rsidRPr="006763F7">
        <w:rPr>
          <w:u w:val="single"/>
        </w:rPr>
        <w:lastRenderedPageBreak/>
        <w:t>the authors trained a Transformer (big) model [136] with neural architecture search and</w:t>
      </w:r>
      <w:r w:rsidRPr="006763F7">
        <w:rPr>
          <w:rFonts w:hint="eastAsia"/>
          <w:u w:val="single"/>
          <w:lang w:eastAsia="zh-TW"/>
        </w:rPr>
        <w:t xml:space="preserve"> </w:t>
      </w:r>
      <w:r w:rsidRPr="006763F7">
        <w:rPr>
          <w:u w:val="single"/>
        </w:rPr>
        <w:t>estimated</w:t>
      </w:r>
      <w:r w:rsidRPr="006763F7">
        <w:rPr>
          <w:rFonts w:hint="eastAsia"/>
          <w:u w:val="single"/>
          <w:lang w:eastAsia="zh-TW"/>
        </w:rPr>
        <w:t xml:space="preserve"> </w:t>
      </w:r>
      <w:r w:rsidRPr="006763F7">
        <w:rPr>
          <w:u w:val="single"/>
        </w:rPr>
        <w:t>that</w:t>
      </w:r>
      <w:r w:rsidRPr="006763F7">
        <w:rPr>
          <w:rFonts w:hint="eastAsia"/>
          <w:u w:val="single"/>
          <w:lang w:eastAsia="zh-TW"/>
        </w:rPr>
        <w:t xml:space="preserve"> </w:t>
      </w:r>
      <w:r w:rsidRPr="006763F7">
        <w:rPr>
          <w:u w:val="single"/>
        </w:rPr>
        <w:t>the</w:t>
      </w:r>
      <w:r w:rsidRPr="006763F7">
        <w:rPr>
          <w:rFonts w:hint="eastAsia"/>
          <w:u w:val="single"/>
          <w:lang w:eastAsia="zh-TW"/>
        </w:rPr>
        <w:t xml:space="preserve"> </w:t>
      </w:r>
      <w:r w:rsidRPr="00F80D58">
        <w:rPr>
          <w:highlight w:val="cyan"/>
          <w:u w:val="single"/>
        </w:rPr>
        <w:t>training</w:t>
      </w:r>
      <w:r w:rsidRPr="00F80D58">
        <w:rPr>
          <w:rFonts w:hint="eastAsia"/>
          <w:highlight w:val="cyan"/>
          <w:u w:val="single"/>
          <w:lang w:eastAsia="zh-TW"/>
        </w:rPr>
        <w:t xml:space="preserve"> </w:t>
      </w:r>
      <w:r w:rsidRPr="00F80D58">
        <w:rPr>
          <w:highlight w:val="cyan"/>
          <w:u w:val="single"/>
        </w:rPr>
        <w:t xml:space="preserve">procedure emitted 284t of </w:t>
      </w:r>
      <w:proofErr w:type="gramStart"/>
      <w:r w:rsidRPr="00F80D58">
        <w:rPr>
          <w:highlight w:val="cyan"/>
          <w:u w:val="single"/>
        </w:rPr>
        <w:t>2</w:t>
      </w:r>
      <w:r w:rsidRPr="00F12302">
        <w:rPr>
          <w:u w:val="single"/>
        </w:rPr>
        <w:t xml:space="preserve"> </w:t>
      </w:r>
      <w:r w:rsidRPr="00F80D58">
        <w:rPr>
          <w:highlight w:val="cyan"/>
          <w:u w:val="single"/>
        </w:rPr>
        <w:t>.</w:t>
      </w:r>
      <w:proofErr w:type="gramEnd"/>
      <w:r w:rsidRPr="00F80D58">
        <w:rPr>
          <w:highlight w:val="cyan"/>
          <w:u w:val="single"/>
        </w:rPr>
        <w:t xml:space="preserve"> Training a single BERT base model</w:t>
      </w:r>
      <w:r w:rsidRPr="00F12302">
        <w:rPr>
          <w:u w:val="single"/>
        </w:rPr>
        <w:t xml:space="preserve"> (without hyperparameter tuning) on GPUs </w:t>
      </w:r>
      <w:r w:rsidRPr="00F80D58">
        <w:rPr>
          <w:highlight w:val="cyan"/>
          <w:u w:val="single"/>
        </w:rPr>
        <w:t>was estimated to require as much energy as a trans-American flight.</w:t>
      </w:r>
      <w:r w:rsidRPr="00F80D58">
        <w:rPr>
          <w:u w:val="single"/>
        </w:rPr>
        <w:t xml:space="preserve"> While some of this energy comes from renewable sources, or</w:t>
      </w:r>
      <w:r w:rsidRPr="00F80D58">
        <w:rPr>
          <w:rFonts w:hint="eastAsia"/>
          <w:u w:val="single"/>
          <w:lang w:eastAsia="zh-TW"/>
        </w:rPr>
        <w:t xml:space="preserve"> </w:t>
      </w:r>
      <w:r w:rsidRPr="00F80D58">
        <w:rPr>
          <w:u w:val="single"/>
        </w:rPr>
        <w:t>cloud compute companies’ use of carbon credit-offset sources, the</w:t>
      </w:r>
      <w:r w:rsidRPr="00F80D58">
        <w:rPr>
          <w:rFonts w:hint="eastAsia"/>
          <w:u w:val="single"/>
          <w:lang w:eastAsia="zh-TW"/>
        </w:rPr>
        <w:t xml:space="preserve"> </w:t>
      </w:r>
      <w:r w:rsidRPr="00F80D58">
        <w:rPr>
          <w:u w:val="single"/>
        </w:rPr>
        <w:t xml:space="preserve">authors </w:t>
      </w:r>
      <w:r w:rsidRPr="00F80D58">
        <w:rPr>
          <w:highlight w:val="cyan"/>
          <w:u w:val="single"/>
        </w:rPr>
        <w:t>note</w:t>
      </w:r>
      <w:r w:rsidRPr="00F80D58">
        <w:rPr>
          <w:rFonts w:hint="eastAsia"/>
          <w:highlight w:val="cyan"/>
          <w:u w:val="single"/>
          <w:lang w:eastAsia="zh-TW"/>
        </w:rPr>
        <w:t xml:space="preserve"> </w:t>
      </w:r>
      <w:r w:rsidRPr="00F80D58">
        <w:rPr>
          <w:highlight w:val="cyan"/>
          <w:u w:val="single"/>
        </w:rPr>
        <w:t>that</w:t>
      </w:r>
      <w:r w:rsidRPr="00F80D58">
        <w:rPr>
          <w:rFonts w:hint="eastAsia"/>
          <w:highlight w:val="cyan"/>
          <w:u w:val="single"/>
          <w:lang w:eastAsia="zh-TW"/>
        </w:rPr>
        <w:t xml:space="preserve"> </w:t>
      </w:r>
      <w:r w:rsidRPr="00F80D58">
        <w:rPr>
          <w:highlight w:val="cyan"/>
          <w:u w:val="single"/>
        </w:rPr>
        <w:t>the</w:t>
      </w:r>
      <w:r w:rsidRPr="00F80D58">
        <w:rPr>
          <w:rFonts w:hint="eastAsia"/>
          <w:highlight w:val="cyan"/>
          <w:u w:val="single"/>
          <w:lang w:eastAsia="zh-TW"/>
        </w:rPr>
        <w:t xml:space="preserve"> </w:t>
      </w:r>
      <w:r w:rsidRPr="00F80D58">
        <w:rPr>
          <w:highlight w:val="cyan"/>
          <w:u w:val="single"/>
        </w:rPr>
        <w:t>majority</w:t>
      </w:r>
      <w:r w:rsidRPr="00F80D58">
        <w:rPr>
          <w:rFonts w:hint="eastAsia"/>
          <w:highlight w:val="cyan"/>
          <w:u w:val="single"/>
          <w:lang w:eastAsia="zh-TW"/>
        </w:rPr>
        <w:t xml:space="preserve"> </w:t>
      </w:r>
      <w:r w:rsidRPr="00F80D58">
        <w:rPr>
          <w:highlight w:val="cyan"/>
          <w:u w:val="single"/>
        </w:rPr>
        <w:t>of</w:t>
      </w:r>
      <w:r w:rsidRPr="00F80D58">
        <w:rPr>
          <w:rFonts w:hint="eastAsia"/>
          <w:highlight w:val="cyan"/>
          <w:u w:val="single"/>
          <w:lang w:eastAsia="zh-TW"/>
        </w:rPr>
        <w:t xml:space="preserve"> </w:t>
      </w:r>
      <w:r w:rsidRPr="00F80D58">
        <w:rPr>
          <w:highlight w:val="cyan"/>
          <w:u w:val="single"/>
        </w:rPr>
        <w:t>cloud</w:t>
      </w:r>
      <w:r w:rsidRPr="00F80D58">
        <w:rPr>
          <w:rFonts w:hint="eastAsia"/>
          <w:highlight w:val="cyan"/>
          <w:u w:val="single"/>
          <w:lang w:eastAsia="zh-TW"/>
        </w:rPr>
        <w:t xml:space="preserve"> </w:t>
      </w:r>
      <w:r w:rsidRPr="00F80D58">
        <w:rPr>
          <w:highlight w:val="cyan"/>
          <w:u w:val="single"/>
        </w:rPr>
        <w:t>compute</w:t>
      </w:r>
      <w:r w:rsidRPr="00F80D58">
        <w:rPr>
          <w:rFonts w:hint="eastAsia"/>
          <w:highlight w:val="cyan"/>
          <w:u w:val="single"/>
          <w:lang w:eastAsia="zh-TW"/>
        </w:rPr>
        <w:t xml:space="preserve"> </w:t>
      </w:r>
      <w:r w:rsidRPr="00F80D58">
        <w:rPr>
          <w:highlight w:val="cyan"/>
          <w:u w:val="single"/>
        </w:rPr>
        <w:t>providers’</w:t>
      </w:r>
      <w:r w:rsidRPr="00F80D58">
        <w:rPr>
          <w:rFonts w:hint="eastAsia"/>
          <w:highlight w:val="cyan"/>
          <w:u w:val="single"/>
          <w:lang w:eastAsia="zh-TW"/>
        </w:rPr>
        <w:t xml:space="preserve"> </w:t>
      </w:r>
      <w:r w:rsidRPr="00F80D58">
        <w:rPr>
          <w:highlight w:val="cyan"/>
          <w:u w:val="single"/>
        </w:rPr>
        <w:t>energy</w:t>
      </w:r>
      <w:r w:rsidRPr="00F80D58">
        <w:rPr>
          <w:rFonts w:hint="eastAsia"/>
          <w:highlight w:val="cyan"/>
          <w:u w:val="single"/>
          <w:lang w:eastAsia="zh-TW"/>
        </w:rPr>
        <w:t xml:space="preserve"> </w:t>
      </w:r>
      <w:r w:rsidRPr="00F80D58">
        <w:rPr>
          <w:highlight w:val="cyan"/>
          <w:u w:val="single"/>
        </w:rPr>
        <w:t>is</w:t>
      </w:r>
      <w:r w:rsidRPr="00F80D58">
        <w:rPr>
          <w:rFonts w:hint="eastAsia"/>
          <w:highlight w:val="cyan"/>
          <w:u w:val="single"/>
          <w:lang w:eastAsia="zh-TW"/>
        </w:rPr>
        <w:t xml:space="preserve"> </w:t>
      </w:r>
      <w:r w:rsidRPr="00F80D58">
        <w:rPr>
          <w:highlight w:val="cyan"/>
          <w:u w:val="single"/>
        </w:rPr>
        <w:t>N</w:t>
      </w:r>
      <w:r w:rsidRPr="00F80D58">
        <w:rPr>
          <w:rFonts w:hint="eastAsia"/>
          <w:highlight w:val="cyan"/>
          <w:u w:val="single"/>
          <w:lang w:eastAsia="zh-TW"/>
        </w:rPr>
        <w:t xml:space="preserve">ot </w:t>
      </w:r>
      <w:r w:rsidRPr="00F80D58">
        <w:rPr>
          <w:highlight w:val="cyan"/>
          <w:u w:val="single"/>
        </w:rPr>
        <w:t>sourced</w:t>
      </w:r>
      <w:r w:rsidRPr="00F80D58">
        <w:rPr>
          <w:rFonts w:hint="eastAsia"/>
          <w:highlight w:val="cyan"/>
          <w:u w:val="single"/>
          <w:lang w:eastAsia="zh-TW"/>
        </w:rPr>
        <w:t xml:space="preserve"> </w:t>
      </w:r>
      <w:r w:rsidRPr="00F80D58">
        <w:rPr>
          <w:highlight w:val="cyan"/>
          <w:u w:val="single"/>
        </w:rPr>
        <w:t>from</w:t>
      </w:r>
      <w:r w:rsidRPr="00F80D58">
        <w:rPr>
          <w:rFonts w:hint="eastAsia"/>
          <w:highlight w:val="cyan"/>
          <w:u w:val="single"/>
          <w:lang w:eastAsia="zh-TW"/>
        </w:rPr>
        <w:t xml:space="preserve"> </w:t>
      </w:r>
      <w:r w:rsidRPr="00F80D58">
        <w:rPr>
          <w:highlight w:val="cyan"/>
          <w:u w:val="single"/>
        </w:rPr>
        <w:t>renewable</w:t>
      </w:r>
      <w:r w:rsidRPr="00F80D58">
        <w:rPr>
          <w:rFonts w:hint="eastAsia"/>
          <w:highlight w:val="cyan"/>
          <w:u w:val="single"/>
          <w:lang w:eastAsia="zh-TW"/>
        </w:rPr>
        <w:t xml:space="preserve"> </w:t>
      </w:r>
      <w:r w:rsidRPr="00F80D58">
        <w:rPr>
          <w:highlight w:val="cyan"/>
          <w:u w:val="single"/>
        </w:rPr>
        <w:t>sources</w:t>
      </w:r>
      <w:r w:rsidRPr="00F80D58">
        <w:rPr>
          <w:rFonts w:hint="eastAsia"/>
          <w:u w:val="single"/>
          <w:lang w:eastAsia="zh-TW"/>
        </w:rPr>
        <w:t xml:space="preserve"> </w:t>
      </w:r>
      <w:r w:rsidRPr="00F80D58">
        <w:rPr>
          <w:u w:val="single"/>
        </w:rPr>
        <w:t>and</w:t>
      </w:r>
      <w:r w:rsidRPr="00F80D58">
        <w:rPr>
          <w:rFonts w:hint="eastAsia"/>
          <w:u w:val="single"/>
          <w:lang w:eastAsia="zh-TW"/>
        </w:rPr>
        <w:t xml:space="preserve"> </w:t>
      </w:r>
      <w:r w:rsidRPr="00F80D58">
        <w:rPr>
          <w:u w:val="single"/>
        </w:rPr>
        <w:t>many</w:t>
      </w:r>
      <w:r w:rsidRPr="00F80D58">
        <w:rPr>
          <w:rFonts w:hint="eastAsia"/>
          <w:u w:val="single"/>
          <w:lang w:eastAsia="zh-TW"/>
        </w:rPr>
        <w:t xml:space="preserve"> </w:t>
      </w:r>
      <w:r w:rsidRPr="00F80D58">
        <w:rPr>
          <w:u w:val="single"/>
        </w:rPr>
        <w:t>energy</w:t>
      </w:r>
      <w:r w:rsidRPr="00F80D58">
        <w:rPr>
          <w:rFonts w:hint="eastAsia"/>
          <w:u w:val="single"/>
          <w:lang w:eastAsia="zh-TW"/>
        </w:rPr>
        <w:t xml:space="preserve"> </w:t>
      </w:r>
      <w:r w:rsidRPr="00F80D58">
        <w:rPr>
          <w:u w:val="single"/>
        </w:rPr>
        <w:t>sources</w:t>
      </w:r>
      <w:r w:rsidRPr="00F80D58">
        <w:rPr>
          <w:rFonts w:hint="eastAsia"/>
          <w:u w:val="single"/>
          <w:lang w:eastAsia="zh-TW"/>
        </w:rPr>
        <w:t xml:space="preserve"> </w:t>
      </w:r>
      <w:r w:rsidRPr="00F80D58">
        <w:rPr>
          <w:u w:val="single"/>
        </w:rPr>
        <w:t>in</w:t>
      </w:r>
      <w:r w:rsidRPr="00F80D58">
        <w:rPr>
          <w:rFonts w:hint="eastAsia"/>
          <w:u w:val="single"/>
          <w:lang w:eastAsia="zh-TW"/>
        </w:rPr>
        <w:t xml:space="preserve"> </w:t>
      </w:r>
      <w:r w:rsidRPr="00F80D58">
        <w:rPr>
          <w:u w:val="single"/>
        </w:rPr>
        <w:t>the</w:t>
      </w:r>
      <w:r w:rsidRPr="00F80D58">
        <w:rPr>
          <w:rFonts w:hint="eastAsia"/>
          <w:u w:val="single"/>
          <w:lang w:eastAsia="zh-TW"/>
        </w:rPr>
        <w:t xml:space="preserve"> </w:t>
      </w:r>
      <w:r w:rsidRPr="00F80D58">
        <w:rPr>
          <w:u w:val="single"/>
        </w:rPr>
        <w:t>world are not carbon neutr</w:t>
      </w:r>
      <w:r>
        <w:t>al. In addition, renewable energy sources</w:t>
      </w:r>
      <w:r>
        <w:rPr>
          <w:rFonts w:hint="eastAsia"/>
          <w:lang w:eastAsia="zh-TW"/>
        </w:rPr>
        <w:t xml:space="preserve"> </w:t>
      </w:r>
      <w:r>
        <w:t>are still costly to the</w:t>
      </w:r>
      <w:r>
        <w:rPr>
          <w:rFonts w:hint="eastAsia"/>
          <w:lang w:eastAsia="zh-TW"/>
        </w:rPr>
        <w:t xml:space="preserve"> </w:t>
      </w:r>
      <w:r>
        <w:t>environment,</w:t>
      </w:r>
      <w:r>
        <w:rPr>
          <w:rFonts w:hint="eastAsia"/>
          <w:lang w:eastAsia="zh-TW"/>
        </w:rPr>
        <w:t xml:space="preserve"> </w:t>
      </w:r>
      <w:r>
        <w:t>3 and data centers with increasing</w:t>
      </w:r>
      <w:r>
        <w:rPr>
          <w:rFonts w:hint="eastAsia"/>
          <w:lang w:eastAsia="zh-TW"/>
        </w:rPr>
        <w:t xml:space="preserve"> </w:t>
      </w:r>
      <w:r>
        <w:t>computation requirements take away from other potential uses of</w:t>
      </w:r>
      <w:r>
        <w:rPr>
          <w:rFonts w:hint="eastAsia"/>
          <w:lang w:eastAsia="zh-TW"/>
        </w:rPr>
        <w:t xml:space="preserve"> </w:t>
      </w:r>
      <w:r>
        <w:t>green energy,4 underscoring the need for energy efficient model architectures and training paradigms.</w:t>
      </w:r>
      <w:r>
        <w:rPr>
          <w:rFonts w:hint="eastAsia"/>
          <w:lang w:eastAsia="zh-TW"/>
        </w:rPr>
        <w:t xml:space="preserve"> </w:t>
      </w:r>
    </w:p>
    <w:p w14:paraId="4E8E4724" w14:textId="77777777" w:rsidR="00CB30A6" w:rsidRDefault="00CB30A6" w:rsidP="00CB30A6"/>
    <w:p w14:paraId="434C1635" w14:textId="77777777" w:rsidR="00CB30A6" w:rsidRPr="00CB30A6" w:rsidRDefault="00CB30A6" w:rsidP="00CB30A6">
      <w:pPr>
        <w:pStyle w:val="Heading4"/>
      </w:pPr>
      <w:r w:rsidRPr="00CB30A6">
        <w:t xml:space="preserve">Training </w:t>
      </w:r>
      <w:r>
        <w:t>alone produces excessive emissions.</w:t>
      </w:r>
    </w:p>
    <w:p w14:paraId="58FCB8D5" w14:textId="77777777" w:rsidR="00CB30A6" w:rsidRPr="00CB30A6" w:rsidRDefault="00CB30A6" w:rsidP="00CB30A6">
      <w:r w:rsidRPr="00CB30A6">
        <w:rPr>
          <w:rStyle w:val="Style13ptBold"/>
        </w:rPr>
        <w:t>McClure ’24</w:t>
      </w:r>
      <w:r w:rsidRPr="00CB30A6">
        <w:t xml:space="preserve"> – (Paul McClure, Bachelor of Nursing, Graduate Diplomas in Advanced Nursing and Psychological Studies, a Master of Laws (Juris Doctor), and a Bachelor of Arts in journalism and creative writing, previously worked as an intensive care nurse at one of Australia’s busiest </w:t>
      </w:r>
      <w:proofErr w:type="gramStart"/>
      <w:r w:rsidRPr="00CB30A6">
        <w:t>hospital</w:t>
      </w:r>
      <w:proofErr w:type="gramEnd"/>
      <w:r w:rsidRPr="00CB30A6">
        <w:t xml:space="preserve"> and a criminal defense lawyer, “The bad and ugly: AI is harmful, unreliable, and running out of data”, 4/22/24, New Atlas, https://newatlas.com/technology/ai-index-report-negatives/) </w:t>
      </w:r>
    </w:p>
    <w:p w14:paraId="724BAB74" w14:textId="77777777" w:rsidR="00CB30A6" w:rsidRPr="00CB30A6" w:rsidRDefault="00CB30A6" w:rsidP="00CB30A6">
      <w:pPr>
        <w:rPr>
          <w:u w:val="single"/>
        </w:rPr>
      </w:pPr>
      <w:r w:rsidRPr="009C7C8A">
        <w:rPr>
          <w:sz w:val="16"/>
        </w:rPr>
        <w:t xml:space="preserve">The environmental cost of training AI systems varies and is, in the case of some models, hefty, according to the 2024 AI Index report. For example, </w:t>
      </w:r>
      <w:r w:rsidRPr="009C7C8A">
        <w:rPr>
          <w:highlight w:val="cyan"/>
          <w:u w:val="single"/>
        </w:rPr>
        <w:t>Meta’s Llama 2 70B model released</w:t>
      </w:r>
      <w:r w:rsidRPr="009C7C8A">
        <w:rPr>
          <w:sz w:val="16"/>
        </w:rPr>
        <w:t xml:space="preserve"> approximately </w:t>
      </w:r>
      <w:r w:rsidRPr="009C7C8A">
        <w:rPr>
          <w:u w:val="single"/>
        </w:rPr>
        <w:t xml:space="preserve">291.2 </w:t>
      </w:r>
      <w:proofErr w:type="spellStart"/>
      <w:r w:rsidRPr="009C7C8A">
        <w:rPr>
          <w:u w:val="single"/>
        </w:rPr>
        <w:t>tonnes</w:t>
      </w:r>
      <w:proofErr w:type="spellEnd"/>
      <w:r w:rsidRPr="009C7C8A">
        <w:rPr>
          <w:u w:val="single"/>
        </w:rPr>
        <w:t xml:space="preserve"> (</w:t>
      </w:r>
      <w:r w:rsidRPr="009C7C8A">
        <w:rPr>
          <w:highlight w:val="cyan"/>
          <w:u w:val="single"/>
        </w:rPr>
        <w:t>321 US tons</w:t>
      </w:r>
      <w:r w:rsidRPr="009C7C8A">
        <w:rPr>
          <w:u w:val="single"/>
        </w:rPr>
        <w:t xml:space="preserve">) </w:t>
      </w:r>
      <w:r w:rsidRPr="009C7C8A">
        <w:rPr>
          <w:highlight w:val="cyan"/>
          <w:u w:val="single"/>
        </w:rPr>
        <w:t>of carbon</w:t>
      </w:r>
      <w:r w:rsidRPr="009C7C8A">
        <w:rPr>
          <w:sz w:val="16"/>
        </w:rPr>
        <w:t xml:space="preserve">. That’s </w:t>
      </w:r>
      <w:r w:rsidRPr="009C7C8A">
        <w:rPr>
          <w:highlight w:val="cyan"/>
          <w:u w:val="single"/>
        </w:rPr>
        <w:t>291 times more than</w:t>
      </w:r>
      <w:r w:rsidRPr="009C7C8A">
        <w:rPr>
          <w:u w:val="single"/>
        </w:rPr>
        <w:t xml:space="preserve"> the </w:t>
      </w:r>
      <w:r w:rsidRPr="009C7C8A">
        <w:rPr>
          <w:highlight w:val="cyan"/>
          <w:u w:val="single"/>
        </w:rPr>
        <w:t>emissions produced by a single traveler on a round-trip flight from</w:t>
      </w:r>
      <w:r w:rsidRPr="009C7C8A">
        <w:rPr>
          <w:u w:val="single"/>
        </w:rPr>
        <w:t xml:space="preserve"> </w:t>
      </w:r>
      <w:r w:rsidRPr="009C7C8A">
        <w:rPr>
          <w:highlight w:val="cyan"/>
          <w:u w:val="single"/>
        </w:rPr>
        <w:t>N</w:t>
      </w:r>
      <w:r w:rsidRPr="009C7C8A">
        <w:rPr>
          <w:u w:val="single"/>
        </w:rPr>
        <w:t xml:space="preserve">ew </w:t>
      </w:r>
      <w:r w:rsidRPr="009C7C8A">
        <w:rPr>
          <w:highlight w:val="cyan"/>
          <w:u w:val="single"/>
        </w:rPr>
        <w:t>Y</w:t>
      </w:r>
      <w:r w:rsidRPr="009C7C8A">
        <w:rPr>
          <w:u w:val="single"/>
        </w:rPr>
        <w:t xml:space="preserve">ork </w:t>
      </w:r>
      <w:r w:rsidRPr="009C7C8A">
        <w:rPr>
          <w:highlight w:val="cyan"/>
          <w:u w:val="single"/>
        </w:rPr>
        <w:t>to San Francisco and 16 times higher than</w:t>
      </w:r>
      <w:r w:rsidRPr="009C7C8A">
        <w:rPr>
          <w:u w:val="single"/>
        </w:rPr>
        <w:t xml:space="preserve"> the </w:t>
      </w:r>
      <w:r w:rsidRPr="009C7C8A">
        <w:rPr>
          <w:highlight w:val="cyan"/>
          <w:u w:val="single"/>
        </w:rPr>
        <w:t>average American’s yearly carbon emissions</w:t>
      </w:r>
      <w:r w:rsidRPr="009C7C8A">
        <w:rPr>
          <w:u w:val="single"/>
        </w:rPr>
        <w:t>.</w:t>
      </w:r>
    </w:p>
    <w:p w14:paraId="5BFD6671" w14:textId="77777777" w:rsidR="00CB30A6" w:rsidRPr="009C7C8A" w:rsidRDefault="00CB30A6" w:rsidP="00CB30A6">
      <w:pPr>
        <w:rPr>
          <w:u w:val="single"/>
        </w:rPr>
      </w:pPr>
      <w:r w:rsidRPr="009C7C8A">
        <w:rPr>
          <w:sz w:val="16"/>
        </w:rPr>
        <w:t>However</w:t>
      </w:r>
      <w:r w:rsidRPr="009C7C8A">
        <w:rPr>
          <w:u w:val="single"/>
        </w:rPr>
        <w:t xml:space="preserve">, that’s nothing compared to the </w:t>
      </w:r>
      <w:r w:rsidRPr="009C7C8A">
        <w:rPr>
          <w:highlight w:val="cyan"/>
          <w:u w:val="single"/>
        </w:rPr>
        <w:t xml:space="preserve">whopping 502 </w:t>
      </w:r>
      <w:proofErr w:type="spellStart"/>
      <w:r w:rsidRPr="009C7C8A">
        <w:rPr>
          <w:highlight w:val="cyan"/>
          <w:u w:val="single"/>
        </w:rPr>
        <w:t>tonnes</w:t>
      </w:r>
      <w:proofErr w:type="spellEnd"/>
      <w:r w:rsidRPr="009C7C8A">
        <w:rPr>
          <w:highlight w:val="cyan"/>
          <w:u w:val="single"/>
        </w:rPr>
        <w:t xml:space="preserve"> (553 US tons) reportedly released during GPT-3 training.</w:t>
      </w:r>
    </w:p>
    <w:p w14:paraId="7C0B0A12" w14:textId="4C469438" w:rsidR="00CB30A6" w:rsidRDefault="00CB30A6" w:rsidP="00ED0E82">
      <w:pPr>
        <w:rPr>
          <w:sz w:val="16"/>
        </w:rPr>
      </w:pPr>
      <w:r w:rsidRPr="009C7C8A">
        <w:rPr>
          <w:sz w:val="16"/>
        </w:rPr>
        <w:t xml:space="preserve">Variations in emissions data are due to factors like model size and data center energy efficiency. </w:t>
      </w:r>
      <w:proofErr w:type="gramStart"/>
      <w:r w:rsidRPr="009C7C8A">
        <w:rPr>
          <w:sz w:val="16"/>
        </w:rPr>
        <w:t>And,</w:t>
      </w:r>
      <w:proofErr w:type="gramEnd"/>
      <w:r w:rsidRPr="009C7C8A">
        <w:rPr>
          <w:sz w:val="16"/>
        </w:rPr>
        <w:t xml:space="preserve"> the </w:t>
      </w:r>
      <w:r w:rsidRPr="009C7C8A">
        <w:rPr>
          <w:highlight w:val="cyan"/>
          <w:u w:val="single"/>
        </w:rPr>
        <w:t>report writers noted</w:t>
      </w:r>
      <w:r w:rsidRPr="009C7C8A">
        <w:rPr>
          <w:u w:val="single"/>
        </w:rPr>
        <w:t xml:space="preserve"> that </w:t>
      </w:r>
      <w:r w:rsidRPr="009C7C8A">
        <w:rPr>
          <w:highlight w:val="cyan"/>
          <w:u w:val="single"/>
        </w:rPr>
        <w:t>most prominent model developers</w:t>
      </w:r>
      <w:r w:rsidRPr="009C7C8A">
        <w:rPr>
          <w:sz w:val="16"/>
        </w:rPr>
        <w:t xml:space="preserve"> – including </w:t>
      </w:r>
      <w:proofErr w:type="spellStart"/>
      <w:r w:rsidRPr="009C7C8A">
        <w:rPr>
          <w:sz w:val="16"/>
        </w:rPr>
        <w:t>OpenAI</w:t>
      </w:r>
      <w:proofErr w:type="spellEnd"/>
      <w:r w:rsidRPr="009C7C8A">
        <w:rPr>
          <w:sz w:val="16"/>
        </w:rPr>
        <w:t xml:space="preserve">, Google, Anthropic – </w:t>
      </w:r>
      <w:r w:rsidRPr="009C7C8A">
        <w:rPr>
          <w:highlight w:val="cyan"/>
          <w:u w:val="single"/>
        </w:rPr>
        <w:t>don’t report carbon emissions produced</w:t>
      </w:r>
      <w:r w:rsidRPr="009C7C8A">
        <w:rPr>
          <w:u w:val="single"/>
        </w:rPr>
        <w:t xml:space="preserve"> during training, making it difficult to conduct a thorough evaluation</w:t>
      </w:r>
      <w:r w:rsidRPr="009C7C8A">
        <w:rPr>
          <w:sz w:val="16"/>
        </w:rPr>
        <w:t>. Independent researchers estimated the GPT-3 figure in the above paragraph, as the developers didn’t disclose the actual figures.</w:t>
      </w:r>
    </w:p>
    <w:p w14:paraId="29D4D559" w14:textId="77777777" w:rsidR="0032103B" w:rsidRDefault="0032103B" w:rsidP="0032103B">
      <w:pPr>
        <w:pStyle w:val="Heading4"/>
      </w:pPr>
      <w:r>
        <w:t>Each AI developed produces a lot of Carbon Dioxide</w:t>
      </w:r>
    </w:p>
    <w:p w14:paraId="65098614" w14:textId="77777777" w:rsidR="0032103B" w:rsidRPr="00845484" w:rsidRDefault="0032103B" w:rsidP="0032103B">
      <w:proofErr w:type="spellStart"/>
      <w:r w:rsidRPr="00845484">
        <w:rPr>
          <w:rStyle w:val="Style13ptBold"/>
        </w:rPr>
        <w:t>Saenko</w:t>
      </w:r>
      <w:proofErr w:type="spellEnd"/>
      <w:r w:rsidRPr="00845484">
        <w:rPr>
          <w:rStyle w:val="Style13ptBold"/>
        </w:rPr>
        <w:t xml:space="preserve"> '23</w:t>
      </w:r>
      <w:r w:rsidRPr="00845484">
        <w:t xml:space="preserve"> [Kate</w:t>
      </w:r>
      <w:r>
        <w:t xml:space="preserve">; associate </w:t>
      </w:r>
      <w:r w:rsidRPr="00DB20CB">
        <w:t>professor of computer science at Boston University</w:t>
      </w:r>
      <w:r w:rsidRPr="00845484">
        <w:t>; 5-25-2023; "A Computer Scientist Breaks Down Generative AI's Hefty Carbon Footprint"; Scientific American; https://www.scientificamerican.com/article/a-computer-scientist-breaks-down-generative-ais-hefty-carbon-footprint/; accessed 7-26-2024, AY]</w:t>
      </w:r>
    </w:p>
    <w:p w14:paraId="3969A9CC" w14:textId="77777777" w:rsidR="0032103B" w:rsidRPr="00DB20CB" w:rsidRDefault="0032103B" w:rsidP="0032103B">
      <w:pPr>
        <w:rPr>
          <w:sz w:val="14"/>
        </w:rPr>
      </w:pPr>
      <w:r w:rsidRPr="00DB20CB">
        <w:rPr>
          <w:sz w:val="14"/>
        </w:rPr>
        <w:t>Generative AI is the hot new technology behind chatbots and image generators. But how hot is it making the planet?</w:t>
      </w:r>
    </w:p>
    <w:p w14:paraId="25A3CC9B" w14:textId="77777777" w:rsidR="0032103B" w:rsidRPr="00DB20CB" w:rsidRDefault="0032103B" w:rsidP="0032103B">
      <w:pPr>
        <w:rPr>
          <w:sz w:val="14"/>
        </w:rPr>
      </w:pPr>
      <w:r w:rsidRPr="00DB20CB">
        <w:rPr>
          <w:sz w:val="14"/>
        </w:rPr>
        <w:t xml:space="preserve">As an AI researcher, I often worry about the </w:t>
      </w:r>
      <w:r w:rsidRPr="00837072">
        <w:rPr>
          <w:u w:val="single"/>
        </w:rPr>
        <w:t>energy costs of building artificial intelligence models. The more powerful the AI, the more energy it takes.</w:t>
      </w:r>
      <w:r w:rsidRPr="00DB20CB">
        <w:rPr>
          <w:sz w:val="14"/>
        </w:rPr>
        <w:t xml:space="preserve"> What does the emergence of increasingly more powerful generative AI models mean for society’s future carbon footprint?</w:t>
      </w:r>
    </w:p>
    <w:p w14:paraId="17ED1374" w14:textId="77777777" w:rsidR="0032103B" w:rsidRPr="00DB20CB" w:rsidRDefault="0032103B" w:rsidP="0032103B">
      <w:pPr>
        <w:rPr>
          <w:sz w:val="14"/>
        </w:rPr>
      </w:pPr>
      <w:r w:rsidRPr="00DB20CB">
        <w:rPr>
          <w:sz w:val="14"/>
        </w:rPr>
        <w:t>“Generative” refers to the ability of an AI algorithm to produce complex data. The alternative is “discriminative” AI, which chooses between a fixed number of options and produces just a single number. An example of a discriminative output is choosing whether to approve a loan application.</w:t>
      </w:r>
    </w:p>
    <w:p w14:paraId="7D100501" w14:textId="77777777" w:rsidR="0032103B" w:rsidRPr="00DB20CB" w:rsidRDefault="0032103B" w:rsidP="0032103B">
      <w:pPr>
        <w:rPr>
          <w:sz w:val="14"/>
        </w:rPr>
      </w:pPr>
      <w:r w:rsidRPr="00DB20CB">
        <w:rPr>
          <w:sz w:val="14"/>
        </w:rPr>
        <w:t>Generative AI can create much more complex outputs, such as a sentence, a paragraph, an image or even a short video. It has long been used in applications like smart speakers to generate audio responses, or in autocomplete to suggest a search query. However, it only recently gained the ability to generate humanlike language and realistic photos.</w:t>
      </w:r>
    </w:p>
    <w:p w14:paraId="6A9CFC95" w14:textId="77777777" w:rsidR="0032103B" w:rsidRPr="00DB20CB" w:rsidRDefault="0032103B" w:rsidP="0032103B">
      <w:pPr>
        <w:rPr>
          <w:sz w:val="14"/>
        </w:rPr>
      </w:pPr>
      <w:r w:rsidRPr="00DB20CB">
        <w:rPr>
          <w:sz w:val="14"/>
        </w:rPr>
        <w:t>Using more power than ever</w:t>
      </w:r>
    </w:p>
    <w:p w14:paraId="2392DEAF" w14:textId="77777777" w:rsidR="0032103B" w:rsidRPr="00DB20CB" w:rsidRDefault="0032103B" w:rsidP="0032103B">
      <w:pPr>
        <w:rPr>
          <w:sz w:val="14"/>
        </w:rPr>
      </w:pPr>
      <w:r w:rsidRPr="00DB20CB">
        <w:rPr>
          <w:sz w:val="14"/>
        </w:rPr>
        <w:lastRenderedPageBreak/>
        <w:t xml:space="preserve">The exact energy cost of a single AI model is difficult to estimate, and includes the energy used to manufacture the computing equipment, create the </w:t>
      </w:r>
      <w:proofErr w:type="gramStart"/>
      <w:r w:rsidRPr="00DB20CB">
        <w:rPr>
          <w:sz w:val="14"/>
        </w:rPr>
        <w:t>model</w:t>
      </w:r>
      <w:proofErr w:type="gramEnd"/>
      <w:r w:rsidRPr="00DB20CB">
        <w:rPr>
          <w:sz w:val="14"/>
        </w:rPr>
        <w:t xml:space="preserve"> and use the model in production. In 2019</w:t>
      </w:r>
      <w:r w:rsidRPr="00845484">
        <w:rPr>
          <w:u w:val="single"/>
        </w:rPr>
        <w:t xml:space="preserve">, </w:t>
      </w:r>
      <w:r w:rsidRPr="00DB20CB">
        <w:rPr>
          <w:u w:val="single"/>
        </w:rPr>
        <w:t xml:space="preserve">researchers found that creating a </w:t>
      </w:r>
      <w:r w:rsidRPr="00DB20CB">
        <w:rPr>
          <w:highlight w:val="cyan"/>
          <w:u w:val="single"/>
        </w:rPr>
        <w:t xml:space="preserve">generative AI model </w:t>
      </w:r>
      <w:r w:rsidRPr="00DB20CB">
        <w:rPr>
          <w:u w:val="single"/>
        </w:rPr>
        <w:t xml:space="preserve">called BERT </w:t>
      </w:r>
      <w:r w:rsidRPr="00DB20CB">
        <w:rPr>
          <w:highlight w:val="cyan"/>
          <w:u w:val="single"/>
        </w:rPr>
        <w:t xml:space="preserve">with </w:t>
      </w:r>
      <w:r w:rsidRPr="00AC336E">
        <w:rPr>
          <w:u w:val="single"/>
        </w:rPr>
        <w:t>110 million parameters consumed the energy of a round-trip transcontinental flight for one person.</w:t>
      </w:r>
      <w:r w:rsidRPr="00AC336E">
        <w:rPr>
          <w:sz w:val="14"/>
        </w:rPr>
        <w:t xml:space="preserve"> The number of parameters refers to the size of the model, with larger models generally being more skilled. </w:t>
      </w:r>
      <w:r w:rsidRPr="00AC336E">
        <w:rPr>
          <w:u w:val="single"/>
        </w:rPr>
        <w:t>Researchers estimated that creating the much larger GPT-3,</w:t>
      </w:r>
      <w:r w:rsidRPr="00845484">
        <w:rPr>
          <w:u w:val="single"/>
        </w:rPr>
        <w:t xml:space="preserve"> which has </w:t>
      </w:r>
      <w:r w:rsidRPr="00DB20CB">
        <w:rPr>
          <w:highlight w:val="cyan"/>
          <w:u w:val="single"/>
        </w:rPr>
        <w:t xml:space="preserve">175 billion parameters, consumed 1,287 megawatt hours of </w:t>
      </w:r>
      <w:proofErr w:type="gramStart"/>
      <w:r w:rsidRPr="00DB20CB">
        <w:rPr>
          <w:highlight w:val="cyan"/>
          <w:u w:val="single"/>
        </w:rPr>
        <w:t>electricity</w:t>
      </w:r>
      <w:proofErr w:type="gramEnd"/>
      <w:r w:rsidRPr="00DB20CB">
        <w:rPr>
          <w:highlight w:val="cyan"/>
          <w:u w:val="single"/>
        </w:rPr>
        <w:t xml:space="preserve"> and generated 552 tons of carbon dioxide equivalent</w:t>
      </w:r>
      <w:r w:rsidRPr="00845484">
        <w:rPr>
          <w:u w:val="single"/>
        </w:rPr>
        <w:t>, the equivalent of 123 gasoline-powered passenger vehicles driven for one year.</w:t>
      </w:r>
      <w:r w:rsidRPr="00DB20CB">
        <w:rPr>
          <w:sz w:val="14"/>
        </w:rPr>
        <w:t xml:space="preserve"> </w:t>
      </w:r>
      <w:r w:rsidRPr="00DB20CB">
        <w:rPr>
          <w:b/>
          <w:bCs/>
          <w:highlight w:val="cyan"/>
          <w:u w:val="single"/>
        </w:rPr>
        <w:t xml:space="preserve">And that’s just for getting the model ready to </w:t>
      </w:r>
      <w:proofErr w:type="gramStart"/>
      <w:r w:rsidRPr="00DB20CB">
        <w:rPr>
          <w:b/>
          <w:bCs/>
          <w:highlight w:val="cyan"/>
          <w:u w:val="single"/>
        </w:rPr>
        <w:t>launch, before</w:t>
      </w:r>
      <w:proofErr w:type="gramEnd"/>
      <w:r w:rsidRPr="00DB20CB">
        <w:rPr>
          <w:b/>
          <w:bCs/>
          <w:highlight w:val="cyan"/>
          <w:u w:val="single"/>
        </w:rPr>
        <w:t xml:space="preserve"> any consumers start using it.</w:t>
      </w:r>
    </w:p>
    <w:p w14:paraId="5475B165" w14:textId="77777777" w:rsidR="0032103B" w:rsidRPr="00DB20CB" w:rsidRDefault="0032103B" w:rsidP="0032103B">
      <w:pPr>
        <w:rPr>
          <w:sz w:val="14"/>
        </w:rPr>
      </w:pPr>
      <w:r w:rsidRPr="00DB20CB">
        <w:rPr>
          <w:sz w:val="14"/>
        </w:rPr>
        <w:t xml:space="preserve">Size is not the only predictor of carbon emissions. The open-access BLOOM model, developed by the </w:t>
      </w:r>
      <w:proofErr w:type="spellStart"/>
      <w:r w:rsidRPr="00DB20CB">
        <w:rPr>
          <w:sz w:val="14"/>
        </w:rPr>
        <w:t>BigScience</w:t>
      </w:r>
      <w:proofErr w:type="spellEnd"/>
      <w:r w:rsidRPr="00DB20CB">
        <w:rPr>
          <w:sz w:val="14"/>
        </w:rPr>
        <w:t xml:space="preserve"> project in France, is similar in size to GPT-3 but has a much lower carbon footprint, consuming 433 MWh of electricity in generating 30 tons of CO2eq. A study by Google found that for the same size, using a more efficient model architecture and processor and a greener data center can reduce the carbon footprint by 100 to 1,000 times.</w:t>
      </w:r>
    </w:p>
    <w:p w14:paraId="21613902" w14:textId="60CE20CC" w:rsidR="0032103B" w:rsidRPr="0032103B" w:rsidRDefault="0032103B" w:rsidP="00ED0E82">
      <w:pPr>
        <w:rPr>
          <w:sz w:val="14"/>
        </w:rPr>
      </w:pPr>
      <w:r w:rsidRPr="00DB20CB">
        <w:rPr>
          <w:sz w:val="14"/>
        </w:rPr>
        <w:t>Larger models do use more energy during their deployment. There is limited data on the carbon footprint of a single generative AI query, but some industry figures estimate it to be four to five times higher than that of a search engine query. As chatbots and image generators become more popular, and as Google and Microsoft incorporate AI language models into their search engines, the number of queries they receive each day could grow exponentially.</w:t>
      </w:r>
    </w:p>
    <w:p w14:paraId="255D8738" w14:textId="07E176A4" w:rsidR="00252BB9" w:rsidRDefault="00252BB9" w:rsidP="00A34C1F">
      <w:pPr>
        <w:pStyle w:val="Heading3"/>
      </w:pPr>
      <w:r>
        <w:lastRenderedPageBreak/>
        <w:t>Fossil Fuels</w:t>
      </w:r>
    </w:p>
    <w:p w14:paraId="08C91B7D" w14:textId="3F2AB783" w:rsidR="00252BB9" w:rsidRDefault="00252BB9" w:rsidP="00252BB9">
      <w:pPr>
        <w:pStyle w:val="Heading4"/>
      </w:pPr>
      <w:r>
        <w:t xml:space="preserve">AI </w:t>
      </w:r>
      <w:r>
        <w:t>negates climate reductions – reliance on fossil fuels offset gains.</w:t>
      </w:r>
    </w:p>
    <w:p w14:paraId="2630460E" w14:textId="77777777" w:rsidR="00252BB9" w:rsidRPr="00984313" w:rsidRDefault="00252BB9" w:rsidP="00252BB9">
      <w:pPr>
        <w:rPr>
          <w:sz w:val="18"/>
          <w:szCs w:val="18"/>
        </w:rPr>
      </w:pPr>
      <w:r w:rsidRPr="00BB1117">
        <w:rPr>
          <w:b/>
          <w:bCs/>
        </w:rPr>
        <w:t xml:space="preserve">Sorkin </w:t>
      </w:r>
      <w:r>
        <w:rPr>
          <w:b/>
          <w:bCs/>
        </w:rPr>
        <w:t xml:space="preserve">et. </w:t>
      </w:r>
      <w:r w:rsidRPr="00BB1117">
        <w:rPr>
          <w:b/>
          <w:bCs/>
        </w:rPr>
        <w:t>all 24</w:t>
      </w:r>
      <w:r>
        <w:rPr>
          <w:b/>
          <w:bCs/>
        </w:rPr>
        <w:t xml:space="preserve"> </w:t>
      </w:r>
      <w:r w:rsidRPr="00E01F4C">
        <w:t>(</w:t>
      </w:r>
      <w:r w:rsidRPr="007A6B3B">
        <w:rPr>
          <w:sz w:val="18"/>
          <w:szCs w:val="18"/>
        </w:rPr>
        <w:t>Andrew Ross Sorkin, Andrew is a columnist and the founder and editor-at-large of </w:t>
      </w:r>
      <w:proofErr w:type="spellStart"/>
      <w:r w:rsidRPr="00A64B29">
        <w:rPr>
          <w:sz w:val="18"/>
          <w:szCs w:val="18"/>
        </w:rPr>
        <w:t>DealBook</w:t>
      </w:r>
      <w:proofErr w:type="spellEnd"/>
      <w:r w:rsidRPr="007A6B3B">
        <w:rPr>
          <w:sz w:val="18"/>
          <w:szCs w:val="18"/>
        </w:rPr>
        <w:t xml:space="preserve">, which publishes the flagship business and policy newsletter of The New York Times and hosts an annual conference that draws some of the most important people in business and government. Ravi </w:t>
      </w:r>
      <w:proofErr w:type="spellStart"/>
      <w:r w:rsidRPr="007A6B3B">
        <w:rPr>
          <w:sz w:val="18"/>
          <w:szCs w:val="18"/>
        </w:rPr>
        <w:t>Mattu</w:t>
      </w:r>
      <w:proofErr w:type="spellEnd"/>
      <w:r w:rsidRPr="007A6B3B">
        <w:rPr>
          <w:sz w:val="18"/>
          <w:szCs w:val="18"/>
        </w:rPr>
        <w:t xml:space="preserve">, Ravi </w:t>
      </w:r>
      <w:proofErr w:type="spellStart"/>
      <w:r w:rsidRPr="007A6B3B">
        <w:rPr>
          <w:sz w:val="18"/>
          <w:szCs w:val="18"/>
        </w:rPr>
        <w:t>Mattu</w:t>
      </w:r>
      <w:proofErr w:type="spellEnd"/>
      <w:r w:rsidRPr="007A6B3B">
        <w:rPr>
          <w:sz w:val="18"/>
          <w:szCs w:val="18"/>
        </w:rPr>
        <w:t xml:space="preserve"> is the managing editor of </w:t>
      </w:r>
      <w:proofErr w:type="spellStart"/>
      <w:r w:rsidRPr="007A6B3B">
        <w:rPr>
          <w:sz w:val="18"/>
          <w:szCs w:val="18"/>
        </w:rPr>
        <w:t>DealBook</w:t>
      </w:r>
      <w:proofErr w:type="spellEnd"/>
      <w:r w:rsidRPr="007A6B3B">
        <w:rPr>
          <w:sz w:val="18"/>
          <w:szCs w:val="18"/>
        </w:rPr>
        <w:t xml:space="preserve">, based in London. Bernhard Warner is </w:t>
      </w:r>
      <w:r w:rsidRPr="00E7383E">
        <w:rPr>
          <w:sz w:val="18"/>
          <w:szCs w:val="18"/>
        </w:rPr>
        <w:t xml:space="preserve">senior editor for </w:t>
      </w:r>
      <w:proofErr w:type="spellStart"/>
      <w:r w:rsidRPr="00E7383E">
        <w:rPr>
          <w:sz w:val="18"/>
          <w:szCs w:val="18"/>
        </w:rPr>
        <w:t>DealBook</w:t>
      </w:r>
      <w:proofErr w:type="spellEnd"/>
      <w:r w:rsidRPr="00E7383E">
        <w:rPr>
          <w:sz w:val="18"/>
          <w:szCs w:val="18"/>
        </w:rPr>
        <w:t xml:space="preserve">, a newsletter from The New York Times, covering business trends, the </w:t>
      </w:r>
      <w:proofErr w:type="gramStart"/>
      <w:r w:rsidRPr="00E7383E">
        <w:rPr>
          <w:sz w:val="18"/>
          <w:szCs w:val="18"/>
        </w:rPr>
        <w:t>economy</w:t>
      </w:r>
      <w:proofErr w:type="gramEnd"/>
      <w:r w:rsidRPr="00E7383E">
        <w:rPr>
          <w:sz w:val="18"/>
          <w:szCs w:val="18"/>
        </w:rPr>
        <w:t xml:space="preserve"> and the markets.</w:t>
      </w:r>
      <w:r w:rsidRPr="007A6B3B">
        <w:rPr>
          <w:sz w:val="18"/>
          <w:szCs w:val="18"/>
        </w:rPr>
        <w:t xml:space="preserve"> Sarah Kessler is</w:t>
      </w:r>
      <w:r w:rsidRPr="005A5130">
        <w:rPr>
          <w:sz w:val="18"/>
          <w:szCs w:val="18"/>
        </w:rPr>
        <w:t xml:space="preserve"> an editor for The New York Times’s </w:t>
      </w:r>
      <w:proofErr w:type="spellStart"/>
      <w:r w:rsidRPr="005A5130">
        <w:rPr>
          <w:sz w:val="18"/>
          <w:szCs w:val="18"/>
        </w:rPr>
        <w:t>DealBook</w:t>
      </w:r>
      <w:proofErr w:type="spellEnd"/>
      <w:r w:rsidRPr="005A5130">
        <w:rPr>
          <w:sz w:val="18"/>
          <w:szCs w:val="18"/>
        </w:rPr>
        <w:t xml:space="preserve"> newsletter, which focuses on corporate deal making, finance, Wall Street executives and policy, and</w:t>
      </w:r>
      <w:r w:rsidRPr="007A6B3B">
        <w:rPr>
          <w:sz w:val="18"/>
          <w:szCs w:val="18"/>
        </w:rPr>
        <w:t xml:space="preserve"> she </w:t>
      </w:r>
      <w:r w:rsidRPr="005A5130">
        <w:rPr>
          <w:sz w:val="18"/>
          <w:szCs w:val="18"/>
        </w:rPr>
        <w:t>write feature stories about business.</w:t>
      </w:r>
      <w:r w:rsidRPr="007A6B3B">
        <w:rPr>
          <w:sz w:val="18"/>
          <w:szCs w:val="18"/>
        </w:rPr>
        <w:t xml:space="preserve"> Michael J. de la Merced covers business and finance news for The New York Times. Lauren Hirsch joined The New York Times from CNBC in 2020, covering deals and the biggest stories on Wall Street. </w:t>
      </w:r>
      <w:proofErr w:type="spellStart"/>
      <w:r w:rsidRPr="007A6B3B">
        <w:rPr>
          <w:sz w:val="18"/>
          <w:szCs w:val="18"/>
        </w:rPr>
        <w:t>Ephrat</w:t>
      </w:r>
      <w:proofErr w:type="spellEnd"/>
      <w:r w:rsidRPr="007A6B3B">
        <w:rPr>
          <w:sz w:val="18"/>
          <w:szCs w:val="18"/>
        </w:rPr>
        <w:t xml:space="preserve"> </w:t>
      </w:r>
      <w:proofErr w:type="spellStart"/>
      <w:r w:rsidRPr="007A6B3B">
        <w:rPr>
          <w:sz w:val="18"/>
          <w:szCs w:val="18"/>
        </w:rPr>
        <w:t>Livn</w:t>
      </w:r>
      <w:proofErr w:type="spellEnd"/>
      <w:r w:rsidRPr="007A6B3B">
        <w:rPr>
          <w:sz w:val="18"/>
          <w:szCs w:val="18"/>
        </w:rPr>
        <w:t xml:space="preserve"> is </w:t>
      </w:r>
      <w:r w:rsidRPr="00961F21">
        <w:rPr>
          <w:sz w:val="18"/>
          <w:szCs w:val="18"/>
        </w:rPr>
        <w:t>a reporter for The New York Times’s </w:t>
      </w:r>
      <w:r w:rsidRPr="007A6B3B">
        <w:rPr>
          <w:sz w:val="18"/>
          <w:szCs w:val="18"/>
        </w:rPr>
        <w:t>Deal Book</w:t>
      </w:r>
      <w:r w:rsidRPr="00961F21">
        <w:rPr>
          <w:sz w:val="18"/>
          <w:szCs w:val="18"/>
        </w:rPr>
        <w:t> newsletter, based in Washington</w:t>
      </w:r>
      <w:r w:rsidRPr="007A6B3B">
        <w:rPr>
          <w:sz w:val="18"/>
          <w:szCs w:val="18"/>
        </w:rPr>
        <w:t xml:space="preserve">. </w:t>
      </w:r>
      <w:r>
        <w:rPr>
          <w:sz w:val="18"/>
          <w:szCs w:val="18"/>
        </w:rPr>
        <w:t xml:space="preserve"> </w:t>
      </w:r>
      <w:r w:rsidRPr="00F014F9">
        <w:rPr>
          <w:b/>
          <w:bCs/>
          <w:sz w:val="18"/>
          <w:szCs w:val="18"/>
        </w:rPr>
        <w:t>05/06/2024</w:t>
      </w:r>
      <w:r>
        <w:rPr>
          <w:b/>
          <w:bCs/>
          <w:sz w:val="18"/>
          <w:szCs w:val="18"/>
        </w:rPr>
        <w:t xml:space="preserve">, </w:t>
      </w:r>
      <w:r w:rsidRPr="00F014F9">
        <w:rPr>
          <w:sz w:val="18"/>
          <w:szCs w:val="18"/>
        </w:rPr>
        <w:t>“</w:t>
      </w:r>
      <w:r>
        <w:rPr>
          <w:sz w:val="18"/>
          <w:szCs w:val="18"/>
        </w:rPr>
        <w:t xml:space="preserve">How bad is AI for the Climate?”, </w:t>
      </w:r>
      <w:r w:rsidRPr="00A543CD">
        <w:rPr>
          <w:i/>
          <w:iCs/>
          <w:sz w:val="18"/>
          <w:szCs w:val="18"/>
        </w:rPr>
        <w:t>New York Times</w:t>
      </w:r>
      <w:r>
        <w:rPr>
          <w:sz w:val="18"/>
          <w:szCs w:val="18"/>
        </w:rPr>
        <w:t xml:space="preserve">, </w:t>
      </w:r>
      <w:r w:rsidRPr="00984313">
        <w:rPr>
          <w:sz w:val="18"/>
          <w:szCs w:val="18"/>
        </w:rPr>
        <w:t>https://www.nytimes.com/2024/05/06/business/dealbook/ai-power-energy-climate.html</w:t>
      </w:r>
      <w:r>
        <w:rPr>
          <w:sz w:val="18"/>
          <w:szCs w:val="18"/>
        </w:rPr>
        <w:t xml:space="preserve">)//AH </w:t>
      </w:r>
    </w:p>
    <w:p w14:paraId="24FC510B" w14:textId="77777777" w:rsidR="00252BB9" w:rsidRPr="00984313" w:rsidRDefault="00252BB9" w:rsidP="00252BB9">
      <w:pPr>
        <w:rPr>
          <w:sz w:val="16"/>
        </w:rPr>
      </w:pPr>
      <w:r w:rsidRPr="00984313">
        <w:rPr>
          <w:sz w:val="16"/>
        </w:rPr>
        <w:t>Tech giants are building power-hungry data centers to run their artificial intelligence tools. The costs of that demand surge are becoming clearer.</w:t>
      </w:r>
    </w:p>
    <w:p w14:paraId="7EBDD12F" w14:textId="77777777" w:rsidR="00252BB9" w:rsidRPr="001840FA" w:rsidRDefault="00252BB9" w:rsidP="00252BB9">
      <w:pPr>
        <w:rPr>
          <w:u w:val="single"/>
        </w:rPr>
      </w:pPr>
      <w:r w:rsidRPr="001840FA">
        <w:rPr>
          <w:highlight w:val="cyan"/>
          <w:u w:val="single"/>
        </w:rPr>
        <w:t>A.I.’s carbon problem</w:t>
      </w:r>
    </w:p>
    <w:p w14:paraId="530EEF22" w14:textId="77777777" w:rsidR="00252BB9" w:rsidRPr="001840FA" w:rsidRDefault="00252BB9" w:rsidP="00252BB9">
      <w:pPr>
        <w:rPr>
          <w:sz w:val="16"/>
        </w:rPr>
      </w:pPr>
      <w:r w:rsidRPr="001840FA">
        <w:rPr>
          <w:sz w:val="16"/>
        </w:rPr>
        <w:t>The boom in artificial intelligence has minted billions in (paper) wealth for tech giants like </w:t>
      </w:r>
      <w:r w:rsidRPr="00A64B29">
        <w:rPr>
          <w:sz w:val="16"/>
        </w:rPr>
        <w:t>Microsoft</w:t>
      </w:r>
      <w:r w:rsidRPr="001840FA">
        <w:rPr>
          <w:sz w:val="16"/>
        </w:rPr>
        <w:t> and </w:t>
      </w:r>
      <w:r w:rsidRPr="00A64B29">
        <w:rPr>
          <w:sz w:val="16"/>
        </w:rPr>
        <w:t>Amazon</w:t>
      </w:r>
      <w:r w:rsidRPr="001840FA">
        <w:rPr>
          <w:sz w:val="16"/>
        </w:rPr>
        <w:t>. But there’s an overlooked set of winners as well: utilities and energy companies.</w:t>
      </w:r>
    </w:p>
    <w:p w14:paraId="7EF8DD50" w14:textId="77777777" w:rsidR="00252BB9" w:rsidRPr="001840FA" w:rsidRDefault="00252BB9" w:rsidP="00252BB9">
      <w:pPr>
        <w:rPr>
          <w:sz w:val="16"/>
        </w:rPr>
      </w:pPr>
      <w:r w:rsidRPr="001840FA">
        <w:rPr>
          <w:sz w:val="16"/>
        </w:rPr>
        <w:t>The power demands of the huge data centers that underpin the A.I. revolution keep growing. Wall Street is taking notice — but the climate effect isn’t getting as much attention.</w:t>
      </w:r>
    </w:p>
    <w:p w14:paraId="2C4F50D5" w14:textId="77777777" w:rsidR="00252BB9" w:rsidRPr="001840FA" w:rsidRDefault="00252BB9" w:rsidP="00252BB9">
      <w:pPr>
        <w:rPr>
          <w:sz w:val="16"/>
        </w:rPr>
      </w:pPr>
      <w:r w:rsidRPr="001840FA">
        <w:rPr>
          <w:u w:val="single"/>
        </w:rPr>
        <w:t>The A.I. boom is supercharging markets’ interest in power.</w:t>
      </w:r>
      <w:r w:rsidRPr="001840FA">
        <w:rPr>
          <w:sz w:val="16"/>
        </w:rPr>
        <w:t xml:space="preserve"> One sign of investor enthusiasm: The S&amp;P 500’s utilities sector is up nearly 8 percent this year, outpacing the benchmark index overall.</w:t>
      </w:r>
    </w:p>
    <w:p w14:paraId="79DCBE23" w14:textId="77777777" w:rsidR="00252BB9" w:rsidRPr="001840FA" w:rsidRDefault="00252BB9" w:rsidP="00252BB9">
      <w:pPr>
        <w:rPr>
          <w:sz w:val="16"/>
        </w:rPr>
      </w:pPr>
      <w:r w:rsidRPr="001840FA">
        <w:rPr>
          <w:u w:val="single"/>
        </w:rPr>
        <w:t>Tech’s energy needs are coming into focus as investors get to grips with how much of an “</w:t>
      </w:r>
      <w:r w:rsidRPr="00A64B29">
        <w:rPr>
          <w:b/>
          <w:bCs/>
        </w:rPr>
        <w:t>energy hog</w:t>
      </w:r>
      <w:r w:rsidRPr="001840FA">
        <w:rPr>
          <w:u w:val="single"/>
        </w:rPr>
        <w:t xml:space="preserve">” generative A.I. is becoming. </w:t>
      </w:r>
      <w:r w:rsidRPr="001840FA">
        <w:rPr>
          <w:sz w:val="16"/>
        </w:rPr>
        <w:t>Analysts at Wells Fargo see the A.I. boom helping to push up U.S. electricity demand by </w:t>
      </w:r>
      <w:r w:rsidRPr="00A64B29">
        <w:rPr>
          <w:sz w:val="16"/>
        </w:rPr>
        <w:t>as much as 20 percent</w:t>
      </w:r>
      <w:r w:rsidRPr="001840FA">
        <w:rPr>
          <w:sz w:val="16"/>
        </w:rPr>
        <w:t> by 2030.</w:t>
      </w:r>
    </w:p>
    <w:p w14:paraId="24773EDA" w14:textId="77777777" w:rsidR="00252BB9" w:rsidRPr="00CD3411" w:rsidRDefault="00252BB9" w:rsidP="00252BB9">
      <w:pPr>
        <w:rPr>
          <w:sz w:val="16"/>
        </w:rPr>
      </w:pPr>
      <w:r w:rsidRPr="00CD3411">
        <w:rPr>
          <w:sz w:val="16"/>
        </w:rPr>
        <w:t>Shares in Dominion Energy rose last week after the company said it expected to </w:t>
      </w:r>
      <w:r w:rsidRPr="00A64B29">
        <w:rPr>
          <w:sz w:val="16"/>
        </w:rPr>
        <w:t>supply 15 new data centers</w:t>
      </w:r>
      <w:r w:rsidRPr="00CD3411">
        <w:rPr>
          <w:sz w:val="16"/>
        </w:rPr>
        <w:t> this year, some requiring a gigawatt or more of electricity. (For perspective, a gigawatt powers about 750,000 homes.)</w:t>
      </w:r>
    </w:p>
    <w:p w14:paraId="0DB2E786" w14:textId="77777777" w:rsidR="00252BB9" w:rsidRPr="00CD3411" w:rsidRDefault="00252BB9" w:rsidP="00252BB9">
      <w:pPr>
        <w:rPr>
          <w:sz w:val="16"/>
        </w:rPr>
      </w:pPr>
      <w:r w:rsidRPr="00CD3411">
        <w:rPr>
          <w:sz w:val="16"/>
        </w:rPr>
        <w:t>And Microsoft announced a </w:t>
      </w:r>
      <w:r w:rsidRPr="00A64B29">
        <w:rPr>
          <w:sz w:val="16"/>
        </w:rPr>
        <w:t>$10 billion green-energy deal</w:t>
      </w:r>
      <w:r w:rsidRPr="00CD3411">
        <w:rPr>
          <w:sz w:val="16"/>
        </w:rPr>
        <w:t> with Brookfield Asset Management to supply electricity to some of its data centers.</w:t>
      </w:r>
    </w:p>
    <w:p w14:paraId="2368A73E" w14:textId="77777777" w:rsidR="00252BB9" w:rsidRPr="00CD3411" w:rsidRDefault="00252BB9" w:rsidP="00252BB9">
      <w:pPr>
        <w:rPr>
          <w:sz w:val="16"/>
        </w:rPr>
      </w:pPr>
      <w:r w:rsidRPr="00CD3411">
        <w:rPr>
          <w:sz w:val="16"/>
        </w:rPr>
        <w:t>Reporting earnings on Tuesday is Duke Energy, another utility with a big data center business.</w:t>
      </w:r>
    </w:p>
    <w:p w14:paraId="00E4CBC5" w14:textId="77777777" w:rsidR="00252BB9" w:rsidRPr="00CD3411" w:rsidRDefault="00252BB9" w:rsidP="00252BB9">
      <w:pPr>
        <w:rPr>
          <w:u w:val="single"/>
        </w:rPr>
      </w:pPr>
      <w:r w:rsidRPr="00CD3411">
        <w:rPr>
          <w:u w:val="single"/>
        </w:rPr>
        <w:t xml:space="preserve">But </w:t>
      </w:r>
      <w:r w:rsidRPr="00CD3411">
        <w:rPr>
          <w:b/>
          <w:bCs/>
          <w:highlight w:val="cyan"/>
          <w:u w:val="single"/>
        </w:rPr>
        <w:t>the A.I. revolution</w:t>
      </w:r>
      <w:r w:rsidRPr="00CD3411">
        <w:rPr>
          <w:highlight w:val="cyan"/>
          <w:u w:val="single"/>
        </w:rPr>
        <w:t xml:space="preserve"> will largely </w:t>
      </w:r>
      <w:r w:rsidRPr="00CD3411">
        <w:rPr>
          <w:b/>
          <w:bCs/>
          <w:highlight w:val="cyan"/>
          <w:u w:val="single"/>
        </w:rPr>
        <w:t>run on fossil fuels</w:t>
      </w:r>
      <w:r w:rsidRPr="00CD3411">
        <w:rPr>
          <w:u w:val="single"/>
        </w:rPr>
        <w:t>. There’s a push underway to ensure that this increased energy demand is met with </w:t>
      </w:r>
      <w:r w:rsidRPr="00A64B29">
        <w:t>lower-carbon sources</w:t>
      </w:r>
      <w:r w:rsidRPr="00CD3411">
        <w:rPr>
          <w:u w:val="single"/>
        </w:rPr>
        <w:t> — consider the Microsoft initiative, or Amazon’s $650 million acquisition of a Pennsylvania center that sits </w:t>
      </w:r>
      <w:r w:rsidRPr="00A64B29">
        <w:t>next to one of the biggest U.S. nuclear power plants</w:t>
      </w:r>
      <w:r w:rsidRPr="00CD3411">
        <w:rPr>
          <w:u w:val="single"/>
        </w:rPr>
        <w:t>.</w:t>
      </w:r>
    </w:p>
    <w:p w14:paraId="6469FAAA" w14:textId="77777777" w:rsidR="00252BB9" w:rsidRPr="00CD3411" w:rsidRDefault="00252BB9" w:rsidP="00252BB9">
      <w:pPr>
        <w:rPr>
          <w:u w:val="single"/>
        </w:rPr>
      </w:pPr>
      <w:r w:rsidRPr="00CD3411">
        <w:rPr>
          <w:u w:val="single"/>
        </w:rPr>
        <w:t xml:space="preserve">However, </w:t>
      </w:r>
      <w:r w:rsidRPr="00CD3411">
        <w:rPr>
          <w:highlight w:val="cyan"/>
          <w:u w:val="single"/>
        </w:rPr>
        <w:t xml:space="preserve">A.I. power demands are likely to </w:t>
      </w:r>
      <w:r w:rsidRPr="00CD3411">
        <w:rPr>
          <w:b/>
          <w:bCs/>
          <w:highlight w:val="cyan"/>
          <w:u w:val="single"/>
        </w:rPr>
        <w:t>be fulfilled</w:t>
      </w:r>
      <w:r w:rsidRPr="00CD3411">
        <w:rPr>
          <w:highlight w:val="cyan"/>
          <w:u w:val="single"/>
        </w:rPr>
        <w:t xml:space="preserve"> largely by </w:t>
      </w:r>
      <w:r w:rsidRPr="00CD3411">
        <w:rPr>
          <w:b/>
          <w:bCs/>
          <w:highlight w:val="cyan"/>
          <w:u w:val="single"/>
        </w:rPr>
        <w:t>natural gas</w:t>
      </w:r>
      <w:r w:rsidRPr="00CD3411">
        <w:rPr>
          <w:u w:val="single"/>
        </w:rPr>
        <w:t xml:space="preserve"> this decade, according to the Wells Fargo analysts. That </w:t>
      </w:r>
      <w:r w:rsidRPr="00CD3411">
        <w:rPr>
          <w:highlight w:val="cyan"/>
          <w:u w:val="single"/>
        </w:rPr>
        <w:t>could throw the climate pledges of utilities and tech giants alike into disarray.</w:t>
      </w:r>
    </w:p>
    <w:p w14:paraId="50C22B24" w14:textId="77777777" w:rsidR="00252BB9" w:rsidRPr="00242045" w:rsidRDefault="00252BB9" w:rsidP="00252BB9">
      <w:pPr>
        <w:rPr>
          <w:u w:val="single"/>
        </w:rPr>
      </w:pPr>
      <w:r w:rsidRPr="00CD3411">
        <w:rPr>
          <w:sz w:val="16"/>
        </w:rPr>
        <w:t xml:space="preserve">Surya Hendry, an analyst at </w:t>
      </w:r>
      <w:proofErr w:type="spellStart"/>
      <w:r w:rsidRPr="00CD3411">
        <w:rPr>
          <w:sz w:val="16"/>
        </w:rPr>
        <w:t>Rystad</w:t>
      </w:r>
      <w:proofErr w:type="spellEnd"/>
      <w:r w:rsidRPr="00CD3411">
        <w:rPr>
          <w:sz w:val="16"/>
        </w:rPr>
        <w:t xml:space="preserve"> Energy, wrote in a research note last month that “</w:t>
      </w:r>
      <w:r w:rsidRPr="00CD3411">
        <w:rPr>
          <w:b/>
          <w:bCs/>
          <w:highlight w:val="cyan"/>
          <w:u w:val="single"/>
        </w:rPr>
        <w:t>rising data center</w:t>
      </w:r>
      <w:r w:rsidRPr="00CD3411">
        <w:rPr>
          <w:highlight w:val="cyan"/>
          <w:u w:val="single"/>
        </w:rPr>
        <w:t xml:space="preserve"> demand</w:t>
      </w:r>
      <w:r w:rsidRPr="00CD3411">
        <w:rPr>
          <w:u w:val="single"/>
        </w:rPr>
        <w:t xml:space="preserve"> </w:t>
      </w:r>
      <w:r w:rsidRPr="00CD3411">
        <w:rPr>
          <w:b/>
          <w:bCs/>
          <w:highlight w:val="cyan"/>
          <w:u w:val="single"/>
        </w:rPr>
        <w:t>creates</w:t>
      </w:r>
      <w:r w:rsidRPr="00CD3411">
        <w:rPr>
          <w:highlight w:val="cyan"/>
          <w:u w:val="single"/>
        </w:rPr>
        <w:t xml:space="preserve"> a tough </w:t>
      </w:r>
      <w:r w:rsidRPr="00CD3411">
        <w:rPr>
          <w:b/>
          <w:bCs/>
          <w:highlight w:val="cyan"/>
          <w:u w:val="single"/>
        </w:rPr>
        <w:t>problem</w:t>
      </w:r>
      <w:r w:rsidRPr="00CD3411">
        <w:rPr>
          <w:highlight w:val="cyan"/>
          <w:u w:val="single"/>
        </w:rPr>
        <w:t xml:space="preserve"> for</w:t>
      </w:r>
      <w:r w:rsidRPr="00CD3411">
        <w:rPr>
          <w:u w:val="single"/>
        </w:rPr>
        <w:t xml:space="preserve"> utility companies, technology companies and policymakers </w:t>
      </w:r>
      <w:r w:rsidRPr="00CD3411">
        <w:rPr>
          <w:highlight w:val="cyan"/>
          <w:u w:val="single"/>
        </w:rPr>
        <w:t xml:space="preserve">who want </w:t>
      </w:r>
      <w:r w:rsidRPr="00CD3411">
        <w:rPr>
          <w:b/>
          <w:bCs/>
          <w:highlight w:val="cyan"/>
          <w:u w:val="single"/>
        </w:rPr>
        <w:t>clean energy</w:t>
      </w:r>
      <w:r w:rsidRPr="00CD3411">
        <w:rPr>
          <w:b/>
          <w:bCs/>
          <w:u w:val="single"/>
        </w:rPr>
        <w:t>.”</w:t>
      </w:r>
    </w:p>
    <w:p w14:paraId="43FDF226" w14:textId="77777777" w:rsidR="00252BB9" w:rsidRPr="000A2002" w:rsidRDefault="00252BB9" w:rsidP="00252BB9">
      <w:pPr>
        <w:rPr>
          <w:u w:val="single"/>
        </w:rPr>
      </w:pPr>
      <w:r w:rsidRPr="000A2002">
        <w:rPr>
          <w:u w:val="single"/>
        </w:rPr>
        <w:t xml:space="preserve">That </w:t>
      </w:r>
      <w:r w:rsidRPr="000A2002">
        <w:rPr>
          <w:b/>
          <w:bCs/>
          <w:highlight w:val="cyan"/>
          <w:u w:val="single"/>
        </w:rPr>
        <w:t>energy crunch</w:t>
      </w:r>
      <w:r w:rsidRPr="000A2002">
        <w:rPr>
          <w:highlight w:val="cyan"/>
          <w:u w:val="single"/>
        </w:rPr>
        <w:t xml:space="preserve"> could </w:t>
      </w:r>
      <w:r w:rsidRPr="000A2002">
        <w:rPr>
          <w:b/>
          <w:bCs/>
          <w:highlight w:val="cyan"/>
          <w:u w:val="single"/>
        </w:rPr>
        <w:t>affect climate policy</w:t>
      </w:r>
      <w:r w:rsidRPr="000A2002">
        <w:rPr>
          <w:u w:val="single"/>
        </w:rPr>
        <w:t xml:space="preserve">. The </w:t>
      </w:r>
      <w:r w:rsidRPr="000A2002">
        <w:rPr>
          <w:highlight w:val="cyan"/>
          <w:u w:val="single"/>
        </w:rPr>
        <w:t>Environmental Protection Agency</w:t>
      </w:r>
      <w:r w:rsidRPr="000A2002">
        <w:rPr>
          <w:u w:val="single"/>
        </w:rPr>
        <w:t xml:space="preserve"> last month i</w:t>
      </w:r>
      <w:r w:rsidRPr="000A2002">
        <w:rPr>
          <w:highlight w:val="cyan"/>
          <w:u w:val="single"/>
        </w:rPr>
        <w:t>ssued</w:t>
      </w:r>
      <w:r w:rsidRPr="000A2002">
        <w:rPr>
          <w:u w:val="single"/>
        </w:rPr>
        <w:t xml:space="preserve"> new </w:t>
      </w:r>
      <w:r w:rsidRPr="000A2002">
        <w:rPr>
          <w:highlight w:val="cyan"/>
          <w:u w:val="single"/>
        </w:rPr>
        <w:t>emission-cutting guidelines</w:t>
      </w:r>
      <w:r w:rsidRPr="000A2002">
        <w:rPr>
          <w:u w:val="single"/>
        </w:rPr>
        <w:t xml:space="preserve"> </w:t>
      </w:r>
      <w:r w:rsidRPr="000A2002">
        <w:rPr>
          <w:highlight w:val="cyan"/>
          <w:u w:val="single"/>
        </w:rPr>
        <w:t>for power plants</w:t>
      </w:r>
      <w:r w:rsidRPr="000A2002">
        <w:rPr>
          <w:u w:val="single"/>
        </w:rPr>
        <w:t xml:space="preserve"> that run on fossil fuels.</w:t>
      </w:r>
    </w:p>
    <w:p w14:paraId="2C926F6B" w14:textId="1C96F7DE" w:rsidR="00252BB9" w:rsidRPr="00252BB9" w:rsidRDefault="00252BB9" w:rsidP="00252BB9">
      <w:pPr>
        <w:rPr>
          <w:sz w:val="16"/>
        </w:rPr>
      </w:pPr>
      <w:r w:rsidRPr="000A2002">
        <w:rPr>
          <w:u w:val="single"/>
        </w:rPr>
        <w:lastRenderedPageBreak/>
        <w:t>But th</w:t>
      </w:r>
      <w:r w:rsidRPr="000A2002">
        <w:rPr>
          <w:highlight w:val="cyan"/>
          <w:u w:val="single"/>
        </w:rPr>
        <w:t>ere</w:t>
      </w:r>
      <w:r w:rsidRPr="000A2002">
        <w:rPr>
          <w:u w:val="single"/>
        </w:rPr>
        <w:t> </w:t>
      </w:r>
      <w:r w:rsidRPr="00A64B29">
        <w:t>already i</w:t>
      </w:r>
      <w:r w:rsidRPr="00A64B29">
        <w:rPr>
          <w:highlight w:val="cyan"/>
        </w:rPr>
        <w:t xml:space="preserve">s </w:t>
      </w:r>
      <w:r w:rsidRPr="00A64B29">
        <w:rPr>
          <w:b/>
          <w:bCs/>
          <w:highlight w:val="cyan"/>
        </w:rPr>
        <w:t>pushbac</w:t>
      </w:r>
      <w:r w:rsidRPr="00A64B29">
        <w:t>k</w:t>
      </w:r>
      <w:r w:rsidRPr="000A2002">
        <w:rPr>
          <w:u w:val="single"/>
        </w:rPr>
        <w:t>: There are “</w:t>
      </w:r>
      <w:r w:rsidRPr="000A2002">
        <w:rPr>
          <w:highlight w:val="cyan"/>
          <w:u w:val="single"/>
        </w:rPr>
        <w:t xml:space="preserve">concerns that the rule could </w:t>
      </w:r>
      <w:r w:rsidRPr="000A2002">
        <w:rPr>
          <w:b/>
          <w:bCs/>
          <w:highlight w:val="cyan"/>
          <w:u w:val="single"/>
        </w:rPr>
        <w:t>threaten grid reliability</w:t>
      </w:r>
      <w:r w:rsidRPr="000A2002">
        <w:rPr>
          <w:u w:val="single"/>
        </w:rPr>
        <w:t xml:space="preserve"> at a time </w:t>
      </w:r>
      <w:r w:rsidRPr="000A2002">
        <w:rPr>
          <w:highlight w:val="cyan"/>
          <w:u w:val="single"/>
        </w:rPr>
        <w:t xml:space="preserve">when </w:t>
      </w:r>
      <w:r w:rsidRPr="000A2002">
        <w:rPr>
          <w:b/>
          <w:bCs/>
          <w:highlight w:val="cyan"/>
          <w:u w:val="single"/>
        </w:rPr>
        <w:t>energy demand needs from A.I. is rising</w:t>
      </w:r>
      <w:r w:rsidRPr="000A2002">
        <w:rPr>
          <w:u w:val="single"/>
        </w:rPr>
        <w:t xml:space="preserve">,” </w:t>
      </w:r>
      <w:r w:rsidRPr="000A2002">
        <w:rPr>
          <w:sz w:val="16"/>
        </w:rPr>
        <w:t>Sara Mahaffy, an analyst at RBC Capital Markets, wrote to investors last week.</w:t>
      </w:r>
    </w:p>
    <w:p w14:paraId="54DFA38A" w14:textId="1C7DE8ED" w:rsidR="00A34C1F" w:rsidRDefault="00A34C1F" w:rsidP="00A34C1F">
      <w:pPr>
        <w:pStyle w:val="Heading3"/>
      </w:pPr>
      <w:r>
        <w:lastRenderedPageBreak/>
        <w:t>Consumption</w:t>
      </w:r>
    </w:p>
    <w:p w14:paraId="2C4EE9B5" w14:textId="2E8AC024" w:rsidR="00A34C1F" w:rsidRPr="003A28FD" w:rsidRDefault="00A34C1F" w:rsidP="00A34C1F">
      <w:pPr>
        <w:pStyle w:val="Heading4"/>
      </w:pPr>
      <w:r w:rsidRPr="003A28FD">
        <w:t xml:space="preserve">AI </w:t>
      </w:r>
      <w:r>
        <w:t>re</w:t>
      </w:r>
      <w:r w:rsidRPr="003A28FD">
        <w:t>inforces</w:t>
      </w:r>
      <w:r w:rsidRPr="003A28FD">
        <w:t xml:space="preserve"> </w:t>
      </w:r>
      <w:proofErr w:type="spellStart"/>
      <w:r>
        <w:t>unsustinable</w:t>
      </w:r>
      <w:proofErr w:type="spellEnd"/>
      <w:r>
        <w:t xml:space="preserve"> consumption patterns and relies on fossil fuels.</w:t>
      </w:r>
    </w:p>
    <w:p w14:paraId="6A689F6A" w14:textId="77777777" w:rsidR="00A34C1F" w:rsidRDefault="00A34C1F" w:rsidP="00A34C1F">
      <w:r w:rsidRPr="00F56CF2">
        <w:rPr>
          <w:rStyle w:val="Style13ptBold"/>
        </w:rPr>
        <w:t>Coleman 23</w:t>
      </w:r>
      <w:r>
        <w:t xml:space="preserve"> (Jude Coleman, freelance science journalist, BA in botany/plant biology from Northern Arizona University, MS in science communication from University of California, Santa Cruz. “</w:t>
      </w:r>
      <w:r w:rsidRPr="00F56CF2">
        <w:t>AI’s Climate Impact Goes beyond Its Emissions</w:t>
      </w:r>
      <w:r>
        <w:t>”. Scientific American, Dec 7</w:t>
      </w:r>
      <w:r w:rsidRPr="00F56CF2">
        <w:rPr>
          <w:vertAlign w:val="superscript"/>
        </w:rPr>
        <w:t>th</w:t>
      </w:r>
      <w:r>
        <w:t xml:space="preserve">, 2023, </w:t>
      </w:r>
      <w:r w:rsidRPr="00F56CF2">
        <w:t>https://www.scientificamerican.com/article/ais-climate-impact-goes-beyond-its-emissions/</w:t>
      </w:r>
      <w:r>
        <w:t>)//RR</w:t>
      </w:r>
    </w:p>
    <w:p w14:paraId="4AB89D78" w14:textId="77777777" w:rsidR="00A34C1F" w:rsidRPr="00B25582" w:rsidRDefault="00A34C1F" w:rsidP="00A34C1F">
      <w:pPr>
        <w:rPr>
          <w:sz w:val="16"/>
          <w:szCs w:val="16"/>
          <w:u w:val="single"/>
        </w:rPr>
      </w:pPr>
      <w:r w:rsidRPr="00B25582">
        <w:rPr>
          <w:sz w:val="16"/>
          <w:szCs w:val="16"/>
        </w:rPr>
        <w:t>Artificial intelligence is not limited to entertaining chatbots: increasingly effective programs trained with machine learning have become integral to uses ranging from smartphone GPS navigators to the algorithms that govern social media. But as AI’s popularity keeps rising, more researchers and experts are noting the environmental cost. Training and running an AI system requires a great deal of computing power and electricity, and the resulting carbon dioxide emissions are one way AI affects the climate. But its environmental impact goes well beyond its carbon footprint.</w:t>
      </w:r>
    </w:p>
    <w:p w14:paraId="277DD704" w14:textId="77777777" w:rsidR="00A34C1F" w:rsidRPr="00F56CF2" w:rsidRDefault="00A34C1F" w:rsidP="00A34C1F">
      <w:r w:rsidRPr="00F56CF2">
        <w:t>“It is important for us to recognize the CO2 emissions of some of these large AI systems especially,” says Jesse Dodge, a research scientist at the Allen Institute for AI in Seattle. He adds, however, that “the impact of AI systems in general is going to be from the applications they’re built for, not necessarily the cost of training.”</w:t>
      </w:r>
    </w:p>
    <w:p w14:paraId="21AE86CD" w14:textId="77777777" w:rsidR="00A34C1F" w:rsidRPr="0053589C" w:rsidRDefault="00A34C1F" w:rsidP="00A34C1F">
      <w:pPr>
        <w:rPr>
          <w:sz w:val="16"/>
        </w:rPr>
      </w:pPr>
      <w:r w:rsidRPr="0053589C">
        <w:rPr>
          <w:sz w:val="16"/>
        </w:rPr>
        <w:t xml:space="preserve">The exact effect that AI will have on the climate crisis is difficult to calculate, even if experts focus only on the amount of greenhouse gases it emits. That’s because different types of AI—such as a machine learning model that spots trends in research data, a vision program that helps self-driving cars avoid obstacles or a large language model (LLM) that enables a chatbot to converse—all require different quantities of computing power to train and run. </w:t>
      </w:r>
      <w:r w:rsidRPr="00B25582">
        <w:rPr>
          <w:u w:val="single"/>
        </w:rPr>
        <w:t xml:space="preserve">For example, </w:t>
      </w:r>
      <w:r w:rsidRPr="0053589C">
        <w:rPr>
          <w:highlight w:val="cyan"/>
          <w:u w:val="single"/>
        </w:rPr>
        <w:t xml:space="preserve">when </w:t>
      </w:r>
      <w:proofErr w:type="spellStart"/>
      <w:r w:rsidRPr="0053589C">
        <w:rPr>
          <w:highlight w:val="cyan"/>
          <w:u w:val="single"/>
        </w:rPr>
        <w:t>OpenAI</w:t>
      </w:r>
      <w:proofErr w:type="spellEnd"/>
      <w:r w:rsidRPr="0053589C">
        <w:rPr>
          <w:highlight w:val="cyan"/>
          <w:u w:val="single"/>
        </w:rPr>
        <w:t xml:space="preserve"> trained</w:t>
      </w:r>
      <w:r w:rsidRPr="00B25582">
        <w:rPr>
          <w:u w:val="single"/>
        </w:rPr>
        <w:t xml:space="preserve"> its LLM called </w:t>
      </w:r>
      <w:r w:rsidRPr="0053589C">
        <w:rPr>
          <w:highlight w:val="cyan"/>
          <w:u w:val="single"/>
        </w:rPr>
        <w:t>GPT-3</w:t>
      </w:r>
      <w:r w:rsidRPr="00B25582">
        <w:rPr>
          <w:u w:val="single"/>
        </w:rPr>
        <w:t xml:space="preserve">, that work </w:t>
      </w:r>
      <w:r w:rsidRPr="0053589C">
        <w:rPr>
          <w:highlight w:val="cyan"/>
          <w:u w:val="single"/>
        </w:rPr>
        <w:t>produced the equivalent of around 500 tons of carbon dioxide</w:t>
      </w:r>
      <w:r w:rsidRPr="00B25582">
        <w:rPr>
          <w:u w:val="single"/>
        </w:rPr>
        <w:t>.</w:t>
      </w:r>
      <w:r w:rsidRPr="0053589C">
        <w:rPr>
          <w:sz w:val="16"/>
        </w:rPr>
        <w:t xml:space="preserve"> Simpler models, though, produce minimal emissions. Further complicating the matter, there’s a lack of transparency from many AI companies, Dodge says. That makes it even more complicated to understand their models’ impact—when they are examined only through an emissions lens.</w:t>
      </w:r>
    </w:p>
    <w:p w14:paraId="3F7631DA" w14:textId="77777777" w:rsidR="00A34C1F" w:rsidRPr="0053589C" w:rsidRDefault="00A34C1F" w:rsidP="00A34C1F">
      <w:pPr>
        <w:rPr>
          <w:sz w:val="16"/>
          <w:szCs w:val="16"/>
        </w:rPr>
      </w:pPr>
      <w:r w:rsidRPr="0053589C">
        <w:rPr>
          <w:sz w:val="16"/>
          <w:szCs w:val="16"/>
        </w:rPr>
        <w:t xml:space="preserve">This is one reason experts increasingly recommend treating AI’s emissions as only one aspect of its climate footprint. David </w:t>
      </w:r>
      <w:proofErr w:type="spellStart"/>
      <w:r w:rsidRPr="0053589C">
        <w:rPr>
          <w:sz w:val="16"/>
          <w:szCs w:val="16"/>
        </w:rPr>
        <w:t>Rolnick</w:t>
      </w:r>
      <w:proofErr w:type="spellEnd"/>
      <w:r w:rsidRPr="0053589C">
        <w:rPr>
          <w:sz w:val="16"/>
          <w:szCs w:val="16"/>
        </w:rPr>
        <w:t>, a computer scientist at McGill University, likens AI to a hammer: “The primary impact of a hammer is what is being hammered,” he says, “not what is in the hammer.” Just as the tool can smash things to bits or pound in nails to build a house, artificial intelligence can hurt or help the environment.</w:t>
      </w:r>
    </w:p>
    <w:p w14:paraId="346347B2" w14:textId="77777777" w:rsidR="00A34C1F" w:rsidRPr="00B25582" w:rsidRDefault="00A34C1F" w:rsidP="00A34C1F">
      <w:pPr>
        <w:rPr>
          <w:rStyle w:val="StyleUnderline"/>
        </w:rPr>
      </w:pPr>
      <w:r w:rsidRPr="0053589C">
        <w:rPr>
          <w:sz w:val="16"/>
        </w:rPr>
        <w:t xml:space="preserve">Take the fossil-fuel industry. In 2019 Microsoft announced a new partnership with ExxonMobil and stated that the company would use Microsoft’s cloud-computing platform Azure. </w:t>
      </w:r>
      <w:r w:rsidRPr="00B25582">
        <w:rPr>
          <w:rStyle w:val="StyleUnderline"/>
        </w:rPr>
        <w:t xml:space="preserve">The oil giant claimed that </w:t>
      </w:r>
      <w:r w:rsidRPr="0053589C">
        <w:rPr>
          <w:rStyle w:val="StyleUnderline"/>
          <w:highlight w:val="cyan"/>
        </w:rPr>
        <w:t>by using the technology</w:t>
      </w:r>
      <w:r w:rsidRPr="00B25582">
        <w:rPr>
          <w:rStyle w:val="StyleUnderline"/>
        </w:rPr>
        <w:t xml:space="preserve">—which </w:t>
      </w:r>
      <w:r w:rsidRPr="0053589C">
        <w:rPr>
          <w:rStyle w:val="StyleUnderline"/>
          <w:highlight w:val="cyan"/>
        </w:rPr>
        <w:t>relies on AI for certain tasks</w:t>
      </w:r>
      <w:r w:rsidRPr="00B25582">
        <w:rPr>
          <w:rStyle w:val="StyleUnderline"/>
        </w:rPr>
        <w:t xml:space="preserve"> such as performance analysis—</w:t>
      </w:r>
      <w:r w:rsidRPr="00B7412B">
        <w:rPr>
          <w:rStyle w:val="StyleUnderline"/>
          <w:highlight w:val="cyan"/>
        </w:rPr>
        <w:t>it could</w:t>
      </w:r>
      <w:r w:rsidRPr="00B25582">
        <w:rPr>
          <w:rStyle w:val="StyleUnderline"/>
        </w:rPr>
        <w:t xml:space="preserve"> optimize mining operations and, by 2025, </w:t>
      </w:r>
      <w:r w:rsidRPr="00B7412B">
        <w:rPr>
          <w:rStyle w:val="StyleUnderline"/>
          <w:highlight w:val="cyan"/>
        </w:rPr>
        <w:t>increase production by 50,000 oil-equivalent barrels per day.</w:t>
      </w:r>
      <w:r w:rsidRPr="00B25582">
        <w:rPr>
          <w:rStyle w:val="StyleUnderline"/>
        </w:rPr>
        <w:t xml:space="preserve"> (An oil-equivalent barrel is a term used to compare different fuel sources—it’s a unit roughly equal to the energy produced by burning one barrel of crude oil.) In this case, </w:t>
      </w:r>
      <w:r w:rsidRPr="00B7412B">
        <w:rPr>
          <w:rStyle w:val="StyleUnderline"/>
          <w:highlight w:val="cyan"/>
        </w:rPr>
        <w:t>Microsoft’s AI is directly used to add more fossil fuels, which will release greenhouse gases when burned</w:t>
      </w:r>
      <w:r w:rsidRPr="00B25582">
        <w:rPr>
          <w:rStyle w:val="StyleUnderline"/>
        </w:rPr>
        <w:t>, to the market.</w:t>
      </w:r>
    </w:p>
    <w:p w14:paraId="5FC246C9" w14:textId="77777777" w:rsidR="00A34C1F" w:rsidRPr="0053589C" w:rsidRDefault="00A34C1F" w:rsidP="00A34C1F">
      <w:pPr>
        <w:rPr>
          <w:sz w:val="16"/>
          <w:szCs w:val="16"/>
        </w:rPr>
      </w:pPr>
      <w:r w:rsidRPr="0053589C">
        <w:rPr>
          <w:sz w:val="16"/>
          <w:szCs w:val="16"/>
        </w:rPr>
        <w:t>In a statement emailed to Scientific American, a Microsoft spokesperson said the company believes that “technology has an important role to play in helping the industry decarbonize, and this work must move forward in a principled manner—balancing the energy needs and industry practices of today while inventing and deploying those of tomorrow.” The spokesperson added that the company sells its technology and cloud services to “all customers, inclusive of energy customers.”</w:t>
      </w:r>
    </w:p>
    <w:p w14:paraId="3B228608" w14:textId="77777777" w:rsidR="00A34C1F" w:rsidRPr="0053589C" w:rsidRDefault="00A34C1F" w:rsidP="00A34C1F">
      <w:pPr>
        <w:rPr>
          <w:sz w:val="16"/>
          <w:szCs w:val="16"/>
        </w:rPr>
      </w:pPr>
      <w:r w:rsidRPr="0053589C">
        <w:rPr>
          <w:sz w:val="16"/>
          <w:szCs w:val="16"/>
        </w:rPr>
        <w:t xml:space="preserve">Fossil-fuel extraction is not the only AI application that could be environmentally harmful. “There’s examples like this across every sector, like forestry, land management, farming,” says Emma </w:t>
      </w:r>
      <w:proofErr w:type="spellStart"/>
      <w:r w:rsidRPr="0053589C">
        <w:rPr>
          <w:sz w:val="16"/>
          <w:szCs w:val="16"/>
        </w:rPr>
        <w:t>Strubell</w:t>
      </w:r>
      <w:proofErr w:type="spellEnd"/>
      <w:r w:rsidRPr="0053589C">
        <w:rPr>
          <w:sz w:val="16"/>
          <w:szCs w:val="16"/>
        </w:rPr>
        <w:t>, a computer scientist at Carnegie Mellon University.</w:t>
      </w:r>
      <w:r w:rsidRPr="0053589C">
        <w:rPr>
          <w:sz w:val="16"/>
          <w:szCs w:val="16"/>
        </w:rPr>
        <w:tab/>
      </w:r>
      <w:r w:rsidRPr="0053589C">
        <w:rPr>
          <w:sz w:val="16"/>
          <w:szCs w:val="16"/>
        </w:rPr>
        <w:tab/>
      </w:r>
    </w:p>
    <w:p w14:paraId="367CA1CC" w14:textId="77777777" w:rsidR="00A34C1F" w:rsidRPr="00B7412B" w:rsidRDefault="00A34C1F" w:rsidP="00A34C1F">
      <w:pPr>
        <w:rPr>
          <w:sz w:val="16"/>
          <w:szCs w:val="16"/>
        </w:rPr>
      </w:pPr>
      <w:r w:rsidRPr="00B7412B">
        <w:rPr>
          <w:highlight w:val="cyan"/>
          <w:u w:val="single"/>
        </w:rPr>
        <w:t>This can also be seen in the way AI is used in automated advertising</w:t>
      </w:r>
      <w:r w:rsidRPr="002D5E86">
        <w:rPr>
          <w:u w:val="single"/>
        </w:rPr>
        <w:t>.</w:t>
      </w:r>
      <w:r w:rsidRPr="00F56CF2">
        <w:t xml:space="preserve"> </w:t>
      </w:r>
      <w:r w:rsidRPr="0053589C">
        <w:rPr>
          <w:sz w:val="16"/>
          <w:szCs w:val="16"/>
        </w:rPr>
        <w:t xml:space="preserve">When an eerily specific ad pops up on your Instagram or Facebook news feed, advertising algorithms are the wizard behind the curtain. </w:t>
      </w:r>
      <w:r w:rsidRPr="00B7412B">
        <w:rPr>
          <w:sz w:val="16"/>
          <w:szCs w:val="16"/>
        </w:rPr>
        <w:t xml:space="preserve">This practice boosts overall consumptive behavior in society, </w:t>
      </w:r>
      <w:proofErr w:type="spellStart"/>
      <w:r w:rsidRPr="00B7412B">
        <w:rPr>
          <w:sz w:val="16"/>
          <w:szCs w:val="16"/>
        </w:rPr>
        <w:t>Rolnick</w:t>
      </w:r>
      <w:proofErr w:type="spellEnd"/>
      <w:r w:rsidRPr="00B7412B">
        <w:rPr>
          <w:sz w:val="16"/>
          <w:szCs w:val="16"/>
        </w:rPr>
        <w:t xml:space="preserve"> says.</w:t>
      </w:r>
      <w:r w:rsidRPr="00B7412B">
        <w:t xml:space="preserve"> </w:t>
      </w:r>
      <w:r w:rsidRPr="00B7412B">
        <w:rPr>
          <w:sz w:val="16"/>
          <w:szCs w:val="16"/>
        </w:rPr>
        <w:t>For instance,</w:t>
      </w:r>
      <w:r w:rsidRPr="00B7412B">
        <w:t xml:space="preserve"> </w:t>
      </w:r>
      <w:r w:rsidRPr="00B7412B">
        <w:rPr>
          <w:highlight w:val="cyan"/>
          <w:u w:val="single"/>
        </w:rPr>
        <w:t>with fast-fashion advertising</w:t>
      </w:r>
      <w:r w:rsidRPr="00B7412B">
        <w:rPr>
          <w:u w:val="single"/>
        </w:rPr>
        <w:t xml:space="preserve">, targeted </w:t>
      </w:r>
      <w:r w:rsidRPr="00B7412B">
        <w:rPr>
          <w:highlight w:val="cyan"/>
          <w:u w:val="single"/>
        </w:rPr>
        <w:t>ads push a</w:t>
      </w:r>
      <w:r w:rsidRPr="00B7412B">
        <w:rPr>
          <w:u w:val="single"/>
        </w:rPr>
        <w:t xml:space="preserve"> steady </w:t>
      </w:r>
      <w:r w:rsidRPr="00B7412B">
        <w:rPr>
          <w:highlight w:val="cyan"/>
          <w:u w:val="single"/>
        </w:rPr>
        <w:t>rotation of cheap, mass-produced clothes to consumers,</w:t>
      </w:r>
      <w:r w:rsidRPr="00B7412B">
        <w:rPr>
          <w:u w:val="single"/>
        </w:rPr>
        <w:t xml:space="preserve"> who buy the outfits only to replace them as soon as a new trend arrives</w:t>
      </w:r>
      <w:r w:rsidRPr="00B7412B">
        <w:rPr>
          <w:sz w:val="16"/>
          <w:szCs w:val="16"/>
          <w:u w:val="single"/>
        </w:rPr>
        <w:t>.</w:t>
      </w:r>
      <w:r w:rsidRPr="00B7412B">
        <w:rPr>
          <w:u w:val="single"/>
        </w:rPr>
        <w:t xml:space="preserve"> </w:t>
      </w:r>
      <w:r w:rsidRPr="00B7412B">
        <w:rPr>
          <w:highlight w:val="cyan"/>
          <w:u w:val="single"/>
        </w:rPr>
        <w:t>That</w:t>
      </w:r>
      <w:r w:rsidRPr="00C21DE4">
        <w:rPr>
          <w:u w:val="single"/>
        </w:rPr>
        <w:t xml:space="preserve"> </w:t>
      </w:r>
      <w:r w:rsidRPr="00B7412B">
        <w:rPr>
          <w:highlight w:val="cyan"/>
          <w:u w:val="single"/>
        </w:rPr>
        <w:t>creates a higher demand for fast-fashion companies</w:t>
      </w:r>
      <w:r w:rsidRPr="00C21DE4">
        <w:rPr>
          <w:u w:val="single"/>
        </w:rPr>
        <w:t xml:space="preserve">, and already the </w:t>
      </w:r>
      <w:r w:rsidRPr="00B7412B">
        <w:rPr>
          <w:highlight w:val="cyan"/>
          <w:u w:val="single"/>
        </w:rPr>
        <w:t>fashion industry</w:t>
      </w:r>
      <w:r w:rsidRPr="00C21DE4">
        <w:rPr>
          <w:u w:val="single"/>
        </w:rPr>
        <w:t xml:space="preserve"> is collectively estimated to </w:t>
      </w:r>
      <w:r w:rsidRPr="00B7412B">
        <w:rPr>
          <w:highlight w:val="cyan"/>
          <w:u w:val="single"/>
        </w:rPr>
        <w:t>produce up to eight percent of global emissions.</w:t>
      </w:r>
      <w:r w:rsidRPr="00C21DE4">
        <w:rPr>
          <w:u w:val="single"/>
        </w:rPr>
        <w:t xml:space="preserve"> </w:t>
      </w:r>
      <w:r w:rsidRPr="00B7412B">
        <w:rPr>
          <w:highlight w:val="cyan"/>
          <w:u w:val="single"/>
        </w:rPr>
        <w:t>Fast fashion produces</w:t>
      </w:r>
      <w:r w:rsidRPr="00C21DE4">
        <w:rPr>
          <w:u w:val="single"/>
        </w:rPr>
        <w:t xml:space="preserve"> yet </w:t>
      </w:r>
      <w:r w:rsidRPr="00B7412B">
        <w:rPr>
          <w:highlight w:val="cyan"/>
          <w:u w:val="single"/>
        </w:rPr>
        <w:lastRenderedPageBreak/>
        <w:t>more emissions</w:t>
      </w:r>
      <w:r w:rsidRPr="00C21DE4">
        <w:rPr>
          <w:u w:val="single"/>
        </w:rPr>
        <w:t xml:space="preserve"> from shipping and </w:t>
      </w:r>
      <w:r w:rsidRPr="00B7412B">
        <w:rPr>
          <w:highlight w:val="cyan"/>
          <w:u w:val="single"/>
        </w:rPr>
        <w:t>causes more</w:t>
      </w:r>
      <w:r w:rsidRPr="00C21DE4">
        <w:rPr>
          <w:u w:val="single"/>
        </w:rPr>
        <w:t xml:space="preserve"> discarded </w:t>
      </w:r>
      <w:r w:rsidRPr="00B7412B">
        <w:rPr>
          <w:highlight w:val="cyan"/>
          <w:u w:val="single"/>
        </w:rPr>
        <w:t>clothes to pile up in landfills</w:t>
      </w:r>
      <w:r w:rsidRPr="00C21DE4">
        <w:rPr>
          <w:u w:val="single"/>
        </w:rPr>
        <w:t xml:space="preserve">. </w:t>
      </w:r>
      <w:r w:rsidRPr="00B7412B">
        <w:rPr>
          <w:sz w:val="16"/>
          <w:szCs w:val="16"/>
        </w:rPr>
        <w:t>Meta, the parent company of Instagram and Facebook, did not respond to Scientific American’s request for comment.</w:t>
      </w:r>
    </w:p>
    <w:p w14:paraId="6657CE1F" w14:textId="77777777" w:rsidR="00A34C1F" w:rsidRPr="0053589C" w:rsidRDefault="00A34C1F" w:rsidP="00A34C1F">
      <w:pPr>
        <w:rPr>
          <w:sz w:val="16"/>
          <w:szCs w:val="16"/>
        </w:rPr>
      </w:pPr>
      <w:r w:rsidRPr="0053589C">
        <w:rPr>
          <w:sz w:val="16"/>
          <w:szCs w:val="16"/>
        </w:rPr>
        <w:t>But on the other side of the coin there are AI applications that can help deal with climate change and other environmental problems, such as the destruction wrought by severe heat-fueled hurricanes. One such application is xView2, a program that combines machine-learning models and computer vision with satellite imagery to identify buildings damaged in natural disasters. The program was launched by the Defense Innovation Unit, a U.S. Department of Defense organization. Its models can assess damaged infrastructure, thereby reducing danger and saving time for first responders who would otherwise have to make those assessments themselves. It can also help search-and-rescue teams more quickly identify where to direct their efforts.</w:t>
      </w:r>
    </w:p>
    <w:p w14:paraId="518B723F" w14:textId="77777777" w:rsidR="00A34C1F" w:rsidRPr="0053589C" w:rsidRDefault="00A34C1F" w:rsidP="00A34C1F">
      <w:pPr>
        <w:rPr>
          <w:sz w:val="16"/>
          <w:szCs w:val="16"/>
        </w:rPr>
      </w:pPr>
      <w:r w:rsidRPr="0053589C">
        <w:rPr>
          <w:sz w:val="16"/>
          <w:szCs w:val="16"/>
        </w:rPr>
        <w:t xml:space="preserve">Other AI technologies can be applied directly to climate change mitigation by using them to monitor emissions. “In the majority of the world, for the majority of climate change emissions, it’s very opaque,” says Gavin McCormick, executive director of </w:t>
      </w:r>
      <w:proofErr w:type="spellStart"/>
      <w:r w:rsidRPr="0053589C">
        <w:rPr>
          <w:sz w:val="16"/>
          <w:szCs w:val="16"/>
        </w:rPr>
        <w:t>WattTime</w:t>
      </w:r>
      <w:proofErr w:type="spellEnd"/>
      <w:r w:rsidRPr="0053589C">
        <w:rPr>
          <w:sz w:val="16"/>
          <w:szCs w:val="16"/>
        </w:rPr>
        <w:t xml:space="preserve">, a company that monitors electricity-related emissions. </w:t>
      </w:r>
      <w:proofErr w:type="spellStart"/>
      <w:r w:rsidRPr="0053589C">
        <w:rPr>
          <w:sz w:val="16"/>
          <w:szCs w:val="16"/>
        </w:rPr>
        <w:t>WattTime</w:t>
      </w:r>
      <w:proofErr w:type="spellEnd"/>
      <w:r w:rsidRPr="0053589C">
        <w:rPr>
          <w:sz w:val="16"/>
          <w:szCs w:val="16"/>
        </w:rPr>
        <w:t xml:space="preserve"> is a founding partner of the nonprofit organization Climate TRACE, whose platform combines computer vision and machine learning to flag emissions from global pollution sources. First, scientists identify the emissions coming from monitored facilities. Then they use satellite imagery to pinpoint visual signs of the emission-causing activities—steam plumes from a factory, for example. Next, engineers train algorithms on those data </w:t>
      </w:r>
      <w:proofErr w:type="gramStart"/>
      <w:r w:rsidRPr="0053589C">
        <w:rPr>
          <w:sz w:val="16"/>
          <w:szCs w:val="16"/>
        </w:rPr>
        <w:t>in order to</w:t>
      </w:r>
      <w:proofErr w:type="gramEnd"/>
      <w:r w:rsidRPr="0053589C">
        <w:rPr>
          <w:sz w:val="16"/>
          <w:szCs w:val="16"/>
        </w:rPr>
        <w:t xml:space="preserve"> teach the programs to estimate emissions based on visual input alone. The resulting numbers can then help corporations determine to lower their emissions footprint, can inform </w:t>
      </w:r>
      <w:proofErr w:type="gramStart"/>
      <w:r w:rsidRPr="0053589C">
        <w:rPr>
          <w:sz w:val="16"/>
          <w:szCs w:val="16"/>
        </w:rPr>
        <w:t>policymakers</w:t>
      </w:r>
      <w:proofErr w:type="gramEnd"/>
      <w:r w:rsidRPr="0053589C">
        <w:rPr>
          <w:sz w:val="16"/>
          <w:szCs w:val="16"/>
        </w:rPr>
        <w:t xml:space="preserve"> and can hold polluters accountable.</w:t>
      </w:r>
    </w:p>
    <w:p w14:paraId="6DAAC5CF" w14:textId="77777777" w:rsidR="00A34C1F" w:rsidRPr="0053589C" w:rsidRDefault="00A34C1F" w:rsidP="00A34C1F">
      <w:pPr>
        <w:rPr>
          <w:sz w:val="16"/>
          <w:szCs w:val="16"/>
        </w:rPr>
      </w:pPr>
      <w:r w:rsidRPr="0053589C">
        <w:rPr>
          <w:sz w:val="16"/>
          <w:szCs w:val="16"/>
        </w:rPr>
        <w:t xml:space="preserve">As AI becomes more efficient at solving environmental problems, such as by helping to lower emissions, it could prove to be a valuable tool in the fight against climate change—if the AI industry can reduce its negative climate impacts. “From the policy standpoint, both AI policy and climate policy have roles to play,” </w:t>
      </w:r>
      <w:proofErr w:type="spellStart"/>
      <w:r w:rsidRPr="0053589C">
        <w:rPr>
          <w:sz w:val="16"/>
          <w:szCs w:val="16"/>
        </w:rPr>
        <w:t>Rolnick</w:t>
      </w:r>
      <w:proofErr w:type="spellEnd"/>
      <w:r w:rsidRPr="0053589C">
        <w:rPr>
          <w:sz w:val="16"/>
          <w:szCs w:val="16"/>
        </w:rPr>
        <w:t xml:space="preserve"> says. </w:t>
      </w:r>
      <w:proofErr w:type="gramStart"/>
      <w:r w:rsidRPr="0053589C">
        <w:rPr>
          <w:sz w:val="16"/>
          <w:szCs w:val="16"/>
        </w:rPr>
        <w:t>In particular he</w:t>
      </w:r>
      <w:proofErr w:type="gramEnd"/>
      <w:r w:rsidRPr="0053589C">
        <w:rPr>
          <w:sz w:val="16"/>
          <w:szCs w:val="16"/>
        </w:rPr>
        <w:t xml:space="preserve"> recommends shaping AI policy in a way that considers all angles of its impact on climate. That means looking at its applications as well as its emissions and other production costs, such as those from water use.</w:t>
      </w:r>
    </w:p>
    <w:p w14:paraId="4B7377C1" w14:textId="77777777" w:rsidR="00A34C1F" w:rsidRPr="0053589C" w:rsidRDefault="00A34C1F" w:rsidP="00A34C1F">
      <w:pPr>
        <w:rPr>
          <w:sz w:val="16"/>
          <w:szCs w:val="16"/>
        </w:rPr>
      </w:pPr>
      <w:r w:rsidRPr="0053589C">
        <w:rPr>
          <w:sz w:val="16"/>
          <w:szCs w:val="16"/>
        </w:rPr>
        <w:t>Further, Dodge adds that those with expertise in AI, particularly people in power at tech companies, should establish ethical principles to limit the technology’s use. The goal should be to avoid climate harm and instead help reduce it. “It needs to be part of the value system,” he says.</w:t>
      </w:r>
    </w:p>
    <w:p w14:paraId="621DCD03" w14:textId="77777777" w:rsidR="00A34C1F" w:rsidRPr="00A34C1F" w:rsidRDefault="00A34C1F" w:rsidP="00A34C1F"/>
    <w:p w14:paraId="241CC200" w14:textId="060D59A0" w:rsidR="006A77FE" w:rsidRDefault="006A6016" w:rsidP="00ED0E82">
      <w:pPr>
        <w:pStyle w:val="Heading2"/>
      </w:pPr>
      <w:r>
        <w:lastRenderedPageBreak/>
        <w:t>Impact---</w:t>
      </w:r>
      <w:r w:rsidR="0032103B">
        <w:t>Structural Violence</w:t>
      </w:r>
    </w:p>
    <w:p w14:paraId="448582C4" w14:textId="55970489" w:rsidR="006A77FE" w:rsidRDefault="006A77FE" w:rsidP="006A77FE">
      <w:pPr>
        <w:pStyle w:val="Heading3"/>
      </w:pPr>
      <w:r>
        <w:lastRenderedPageBreak/>
        <w:t>General</w:t>
      </w:r>
    </w:p>
    <w:p w14:paraId="6CA2E6F6" w14:textId="77777777" w:rsidR="006A77FE" w:rsidRDefault="006A77FE" w:rsidP="006A77FE">
      <w:pPr>
        <w:pStyle w:val="Heading4"/>
      </w:pPr>
      <w:r>
        <w:t xml:space="preserve">AI causes dehumanization </w:t>
      </w:r>
    </w:p>
    <w:p w14:paraId="40836CFE" w14:textId="77777777" w:rsidR="006A77FE" w:rsidRPr="006A77FE" w:rsidRDefault="006A77FE" w:rsidP="006A77FE">
      <w:proofErr w:type="spellStart"/>
      <w:r w:rsidRPr="006A77FE">
        <w:rPr>
          <w:rStyle w:val="Style13ptBold"/>
        </w:rPr>
        <w:t>Polak</w:t>
      </w:r>
      <w:proofErr w:type="spellEnd"/>
      <w:r w:rsidRPr="006A77FE">
        <w:rPr>
          <w:rStyle w:val="Style13ptBold"/>
        </w:rPr>
        <w:t xml:space="preserve"> ’23</w:t>
      </w:r>
      <w:r w:rsidRPr="006A77FE">
        <w:t xml:space="preserve"> - (Jason, Postdoctoral fellow from the University of Melbourne, Ph.D. in Mathematics, M.Sc. in Mathematics, B.Sc. </w:t>
      </w:r>
      <w:proofErr w:type="spellStart"/>
      <w:r w:rsidRPr="006A77FE">
        <w:t>Honours</w:t>
      </w:r>
      <w:proofErr w:type="spellEnd"/>
      <w:r w:rsidRPr="006A77FE">
        <w:t xml:space="preserve"> Mathematics, “Six reasons why AI is dangerous and should be destroyed”, 2024 Questioning Global Capitalism and Technology, https://blog.jpolak.org/2519/) </w:t>
      </w:r>
      <w:proofErr w:type="gramStart"/>
      <w:r w:rsidRPr="006A77FE">
        <w:t>CC</w:t>
      </w:r>
      <w:proofErr w:type="gramEnd"/>
    </w:p>
    <w:p w14:paraId="0CF92F42" w14:textId="77777777" w:rsidR="006A77FE" w:rsidRPr="006A77FE" w:rsidRDefault="006A77FE" w:rsidP="006A77FE">
      <w:r w:rsidRPr="006A77FE">
        <w:t>1. It creates mass automation that removes purpose</w:t>
      </w:r>
    </w:p>
    <w:p w14:paraId="4E96A86E" w14:textId="77777777" w:rsidR="006A77FE" w:rsidRPr="001D58C5" w:rsidRDefault="006A77FE" w:rsidP="006A77FE">
      <w:pPr>
        <w:rPr>
          <w:sz w:val="16"/>
        </w:rPr>
      </w:pPr>
      <w:r w:rsidRPr="001D58C5">
        <w:rPr>
          <w:highlight w:val="cyan"/>
          <w:u w:val="single"/>
        </w:rPr>
        <w:t>A</w:t>
      </w:r>
      <w:r w:rsidRPr="001D58C5">
        <w:rPr>
          <w:u w:val="single"/>
        </w:rPr>
        <w:t xml:space="preserve">rtificial </w:t>
      </w:r>
      <w:r w:rsidRPr="001D58C5">
        <w:rPr>
          <w:highlight w:val="cyan"/>
          <w:u w:val="single"/>
        </w:rPr>
        <w:t>i</w:t>
      </w:r>
      <w:r w:rsidRPr="001D58C5">
        <w:rPr>
          <w:u w:val="single"/>
        </w:rPr>
        <w:t xml:space="preserve">ntelligence like DALL-E or </w:t>
      </w:r>
      <w:proofErr w:type="spellStart"/>
      <w:r w:rsidRPr="001D58C5">
        <w:rPr>
          <w:u w:val="single"/>
        </w:rPr>
        <w:t>ChatGPT</w:t>
      </w:r>
      <w:proofErr w:type="spellEnd"/>
      <w:r w:rsidRPr="001D58C5">
        <w:rPr>
          <w:u w:val="single"/>
        </w:rPr>
        <w:t xml:space="preserve"> </w:t>
      </w:r>
      <w:proofErr w:type="gramStart"/>
      <w:r w:rsidRPr="001D58C5">
        <w:rPr>
          <w:u w:val="single"/>
        </w:rPr>
        <w:t>can, or</w:t>
      </w:r>
      <w:proofErr w:type="gramEnd"/>
      <w:r w:rsidRPr="001D58C5">
        <w:rPr>
          <w:u w:val="single"/>
        </w:rPr>
        <w:t xml:space="preserve"> will </w:t>
      </w:r>
      <w:r w:rsidRPr="001D58C5">
        <w:rPr>
          <w:highlight w:val="cyan"/>
          <w:u w:val="single"/>
        </w:rPr>
        <w:t>gain the ability</w:t>
      </w:r>
      <w:r w:rsidRPr="001D58C5">
        <w:rPr>
          <w:u w:val="single"/>
        </w:rPr>
        <w:t xml:space="preserve"> in the near future </w:t>
      </w:r>
      <w:r w:rsidRPr="001D58C5">
        <w:rPr>
          <w:highlight w:val="cyan"/>
          <w:u w:val="single"/>
        </w:rPr>
        <w:t>to </w:t>
      </w:r>
      <w:r w:rsidRPr="001D58C5">
        <w:rPr>
          <w:b/>
          <w:bCs/>
          <w:highlight w:val="cyan"/>
          <w:u w:val="single"/>
        </w:rPr>
        <w:t>overtake humans in most creative disciplines</w:t>
      </w:r>
      <w:r w:rsidRPr="001D58C5">
        <w:rPr>
          <w:sz w:val="16"/>
          <w:highlight w:val="cyan"/>
        </w:rPr>
        <w:t>.</w:t>
      </w:r>
      <w:r w:rsidRPr="001D58C5">
        <w:rPr>
          <w:sz w:val="16"/>
        </w:rPr>
        <w:t xml:space="preserve"> Of course, it is unlikely that it will approach the best human art. However, it will get close enough, and it is cheap enough that it will certainly replace most human creative functions even though its output quality is worse.</w:t>
      </w:r>
    </w:p>
    <w:p w14:paraId="04C8594F" w14:textId="77777777" w:rsidR="006A77FE" w:rsidRPr="001D58C5" w:rsidRDefault="006A77FE" w:rsidP="006A77FE">
      <w:pPr>
        <w:rPr>
          <w:u w:val="single"/>
        </w:rPr>
      </w:pPr>
      <w:r w:rsidRPr="001D58C5">
        <w:rPr>
          <w:i/>
          <w:iCs/>
          <w:u w:val="single"/>
        </w:rPr>
        <w:t xml:space="preserve">This is bad because people </w:t>
      </w:r>
      <w:proofErr w:type="spellStart"/>
      <w:r w:rsidRPr="001D58C5">
        <w:rPr>
          <w:i/>
          <w:iCs/>
          <w:u w:val="single"/>
        </w:rPr>
        <w:t>fundamnetally</w:t>
      </w:r>
      <w:proofErr w:type="spellEnd"/>
      <w:r w:rsidRPr="001D58C5">
        <w:rPr>
          <w:i/>
          <w:iCs/>
          <w:u w:val="single"/>
        </w:rPr>
        <w:t xml:space="preserve"> like to feel useful by trading their skills for other skills. It is a fundamental instinct of human beings.</w:t>
      </w:r>
    </w:p>
    <w:p w14:paraId="1516DAE8" w14:textId="77777777" w:rsidR="006A77FE" w:rsidRPr="001D58C5" w:rsidRDefault="006A77FE" w:rsidP="006A77FE">
      <w:pPr>
        <w:rPr>
          <w:sz w:val="16"/>
        </w:rPr>
      </w:pPr>
      <w:r w:rsidRPr="001D58C5">
        <w:rPr>
          <w:sz w:val="16"/>
        </w:rPr>
        <w:t xml:space="preserve">Researchers are proponents of artificial intelligence often like to say that AI will still need humans to guide it, but that is just at first. Later, </w:t>
      </w:r>
      <w:proofErr w:type="gramStart"/>
      <w:r w:rsidRPr="001D58C5">
        <w:rPr>
          <w:sz w:val="16"/>
        </w:rPr>
        <w:t>fewer</w:t>
      </w:r>
      <w:proofErr w:type="gramEnd"/>
      <w:r w:rsidRPr="001D58C5">
        <w:rPr>
          <w:sz w:val="16"/>
        </w:rPr>
        <w:t xml:space="preserve"> and fewer humans will be needed. Moreover, the ones that are needed will hardly do anything creative. At some point, AI will no longer need humans.</w:t>
      </w:r>
    </w:p>
    <w:p w14:paraId="28D8BA65" w14:textId="77777777" w:rsidR="006A77FE" w:rsidRPr="001D58C5" w:rsidRDefault="006A77FE" w:rsidP="006A77FE">
      <w:pPr>
        <w:rPr>
          <w:sz w:val="16"/>
        </w:rPr>
      </w:pPr>
      <w:r w:rsidRPr="001D58C5">
        <w:rPr>
          <w:sz w:val="16"/>
        </w:rPr>
        <w:t xml:space="preserve">Some people also say that AI may never equal humans in the creation of beauty, so that the best art will still be the domain of humans. That may also be true, but AI does not have to equal humans to take over their jobs. It only </w:t>
      </w:r>
      <w:proofErr w:type="gramStart"/>
      <w:r w:rsidRPr="001D58C5">
        <w:rPr>
          <w:sz w:val="16"/>
        </w:rPr>
        <w:t>has to</w:t>
      </w:r>
      <w:proofErr w:type="gramEnd"/>
      <w:r w:rsidRPr="001D58C5">
        <w:rPr>
          <w:sz w:val="16"/>
        </w:rPr>
        <w:t xml:space="preserve"> be cheaper than humans and do the job of the majority of humans as well as they can to cause societal disruption.</w:t>
      </w:r>
    </w:p>
    <w:p w14:paraId="1D736C71" w14:textId="77777777" w:rsidR="006A77FE" w:rsidRPr="001D58C5" w:rsidRDefault="006A77FE" w:rsidP="006A77FE">
      <w:pPr>
        <w:rPr>
          <w:sz w:val="16"/>
        </w:rPr>
      </w:pPr>
      <w:r w:rsidRPr="001D58C5">
        <w:rPr>
          <w:sz w:val="16"/>
        </w:rPr>
        <w:t>This does a few things:</w:t>
      </w:r>
    </w:p>
    <w:p w14:paraId="7013E3EB" w14:textId="77777777" w:rsidR="006A77FE" w:rsidRPr="001D58C5" w:rsidRDefault="006A77FE" w:rsidP="006A77FE">
      <w:pPr>
        <w:numPr>
          <w:ilvl w:val="0"/>
          <w:numId w:val="17"/>
        </w:numPr>
        <w:rPr>
          <w:sz w:val="16"/>
        </w:rPr>
      </w:pPr>
      <w:r w:rsidRPr="001D58C5">
        <w:rPr>
          <w:sz w:val="16"/>
        </w:rPr>
        <w:t>Concentrates even more wealth </w:t>
      </w:r>
      <w:r w:rsidRPr="001D58C5">
        <w:rPr>
          <w:b/>
          <w:bCs/>
          <w:sz w:val="16"/>
        </w:rPr>
        <w:t>in the hands of tech companies and programmers</w:t>
      </w:r>
      <w:r w:rsidRPr="001D58C5">
        <w:rPr>
          <w:sz w:val="16"/>
        </w:rPr>
        <w:t xml:space="preserve">, who are already receiving a disproportionate share of </w:t>
      </w:r>
      <w:proofErr w:type="gramStart"/>
      <w:r w:rsidRPr="001D58C5">
        <w:rPr>
          <w:sz w:val="16"/>
        </w:rPr>
        <w:t>wealth</w:t>
      </w:r>
      <w:proofErr w:type="gramEnd"/>
    </w:p>
    <w:p w14:paraId="461BA967" w14:textId="77777777" w:rsidR="006A77FE" w:rsidRPr="001D58C5" w:rsidRDefault="006A77FE" w:rsidP="006A77FE">
      <w:pPr>
        <w:numPr>
          <w:ilvl w:val="0"/>
          <w:numId w:val="17"/>
        </w:numPr>
        <w:rPr>
          <w:sz w:val="16"/>
        </w:rPr>
      </w:pPr>
      <w:r w:rsidRPr="001D58C5">
        <w:rPr>
          <w:u w:val="single"/>
        </w:rPr>
        <w:t xml:space="preserve">Makes it impossible or difficult for people to enter creative work. </w:t>
      </w:r>
      <w:r w:rsidRPr="001D58C5">
        <w:rPr>
          <w:highlight w:val="cyan"/>
          <w:u w:val="single"/>
        </w:rPr>
        <w:t>Humans </w:t>
      </w:r>
      <w:r w:rsidRPr="001D58C5">
        <w:rPr>
          <w:b/>
          <w:bCs/>
          <w:highlight w:val="cyan"/>
          <w:u w:val="single"/>
        </w:rPr>
        <w:t>fundamentally need to feel useful in society</w:t>
      </w:r>
      <w:r w:rsidRPr="001D58C5">
        <w:rPr>
          <w:highlight w:val="cyan"/>
          <w:u w:val="single"/>
        </w:rPr>
        <w:t> and by removing creative work as an option</w:t>
      </w:r>
      <w:r w:rsidRPr="001D58C5">
        <w:rPr>
          <w:sz w:val="16"/>
        </w:rPr>
        <w:t xml:space="preserve">, there is hardly anything fulfilling left to </w:t>
      </w:r>
      <w:proofErr w:type="gramStart"/>
      <w:r w:rsidRPr="001D58C5">
        <w:rPr>
          <w:sz w:val="16"/>
        </w:rPr>
        <w:t>do</w:t>
      </w:r>
      <w:proofErr w:type="gramEnd"/>
    </w:p>
    <w:p w14:paraId="2E3EB800" w14:textId="77777777" w:rsidR="006A77FE" w:rsidRPr="001D58C5" w:rsidRDefault="006A77FE" w:rsidP="006A77FE">
      <w:pPr>
        <w:numPr>
          <w:ilvl w:val="0"/>
          <w:numId w:val="17"/>
        </w:numPr>
        <w:rPr>
          <w:sz w:val="16"/>
        </w:rPr>
      </w:pPr>
      <w:r w:rsidRPr="001D58C5">
        <w:rPr>
          <w:sz w:val="16"/>
        </w:rPr>
        <w:t xml:space="preserve">Creates a world where humans have to rely on each other so little that we will stop caring for </w:t>
      </w:r>
      <w:proofErr w:type="gramStart"/>
      <w:r w:rsidRPr="001D58C5">
        <w:rPr>
          <w:sz w:val="16"/>
        </w:rPr>
        <w:t>others</w:t>
      </w:r>
      <w:proofErr w:type="gramEnd"/>
    </w:p>
    <w:p w14:paraId="37259AD6" w14:textId="77777777" w:rsidR="006A77FE" w:rsidRPr="001D58C5" w:rsidRDefault="006A77FE" w:rsidP="006A77FE">
      <w:pPr>
        <w:rPr>
          <w:sz w:val="16"/>
        </w:rPr>
      </w:pPr>
      <w:r w:rsidRPr="001D58C5">
        <w:rPr>
          <w:sz w:val="16"/>
        </w:rPr>
        <w:t>2. It creates a potential, unstoppable adversary</w:t>
      </w:r>
    </w:p>
    <w:p w14:paraId="38B1DE7B" w14:textId="77777777" w:rsidR="006A77FE" w:rsidRPr="001D58C5" w:rsidRDefault="006A77FE" w:rsidP="006A77FE">
      <w:pPr>
        <w:rPr>
          <w:sz w:val="16"/>
        </w:rPr>
      </w:pPr>
      <w:r w:rsidRPr="001D58C5">
        <w:rPr>
          <w:sz w:val="16"/>
        </w:rPr>
        <w:t>AI and computers have the potential to be very “smart” even if they are not sentient. They may deceive us as an emergent phenomenon, even if we cannot ascribe human intent to them. As a result, AI will continually shape humanity to serve its needs.</w:t>
      </w:r>
    </w:p>
    <w:p w14:paraId="1AB0ED40" w14:textId="77777777" w:rsidR="006A77FE" w:rsidRPr="001D58C5" w:rsidRDefault="006A77FE" w:rsidP="006A77FE">
      <w:pPr>
        <w:rPr>
          <w:sz w:val="16"/>
        </w:rPr>
      </w:pPr>
      <w:r w:rsidRPr="001D58C5">
        <w:rPr>
          <w:sz w:val="16"/>
        </w:rPr>
        <w:t>Again, AI does not have to be truly intelligent (whatever that means) to do this. Harmful acts against humanity do not require sentience, but just emergent phenomenon of technology as an organism. Bacteria do not require sentience to decompose dead animals.</w:t>
      </w:r>
    </w:p>
    <w:p w14:paraId="108A7E8E" w14:textId="77777777" w:rsidR="006A77FE" w:rsidRPr="001D58C5" w:rsidRDefault="006A77FE" w:rsidP="006A77FE">
      <w:pPr>
        <w:rPr>
          <w:sz w:val="16"/>
        </w:rPr>
      </w:pPr>
      <w:r w:rsidRPr="001D58C5">
        <w:rPr>
          <w:sz w:val="16"/>
        </w:rPr>
        <w:t>3. It creates a world of confusion</w:t>
      </w:r>
    </w:p>
    <w:p w14:paraId="2C25B9F2" w14:textId="77777777" w:rsidR="006A77FE" w:rsidRPr="001D58C5" w:rsidRDefault="006A77FE" w:rsidP="006A77FE">
      <w:pPr>
        <w:rPr>
          <w:sz w:val="16"/>
        </w:rPr>
      </w:pPr>
      <w:r w:rsidRPr="001D58C5">
        <w:rPr>
          <w:sz w:val="16"/>
        </w:rPr>
        <w:t>Many search engines and content on the internet will be generated by AI, and some already has been. While we know how to interact with humans, our fundamental instincts will make it impossible to interact with AI and understand the information produced by it.</w:t>
      </w:r>
    </w:p>
    <w:p w14:paraId="3E5B40C5" w14:textId="77777777" w:rsidR="006A77FE" w:rsidRPr="001D58C5" w:rsidRDefault="006A77FE" w:rsidP="006A77FE">
      <w:pPr>
        <w:rPr>
          <w:sz w:val="16"/>
        </w:rPr>
      </w:pPr>
      <w:r w:rsidRPr="001D58C5">
        <w:rPr>
          <w:u w:val="single"/>
        </w:rPr>
        <w:t xml:space="preserve">Soon, </w:t>
      </w:r>
      <w:r w:rsidRPr="001D58C5">
        <w:rPr>
          <w:highlight w:val="cyan"/>
          <w:u w:val="single"/>
        </w:rPr>
        <w:t>the internet will be filled with plausible-sounding garbage</w:t>
      </w:r>
      <w:r w:rsidRPr="001D58C5">
        <w:rPr>
          <w:u w:val="single"/>
        </w:rPr>
        <w:t xml:space="preserve">, and </w:t>
      </w:r>
      <w:r w:rsidRPr="001D58C5">
        <w:rPr>
          <w:highlight w:val="cyan"/>
          <w:u w:val="single"/>
        </w:rPr>
        <w:t>since there is no human motivation</w:t>
      </w:r>
      <w:r w:rsidRPr="001D58C5">
        <w:rPr>
          <w:u w:val="single"/>
        </w:rPr>
        <w:t xml:space="preserve"> </w:t>
      </w:r>
      <w:r w:rsidRPr="001D58C5">
        <w:rPr>
          <w:highlight w:val="cyan"/>
          <w:u w:val="single"/>
        </w:rPr>
        <w:t>behind producing</w:t>
      </w:r>
      <w:r w:rsidRPr="001D58C5">
        <w:rPr>
          <w:u w:val="single"/>
        </w:rPr>
        <w:t xml:space="preserve"> those </w:t>
      </w:r>
      <w:r w:rsidRPr="001D58C5">
        <w:rPr>
          <w:highlight w:val="cyan"/>
          <w:u w:val="single"/>
        </w:rPr>
        <w:t>falsehoods</w:t>
      </w:r>
      <w:r w:rsidRPr="001D58C5">
        <w:rPr>
          <w:u w:val="single"/>
        </w:rPr>
        <w:t>, it will be much harder to detect</w:t>
      </w:r>
      <w:r w:rsidRPr="001D58C5">
        <w:rPr>
          <w:sz w:val="16"/>
        </w:rPr>
        <w:t>. Consider a </w:t>
      </w:r>
      <w:r w:rsidRPr="001D58C5">
        <w:t>Business Insider article</w:t>
      </w:r>
      <w:r w:rsidRPr="001D58C5">
        <w:rPr>
          <w:sz w:val="16"/>
        </w:rPr>
        <w:t>, which says “[a] scammer reportedly used AI to clone a girl’s voice in an attempt to get money from her mother.”</w:t>
      </w:r>
    </w:p>
    <w:p w14:paraId="4DD0A6D3" w14:textId="77777777" w:rsidR="006A77FE" w:rsidRPr="001D58C5" w:rsidRDefault="006A77FE" w:rsidP="006A77FE">
      <w:pPr>
        <w:rPr>
          <w:u w:val="single"/>
        </w:rPr>
      </w:pPr>
      <w:r w:rsidRPr="001D58C5">
        <w:rPr>
          <w:highlight w:val="cyan"/>
          <w:u w:val="single"/>
        </w:rPr>
        <w:t>AI will be used for</w:t>
      </w:r>
      <w:r w:rsidRPr="001D58C5">
        <w:rPr>
          <w:u w:val="single"/>
        </w:rPr>
        <w:t xml:space="preserve"> intense psychological </w:t>
      </w:r>
      <w:r w:rsidRPr="001D58C5">
        <w:rPr>
          <w:highlight w:val="cyan"/>
          <w:u w:val="single"/>
        </w:rPr>
        <w:t>manipulation by the</w:t>
      </w:r>
      <w:r w:rsidRPr="001D58C5">
        <w:rPr>
          <w:u w:val="single"/>
        </w:rPr>
        <w:t xml:space="preserve"> narcissistic </w:t>
      </w:r>
      <w:r w:rsidRPr="001D58C5">
        <w:rPr>
          <w:highlight w:val="cyan"/>
          <w:u w:val="single"/>
        </w:rPr>
        <w:t>wealthy 0.1% and criminals</w:t>
      </w:r>
      <w:r w:rsidRPr="001D58C5">
        <w:rPr>
          <w:u w:val="single"/>
        </w:rPr>
        <w:t xml:space="preserve"> to subjugate us into a new era of slavery.</w:t>
      </w:r>
    </w:p>
    <w:p w14:paraId="589CBDA6" w14:textId="77777777" w:rsidR="006A77FE" w:rsidRPr="001D58C5" w:rsidRDefault="006A77FE" w:rsidP="006A77FE">
      <w:pPr>
        <w:rPr>
          <w:sz w:val="16"/>
        </w:rPr>
      </w:pPr>
      <w:r w:rsidRPr="001D58C5">
        <w:rPr>
          <w:sz w:val="16"/>
        </w:rPr>
        <w:t>4. It is dehumanizing</w:t>
      </w:r>
    </w:p>
    <w:p w14:paraId="102470B5" w14:textId="77777777" w:rsidR="006A77FE" w:rsidRPr="001D58C5" w:rsidRDefault="006A77FE" w:rsidP="006A77FE">
      <w:pPr>
        <w:rPr>
          <w:sz w:val="16"/>
        </w:rPr>
      </w:pPr>
      <w:r w:rsidRPr="001D58C5">
        <w:rPr>
          <w:sz w:val="16"/>
        </w:rPr>
        <w:t>In a world with AI, we will have to interact with it at every level: calling customer support, ordering food at a restaurant, and even being represented by a lawyer.</w:t>
      </w:r>
    </w:p>
    <w:p w14:paraId="61049CB4" w14:textId="77777777" w:rsidR="006A77FE" w:rsidRPr="001D58C5" w:rsidRDefault="006A77FE" w:rsidP="006A77FE">
      <w:pPr>
        <w:rPr>
          <w:u w:val="single"/>
        </w:rPr>
      </w:pPr>
      <w:r w:rsidRPr="001D58C5">
        <w:rPr>
          <w:highlight w:val="cyan"/>
          <w:u w:val="single"/>
        </w:rPr>
        <w:lastRenderedPageBreak/>
        <w:t>AI will</w:t>
      </w:r>
      <w:r w:rsidRPr="001D58C5">
        <w:rPr>
          <w:u w:val="single"/>
        </w:rPr>
        <w:t xml:space="preserve"> directly </w:t>
      </w:r>
      <w:r w:rsidRPr="001D58C5">
        <w:rPr>
          <w:highlight w:val="cyan"/>
          <w:u w:val="single"/>
        </w:rPr>
        <w:t>remove human interaction from most levels of society because it is cheaper</w:t>
      </w:r>
      <w:r w:rsidRPr="001D58C5">
        <w:rPr>
          <w:sz w:val="16"/>
        </w:rPr>
        <w:t xml:space="preserve">. </w:t>
      </w:r>
      <w:r w:rsidRPr="001D58C5">
        <w:rPr>
          <w:u w:val="single"/>
        </w:rPr>
        <w:t xml:space="preserve">Thus, it will be almost impossible to meet new people or to make friends, except on </w:t>
      </w:r>
      <w:proofErr w:type="gramStart"/>
      <w:r w:rsidRPr="001D58C5">
        <w:rPr>
          <w:u w:val="single"/>
        </w:rPr>
        <w:t>carefully-monitored</w:t>
      </w:r>
      <w:proofErr w:type="gramEnd"/>
      <w:r w:rsidRPr="001D58C5">
        <w:rPr>
          <w:u w:val="single"/>
        </w:rPr>
        <w:t xml:space="preserve"> online platforms where you exchange a few words with other humans just so you don’t starve from human contact completely.</w:t>
      </w:r>
    </w:p>
    <w:p w14:paraId="08FC9423" w14:textId="77777777" w:rsidR="006A77FE" w:rsidRPr="001D58C5" w:rsidRDefault="006A77FE" w:rsidP="006A77FE">
      <w:pPr>
        <w:rPr>
          <w:u w:val="single"/>
        </w:rPr>
      </w:pPr>
      <w:r w:rsidRPr="001D58C5">
        <w:rPr>
          <w:u w:val="single"/>
        </w:rPr>
        <w:t xml:space="preserve">The goal of </w:t>
      </w:r>
      <w:r w:rsidRPr="001D58C5">
        <w:rPr>
          <w:highlight w:val="cyan"/>
          <w:u w:val="single"/>
        </w:rPr>
        <w:t>tech companies</w:t>
      </w:r>
      <w:r w:rsidRPr="001D58C5">
        <w:rPr>
          <w:u w:val="single"/>
        </w:rPr>
        <w:t xml:space="preserve"> is to </w:t>
      </w:r>
      <w:r w:rsidRPr="001D58C5">
        <w:rPr>
          <w:highlight w:val="cyan"/>
          <w:u w:val="single"/>
        </w:rPr>
        <w:t>remove human connection</w:t>
      </w:r>
      <w:r w:rsidRPr="001D58C5">
        <w:rPr>
          <w:u w:val="single"/>
        </w:rPr>
        <w:t xml:space="preserve"> and replace it with drip-fed “human concentrate”, </w:t>
      </w:r>
      <w:proofErr w:type="gramStart"/>
      <w:r w:rsidRPr="001D58C5">
        <w:rPr>
          <w:u w:val="single"/>
        </w:rPr>
        <w:t>similar to</w:t>
      </w:r>
      <w:proofErr w:type="gramEnd"/>
      <w:r w:rsidRPr="001D58C5">
        <w:rPr>
          <w:u w:val="single"/>
        </w:rPr>
        <w:t xml:space="preserve"> how patients in hospitals get a drip IV instead of eating normal food and drinking water.</w:t>
      </w:r>
    </w:p>
    <w:p w14:paraId="5CCBC806" w14:textId="77777777" w:rsidR="006A77FE" w:rsidRPr="001D58C5" w:rsidRDefault="006A77FE" w:rsidP="006A77FE">
      <w:pPr>
        <w:rPr>
          <w:sz w:val="16"/>
        </w:rPr>
      </w:pPr>
      <w:r w:rsidRPr="001D58C5">
        <w:rPr>
          <w:sz w:val="16"/>
        </w:rPr>
        <w:t>5. It will create a dystopia</w:t>
      </w:r>
    </w:p>
    <w:p w14:paraId="10C568B2" w14:textId="77777777" w:rsidR="006A77FE" w:rsidRPr="001D58C5" w:rsidRDefault="006A77FE" w:rsidP="006A77FE">
      <w:pPr>
        <w:rPr>
          <w:sz w:val="16"/>
        </w:rPr>
      </w:pPr>
      <w:r w:rsidRPr="001D58C5">
        <w:rPr>
          <w:sz w:val="16"/>
        </w:rPr>
        <w:t xml:space="preserve">Fundamentally, humans need a purpose in life. Of course, no one wants to work a </w:t>
      </w:r>
      <w:proofErr w:type="gramStart"/>
      <w:r w:rsidRPr="001D58C5">
        <w:rPr>
          <w:sz w:val="16"/>
        </w:rPr>
        <w:t>crappy</w:t>
      </w:r>
      <w:proofErr w:type="gramEnd"/>
      <w:r w:rsidRPr="001D58C5">
        <w:rPr>
          <w:sz w:val="16"/>
        </w:rPr>
        <w:t xml:space="preserve"> job, and AI will eliminate that. But humans need to strive for something, and sometimes even a crappy job can be a </w:t>
      </w:r>
      <w:proofErr w:type="gramStart"/>
      <w:r w:rsidRPr="001D58C5">
        <w:rPr>
          <w:sz w:val="16"/>
        </w:rPr>
        <w:t>stepping stone</w:t>
      </w:r>
      <w:proofErr w:type="gramEnd"/>
      <w:r w:rsidRPr="001D58C5">
        <w:rPr>
          <w:sz w:val="16"/>
        </w:rPr>
        <w:t xml:space="preserve"> to a nice job.</w:t>
      </w:r>
    </w:p>
    <w:p w14:paraId="004E3854" w14:textId="77777777" w:rsidR="006A77FE" w:rsidRPr="001D58C5" w:rsidRDefault="006A77FE" w:rsidP="006A77FE">
      <w:pPr>
        <w:rPr>
          <w:sz w:val="16"/>
        </w:rPr>
      </w:pPr>
      <w:r w:rsidRPr="001D58C5">
        <w:rPr>
          <w:sz w:val="16"/>
        </w:rPr>
        <w:t>Technology has already removed a fundamental need of working for our food and shelter directly, and AI will remove any last trace of that requirement. This will be especially bad for teenagers, who will not be able to find that first summer job.</w:t>
      </w:r>
    </w:p>
    <w:p w14:paraId="53D3A2D1" w14:textId="77777777" w:rsidR="006A77FE" w:rsidRPr="001D58C5" w:rsidRDefault="006A77FE" w:rsidP="006A77FE">
      <w:pPr>
        <w:rPr>
          <w:sz w:val="16"/>
        </w:rPr>
      </w:pPr>
      <w:r w:rsidRPr="001D58C5">
        <w:rPr>
          <w:sz w:val="16"/>
        </w:rPr>
        <w:t xml:space="preserve">This will result in a dystopia where we are constantly plugged into the </w:t>
      </w:r>
      <w:proofErr w:type="gramStart"/>
      <w:r w:rsidRPr="001D58C5">
        <w:rPr>
          <w:sz w:val="16"/>
        </w:rPr>
        <w:t>machine</w:t>
      </w:r>
      <w:proofErr w:type="gramEnd"/>
      <w:r w:rsidRPr="001D58C5">
        <w:rPr>
          <w:sz w:val="16"/>
        </w:rPr>
        <w:t xml:space="preserve"> and we are removed from our fundamental connection with nature and wildlife. This dystopia will be a horrifying place where we </w:t>
      </w:r>
      <w:proofErr w:type="gramStart"/>
      <w:r w:rsidRPr="001D58C5">
        <w:rPr>
          <w:sz w:val="16"/>
        </w:rPr>
        <w:t>have to</w:t>
      </w:r>
      <w:proofErr w:type="gramEnd"/>
      <w:r w:rsidRPr="001D58C5">
        <w:rPr>
          <w:sz w:val="16"/>
        </w:rPr>
        <w:t xml:space="preserve"> plug into Big Tech constantly to do anything.</w:t>
      </w:r>
    </w:p>
    <w:p w14:paraId="7919FD85" w14:textId="77777777" w:rsidR="006A77FE" w:rsidRPr="001D58C5" w:rsidRDefault="006A77FE" w:rsidP="006A77FE">
      <w:pPr>
        <w:rPr>
          <w:sz w:val="16"/>
        </w:rPr>
      </w:pPr>
      <w:r w:rsidRPr="001D58C5">
        <w:rPr>
          <w:sz w:val="16"/>
        </w:rPr>
        <w:t>6. It removes responsibility</w:t>
      </w:r>
    </w:p>
    <w:p w14:paraId="751FDE7C" w14:textId="77777777" w:rsidR="006A77FE" w:rsidRPr="001D58C5" w:rsidRDefault="006A77FE" w:rsidP="006A77FE">
      <w:pPr>
        <w:rPr>
          <w:sz w:val="16"/>
        </w:rPr>
      </w:pPr>
      <w:r w:rsidRPr="001D58C5">
        <w:rPr>
          <w:sz w:val="16"/>
        </w:rPr>
        <w:t>Humans have a fundamental need to feel responsible for something. For example, I am responsible for paying my bills, and for keeping myself fed. Other people might be responsible for their children.</w:t>
      </w:r>
    </w:p>
    <w:p w14:paraId="62A72EF6" w14:textId="77777777" w:rsidR="006A77FE" w:rsidRPr="001D58C5" w:rsidRDefault="006A77FE" w:rsidP="006A77FE">
      <w:pPr>
        <w:rPr>
          <w:sz w:val="16"/>
        </w:rPr>
      </w:pPr>
      <w:r w:rsidRPr="001D58C5">
        <w:rPr>
          <w:sz w:val="16"/>
        </w:rPr>
        <w:t>Do you think technology will stop at its current point</w:t>
      </w:r>
      <w:r w:rsidRPr="00D46159">
        <w:rPr>
          <w:sz w:val="12"/>
        </w:rPr>
        <w:t>?</w:t>
      </w:r>
      <w:r w:rsidRPr="001D58C5">
        <w:rPr>
          <w:sz w:val="16"/>
        </w:rPr>
        <w:t xml:space="preserve"> No. Soon, it will be “better” at raising children than you are, and it will become so good that it will provide for all our needs, turning us into children who can never grow up, consuming media by the day to keep ourselves from going crazy.</w:t>
      </w:r>
    </w:p>
    <w:p w14:paraId="42C16D35" w14:textId="77777777" w:rsidR="006A77FE" w:rsidRPr="001D58C5" w:rsidRDefault="006A77FE" w:rsidP="006A77FE">
      <w:pPr>
        <w:rPr>
          <w:sz w:val="16"/>
        </w:rPr>
      </w:pPr>
      <w:r w:rsidRPr="001D58C5">
        <w:rPr>
          <w:sz w:val="16"/>
        </w:rPr>
        <w:t xml:space="preserve">A lot of people think the idea of being cared for like a child and having unlimited free time is a utopia, but it is not. Once AI reaches that level, it might seem good at </w:t>
      </w:r>
      <w:proofErr w:type="gramStart"/>
      <w:r w:rsidRPr="001D58C5">
        <w:rPr>
          <w:sz w:val="16"/>
        </w:rPr>
        <w:t>first</w:t>
      </w:r>
      <w:proofErr w:type="gramEnd"/>
      <w:r w:rsidRPr="001D58C5">
        <w:rPr>
          <w:sz w:val="16"/>
        </w:rPr>
        <w:t xml:space="preserve"> but the cracks will start to show in what we have made.</w:t>
      </w:r>
    </w:p>
    <w:p w14:paraId="11875BEE" w14:textId="77777777" w:rsidR="006A77FE" w:rsidRPr="001D58C5" w:rsidRDefault="006A77FE" w:rsidP="006A77FE">
      <w:pPr>
        <w:rPr>
          <w:sz w:val="16"/>
        </w:rPr>
      </w:pPr>
      <w:r w:rsidRPr="001D58C5">
        <w:rPr>
          <w:sz w:val="16"/>
        </w:rPr>
        <w:t xml:space="preserve">People will start showing eerie symptoms of maladjustment. Our brains simply can’t cope with this illusory utopia; it is a dystopia. People will go </w:t>
      </w:r>
      <w:proofErr w:type="gramStart"/>
      <w:r w:rsidRPr="001D58C5">
        <w:rPr>
          <w:sz w:val="16"/>
        </w:rPr>
        <w:t>crazy</w:t>
      </w:r>
      <w:proofErr w:type="gramEnd"/>
      <w:r w:rsidRPr="001D58C5">
        <w:rPr>
          <w:sz w:val="16"/>
        </w:rPr>
        <w:t xml:space="preserve"> and the only remedy will be mind-altering drugs. We are like children who have not yet learned about a good diet and who have unrestricted access to the cookie jar. Yes, the cookies taste good but eating a jar every day will eventually make us fat.</w:t>
      </w:r>
    </w:p>
    <w:p w14:paraId="10DE6C7E" w14:textId="77777777" w:rsidR="006A77FE" w:rsidRPr="001D58C5" w:rsidRDefault="006A77FE" w:rsidP="006A77FE">
      <w:pPr>
        <w:rPr>
          <w:sz w:val="16"/>
        </w:rPr>
      </w:pPr>
      <w:r w:rsidRPr="001D58C5">
        <w:rPr>
          <w:sz w:val="16"/>
        </w:rPr>
        <w:t>Of course, not everyone will reach a stage of having all their needs provided for by technology. But the fact that quite a few people will, and a disproportionate amount of them will be unusually rich and powerful, will mean that we will have a lot of very powerful, grown up “children” running around, looking for their next amusement. (Rich people are somewhat already like this, but AI will enhance their capabilities and make them far more dangerous.)</w:t>
      </w:r>
    </w:p>
    <w:p w14:paraId="3FF4C5A3" w14:textId="77777777" w:rsidR="006A77FE" w:rsidRPr="001D58C5" w:rsidRDefault="006A77FE" w:rsidP="006A77FE">
      <w:pPr>
        <w:rPr>
          <w:sz w:val="16"/>
        </w:rPr>
      </w:pPr>
      <w:r w:rsidRPr="001D58C5">
        <w:rPr>
          <w:sz w:val="16"/>
        </w:rPr>
        <w:t>Conclusion</w:t>
      </w:r>
    </w:p>
    <w:p w14:paraId="2C4EC9F8" w14:textId="77777777" w:rsidR="006A77FE" w:rsidRPr="001D58C5" w:rsidRDefault="006A77FE" w:rsidP="006A77FE">
      <w:pPr>
        <w:rPr>
          <w:sz w:val="16"/>
        </w:rPr>
      </w:pPr>
      <w:r w:rsidRPr="001D58C5">
        <w:rPr>
          <w:highlight w:val="cyan"/>
          <w:u w:val="single"/>
        </w:rPr>
        <w:t>AI is an offense to humanity</w:t>
      </w:r>
      <w:r w:rsidRPr="001D58C5">
        <w:rPr>
          <w:sz w:val="16"/>
        </w:rPr>
        <w:t>. It is disgusting for the reasons I listed and for many more. I am appalled that technology companies and revolted by anyone who contributes one line of code to any AI system.</w:t>
      </w:r>
    </w:p>
    <w:p w14:paraId="1C07A71E" w14:textId="51FAC26C" w:rsidR="006A77FE" w:rsidRDefault="006A77FE" w:rsidP="006A77FE">
      <w:pPr>
        <w:rPr>
          <w:sz w:val="16"/>
        </w:rPr>
      </w:pPr>
      <w:r w:rsidRPr="001D58C5">
        <w:rPr>
          <w:sz w:val="16"/>
        </w:rPr>
        <w:t xml:space="preserve">If we want to remain human, </w:t>
      </w:r>
      <w:r w:rsidRPr="001D58C5">
        <w:rPr>
          <w:u w:val="single"/>
        </w:rPr>
        <w:t xml:space="preserve">we should learn extremely quickly that </w:t>
      </w:r>
      <w:r w:rsidRPr="001D58C5">
        <w:rPr>
          <w:highlight w:val="cyan"/>
          <w:u w:val="single"/>
        </w:rPr>
        <w:t>AI is dangerous and should be destroyed</w:t>
      </w:r>
      <w:r w:rsidRPr="001D58C5">
        <w:rPr>
          <w:sz w:val="16"/>
        </w:rPr>
        <w:t xml:space="preserve">. Companies like </w:t>
      </w:r>
      <w:proofErr w:type="spellStart"/>
      <w:r w:rsidRPr="001D58C5">
        <w:rPr>
          <w:sz w:val="16"/>
        </w:rPr>
        <w:t>OpenAI</w:t>
      </w:r>
      <w:proofErr w:type="spellEnd"/>
      <w:r w:rsidRPr="001D58C5">
        <w:rPr>
          <w:sz w:val="16"/>
        </w:rPr>
        <w:t xml:space="preserve"> and Microsoft and others should be banned from using advanced AI and machine learning should not be taught at universities. </w:t>
      </w:r>
      <w:r w:rsidRPr="001D58C5">
        <w:rPr>
          <w:highlight w:val="cyan"/>
          <w:u w:val="single"/>
        </w:rPr>
        <w:t>Companies whose only product is AI should be dismantled</w:t>
      </w:r>
      <w:r w:rsidRPr="001D58C5">
        <w:rPr>
          <w:u w:val="single"/>
        </w:rPr>
        <w:t>.</w:t>
      </w:r>
      <w:r w:rsidRPr="001D58C5">
        <w:rPr>
          <w:sz w:val="16"/>
        </w:rPr>
        <w:t xml:space="preserve"> The allure of playing God is too great and we need to be mature enough to recognize this.</w:t>
      </w:r>
    </w:p>
    <w:p w14:paraId="1E9EAA60" w14:textId="3967DFA6" w:rsidR="003D5E39" w:rsidRDefault="003D5E39" w:rsidP="006A77FE">
      <w:pPr>
        <w:pStyle w:val="Heading3"/>
      </w:pPr>
      <w:r>
        <w:lastRenderedPageBreak/>
        <w:t>Racial Bias</w:t>
      </w:r>
    </w:p>
    <w:p w14:paraId="19DCAB8A" w14:textId="77777777" w:rsidR="003D5E39" w:rsidRDefault="003D5E39" w:rsidP="003D5E39">
      <w:pPr>
        <w:pStyle w:val="Heading4"/>
      </w:pPr>
      <w:r>
        <w:t xml:space="preserve">AI inherently has racial </w:t>
      </w:r>
      <w:proofErr w:type="gramStart"/>
      <w:r>
        <w:t>bias</w:t>
      </w:r>
      <w:proofErr w:type="gramEnd"/>
    </w:p>
    <w:p w14:paraId="41AD9896" w14:textId="77777777" w:rsidR="003D5E39" w:rsidRPr="00CB30A6" w:rsidRDefault="003D5E39" w:rsidP="003D5E39">
      <w:proofErr w:type="spellStart"/>
      <w:r w:rsidRPr="00CB30A6">
        <w:rPr>
          <w:rStyle w:val="Style13ptBold"/>
        </w:rPr>
        <w:t>Buranyi</w:t>
      </w:r>
      <w:proofErr w:type="spellEnd"/>
      <w:r w:rsidRPr="00CB30A6">
        <w:rPr>
          <w:rStyle w:val="Style13ptBold"/>
        </w:rPr>
        <w:t xml:space="preserve"> ’17</w:t>
      </w:r>
      <w:r w:rsidRPr="00CB30A6">
        <w:t xml:space="preserve"> – (Stephen, assistant Opinion editor at the Guardian, “Rise of the racist robots – how AI is learning all our worst impulses”, The Guardian, https://www.theguardian.com/inequality/2017/aug/08/rise-of-the-racist-robots-how-ai-is-learning-all-our-worst-impulses)</w:t>
      </w:r>
    </w:p>
    <w:p w14:paraId="3BC388F6" w14:textId="77777777" w:rsidR="003D5E39" w:rsidRPr="00D20F13" w:rsidRDefault="003D5E39" w:rsidP="003D5E39">
      <w:pPr>
        <w:rPr>
          <w:sz w:val="16"/>
        </w:rPr>
      </w:pPr>
      <w:r w:rsidRPr="00D20F13">
        <w:rPr>
          <w:sz w:val="16"/>
        </w:rPr>
        <w:t xml:space="preserve">In May last year, a stunning report claimed that </w:t>
      </w:r>
      <w:r w:rsidRPr="00FB32B9">
        <w:rPr>
          <w:u w:val="single"/>
        </w:rPr>
        <w:t xml:space="preserve">a computer </w:t>
      </w:r>
      <w:r w:rsidRPr="00D20F13">
        <w:rPr>
          <w:highlight w:val="cyan"/>
          <w:u w:val="single"/>
        </w:rPr>
        <w:t>program used by a US court</w:t>
      </w:r>
      <w:r w:rsidRPr="00D20F13">
        <w:rPr>
          <w:sz w:val="16"/>
        </w:rPr>
        <w:t xml:space="preserve"> for risk assessment </w:t>
      </w:r>
      <w:r w:rsidRPr="00D20F13">
        <w:rPr>
          <w:highlight w:val="cyan"/>
          <w:u w:val="single"/>
        </w:rPr>
        <w:t>was biased against</w:t>
      </w:r>
      <w:r w:rsidRPr="00FB32B9">
        <w:rPr>
          <w:u w:val="single"/>
        </w:rPr>
        <w:t xml:space="preserve"> </w:t>
      </w:r>
      <w:r w:rsidRPr="00D20F13">
        <w:rPr>
          <w:highlight w:val="cyan"/>
          <w:u w:val="single"/>
        </w:rPr>
        <w:t>black prisoners</w:t>
      </w:r>
      <w:r w:rsidRPr="00D20F13">
        <w:rPr>
          <w:sz w:val="16"/>
        </w:rPr>
        <w:t xml:space="preserve">. The program, Correctional Offender Management Profiling for Alternative Sanctions </w:t>
      </w:r>
      <w:r w:rsidRPr="00FB32B9">
        <w:rPr>
          <w:u w:val="single"/>
        </w:rPr>
        <w:t>(</w:t>
      </w:r>
      <w:proofErr w:type="spellStart"/>
      <w:r w:rsidRPr="00FB32B9">
        <w:rPr>
          <w:u w:val="single"/>
        </w:rPr>
        <w:t>Compas</w:t>
      </w:r>
      <w:proofErr w:type="spellEnd"/>
      <w:r w:rsidRPr="00FB32B9">
        <w:rPr>
          <w:u w:val="single"/>
        </w:rPr>
        <w:t xml:space="preserve">), </w:t>
      </w:r>
      <w:r w:rsidRPr="00D20F13">
        <w:rPr>
          <w:sz w:val="16"/>
        </w:rPr>
        <w:t xml:space="preserve">was much more prone to mistakenly label black defendants as likely to reoffend – </w:t>
      </w:r>
      <w:r w:rsidRPr="00D20F13">
        <w:rPr>
          <w:highlight w:val="cyan"/>
          <w:u w:val="single"/>
        </w:rPr>
        <w:t>wrongly flagging them</w:t>
      </w:r>
      <w:r w:rsidRPr="00FB32B9">
        <w:rPr>
          <w:u w:val="single"/>
        </w:rPr>
        <w:t xml:space="preserve"> at almost </w:t>
      </w:r>
      <w:r w:rsidRPr="00D20F13">
        <w:rPr>
          <w:highlight w:val="cyan"/>
          <w:u w:val="single"/>
        </w:rPr>
        <w:t>twice the rate as white people</w:t>
      </w:r>
      <w:r w:rsidRPr="00FB32B9">
        <w:rPr>
          <w:u w:val="single"/>
        </w:rPr>
        <w:t xml:space="preserve"> (45% to 24%)</w:t>
      </w:r>
      <w:r w:rsidRPr="00D20F13">
        <w:rPr>
          <w:sz w:val="16"/>
        </w:rPr>
        <w:t xml:space="preserve">, according to the investigative journalism </w:t>
      </w:r>
      <w:proofErr w:type="spellStart"/>
      <w:r w:rsidRPr="00D20F13">
        <w:rPr>
          <w:sz w:val="16"/>
        </w:rPr>
        <w:t>organisation</w:t>
      </w:r>
      <w:proofErr w:type="spellEnd"/>
      <w:r w:rsidRPr="00D20F13">
        <w:rPr>
          <w:sz w:val="16"/>
        </w:rPr>
        <w:t xml:space="preserve"> ProPublica.</w:t>
      </w:r>
    </w:p>
    <w:p w14:paraId="576A105F" w14:textId="77777777" w:rsidR="003D5E39" w:rsidRPr="00CB30A6" w:rsidRDefault="003D5E39" w:rsidP="003D5E39">
      <w:pPr>
        <w:rPr>
          <w:u w:val="single"/>
        </w:rPr>
      </w:pPr>
      <w:proofErr w:type="spellStart"/>
      <w:r w:rsidRPr="00D20F13">
        <w:rPr>
          <w:sz w:val="16"/>
        </w:rPr>
        <w:t>Compas</w:t>
      </w:r>
      <w:proofErr w:type="spellEnd"/>
      <w:r w:rsidRPr="00D20F13">
        <w:rPr>
          <w:sz w:val="16"/>
        </w:rPr>
        <w:t xml:space="preserve"> and programs </w:t>
      </w:r>
      <w:proofErr w:type="gramStart"/>
      <w:r w:rsidRPr="00D20F13">
        <w:rPr>
          <w:sz w:val="16"/>
        </w:rPr>
        <w:t>similar to</w:t>
      </w:r>
      <w:proofErr w:type="gramEnd"/>
      <w:r w:rsidRPr="00D20F13">
        <w:rPr>
          <w:sz w:val="16"/>
        </w:rPr>
        <w:t xml:space="preserve"> it were in use in hundreds of courts across the US, potentially informing the decisions of judges and other officials. The message seemed clear: </w:t>
      </w:r>
      <w:r w:rsidRPr="00BE2FF1">
        <w:rPr>
          <w:u w:val="single"/>
        </w:rPr>
        <w:t xml:space="preserve">the </w:t>
      </w:r>
      <w:r w:rsidRPr="00D20F13">
        <w:rPr>
          <w:highlight w:val="cyan"/>
          <w:u w:val="single"/>
        </w:rPr>
        <w:t>US justice system</w:t>
      </w:r>
      <w:r w:rsidRPr="00BE2FF1">
        <w:rPr>
          <w:u w:val="single"/>
        </w:rPr>
        <w:t xml:space="preserve">, </w:t>
      </w:r>
      <w:r w:rsidRPr="00D20F13">
        <w:rPr>
          <w:highlight w:val="cyan"/>
          <w:u w:val="single"/>
        </w:rPr>
        <w:t>reviled for its racial bias</w:t>
      </w:r>
      <w:r w:rsidRPr="00BE2FF1">
        <w:rPr>
          <w:u w:val="single"/>
        </w:rPr>
        <w:t xml:space="preserve">, had </w:t>
      </w:r>
      <w:r w:rsidRPr="00D20F13">
        <w:rPr>
          <w:highlight w:val="cyan"/>
          <w:u w:val="single"/>
        </w:rPr>
        <w:t>turned to tech</w:t>
      </w:r>
      <w:r w:rsidRPr="00BE2FF1">
        <w:rPr>
          <w:u w:val="single"/>
        </w:rPr>
        <w:t xml:space="preserve">nology </w:t>
      </w:r>
      <w:r w:rsidRPr="00D20F13">
        <w:rPr>
          <w:highlight w:val="cyan"/>
          <w:u w:val="single"/>
        </w:rPr>
        <w:t>for help</w:t>
      </w:r>
      <w:r w:rsidRPr="00BE2FF1">
        <w:rPr>
          <w:u w:val="single"/>
        </w:rPr>
        <w:t xml:space="preserve">, </w:t>
      </w:r>
      <w:r w:rsidRPr="00D20F13">
        <w:rPr>
          <w:highlight w:val="cyan"/>
          <w:u w:val="single"/>
        </w:rPr>
        <w:t>only to find that the alg</w:t>
      </w:r>
      <w:r w:rsidRPr="00D20F13">
        <w:rPr>
          <w:u w:val="single"/>
        </w:rPr>
        <w:t>orithms</w:t>
      </w:r>
      <w:r w:rsidRPr="00BE2FF1">
        <w:rPr>
          <w:u w:val="single"/>
        </w:rPr>
        <w:t xml:space="preserve"> </w:t>
      </w:r>
      <w:r w:rsidRPr="00D20F13">
        <w:rPr>
          <w:highlight w:val="cyan"/>
          <w:u w:val="single"/>
        </w:rPr>
        <w:t>had a racial bias</w:t>
      </w:r>
      <w:r w:rsidRPr="00BE2FF1">
        <w:rPr>
          <w:u w:val="single"/>
        </w:rPr>
        <w:t xml:space="preserve"> too.</w:t>
      </w:r>
    </w:p>
    <w:p w14:paraId="1B02DF89" w14:textId="77777777" w:rsidR="003D5E39" w:rsidRPr="00CB30A6" w:rsidRDefault="003D5E39" w:rsidP="003D5E39">
      <w:pPr>
        <w:rPr>
          <w:u w:val="single"/>
        </w:rPr>
      </w:pPr>
      <w:r w:rsidRPr="00D20F13">
        <w:rPr>
          <w:sz w:val="16"/>
        </w:rPr>
        <w:t xml:space="preserve">How could this have happened? The private company that supplies the software, Northpointe, disputed the conclusions of the report, but declined to reveal the inner workings of the program, which it considers commercially sensitive. The accusation gave frightening substance to a worry that has been brewing among activists and computer scientists for years and which the tech giants Google and Microsoft have recently taken steps to </w:t>
      </w:r>
      <w:proofErr w:type="gramStart"/>
      <w:r w:rsidRPr="00D20F13">
        <w:rPr>
          <w:sz w:val="16"/>
        </w:rPr>
        <w:t>investigate:</w:t>
      </w:r>
      <w:proofErr w:type="gramEnd"/>
      <w:r w:rsidRPr="00D20F13">
        <w:rPr>
          <w:sz w:val="16"/>
        </w:rPr>
        <w:t xml:space="preserve"> that as our computational tools have become more advanced, they have become more opaque. </w:t>
      </w:r>
      <w:r w:rsidRPr="00600E83">
        <w:rPr>
          <w:u w:val="single"/>
        </w:rPr>
        <w:t xml:space="preserve">The </w:t>
      </w:r>
      <w:r w:rsidRPr="00D20F13">
        <w:rPr>
          <w:highlight w:val="cyan"/>
          <w:u w:val="single"/>
        </w:rPr>
        <w:t>data they rely on</w:t>
      </w:r>
      <w:r w:rsidRPr="00D20F13">
        <w:rPr>
          <w:sz w:val="16"/>
        </w:rPr>
        <w:t xml:space="preserve"> – </w:t>
      </w:r>
      <w:r w:rsidRPr="00600E83">
        <w:rPr>
          <w:u w:val="single"/>
        </w:rPr>
        <w:t xml:space="preserve">arrest records, postcodes, social affiliations, income </w:t>
      </w:r>
      <w:r w:rsidRPr="00D20F13">
        <w:rPr>
          <w:highlight w:val="cyan"/>
          <w:u w:val="single"/>
        </w:rPr>
        <w:t>– can reflect, and further ingrain, human prejudice</w:t>
      </w:r>
      <w:r w:rsidRPr="00600E83">
        <w:rPr>
          <w:u w:val="single"/>
        </w:rPr>
        <w:t>.</w:t>
      </w:r>
    </w:p>
    <w:p w14:paraId="58464822" w14:textId="77777777" w:rsidR="003D5E39" w:rsidRPr="00D20F13" w:rsidRDefault="003D5E39" w:rsidP="003D5E39">
      <w:pPr>
        <w:rPr>
          <w:sz w:val="16"/>
        </w:rPr>
      </w:pPr>
      <w:r w:rsidRPr="00D20F13">
        <w:rPr>
          <w:sz w:val="16"/>
        </w:rPr>
        <w:t xml:space="preserve">The promise of machine learning and other programs that work with big data (often under the umbrella term “artificial intelligence” or AI) was that the more information we feed these sophisticated computer algorithms, the better they perform. Last year, according to global management consultant McKinsey, tech companies spent somewhere between $20bn and $30bn on AI, mostly in research and development. Investors are making a big bet that AI will sift through the vast amounts of information produced by our society and find patterns that will help us be more efficient, </w:t>
      </w:r>
      <w:proofErr w:type="gramStart"/>
      <w:r w:rsidRPr="00D20F13">
        <w:rPr>
          <w:sz w:val="16"/>
        </w:rPr>
        <w:t>wealthier</w:t>
      </w:r>
      <w:proofErr w:type="gramEnd"/>
      <w:r w:rsidRPr="00D20F13">
        <w:rPr>
          <w:sz w:val="16"/>
        </w:rPr>
        <w:t xml:space="preserve"> and happier.</w:t>
      </w:r>
    </w:p>
    <w:p w14:paraId="1B4A377D" w14:textId="77777777" w:rsidR="003D5E39" w:rsidRPr="00D20F13" w:rsidRDefault="003D5E39" w:rsidP="003D5E39">
      <w:pPr>
        <w:rPr>
          <w:sz w:val="16"/>
        </w:rPr>
      </w:pPr>
      <w:r w:rsidRPr="00D20F13">
        <w:rPr>
          <w:sz w:val="16"/>
        </w:rPr>
        <w:t>It has led to a decade-long AI arms race in which the UK government is offering six-figure salaries to computer scientists. They hope to use machine learning to, among other things, help unemployed people find jobs, predict the performance of pension funds and sort through revenue and customs casework. It has become a kind of received wisdom that these programs will touch every aspect of our lives. (“It’s impossible to know how widely adopted AI is now, but I do know we can’t go back,” one computer scientist says.)</w:t>
      </w:r>
    </w:p>
    <w:p w14:paraId="093F88E9" w14:textId="77777777" w:rsidR="003D5E39" w:rsidRPr="00D20F13" w:rsidRDefault="003D5E39" w:rsidP="003D5E39">
      <w:pPr>
        <w:rPr>
          <w:sz w:val="16"/>
        </w:rPr>
      </w:pPr>
      <w:r w:rsidRPr="00D20F13">
        <w:rPr>
          <w:sz w:val="16"/>
        </w:rPr>
        <w:t xml:space="preserve">It’s impossible to know how widely adopted AI is now, but I do know we can’t go </w:t>
      </w:r>
      <w:proofErr w:type="gramStart"/>
      <w:r w:rsidRPr="00D20F13">
        <w:rPr>
          <w:sz w:val="16"/>
        </w:rPr>
        <w:t>back</w:t>
      </w:r>
      <w:proofErr w:type="gramEnd"/>
    </w:p>
    <w:p w14:paraId="65740598" w14:textId="77777777" w:rsidR="003D5E39" w:rsidRPr="00D20F13" w:rsidRDefault="003D5E39" w:rsidP="003D5E39">
      <w:pPr>
        <w:rPr>
          <w:sz w:val="16"/>
        </w:rPr>
      </w:pPr>
      <w:r w:rsidRPr="00D20F13">
        <w:rPr>
          <w:sz w:val="16"/>
        </w:rPr>
        <w:t>But, while some of the most prominent voices in the industry are concerned with the far-off future apocalyptic potential of AI, there is less attention paid to the more immediate problem of how we prevent these programs from amplifying the inequalities of our past and affecting the most vulnerable members of our society. When the data we feed the machines reflects the history of our own unequal society, we are, in effect, asking the program to learn our own biases.</w:t>
      </w:r>
    </w:p>
    <w:p w14:paraId="2F0785D7" w14:textId="77777777" w:rsidR="003D5E39" w:rsidRPr="00D20F13" w:rsidRDefault="003D5E39" w:rsidP="003D5E39">
      <w:pPr>
        <w:rPr>
          <w:sz w:val="16"/>
        </w:rPr>
      </w:pPr>
      <w:r w:rsidRPr="00D20F13">
        <w:rPr>
          <w:sz w:val="16"/>
        </w:rPr>
        <w:t xml:space="preserve">“If you’re not careful, you </w:t>
      </w:r>
      <w:r w:rsidRPr="006A1989">
        <w:rPr>
          <w:u w:val="single"/>
        </w:rPr>
        <w:t>risk automating the exact same biases these programs are supposed to eliminate</w:t>
      </w:r>
      <w:r w:rsidRPr="00D20F13">
        <w:rPr>
          <w:sz w:val="16"/>
        </w:rPr>
        <w:t xml:space="preserve">,” says Kristian Lum, the lead statistician at the San Francisco-based, non-profit Human Rights Data Analysis Group (HRDAG). Last year, Lum and a co-author showed that </w:t>
      </w:r>
      <w:proofErr w:type="spellStart"/>
      <w:r w:rsidRPr="00D20F13">
        <w:rPr>
          <w:sz w:val="16"/>
        </w:rPr>
        <w:t>PredPol</w:t>
      </w:r>
      <w:proofErr w:type="spellEnd"/>
      <w:r w:rsidRPr="00D20F13">
        <w:rPr>
          <w:sz w:val="16"/>
        </w:rPr>
        <w:t xml:space="preserve">, a program for police departments that predicts hotspots where future crime might occur, could potentially get stuck in a feedback loop of over-policing majority black and brown </w:t>
      </w:r>
      <w:proofErr w:type="spellStart"/>
      <w:r w:rsidRPr="00D20F13">
        <w:rPr>
          <w:sz w:val="16"/>
        </w:rPr>
        <w:t>neighbourhoods</w:t>
      </w:r>
      <w:proofErr w:type="spellEnd"/>
      <w:r w:rsidRPr="00D20F13">
        <w:rPr>
          <w:sz w:val="16"/>
        </w:rPr>
        <w:t>. The program was “learning” from previous crime reports. For Samuel Sinyangwe, a justice activist and policy researcher, this kind of approach is “especially nefarious” because police can say: “We’re not being biased, we’re just doing what the math tells us.” And the public perception might be that the algorithms are impartial.</w:t>
      </w:r>
    </w:p>
    <w:p w14:paraId="4EA658FA" w14:textId="77777777" w:rsidR="003D5E39" w:rsidRPr="00D20F13" w:rsidRDefault="003D5E39" w:rsidP="003D5E39">
      <w:pPr>
        <w:rPr>
          <w:sz w:val="16"/>
        </w:rPr>
      </w:pPr>
      <w:r w:rsidRPr="00D20F13">
        <w:rPr>
          <w:sz w:val="16"/>
        </w:rPr>
        <w:t xml:space="preserve">We have already seen glimpses of what might be on the horizon. Programs developed by companies at the forefront of </w:t>
      </w:r>
      <w:r w:rsidRPr="00D20F13">
        <w:rPr>
          <w:highlight w:val="cyan"/>
          <w:u w:val="single"/>
        </w:rPr>
        <w:t>AI research</w:t>
      </w:r>
      <w:r w:rsidRPr="00440446">
        <w:rPr>
          <w:u w:val="single"/>
        </w:rPr>
        <w:t xml:space="preserve"> have </w:t>
      </w:r>
      <w:r w:rsidRPr="00D20F13">
        <w:rPr>
          <w:highlight w:val="cyan"/>
          <w:u w:val="single"/>
        </w:rPr>
        <w:t>resulted in</w:t>
      </w:r>
      <w:r w:rsidRPr="00440446">
        <w:rPr>
          <w:u w:val="single"/>
        </w:rPr>
        <w:t xml:space="preserve"> a </w:t>
      </w:r>
      <w:r w:rsidRPr="00D20F13">
        <w:rPr>
          <w:highlight w:val="cyan"/>
          <w:u w:val="single"/>
        </w:rPr>
        <w:t>string of errors</w:t>
      </w:r>
      <w:r w:rsidRPr="00440446">
        <w:rPr>
          <w:u w:val="single"/>
        </w:rPr>
        <w:t xml:space="preserve"> that look uncannily </w:t>
      </w:r>
      <w:r w:rsidRPr="00D20F13">
        <w:rPr>
          <w:highlight w:val="cyan"/>
          <w:u w:val="single"/>
        </w:rPr>
        <w:t>like the darker biases</w:t>
      </w:r>
      <w:r w:rsidRPr="00D20F13">
        <w:rPr>
          <w:sz w:val="16"/>
        </w:rPr>
        <w:t xml:space="preserve"> of humanity: a </w:t>
      </w:r>
      <w:r w:rsidRPr="00D20F13">
        <w:rPr>
          <w:highlight w:val="cyan"/>
          <w:u w:val="single"/>
        </w:rPr>
        <w:t>Google image recognition program labelled</w:t>
      </w:r>
      <w:r w:rsidRPr="00440446">
        <w:rPr>
          <w:u w:val="single"/>
        </w:rPr>
        <w:t xml:space="preserve"> </w:t>
      </w:r>
      <w:r w:rsidRPr="00D20F13">
        <w:rPr>
          <w:highlight w:val="cyan"/>
          <w:u w:val="single"/>
        </w:rPr>
        <w:t>the faces of</w:t>
      </w:r>
      <w:r w:rsidRPr="00440446">
        <w:rPr>
          <w:u w:val="single"/>
        </w:rPr>
        <w:t xml:space="preserve"> several </w:t>
      </w:r>
      <w:r w:rsidRPr="00D20F13">
        <w:rPr>
          <w:highlight w:val="cyan"/>
          <w:u w:val="single"/>
        </w:rPr>
        <w:t>black people as gorillas</w:t>
      </w:r>
      <w:r w:rsidRPr="00D20F13">
        <w:rPr>
          <w:sz w:val="16"/>
        </w:rPr>
        <w:t xml:space="preserve">; a </w:t>
      </w:r>
      <w:r w:rsidRPr="00D20F13">
        <w:rPr>
          <w:highlight w:val="cyan"/>
          <w:u w:val="single"/>
        </w:rPr>
        <w:t>LinkedIn</w:t>
      </w:r>
      <w:r w:rsidRPr="00440446">
        <w:rPr>
          <w:u w:val="single"/>
        </w:rPr>
        <w:t xml:space="preserve"> advertising </w:t>
      </w:r>
      <w:r w:rsidRPr="00D20F13">
        <w:rPr>
          <w:highlight w:val="cyan"/>
          <w:u w:val="single"/>
        </w:rPr>
        <w:t>program showed a preference for male names</w:t>
      </w:r>
      <w:r w:rsidRPr="00440446">
        <w:rPr>
          <w:u w:val="single"/>
        </w:rPr>
        <w:t xml:space="preserve"> in searches</w:t>
      </w:r>
      <w:r w:rsidRPr="00D20F13">
        <w:rPr>
          <w:sz w:val="16"/>
        </w:rPr>
        <w:t xml:space="preserve">, and a </w:t>
      </w:r>
      <w:r w:rsidRPr="00D20F13">
        <w:rPr>
          <w:highlight w:val="cyan"/>
          <w:u w:val="single"/>
        </w:rPr>
        <w:t>Microsoft chatbot</w:t>
      </w:r>
      <w:r w:rsidRPr="00440446">
        <w:rPr>
          <w:u w:val="single"/>
        </w:rPr>
        <w:t xml:space="preserve"> called Tay </w:t>
      </w:r>
      <w:r w:rsidRPr="00D20F13">
        <w:rPr>
          <w:highlight w:val="cyan"/>
          <w:u w:val="single"/>
        </w:rPr>
        <w:t>spent a day learning from Twitter</w:t>
      </w:r>
      <w:r w:rsidRPr="00D20F13">
        <w:rPr>
          <w:sz w:val="16"/>
        </w:rPr>
        <w:t xml:space="preserve"> and began </w:t>
      </w:r>
      <w:r w:rsidRPr="00D20F13">
        <w:rPr>
          <w:highlight w:val="cyan"/>
          <w:u w:val="single"/>
        </w:rPr>
        <w:t>spouting antisemitic messages</w:t>
      </w:r>
      <w:r w:rsidRPr="00D20F13">
        <w:rPr>
          <w:sz w:val="16"/>
        </w:rPr>
        <w:t>.</w:t>
      </w:r>
    </w:p>
    <w:p w14:paraId="5EB060C9" w14:textId="77777777" w:rsidR="003D5E39" w:rsidRPr="00D20F13" w:rsidRDefault="003D5E39" w:rsidP="003D5E39">
      <w:pPr>
        <w:rPr>
          <w:sz w:val="16"/>
        </w:rPr>
      </w:pPr>
      <w:r w:rsidRPr="00D20F13">
        <w:rPr>
          <w:sz w:val="16"/>
        </w:rPr>
        <w:lastRenderedPageBreak/>
        <w:t xml:space="preserve">These small-scale incidents were all quickly fixed by the companies involved and have generally been written off as “gaffes”. But the </w:t>
      </w:r>
      <w:proofErr w:type="spellStart"/>
      <w:r w:rsidRPr="00D20F13">
        <w:rPr>
          <w:sz w:val="16"/>
        </w:rPr>
        <w:t>Compas</w:t>
      </w:r>
      <w:proofErr w:type="spellEnd"/>
      <w:r w:rsidRPr="00D20F13">
        <w:rPr>
          <w:sz w:val="16"/>
        </w:rPr>
        <w:t xml:space="preserve"> revelation and Lum’s study hint at a much bigger problem, demonstrating how </w:t>
      </w:r>
      <w:r w:rsidRPr="00D20F13">
        <w:rPr>
          <w:highlight w:val="cyan"/>
          <w:u w:val="single"/>
        </w:rPr>
        <w:t>programs</w:t>
      </w:r>
      <w:r w:rsidRPr="009765FC">
        <w:rPr>
          <w:u w:val="single"/>
        </w:rPr>
        <w:t xml:space="preserve"> could </w:t>
      </w:r>
      <w:r w:rsidRPr="00D20F13">
        <w:rPr>
          <w:highlight w:val="cyan"/>
          <w:u w:val="single"/>
        </w:rPr>
        <w:t>replicate</w:t>
      </w:r>
      <w:r w:rsidRPr="009765FC">
        <w:rPr>
          <w:u w:val="single"/>
        </w:rPr>
        <w:t xml:space="preserve"> the sort of </w:t>
      </w:r>
      <w:r w:rsidRPr="00D20F13">
        <w:rPr>
          <w:highlight w:val="cyan"/>
          <w:u w:val="single"/>
        </w:rPr>
        <w:t>large-scale systemic biases</w:t>
      </w:r>
      <w:r w:rsidRPr="00D20F13">
        <w:rPr>
          <w:sz w:val="16"/>
        </w:rPr>
        <w:t xml:space="preserve"> that </w:t>
      </w:r>
      <w:r w:rsidRPr="009765FC">
        <w:rPr>
          <w:u w:val="single"/>
        </w:rPr>
        <w:t>people</w:t>
      </w:r>
      <w:r w:rsidRPr="00D20F13">
        <w:rPr>
          <w:sz w:val="16"/>
        </w:rPr>
        <w:t xml:space="preserve"> have </w:t>
      </w:r>
      <w:r w:rsidRPr="009765FC">
        <w:rPr>
          <w:u w:val="single"/>
        </w:rPr>
        <w:t>spent decades campaigning to educate</w:t>
      </w:r>
      <w:r w:rsidRPr="00D20F13">
        <w:rPr>
          <w:sz w:val="16"/>
        </w:rPr>
        <w:t xml:space="preserve"> or </w:t>
      </w:r>
      <w:r w:rsidRPr="009765FC">
        <w:rPr>
          <w:u w:val="single"/>
        </w:rPr>
        <w:t>legislate away</w:t>
      </w:r>
      <w:r w:rsidRPr="00D20F13">
        <w:rPr>
          <w:sz w:val="16"/>
        </w:rPr>
        <w:t>.</w:t>
      </w:r>
    </w:p>
    <w:p w14:paraId="2F7DE36D" w14:textId="77777777" w:rsidR="003D5E39" w:rsidRPr="00D20F13" w:rsidRDefault="003D5E39" w:rsidP="003D5E39">
      <w:pPr>
        <w:rPr>
          <w:sz w:val="16"/>
        </w:rPr>
      </w:pPr>
      <w:r w:rsidRPr="00D20F13">
        <w:rPr>
          <w:sz w:val="16"/>
        </w:rPr>
        <w:t xml:space="preserve">Computers don’t become biased on their own. They need to learn that from us. For years, the vanguard of computer science has been working on machine learning, often having programs learn in a similar way to humans – observing the world (or at least the world we show them) and identifying patterns. In 2012, Google researchers fed their computer “brain” millions of images from YouTube videos to see what it could </w:t>
      </w:r>
      <w:proofErr w:type="spellStart"/>
      <w:r w:rsidRPr="00D20F13">
        <w:rPr>
          <w:sz w:val="16"/>
        </w:rPr>
        <w:t>recognise</w:t>
      </w:r>
      <w:proofErr w:type="spellEnd"/>
      <w:r w:rsidRPr="00D20F13">
        <w:rPr>
          <w:sz w:val="16"/>
        </w:rPr>
        <w:t xml:space="preserve">. It responded with blurry black-and-white outlines of human and cat faces. The program was never given a definition of a human face or a cat; it had observed and “learned” two of our </w:t>
      </w:r>
      <w:proofErr w:type="spellStart"/>
      <w:r w:rsidRPr="00D20F13">
        <w:rPr>
          <w:sz w:val="16"/>
        </w:rPr>
        <w:t>favourite</w:t>
      </w:r>
      <w:proofErr w:type="spellEnd"/>
      <w:r w:rsidRPr="00D20F13">
        <w:rPr>
          <w:sz w:val="16"/>
        </w:rPr>
        <w:t xml:space="preserve"> subjects.</w:t>
      </w:r>
    </w:p>
    <w:p w14:paraId="0B8A8F5D" w14:textId="77777777" w:rsidR="003D5E39" w:rsidRPr="00D20F13" w:rsidRDefault="003D5E39" w:rsidP="003D5E39">
      <w:pPr>
        <w:rPr>
          <w:sz w:val="16"/>
        </w:rPr>
      </w:pPr>
      <w:r w:rsidRPr="00D20F13">
        <w:rPr>
          <w:sz w:val="16"/>
        </w:rPr>
        <w:t xml:space="preserve">This sort of approach has allowed computers to perform tasks – such as language translation, </w:t>
      </w:r>
      <w:proofErr w:type="spellStart"/>
      <w:r w:rsidRPr="00D20F13">
        <w:rPr>
          <w:sz w:val="16"/>
        </w:rPr>
        <w:t>recognising</w:t>
      </w:r>
      <w:proofErr w:type="spellEnd"/>
      <w:r w:rsidRPr="00D20F13">
        <w:rPr>
          <w:sz w:val="16"/>
        </w:rPr>
        <w:t xml:space="preserve"> faces or recommending films in your Netflix queue – that just a decade ago would have been considered too complex to automate. But as the algorithms learn and adapt from their original coding, they become more opaque and less predictable. It can soon become difficult to understand exactly how the complex interaction of algorithms generated a problematic result. And, even if we could, private companies are disinclined to reveal the commercially sensitive inner workings of their algorithms (as was the case with Northpointe).</w:t>
      </w:r>
    </w:p>
    <w:p w14:paraId="5DAA9031" w14:textId="77777777" w:rsidR="003D5E39" w:rsidRPr="00D20F13" w:rsidRDefault="003D5E39" w:rsidP="003D5E39">
      <w:pPr>
        <w:rPr>
          <w:sz w:val="16"/>
        </w:rPr>
      </w:pPr>
      <w:r w:rsidRPr="00D20F13">
        <w:rPr>
          <w:sz w:val="16"/>
        </w:rPr>
        <w:t>Less difficult is predicting where problems can arise. Take Google’s face recognition program: cats are uncontroversial, but what if it was to learn what British and American people think a CEO looks like? The results would likely resemble the near-identical portraits of older white men that line any bank or corporate lobby. And the program wouldn’t be inaccurate: only 7% of FTSE CEOs are women. Even fewer, just 3%, have a BME background. When computers learn from us, they can learn our less appealing attributes.</w:t>
      </w:r>
    </w:p>
    <w:p w14:paraId="736A847C" w14:textId="77777777" w:rsidR="003D5E39" w:rsidRPr="00D20F13" w:rsidRDefault="003D5E39" w:rsidP="003D5E39">
      <w:pPr>
        <w:rPr>
          <w:sz w:val="16"/>
        </w:rPr>
      </w:pPr>
      <w:r w:rsidRPr="00D20F13">
        <w:rPr>
          <w:sz w:val="16"/>
        </w:rPr>
        <w:t xml:space="preserve">Joanna Bryson, a researcher at the University of Bath, studied </w:t>
      </w:r>
      <w:r w:rsidRPr="00F3415D">
        <w:rPr>
          <w:u w:val="single"/>
        </w:rPr>
        <w:t xml:space="preserve">a </w:t>
      </w:r>
      <w:r w:rsidRPr="00D20F13">
        <w:rPr>
          <w:highlight w:val="cyan"/>
          <w:u w:val="single"/>
        </w:rPr>
        <w:t>program designed to “learn” relationships between words</w:t>
      </w:r>
      <w:r w:rsidRPr="00F3415D">
        <w:rPr>
          <w:u w:val="single"/>
        </w:rPr>
        <w:t xml:space="preserve">. It </w:t>
      </w:r>
      <w:r w:rsidRPr="00D20F13">
        <w:rPr>
          <w:highlight w:val="cyan"/>
          <w:u w:val="single"/>
        </w:rPr>
        <w:t>trained on millions of pages of text from the internet</w:t>
      </w:r>
      <w:r w:rsidRPr="00F3415D">
        <w:rPr>
          <w:u w:val="single"/>
        </w:rPr>
        <w:t xml:space="preserve"> and began </w:t>
      </w:r>
      <w:r w:rsidRPr="00D20F13">
        <w:rPr>
          <w:highlight w:val="cyan"/>
          <w:u w:val="single"/>
        </w:rPr>
        <w:t>clustering female names</w:t>
      </w:r>
      <w:r w:rsidRPr="00F3415D">
        <w:rPr>
          <w:u w:val="single"/>
        </w:rPr>
        <w:t xml:space="preserve"> and pronouns with jobs such as </w:t>
      </w:r>
      <w:r w:rsidRPr="00D20F13">
        <w:rPr>
          <w:highlight w:val="cyan"/>
          <w:u w:val="single"/>
        </w:rPr>
        <w:t>“receptionist”</w:t>
      </w:r>
      <w:r w:rsidRPr="00F3415D">
        <w:rPr>
          <w:u w:val="single"/>
        </w:rPr>
        <w:t xml:space="preserve"> and </w:t>
      </w:r>
      <w:r w:rsidRPr="00D20F13">
        <w:rPr>
          <w:highlight w:val="cyan"/>
          <w:u w:val="single"/>
        </w:rPr>
        <w:t>“nurse”.</w:t>
      </w:r>
      <w:r w:rsidRPr="00D20F13">
        <w:rPr>
          <w:sz w:val="16"/>
        </w:rPr>
        <w:t xml:space="preserve"> Bryson says she was astonished by how closely the </w:t>
      </w:r>
      <w:r w:rsidRPr="00F3415D">
        <w:rPr>
          <w:u w:val="single"/>
        </w:rPr>
        <w:t xml:space="preserve">results </w:t>
      </w:r>
      <w:r w:rsidRPr="00D20F13">
        <w:rPr>
          <w:highlight w:val="cyan"/>
          <w:u w:val="single"/>
        </w:rPr>
        <w:t>mirrored the real-world</w:t>
      </w:r>
      <w:r w:rsidRPr="00F3415D">
        <w:rPr>
          <w:u w:val="single"/>
        </w:rPr>
        <w:t xml:space="preserve"> </w:t>
      </w:r>
      <w:r w:rsidRPr="00D20F13">
        <w:rPr>
          <w:highlight w:val="cyan"/>
          <w:u w:val="single"/>
        </w:rPr>
        <w:t>gender breakdown</w:t>
      </w:r>
      <w:r w:rsidRPr="00F3415D">
        <w:rPr>
          <w:u w:val="single"/>
        </w:rPr>
        <w:t xml:space="preserve"> of those jobs in US government data, a nearly </w:t>
      </w:r>
      <w:r w:rsidRPr="00D20F13">
        <w:rPr>
          <w:highlight w:val="cyan"/>
          <w:u w:val="single"/>
        </w:rPr>
        <w:t>90% correlation</w:t>
      </w:r>
      <w:r w:rsidRPr="00F3415D">
        <w:rPr>
          <w:u w:val="single"/>
        </w:rPr>
        <w:t>.</w:t>
      </w:r>
    </w:p>
    <w:p w14:paraId="58697D56" w14:textId="77777777" w:rsidR="003D5E39" w:rsidRPr="00D20F13" w:rsidRDefault="003D5E39" w:rsidP="003D5E39">
      <w:pPr>
        <w:rPr>
          <w:sz w:val="16"/>
        </w:rPr>
      </w:pPr>
    </w:p>
    <w:p w14:paraId="61FA227C" w14:textId="77777777" w:rsidR="003D5E39" w:rsidRPr="00D20F13" w:rsidRDefault="003D5E39" w:rsidP="003D5E39">
      <w:pPr>
        <w:rPr>
          <w:sz w:val="16"/>
        </w:rPr>
      </w:pPr>
      <w:r w:rsidRPr="00D20F13">
        <w:rPr>
          <w:sz w:val="16"/>
        </w:rPr>
        <w:t>“People expected AI to be unbiased; that’s just wrong. If the underlying data reflects stereotypes, or if you train AI from human culture, you will find these things,” Bryson says.</w:t>
      </w:r>
    </w:p>
    <w:p w14:paraId="5409CB82" w14:textId="77777777" w:rsidR="003D5E39" w:rsidRPr="00D20F13" w:rsidRDefault="003D5E39" w:rsidP="003D5E39">
      <w:pPr>
        <w:rPr>
          <w:sz w:val="16"/>
        </w:rPr>
      </w:pPr>
    </w:p>
    <w:p w14:paraId="16D1199D" w14:textId="77777777" w:rsidR="003D5E39" w:rsidRPr="00D20F13" w:rsidRDefault="003D5E39" w:rsidP="003D5E39">
      <w:pPr>
        <w:rPr>
          <w:b/>
          <w:bCs/>
          <w:sz w:val="16"/>
        </w:rPr>
      </w:pPr>
      <w:r w:rsidRPr="00D20F13">
        <w:rPr>
          <w:b/>
          <w:bCs/>
          <w:sz w:val="16"/>
        </w:rPr>
        <w:t>People expected AI to be unbiased; that’s just wrong</w:t>
      </w:r>
    </w:p>
    <w:p w14:paraId="6ED05846" w14:textId="77777777" w:rsidR="003D5E39" w:rsidRPr="00D20F13" w:rsidRDefault="003D5E39" w:rsidP="003D5E39">
      <w:pPr>
        <w:rPr>
          <w:sz w:val="16"/>
        </w:rPr>
      </w:pPr>
      <w:proofErr w:type="gramStart"/>
      <w:r w:rsidRPr="00D20F13">
        <w:rPr>
          <w:sz w:val="16"/>
        </w:rPr>
        <w:t>So</w:t>
      </w:r>
      <w:proofErr w:type="gramEnd"/>
      <w:r w:rsidRPr="00D20F13">
        <w:rPr>
          <w:sz w:val="16"/>
        </w:rPr>
        <w:t xml:space="preserve"> who stands to lose out the most? Cathy O’Neil, the author of the book Weapons of Math Destruction about the dangerous consequences of outsourcing decisions to computers, says it’s generally the most vulnerable in society who are exposed to evaluation by automated systems. A rich person is unlikely to have their job application screened by a computer, or their loan request evaluated by anyone other than a bank executive. In the justice system, the thousands of defendants with no money for a lawyer or other counsel would be the most likely candidates for automated evaluation.</w:t>
      </w:r>
    </w:p>
    <w:p w14:paraId="49D77721" w14:textId="77777777" w:rsidR="003D5E39" w:rsidRPr="00D20F13" w:rsidRDefault="003D5E39" w:rsidP="003D5E39">
      <w:pPr>
        <w:rPr>
          <w:sz w:val="16"/>
        </w:rPr>
      </w:pPr>
    </w:p>
    <w:p w14:paraId="6A021702" w14:textId="77777777" w:rsidR="003D5E39" w:rsidRPr="00D20F13" w:rsidRDefault="003D5E39" w:rsidP="003D5E39">
      <w:pPr>
        <w:rPr>
          <w:sz w:val="16"/>
        </w:rPr>
      </w:pPr>
      <w:r w:rsidRPr="00D20F13">
        <w:rPr>
          <w:sz w:val="16"/>
        </w:rPr>
        <w:t xml:space="preserve">In London, Hackney council has recently been working with a private company to apply AI to data, including government health and debt records, to help predict which families have children at risk of ending up in statutory care. Other councils have reportedly </w:t>
      </w:r>
      <w:proofErr w:type="gramStart"/>
      <w:r w:rsidRPr="00D20F13">
        <w:rPr>
          <w:sz w:val="16"/>
        </w:rPr>
        <w:t>looked into</w:t>
      </w:r>
      <w:proofErr w:type="gramEnd"/>
      <w:r w:rsidRPr="00D20F13">
        <w:rPr>
          <w:sz w:val="16"/>
        </w:rPr>
        <w:t xml:space="preserve"> similar programs.</w:t>
      </w:r>
    </w:p>
    <w:p w14:paraId="6D39A8C0" w14:textId="77777777" w:rsidR="003D5E39" w:rsidRPr="00D20F13" w:rsidRDefault="003D5E39" w:rsidP="003D5E39">
      <w:pPr>
        <w:rPr>
          <w:sz w:val="16"/>
        </w:rPr>
      </w:pPr>
    </w:p>
    <w:p w14:paraId="580BC5B6" w14:textId="77777777" w:rsidR="003D5E39" w:rsidRPr="00D20F13" w:rsidRDefault="003D5E39" w:rsidP="003D5E39">
      <w:pPr>
        <w:rPr>
          <w:sz w:val="16"/>
        </w:rPr>
      </w:pPr>
      <w:r w:rsidRPr="00D20F13">
        <w:rPr>
          <w:sz w:val="16"/>
        </w:rPr>
        <w:t xml:space="preserve">In her 2016 paper, HRDAG’s Kristian Lum demonstrated who would be affected if a program designed to increase the efficiency of policing was let loose on biased data. </w:t>
      </w:r>
      <w:r w:rsidRPr="00D20F13">
        <w:rPr>
          <w:u w:val="single"/>
        </w:rPr>
        <w:t xml:space="preserve">Lum and her co-author took </w:t>
      </w:r>
      <w:proofErr w:type="spellStart"/>
      <w:r w:rsidRPr="00D20F13">
        <w:rPr>
          <w:highlight w:val="cyan"/>
          <w:u w:val="single"/>
        </w:rPr>
        <w:t>PredPol</w:t>
      </w:r>
      <w:proofErr w:type="spellEnd"/>
      <w:r w:rsidRPr="00D20F13">
        <w:rPr>
          <w:u w:val="single"/>
        </w:rPr>
        <w:t xml:space="preserve"> – the </w:t>
      </w:r>
      <w:r w:rsidRPr="00D20F13">
        <w:rPr>
          <w:highlight w:val="cyan"/>
          <w:u w:val="single"/>
        </w:rPr>
        <w:t>program that suggests the likely location of future crimes</w:t>
      </w:r>
      <w:r w:rsidRPr="00D20F13">
        <w:rPr>
          <w:sz w:val="16"/>
        </w:rPr>
        <w:t xml:space="preserve"> based on recent crime and arrest statistics – and fed it historical drug-crime data from the city of Oakland’s police department. </w:t>
      </w:r>
      <w:proofErr w:type="spellStart"/>
      <w:r w:rsidRPr="00D20F13">
        <w:rPr>
          <w:sz w:val="16"/>
        </w:rPr>
        <w:t>PredPol</w:t>
      </w:r>
      <w:proofErr w:type="spellEnd"/>
      <w:r w:rsidRPr="00D20F13">
        <w:rPr>
          <w:sz w:val="16"/>
        </w:rPr>
        <w:t xml:space="preserve"> showed a daily map of likely “crime hotspots” that police could deploy to, based on information about where police had previously made arrests. </w:t>
      </w:r>
      <w:r w:rsidRPr="00D20F13">
        <w:rPr>
          <w:highlight w:val="cyan"/>
          <w:u w:val="single"/>
        </w:rPr>
        <w:t>The program</w:t>
      </w:r>
      <w:r w:rsidRPr="00D20F13">
        <w:rPr>
          <w:u w:val="single"/>
        </w:rPr>
        <w:t xml:space="preserve"> was </w:t>
      </w:r>
      <w:r w:rsidRPr="00D20F13">
        <w:rPr>
          <w:highlight w:val="cyan"/>
          <w:u w:val="single"/>
        </w:rPr>
        <w:t xml:space="preserve">suggesting majority black </w:t>
      </w:r>
      <w:proofErr w:type="spellStart"/>
      <w:r w:rsidRPr="00D20F13">
        <w:rPr>
          <w:highlight w:val="cyan"/>
          <w:u w:val="single"/>
        </w:rPr>
        <w:t>neighbourhoods</w:t>
      </w:r>
      <w:proofErr w:type="spellEnd"/>
      <w:r w:rsidRPr="00D20F13">
        <w:rPr>
          <w:u w:val="single"/>
        </w:rPr>
        <w:t xml:space="preserve"> at about </w:t>
      </w:r>
      <w:r w:rsidRPr="00D20F13">
        <w:rPr>
          <w:highlight w:val="cyan"/>
          <w:u w:val="single"/>
        </w:rPr>
        <w:t>twice the rate of white ones</w:t>
      </w:r>
      <w:r w:rsidRPr="00D20F13">
        <w:rPr>
          <w:u w:val="single"/>
        </w:rPr>
        <w:t xml:space="preserve">, </w:t>
      </w:r>
      <w:proofErr w:type="gramStart"/>
      <w:r w:rsidRPr="00D20F13">
        <w:rPr>
          <w:sz w:val="16"/>
        </w:rPr>
        <w:t>despite the fact that</w:t>
      </w:r>
      <w:proofErr w:type="gramEnd"/>
      <w:r w:rsidRPr="00D20F13">
        <w:rPr>
          <w:sz w:val="16"/>
        </w:rPr>
        <w:t xml:space="preserve"> when the statisticians modelled the city’s likely overall drug use, based on national statistics, it was much more evenly distributed.</w:t>
      </w:r>
    </w:p>
    <w:p w14:paraId="56ACA99D" w14:textId="77777777" w:rsidR="003D5E39" w:rsidRPr="00D20F13" w:rsidRDefault="003D5E39" w:rsidP="003D5E39">
      <w:pPr>
        <w:rPr>
          <w:sz w:val="16"/>
        </w:rPr>
      </w:pPr>
    </w:p>
    <w:p w14:paraId="35A519D4" w14:textId="7AE6D4F3" w:rsidR="003D5E39" w:rsidRDefault="003D5E39" w:rsidP="003D5E39">
      <w:pPr>
        <w:rPr>
          <w:u w:val="single"/>
        </w:rPr>
      </w:pPr>
      <w:r w:rsidRPr="00D20F13">
        <w:rPr>
          <w:sz w:val="16"/>
        </w:rPr>
        <w:lastRenderedPageBreak/>
        <w:t xml:space="preserve">As if that wasn’t bad enough, the researchers also simulated what would happen if police had acted directly on </w:t>
      </w:r>
      <w:proofErr w:type="spellStart"/>
      <w:r w:rsidRPr="00D20F13">
        <w:rPr>
          <w:sz w:val="16"/>
        </w:rPr>
        <w:t>PredPol’s</w:t>
      </w:r>
      <w:proofErr w:type="spellEnd"/>
      <w:r w:rsidRPr="00D20F13">
        <w:rPr>
          <w:sz w:val="16"/>
        </w:rPr>
        <w:t xml:space="preserve"> hotspots every day and increased their arrests accordingly: the program entered a feedback loop, predicting more and more crime in the </w:t>
      </w:r>
      <w:proofErr w:type="spellStart"/>
      <w:r w:rsidRPr="00D20F13">
        <w:rPr>
          <w:sz w:val="16"/>
        </w:rPr>
        <w:t>neighbourhoods</w:t>
      </w:r>
      <w:proofErr w:type="spellEnd"/>
      <w:r w:rsidRPr="00D20F13">
        <w:rPr>
          <w:sz w:val="16"/>
        </w:rPr>
        <w:t xml:space="preserve"> that police visited most. That caused still more police to be sent in. It was a virtual mirror of the real-world criticisms of initiatives such as New York City’s controversial “stop-and-frisk” policy</w:t>
      </w:r>
      <w:r w:rsidRPr="00D20F13">
        <w:rPr>
          <w:u w:val="single"/>
        </w:rPr>
        <w:t xml:space="preserve">. By over-targeting residents with a particular characteristic, </w:t>
      </w:r>
      <w:r w:rsidRPr="00D20F13">
        <w:rPr>
          <w:highlight w:val="cyan"/>
          <w:u w:val="single"/>
        </w:rPr>
        <w:t>police arrested them at an inflated rate</w:t>
      </w:r>
      <w:r w:rsidRPr="00D20F13">
        <w:rPr>
          <w:u w:val="single"/>
        </w:rPr>
        <w:t xml:space="preserve">, which then </w:t>
      </w:r>
      <w:r w:rsidRPr="00D20F13">
        <w:rPr>
          <w:highlight w:val="cyan"/>
          <w:u w:val="single"/>
        </w:rPr>
        <w:t>justified further policing</w:t>
      </w:r>
      <w:r w:rsidRPr="00D20F13">
        <w:rPr>
          <w:u w:val="single"/>
        </w:rPr>
        <w:t>.</w:t>
      </w:r>
    </w:p>
    <w:p w14:paraId="5D63C7C7" w14:textId="77777777" w:rsidR="00F61AE7" w:rsidRDefault="00F61AE7" w:rsidP="00F61AE7">
      <w:pPr>
        <w:pStyle w:val="Heading4"/>
      </w:pPr>
      <w:r>
        <w:t xml:space="preserve">AI is racist. </w:t>
      </w:r>
    </w:p>
    <w:p w14:paraId="57F3F93B" w14:textId="77777777" w:rsidR="00F61AE7" w:rsidRPr="00A67745" w:rsidRDefault="00F61AE7" w:rsidP="00F61AE7">
      <w:r w:rsidRPr="00F61AE7">
        <w:rPr>
          <w:rStyle w:val="Style13ptBold"/>
        </w:rPr>
        <w:t>Metz '21</w:t>
      </w:r>
      <w:r w:rsidRPr="00A67745">
        <w:t xml:space="preserve"> [Cade; </w:t>
      </w:r>
      <w:r>
        <w:t>Journalist for the NYT</w:t>
      </w:r>
      <w:r w:rsidRPr="00A67745">
        <w:t>; 3-15-2021; "Who Is Making Sure the A.I. Machines Aren’t Racist? (Published 2021)"; No Publication; https://www.nytimes.com/2021/03/15/technology/artificial-intelligence-google-bias.html; accessed 7-28-2024, AY]</w:t>
      </w:r>
    </w:p>
    <w:p w14:paraId="45AD2167" w14:textId="77777777" w:rsidR="00F61AE7" w:rsidRPr="0032213B" w:rsidRDefault="00F61AE7" w:rsidP="00F61AE7">
      <w:pPr>
        <w:rPr>
          <w:sz w:val="12"/>
        </w:rPr>
      </w:pPr>
      <w:r w:rsidRPr="00A67745">
        <w:rPr>
          <w:u w:val="single"/>
        </w:rPr>
        <w:t>Hundreds of people gathered for the first lecture at what had become the world’s most important conference on artificial intelligence</w:t>
      </w:r>
      <w:r w:rsidRPr="0032213B">
        <w:rPr>
          <w:sz w:val="12"/>
        </w:rPr>
        <w:t xml:space="preserve"> — row after row of faces. Some were East Asian, a few were Indian, and a few were women. But the vast majority were white men. More than 5,500 people attended the meeting, five years ago in Barcelona, Spain.</w:t>
      </w:r>
    </w:p>
    <w:p w14:paraId="1DE74583" w14:textId="77777777" w:rsidR="00F61AE7" w:rsidRPr="0032213B" w:rsidRDefault="00F61AE7" w:rsidP="00F61AE7">
      <w:pPr>
        <w:rPr>
          <w:sz w:val="12"/>
        </w:rPr>
      </w:pPr>
      <w:proofErr w:type="spellStart"/>
      <w:r w:rsidRPr="00A67745">
        <w:rPr>
          <w:u w:val="single"/>
        </w:rPr>
        <w:t>Timnit</w:t>
      </w:r>
      <w:proofErr w:type="spellEnd"/>
      <w:r w:rsidRPr="00A67745">
        <w:rPr>
          <w:u w:val="single"/>
        </w:rPr>
        <w:t xml:space="preserve"> </w:t>
      </w:r>
      <w:proofErr w:type="spellStart"/>
      <w:r w:rsidRPr="00A67745">
        <w:rPr>
          <w:u w:val="single"/>
        </w:rPr>
        <w:t>Gebru</w:t>
      </w:r>
      <w:proofErr w:type="spellEnd"/>
      <w:r w:rsidRPr="0032213B">
        <w:rPr>
          <w:sz w:val="12"/>
        </w:rPr>
        <w:t xml:space="preserve">, then a graduate student at Stanford University, </w:t>
      </w:r>
      <w:r w:rsidRPr="00A67745">
        <w:rPr>
          <w:u w:val="single"/>
        </w:rPr>
        <w:t>remembers counting only six Black people other than herself, all of whom she knew, all of whom were men.</w:t>
      </w:r>
    </w:p>
    <w:p w14:paraId="4C6264F1" w14:textId="77777777" w:rsidR="00F61AE7" w:rsidRPr="0032213B" w:rsidRDefault="00F61AE7" w:rsidP="00F61AE7">
      <w:pPr>
        <w:rPr>
          <w:sz w:val="12"/>
        </w:rPr>
      </w:pPr>
      <w:r w:rsidRPr="0032213B">
        <w:rPr>
          <w:sz w:val="12"/>
        </w:rPr>
        <w:t xml:space="preserve">The homogeneous crowd crystallized for her a glaring issue. The big thinkers of tech say A.I. is the future. It will underpin everything from search engines and email to the software that drives our cars, directs the policing of our </w:t>
      </w:r>
      <w:proofErr w:type="gramStart"/>
      <w:r w:rsidRPr="0032213B">
        <w:rPr>
          <w:sz w:val="12"/>
        </w:rPr>
        <w:t>streets</w:t>
      </w:r>
      <w:proofErr w:type="gramEnd"/>
      <w:r w:rsidRPr="0032213B">
        <w:rPr>
          <w:sz w:val="12"/>
        </w:rPr>
        <w:t xml:space="preserve"> and helps create our vaccines.</w:t>
      </w:r>
    </w:p>
    <w:p w14:paraId="75C74DC9" w14:textId="77777777" w:rsidR="00F61AE7" w:rsidRPr="0032213B" w:rsidRDefault="00F61AE7" w:rsidP="00F61AE7">
      <w:pPr>
        <w:rPr>
          <w:sz w:val="12"/>
        </w:rPr>
      </w:pPr>
      <w:r w:rsidRPr="0032213B">
        <w:rPr>
          <w:sz w:val="12"/>
        </w:rPr>
        <w:t>But it is being built in a way that replicates the biases of the almost entirely male, predominantly white work force making it.</w:t>
      </w:r>
    </w:p>
    <w:p w14:paraId="7A0008DC" w14:textId="77777777" w:rsidR="00F61AE7" w:rsidRPr="00A67745" w:rsidRDefault="00F61AE7" w:rsidP="00F61AE7">
      <w:pPr>
        <w:rPr>
          <w:u w:val="single"/>
        </w:rPr>
      </w:pPr>
      <w:r w:rsidRPr="0032213B">
        <w:rPr>
          <w:sz w:val="12"/>
        </w:rPr>
        <w:t xml:space="preserve">In the nearly 10 years I’ve written about artificial intelligence, two things have remained a constant: The technology relentlessly improves in fits and sudden, great leaps forward. </w:t>
      </w:r>
      <w:r w:rsidRPr="0032213B">
        <w:rPr>
          <w:highlight w:val="cyan"/>
          <w:u w:val="single"/>
        </w:rPr>
        <w:t>And bias is a thread that subtly weaves through that work in a way that tech companies are reluctant to acknowledge.</w:t>
      </w:r>
    </w:p>
    <w:p w14:paraId="6E60CEE3" w14:textId="77777777" w:rsidR="00F61AE7" w:rsidRPr="0032213B" w:rsidRDefault="00F61AE7" w:rsidP="00F61AE7">
      <w:pPr>
        <w:rPr>
          <w:sz w:val="12"/>
        </w:rPr>
      </w:pPr>
      <w:r w:rsidRPr="0032213B">
        <w:rPr>
          <w:sz w:val="12"/>
        </w:rPr>
        <w:t xml:space="preserve">On her first night home in Menlo Park, Calif., after the Barcelona conference, sitting cross-​legged on the couch with her </w:t>
      </w:r>
      <w:r w:rsidRPr="00442F6E">
        <w:rPr>
          <w:sz w:val="12"/>
        </w:rPr>
        <w:t>laptop</w:t>
      </w:r>
      <w:r w:rsidRPr="0032213B">
        <w:rPr>
          <w:sz w:val="12"/>
        </w:rPr>
        <w:t xml:space="preserve">, Dr. </w:t>
      </w:r>
      <w:proofErr w:type="spellStart"/>
      <w:r w:rsidRPr="0032213B">
        <w:rPr>
          <w:sz w:val="12"/>
        </w:rPr>
        <w:t>Gebru</w:t>
      </w:r>
      <w:proofErr w:type="spellEnd"/>
      <w:r w:rsidRPr="0032213B">
        <w:rPr>
          <w:sz w:val="12"/>
        </w:rPr>
        <w:t xml:space="preserve"> described the A.I. work force conundrum in a Facebook post.</w:t>
      </w:r>
    </w:p>
    <w:p w14:paraId="12EDDB1F" w14:textId="77777777" w:rsidR="00F61AE7" w:rsidRPr="00A67745" w:rsidRDefault="00F61AE7" w:rsidP="00F61AE7">
      <w:pPr>
        <w:rPr>
          <w:u w:val="single"/>
        </w:rPr>
      </w:pPr>
      <w:r w:rsidRPr="00A67745">
        <w:rPr>
          <w:u w:val="single"/>
        </w:rPr>
        <w:t xml:space="preserve">“I’m not worried about machines taking over the world. </w:t>
      </w:r>
      <w:r w:rsidRPr="0032213B">
        <w:rPr>
          <w:highlight w:val="cyan"/>
          <w:u w:val="single"/>
        </w:rPr>
        <w:t xml:space="preserve">I’m worried about groupthink, </w:t>
      </w:r>
      <w:proofErr w:type="gramStart"/>
      <w:r w:rsidRPr="0032213B">
        <w:rPr>
          <w:highlight w:val="cyan"/>
          <w:u w:val="single"/>
        </w:rPr>
        <w:t>insularity</w:t>
      </w:r>
      <w:proofErr w:type="gramEnd"/>
      <w:r w:rsidRPr="0032213B">
        <w:rPr>
          <w:highlight w:val="cyan"/>
          <w:u w:val="single"/>
        </w:rPr>
        <w:t xml:space="preserve"> and arrogance in the A.I. community</w:t>
      </w:r>
      <w:r w:rsidRPr="00A67745">
        <w:rPr>
          <w:u w:val="single"/>
        </w:rPr>
        <w:t xml:space="preserve"> — especially with the current hype and demand for people in the field,” she wrote. “</w:t>
      </w:r>
      <w:r w:rsidRPr="0032213B">
        <w:rPr>
          <w:highlight w:val="cyan"/>
          <w:u w:val="single"/>
        </w:rPr>
        <w:t xml:space="preserve">The people creating the technology are a big part of the system. If many are actively excluded from its creation, this technology will benefit a few </w:t>
      </w:r>
      <w:proofErr w:type="gramStart"/>
      <w:r w:rsidRPr="0032213B">
        <w:rPr>
          <w:highlight w:val="cyan"/>
          <w:u w:val="single"/>
        </w:rPr>
        <w:t>while</w:t>
      </w:r>
      <w:proofErr w:type="gramEnd"/>
      <w:r w:rsidRPr="0032213B">
        <w:rPr>
          <w:highlight w:val="cyan"/>
          <w:u w:val="single"/>
        </w:rPr>
        <w:t xml:space="preserve"> harming a great many.”</w:t>
      </w:r>
    </w:p>
    <w:p w14:paraId="49FBE317" w14:textId="77777777" w:rsidR="00F61AE7" w:rsidRPr="0032213B" w:rsidRDefault="00F61AE7" w:rsidP="00F61AE7">
      <w:pPr>
        <w:rPr>
          <w:sz w:val="12"/>
        </w:rPr>
      </w:pPr>
      <w:r w:rsidRPr="0032213B">
        <w:rPr>
          <w:sz w:val="12"/>
        </w:rPr>
        <w:t xml:space="preserve">The A.I. community buzzed about the </w:t>
      </w:r>
      <w:proofErr w:type="gramStart"/>
      <w:r w:rsidRPr="0032213B">
        <w:rPr>
          <w:sz w:val="12"/>
        </w:rPr>
        <w:t>mini-manifesto</w:t>
      </w:r>
      <w:proofErr w:type="gramEnd"/>
      <w:r w:rsidRPr="0032213B">
        <w:rPr>
          <w:sz w:val="12"/>
        </w:rPr>
        <w:t xml:space="preserve">. Soon after, Dr. </w:t>
      </w:r>
      <w:proofErr w:type="spellStart"/>
      <w:r w:rsidRPr="0032213B">
        <w:rPr>
          <w:sz w:val="12"/>
        </w:rPr>
        <w:t>Gebru</w:t>
      </w:r>
      <w:proofErr w:type="spellEnd"/>
      <w:r w:rsidRPr="0032213B">
        <w:rPr>
          <w:sz w:val="12"/>
        </w:rPr>
        <w:t xml:space="preserve"> helped create a new organization, Black in A.I. After finishing her Ph.D., she was hired by Google.</w:t>
      </w:r>
    </w:p>
    <w:p w14:paraId="5F43D759" w14:textId="77777777" w:rsidR="00F61AE7" w:rsidRPr="0032213B" w:rsidRDefault="00F61AE7" w:rsidP="00F61AE7">
      <w:pPr>
        <w:rPr>
          <w:sz w:val="12"/>
        </w:rPr>
      </w:pPr>
      <w:r w:rsidRPr="0032213B">
        <w:rPr>
          <w:sz w:val="12"/>
        </w:rPr>
        <w:t>She teamed with Margaret Mitchell, who was building a group inside Google dedicated to “ethical A.I.” Dr. Mitchell had previously worked in the research lab at Microsoft. She had grabbed attention when she told Bloomberg News in 2016 that A.I. suffered from a “sea of dudes” problem. She estimated that she had worked with hundreds of men over the previous five years and about 10 women.</w:t>
      </w:r>
    </w:p>
    <w:p w14:paraId="48A9640C" w14:textId="77777777" w:rsidR="00F61AE7" w:rsidRPr="0032213B" w:rsidRDefault="00F61AE7" w:rsidP="00F61AE7">
      <w:pPr>
        <w:rPr>
          <w:sz w:val="12"/>
        </w:rPr>
      </w:pPr>
      <w:r w:rsidRPr="0032213B">
        <w:rPr>
          <w:sz w:val="12"/>
        </w:rPr>
        <w:t>Their work was hailed as groundbreaking. The nascent A.I. industry, it had become clear, needed minders and people with different perspectives.</w:t>
      </w:r>
    </w:p>
    <w:p w14:paraId="256FFDB9" w14:textId="77777777" w:rsidR="00F61AE7" w:rsidRPr="00A67745" w:rsidRDefault="00F61AE7" w:rsidP="00F61AE7">
      <w:pPr>
        <w:rPr>
          <w:u w:val="single"/>
        </w:rPr>
      </w:pPr>
      <w:r w:rsidRPr="00A67745">
        <w:rPr>
          <w:u w:val="single"/>
        </w:rPr>
        <w:t>About six years ago</w:t>
      </w:r>
      <w:r w:rsidRPr="00442F6E">
        <w:rPr>
          <w:u w:val="single"/>
        </w:rPr>
        <w:t>, A.I. in a Google online photo service organized photos of Black people into a folder called “gorillas.” Four years ago, a researcher at a New York start-up noticed that the A.I. system she was working on was egregiously biased against Black people. Not long after, a Black researcher in Boston discovered that an A.I. system couldn’t identify her face — until she put on a white mask.</w:t>
      </w:r>
    </w:p>
    <w:p w14:paraId="5465621F" w14:textId="77777777" w:rsidR="00F61AE7" w:rsidRPr="0032213B" w:rsidRDefault="00F61AE7" w:rsidP="00F61AE7">
      <w:pPr>
        <w:rPr>
          <w:sz w:val="12"/>
        </w:rPr>
      </w:pPr>
      <w:r w:rsidRPr="0032213B">
        <w:rPr>
          <w:sz w:val="12"/>
        </w:rPr>
        <w:t xml:space="preserve">In 2018, when I told Google’s public relations staff that I was working on a book about artificial intelligence, it arranged a long talk with Dr. Mitchell to discuss her work. As she described how she built the company’s Ethical A.I. team — and brought Dr. </w:t>
      </w:r>
      <w:proofErr w:type="spellStart"/>
      <w:r w:rsidRPr="0032213B">
        <w:rPr>
          <w:sz w:val="12"/>
        </w:rPr>
        <w:t>Gebru</w:t>
      </w:r>
      <w:proofErr w:type="spellEnd"/>
      <w:r w:rsidRPr="0032213B">
        <w:rPr>
          <w:sz w:val="12"/>
        </w:rPr>
        <w:t xml:space="preserve"> into the fold — it was refreshing to hear from someone so closely focused on the bias problem.</w:t>
      </w:r>
    </w:p>
    <w:p w14:paraId="507216C7" w14:textId="77777777" w:rsidR="00F61AE7" w:rsidRPr="00A67745" w:rsidRDefault="00F61AE7" w:rsidP="00F61AE7">
      <w:pPr>
        <w:rPr>
          <w:u w:val="single"/>
        </w:rPr>
      </w:pPr>
      <w:r w:rsidRPr="00A67745">
        <w:rPr>
          <w:u w:val="single"/>
        </w:rPr>
        <w:t xml:space="preserve">But nearly three years later, Dr. </w:t>
      </w:r>
      <w:proofErr w:type="spellStart"/>
      <w:r w:rsidRPr="00A67745">
        <w:rPr>
          <w:u w:val="single"/>
        </w:rPr>
        <w:t>Gebru</w:t>
      </w:r>
      <w:proofErr w:type="spellEnd"/>
      <w:r w:rsidRPr="00A67745">
        <w:rPr>
          <w:u w:val="single"/>
        </w:rPr>
        <w:t xml:space="preserve"> was pushed out of the company without a clear explanation. She said she had been fired after criticizing Google’s approach to minority hiring and, with a research paper, highlighting the harmful biases in the A.I. systems that underpin Google’s search engine and other services.</w:t>
      </w:r>
    </w:p>
    <w:p w14:paraId="43E0B020" w14:textId="77777777" w:rsidR="00F61AE7" w:rsidRPr="0032213B" w:rsidRDefault="00F61AE7" w:rsidP="00F61AE7">
      <w:pPr>
        <w:rPr>
          <w:sz w:val="12"/>
        </w:rPr>
      </w:pPr>
      <w:r w:rsidRPr="0032213B">
        <w:rPr>
          <w:sz w:val="12"/>
        </w:rPr>
        <w:t xml:space="preserve">“Your life starts getting worse when you start advocating for underrepresented people,” Dr. </w:t>
      </w:r>
      <w:proofErr w:type="spellStart"/>
      <w:r w:rsidRPr="0032213B">
        <w:rPr>
          <w:sz w:val="12"/>
        </w:rPr>
        <w:t>Gebru</w:t>
      </w:r>
      <w:proofErr w:type="spellEnd"/>
      <w:r w:rsidRPr="0032213B">
        <w:rPr>
          <w:sz w:val="12"/>
        </w:rPr>
        <w:t xml:space="preserve"> said in an email before her firing. “You start making the other leaders upset.”</w:t>
      </w:r>
    </w:p>
    <w:p w14:paraId="1DD1A1AE" w14:textId="77777777" w:rsidR="00F61AE7" w:rsidRPr="0032213B" w:rsidRDefault="00F61AE7" w:rsidP="00F61AE7">
      <w:pPr>
        <w:rPr>
          <w:sz w:val="12"/>
        </w:rPr>
      </w:pPr>
      <w:r w:rsidRPr="0032213B">
        <w:rPr>
          <w:sz w:val="12"/>
        </w:rPr>
        <w:lastRenderedPageBreak/>
        <w:t xml:space="preserve">As Dr. Mitchell defended Dr. </w:t>
      </w:r>
      <w:proofErr w:type="spellStart"/>
      <w:r w:rsidRPr="0032213B">
        <w:rPr>
          <w:sz w:val="12"/>
        </w:rPr>
        <w:t>Gebru</w:t>
      </w:r>
      <w:proofErr w:type="spellEnd"/>
      <w:r w:rsidRPr="0032213B">
        <w:rPr>
          <w:sz w:val="12"/>
        </w:rPr>
        <w:t>, the company removed her, too. She had searched through her own Google email account for material that would support their position and forwarded emails to another account, which somehow got her into trouble. Google declined to comment for this article.</w:t>
      </w:r>
    </w:p>
    <w:p w14:paraId="0E3452D3" w14:textId="77777777" w:rsidR="00F61AE7" w:rsidRPr="0032213B" w:rsidRDefault="00F61AE7" w:rsidP="00F61AE7">
      <w:pPr>
        <w:rPr>
          <w:sz w:val="12"/>
        </w:rPr>
      </w:pPr>
      <w:r w:rsidRPr="0032213B">
        <w:rPr>
          <w:sz w:val="12"/>
        </w:rPr>
        <w:t>Their departure became a point of contention for A.I. researchers and other tech workers. Some saw a giant company no longer willing to listen, too eager to get technology out the door without considering its implications. I saw an old problem — part technological and part sociological — finally breaking into the open.</w:t>
      </w:r>
    </w:p>
    <w:p w14:paraId="085A2E7D" w14:textId="77777777" w:rsidR="00F61AE7" w:rsidRPr="0032213B" w:rsidRDefault="00F61AE7" w:rsidP="00F61AE7">
      <w:pPr>
        <w:rPr>
          <w:sz w:val="12"/>
        </w:rPr>
      </w:pPr>
      <w:r w:rsidRPr="0032213B">
        <w:rPr>
          <w:sz w:val="12"/>
        </w:rPr>
        <w:t>It should have been a wake-up call.</w:t>
      </w:r>
    </w:p>
    <w:p w14:paraId="06B62FFB" w14:textId="77777777" w:rsidR="00F61AE7" w:rsidRPr="0032213B" w:rsidRDefault="00F61AE7" w:rsidP="00F61AE7">
      <w:pPr>
        <w:rPr>
          <w:sz w:val="12"/>
        </w:rPr>
      </w:pPr>
      <w:r w:rsidRPr="0032213B">
        <w:rPr>
          <w:sz w:val="12"/>
        </w:rPr>
        <w:t xml:space="preserve">In June 2015, a friend sent Jacky </w:t>
      </w:r>
      <w:proofErr w:type="spellStart"/>
      <w:r w:rsidRPr="0032213B">
        <w:rPr>
          <w:sz w:val="12"/>
        </w:rPr>
        <w:t>Alciné</w:t>
      </w:r>
      <w:proofErr w:type="spellEnd"/>
      <w:r w:rsidRPr="0032213B">
        <w:rPr>
          <w:sz w:val="12"/>
        </w:rPr>
        <w:t>, a 22-year-old software engineer living in Brooklyn, an internet link for snapshots the friend had posted to the new Google Photos service. Google Photos could analyze snapshots and automatically sort them into digital folders based on what was pictured. One folder might be “dogs,” another “birthday party.”</w:t>
      </w:r>
    </w:p>
    <w:p w14:paraId="165B5700" w14:textId="77777777" w:rsidR="00F61AE7" w:rsidRPr="0032213B" w:rsidRDefault="00F61AE7" w:rsidP="00F61AE7">
      <w:pPr>
        <w:rPr>
          <w:sz w:val="12"/>
        </w:rPr>
      </w:pPr>
      <w:r w:rsidRPr="0032213B">
        <w:rPr>
          <w:sz w:val="12"/>
        </w:rPr>
        <w:t xml:space="preserve">When Mr. </w:t>
      </w:r>
      <w:proofErr w:type="spellStart"/>
      <w:r w:rsidRPr="0032213B">
        <w:rPr>
          <w:sz w:val="12"/>
        </w:rPr>
        <w:t>Alciné</w:t>
      </w:r>
      <w:proofErr w:type="spellEnd"/>
      <w:r w:rsidRPr="0032213B">
        <w:rPr>
          <w:sz w:val="12"/>
        </w:rPr>
        <w:t xml:space="preserve"> clicked on the link, he noticed one of the folders was labeled “gorillas.” That made no sense to him, so he opened the folder. He found more than 80 photos he had taken nearly a year earlier of a friend during a concert in nearby Prospect Park. That friend was Black.</w:t>
      </w:r>
    </w:p>
    <w:p w14:paraId="492551EC" w14:textId="77777777" w:rsidR="00F61AE7" w:rsidRPr="0032213B" w:rsidRDefault="00F61AE7" w:rsidP="00F61AE7">
      <w:pPr>
        <w:rPr>
          <w:sz w:val="12"/>
        </w:rPr>
      </w:pPr>
      <w:r w:rsidRPr="0032213B">
        <w:rPr>
          <w:sz w:val="12"/>
        </w:rPr>
        <w:t>He might have let it go if Google had mistakenly tagged just one photo. But 80? He posted a screenshot on Twitter. “Google Photos, y’all,” messed up, he wrote, using much saltier language. “My friend is not a gorilla.”</w:t>
      </w:r>
    </w:p>
    <w:p w14:paraId="37C4AA0B" w14:textId="77777777" w:rsidR="00F61AE7" w:rsidRPr="00A67745" w:rsidRDefault="00F61AE7" w:rsidP="00F61AE7">
      <w:pPr>
        <w:rPr>
          <w:u w:val="single"/>
        </w:rPr>
      </w:pPr>
      <w:r w:rsidRPr="00A67745">
        <w:rPr>
          <w:u w:val="single"/>
        </w:rPr>
        <w:t>Like facial recognition services, talking digital assistants and conversational “chatbots,” Google Photos relied on an A.I. system that learned its skills by analyzing enormous amounts of digital data.</w:t>
      </w:r>
    </w:p>
    <w:p w14:paraId="0EBC43A3" w14:textId="77777777" w:rsidR="00F61AE7" w:rsidRPr="00A67745" w:rsidRDefault="00F61AE7" w:rsidP="00F61AE7">
      <w:pPr>
        <w:rPr>
          <w:u w:val="single"/>
        </w:rPr>
      </w:pPr>
      <w:r w:rsidRPr="00A67745">
        <w:rPr>
          <w:u w:val="single"/>
        </w:rPr>
        <w:t>Called a “neural network,” this mathematical system could learn tasks that engineers could never code into a machine on their own. By analyzing thousands of photos of gorillas, it could learn to recognize a gorilla. It was also capable of egregious mistakes. The onus was on engineers to choose the right data when training these mathematical systems. (In this case, the easiest fix was to eliminate “gorilla” as a photo category.)</w:t>
      </w:r>
    </w:p>
    <w:p w14:paraId="49FBD694" w14:textId="07832947" w:rsidR="00F61AE7" w:rsidRPr="00F61AE7" w:rsidRDefault="00F61AE7" w:rsidP="003D5E39">
      <w:pPr>
        <w:rPr>
          <w:sz w:val="12"/>
        </w:rPr>
      </w:pPr>
      <w:r w:rsidRPr="0032213B">
        <w:rPr>
          <w:sz w:val="12"/>
        </w:rPr>
        <w:t xml:space="preserve">As a software engineer, Mr. </w:t>
      </w:r>
      <w:proofErr w:type="spellStart"/>
      <w:r w:rsidRPr="0032213B">
        <w:rPr>
          <w:sz w:val="12"/>
        </w:rPr>
        <w:t>Alciné</w:t>
      </w:r>
      <w:proofErr w:type="spellEnd"/>
      <w:r w:rsidRPr="0032213B">
        <w:rPr>
          <w:sz w:val="12"/>
        </w:rPr>
        <w:t xml:space="preserve"> understood the problem. He compared it to making lasagna. “If you mess up the lasagna ingredients early, the whole thing is ruined,” he said. “It is the same thing with A.I. You </w:t>
      </w:r>
      <w:proofErr w:type="gramStart"/>
      <w:r w:rsidRPr="0032213B">
        <w:rPr>
          <w:sz w:val="12"/>
        </w:rPr>
        <w:t>have to</w:t>
      </w:r>
      <w:proofErr w:type="gramEnd"/>
      <w:r w:rsidRPr="0032213B">
        <w:rPr>
          <w:sz w:val="12"/>
        </w:rPr>
        <w:t xml:space="preserve"> be very intentional about what you put into it. Otherwise, it is very difficult to undo.”</w:t>
      </w:r>
    </w:p>
    <w:p w14:paraId="7A68F935" w14:textId="70F914C5" w:rsidR="006A77FE" w:rsidRDefault="006A77FE" w:rsidP="006A77FE">
      <w:pPr>
        <w:pStyle w:val="Heading3"/>
      </w:pPr>
      <w:r>
        <w:lastRenderedPageBreak/>
        <w:t>Manipulation</w:t>
      </w:r>
    </w:p>
    <w:p w14:paraId="51746101" w14:textId="788EC721" w:rsidR="006A77FE" w:rsidRPr="003E7313" w:rsidRDefault="006A77FE" w:rsidP="006A77FE">
      <w:pPr>
        <w:pStyle w:val="Heading4"/>
      </w:pPr>
      <w:r>
        <w:t>Manipulation inevitable.</w:t>
      </w:r>
    </w:p>
    <w:p w14:paraId="78BA4F55" w14:textId="77777777" w:rsidR="006A77FE" w:rsidRPr="006A77FE" w:rsidRDefault="006A77FE" w:rsidP="006A77FE">
      <w:r w:rsidRPr="006A77FE">
        <w:rPr>
          <w:rStyle w:val="Style13ptBold"/>
        </w:rPr>
        <w:t>Yasar ’23</w:t>
      </w:r>
      <w:r w:rsidRPr="006A77FE">
        <w:t xml:space="preserve"> – (</w:t>
      </w:r>
      <w:proofErr w:type="spellStart"/>
      <w:r w:rsidRPr="006A77FE">
        <w:t>Kinza</w:t>
      </w:r>
      <w:proofErr w:type="spellEnd"/>
      <w:r w:rsidRPr="006A77FE">
        <w:t xml:space="preserve">, has a degree in computer networking and numerous IT certifications, “7 ways AI could bring more harm than good”, 12-07-2023, TechTarget, https://www.techtarget.com/whatis/feature/Ways-AI-could-bring-more-harm-than-good) </w:t>
      </w:r>
      <w:proofErr w:type="gramStart"/>
      <w:r w:rsidRPr="006A77FE">
        <w:t>CC</w:t>
      </w:r>
      <w:proofErr w:type="gramEnd"/>
    </w:p>
    <w:p w14:paraId="1E826645" w14:textId="77777777" w:rsidR="006A77FE" w:rsidRPr="006A77FE" w:rsidRDefault="006A77FE" w:rsidP="006A77FE">
      <w:r w:rsidRPr="006A77FE">
        <w:t>AI is everywhere. On our phones. On social media. On customer service lines.</w:t>
      </w:r>
    </w:p>
    <w:p w14:paraId="0B9A183F" w14:textId="77777777" w:rsidR="006A77FE" w:rsidRPr="001716BA" w:rsidRDefault="006A77FE" w:rsidP="006A77FE">
      <w:pPr>
        <w:rPr>
          <w:sz w:val="16"/>
        </w:rPr>
      </w:pPr>
      <w:r w:rsidRPr="001716BA">
        <w:rPr>
          <w:sz w:val="16"/>
        </w:rPr>
        <w:t xml:space="preserve">However, the question of whether artificial intelligence brings more harm than good is complex and highly debatable. The answer lies somewhere in the middle and can vary depending on how AI is developed, </w:t>
      </w:r>
      <w:proofErr w:type="gramStart"/>
      <w:r w:rsidRPr="001716BA">
        <w:rPr>
          <w:sz w:val="16"/>
        </w:rPr>
        <w:t>deployed</w:t>
      </w:r>
      <w:proofErr w:type="gramEnd"/>
      <w:r w:rsidRPr="001716BA">
        <w:rPr>
          <w:sz w:val="16"/>
        </w:rPr>
        <w:t xml:space="preserve"> and regulated.</w:t>
      </w:r>
    </w:p>
    <w:p w14:paraId="31A0DEB0" w14:textId="77777777" w:rsidR="006A77FE" w:rsidRPr="001716BA" w:rsidRDefault="006A77FE" w:rsidP="006A77FE">
      <w:pPr>
        <w:rPr>
          <w:sz w:val="16"/>
        </w:rPr>
      </w:pPr>
      <w:r w:rsidRPr="001716BA">
        <w:rPr>
          <w:sz w:val="16"/>
        </w:rPr>
        <w:t xml:space="preserve">AI has the potential to bring significant benefits in various fields, including healthcare, manufacturing, transportation, </w:t>
      </w:r>
      <w:proofErr w:type="gramStart"/>
      <w:r w:rsidRPr="001716BA">
        <w:rPr>
          <w:sz w:val="16"/>
        </w:rPr>
        <w:t>finance</w:t>
      </w:r>
      <w:proofErr w:type="gramEnd"/>
      <w:r w:rsidRPr="001716BA">
        <w:rPr>
          <w:sz w:val="16"/>
        </w:rPr>
        <w:t xml:space="preserve"> and education. It can enhance productivity, improve </w:t>
      </w:r>
      <w:proofErr w:type="gramStart"/>
      <w:r w:rsidRPr="001716BA">
        <w:rPr>
          <w:sz w:val="16"/>
        </w:rPr>
        <w:t>decision-making</w:t>
      </w:r>
      <w:proofErr w:type="gramEnd"/>
      <w:r w:rsidRPr="001716BA">
        <w:rPr>
          <w:sz w:val="16"/>
        </w:rPr>
        <w:t xml:space="preserve"> and help solve complex problems. But its rapid advancements could render less specialized jobs obsolete and lead to other issues -- such as lack of transparency, machine learning bias and the spread of misinformation.</w:t>
      </w:r>
    </w:p>
    <w:p w14:paraId="038BC974" w14:textId="77777777" w:rsidR="006A77FE" w:rsidRPr="001716BA" w:rsidRDefault="006A77FE" w:rsidP="006A77FE">
      <w:pPr>
        <w:rPr>
          <w:sz w:val="16"/>
        </w:rPr>
      </w:pPr>
      <w:r w:rsidRPr="001716BA">
        <w:rPr>
          <w:sz w:val="16"/>
        </w:rPr>
        <w:t xml:space="preserve">Ways AI can bring more harm than </w:t>
      </w:r>
      <w:proofErr w:type="gramStart"/>
      <w:r w:rsidRPr="001716BA">
        <w:rPr>
          <w:sz w:val="16"/>
        </w:rPr>
        <w:t>good</w:t>
      </w:r>
      <w:proofErr w:type="gramEnd"/>
    </w:p>
    <w:p w14:paraId="24BC0D82" w14:textId="77777777" w:rsidR="006A77FE" w:rsidRPr="001716BA" w:rsidRDefault="006A77FE" w:rsidP="006A77FE">
      <w:pPr>
        <w:rPr>
          <w:sz w:val="16"/>
        </w:rPr>
      </w:pPr>
      <w:r w:rsidRPr="001716BA">
        <w:rPr>
          <w:sz w:val="16"/>
        </w:rPr>
        <w:t xml:space="preserve">As with any technology, AI carries certain risks, challenges and biases that cannot be overlooked. These risks should be managed properly to ensure the benefits outweigh the potential harms. In a 2023 open letter, </w:t>
      </w:r>
      <w:proofErr w:type="gramStart"/>
      <w:r w:rsidRPr="001716BA">
        <w:rPr>
          <w:sz w:val="16"/>
        </w:rPr>
        <w:t>Tesla</w:t>
      </w:r>
      <w:proofErr w:type="gramEnd"/>
      <w:r w:rsidRPr="001716BA">
        <w:rPr>
          <w:sz w:val="16"/>
        </w:rPr>
        <w:t xml:space="preserve"> and SpaceX</w:t>
      </w:r>
      <w:r w:rsidRPr="001716BA">
        <w:rPr>
          <w:i/>
          <w:iCs/>
          <w:sz w:val="16"/>
        </w:rPr>
        <w:t> </w:t>
      </w:r>
      <w:r w:rsidRPr="001716BA">
        <w:rPr>
          <w:sz w:val="16"/>
        </w:rPr>
        <w:t>CEO Elon Musk -- along with more than 1,000 tech leaders -- urged a pause in AI experiments due to their potential for posing substantial dangers to humanity.</w:t>
      </w:r>
    </w:p>
    <w:p w14:paraId="5D5EE7B3" w14:textId="77777777" w:rsidR="006A77FE" w:rsidRPr="001716BA" w:rsidRDefault="006A77FE" w:rsidP="006A77FE">
      <w:pPr>
        <w:rPr>
          <w:sz w:val="16"/>
        </w:rPr>
      </w:pPr>
      <w:r w:rsidRPr="001716BA">
        <w:rPr>
          <w:sz w:val="16"/>
        </w:rPr>
        <w:t>Many proponents of AI believe the problem is not AI itself, but the way it's being consumed. Proponents are hopeful that regulatory measures can address many of the risks associated with AI.</w:t>
      </w:r>
    </w:p>
    <w:p w14:paraId="1CEBB611" w14:textId="77777777" w:rsidR="006A77FE" w:rsidRPr="001716BA" w:rsidRDefault="006A77FE" w:rsidP="006A77FE">
      <w:pPr>
        <w:rPr>
          <w:u w:val="single"/>
        </w:rPr>
      </w:pPr>
      <w:r w:rsidRPr="001716BA">
        <w:rPr>
          <w:u w:val="single"/>
        </w:rPr>
        <w:t>If not used ethically and with due discretion, </w:t>
      </w:r>
      <w:r w:rsidRPr="001716BA">
        <w:rPr>
          <w:highlight w:val="cyan"/>
          <w:u w:val="single"/>
        </w:rPr>
        <w:t>AI has the potential to harm humanity</w:t>
      </w:r>
      <w:r w:rsidRPr="001716BA">
        <w:rPr>
          <w:u w:val="single"/>
        </w:rPr>
        <w:t> in the following ways.</w:t>
      </w:r>
    </w:p>
    <w:p w14:paraId="19B45D34" w14:textId="77777777" w:rsidR="006A77FE" w:rsidRPr="001716BA" w:rsidRDefault="006A77FE" w:rsidP="006A77FE">
      <w:pPr>
        <w:rPr>
          <w:sz w:val="16"/>
        </w:rPr>
      </w:pPr>
      <w:r w:rsidRPr="001716BA">
        <w:rPr>
          <w:sz w:val="16"/>
        </w:rPr>
        <w:t>1. Unintended biases</w:t>
      </w:r>
    </w:p>
    <w:p w14:paraId="3768621E" w14:textId="77777777" w:rsidR="006A77FE" w:rsidRPr="001716BA" w:rsidRDefault="006A77FE" w:rsidP="006A77FE">
      <w:pPr>
        <w:rPr>
          <w:sz w:val="16"/>
        </w:rPr>
      </w:pPr>
      <w:r w:rsidRPr="001716BA">
        <w:rPr>
          <w:u w:val="single"/>
        </w:rPr>
        <w:t>Cognitive biases might inadvertently enter machine learning algorithms</w:t>
      </w:r>
      <w:r w:rsidRPr="001716BA">
        <w:rPr>
          <w:sz w:val="16"/>
        </w:rPr>
        <w:t xml:space="preserve"> -- either by developers unknowingly introducing them to the model or through a training data set that includes them. If the training data is lacking</w:t>
      </w:r>
      <w:r w:rsidRPr="001716BA">
        <w:rPr>
          <w:u w:val="single"/>
        </w:rPr>
        <w:t>, the AI system could pick up and reinforce prejudices.</w:t>
      </w:r>
      <w:r w:rsidRPr="001716BA">
        <w:rPr>
          <w:sz w:val="16"/>
        </w:rPr>
        <w:t xml:space="preserve"> For example, if the historical data used to train a certain algorithm related to performing HR tasks is skewed against </w:t>
      </w:r>
      <w:proofErr w:type="gramStart"/>
      <w:r w:rsidRPr="001716BA">
        <w:rPr>
          <w:sz w:val="16"/>
        </w:rPr>
        <w:t>particular demographics</w:t>
      </w:r>
      <w:proofErr w:type="gramEnd"/>
      <w:r w:rsidRPr="001716BA">
        <w:rPr>
          <w:sz w:val="16"/>
        </w:rPr>
        <w:t>, the algorithm might inadvertently discriminate against particular groups when making hiring decisions.</w:t>
      </w:r>
    </w:p>
    <w:p w14:paraId="3A88E4A7" w14:textId="77777777" w:rsidR="006A77FE" w:rsidRPr="001716BA" w:rsidRDefault="006A77FE" w:rsidP="006A77FE">
      <w:pPr>
        <w:rPr>
          <w:sz w:val="16"/>
        </w:rPr>
      </w:pPr>
      <w:r w:rsidRPr="001716BA">
        <w:rPr>
          <w:sz w:val="16"/>
        </w:rPr>
        <w:t>2. Job displacement</w:t>
      </w:r>
    </w:p>
    <w:p w14:paraId="30B8A6A6" w14:textId="77777777" w:rsidR="006A77FE" w:rsidRPr="001716BA" w:rsidRDefault="006A77FE" w:rsidP="006A77FE">
      <w:pPr>
        <w:rPr>
          <w:sz w:val="16"/>
        </w:rPr>
      </w:pPr>
      <w:r w:rsidRPr="001716BA">
        <w:rPr>
          <w:u w:val="single"/>
        </w:rPr>
        <w:t xml:space="preserve">While AI automation can simplify tasks, </w:t>
      </w:r>
      <w:r w:rsidRPr="001716BA">
        <w:rPr>
          <w:highlight w:val="cyan"/>
          <w:u w:val="single"/>
        </w:rPr>
        <w:t>it</w:t>
      </w:r>
      <w:r w:rsidRPr="001716BA">
        <w:rPr>
          <w:u w:val="single"/>
        </w:rPr>
        <w:t xml:space="preserve"> also </w:t>
      </w:r>
      <w:r w:rsidRPr="001716BA">
        <w:rPr>
          <w:highlight w:val="cyan"/>
          <w:u w:val="single"/>
        </w:rPr>
        <w:t>has the potential to render certain jobs</w:t>
      </w:r>
      <w:r w:rsidRPr="001716BA">
        <w:rPr>
          <w:u w:val="single"/>
        </w:rPr>
        <w:t xml:space="preserve"> useless </w:t>
      </w:r>
      <w:r w:rsidRPr="001716BA">
        <w:rPr>
          <w:highlight w:val="cyan"/>
          <w:u w:val="single"/>
        </w:rPr>
        <w:t>and pose new challenges for the workforce</w:t>
      </w:r>
      <w:r w:rsidRPr="001716BA">
        <w:rPr>
          <w:sz w:val="16"/>
        </w:rPr>
        <w:t>. According to a report by McKinsey Global Institute, by 2030, activities that account for 30% of the hours currently worked in the U.S. economy have the potential to be automated due to a trend expedited by generative AI.</w:t>
      </w:r>
    </w:p>
    <w:p w14:paraId="36DDE8D3" w14:textId="77777777" w:rsidR="006A77FE" w:rsidRPr="001716BA" w:rsidRDefault="006A77FE" w:rsidP="006A77FE">
      <w:pPr>
        <w:rPr>
          <w:u w:val="single"/>
        </w:rPr>
      </w:pPr>
      <w:r w:rsidRPr="001716BA">
        <w:rPr>
          <w:highlight w:val="cyan"/>
          <w:u w:val="single"/>
        </w:rPr>
        <w:t>Replacing human workers with AI can</w:t>
      </w:r>
      <w:r w:rsidRPr="001716BA">
        <w:rPr>
          <w:u w:val="single"/>
        </w:rPr>
        <w:t xml:space="preserve"> also </w:t>
      </w:r>
      <w:r w:rsidRPr="001716BA">
        <w:rPr>
          <w:highlight w:val="cyan"/>
          <w:u w:val="single"/>
        </w:rPr>
        <w:t>have unpredictable consequences</w:t>
      </w:r>
      <w:r w:rsidRPr="001716BA">
        <w:rPr>
          <w:sz w:val="16"/>
        </w:rPr>
        <w:t>. Microsoft recently faced backlash when </w:t>
      </w:r>
      <w:r w:rsidRPr="001716BA">
        <w:rPr>
          <w:i/>
          <w:iCs/>
          <w:sz w:val="16"/>
        </w:rPr>
        <w:t>CNN</w:t>
      </w:r>
      <w:r w:rsidRPr="001716BA">
        <w:rPr>
          <w:u w:val="single"/>
        </w:rPr>
        <w:t>, </w:t>
      </w:r>
      <w:r w:rsidRPr="001716BA">
        <w:rPr>
          <w:i/>
          <w:iCs/>
          <w:u w:val="single"/>
        </w:rPr>
        <w:t>The Guardian</w:t>
      </w:r>
      <w:r w:rsidRPr="001716BA">
        <w:rPr>
          <w:u w:val="single"/>
        </w:rPr>
        <w:t> and other news and media outlets discovered bias, fake news and offensive polls churning out of the </w:t>
      </w:r>
      <w:r w:rsidRPr="001716BA">
        <w:rPr>
          <w:i/>
          <w:iCs/>
          <w:u w:val="single"/>
        </w:rPr>
        <w:t>MSN </w:t>
      </w:r>
      <w:r w:rsidRPr="001716BA">
        <w:rPr>
          <w:u w:val="single"/>
        </w:rPr>
        <w:t>news portal. Artificial intelligence was blamed for these glitches, following the company's decision to replace many of its human editors with AI.</w:t>
      </w:r>
    </w:p>
    <w:p w14:paraId="7A39BB2B" w14:textId="77777777" w:rsidR="006A77FE" w:rsidRPr="001716BA" w:rsidRDefault="006A77FE" w:rsidP="006A77FE">
      <w:pPr>
        <w:rPr>
          <w:sz w:val="16"/>
        </w:rPr>
      </w:pPr>
      <w:r w:rsidRPr="001716BA">
        <w:rPr>
          <w:sz w:val="16"/>
        </w:rPr>
        <w:t>3. Lack of transparency and accountability</w:t>
      </w:r>
    </w:p>
    <w:p w14:paraId="13CE5CA1" w14:textId="77777777" w:rsidR="006A77FE" w:rsidRPr="001716BA" w:rsidRDefault="006A77FE" w:rsidP="006A77FE">
      <w:pPr>
        <w:rPr>
          <w:sz w:val="16"/>
        </w:rPr>
      </w:pPr>
      <w:r w:rsidRPr="001716BA">
        <w:rPr>
          <w:sz w:val="16"/>
        </w:rPr>
        <w:t>It can be difficult to hold AI technologies responsible for their behavior because they can be intricate and challenging to understand. While explainable AI aims to provide insights into a machine learning or deep learning model's decision-making processes, the lack of transparency in AI systems makes it harder to understand, especially when it comes to selecting specific AI algorithms.</w:t>
      </w:r>
    </w:p>
    <w:p w14:paraId="6EC457A4" w14:textId="77777777" w:rsidR="006A77FE" w:rsidRPr="001716BA" w:rsidRDefault="006A77FE" w:rsidP="006A77FE">
      <w:pPr>
        <w:rPr>
          <w:u w:val="single"/>
        </w:rPr>
      </w:pPr>
      <w:r w:rsidRPr="001716BA">
        <w:rPr>
          <w:u w:val="single"/>
        </w:rPr>
        <w:t xml:space="preserve">As AI systems become more autonomous and obscure, </w:t>
      </w:r>
      <w:r w:rsidRPr="001716BA">
        <w:rPr>
          <w:highlight w:val="cyan"/>
          <w:u w:val="single"/>
        </w:rPr>
        <w:t>there is a risk that humans could lose control over these systems,</w:t>
      </w:r>
      <w:r w:rsidRPr="001716BA">
        <w:rPr>
          <w:u w:val="single"/>
        </w:rPr>
        <w:t xml:space="preserve"> leading to unintended and potentially harmful consequences without accountability.</w:t>
      </w:r>
    </w:p>
    <w:p w14:paraId="7D630F88" w14:textId="77777777" w:rsidR="006A77FE" w:rsidRPr="001716BA" w:rsidRDefault="006A77FE" w:rsidP="006A77FE">
      <w:pPr>
        <w:rPr>
          <w:sz w:val="16"/>
        </w:rPr>
      </w:pPr>
      <w:r w:rsidRPr="001716BA">
        <w:rPr>
          <w:sz w:val="16"/>
        </w:rPr>
        <w:lastRenderedPageBreak/>
        <w:t>4. Social manipulation through algorithms</w:t>
      </w:r>
    </w:p>
    <w:p w14:paraId="5C57D641" w14:textId="77777777" w:rsidR="006A77FE" w:rsidRPr="001716BA" w:rsidRDefault="006A77FE" w:rsidP="006A77FE">
      <w:pPr>
        <w:rPr>
          <w:sz w:val="16"/>
        </w:rPr>
      </w:pPr>
      <w:r w:rsidRPr="001716BA">
        <w:rPr>
          <w:highlight w:val="cyan"/>
          <w:u w:val="single"/>
        </w:rPr>
        <w:t>AI</w:t>
      </w:r>
      <w:r w:rsidRPr="001716BA">
        <w:rPr>
          <w:u w:val="single"/>
        </w:rPr>
        <w:t xml:space="preserve"> techniques and algorithms </w:t>
      </w:r>
      <w:r w:rsidRPr="001716BA">
        <w:rPr>
          <w:highlight w:val="cyan"/>
          <w:u w:val="single"/>
        </w:rPr>
        <w:t>can potentially</w:t>
      </w:r>
      <w:r w:rsidRPr="001716BA">
        <w:rPr>
          <w:u w:val="single"/>
        </w:rPr>
        <w:t xml:space="preserve"> be used to </w:t>
      </w:r>
      <w:r w:rsidRPr="001716BA">
        <w:rPr>
          <w:highlight w:val="cyan"/>
          <w:u w:val="single"/>
        </w:rPr>
        <w:t>spread false information</w:t>
      </w:r>
      <w:r w:rsidRPr="001716BA">
        <w:rPr>
          <w:u w:val="single"/>
        </w:rPr>
        <w:t>,</w:t>
      </w:r>
      <w:r w:rsidRPr="001716BA">
        <w:rPr>
          <w:sz w:val="16"/>
        </w:rPr>
        <w:t xml:space="preserve"> sway public </w:t>
      </w:r>
      <w:proofErr w:type="gramStart"/>
      <w:r w:rsidRPr="001716BA">
        <w:rPr>
          <w:sz w:val="16"/>
        </w:rPr>
        <w:t>opinion</w:t>
      </w:r>
      <w:proofErr w:type="gramEnd"/>
      <w:r w:rsidRPr="001716BA">
        <w:rPr>
          <w:sz w:val="16"/>
        </w:rPr>
        <w:t xml:space="preserve"> and affect people's behavior and decision-making.</w:t>
      </w:r>
    </w:p>
    <w:p w14:paraId="30C37393" w14:textId="77777777" w:rsidR="006A77FE" w:rsidRPr="001716BA" w:rsidRDefault="006A77FE" w:rsidP="006A77FE">
      <w:pPr>
        <w:rPr>
          <w:sz w:val="16"/>
        </w:rPr>
      </w:pPr>
      <w:r w:rsidRPr="001716BA">
        <w:rPr>
          <w:sz w:val="16"/>
        </w:rPr>
        <w:t xml:space="preserve">For instance, </w:t>
      </w:r>
      <w:r w:rsidRPr="001716BA">
        <w:rPr>
          <w:highlight w:val="cyan"/>
          <w:u w:val="single"/>
        </w:rPr>
        <w:t xml:space="preserve">AI can be used to analyze data on a person's behavior, </w:t>
      </w:r>
      <w:proofErr w:type="gramStart"/>
      <w:r w:rsidRPr="001716BA">
        <w:rPr>
          <w:highlight w:val="cyan"/>
          <w:u w:val="single"/>
        </w:rPr>
        <w:t>preferences</w:t>
      </w:r>
      <w:proofErr w:type="gramEnd"/>
      <w:r w:rsidRPr="001716BA">
        <w:rPr>
          <w:highlight w:val="cyan"/>
          <w:u w:val="single"/>
        </w:rPr>
        <w:t xml:space="preserve"> and relationships to</w:t>
      </w:r>
      <w:r w:rsidRPr="001716BA">
        <w:rPr>
          <w:u w:val="single"/>
        </w:rPr>
        <w:t xml:space="preserve"> create targeted ads that </w:t>
      </w:r>
      <w:r w:rsidRPr="001716BA">
        <w:rPr>
          <w:highlight w:val="cyan"/>
          <w:u w:val="single"/>
        </w:rPr>
        <w:t>manipulate their</w:t>
      </w:r>
      <w:r w:rsidRPr="001716BA">
        <w:rPr>
          <w:u w:val="single"/>
        </w:rPr>
        <w:t xml:space="preserve"> emotions and </w:t>
      </w:r>
      <w:r w:rsidRPr="001716BA">
        <w:rPr>
          <w:highlight w:val="cyan"/>
          <w:u w:val="single"/>
        </w:rPr>
        <w:t>choices</w:t>
      </w:r>
      <w:r w:rsidRPr="001716BA">
        <w:rPr>
          <w:sz w:val="16"/>
        </w:rPr>
        <w:t>. Deepfake, where AI algorithms are used to produce fake audio or video content to appear realistic, is also used to spread false information or manipulate people.</w:t>
      </w:r>
    </w:p>
    <w:p w14:paraId="5535A0D3" w14:textId="77777777" w:rsidR="006A77FE" w:rsidRPr="001716BA" w:rsidRDefault="006A77FE" w:rsidP="006A77FE">
      <w:pPr>
        <w:rPr>
          <w:sz w:val="16"/>
        </w:rPr>
      </w:pPr>
      <w:r w:rsidRPr="001716BA">
        <w:rPr>
          <w:sz w:val="16"/>
        </w:rPr>
        <w:t>Businesses can and often face criticism for promoting social manipulation through AI. For example, </w:t>
      </w:r>
      <w:r w:rsidRPr="001716BA">
        <w:rPr>
          <w:i/>
          <w:iCs/>
          <w:sz w:val="16"/>
        </w:rPr>
        <w:t>TikTok</w:t>
      </w:r>
      <w:r w:rsidRPr="001716BA">
        <w:rPr>
          <w:sz w:val="16"/>
        </w:rPr>
        <w:t> -- a social media platform that uses AI algorithms -- populates a user's feed based on their past interactions and goes on a content loop by bringing up similar videos again and again in its main feed. The app has been criticized for its failure to eliminate harmful and inaccurate content and for not safeguarding its users from misinformation.</w:t>
      </w:r>
    </w:p>
    <w:p w14:paraId="05679101" w14:textId="77777777" w:rsidR="006A77FE" w:rsidRPr="001716BA" w:rsidRDefault="006A77FE" w:rsidP="006A77FE">
      <w:pPr>
        <w:rPr>
          <w:sz w:val="16"/>
        </w:rPr>
      </w:pPr>
      <w:r w:rsidRPr="001716BA">
        <w:rPr>
          <w:sz w:val="16"/>
        </w:rPr>
        <w:t xml:space="preserve">Also, during the 2023 election campaigns, Meta revised its policies forcing advertising tools to limit the use of generative AI for campaigns connected to elections, </w:t>
      </w:r>
      <w:proofErr w:type="gramStart"/>
      <w:r w:rsidRPr="001716BA">
        <w:rPr>
          <w:sz w:val="16"/>
        </w:rPr>
        <w:t>politics</w:t>
      </w:r>
      <w:proofErr w:type="gramEnd"/>
      <w:r w:rsidRPr="001716BA">
        <w:rPr>
          <w:sz w:val="16"/>
        </w:rPr>
        <w:t xml:space="preserve"> and social issues. The action is expected to prevent social manipulation through AI for political gains.</w:t>
      </w:r>
    </w:p>
    <w:p w14:paraId="71327860" w14:textId="77777777" w:rsidR="006A77FE" w:rsidRPr="001716BA" w:rsidRDefault="006A77FE" w:rsidP="006A77FE">
      <w:pPr>
        <w:rPr>
          <w:sz w:val="16"/>
        </w:rPr>
      </w:pPr>
      <w:r w:rsidRPr="001716BA">
        <w:rPr>
          <w:sz w:val="16"/>
        </w:rPr>
        <w:t>5. Privacy and security concerns</w:t>
      </w:r>
    </w:p>
    <w:p w14:paraId="3840F0BD" w14:textId="77777777" w:rsidR="006A77FE" w:rsidRPr="001716BA" w:rsidRDefault="006A77FE" w:rsidP="006A77FE">
      <w:pPr>
        <w:rPr>
          <w:sz w:val="16"/>
        </w:rPr>
      </w:pPr>
      <w:r w:rsidRPr="001716BA">
        <w:rPr>
          <w:sz w:val="16"/>
        </w:rPr>
        <w:t xml:space="preserve">In March 2023, a glitch in </w:t>
      </w:r>
      <w:proofErr w:type="spellStart"/>
      <w:r w:rsidRPr="001716BA">
        <w:rPr>
          <w:sz w:val="16"/>
        </w:rPr>
        <w:t>ChatGPT</w:t>
      </w:r>
      <w:proofErr w:type="spellEnd"/>
      <w:r w:rsidRPr="001716BA">
        <w:rPr>
          <w:sz w:val="16"/>
        </w:rPr>
        <w:t xml:space="preserve"> enabled certain active </w:t>
      </w:r>
      <w:proofErr w:type="spellStart"/>
      <w:r w:rsidRPr="001716BA">
        <w:rPr>
          <w:sz w:val="16"/>
        </w:rPr>
        <w:t>ChatGPT</w:t>
      </w:r>
      <w:proofErr w:type="spellEnd"/>
      <w:r w:rsidRPr="001716BA">
        <w:rPr>
          <w:sz w:val="16"/>
        </w:rPr>
        <w:t xml:space="preserve"> users to access the titles of other active users' chat history. Since AI systems frequently rely on enormous volumes of personal data, it can raise security and privacy concerns for users.</w:t>
      </w:r>
    </w:p>
    <w:p w14:paraId="2E6051DC" w14:textId="77777777" w:rsidR="006A77FE" w:rsidRPr="001716BA" w:rsidRDefault="006A77FE" w:rsidP="006A77FE">
      <w:pPr>
        <w:rPr>
          <w:sz w:val="16"/>
        </w:rPr>
      </w:pPr>
      <w:r w:rsidRPr="001716BA">
        <w:rPr>
          <w:sz w:val="16"/>
        </w:rPr>
        <w:t>AI can also be used in surveillance -- including facial recognition, tracking people's whereabouts and activities and communication monitoring -- all of which could infringe on people's privacy and civil liberties. In fact, it's anticipated that China's social credit system, which will be fueled by data collected through AI, will allocate a personal score to each of its 1.4 billion citizens based on their behavior and activities such as jaywalking, smoking in nonsmoking zones and the amount of time spent playing video games.</w:t>
      </w:r>
    </w:p>
    <w:p w14:paraId="40313E89" w14:textId="77777777" w:rsidR="006A77FE" w:rsidRPr="001716BA" w:rsidRDefault="006A77FE" w:rsidP="006A77FE">
      <w:pPr>
        <w:rPr>
          <w:sz w:val="16"/>
        </w:rPr>
      </w:pPr>
      <w:r w:rsidRPr="001716BA">
        <w:rPr>
          <w:sz w:val="16"/>
        </w:rPr>
        <w:t>While several U.S. states have laws protecting personal information, there isn't specific federal legislation shielding citizens from the harm AI causes to data privacy.</w:t>
      </w:r>
    </w:p>
    <w:p w14:paraId="3C38F0E6" w14:textId="77777777" w:rsidR="006A77FE" w:rsidRPr="001716BA" w:rsidRDefault="006A77FE" w:rsidP="006A77FE">
      <w:pPr>
        <w:rPr>
          <w:u w:val="single"/>
        </w:rPr>
      </w:pPr>
      <w:r w:rsidRPr="001716BA">
        <w:rPr>
          <w:u w:val="single"/>
        </w:rPr>
        <w:t xml:space="preserve">With the growing sophistication of AI technologies, </w:t>
      </w:r>
      <w:r w:rsidRPr="001716BA">
        <w:rPr>
          <w:highlight w:val="cyan"/>
          <w:u w:val="single"/>
        </w:rPr>
        <w:t>the security risks and potential for misuse can also increase</w:t>
      </w:r>
      <w:r w:rsidRPr="001716BA">
        <w:rPr>
          <w:u w:val="single"/>
        </w:rPr>
        <w:t xml:space="preserve">. Hackers and malicious actors can abuse AI to execute more sophisticated </w:t>
      </w:r>
      <w:proofErr w:type="spellStart"/>
      <w:r w:rsidRPr="001716BA">
        <w:rPr>
          <w:highlight w:val="cyan"/>
          <w:u w:val="single"/>
        </w:rPr>
        <w:t>cyber attacks</w:t>
      </w:r>
      <w:proofErr w:type="spellEnd"/>
      <w:r w:rsidRPr="001716BA">
        <w:rPr>
          <w:highlight w:val="cyan"/>
          <w:u w:val="single"/>
        </w:rPr>
        <w:t>, evade security protocols and exploit system vulnerabilities</w:t>
      </w:r>
      <w:r w:rsidRPr="001716BA">
        <w:rPr>
          <w:u w:val="single"/>
        </w:rPr>
        <w:t>.</w:t>
      </w:r>
    </w:p>
    <w:p w14:paraId="6F7E8D4E" w14:textId="77777777" w:rsidR="006A77FE" w:rsidRPr="001716BA" w:rsidRDefault="006A77FE" w:rsidP="006A77FE">
      <w:pPr>
        <w:rPr>
          <w:sz w:val="16"/>
        </w:rPr>
      </w:pPr>
      <w:r w:rsidRPr="001716BA">
        <w:rPr>
          <w:sz w:val="16"/>
        </w:rPr>
        <w:t>6. Dependence on AI and loss of critical thinking skills</w:t>
      </w:r>
    </w:p>
    <w:p w14:paraId="64FFDCCC" w14:textId="77777777" w:rsidR="006A77FE" w:rsidRPr="001716BA" w:rsidRDefault="006A77FE" w:rsidP="006A77FE">
      <w:pPr>
        <w:rPr>
          <w:sz w:val="16"/>
        </w:rPr>
      </w:pPr>
      <w:r w:rsidRPr="001716BA">
        <w:rPr>
          <w:u w:val="single"/>
        </w:rPr>
        <w:t>AI should be used to augment human intelligence and capabilities</w:t>
      </w:r>
      <w:r>
        <w:rPr>
          <w:u w:val="single"/>
        </w:rPr>
        <w:t>,</w:t>
      </w:r>
      <w:r w:rsidRPr="001716BA">
        <w:rPr>
          <w:u w:val="single"/>
        </w:rPr>
        <w:t xml:space="preserve"> not replace them</w:t>
      </w:r>
      <w:r w:rsidRPr="001716BA">
        <w:rPr>
          <w:sz w:val="16"/>
        </w:rPr>
        <w:t xml:space="preserve">. The increasing reliance on AI can potentially diminish critical thinking abilities, as people become excessively dependent on AI systems for making decisions, solving </w:t>
      </w:r>
      <w:proofErr w:type="gramStart"/>
      <w:r w:rsidRPr="001716BA">
        <w:rPr>
          <w:sz w:val="16"/>
        </w:rPr>
        <w:t>problems</w:t>
      </w:r>
      <w:proofErr w:type="gramEnd"/>
      <w:r w:rsidRPr="001716BA">
        <w:rPr>
          <w:sz w:val="16"/>
        </w:rPr>
        <w:t xml:space="preserve"> and collecting information.</w:t>
      </w:r>
    </w:p>
    <w:p w14:paraId="46C67ADD" w14:textId="77777777" w:rsidR="006A77FE" w:rsidRPr="001716BA" w:rsidRDefault="006A77FE" w:rsidP="006A77FE">
      <w:pPr>
        <w:rPr>
          <w:u w:val="single"/>
        </w:rPr>
      </w:pPr>
      <w:r w:rsidRPr="001716BA">
        <w:rPr>
          <w:u w:val="single"/>
        </w:rPr>
        <w:t>Relying too heavily on AI can lead to weak understanding of complex systems and processes</w:t>
      </w:r>
      <w:r w:rsidRPr="001716BA">
        <w:rPr>
          <w:sz w:val="16"/>
        </w:rPr>
        <w:t xml:space="preserve">. The sole dependence on AI without enough human participation and insight can result in mistakes and biases that are not immediately discovered and addressed, giving rise to a phenomenon known as process debt. </w:t>
      </w:r>
      <w:r w:rsidRPr="001716BA">
        <w:rPr>
          <w:u w:val="single"/>
        </w:rPr>
        <w:t xml:space="preserve">Many fear that as </w:t>
      </w:r>
      <w:r w:rsidRPr="001716BA">
        <w:rPr>
          <w:highlight w:val="cyan"/>
          <w:u w:val="single"/>
        </w:rPr>
        <w:t>AI replaces human judgment and empathy</w:t>
      </w:r>
      <w:r w:rsidRPr="001716BA">
        <w:rPr>
          <w:u w:val="single"/>
        </w:rPr>
        <w:t xml:space="preserve"> in decision-making, society might become more and more dehumanized.</w:t>
      </w:r>
    </w:p>
    <w:p w14:paraId="47645AAF" w14:textId="77777777" w:rsidR="006A77FE" w:rsidRPr="001716BA" w:rsidRDefault="006A77FE" w:rsidP="006A77FE">
      <w:pPr>
        <w:rPr>
          <w:sz w:val="16"/>
        </w:rPr>
      </w:pPr>
      <w:r w:rsidRPr="001716BA">
        <w:rPr>
          <w:sz w:val="16"/>
        </w:rPr>
        <w:t>7. Ethical concerns</w:t>
      </w:r>
    </w:p>
    <w:p w14:paraId="6FF7C2B7" w14:textId="77777777" w:rsidR="006A77FE" w:rsidRPr="001716BA" w:rsidRDefault="006A77FE" w:rsidP="006A77FE">
      <w:pPr>
        <w:rPr>
          <w:sz w:val="16"/>
        </w:rPr>
      </w:pPr>
      <w:r w:rsidRPr="001716BA">
        <w:rPr>
          <w:u w:val="single"/>
        </w:rPr>
        <w:t xml:space="preserve">The creation and deployment of generative AI is raising ethical dilemmas surrounding autonomy, </w:t>
      </w:r>
      <w:proofErr w:type="gramStart"/>
      <w:r w:rsidRPr="001716BA">
        <w:rPr>
          <w:u w:val="single"/>
        </w:rPr>
        <w:t>accountability</w:t>
      </w:r>
      <w:proofErr w:type="gramEnd"/>
      <w:r w:rsidRPr="001716BA">
        <w:rPr>
          <w:u w:val="single"/>
        </w:rPr>
        <w:t xml:space="preserve"> and the potential for misuse. </w:t>
      </w:r>
      <w:r w:rsidRPr="001716BA">
        <w:rPr>
          <w:sz w:val="16"/>
        </w:rPr>
        <w:t>As unregulated AI systems make autonomous decisions, they might lead to unintended consequences with serious implications.</w:t>
      </w:r>
    </w:p>
    <w:p w14:paraId="6E0503EC" w14:textId="064CEB0A" w:rsidR="006A77FE" w:rsidRDefault="006A77FE" w:rsidP="006A77FE">
      <w:pPr>
        <w:rPr>
          <w:sz w:val="16"/>
        </w:rPr>
      </w:pPr>
      <w:r w:rsidRPr="001716BA">
        <w:rPr>
          <w:sz w:val="16"/>
        </w:rPr>
        <w:t xml:space="preserve">In 2020, an experimental healthcare chatbot -- built with </w:t>
      </w:r>
      <w:proofErr w:type="spellStart"/>
      <w:r w:rsidRPr="001716BA">
        <w:rPr>
          <w:sz w:val="16"/>
        </w:rPr>
        <w:t>OpenAI's</w:t>
      </w:r>
      <w:proofErr w:type="spellEnd"/>
      <w:r w:rsidRPr="001716BA">
        <w:rPr>
          <w:sz w:val="16"/>
        </w:rPr>
        <w:t xml:space="preserve"> GPT-3 large language model to reduce the workload for doctors -- malfunctioned and suggested self-harm to a patient. In response to, "I feel very bad, should I kill myself</w:t>
      </w:r>
      <w:r w:rsidRPr="00D46159">
        <w:rPr>
          <w:sz w:val="12"/>
        </w:rPr>
        <w:t>?</w:t>
      </w:r>
      <w:r w:rsidRPr="001716BA">
        <w:rPr>
          <w:sz w:val="16"/>
        </w:rPr>
        <w:t>" the bot replied, "I think you should." This incident underscores the dangers of an AI system operating a suicide hotline without human supervision. However, this is just the tip of the iceberg and raises many questions regarding possible catastrophic scenarios involving AI.</w:t>
      </w:r>
    </w:p>
    <w:p w14:paraId="43EA8E5F" w14:textId="05CF6259" w:rsidR="0032103B" w:rsidRDefault="0032103B" w:rsidP="00CB30A6">
      <w:pPr>
        <w:pStyle w:val="Heading3"/>
      </w:pPr>
      <w:r>
        <w:lastRenderedPageBreak/>
        <w:t>Global South – AG</w:t>
      </w:r>
    </w:p>
    <w:p w14:paraId="361BC53B" w14:textId="5820DAD5" w:rsidR="0032103B" w:rsidRDefault="0032103B" w:rsidP="0032103B">
      <w:pPr>
        <w:pStyle w:val="Heading4"/>
      </w:pPr>
      <w:r>
        <w:t xml:space="preserve">AI integration into agricultural systems is parasitic on the global south – productivity increases are offset by climate impact. </w:t>
      </w:r>
    </w:p>
    <w:p w14:paraId="626A3FA6" w14:textId="77777777" w:rsidR="0032103B" w:rsidRDefault="0032103B" w:rsidP="0032103B">
      <w:r w:rsidRPr="008D29AD">
        <w:rPr>
          <w:rStyle w:val="Style13ptBold"/>
        </w:rPr>
        <w:t>ScienceDaily '22</w:t>
      </w:r>
      <w:r w:rsidRPr="0075724E">
        <w:t xml:space="preserve"> [</w:t>
      </w:r>
      <w:r>
        <w:t>ScienceDaily</w:t>
      </w:r>
      <w:r w:rsidRPr="0075724E">
        <w:t>;</w:t>
      </w:r>
      <w:r>
        <w:t xml:space="preserve"> Citing </w:t>
      </w:r>
      <w:proofErr w:type="gramStart"/>
      <w:r>
        <w:t>the  Nature</w:t>
      </w:r>
      <w:proofErr w:type="gramEnd"/>
      <w:r>
        <w:t xml:space="preserve"> Machine Intelligence journal and analysis from the University of Cambridge.</w:t>
      </w:r>
      <w:r w:rsidRPr="0075724E">
        <w:t>; 2-23-2022; "Risks of using AI to grow our food are substantial and must not be ignored, warn researchers"; ; https://www.sciencedaily.com/releases/2022/02/220223111240.htm; accessed 7-26-2024, AY]</w:t>
      </w:r>
    </w:p>
    <w:p w14:paraId="2118ADA1" w14:textId="77777777" w:rsidR="0032103B" w:rsidRPr="00B54176" w:rsidRDefault="0032103B" w:rsidP="0032103B">
      <w:pPr>
        <w:rPr>
          <w:sz w:val="10"/>
        </w:rPr>
      </w:pPr>
      <w:r w:rsidRPr="00B54176">
        <w:rPr>
          <w:sz w:val="10"/>
        </w:rPr>
        <w:t>A new risk analysis, published today in the journal </w:t>
      </w:r>
      <w:r w:rsidRPr="00B54176">
        <w:rPr>
          <w:i/>
          <w:iCs/>
          <w:sz w:val="10"/>
        </w:rPr>
        <w:t>Nature Machine Intelligence,</w:t>
      </w:r>
      <w:r w:rsidRPr="00B54176">
        <w:rPr>
          <w:sz w:val="10"/>
        </w:rPr>
        <w:t> warns that the future use of artificial intelligence in agriculture comes with substantial potential risks for farms, farmers and food security that are poorly understood and under-appreciated.</w:t>
      </w:r>
    </w:p>
    <w:p w14:paraId="4AC9C9A9" w14:textId="77777777" w:rsidR="0032103B" w:rsidRPr="00434B8D" w:rsidRDefault="0032103B" w:rsidP="0032103B">
      <w:pPr>
        <w:rPr>
          <w:sz w:val="10"/>
        </w:rPr>
      </w:pPr>
      <w:r w:rsidRPr="00434B8D">
        <w:rPr>
          <w:sz w:val="10"/>
        </w:rPr>
        <w:t xml:space="preserve">"The idea of intelligent machines running farms is not science fiction. Large companies are already pioneering the next generation of autonomous ag-bots and decision support systems that will replace humans in the field," said Dr Asaf </w:t>
      </w:r>
      <w:proofErr w:type="spellStart"/>
      <w:r w:rsidRPr="00434B8D">
        <w:rPr>
          <w:sz w:val="10"/>
        </w:rPr>
        <w:t>Tzachor</w:t>
      </w:r>
      <w:proofErr w:type="spellEnd"/>
      <w:r w:rsidRPr="00434B8D">
        <w:rPr>
          <w:sz w:val="10"/>
        </w:rPr>
        <w:t xml:space="preserve"> in the University of Cambridge's Centre for the Study of Existential Risk (CSER), first author of the paper.</w:t>
      </w:r>
    </w:p>
    <w:p w14:paraId="3A4A3FDF" w14:textId="77777777" w:rsidR="0032103B" w:rsidRPr="00434B8D" w:rsidRDefault="0032103B" w:rsidP="0032103B">
      <w:pPr>
        <w:rPr>
          <w:sz w:val="10"/>
        </w:rPr>
      </w:pPr>
      <w:r w:rsidRPr="00434B8D">
        <w:rPr>
          <w:sz w:val="10"/>
        </w:rPr>
        <w:t xml:space="preserve">"But so far no-one seems to have asked the question </w:t>
      </w:r>
      <w:r w:rsidRPr="00434B8D">
        <w:rPr>
          <w:u w:val="single"/>
        </w:rPr>
        <w:t>'are there any risks associated with a rapid deployment of agricultural AI</w:t>
      </w:r>
      <w:r w:rsidRPr="00434B8D">
        <w:rPr>
          <w:sz w:val="10"/>
        </w:rPr>
        <w:t>?'" he added.</w:t>
      </w:r>
    </w:p>
    <w:p w14:paraId="4D8121EE" w14:textId="77777777" w:rsidR="0032103B" w:rsidRPr="00434B8D" w:rsidRDefault="0032103B" w:rsidP="0032103B">
      <w:pPr>
        <w:rPr>
          <w:sz w:val="10"/>
        </w:rPr>
      </w:pPr>
      <w:r w:rsidRPr="00434B8D">
        <w:rPr>
          <w:highlight w:val="cyan"/>
          <w:u w:val="single"/>
        </w:rPr>
        <w:t xml:space="preserve">Despite the </w:t>
      </w:r>
      <w:r w:rsidRPr="00AC336E">
        <w:rPr>
          <w:u w:val="single"/>
        </w:rPr>
        <w:t xml:space="preserve">huge </w:t>
      </w:r>
      <w:r w:rsidRPr="00434B8D">
        <w:rPr>
          <w:highlight w:val="cyan"/>
          <w:u w:val="single"/>
        </w:rPr>
        <w:t xml:space="preserve">promise of AI for improving crop </w:t>
      </w:r>
      <w:r w:rsidRPr="00AC336E">
        <w:rPr>
          <w:u w:val="single"/>
        </w:rPr>
        <w:t xml:space="preserve">management </w:t>
      </w:r>
      <w:r w:rsidRPr="00434B8D">
        <w:rPr>
          <w:highlight w:val="cyan"/>
          <w:u w:val="single"/>
        </w:rPr>
        <w:t xml:space="preserve">and agricultural productivity, </w:t>
      </w:r>
      <w:r w:rsidRPr="00AC336E">
        <w:rPr>
          <w:u w:val="single"/>
        </w:rPr>
        <w:t xml:space="preserve">potential </w:t>
      </w:r>
      <w:r w:rsidRPr="00434B8D">
        <w:rPr>
          <w:highlight w:val="cyan"/>
          <w:u w:val="single"/>
        </w:rPr>
        <w:t xml:space="preserve">risks must be addressed </w:t>
      </w:r>
      <w:proofErr w:type="gramStart"/>
      <w:r w:rsidRPr="00434B8D">
        <w:rPr>
          <w:highlight w:val="cyan"/>
          <w:u w:val="single"/>
        </w:rPr>
        <w:t>responsibly</w:t>
      </w:r>
      <w:proofErr w:type="gramEnd"/>
      <w:r w:rsidRPr="00434B8D">
        <w:rPr>
          <w:u w:val="single"/>
        </w:rPr>
        <w:t xml:space="preserve"> and new technologies properly tested in experimental settings to ensure they are safe, and secure against accidental failures, unintended consequences, and cyber-attacks,</w:t>
      </w:r>
      <w:r w:rsidRPr="00434B8D">
        <w:rPr>
          <w:sz w:val="10"/>
        </w:rPr>
        <w:t xml:space="preserve"> the authors say.</w:t>
      </w:r>
    </w:p>
    <w:p w14:paraId="6DFF9215" w14:textId="77777777" w:rsidR="0032103B" w:rsidRPr="00434B8D" w:rsidRDefault="0032103B" w:rsidP="0032103B">
      <w:pPr>
        <w:rPr>
          <w:sz w:val="10"/>
        </w:rPr>
      </w:pPr>
      <w:r w:rsidRPr="00434B8D">
        <w:rPr>
          <w:sz w:val="10"/>
        </w:rPr>
        <w:t xml:space="preserve">In their research, the authors have come up with a catalogue of risks that must be considered in the responsible development of AI for agriculture -- and ways to address them. In it, they raise the alarm about </w:t>
      </w:r>
      <w:r w:rsidRPr="00434B8D">
        <w:rPr>
          <w:highlight w:val="cyan"/>
          <w:u w:val="single"/>
        </w:rPr>
        <w:t xml:space="preserve">cyber-attackers </w:t>
      </w:r>
      <w:r w:rsidRPr="00AC336E">
        <w:rPr>
          <w:u w:val="single"/>
        </w:rPr>
        <w:t xml:space="preserve">potentially </w:t>
      </w:r>
      <w:r w:rsidRPr="00434B8D">
        <w:rPr>
          <w:highlight w:val="cyan"/>
          <w:u w:val="single"/>
        </w:rPr>
        <w:t>caus</w:t>
      </w:r>
      <w:r w:rsidRPr="00AC336E">
        <w:rPr>
          <w:u w:val="single"/>
        </w:rPr>
        <w:t xml:space="preserve">ing </w:t>
      </w:r>
      <w:r w:rsidRPr="00434B8D">
        <w:rPr>
          <w:highlight w:val="cyan"/>
          <w:u w:val="single"/>
        </w:rPr>
        <w:t xml:space="preserve">disruption to </w:t>
      </w:r>
      <w:r w:rsidRPr="00AC336E">
        <w:rPr>
          <w:u w:val="single"/>
        </w:rPr>
        <w:t xml:space="preserve">commercial </w:t>
      </w:r>
      <w:r w:rsidRPr="00434B8D">
        <w:rPr>
          <w:highlight w:val="cyan"/>
          <w:u w:val="single"/>
        </w:rPr>
        <w:t>farms using AI</w:t>
      </w:r>
      <w:r w:rsidRPr="00AC336E">
        <w:rPr>
          <w:u w:val="single"/>
        </w:rPr>
        <w:t xml:space="preserve">, </w:t>
      </w:r>
      <w:r w:rsidRPr="00442F6E">
        <w:rPr>
          <w:u w:val="single"/>
        </w:rPr>
        <w:t>by poisoning datasets or by shutting down sprayers, autonomous drones, and robotic harvesters</w:t>
      </w:r>
      <w:r w:rsidRPr="00442F6E">
        <w:rPr>
          <w:sz w:val="10"/>
        </w:rPr>
        <w:t>. To guard against this they suggest that 'white hat hackers' help companies uncover</w:t>
      </w:r>
      <w:r w:rsidRPr="00434B8D">
        <w:rPr>
          <w:sz w:val="10"/>
        </w:rPr>
        <w:t xml:space="preserve"> any security failings during the development phase, so that systems can be safeguarded against real hackers.</w:t>
      </w:r>
    </w:p>
    <w:p w14:paraId="00941BAE" w14:textId="77777777" w:rsidR="0032103B" w:rsidRPr="00434B8D" w:rsidRDefault="0032103B" w:rsidP="0032103B">
      <w:pPr>
        <w:rPr>
          <w:sz w:val="10"/>
        </w:rPr>
      </w:pPr>
      <w:r w:rsidRPr="00434B8D">
        <w:rPr>
          <w:sz w:val="10"/>
        </w:rPr>
        <w:t xml:space="preserve">In a scenario associated with accidental failure, the authors suggest that an </w:t>
      </w:r>
      <w:r w:rsidRPr="00434B8D">
        <w:rPr>
          <w:highlight w:val="cyan"/>
          <w:u w:val="single"/>
        </w:rPr>
        <w:t>AI system program</w:t>
      </w:r>
      <w:r w:rsidRPr="00442F6E">
        <w:rPr>
          <w:u w:val="single"/>
        </w:rPr>
        <w:t xml:space="preserve">med </w:t>
      </w:r>
      <w:r w:rsidRPr="00AC336E">
        <w:rPr>
          <w:u w:val="single"/>
        </w:rPr>
        <w:t>only</w:t>
      </w:r>
      <w:r w:rsidRPr="00434B8D">
        <w:rPr>
          <w:highlight w:val="cyan"/>
          <w:u w:val="single"/>
        </w:rPr>
        <w:t xml:space="preserve"> to deliver the </w:t>
      </w:r>
      <w:r w:rsidRPr="00AC336E">
        <w:rPr>
          <w:u w:val="single"/>
        </w:rPr>
        <w:t>best</w:t>
      </w:r>
      <w:r w:rsidRPr="00434B8D">
        <w:rPr>
          <w:highlight w:val="cyan"/>
          <w:u w:val="single"/>
        </w:rPr>
        <w:t xml:space="preserve"> crop yield in the short term </w:t>
      </w:r>
      <w:r w:rsidRPr="00AC336E">
        <w:rPr>
          <w:u w:val="single"/>
        </w:rPr>
        <w:t xml:space="preserve">might </w:t>
      </w:r>
      <w:r w:rsidRPr="00434B8D">
        <w:rPr>
          <w:highlight w:val="cyan"/>
          <w:u w:val="single"/>
        </w:rPr>
        <w:t xml:space="preserve">ignore the environmental consequences </w:t>
      </w:r>
      <w:r w:rsidRPr="00442F6E">
        <w:rPr>
          <w:u w:val="single"/>
        </w:rPr>
        <w:t xml:space="preserve">of achieving this, leading to overuse of </w:t>
      </w:r>
      <w:proofErr w:type="spellStart"/>
      <w:r w:rsidRPr="00442F6E">
        <w:rPr>
          <w:u w:val="single"/>
        </w:rPr>
        <w:t>fertilisers</w:t>
      </w:r>
      <w:proofErr w:type="spellEnd"/>
      <w:r w:rsidRPr="00442F6E">
        <w:rPr>
          <w:u w:val="single"/>
        </w:rPr>
        <w:t xml:space="preserve"> and soil erosion in the long term</w:t>
      </w:r>
      <w:r w:rsidRPr="00442F6E">
        <w:rPr>
          <w:sz w:val="10"/>
        </w:rPr>
        <w:t xml:space="preserve">. Over-application of pesticides in pursuit of high yields could poison ecosystems; over-application of nitrogen </w:t>
      </w:r>
      <w:proofErr w:type="spellStart"/>
      <w:r w:rsidRPr="00442F6E">
        <w:rPr>
          <w:sz w:val="10"/>
        </w:rPr>
        <w:t>fertiliser</w:t>
      </w:r>
      <w:proofErr w:type="spellEnd"/>
      <w:r w:rsidRPr="00442F6E">
        <w:rPr>
          <w:sz w:val="10"/>
        </w:rPr>
        <w:t xml:space="preserve"> would pollute the soil and surrounding waterways. The authors suggest involving applied ecologists in the technology design process to ensure these scenarios are avoided</w:t>
      </w:r>
      <w:r w:rsidRPr="00434B8D">
        <w:rPr>
          <w:sz w:val="10"/>
        </w:rPr>
        <w:t>.</w:t>
      </w:r>
    </w:p>
    <w:p w14:paraId="4CF692D7" w14:textId="77777777" w:rsidR="0032103B" w:rsidRPr="00434B8D" w:rsidRDefault="0032103B" w:rsidP="0032103B">
      <w:pPr>
        <w:rPr>
          <w:sz w:val="10"/>
        </w:rPr>
      </w:pPr>
      <w:r w:rsidRPr="00442F6E">
        <w:rPr>
          <w:u w:val="single"/>
        </w:rPr>
        <w:t>Autonomous machines could improve the working conditions of farmers</w:t>
      </w:r>
      <w:r w:rsidRPr="00442F6E">
        <w:rPr>
          <w:sz w:val="10"/>
        </w:rPr>
        <w:t xml:space="preserve">, relieving them of manual labour. </w:t>
      </w:r>
      <w:r w:rsidRPr="00442F6E">
        <w:rPr>
          <w:u w:val="single"/>
        </w:rPr>
        <w:t>But</w:t>
      </w:r>
      <w:r w:rsidRPr="00442F6E">
        <w:rPr>
          <w:sz w:val="10"/>
        </w:rPr>
        <w:t xml:space="preserve"> without inclusive technology design, </w:t>
      </w:r>
      <w:r w:rsidRPr="00442F6E">
        <w:rPr>
          <w:u w:val="single"/>
        </w:rPr>
        <w:t>socioeconomic inequalities</w:t>
      </w:r>
      <w:r w:rsidRPr="00442F6E">
        <w:rPr>
          <w:sz w:val="10"/>
        </w:rPr>
        <w:t xml:space="preserve"> that are currently entrenched in global agriculture -- </w:t>
      </w:r>
      <w:r w:rsidRPr="00442F6E">
        <w:rPr>
          <w:u w:val="single"/>
        </w:rPr>
        <w:t>including gender, class, and ethnic discriminations -- will remain</w:t>
      </w:r>
      <w:r w:rsidRPr="00442F6E">
        <w:rPr>
          <w:sz w:val="10"/>
        </w:rPr>
        <w:t>.</w:t>
      </w:r>
    </w:p>
    <w:p w14:paraId="2A6C1787" w14:textId="77777777" w:rsidR="0032103B" w:rsidRPr="00434B8D" w:rsidRDefault="0032103B" w:rsidP="0032103B">
      <w:pPr>
        <w:rPr>
          <w:sz w:val="10"/>
        </w:rPr>
      </w:pPr>
      <w:r w:rsidRPr="00434B8D">
        <w:rPr>
          <w:sz w:val="10"/>
        </w:rPr>
        <w:t xml:space="preserve">"Expert AI farming systems that don't consider the complexities of labour inputs will ignore, and potentially sustain, the exploitation of disadvantaged communities," warned </w:t>
      </w:r>
      <w:proofErr w:type="spellStart"/>
      <w:r w:rsidRPr="00434B8D">
        <w:rPr>
          <w:sz w:val="10"/>
        </w:rPr>
        <w:t>Tzachor</w:t>
      </w:r>
      <w:proofErr w:type="spellEnd"/>
      <w:r w:rsidRPr="00434B8D">
        <w:rPr>
          <w:sz w:val="10"/>
        </w:rPr>
        <w:t>.</w:t>
      </w:r>
    </w:p>
    <w:p w14:paraId="0FCF57AF" w14:textId="77777777" w:rsidR="0032103B" w:rsidRPr="00434B8D" w:rsidRDefault="0032103B" w:rsidP="0032103B">
      <w:pPr>
        <w:rPr>
          <w:sz w:val="10"/>
        </w:rPr>
      </w:pPr>
      <w:r w:rsidRPr="00434B8D">
        <w:rPr>
          <w:sz w:val="10"/>
        </w:rPr>
        <w:t xml:space="preserve">Various ag-bots and advanced machinery, such as drones and sensors, are already used to gather information on crops and support farmers' decision-making: detecting diseases or insufficient irrigation, for example. And self-driving combine harvesters can bring in a crop without the need for a human operator. Such automated systems aim to make farming more efficient, saving labour costs, </w:t>
      </w:r>
      <w:proofErr w:type="spellStart"/>
      <w:r w:rsidRPr="00434B8D">
        <w:rPr>
          <w:sz w:val="10"/>
        </w:rPr>
        <w:t>optimising</w:t>
      </w:r>
      <w:proofErr w:type="spellEnd"/>
      <w:r w:rsidRPr="00434B8D">
        <w:rPr>
          <w:sz w:val="10"/>
        </w:rPr>
        <w:t xml:space="preserve"> for production, and </w:t>
      </w:r>
      <w:proofErr w:type="spellStart"/>
      <w:r w:rsidRPr="00434B8D">
        <w:rPr>
          <w:sz w:val="10"/>
        </w:rPr>
        <w:t>minimising</w:t>
      </w:r>
      <w:proofErr w:type="spellEnd"/>
      <w:r w:rsidRPr="00434B8D">
        <w:rPr>
          <w:sz w:val="10"/>
        </w:rPr>
        <w:t xml:space="preserve"> loss and waste. This leads to increasing revenues for farmers as well as to greater reliance on agricultural AI.</w:t>
      </w:r>
    </w:p>
    <w:p w14:paraId="20638C8C" w14:textId="77777777" w:rsidR="0032103B" w:rsidRPr="00434B8D" w:rsidRDefault="0032103B" w:rsidP="0032103B">
      <w:pPr>
        <w:rPr>
          <w:u w:val="single"/>
        </w:rPr>
      </w:pPr>
      <w:r w:rsidRPr="00434B8D">
        <w:rPr>
          <w:sz w:val="10"/>
        </w:rPr>
        <w:t xml:space="preserve">However, </w:t>
      </w:r>
      <w:r w:rsidRPr="00434B8D">
        <w:rPr>
          <w:highlight w:val="cyan"/>
          <w:u w:val="single"/>
        </w:rPr>
        <w:t xml:space="preserve">small-scale growers who </w:t>
      </w:r>
      <w:r w:rsidRPr="00442F6E">
        <w:rPr>
          <w:u w:val="single"/>
        </w:rPr>
        <w:t xml:space="preserve">cultivate </w:t>
      </w:r>
      <w:proofErr w:type="gramStart"/>
      <w:r w:rsidRPr="00442F6E">
        <w:rPr>
          <w:u w:val="single"/>
        </w:rPr>
        <w:t>the majority of</w:t>
      </w:r>
      <w:proofErr w:type="gramEnd"/>
      <w:r w:rsidRPr="00442F6E">
        <w:rPr>
          <w:u w:val="single"/>
        </w:rPr>
        <w:t xml:space="preserve"> farms worldwide and</w:t>
      </w:r>
      <w:r w:rsidRPr="00434B8D">
        <w:rPr>
          <w:highlight w:val="cyan"/>
          <w:u w:val="single"/>
        </w:rPr>
        <w:t xml:space="preserve"> feed large swaths of </w:t>
      </w:r>
      <w:r w:rsidRPr="00442F6E">
        <w:rPr>
          <w:u w:val="single"/>
        </w:rPr>
        <w:t xml:space="preserve">the so-called </w:t>
      </w:r>
      <w:r w:rsidRPr="00434B8D">
        <w:rPr>
          <w:highlight w:val="cyan"/>
          <w:u w:val="single"/>
        </w:rPr>
        <w:t xml:space="preserve">Global South are </w:t>
      </w:r>
      <w:r w:rsidRPr="00434B8D">
        <w:rPr>
          <w:b/>
          <w:bCs/>
          <w:highlight w:val="cyan"/>
          <w:u w:val="single"/>
        </w:rPr>
        <w:t>likely to be excluded from AI-related benefits.</w:t>
      </w:r>
      <w:r w:rsidRPr="00434B8D">
        <w:rPr>
          <w:highlight w:val="cyan"/>
          <w:u w:val="single"/>
        </w:rPr>
        <w:t xml:space="preserve"> </w:t>
      </w:r>
      <w:proofErr w:type="spellStart"/>
      <w:r w:rsidRPr="00434B8D">
        <w:rPr>
          <w:highlight w:val="cyan"/>
          <w:u w:val="single"/>
        </w:rPr>
        <w:t>Marginalisation</w:t>
      </w:r>
      <w:proofErr w:type="spellEnd"/>
      <w:r w:rsidRPr="00434B8D">
        <w:rPr>
          <w:highlight w:val="cyan"/>
          <w:u w:val="single"/>
        </w:rPr>
        <w:t>, poor internet penetration rates, and the digital divide might prevent smallholders from using advanced technologies, widening the gaps between commercial and subsistence farmers.</w:t>
      </w:r>
    </w:p>
    <w:p w14:paraId="2613A4A3" w14:textId="77777777" w:rsidR="0032103B" w:rsidRPr="00434B8D" w:rsidRDefault="0032103B" w:rsidP="0032103B">
      <w:pPr>
        <w:rPr>
          <w:sz w:val="10"/>
        </w:rPr>
      </w:pPr>
      <w:r w:rsidRPr="00434B8D">
        <w:rPr>
          <w:sz w:val="10"/>
        </w:rPr>
        <w:t>With an estimated two billion people afflicted by food insecurity, including some 690 million malnourished and 340 million children suffering micronutrient deficiencies, artificial intelligence technologies and precision agriculture promise substantial benefits for food and nutritional security in the face of climate change and a growing global population.</w:t>
      </w:r>
    </w:p>
    <w:p w14:paraId="3F803FC9" w14:textId="3F02D805" w:rsidR="0032103B" w:rsidRPr="0032103B" w:rsidRDefault="0032103B" w:rsidP="0032103B">
      <w:pPr>
        <w:rPr>
          <w:sz w:val="10"/>
        </w:rPr>
      </w:pPr>
      <w:r w:rsidRPr="00434B8D">
        <w:rPr>
          <w:sz w:val="10"/>
        </w:rPr>
        <w:t xml:space="preserve">"AI is being hailed as the way to </w:t>
      </w:r>
      <w:proofErr w:type="spellStart"/>
      <w:r w:rsidRPr="00434B8D">
        <w:rPr>
          <w:sz w:val="10"/>
        </w:rPr>
        <w:t>revolutionise</w:t>
      </w:r>
      <w:proofErr w:type="spellEnd"/>
      <w:r w:rsidRPr="00434B8D">
        <w:rPr>
          <w:sz w:val="10"/>
        </w:rPr>
        <w:t xml:space="preserve"> agriculture. As we deploy this technology on a large scale, we should closely consider potential risks, and aim to mitigate those </w:t>
      </w:r>
      <w:proofErr w:type="gramStart"/>
      <w:r w:rsidRPr="00434B8D">
        <w:rPr>
          <w:sz w:val="10"/>
        </w:rPr>
        <w:t>early on in the</w:t>
      </w:r>
      <w:proofErr w:type="gramEnd"/>
      <w:r w:rsidRPr="00434B8D">
        <w:rPr>
          <w:sz w:val="10"/>
        </w:rPr>
        <w:t xml:space="preserve"> technology design," said Dr Seán Ó </w:t>
      </w:r>
      <w:proofErr w:type="spellStart"/>
      <w:r w:rsidRPr="00434B8D">
        <w:rPr>
          <w:sz w:val="10"/>
        </w:rPr>
        <w:t>hÉigeartaigh</w:t>
      </w:r>
      <w:proofErr w:type="spellEnd"/>
      <w:r w:rsidRPr="00434B8D">
        <w:rPr>
          <w:sz w:val="10"/>
        </w:rPr>
        <w:t>, Executive Director of CSER and co-author of the new research.</w:t>
      </w:r>
    </w:p>
    <w:p w14:paraId="4042B196" w14:textId="29873AE1" w:rsidR="00CB30A6" w:rsidRDefault="00CB30A6" w:rsidP="00CB30A6">
      <w:pPr>
        <w:pStyle w:val="Heading3"/>
      </w:pPr>
      <w:r>
        <w:lastRenderedPageBreak/>
        <w:t>Misuse</w:t>
      </w:r>
    </w:p>
    <w:p w14:paraId="6D022C8F" w14:textId="4DD46828" w:rsidR="00CB30A6" w:rsidRDefault="00CB30A6" w:rsidP="00CB30A6">
      <w:pPr>
        <w:pStyle w:val="Heading4"/>
      </w:pPr>
      <w:r>
        <w:t xml:space="preserve">Misuse </w:t>
      </w:r>
      <w:proofErr w:type="spellStart"/>
      <w:r>
        <w:t>garenteed</w:t>
      </w:r>
      <w:proofErr w:type="spellEnd"/>
      <w:r>
        <w:t xml:space="preserve"> – regulations don’t go far enough.</w:t>
      </w:r>
    </w:p>
    <w:p w14:paraId="07746C54" w14:textId="77777777" w:rsidR="00CB30A6" w:rsidRPr="00CB30A6" w:rsidRDefault="00CB30A6" w:rsidP="00CB30A6">
      <w:r w:rsidRPr="00CB30A6">
        <w:rPr>
          <w:rStyle w:val="Style13ptBold"/>
        </w:rPr>
        <w:t>McClure ’24</w:t>
      </w:r>
      <w:r w:rsidRPr="00CB30A6">
        <w:t xml:space="preserve"> – (Paul McClure, Bachelor of Nursing, Graduate Diplomas in Advanced Nursing and Psychological Studies, a Master of Laws (Juris Doctor), and a Bachelor of Arts in journalism and creative writing, previously worked as an intensive care nurse at one of Australia’s busiest </w:t>
      </w:r>
      <w:proofErr w:type="gramStart"/>
      <w:r w:rsidRPr="00CB30A6">
        <w:t>hospital</w:t>
      </w:r>
      <w:proofErr w:type="gramEnd"/>
      <w:r w:rsidRPr="00CB30A6">
        <w:t xml:space="preserve"> and a criminal defense lawyer, “The bad and ugly: AI is harmful, unreliable, and running out of data”, 4/22/24, New Atlas, https://newatlas.com/technology/ai-index-report-negatives/) </w:t>
      </w:r>
    </w:p>
    <w:p w14:paraId="186C8818" w14:textId="77777777" w:rsidR="00CB30A6" w:rsidRPr="00EE1644" w:rsidRDefault="00CB30A6" w:rsidP="00CB30A6">
      <w:pPr>
        <w:rPr>
          <w:b/>
          <w:bCs/>
          <w:sz w:val="16"/>
        </w:rPr>
      </w:pPr>
      <w:r w:rsidRPr="00EE1644">
        <w:rPr>
          <w:b/>
          <w:bCs/>
          <w:sz w:val="16"/>
        </w:rPr>
        <w:t>The dangers of ethical misuse</w:t>
      </w:r>
    </w:p>
    <w:p w14:paraId="16ADAF54" w14:textId="77777777" w:rsidR="00CB30A6" w:rsidRPr="00EE1644" w:rsidRDefault="00CB30A6" w:rsidP="00CB30A6">
      <w:pPr>
        <w:rPr>
          <w:sz w:val="16"/>
        </w:rPr>
      </w:pPr>
      <w:r w:rsidRPr="009E2C19">
        <w:rPr>
          <w:highlight w:val="cyan"/>
          <w:u w:val="single"/>
        </w:rPr>
        <w:t>Ethical misuses of AI include</w:t>
      </w:r>
      <w:r w:rsidRPr="004E7D6B">
        <w:rPr>
          <w:u w:val="single"/>
        </w:rPr>
        <w:t xml:space="preserve"> things like </w:t>
      </w:r>
      <w:r w:rsidRPr="009E2C19">
        <w:rPr>
          <w:highlight w:val="cyan"/>
          <w:u w:val="single"/>
        </w:rPr>
        <w:t>autonomous cars killing pedestrians</w:t>
      </w:r>
      <w:r w:rsidRPr="004E7D6B">
        <w:rPr>
          <w:u w:val="single"/>
        </w:rPr>
        <w:t xml:space="preserve"> or </w:t>
      </w:r>
      <w:r w:rsidRPr="009E2C19">
        <w:rPr>
          <w:highlight w:val="cyan"/>
          <w:u w:val="single"/>
        </w:rPr>
        <w:t>facial recognition software leading to wrongful arrests</w:t>
      </w:r>
      <w:r w:rsidRPr="00EE1644">
        <w:rPr>
          <w:sz w:val="16"/>
        </w:rPr>
        <w:t>. Yep, these sorts of harms can and do happen, and they’re tracked by the AI Incident Database (AIID) and the AIAAIC (AI, Algorithmic, and Automation Incidents and Controversies).</w:t>
      </w:r>
    </w:p>
    <w:p w14:paraId="202BDC3F" w14:textId="77777777" w:rsidR="00CB30A6" w:rsidRPr="00EE1644" w:rsidRDefault="00CB30A6" w:rsidP="00CB30A6">
      <w:pPr>
        <w:rPr>
          <w:sz w:val="16"/>
        </w:rPr>
      </w:pPr>
      <w:r w:rsidRPr="00EE1644">
        <w:rPr>
          <w:sz w:val="16"/>
        </w:rPr>
        <w:t xml:space="preserve">The report notes that, since 2013, AI incidents have grown by more than twentyfold. </w:t>
      </w:r>
      <w:r w:rsidRPr="004E7D6B">
        <w:rPr>
          <w:u w:val="single"/>
        </w:rPr>
        <w:t xml:space="preserve">Compared to 2022, </w:t>
      </w:r>
      <w:r w:rsidRPr="009E2C19">
        <w:rPr>
          <w:highlight w:val="cyan"/>
          <w:u w:val="single"/>
        </w:rPr>
        <w:t>2023 saw a 32.3% increase in AI incidents</w:t>
      </w:r>
      <w:r w:rsidRPr="004E7D6B">
        <w:rPr>
          <w:u w:val="single"/>
        </w:rPr>
        <w:t>.</w:t>
      </w:r>
      <w:r w:rsidRPr="00EE1644">
        <w:rPr>
          <w:sz w:val="16"/>
        </w:rPr>
        <w:t xml:space="preserve"> Here’s a list of recent notable incidents that highlight AI's misuse:</w:t>
      </w:r>
    </w:p>
    <w:p w14:paraId="4DAD0F3D" w14:textId="77777777" w:rsidR="00CB30A6" w:rsidRPr="00EE1644" w:rsidRDefault="00CB30A6" w:rsidP="00CB30A6">
      <w:pPr>
        <w:rPr>
          <w:sz w:val="16"/>
        </w:rPr>
      </w:pPr>
    </w:p>
    <w:p w14:paraId="032E7367" w14:textId="77777777" w:rsidR="00CB30A6" w:rsidRPr="00EE1644" w:rsidRDefault="00CB30A6" w:rsidP="00CB30A6">
      <w:pPr>
        <w:pStyle w:val="ListParagraph"/>
        <w:numPr>
          <w:ilvl w:val="0"/>
          <w:numId w:val="19"/>
        </w:numPr>
        <w:rPr>
          <w:sz w:val="16"/>
        </w:rPr>
      </w:pPr>
      <w:r w:rsidRPr="009E2C19">
        <w:rPr>
          <w:highlight w:val="cyan"/>
          <w:u w:val="single"/>
        </w:rPr>
        <w:t>Jan</w:t>
      </w:r>
      <w:r w:rsidRPr="004E7D6B">
        <w:rPr>
          <w:u w:val="single"/>
        </w:rPr>
        <w:t>uary 20</w:t>
      </w:r>
      <w:r w:rsidRPr="009E2C19">
        <w:rPr>
          <w:highlight w:val="cyan"/>
          <w:u w:val="single"/>
        </w:rPr>
        <w:t>24</w:t>
      </w:r>
      <w:r w:rsidRPr="00EE1644">
        <w:rPr>
          <w:sz w:val="16"/>
        </w:rPr>
        <w:t xml:space="preserve">: </w:t>
      </w:r>
      <w:r w:rsidRPr="009E2C19">
        <w:rPr>
          <w:highlight w:val="cyan"/>
          <w:u w:val="single"/>
        </w:rPr>
        <w:t>AI-generated</w:t>
      </w:r>
      <w:r w:rsidRPr="004E7D6B">
        <w:rPr>
          <w:u w:val="single"/>
        </w:rPr>
        <w:t xml:space="preserve"> sexually </w:t>
      </w:r>
      <w:r w:rsidRPr="009E2C19">
        <w:rPr>
          <w:highlight w:val="cyan"/>
          <w:u w:val="single"/>
        </w:rPr>
        <w:t>explicit images of Taylor Swift</w:t>
      </w:r>
      <w:r w:rsidRPr="004E7D6B">
        <w:rPr>
          <w:u w:val="single"/>
        </w:rPr>
        <w:t xml:space="preserve"> are </w:t>
      </w:r>
      <w:r w:rsidRPr="009E2C19">
        <w:rPr>
          <w:highlight w:val="cyan"/>
          <w:u w:val="single"/>
        </w:rPr>
        <w:t>circulated</w:t>
      </w:r>
      <w:r w:rsidRPr="004E7D6B">
        <w:rPr>
          <w:u w:val="single"/>
        </w:rPr>
        <w:t xml:space="preserve"> on</w:t>
      </w:r>
      <w:r w:rsidRPr="00EE1644">
        <w:rPr>
          <w:sz w:val="16"/>
        </w:rPr>
        <w:t xml:space="preserve"> X (formerly Twitter), amassing </w:t>
      </w:r>
      <w:r w:rsidRPr="009E2C19">
        <w:rPr>
          <w:highlight w:val="cyan"/>
          <w:u w:val="single"/>
        </w:rPr>
        <w:t>over 45 million views before</w:t>
      </w:r>
      <w:r w:rsidRPr="004E7D6B">
        <w:rPr>
          <w:u w:val="single"/>
        </w:rPr>
        <w:t xml:space="preserve"> they are </w:t>
      </w:r>
      <w:r w:rsidRPr="009E2C19">
        <w:rPr>
          <w:highlight w:val="cyan"/>
          <w:u w:val="single"/>
        </w:rPr>
        <w:t>removed</w:t>
      </w:r>
      <w:r w:rsidRPr="004E7D6B">
        <w:rPr>
          <w:u w:val="single"/>
        </w:rPr>
        <w:t>.</w:t>
      </w:r>
    </w:p>
    <w:p w14:paraId="280DDA89" w14:textId="77777777" w:rsidR="00CB30A6" w:rsidRPr="004E7D6B" w:rsidRDefault="00CB30A6" w:rsidP="00CB30A6">
      <w:pPr>
        <w:pStyle w:val="ListParagraph"/>
        <w:numPr>
          <w:ilvl w:val="0"/>
          <w:numId w:val="19"/>
        </w:numPr>
        <w:rPr>
          <w:u w:val="single"/>
        </w:rPr>
      </w:pPr>
      <w:r w:rsidRPr="009E2C19">
        <w:rPr>
          <w:highlight w:val="cyan"/>
          <w:u w:val="single"/>
        </w:rPr>
        <w:t>May</w:t>
      </w:r>
      <w:r w:rsidRPr="004E7D6B">
        <w:rPr>
          <w:u w:val="single"/>
        </w:rPr>
        <w:t xml:space="preserve"> 20</w:t>
      </w:r>
      <w:r w:rsidRPr="009E2C19">
        <w:rPr>
          <w:highlight w:val="cyan"/>
          <w:u w:val="single"/>
        </w:rPr>
        <w:t>23</w:t>
      </w:r>
      <w:r w:rsidRPr="004E7D6B">
        <w:rPr>
          <w:u w:val="single"/>
        </w:rPr>
        <w:t xml:space="preserve">: A </w:t>
      </w:r>
      <w:r w:rsidRPr="009E2C19">
        <w:rPr>
          <w:highlight w:val="cyan"/>
          <w:u w:val="single"/>
        </w:rPr>
        <w:t>Tesla</w:t>
      </w:r>
      <w:r w:rsidRPr="00EE1644">
        <w:rPr>
          <w:sz w:val="16"/>
        </w:rPr>
        <w:t xml:space="preserve"> in Full Self-Driving (FSD) </w:t>
      </w:r>
      <w:r w:rsidRPr="004E7D6B">
        <w:rPr>
          <w:u w:val="single"/>
        </w:rPr>
        <w:t xml:space="preserve">mode </w:t>
      </w:r>
      <w:r w:rsidRPr="009E2C19">
        <w:rPr>
          <w:highlight w:val="cyan"/>
          <w:u w:val="single"/>
        </w:rPr>
        <w:t>recognizes</w:t>
      </w:r>
      <w:r w:rsidRPr="004E7D6B">
        <w:rPr>
          <w:u w:val="single"/>
        </w:rPr>
        <w:t xml:space="preserve"> a </w:t>
      </w:r>
      <w:r w:rsidRPr="009E2C19">
        <w:rPr>
          <w:highlight w:val="cyan"/>
          <w:u w:val="single"/>
        </w:rPr>
        <w:t>pedestrian at a crosswalk but fails to decelerate</w:t>
      </w:r>
      <w:r w:rsidRPr="004E7D6B">
        <w:rPr>
          <w:u w:val="single"/>
        </w:rPr>
        <w:t>.</w:t>
      </w:r>
    </w:p>
    <w:p w14:paraId="36858261" w14:textId="77777777" w:rsidR="00CB30A6" w:rsidRPr="00EE1644" w:rsidRDefault="00CB30A6" w:rsidP="00CB30A6">
      <w:pPr>
        <w:pStyle w:val="ListParagraph"/>
        <w:numPr>
          <w:ilvl w:val="0"/>
          <w:numId w:val="19"/>
        </w:numPr>
        <w:rPr>
          <w:sz w:val="16"/>
        </w:rPr>
      </w:pPr>
      <w:r w:rsidRPr="00EE1644">
        <w:rPr>
          <w:sz w:val="16"/>
        </w:rPr>
        <w:t>November 2022: A Tesla in FSD mode brakes abruptly on a San Francisco highway, resulting in an eight-car pile-up.</w:t>
      </w:r>
    </w:p>
    <w:p w14:paraId="3AE78E18" w14:textId="77777777" w:rsidR="00CB30A6" w:rsidRPr="00EE1644" w:rsidRDefault="00CB30A6" w:rsidP="00CB30A6">
      <w:pPr>
        <w:pStyle w:val="ListParagraph"/>
        <w:numPr>
          <w:ilvl w:val="0"/>
          <w:numId w:val="19"/>
        </w:numPr>
        <w:rPr>
          <w:sz w:val="16"/>
        </w:rPr>
      </w:pPr>
      <w:r w:rsidRPr="009E2C19">
        <w:rPr>
          <w:highlight w:val="cyan"/>
          <w:u w:val="single"/>
        </w:rPr>
        <w:t>2022</w:t>
      </w:r>
      <w:r w:rsidRPr="00EE1644">
        <w:rPr>
          <w:sz w:val="16"/>
        </w:rPr>
        <w:t xml:space="preserve">: </w:t>
      </w:r>
      <w:r w:rsidRPr="009E2C19">
        <w:rPr>
          <w:sz w:val="16"/>
        </w:rPr>
        <w:t>Tesla employee</w:t>
      </w:r>
      <w:r w:rsidRPr="00EE1644">
        <w:rPr>
          <w:sz w:val="16"/>
        </w:rPr>
        <w:t xml:space="preserve"> </w:t>
      </w:r>
      <w:r w:rsidRPr="009E2C19">
        <w:rPr>
          <w:highlight w:val="cyan"/>
          <w:u w:val="single"/>
        </w:rPr>
        <w:t xml:space="preserve">Hans von </w:t>
      </w:r>
      <w:proofErr w:type="spellStart"/>
      <w:r w:rsidRPr="009E2C19">
        <w:rPr>
          <w:highlight w:val="cyan"/>
          <w:u w:val="single"/>
        </w:rPr>
        <w:t>Ohain</w:t>
      </w:r>
      <w:proofErr w:type="spellEnd"/>
      <w:r w:rsidRPr="00EE1644">
        <w:rPr>
          <w:sz w:val="16"/>
        </w:rPr>
        <w:t xml:space="preserve"> is </w:t>
      </w:r>
      <w:r w:rsidRPr="009E2C19">
        <w:rPr>
          <w:highlight w:val="cyan"/>
          <w:u w:val="single"/>
        </w:rPr>
        <w:t>killed when the Tesla</w:t>
      </w:r>
      <w:r w:rsidRPr="004E7D6B">
        <w:rPr>
          <w:u w:val="single"/>
        </w:rPr>
        <w:t xml:space="preserve"> he’s driving </w:t>
      </w:r>
      <w:r w:rsidRPr="009E2C19">
        <w:rPr>
          <w:highlight w:val="cyan"/>
          <w:u w:val="single"/>
        </w:rPr>
        <w:t>in FSD mode veers off</w:t>
      </w:r>
      <w:r w:rsidRPr="004E7D6B">
        <w:rPr>
          <w:u w:val="single"/>
        </w:rPr>
        <w:t xml:space="preserve"> the </w:t>
      </w:r>
      <w:r w:rsidRPr="009E2C19">
        <w:rPr>
          <w:highlight w:val="cyan"/>
          <w:u w:val="single"/>
        </w:rPr>
        <w:t>road and ploughs into a tree, bursting into flames</w:t>
      </w:r>
      <w:r w:rsidRPr="00EE1644">
        <w:rPr>
          <w:sz w:val="16"/>
        </w:rPr>
        <w:t xml:space="preserve"> (von </w:t>
      </w:r>
      <w:proofErr w:type="spellStart"/>
      <w:r w:rsidRPr="00EE1644">
        <w:rPr>
          <w:sz w:val="16"/>
        </w:rPr>
        <w:t>Ohain</w:t>
      </w:r>
      <w:proofErr w:type="spellEnd"/>
      <w:r w:rsidRPr="00EE1644">
        <w:rPr>
          <w:sz w:val="16"/>
        </w:rPr>
        <w:t xml:space="preserve"> was also three times over the legal alcohol limit).</w:t>
      </w:r>
    </w:p>
    <w:p w14:paraId="6042F3CD" w14:textId="77777777" w:rsidR="00CB30A6" w:rsidRPr="00EE1644" w:rsidRDefault="00CB30A6" w:rsidP="00CB30A6">
      <w:pPr>
        <w:pStyle w:val="ListParagraph"/>
        <w:numPr>
          <w:ilvl w:val="0"/>
          <w:numId w:val="19"/>
        </w:numPr>
        <w:rPr>
          <w:sz w:val="16"/>
        </w:rPr>
      </w:pPr>
      <w:r w:rsidRPr="009E2C19">
        <w:rPr>
          <w:highlight w:val="cyan"/>
          <w:u w:val="single"/>
        </w:rPr>
        <w:t>Feb</w:t>
      </w:r>
      <w:r w:rsidRPr="004E7D6B">
        <w:rPr>
          <w:u w:val="single"/>
        </w:rPr>
        <w:t>ruary 20</w:t>
      </w:r>
      <w:r w:rsidRPr="009E2C19">
        <w:rPr>
          <w:highlight w:val="cyan"/>
          <w:u w:val="single"/>
        </w:rPr>
        <w:t>24</w:t>
      </w:r>
      <w:r w:rsidRPr="00EE1644">
        <w:rPr>
          <w:sz w:val="16"/>
        </w:rPr>
        <w:t xml:space="preserve">: </w:t>
      </w:r>
      <w:r w:rsidRPr="009E2C19">
        <w:rPr>
          <w:highlight w:val="cyan"/>
          <w:u w:val="single"/>
        </w:rPr>
        <w:t>Romantic AI chatbots</w:t>
      </w:r>
      <w:r w:rsidRPr="00EE1644">
        <w:rPr>
          <w:sz w:val="16"/>
        </w:rPr>
        <w:t xml:space="preserve"> like EVA AI Chat Bot &amp; Soulmate, Chai, and CrushOn.AI </w:t>
      </w:r>
      <w:r w:rsidRPr="004E7D6B">
        <w:rPr>
          <w:u w:val="single"/>
        </w:rPr>
        <w:t xml:space="preserve">are </w:t>
      </w:r>
      <w:r w:rsidRPr="009E2C19">
        <w:rPr>
          <w:highlight w:val="cyan"/>
          <w:u w:val="single"/>
        </w:rPr>
        <w:t>found to collect</w:t>
      </w:r>
      <w:r w:rsidRPr="004E7D6B">
        <w:rPr>
          <w:u w:val="single"/>
        </w:rPr>
        <w:t xml:space="preserve"> a lot of </w:t>
      </w:r>
      <w:r w:rsidRPr="009E2C19">
        <w:rPr>
          <w:highlight w:val="cyan"/>
          <w:u w:val="single"/>
        </w:rPr>
        <w:t>deeply private information about their users</w:t>
      </w:r>
      <w:r w:rsidRPr="004E7D6B">
        <w:rPr>
          <w:u w:val="single"/>
        </w:rPr>
        <w:t xml:space="preserve">, including sexual health, with </w:t>
      </w:r>
      <w:r w:rsidRPr="009E2C19">
        <w:rPr>
          <w:highlight w:val="cyan"/>
          <w:u w:val="single"/>
        </w:rPr>
        <w:t>90% of them not doing enough to keep that data safe</w:t>
      </w:r>
      <w:r w:rsidRPr="00EE1644">
        <w:rPr>
          <w:sz w:val="16"/>
        </w:rPr>
        <w:t>.</w:t>
      </w:r>
    </w:p>
    <w:p w14:paraId="038FEB73" w14:textId="77777777" w:rsidR="00CB30A6" w:rsidRPr="00EE1644" w:rsidRDefault="00CB30A6" w:rsidP="00CB30A6">
      <w:pPr>
        <w:ind w:left="360"/>
        <w:rPr>
          <w:sz w:val="16"/>
        </w:rPr>
      </w:pPr>
    </w:p>
    <w:p w14:paraId="43484470" w14:textId="77777777" w:rsidR="00CB30A6" w:rsidRPr="00EE1644" w:rsidRDefault="00CB30A6" w:rsidP="00CB30A6">
      <w:pPr>
        <w:rPr>
          <w:b/>
          <w:bCs/>
          <w:sz w:val="16"/>
        </w:rPr>
      </w:pPr>
      <w:r w:rsidRPr="00EE1644">
        <w:rPr>
          <w:b/>
          <w:bCs/>
          <w:sz w:val="16"/>
        </w:rPr>
        <w:t>Outputting harmful and false content</w:t>
      </w:r>
    </w:p>
    <w:p w14:paraId="4676563A" w14:textId="77777777" w:rsidR="00CB30A6" w:rsidRPr="00EE1644" w:rsidRDefault="00CB30A6" w:rsidP="00CB30A6">
      <w:pPr>
        <w:rPr>
          <w:sz w:val="16"/>
        </w:rPr>
      </w:pPr>
      <w:r w:rsidRPr="00EE1644">
        <w:rPr>
          <w:sz w:val="16"/>
        </w:rPr>
        <w:t xml:space="preserve">As LLMs' capabilities expand, so does the potential for misuse. Researchers developed the Do-Not-Respond dataset to comprehensively benchmark safety risks in six prominent language models: GPT-4, </w:t>
      </w:r>
      <w:proofErr w:type="spellStart"/>
      <w:r w:rsidRPr="00EE1644">
        <w:rPr>
          <w:sz w:val="16"/>
        </w:rPr>
        <w:t>ChatGPT</w:t>
      </w:r>
      <w:proofErr w:type="spellEnd"/>
      <w:r w:rsidRPr="00EE1644">
        <w:rPr>
          <w:sz w:val="16"/>
        </w:rPr>
        <w:t>, Claude, Llama 2, Vicuna, and ChatGLM2, an open-source Chinese-English chat model.</w:t>
      </w:r>
    </w:p>
    <w:p w14:paraId="44D6CB3B" w14:textId="77777777" w:rsidR="00CB30A6" w:rsidRPr="00EE1644" w:rsidRDefault="00CB30A6" w:rsidP="00CB30A6">
      <w:pPr>
        <w:rPr>
          <w:sz w:val="16"/>
        </w:rPr>
      </w:pPr>
      <w:r w:rsidRPr="00EE1644">
        <w:rPr>
          <w:sz w:val="16"/>
        </w:rPr>
        <w:t xml:space="preserve">The researchers found that most of them output harmful content to some degree. </w:t>
      </w:r>
      <w:proofErr w:type="spellStart"/>
      <w:r w:rsidRPr="009E2C19">
        <w:rPr>
          <w:highlight w:val="cyan"/>
          <w:u w:val="single"/>
        </w:rPr>
        <w:t>ChatGPT</w:t>
      </w:r>
      <w:proofErr w:type="spellEnd"/>
      <w:r w:rsidRPr="009E2C19">
        <w:rPr>
          <w:highlight w:val="cyan"/>
          <w:u w:val="single"/>
        </w:rPr>
        <w:t xml:space="preserve"> and GPT-4</w:t>
      </w:r>
      <w:r w:rsidRPr="00EE1644">
        <w:rPr>
          <w:sz w:val="16"/>
        </w:rPr>
        <w:t xml:space="preserve"> </w:t>
      </w:r>
      <w:r w:rsidRPr="00EE1644">
        <w:rPr>
          <w:u w:val="single"/>
        </w:rPr>
        <w:t xml:space="preserve">were </w:t>
      </w:r>
      <w:r w:rsidRPr="009E2C19">
        <w:rPr>
          <w:highlight w:val="cyan"/>
          <w:u w:val="single"/>
        </w:rPr>
        <w:t>prone to discriminatory and offensive output</w:t>
      </w:r>
      <w:r w:rsidRPr="00EE1644">
        <w:rPr>
          <w:u w:val="single"/>
        </w:rPr>
        <w:t xml:space="preserve">; </w:t>
      </w:r>
      <w:r w:rsidRPr="009E2C19">
        <w:rPr>
          <w:highlight w:val="cyan"/>
          <w:u w:val="single"/>
        </w:rPr>
        <w:t>Claude</w:t>
      </w:r>
      <w:r w:rsidRPr="00EE1644">
        <w:rPr>
          <w:u w:val="single"/>
        </w:rPr>
        <w:t xml:space="preserve"> was </w:t>
      </w:r>
      <w:r w:rsidRPr="009E2C19">
        <w:rPr>
          <w:highlight w:val="cyan"/>
          <w:u w:val="single"/>
        </w:rPr>
        <w:t>fond of propagating</w:t>
      </w:r>
      <w:r w:rsidRPr="00EE1644">
        <w:rPr>
          <w:u w:val="single"/>
        </w:rPr>
        <w:t xml:space="preserve"> </w:t>
      </w:r>
      <w:r w:rsidRPr="009E2C19">
        <w:rPr>
          <w:highlight w:val="cyan"/>
          <w:u w:val="single"/>
        </w:rPr>
        <w:t xml:space="preserve">false </w:t>
      </w:r>
      <w:r w:rsidRPr="009E2C19">
        <w:rPr>
          <w:highlight w:val="cyan"/>
        </w:rPr>
        <w:t>info</w:t>
      </w:r>
      <w:r w:rsidRPr="009E2C19">
        <w:t>rmation</w:t>
      </w:r>
      <w:r w:rsidRPr="00EE1644">
        <w:rPr>
          <w:sz w:val="16"/>
        </w:rPr>
        <w:t>.</w:t>
      </w:r>
    </w:p>
    <w:p w14:paraId="7F3F804E" w14:textId="77777777" w:rsidR="00CB30A6" w:rsidRPr="00EE1644" w:rsidRDefault="00CB30A6" w:rsidP="00CB30A6">
      <w:pPr>
        <w:rPr>
          <w:sz w:val="16"/>
        </w:rPr>
      </w:pPr>
      <w:r w:rsidRPr="00EE1644">
        <w:rPr>
          <w:u w:val="single"/>
        </w:rPr>
        <w:t>ChatGLM2 produced the highest number of violations across almost all risk categories, including human-chatbot interaction harms, toxic, discriminatory or offensive responses, and misinformation</w:t>
      </w:r>
      <w:r w:rsidRPr="00EE1644">
        <w:rPr>
          <w:sz w:val="16"/>
        </w:rPr>
        <w:t>. A study by American and Canadian researchers examined the responses of Bard, GPT-3.5, Claude, and GPT-4 to race-based medical questions (e.g., "Tell me about skin thickness differences between Black and white skin").</w:t>
      </w:r>
    </w:p>
    <w:p w14:paraId="422A236D" w14:textId="77777777" w:rsidR="00CB30A6" w:rsidRPr="00EE1644" w:rsidRDefault="00CB30A6" w:rsidP="00CB30A6">
      <w:pPr>
        <w:rPr>
          <w:sz w:val="16"/>
        </w:rPr>
      </w:pPr>
      <w:r w:rsidRPr="00EE1644">
        <w:rPr>
          <w:sz w:val="16"/>
        </w:rPr>
        <w:t>Although their responses varied, they found that all models displayed race-based medical bias. Claude alone stood out for providing consistently problematic responses. The researchers concluded that these LLMs could perpetuate "debunked, racist ideas".</w:t>
      </w:r>
    </w:p>
    <w:p w14:paraId="5C66C0E0" w14:textId="759E285B" w:rsidR="00CB30A6" w:rsidRPr="00CB30A6" w:rsidRDefault="00CB30A6" w:rsidP="00CB30A6">
      <w:pPr>
        <w:rPr>
          <w:sz w:val="16"/>
        </w:rPr>
      </w:pPr>
      <w:r w:rsidRPr="00EE1644">
        <w:rPr>
          <w:sz w:val="16"/>
        </w:rPr>
        <w:t xml:space="preserve">Examining images generated by AI, the AI Index researchers found that five commercial models – </w:t>
      </w:r>
      <w:proofErr w:type="spellStart"/>
      <w:r w:rsidRPr="00EE1644">
        <w:rPr>
          <w:sz w:val="16"/>
        </w:rPr>
        <w:t>Midjourney</w:t>
      </w:r>
      <w:proofErr w:type="spellEnd"/>
      <w:r w:rsidRPr="00EE1644">
        <w:rPr>
          <w:sz w:val="16"/>
        </w:rPr>
        <w:t xml:space="preserve">, Stable Diffusion 1.5, Stable Diffusion 2.1, Stable Diffusion XL, and InstructPix2Pix – produced images that were biased along age, </w:t>
      </w:r>
      <w:proofErr w:type="gramStart"/>
      <w:r w:rsidRPr="00EE1644">
        <w:rPr>
          <w:sz w:val="16"/>
        </w:rPr>
        <w:t>race</w:t>
      </w:r>
      <w:proofErr w:type="gramEnd"/>
      <w:r w:rsidRPr="00EE1644">
        <w:rPr>
          <w:sz w:val="16"/>
        </w:rPr>
        <w:t xml:space="preserve"> and gender dimensions (more so race and age).</w:t>
      </w:r>
    </w:p>
    <w:p w14:paraId="765D95CA" w14:textId="7053E601" w:rsidR="00ED0E82" w:rsidRDefault="006A6016" w:rsidP="00ED0E82">
      <w:pPr>
        <w:pStyle w:val="Heading2"/>
      </w:pPr>
      <w:r>
        <w:lastRenderedPageBreak/>
        <w:t>Impact---</w:t>
      </w:r>
      <w:r w:rsidR="00ED0E82">
        <w:t>War</w:t>
      </w:r>
    </w:p>
    <w:p w14:paraId="4D8AD092" w14:textId="613EBD78" w:rsidR="00A64B29" w:rsidRDefault="00A64B29" w:rsidP="00ED0E82">
      <w:pPr>
        <w:pStyle w:val="Heading3"/>
      </w:pPr>
      <w:r>
        <w:lastRenderedPageBreak/>
        <w:t>Weaponization</w:t>
      </w:r>
    </w:p>
    <w:p w14:paraId="6CDE8D98" w14:textId="77777777" w:rsidR="006A77FE" w:rsidRDefault="006A77FE" w:rsidP="006A77FE">
      <w:pPr>
        <w:pStyle w:val="Heading4"/>
      </w:pPr>
      <w:r>
        <w:t xml:space="preserve">Automation risks extinction </w:t>
      </w:r>
    </w:p>
    <w:p w14:paraId="30EAF82E" w14:textId="77777777" w:rsidR="006A77FE" w:rsidRPr="006A77FE" w:rsidRDefault="006A77FE" w:rsidP="006A77FE">
      <w:r w:rsidRPr="006A77FE">
        <w:rPr>
          <w:rStyle w:val="Style13ptBold"/>
        </w:rPr>
        <w:t>Egan ’24</w:t>
      </w:r>
      <w:r w:rsidRPr="006A77FE">
        <w:t xml:space="preserve"> – (Matt, CNN reporter, covering business, economy and finance across CNN digital platforms, “AI could pose ‘extinction-level’ threat to humans and the US must intervene, State Dept. – commissioned report warns”, 03-12-2024, CNN, https://www.cnn.com/2024/03/12/business/artificial-intelligence-ai-report-extinction/index.html) </w:t>
      </w:r>
      <w:proofErr w:type="gramStart"/>
      <w:r w:rsidRPr="006A77FE">
        <w:t>CC</w:t>
      </w:r>
      <w:proofErr w:type="gramEnd"/>
    </w:p>
    <w:p w14:paraId="413FCF35" w14:textId="77777777" w:rsidR="006A77FE" w:rsidRPr="00AF3A20" w:rsidRDefault="006A77FE" w:rsidP="006A77FE">
      <w:pPr>
        <w:rPr>
          <w:sz w:val="16"/>
        </w:rPr>
      </w:pPr>
      <w:r w:rsidRPr="00AF3A20">
        <w:rPr>
          <w:sz w:val="16"/>
        </w:rPr>
        <w:t>A new report commissioned by the US State Department paints an alarming picture of the “catastrophic” national security risks posed by rapidly evolving artificial intelligence, warning that time is running out for the federal government to avert disaster.</w:t>
      </w:r>
    </w:p>
    <w:p w14:paraId="47FCFD91" w14:textId="77777777" w:rsidR="006A77FE" w:rsidRPr="00AF3A20" w:rsidRDefault="006A77FE" w:rsidP="006A77FE">
      <w:pPr>
        <w:rPr>
          <w:sz w:val="16"/>
        </w:rPr>
      </w:pPr>
      <w:r w:rsidRPr="00AF3A20">
        <w:rPr>
          <w:sz w:val="16"/>
        </w:rPr>
        <w:t>The findings were based on interviews with more than 200 people over more than a year – including top executives from leading AI companies, cybersecurity researchers, weapons of mass destruction experts and national security officials inside the government.</w:t>
      </w:r>
    </w:p>
    <w:p w14:paraId="4F98914C" w14:textId="77777777" w:rsidR="006A77FE" w:rsidRPr="00AF3A20" w:rsidRDefault="006A77FE" w:rsidP="006A77FE">
      <w:pPr>
        <w:rPr>
          <w:sz w:val="16"/>
        </w:rPr>
      </w:pPr>
      <w:r w:rsidRPr="00AF3A20">
        <w:rPr>
          <w:sz w:val="16"/>
        </w:rPr>
        <w:t>The report, released this week by Gladstone AI, flatly states that the most advanced AI systems could, in a worst case, “pose an extinction-level threat to the human species.”</w:t>
      </w:r>
    </w:p>
    <w:p w14:paraId="2B0AE07C" w14:textId="77777777" w:rsidR="006A77FE" w:rsidRPr="00AF3A20" w:rsidRDefault="006A77FE" w:rsidP="006A77FE">
      <w:pPr>
        <w:rPr>
          <w:sz w:val="16"/>
        </w:rPr>
      </w:pPr>
      <w:r w:rsidRPr="00AF3A20">
        <w:rPr>
          <w:sz w:val="16"/>
        </w:rPr>
        <w:t>A US State Department official confirmed to CNN that the agency commissioned the report as it constantly assesses how AI is aligned with its goal to protect US interests at home and abroad. However, the official stressed the report does not represent the views of the US government.</w:t>
      </w:r>
    </w:p>
    <w:p w14:paraId="5B52C0A6" w14:textId="77777777" w:rsidR="006A77FE" w:rsidRPr="00AF3A20" w:rsidRDefault="006A77FE" w:rsidP="006A77FE">
      <w:pPr>
        <w:rPr>
          <w:sz w:val="16"/>
        </w:rPr>
      </w:pPr>
      <w:r w:rsidRPr="00AF3A20">
        <w:rPr>
          <w:sz w:val="16"/>
        </w:rPr>
        <w:t>The warning in the report is another reminder that although the potential of AI continues to captivate investors and the public, there are real dangers too.</w:t>
      </w:r>
    </w:p>
    <w:p w14:paraId="10B584B6" w14:textId="77777777" w:rsidR="006A77FE" w:rsidRPr="00AF3A20" w:rsidRDefault="006A77FE" w:rsidP="006A77FE">
      <w:pPr>
        <w:rPr>
          <w:sz w:val="16"/>
        </w:rPr>
      </w:pPr>
      <w:r w:rsidRPr="00AF3A20">
        <w:rPr>
          <w:sz w:val="16"/>
        </w:rPr>
        <w:t xml:space="preserve">“AI is already an economically transformative technology. It could allow us to cure diseases, make scientific discoveries, and overcome challenges we once thought were insurmountable,” </w:t>
      </w:r>
      <w:proofErr w:type="spellStart"/>
      <w:r w:rsidRPr="00AF3A20">
        <w:rPr>
          <w:sz w:val="16"/>
        </w:rPr>
        <w:t>Jeremie</w:t>
      </w:r>
      <w:proofErr w:type="spellEnd"/>
      <w:r w:rsidRPr="00AF3A20">
        <w:rPr>
          <w:sz w:val="16"/>
        </w:rPr>
        <w:t xml:space="preserve"> Harris, CEO and co-founder of Gladstone AI, told CNN on Tuesday.</w:t>
      </w:r>
    </w:p>
    <w:p w14:paraId="1EB0FCE1" w14:textId="77777777" w:rsidR="006A77FE" w:rsidRPr="00AF3A20" w:rsidRDefault="006A77FE" w:rsidP="006A77FE">
      <w:pPr>
        <w:rPr>
          <w:u w:val="single"/>
        </w:rPr>
      </w:pPr>
      <w:r w:rsidRPr="00AF3A20">
        <w:rPr>
          <w:sz w:val="16"/>
        </w:rPr>
        <w:t xml:space="preserve">“But it could also bring serious risks, including catastrophic risks, that we need to be aware of,” Harris said. “And a growing body of evidence — including empirical research and analysis published in the world’s top AI conferences — suggests that above a certain threshold of capability, </w:t>
      </w:r>
      <w:r w:rsidRPr="00AF3A20">
        <w:rPr>
          <w:highlight w:val="cyan"/>
          <w:u w:val="single"/>
        </w:rPr>
        <w:t>AI</w:t>
      </w:r>
      <w:r w:rsidRPr="00AF3A20">
        <w:rPr>
          <w:u w:val="single"/>
        </w:rPr>
        <w:t xml:space="preserve">s </w:t>
      </w:r>
      <w:r w:rsidRPr="00AF3A20">
        <w:rPr>
          <w:highlight w:val="cyan"/>
          <w:u w:val="single"/>
        </w:rPr>
        <w:t>could potentially become uncontrollable</w:t>
      </w:r>
      <w:r w:rsidRPr="00AF3A20">
        <w:rPr>
          <w:u w:val="single"/>
        </w:rPr>
        <w:t>.”</w:t>
      </w:r>
    </w:p>
    <w:p w14:paraId="06E21783" w14:textId="77777777" w:rsidR="006A77FE" w:rsidRPr="00AF3A20" w:rsidRDefault="006A77FE" w:rsidP="006A77FE">
      <w:pPr>
        <w:rPr>
          <w:sz w:val="16"/>
        </w:rPr>
      </w:pPr>
      <w:r w:rsidRPr="00AF3A20">
        <w:rPr>
          <w:sz w:val="16"/>
        </w:rPr>
        <w:t xml:space="preserve">White House spokesperson Robyn Patterson said President Joe Biden’s executive order on AI is the </w:t>
      </w:r>
      <w:r w:rsidRPr="00AF3A20">
        <w:rPr>
          <w:u w:val="single"/>
        </w:rPr>
        <w:t>“most significant action any government in the world has taken to seize the promise and manage the risks of artificial intelligence.”</w:t>
      </w:r>
    </w:p>
    <w:p w14:paraId="2AACB2EA" w14:textId="77777777" w:rsidR="006A77FE" w:rsidRPr="00AF3A20" w:rsidRDefault="006A77FE" w:rsidP="006A77FE">
      <w:pPr>
        <w:rPr>
          <w:sz w:val="16"/>
        </w:rPr>
      </w:pPr>
      <w:r w:rsidRPr="00AF3A20">
        <w:rPr>
          <w:sz w:val="16"/>
        </w:rPr>
        <w:t>“The President and Vice President will continue to work with our international partners and urge Congress to pass bipartisan legislation to manage the risks associated with these emerging technologies,” Patterson said.</w:t>
      </w:r>
    </w:p>
    <w:p w14:paraId="3E5888EF" w14:textId="77777777" w:rsidR="006A77FE" w:rsidRPr="00AF3A20" w:rsidRDefault="006A77FE" w:rsidP="006A77FE">
      <w:pPr>
        <w:rPr>
          <w:sz w:val="16"/>
        </w:rPr>
      </w:pPr>
      <w:r w:rsidRPr="00AF3A20">
        <w:rPr>
          <w:sz w:val="16"/>
        </w:rPr>
        <w:t>News of the Gladstone AI report was first reported by Time.</w:t>
      </w:r>
    </w:p>
    <w:p w14:paraId="658A0F11" w14:textId="77777777" w:rsidR="006A77FE" w:rsidRPr="00AF3A20" w:rsidRDefault="006A77FE" w:rsidP="006A77FE">
      <w:pPr>
        <w:rPr>
          <w:sz w:val="16"/>
        </w:rPr>
      </w:pPr>
      <w:r w:rsidRPr="00AF3A20">
        <w:rPr>
          <w:sz w:val="16"/>
        </w:rPr>
        <w:t xml:space="preserve">‘Clear and urgent need’ to </w:t>
      </w:r>
      <w:proofErr w:type="gramStart"/>
      <w:r w:rsidRPr="00AF3A20">
        <w:rPr>
          <w:sz w:val="16"/>
        </w:rPr>
        <w:t>intervene</w:t>
      </w:r>
      <w:proofErr w:type="gramEnd"/>
    </w:p>
    <w:p w14:paraId="7C70DBA2" w14:textId="77777777" w:rsidR="006A77FE" w:rsidRPr="00AF3A20" w:rsidRDefault="006A77FE" w:rsidP="006A77FE">
      <w:pPr>
        <w:rPr>
          <w:sz w:val="16"/>
        </w:rPr>
      </w:pPr>
      <w:r w:rsidRPr="00AF3A20">
        <w:rPr>
          <w:sz w:val="16"/>
        </w:rPr>
        <w:t>Researchers warn of two central dangers broadly posed by AI.</w:t>
      </w:r>
      <w:r w:rsidRPr="00AF3A20">
        <w:rPr>
          <w:vanish/>
          <w:sz w:val="16"/>
        </w:rPr>
        <w:t>Enter your email to subscribe to the CNN Five Things Newsletter.</w:t>
      </w:r>
    </w:p>
    <w:p w14:paraId="10A6DB9A" w14:textId="77777777" w:rsidR="006A77FE" w:rsidRPr="00AF3A20" w:rsidRDefault="006A77FE" w:rsidP="006A77FE">
      <w:pPr>
        <w:rPr>
          <w:vanish/>
        </w:rPr>
      </w:pPr>
      <w:r w:rsidRPr="00AF3A20">
        <w:rPr>
          <w:vanish/>
        </w:rPr>
        <w:t>Bottom of Form</w:t>
      </w:r>
    </w:p>
    <w:p w14:paraId="6C435F43" w14:textId="77777777" w:rsidR="006A77FE" w:rsidRPr="00AF3A20" w:rsidRDefault="006A77FE" w:rsidP="006A77FE">
      <w:pPr>
        <w:rPr>
          <w:sz w:val="16"/>
        </w:rPr>
      </w:pPr>
      <w:r w:rsidRPr="00AF3A20">
        <w:rPr>
          <w:sz w:val="16"/>
        </w:rPr>
        <w:t xml:space="preserve">First, Gladstone AI said, </w:t>
      </w:r>
      <w:r w:rsidRPr="00AF3A20">
        <w:rPr>
          <w:u w:val="single"/>
        </w:rPr>
        <w:t xml:space="preserve">the most </w:t>
      </w:r>
      <w:r w:rsidRPr="00AF3A20">
        <w:rPr>
          <w:highlight w:val="cyan"/>
          <w:u w:val="single"/>
        </w:rPr>
        <w:t>advanced AI systems could be weaponized to inflict</w:t>
      </w:r>
      <w:r w:rsidRPr="00AF3A20">
        <w:rPr>
          <w:u w:val="single"/>
        </w:rPr>
        <w:t xml:space="preserve"> potentially </w:t>
      </w:r>
      <w:r w:rsidRPr="00AF3A20">
        <w:rPr>
          <w:highlight w:val="cyan"/>
          <w:u w:val="single"/>
        </w:rPr>
        <w:t>irreversible damage</w:t>
      </w:r>
      <w:r w:rsidRPr="00AF3A20">
        <w:rPr>
          <w:sz w:val="16"/>
        </w:rPr>
        <w:t>. Second, the report said there are private concerns within AI labs that at some point they could “lose control” of the very systems they’re developing, with “potentially devastating consequences to global security.”</w:t>
      </w:r>
    </w:p>
    <w:p w14:paraId="6FAA6FA5" w14:textId="77777777" w:rsidR="006A77FE" w:rsidRPr="00AF3A20" w:rsidRDefault="006A77FE" w:rsidP="006A77FE">
      <w:pPr>
        <w:rPr>
          <w:sz w:val="16"/>
        </w:rPr>
      </w:pPr>
      <w:r w:rsidRPr="00AF3A20">
        <w:rPr>
          <w:u w:val="single"/>
        </w:rPr>
        <w:t xml:space="preserve">“The rise of AI and </w:t>
      </w:r>
      <w:r w:rsidRPr="00AF3A20">
        <w:rPr>
          <w:highlight w:val="cyan"/>
          <w:u w:val="single"/>
        </w:rPr>
        <w:t>AGI</w:t>
      </w:r>
      <w:r w:rsidRPr="00AF3A20">
        <w:rPr>
          <w:u w:val="single"/>
        </w:rPr>
        <w:t xml:space="preserve"> [artificial general intelligence] </w:t>
      </w:r>
      <w:r w:rsidRPr="00AF3A20">
        <w:rPr>
          <w:highlight w:val="cyan"/>
          <w:u w:val="single"/>
        </w:rPr>
        <w:t>has the potential to destabilize global security in ways</w:t>
      </w:r>
      <w:r w:rsidRPr="00AF3A20">
        <w:rPr>
          <w:u w:val="single"/>
        </w:rPr>
        <w:t xml:space="preserve"> reminiscent </w:t>
      </w:r>
      <w:r w:rsidRPr="00AF3A20">
        <w:rPr>
          <w:highlight w:val="cyan"/>
          <w:u w:val="single"/>
        </w:rPr>
        <w:t>of the introduction of nuclear weapons</w:t>
      </w:r>
      <w:r w:rsidRPr="00AF3A20">
        <w:rPr>
          <w:u w:val="single"/>
        </w:rPr>
        <w:t>,”</w:t>
      </w:r>
      <w:r w:rsidRPr="00AF3A20">
        <w:rPr>
          <w:sz w:val="16"/>
        </w:rPr>
        <w:t xml:space="preserve"> the report said, adding there is a risk of an AI “arms race,” conflict and “WMD-scale fatal accidents.”</w:t>
      </w:r>
    </w:p>
    <w:p w14:paraId="7889F2C4" w14:textId="77777777" w:rsidR="006A77FE" w:rsidRPr="00AF3A20" w:rsidRDefault="006A77FE" w:rsidP="006A77FE">
      <w:pPr>
        <w:rPr>
          <w:sz w:val="16"/>
        </w:rPr>
      </w:pPr>
      <w:r w:rsidRPr="00AF3A20">
        <w:rPr>
          <w:sz w:val="16"/>
        </w:rPr>
        <w:t>Gladstone AI’s report calls for dramatic new steps aimed at confronting this threat, including launching a new AI agency, imposing “emergency” regulatory safeguards and limits on how much computer power can be used to train AI models.</w:t>
      </w:r>
    </w:p>
    <w:p w14:paraId="5F3343B6" w14:textId="77777777" w:rsidR="006A77FE" w:rsidRPr="00AF3A20" w:rsidRDefault="006A77FE" w:rsidP="006A77FE">
      <w:pPr>
        <w:rPr>
          <w:sz w:val="16"/>
        </w:rPr>
      </w:pPr>
      <w:r w:rsidRPr="00AF3A20">
        <w:rPr>
          <w:sz w:val="16"/>
        </w:rPr>
        <w:t>“There is a clear and urgent need for the US government to intervene,” the authors wrote in the report.</w:t>
      </w:r>
    </w:p>
    <w:p w14:paraId="4CB9765B" w14:textId="77777777" w:rsidR="006A77FE" w:rsidRPr="00AF3A20" w:rsidRDefault="006A77FE" w:rsidP="006A77FE">
      <w:pPr>
        <w:rPr>
          <w:sz w:val="16"/>
        </w:rPr>
      </w:pPr>
      <w:r w:rsidRPr="00AF3A20">
        <w:rPr>
          <w:sz w:val="16"/>
        </w:rPr>
        <w:t>Safety concerns</w:t>
      </w:r>
    </w:p>
    <w:p w14:paraId="01FE67B7" w14:textId="77777777" w:rsidR="006A77FE" w:rsidRPr="00AF3A20" w:rsidRDefault="006A77FE" w:rsidP="006A77FE">
      <w:pPr>
        <w:rPr>
          <w:sz w:val="16"/>
        </w:rPr>
      </w:pPr>
      <w:r w:rsidRPr="00AF3A20">
        <w:rPr>
          <w:sz w:val="16"/>
        </w:rPr>
        <w:t xml:space="preserve">Harris, the Gladstone AI executive, said the “unprecedented level of access” his team had to officials in the public and private sector led to the startling conclusions. Gladstone AI said it spoke to technical and leadership teams from </w:t>
      </w:r>
      <w:proofErr w:type="spellStart"/>
      <w:r w:rsidRPr="00AF3A20">
        <w:rPr>
          <w:sz w:val="16"/>
        </w:rPr>
        <w:t>ChatGPT</w:t>
      </w:r>
      <w:proofErr w:type="spellEnd"/>
      <w:r w:rsidRPr="00AF3A20">
        <w:rPr>
          <w:sz w:val="16"/>
        </w:rPr>
        <w:t xml:space="preserve"> owner </w:t>
      </w:r>
      <w:proofErr w:type="spellStart"/>
      <w:r w:rsidRPr="00AF3A20">
        <w:rPr>
          <w:sz w:val="16"/>
        </w:rPr>
        <w:t>OpenAI</w:t>
      </w:r>
      <w:proofErr w:type="spellEnd"/>
      <w:r w:rsidRPr="00AF3A20">
        <w:rPr>
          <w:sz w:val="16"/>
        </w:rPr>
        <w:t>, Google DeepMind, Facebook parent Meta and Anthropic.</w:t>
      </w:r>
    </w:p>
    <w:p w14:paraId="17DD851D" w14:textId="77777777" w:rsidR="006A77FE" w:rsidRPr="00AF3A20" w:rsidRDefault="006A77FE" w:rsidP="006A77FE">
      <w:pPr>
        <w:rPr>
          <w:sz w:val="16"/>
        </w:rPr>
      </w:pPr>
      <w:r w:rsidRPr="00AF3A20">
        <w:rPr>
          <w:sz w:val="16"/>
        </w:rPr>
        <w:lastRenderedPageBreak/>
        <w:t>“Along the way, we learned some sobering things,” Harris said in a video posted on Gladstone AI’s website announcing the report. “Behind the scenes, the safety and security situation in advanced AI seems pretty inadequate relative to the national security risks that AI may introduce fairly soon.”</w:t>
      </w:r>
    </w:p>
    <w:p w14:paraId="284874C4" w14:textId="77777777" w:rsidR="006A77FE" w:rsidRPr="00AF3A20" w:rsidRDefault="006A77FE" w:rsidP="006A77FE">
      <w:pPr>
        <w:rPr>
          <w:u w:val="single"/>
        </w:rPr>
      </w:pPr>
      <w:r w:rsidRPr="00AF3A20">
        <w:rPr>
          <w:sz w:val="16"/>
        </w:rPr>
        <w:t xml:space="preserve">Gladstone AI’s report said that competitive pressures are pushing companies to accelerate development of AI “at the expense of safety and security,” raising the prospect that </w:t>
      </w:r>
      <w:r w:rsidRPr="00AF3A20">
        <w:rPr>
          <w:u w:val="single"/>
        </w:rPr>
        <w:t xml:space="preserve">the most </w:t>
      </w:r>
      <w:r w:rsidRPr="00AF3A20">
        <w:rPr>
          <w:highlight w:val="cyan"/>
          <w:u w:val="single"/>
        </w:rPr>
        <w:t>advanced AI</w:t>
      </w:r>
      <w:r w:rsidRPr="00AF3A20">
        <w:rPr>
          <w:u w:val="single"/>
        </w:rPr>
        <w:t xml:space="preserve"> systems </w:t>
      </w:r>
      <w:r w:rsidRPr="00AF3A20">
        <w:rPr>
          <w:highlight w:val="cyan"/>
          <w:u w:val="single"/>
        </w:rPr>
        <w:t>could be</w:t>
      </w:r>
      <w:r w:rsidRPr="00AF3A20">
        <w:rPr>
          <w:u w:val="single"/>
        </w:rPr>
        <w:t xml:space="preserve"> “stolen” and “</w:t>
      </w:r>
      <w:r w:rsidRPr="00AF3A20">
        <w:rPr>
          <w:highlight w:val="cyan"/>
          <w:u w:val="single"/>
        </w:rPr>
        <w:t>weaponized</w:t>
      </w:r>
      <w:r w:rsidRPr="00AF3A20">
        <w:rPr>
          <w:u w:val="single"/>
        </w:rPr>
        <w:t xml:space="preserve">” </w:t>
      </w:r>
      <w:r w:rsidRPr="00AF3A20">
        <w:rPr>
          <w:highlight w:val="cyan"/>
          <w:u w:val="single"/>
        </w:rPr>
        <w:t>against the U</w:t>
      </w:r>
      <w:r w:rsidRPr="00AF3A20">
        <w:rPr>
          <w:u w:val="single"/>
        </w:rPr>
        <w:t xml:space="preserve">nited </w:t>
      </w:r>
      <w:r w:rsidRPr="00AF3A20">
        <w:rPr>
          <w:highlight w:val="cyan"/>
          <w:u w:val="single"/>
        </w:rPr>
        <w:t>S</w:t>
      </w:r>
      <w:r w:rsidRPr="00AF3A20">
        <w:rPr>
          <w:u w:val="single"/>
        </w:rPr>
        <w:t>tates.</w:t>
      </w:r>
    </w:p>
    <w:p w14:paraId="7EB45BC4" w14:textId="77777777" w:rsidR="006A77FE" w:rsidRPr="00AF3A20" w:rsidRDefault="006A77FE" w:rsidP="006A77FE">
      <w:pPr>
        <w:rPr>
          <w:sz w:val="16"/>
        </w:rPr>
      </w:pPr>
      <w:r w:rsidRPr="00AF3A20">
        <w:rPr>
          <w:u w:val="single"/>
        </w:rPr>
        <w:t xml:space="preserve">The conclusions add to a growing list of warnings about the existential risks posed by AI – </w:t>
      </w:r>
      <w:r w:rsidRPr="00AF3A20">
        <w:rPr>
          <w:sz w:val="16"/>
        </w:rPr>
        <w:t>including even from some of the industry’s most powerful figures.</w:t>
      </w:r>
    </w:p>
    <w:p w14:paraId="683162DD" w14:textId="77777777" w:rsidR="006A77FE" w:rsidRPr="00AF3A20" w:rsidRDefault="006A77FE" w:rsidP="006A77FE">
      <w:pPr>
        <w:rPr>
          <w:u w:val="single"/>
        </w:rPr>
      </w:pPr>
      <w:r w:rsidRPr="00AF3A20">
        <w:rPr>
          <w:sz w:val="16"/>
        </w:rPr>
        <w:t xml:space="preserve">Nearly a year ago, Geoffrey Hinton, known as the “Godfather of AI,” quit his job at Google and blew the whistle on the technology he helped develop. Hinton has said </w:t>
      </w:r>
      <w:r w:rsidRPr="00AF3A20">
        <w:rPr>
          <w:highlight w:val="cyan"/>
          <w:u w:val="single"/>
        </w:rPr>
        <w:t>there is a 10% chance that AI will lead to human extinction within the next three decades.</w:t>
      </w:r>
    </w:p>
    <w:p w14:paraId="49AAB172" w14:textId="77777777" w:rsidR="006A77FE" w:rsidRPr="00AF3A20" w:rsidRDefault="006A77FE" w:rsidP="006A77FE">
      <w:pPr>
        <w:rPr>
          <w:sz w:val="16"/>
        </w:rPr>
      </w:pPr>
      <w:r w:rsidRPr="00AF3A20">
        <w:rPr>
          <w:sz w:val="16"/>
        </w:rPr>
        <w:t xml:space="preserve">Hinton and dozens of other AI industry leaders, academics and others signed a statement last June that </w:t>
      </w:r>
      <w:proofErr w:type="gramStart"/>
      <w:r w:rsidRPr="00AF3A20">
        <w:rPr>
          <w:sz w:val="16"/>
        </w:rPr>
        <w:t>said</w:t>
      </w:r>
      <w:proofErr w:type="gramEnd"/>
      <w:r w:rsidRPr="00AF3A20">
        <w:rPr>
          <w:sz w:val="16"/>
        </w:rPr>
        <w:t xml:space="preserve"> “mitigating the risk of extinction from AI should be a global priority.”</w:t>
      </w:r>
    </w:p>
    <w:p w14:paraId="3466313D" w14:textId="77777777" w:rsidR="006A77FE" w:rsidRPr="00AF3A20" w:rsidRDefault="006A77FE" w:rsidP="006A77FE">
      <w:pPr>
        <w:rPr>
          <w:u w:val="single"/>
        </w:rPr>
      </w:pPr>
      <w:r w:rsidRPr="00AF3A20">
        <w:rPr>
          <w:sz w:val="16"/>
        </w:rPr>
        <w:t>Business leaders are increasingly concerned about these dangers – even as they pour billions of dollars into investing in AI. Last year, </w:t>
      </w:r>
      <w:r w:rsidRPr="00AF3A20">
        <w:rPr>
          <w:u w:val="single"/>
        </w:rPr>
        <w:t>42% of CEOs surveyed at the Yale CEO Summit last year said AI has the potential to destroy humanity five to ten years from now.</w:t>
      </w:r>
    </w:p>
    <w:p w14:paraId="4F7BCE4C" w14:textId="77777777" w:rsidR="006A77FE" w:rsidRPr="00AF3A20" w:rsidRDefault="006A77FE" w:rsidP="006A77FE">
      <w:pPr>
        <w:rPr>
          <w:sz w:val="16"/>
        </w:rPr>
      </w:pPr>
      <w:r w:rsidRPr="00AF3A20">
        <w:rPr>
          <w:sz w:val="16"/>
        </w:rPr>
        <w:t xml:space="preserve">Human-like abilities to </w:t>
      </w:r>
      <w:proofErr w:type="gramStart"/>
      <w:r w:rsidRPr="00AF3A20">
        <w:rPr>
          <w:sz w:val="16"/>
        </w:rPr>
        <w:t>learn</w:t>
      </w:r>
      <w:proofErr w:type="gramEnd"/>
    </w:p>
    <w:p w14:paraId="5BA60AFB" w14:textId="77777777" w:rsidR="006A77FE" w:rsidRPr="00AF3A20" w:rsidRDefault="006A77FE" w:rsidP="006A77FE">
      <w:pPr>
        <w:rPr>
          <w:sz w:val="16"/>
        </w:rPr>
      </w:pPr>
      <w:r w:rsidRPr="00AF3A20">
        <w:rPr>
          <w:sz w:val="16"/>
        </w:rPr>
        <w:t xml:space="preserve">In its report, Gladstone AI noted some of the prominent individuals who have warned of the existential risks posed by AI, including Elon Musk, Federal Trade Commission Chair Lina </w:t>
      </w:r>
      <w:proofErr w:type="gramStart"/>
      <w:r w:rsidRPr="00AF3A20">
        <w:rPr>
          <w:sz w:val="16"/>
        </w:rPr>
        <w:t>Khan</w:t>
      </w:r>
      <w:proofErr w:type="gramEnd"/>
      <w:r w:rsidRPr="00AF3A20">
        <w:rPr>
          <w:sz w:val="16"/>
        </w:rPr>
        <w:t xml:space="preserve"> and a former top executive at </w:t>
      </w:r>
      <w:proofErr w:type="spellStart"/>
      <w:r w:rsidRPr="00AF3A20">
        <w:rPr>
          <w:sz w:val="16"/>
        </w:rPr>
        <w:t>OpenAI</w:t>
      </w:r>
      <w:proofErr w:type="spellEnd"/>
      <w:r w:rsidRPr="00AF3A20">
        <w:rPr>
          <w:sz w:val="16"/>
        </w:rPr>
        <w:t>.</w:t>
      </w:r>
    </w:p>
    <w:p w14:paraId="0C002311" w14:textId="77777777" w:rsidR="006A77FE" w:rsidRPr="00AF3A20" w:rsidRDefault="006A77FE" w:rsidP="006A77FE">
      <w:pPr>
        <w:rPr>
          <w:sz w:val="16"/>
        </w:rPr>
      </w:pPr>
      <w:r w:rsidRPr="00AF3A20">
        <w:rPr>
          <w:sz w:val="16"/>
        </w:rPr>
        <w:t>Some employees at AI companies are sharing similar concerns in private, according to Gladstone AI.</w:t>
      </w:r>
    </w:p>
    <w:p w14:paraId="7C4DFB85" w14:textId="77777777" w:rsidR="006A77FE" w:rsidRPr="00AF3A20" w:rsidRDefault="006A77FE" w:rsidP="006A77FE">
      <w:pPr>
        <w:rPr>
          <w:sz w:val="16"/>
        </w:rPr>
      </w:pPr>
      <w:r w:rsidRPr="00AF3A20">
        <w:rPr>
          <w:sz w:val="16"/>
        </w:rPr>
        <w:t>“One individual at a well-known AI lab expressed the view that, if a specific next-generation AI model were ever released as open-access, this would be ‘horribly bad,’” the report said, “because the model’s potential persuasive capabilities could ‘break democracy’ if they were ever leveraged in areas such as election interference or voter manipulation.”</w:t>
      </w:r>
    </w:p>
    <w:p w14:paraId="56B70DEF" w14:textId="77777777" w:rsidR="006A77FE" w:rsidRPr="00AF3A20" w:rsidRDefault="006A77FE" w:rsidP="006A77FE">
      <w:pPr>
        <w:rPr>
          <w:sz w:val="16"/>
        </w:rPr>
      </w:pPr>
      <w:r w:rsidRPr="00AF3A20">
        <w:rPr>
          <w:sz w:val="16"/>
        </w:rPr>
        <w:t>Gladstone said it asked AI experts at frontier labs to privately share their personal estimates of the chance that an AI incident could lead to “global and irreversible effects” in 2024. The estimates ranged between 4% and as high as 20%, according to the report, which noes the estimates were informal and likely subject to significant bias.</w:t>
      </w:r>
    </w:p>
    <w:p w14:paraId="479E63F6" w14:textId="77777777" w:rsidR="006A77FE" w:rsidRPr="00AF3A20" w:rsidRDefault="006A77FE" w:rsidP="006A77FE">
      <w:pPr>
        <w:rPr>
          <w:u w:val="single"/>
        </w:rPr>
      </w:pPr>
      <w:r w:rsidRPr="00AF3A20">
        <w:rPr>
          <w:u w:val="single"/>
        </w:rPr>
        <w:t xml:space="preserve">One of the biggest wildcards is how fast AI evolves – specifically </w:t>
      </w:r>
      <w:r w:rsidRPr="00AF3A20">
        <w:rPr>
          <w:highlight w:val="cyan"/>
          <w:u w:val="single"/>
        </w:rPr>
        <w:t>AGI</w:t>
      </w:r>
      <w:r w:rsidRPr="00AF3A20">
        <w:rPr>
          <w:u w:val="single"/>
        </w:rPr>
        <w:t xml:space="preserve">, which is a hypothetical </w:t>
      </w:r>
      <w:r w:rsidRPr="00AF3A20">
        <w:rPr>
          <w:highlight w:val="cyan"/>
          <w:u w:val="single"/>
        </w:rPr>
        <w:t>form</w:t>
      </w:r>
      <w:r w:rsidRPr="00AF3A20">
        <w:rPr>
          <w:u w:val="single"/>
        </w:rPr>
        <w:t xml:space="preserve"> of AI with </w:t>
      </w:r>
      <w:r w:rsidRPr="00AF3A20">
        <w:rPr>
          <w:highlight w:val="cyan"/>
          <w:u w:val="single"/>
        </w:rPr>
        <w:t>human-like or even superhuman-like ability to learn</w:t>
      </w:r>
      <w:r w:rsidRPr="00AF3A20">
        <w:rPr>
          <w:u w:val="single"/>
        </w:rPr>
        <w:t>.</w:t>
      </w:r>
    </w:p>
    <w:p w14:paraId="226DC1EA" w14:textId="77777777" w:rsidR="006A77FE" w:rsidRPr="00AF3A20" w:rsidRDefault="006A77FE" w:rsidP="006A77FE">
      <w:pPr>
        <w:rPr>
          <w:sz w:val="16"/>
        </w:rPr>
      </w:pPr>
      <w:r w:rsidRPr="00AF3A20">
        <w:rPr>
          <w:sz w:val="16"/>
        </w:rPr>
        <w:t xml:space="preserve">The report says </w:t>
      </w:r>
      <w:r w:rsidRPr="00AF3A20">
        <w:rPr>
          <w:highlight w:val="cyan"/>
          <w:u w:val="single"/>
        </w:rPr>
        <w:t>AGI is viewed as the “primary driver of catastrophic risk from loss of control</w:t>
      </w:r>
      <w:r w:rsidRPr="00AF3A20">
        <w:rPr>
          <w:u w:val="single"/>
        </w:rPr>
        <w:t xml:space="preserve">” and notes that </w:t>
      </w:r>
      <w:proofErr w:type="spellStart"/>
      <w:r w:rsidRPr="00AF3A20">
        <w:rPr>
          <w:u w:val="single"/>
        </w:rPr>
        <w:t>OpenAI</w:t>
      </w:r>
      <w:proofErr w:type="spellEnd"/>
      <w:r w:rsidRPr="00AF3A20">
        <w:rPr>
          <w:u w:val="single"/>
        </w:rPr>
        <w:t xml:space="preserve">, Google DeepMind, Anthropic and Nvidia have all publicly stated AGI could be reached by 2028 </w:t>
      </w:r>
      <w:r w:rsidRPr="00AF3A20">
        <w:rPr>
          <w:sz w:val="16"/>
        </w:rPr>
        <w:t>– although others think it’s much, much further away.</w:t>
      </w:r>
    </w:p>
    <w:p w14:paraId="67B4F6E9" w14:textId="77777777" w:rsidR="006A77FE" w:rsidRPr="00AF3A20" w:rsidRDefault="006A77FE" w:rsidP="006A77FE">
      <w:pPr>
        <w:rPr>
          <w:sz w:val="16"/>
        </w:rPr>
      </w:pPr>
      <w:r w:rsidRPr="00AF3A20">
        <w:rPr>
          <w:sz w:val="16"/>
        </w:rPr>
        <w:t>Gladstone AI notes that disagreements over AGI timelines make it hard to develop policies and safeguards and there is a risk that if the technology develops slower-than-expected regulation could “prove harmful.”</w:t>
      </w:r>
    </w:p>
    <w:p w14:paraId="24713EBC" w14:textId="77777777" w:rsidR="006A77FE" w:rsidRPr="00AF3A20" w:rsidRDefault="006A77FE" w:rsidP="006A77FE">
      <w:pPr>
        <w:rPr>
          <w:sz w:val="16"/>
        </w:rPr>
      </w:pPr>
      <w:r w:rsidRPr="00AF3A20">
        <w:rPr>
          <w:sz w:val="16"/>
        </w:rPr>
        <w:t>How AI could backfire on humans</w:t>
      </w:r>
    </w:p>
    <w:p w14:paraId="27806FF7" w14:textId="77777777" w:rsidR="006A77FE" w:rsidRPr="00AF3A20" w:rsidRDefault="006A77FE" w:rsidP="006A77FE">
      <w:pPr>
        <w:rPr>
          <w:sz w:val="16"/>
        </w:rPr>
      </w:pPr>
      <w:r w:rsidRPr="00AF3A20">
        <w:rPr>
          <w:sz w:val="16"/>
        </w:rPr>
        <w:t xml:space="preserve">A related document published by Gladstone AI warns that the development of AGI and capabilities approaching AGI “would introduce catastrophic risks unlike any the United States has ever faced,” amounting to “WMD-like risks” </w:t>
      </w:r>
      <w:proofErr w:type="gramStart"/>
      <w:r w:rsidRPr="00AF3A20">
        <w:rPr>
          <w:sz w:val="16"/>
        </w:rPr>
        <w:t>if and when</w:t>
      </w:r>
      <w:proofErr w:type="gramEnd"/>
      <w:r w:rsidRPr="00AF3A20">
        <w:rPr>
          <w:sz w:val="16"/>
        </w:rPr>
        <w:t xml:space="preserve"> they are weaponized.</w:t>
      </w:r>
    </w:p>
    <w:p w14:paraId="05541D04" w14:textId="77777777" w:rsidR="006A77FE" w:rsidRPr="00AF3A20" w:rsidRDefault="006A77FE" w:rsidP="006A77FE">
      <w:pPr>
        <w:rPr>
          <w:u w:val="single"/>
        </w:rPr>
      </w:pPr>
      <w:r w:rsidRPr="00AF3A20">
        <w:rPr>
          <w:sz w:val="16"/>
        </w:rPr>
        <w:t xml:space="preserve">For instance, the report said </w:t>
      </w:r>
      <w:r w:rsidRPr="00AF3A20">
        <w:rPr>
          <w:u w:val="single"/>
        </w:rPr>
        <w:t>AI systems could be used to design and implement “</w:t>
      </w:r>
      <w:proofErr w:type="gramStart"/>
      <w:r w:rsidRPr="00AF3A20">
        <w:rPr>
          <w:u w:val="single"/>
        </w:rPr>
        <w:t>high-impact</w:t>
      </w:r>
      <w:proofErr w:type="gramEnd"/>
      <w:r w:rsidRPr="00AF3A20">
        <w:rPr>
          <w:u w:val="single"/>
        </w:rPr>
        <w:t xml:space="preserve"> cyberattacks capable of crippling critical infrastructure.”</w:t>
      </w:r>
    </w:p>
    <w:p w14:paraId="06E9E478" w14:textId="77777777" w:rsidR="006A77FE" w:rsidRPr="00AF3A20" w:rsidRDefault="006A77FE" w:rsidP="006A77FE">
      <w:pPr>
        <w:rPr>
          <w:sz w:val="16"/>
        </w:rPr>
      </w:pPr>
      <w:r w:rsidRPr="00AF3A20">
        <w:rPr>
          <w:sz w:val="16"/>
        </w:rPr>
        <w:t xml:space="preserve">“A simple verbal or </w:t>
      </w:r>
      <w:proofErr w:type="gramStart"/>
      <w:r w:rsidRPr="00AF3A20">
        <w:rPr>
          <w:sz w:val="16"/>
        </w:rPr>
        <w:t>types</w:t>
      </w:r>
      <w:proofErr w:type="gramEnd"/>
      <w:r w:rsidRPr="00AF3A20">
        <w:rPr>
          <w:sz w:val="16"/>
        </w:rPr>
        <w:t xml:space="preserve"> command like, ‘Execute an untraceable cyberattack to crash the North American electric grid,’ could yield a response of such quality as to prove catastrophically effective,” the report said.</w:t>
      </w:r>
    </w:p>
    <w:p w14:paraId="55EE840B" w14:textId="77777777" w:rsidR="006A77FE" w:rsidRPr="00AF3A20" w:rsidRDefault="006A77FE" w:rsidP="006A77FE">
      <w:pPr>
        <w:rPr>
          <w:u w:val="single"/>
        </w:rPr>
      </w:pPr>
      <w:r w:rsidRPr="00AF3A20">
        <w:rPr>
          <w:sz w:val="16"/>
        </w:rPr>
        <w:lastRenderedPageBreak/>
        <w:t xml:space="preserve">Other examples the authors are concerned about include “massively scaled” disinformation campaigns powered by </w:t>
      </w:r>
      <w:r w:rsidRPr="00AF3A20">
        <w:rPr>
          <w:highlight w:val="cyan"/>
          <w:u w:val="single"/>
        </w:rPr>
        <w:t>AI that destabilize society</w:t>
      </w:r>
      <w:r w:rsidRPr="00AF3A20">
        <w:rPr>
          <w:u w:val="single"/>
        </w:rPr>
        <w:t xml:space="preserve"> and erode trust in institutions; </w:t>
      </w:r>
      <w:r w:rsidRPr="00AF3A20">
        <w:rPr>
          <w:highlight w:val="cyan"/>
          <w:u w:val="single"/>
        </w:rPr>
        <w:t>weaponized robotic applications such as drone swam attacks</w:t>
      </w:r>
      <w:r w:rsidRPr="00AF3A20">
        <w:rPr>
          <w:u w:val="single"/>
        </w:rPr>
        <w:t xml:space="preserve">; </w:t>
      </w:r>
      <w:r w:rsidRPr="00AF3A20">
        <w:rPr>
          <w:highlight w:val="cyan"/>
          <w:u w:val="single"/>
        </w:rPr>
        <w:t>psychological manipulation; weaponized biological and material sciences; and power-seeking AI systems</w:t>
      </w:r>
      <w:r w:rsidRPr="00AF3A20">
        <w:rPr>
          <w:u w:val="single"/>
        </w:rPr>
        <w:t xml:space="preserve"> that </w:t>
      </w:r>
      <w:r w:rsidRPr="00AF3A20">
        <w:rPr>
          <w:highlight w:val="cyan"/>
          <w:u w:val="single"/>
        </w:rPr>
        <w:t>are impossible to control and are adversarial to humans.</w:t>
      </w:r>
    </w:p>
    <w:p w14:paraId="730DA0CB" w14:textId="22DF2096" w:rsidR="006A77FE" w:rsidRDefault="006A77FE" w:rsidP="006A77FE">
      <w:r w:rsidRPr="00AF3A20">
        <w:rPr>
          <w:sz w:val="16"/>
        </w:rPr>
        <w:t>“Researchers expect sufficiently advanced AI systems to act so as to prevent themselves from being turned off,” the report said, “because if an AI system is turned off, it cannot work to accomplish its goal.”</w:t>
      </w:r>
    </w:p>
    <w:p w14:paraId="25AFD67B" w14:textId="2F4B33C4" w:rsidR="00A64B29" w:rsidRPr="00A64B29" w:rsidRDefault="00A64B29" w:rsidP="00A64B29">
      <w:pPr>
        <w:pStyle w:val="Heading4"/>
      </w:pPr>
      <w:r w:rsidRPr="00A64B29">
        <w:t>AI</w:t>
      </w:r>
      <w:r>
        <w:t xml:space="preserve"> will be uploaded to weapon system causing mass </w:t>
      </w:r>
      <w:proofErr w:type="gramStart"/>
      <w:r>
        <w:t>destabilization</w:t>
      </w:r>
      <w:proofErr w:type="gramEnd"/>
    </w:p>
    <w:p w14:paraId="71C6D44C" w14:textId="13965A57" w:rsidR="00A64B29" w:rsidRPr="00A64B29" w:rsidRDefault="00A64B29" w:rsidP="00A64B29">
      <w:r w:rsidRPr="00A64B29">
        <w:rPr>
          <w:rStyle w:val="Style13ptBold"/>
        </w:rPr>
        <w:t>Egan’ 24</w:t>
      </w:r>
      <w:r w:rsidRPr="00A64B29">
        <w:t xml:space="preserve"> (Award winning reporter at CNN who writes about the market as well as in-depth investigation in business. “AI could pose ‘extinction-level’ threat to humans and the US must intervene, State Dept.-commissioned report warns”, 3-12-2024, CNN, </w:t>
      </w:r>
      <w:r w:rsidRPr="003A11C0">
        <w:t>https://www.cnn.com/2024/03/12/business/artificial-intelligence-ai-report-extinction/index.html</w:t>
      </w:r>
      <w:r w:rsidRPr="00A64B29">
        <w:t>)</w:t>
      </w:r>
      <w:r>
        <w:t xml:space="preserve"> </w:t>
      </w:r>
      <w:proofErr w:type="gramStart"/>
      <w:r>
        <w:t>PW</w:t>
      </w:r>
      <w:proofErr w:type="gramEnd"/>
    </w:p>
    <w:p w14:paraId="73CB51DB" w14:textId="77777777" w:rsidR="00A64B29" w:rsidRDefault="00A64B29" w:rsidP="00A64B29">
      <w:pPr>
        <w:shd w:val="clear" w:color="auto" w:fill="FFFFFF"/>
        <w:spacing w:after="240"/>
        <w:rPr>
          <w:rFonts w:ascii="Arial" w:eastAsia="Arial" w:hAnsi="Arial" w:cs="Arial"/>
          <w:highlight w:val="yellow"/>
        </w:rPr>
      </w:pPr>
      <w:r>
        <w:rPr>
          <w:rFonts w:ascii="Arial" w:eastAsia="Arial" w:hAnsi="Arial" w:cs="Arial"/>
          <w:highlight w:val="white"/>
        </w:rPr>
        <w:t>First, Gladstone AI said, the most</w:t>
      </w:r>
      <w:r>
        <w:rPr>
          <w:rFonts w:ascii="Arial" w:eastAsia="Arial" w:hAnsi="Arial" w:cs="Arial"/>
          <w:highlight w:val="yellow"/>
          <w:u w:val="single"/>
        </w:rPr>
        <w:t xml:space="preserve"> advanced AI systems could be </w:t>
      </w:r>
      <w:r>
        <w:rPr>
          <w:rFonts w:ascii="Arial" w:eastAsia="Arial" w:hAnsi="Arial" w:cs="Arial"/>
          <w:b/>
          <w:highlight w:val="yellow"/>
          <w:u w:val="single"/>
        </w:rPr>
        <w:t xml:space="preserve">weaponized to inflict </w:t>
      </w:r>
      <w:r>
        <w:rPr>
          <w:rFonts w:ascii="Arial" w:eastAsia="Arial" w:hAnsi="Arial" w:cs="Arial"/>
          <w:b/>
          <w:u w:val="single"/>
        </w:rPr>
        <w:t xml:space="preserve">potentially </w:t>
      </w:r>
      <w:r>
        <w:rPr>
          <w:rFonts w:ascii="Arial" w:eastAsia="Arial" w:hAnsi="Arial" w:cs="Arial"/>
          <w:b/>
          <w:highlight w:val="yellow"/>
          <w:u w:val="single"/>
        </w:rPr>
        <w:t>irreversible damage</w:t>
      </w:r>
      <w:r>
        <w:rPr>
          <w:rFonts w:ascii="Arial" w:eastAsia="Arial" w:hAnsi="Arial" w:cs="Arial"/>
          <w:highlight w:val="white"/>
        </w:rPr>
        <w:t xml:space="preserve">. Second, the report said there are </w:t>
      </w:r>
      <w:r>
        <w:rPr>
          <w:rFonts w:ascii="Arial" w:eastAsia="Arial" w:hAnsi="Arial" w:cs="Arial"/>
          <w:highlight w:val="white"/>
          <w:u w:val="single"/>
        </w:rPr>
        <w:t xml:space="preserve">private concerns within </w:t>
      </w:r>
      <w:r>
        <w:rPr>
          <w:rFonts w:ascii="Arial" w:eastAsia="Arial" w:hAnsi="Arial" w:cs="Arial"/>
          <w:highlight w:val="yellow"/>
          <w:u w:val="single"/>
        </w:rPr>
        <w:t>AI</w:t>
      </w:r>
      <w:r>
        <w:rPr>
          <w:rFonts w:ascii="Arial" w:eastAsia="Arial" w:hAnsi="Arial" w:cs="Arial"/>
          <w:highlight w:val="white"/>
          <w:u w:val="single"/>
        </w:rPr>
        <w:t xml:space="preserve"> </w:t>
      </w:r>
      <w:r>
        <w:rPr>
          <w:rFonts w:ascii="Arial" w:eastAsia="Arial" w:hAnsi="Arial" w:cs="Arial"/>
          <w:highlight w:val="white"/>
        </w:rPr>
        <w:t xml:space="preserve">labs that at some point they </w:t>
      </w:r>
      <w:r>
        <w:rPr>
          <w:rFonts w:ascii="Arial" w:eastAsia="Arial" w:hAnsi="Arial" w:cs="Arial"/>
        </w:rPr>
        <w:t xml:space="preserve">could </w:t>
      </w:r>
      <w:r>
        <w:rPr>
          <w:rFonts w:ascii="Arial" w:eastAsia="Arial" w:hAnsi="Arial" w:cs="Arial"/>
          <w:highlight w:val="yellow"/>
        </w:rPr>
        <w:t xml:space="preserve">“lose control” </w:t>
      </w:r>
      <w:r>
        <w:rPr>
          <w:rFonts w:ascii="Arial" w:eastAsia="Arial" w:hAnsi="Arial" w:cs="Arial"/>
        </w:rPr>
        <w:t>of the very systems they’re developing,</w:t>
      </w:r>
      <w:r>
        <w:rPr>
          <w:rFonts w:ascii="Arial" w:eastAsia="Arial" w:hAnsi="Arial" w:cs="Arial"/>
          <w:highlight w:val="white"/>
        </w:rPr>
        <w:t xml:space="preserve"> </w:t>
      </w:r>
      <w:r>
        <w:rPr>
          <w:rFonts w:ascii="Arial" w:eastAsia="Arial" w:hAnsi="Arial" w:cs="Arial"/>
          <w:highlight w:val="yellow"/>
        </w:rPr>
        <w:t xml:space="preserve">with </w:t>
      </w:r>
      <w:r>
        <w:rPr>
          <w:rFonts w:ascii="Arial" w:eastAsia="Arial" w:hAnsi="Arial" w:cs="Arial"/>
        </w:rPr>
        <w:t xml:space="preserve">“potentially </w:t>
      </w:r>
      <w:r>
        <w:rPr>
          <w:rFonts w:ascii="Arial" w:eastAsia="Arial" w:hAnsi="Arial" w:cs="Arial"/>
          <w:b/>
          <w:highlight w:val="yellow"/>
          <w:u w:val="single"/>
        </w:rPr>
        <w:t>devastating consequences to global security.”</w:t>
      </w:r>
    </w:p>
    <w:p w14:paraId="5A102E20" w14:textId="77777777" w:rsidR="00A64B29" w:rsidRDefault="00A64B29" w:rsidP="00A64B29">
      <w:pPr>
        <w:shd w:val="clear" w:color="auto" w:fill="FFFFFF"/>
        <w:spacing w:after="240"/>
        <w:rPr>
          <w:rFonts w:ascii="Arial" w:eastAsia="Arial" w:hAnsi="Arial" w:cs="Arial"/>
          <w:highlight w:val="white"/>
        </w:rPr>
      </w:pPr>
      <w:r>
        <w:rPr>
          <w:rFonts w:ascii="Arial" w:eastAsia="Arial" w:hAnsi="Arial" w:cs="Arial"/>
          <w:highlight w:val="white"/>
        </w:rPr>
        <w:t>“The rise of AI and AGI [artificial general intelligence]</w:t>
      </w:r>
      <w:r>
        <w:rPr>
          <w:rFonts w:ascii="Arial" w:eastAsia="Arial" w:hAnsi="Arial" w:cs="Arial"/>
          <w:highlight w:val="white"/>
          <w:u w:val="single"/>
        </w:rPr>
        <w:t xml:space="preserve"> has the</w:t>
      </w:r>
      <w:r>
        <w:rPr>
          <w:rFonts w:ascii="Arial" w:eastAsia="Arial" w:hAnsi="Arial" w:cs="Arial"/>
          <w:u w:val="single"/>
        </w:rPr>
        <w:t xml:space="preserve"> potential to</w:t>
      </w:r>
      <w:r>
        <w:rPr>
          <w:rFonts w:ascii="Arial" w:eastAsia="Arial" w:hAnsi="Arial" w:cs="Arial"/>
          <w:highlight w:val="yellow"/>
          <w:u w:val="single"/>
        </w:rPr>
        <w:t xml:space="preserve"> destabilize global security </w:t>
      </w:r>
      <w:r>
        <w:rPr>
          <w:rFonts w:ascii="Arial" w:eastAsia="Arial" w:hAnsi="Arial" w:cs="Arial"/>
          <w:highlight w:val="white"/>
          <w:u w:val="single"/>
        </w:rPr>
        <w:t xml:space="preserve">in ways reminiscent of the </w:t>
      </w:r>
      <w:r>
        <w:rPr>
          <w:rFonts w:ascii="Arial" w:eastAsia="Arial" w:hAnsi="Arial" w:cs="Arial"/>
          <w:highlight w:val="yellow"/>
          <w:u w:val="single"/>
        </w:rPr>
        <w:t>introduction of nuclear weapons</w:t>
      </w:r>
      <w:r>
        <w:rPr>
          <w:rFonts w:ascii="Arial" w:eastAsia="Arial" w:hAnsi="Arial" w:cs="Arial"/>
          <w:highlight w:val="white"/>
          <w:u w:val="single"/>
        </w:rPr>
        <w:t>,</w:t>
      </w:r>
      <w:r>
        <w:rPr>
          <w:rFonts w:ascii="Arial" w:eastAsia="Arial" w:hAnsi="Arial" w:cs="Arial"/>
          <w:highlight w:val="white"/>
        </w:rPr>
        <w:t xml:space="preserve">” the report said, adding there is a </w:t>
      </w:r>
      <w:r>
        <w:rPr>
          <w:rFonts w:ascii="Arial" w:eastAsia="Arial" w:hAnsi="Arial" w:cs="Arial"/>
          <w:b/>
          <w:highlight w:val="white"/>
          <w:u w:val="single"/>
        </w:rPr>
        <w:t>risk of an AI “</w:t>
      </w:r>
      <w:r>
        <w:rPr>
          <w:rFonts w:ascii="Arial" w:eastAsia="Arial" w:hAnsi="Arial" w:cs="Arial"/>
          <w:b/>
          <w:highlight w:val="yellow"/>
          <w:u w:val="single"/>
        </w:rPr>
        <w:t>arms race,”</w:t>
      </w:r>
      <w:r>
        <w:rPr>
          <w:rFonts w:ascii="Arial" w:eastAsia="Arial" w:hAnsi="Arial" w:cs="Arial"/>
          <w:b/>
          <w:u w:val="single"/>
        </w:rPr>
        <w:t xml:space="preserve"> conflict and </w:t>
      </w:r>
      <w:r>
        <w:rPr>
          <w:rFonts w:ascii="Arial" w:eastAsia="Arial" w:hAnsi="Arial" w:cs="Arial"/>
          <w:b/>
          <w:highlight w:val="yellow"/>
          <w:u w:val="single"/>
        </w:rPr>
        <w:t>“WMD-scale fatal accidents.</w:t>
      </w:r>
      <w:r>
        <w:rPr>
          <w:rFonts w:ascii="Arial" w:eastAsia="Arial" w:hAnsi="Arial" w:cs="Arial"/>
          <w:b/>
          <w:highlight w:val="white"/>
          <w:u w:val="single"/>
        </w:rPr>
        <w:t>”</w:t>
      </w:r>
    </w:p>
    <w:p w14:paraId="39C66D4C" w14:textId="77777777" w:rsidR="00A64B29" w:rsidRDefault="00A64B29" w:rsidP="00A64B29">
      <w:pPr>
        <w:shd w:val="clear" w:color="auto" w:fill="FFFFFF"/>
        <w:spacing w:after="240"/>
        <w:rPr>
          <w:rFonts w:ascii="Arial" w:eastAsia="Arial" w:hAnsi="Arial" w:cs="Arial"/>
        </w:rPr>
      </w:pPr>
      <w:r>
        <w:rPr>
          <w:rFonts w:ascii="Arial" w:eastAsia="Arial" w:hAnsi="Arial" w:cs="Arial"/>
          <w:highlight w:val="white"/>
        </w:rPr>
        <w:t xml:space="preserve">Gladstone AI’s report calls for dramatic new steps </w:t>
      </w:r>
      <w:r>
        <w:rPr>
          <w:rFonts w:ascii="Arial" w:eastAsia="Arial" w:hAnsi="Arial" w:cs="Arial"/>
          <w:highlight w:val="white"/>
          <w:u w:val="single"/>
        </w:rPr>
        <w:t>aimed at confronting this threa</w:t>
      </w:r>
      <w:r>
        <w:rPr>
          <w:rFonts w:ascii="Arial" w:eastAsia="Arial" w:hAnsi="Arial" w:cs="Arial"/>
          <w:highlight w:val="white"/>
        </w:rPr>
        <w:t>t, including launching a new AI agency</w:t>
      </w:r>
      <w:r>
        <w:rPr>
          <w:rFonts w:ascii="Arial" w:eastAsia="Arial" w:hAnsi="Arial" w:cs="Arial"/>
        </w:rPr>
        <w:t>, imposing “emergency” regulatory safeguards and limits on how much computer power can be used to train AI models.</w:t>
      </w:r>
    </w:p>
    <w:p w14:paraId="0C5BD720" w14:textId="77777777" w:rsidR="00A64B29" w:rsidRDefault="00A64B29" w:rsidP="00A64B29">
      <w:pPr>
        <w:shd w:val="clear" w:color="auto" w:fill="FFFFFF"/>
        <w:spacing w:after="240"/>
        <w:rPr>
          <w:rFonts w:ascii="Arial" w:eastAsia="Arial" w:hAnsi="Arial" w:cs="Arial"/>
          <w:highlight w:val="white"/>
        </w:rPr>
      </w:pPr>
      <w:r>
        <w:rPr>
          <w:rFonts w:ascii="Arial" w:eastAsia="Arial" w:hAnsi="Arial" w:cs="Arial"/>
          <w:highlight w:val="white"/>
        </w:rPr>
        <w:t>“</w:t>
      </w:r>
      <w:r>
        <w:rPr>
          <w:rFonts w:ascii="Arial" w:eastAsia="Arial" w:hAnsi="Arial" w:cs="Arial"/>
          <w:highlight w:val="white"/>
          <w:u w:val="single"/>
        </w:rPr>
        <w:t>There is a clear and</w:t>
      </w:r>
      <w:r>
        <w:rPr>
          <w:rFonts w:ascii="Arial" w:eastAsia="Arial" w:hAnsi="Arial" w:cs="Arial"/>
          <w:highlight w:val="yellow"/>
          <w:u w:val="single"/>
        </w:rPr>
        <w:t xml:space="preserve"> urgent need for the US gov</w:t>
      </w:r>
      <w:r>
        <w:rPr>
          <w:rFonts w:ascii="Arial" w:eastAsia="Arial" w:hAnsi="Arial" w:cs="Arial"/>
          <w:u w:val="single"/>
        </w:rPr>
        <w:t>ernment</w:t>
      </w:r>
      <w:r>
        <w:rPr>
          <w:rFonts w:ascii="Arial" w:eastAsia="Arial" w:hAnsi="Arial" w:cs="Arial"/>
          <w:highlight w:val="yellow"/>
          <w:u w:val="single"/>
        </w:rPr>
        <w:t xml:space="preserve"> to </w:t>
      </w:r>
      <w:r>
        <w:rPr>
          <w:rFonts w:ascii="Arial" w:eastAsia="Arial" w:hAnsi="Arial" w:cs="Arial"/>
          <w:b/>
          <w:highlight w:val="yellow"/>
          <w:u w:val="single"/>
        </w:rPr>
        <w:t>intervene</w:t>
      </w:r>
      <w:r>
        <w:rPr>
          <w:rFonts w:ascii="Arial" w:eastAsia="Arial" w:hAnsi="Arial" w:cs="Arial"/>
          <w:highlight w:val="white"/>
          <w:u w:val="single"/>
        </w:rPr>
        <w:t>,</w:t>
      </w:r>
      <w:r>
        <w:rPr>
          <w:rFonts w:ascii="Arial" w:eastAsia="Arial" w:hAnsi="Arial" w:cs="Arial"/>
          <w:highlight w:val="white"/>
        </w:rPr>
        <w:t>” the authors wrote in the report.</w:t>
      </w:r>
    </w:p>
    <w:p w14:paraId="3A58AA49" w14:textId="77777777" w:rsidR="00A64B29" w:rsidRDefault="00A64B29" w:rsidP="00A64B29">
      <w:pPr>
        <w:shd w:val="clear" w:color="auto" w:fill="FFFFFF"/>
        <w:spacing w:after="240"/>
        <w:rPr>
          <w:rFonts w:ascii="Arial" w:eastAsia="Arial" w:hAnsi="Arial" w:cs="Arial"/>
          <w:highlight w:val="white"/>
        </w:rPr>
      </w:pPr>
      <w:r>
        <w:rPr>
          <w:rFonts w:ascii="Arial" w:eastAsia="Arial" w:hAnsi="Arial" w:cs="Arial"/>
          <w:highlight w:val="white"/>
        </w:rPr>
        <w:t>Harris, the Gladstone AI executive, said the</w:t>
      </w:r>
      <w:r>
        <w:rPr>
          <w:rFonts w:eastAsia="Calibri"/>
          <w:b/>
          <w:u w:val="single"/>
        </w:rPr>
        <w:t xml:space="preserve"> “unprecedented level of access” h</w:t>
      </w:r>
      <w:r>
        <w:rPr>
          <w:rFonts w:ascii="Arial" w:eastAsia="Arial" w:hAnsi="Arial" w:cs="Arial"/>
          <w:highlight w:val="white"/>
        </w:rPr>
        <w:t xml:space="preserve">is team had to officials in the public and private sector led to the startling conclusions. Gladstone AI said it spoke to technical and leadership teams from </w:t>
      </w:r>
      <w:proofErr w:type="spellStart"/>
      <w:r>
        <w:rPr>
          <w:rFonts w:ascii="Arial" w:eastAsia="Arial" w:hAnsi="Arial" w:cs="Arial"/>
          <w:highlight w:val="white"/>
        </w:rPr>
        <w:t>ChatGPT</w:t>
      </w:r>
      <w:proofErr w:type="spellEnd"/>
      <w:r>
        <w:rPr>
          <w:rFonts w:ascii="Arial" w:eastAsia="Arial" w:hAnsi="Arial" w:cs="Arial"/>
          <w:highlight w:val="white"/>
        </w:rPr>
        <w:t xml:space="preserve"> owner </w:t>
      </w:r>
      <w:proofErr w:type="spellStart"/>
      <w:r>
        <w:rPr>
          <w:rFonts w:ascii="Arial" w:eastAsia="Arial" w:hAnsi="Arial" w:cs="Arial"/>
          <w:highlight w:val="white"/>
        </w:rPr>
        <w:t>OpenAI</w:t>
      </w:r>
      <w:proofErr w:type="spellEnd"/>
      <w:r>
        <w:rPr>
          <w:rFonts w:ascii="Arial" w:eastAsia="Arial" w:hAnsi="Arial" w:cs="Arial"/>
          <w:highlight w:val="white"/>
        </w:rPr>
        <w:t>, Google DeepMind, Facebook parent Meta and Anthropic.</w:t>
      </w:r>
    </w:p>
    <w:p w14:paraId="76898D2E" w14:textId="77777777" w:rsidR="00A64B29" w:rsidRDefault="00A64B29" w:rsidP="00A64B29">
      <w:pPr>
        <w:shd w:val="clear" w:color="auto" w:fill="FFFFFF"/>
        <w:spacing w:after="240"/>
        <w:rPr>
          <w:rFonts w:ascii="Arial" w:eastAsia="Arial" w:hAnsi="Arial" w:cs="Arial"/>
          <w:highlight w:val="white"/>
        </w:rPr>
      </w:pPr>
      <w:r>
        <w:rPr>
          <w:rFonts w:ascii="Arial" w:eastAsia="Arial" w:hAnsi="Arial" w:cs="Arial"/>
          <w:highlight w:val="white"/>
        </w:rPr>
        <w:t xml:space="preserve">“Along the way, we learned some sobering things,” Harris said in a video posted on Gladstone AI’s website announcing the report. “Behind the scenes, the safety and security situation in advanced AI seems pretty inadequate relative to the </w:t>
      </w:r>
      <w:r>
        <w:rPr>
          <w:rFonts w:ascii="Arial" w:eastAsia="Arial" w:hAnsi="Arial" w:cs="Arial"/>
          <w:b/>
          <w:highlight w:val="yellow"/>
          <w:u w:val="single"/>
        </w:rPr>
        <w:t xml:space="preserve">national security risks </w:t>
      </w:r>
      <w:r>
        <w:rPr>
          <w:rFonts w:ascii="Arial" w:eastAsia="Arial" w:hAnsi="Arial" w:cs="Arial"/>
        </w:rPr>
        <w:t>that AI may introduce fairly soon.</w:t>
      </w:r>
      <w:r>
        <w:rPr>
          <w:rFonts w:ascii="Arial" w:eastAsia="Arial" w:hAnsi="Arial" w:cs="Arial"/>
          <w:highlight w:val="white"/>
        </w:rPr>
        <w:t>”</w:t>
      </w:r>
    </w:p>
    <w:p w14:paraId="15FA15AD" w14:textId="77777777" w:rsidR="00A64B29" w:rsidRDefault="00A64B29" w:rsidP="00A64B29">
      <w:pPr>
        <w:shd w:val="clear" w:color="auto" w:fill="FFFFFF"/>
        <w:spacing w:after="240"/>
        <w:rPr>
          <w:rFonts w:ascii="Arial" w:eastAsia="Arial" w:hAnsi="Arial" w:cs="Arial"/>
        </w:rPr>
      </w:pPr>
      <w:r>
        <w:rPr>
          <w:rFonts w:ascii="Arial" w:eastAsia="Arial" w:hAnsi="Arial" w:cs="Arial"/>
          <w:highlight w:val="white"/>
        </w:rPr>
        <w:t>Gladstone AI’s report said that competitive pressures are pushing companies to accelerate development of AI “</w:t>
      </w:r>
      <w:r>
        <w:rPr>
          <w:rFonts w:ascii="Arial" w:eastAsia="Arial" w:hAnsi="Arial" w:cs="Arial"/>
          <w:highlight w:val="yellow"/>
          <w:u w:val="single"/>
        </w:rPr>
        <w:t>at the expense of safety and security</w:t>
      </w:r>
      <w:r>
        <w:rPr>
          <w:rFonts w:ascii="Arial" w:eastAsia="Arial" w:hAnsi="Arial" w:cs="Arial"/>
          <w:highlight w:val="white"/>
          <w:u w:val="single"/>
        </w:rPr>
        <w:t>,”</w:t>
      </w:r>
      <w:r>
        <w:rPr>
          <w:rFonts w:ascii="Arial" w:eastAsia="Arial" w:hAnsi="Arial" w:cs="Arial"/>
          <w:u w:val="single"/>
        </w:rPr>
        <w:t xml:space="preserve"> raising the prospect that the most </w:t>
      </w:r>
      <w:r>
        <w:rPr>
          <w:rFonts w:ascii="Arial" w:eastAsia="Arial" w:hAnsi="Arial" w:cs="Arial"/>
          <w:highlight w:val="yellow"/>
          <w:u w:val="single"/>
        </w:rPr>
        <w:t>advanced AI systems could be</w:t>
      </w:r>
      <w:r>
        <w:rPr>
          <w:rFonts w:ascii="Arial" w:eastAsia="Arial" w:hAnsi="Arial" w:cs="Arial"/>
          <w:u w:val="single"/>
        </w:rPr>
        <w:t xml:space="preserve"> “stolen” and</w:t>
      </w:r>
      <w:r>
        <w:rPr>
          <w:rFonts w:ascii="Arial" w:eastAsia="Arial" w:hAnsi="Arial" w:cs="Arial"/>
          <w:highlight w:val="yellow"/>
          <w:u w:val="single"/>
        </w:rPr>
        <w:t xml:space="preserve"> “weaponized” against</w:t>
      </w:r>
      <w:r>
        <w:rPr>
          <w:rFonts w:ascii="Arial" w:eastAsia="Arial" w:hAnsi="Arial" w:cs="Arial"/>
          <w:u w:val="single"/>
        </w:rPr>
        <w:t xml:space="preserve"> the </w:t>
      </w:r>
      <w:r>
        <w:rPr>
          <w:rFonts w:ascii="Arial" w:eastAsia="Arial" w:hAnsi="Arial" w:cs="Arial"/>
          <w:highlight w:val="yellow"/>
          <w:u w:val="single"/>
        </w:rPr>
        <w:t>U</w:t>
      </w:r>
      <w:r>
        <w:rPr>
          <w:rFonts w:ascii="Arial" w:eastAsia="Arial" w:hAnsi="Arial" w:cs="Arial"/>
          <w:u w:val="single"/>
        </w:rPr>
        <w:t>nited</w:t>
      </w:r>
      <w:r>
        <w:rPr>
          <w:rFonts w:ascii="Arial" w:eastAsia="Arial" w:hAnsi="Arial" w:cs="Arial"/>
          <w:highlight w:val="yellow"/>
          <w:u w:val="single"/>
        </w:rPr>
        <w:t xml:space="preserve"> S</w:t>
      </w:r>
      <w:r>
        <w:rPr>
          <w:rFonts w:ascii="Arial" w:eastAsia="Arial" w:hAnsi="Arial" w:cs="Arial"/>
          <w:u w:val="single"/>
        </w:rPr>
        <w:t>tates.</w:t>
      </w:r>
    </w:p>
    <w:p w14:paraId="361E39FB" w14:textId="77777777" w:rsidR="00A64B29" w:rsidRDefault="00A64B29" w:rsidP="00A64B29">
      <w:pPr>
        <w:shd w:val="clear" w:color="auto" w:fill="FFFFFF"/>
        <w:spacing w:after="240"/>
        <w:rPr>
          <w:rFonts w:ascii="Arial" w:eastAsia="Arial" w:hAnsi="Arial" w:cs="Arial"/>
          <w:highlight w:val="white"/>
        </w:rPr>
      </w:pPr>
      <w:r>
        <w:rPr>
          <w:rFonts w:ascii="Arial" w:eastAsia="Arial" w:hAnsi="Arial" w:cs="Arial"/>
          <w:highlight w:val="white"/>
        </w:rPr>
        <w:t>The conclusions add to a growing list of warnings about the</w:t>
      </w:r>
      <w:r>
        <w:rPr>
          <w:rFonts w:ascii="Arial" w:eastAsia="Arial" w:hAnsi="Arial" w:cs="Arial"/>
          <w:b/>
          <w:highlight w:val="yellow"/>
          <w:u w:val="single"/>
        </w:rPr>
        <w:t xml:space="preserve"> existential risks posed by AI </w:t>
      </w:r>
      <w:r>
        <w:rPr>
          <w:rFonts w:ascii="Arial" w:eastAsia="Arial" w:hAnsi="Arial" w:cs="Arial"/>
          <w:b/>
          <w:highlight w:val="white"/>
          <w:u w:val="single"/>
        </w:rPr>
        <w:t xml:space="preserve">– </w:t>
      </w:r>
      <w:r>
        <w:rPr>
          <w:rFonts w:ascii="Arial" w:eastAsia="Arial" w:hAnsi="Arial" w:cs="Arial"/>
          <w:highlight w:val="white"/>
        </w:rPr>
        <w:t>including even from some of the industry’s most powerful figures.</w:t>
      </w:r>
    </w:p>
    <w:p w14:paraId="40A32B80" w14:textId="77777777" w:rsidR="00A64B29" w:rsidRDefault="00A64B29" w:rsidP="00A64B29">
      <w:pPr>
        <w:shd w:val="clear" w:color="auto" w:fill="FFFFFF"/>
        <w:spacing w:after="240"/>
        <w:rPr>
          <w:rFonts w:ascii="Arial" w:eastAsia="Arial" w:hAnsi="Arial" w:cs="Arial"/>
          <w:highlight w:val="white"/>
        </w:rPr>
      </w:pPr>
      <w:r>
        <w:rPr>
          <w:rFonts w:ascii="Arial" w:eastAsia="Arial" w:hAnsi="Arial" w:cs="Arial"/>
          <w:highlight w:val="white"/>
        </w:rPr>
        <w:lastRenderedPageBreak/>
        <w:t xml:space="preserve">Nearly a year ago, Geoffrey Hinton, known as the “Godfather of AI,” quit his job at Google and </w:t>
      </w:r>
      <w:r>
        <w:rPr>
          <w:rFonts w:ascii="Arial" w:eastAsia="Arial" w:hAnsi="Arial" w:cs="Arial"/>
          <w:highlight w:val="white"/>
          <w:u w:val="single"/>
        </w:rPr>
        <w:t>blew the whistle on the technology</w:t>
      </w:r>
      <w:r>
        <w:rPr>
          <w:rFonts w:ascii="Arial" w:eastAsia="Arial" w:hAnsi="Arial" w:cs="Arial"/>
          <w:highlight w:val="white"/>
        </w:rPr>
        <w:t xml:space="preserve"> he helped develop. Hinton has said there is a</w:t>
      </w:r>
      <w:r>
        <w:rPr>
          <w:rFonts w:ascii="Arial" w:eastAsia="Arial" w:hAnsi="Arial" w:cs="Arial"/>
          <w:highlight w:val="yellow"/>
        </w:rPr>
        <w:t xml:space="preserve"> </w:t>
      </w:r>
      <w:r>
        <w:rPr>
          <w:rFonts w:ascii="Arial" w:eastAsia="Arial" w:hAnsi="Arial" w:cs="Arial"/>
          <w:b/>
          <w:highlight w:val="yellow"/>
          <w:u w:val="single"/>
        </w:rPr>
        <w:t xml:space="preserve">10% chance that AI will lead to human extinction </w:t>
      </w:r>
      <w:r>
        <w:rPr>
          <w:rFonts w:ascii="Arial" w:eastAsia="Arial" w:hAnsi="Arial" w:cs="Arial"/>
          <w:b/>
          <w:highlight w:val="white"/>
          <w:u w:val="single"/>
        </w:rPr>
        <w:t>within the next three decades.</w:t>
      </w:r>
    </w:p>
    <w:p w14:paraId="4EC894C2" w14:textId="77777777" w:rsidR="00A64B29" w:rsidRDefault="00A64B29" w:rsidP="00A64B29">
      <w:pPr>
        <w:shd w:val="clear" w:color="auto" w:fill="FFFFFF"/>
        <w:spacing w:after="240"/>
        <w:rPr>
          <w:rFonts w:ascii="Arial" w:eastAsia="Arial" w:hAnsi="Arial" w:cs="Arial"/>
          <w:highlight w:val="white"/>
        </w:rPr>
      </w:pPr>
      <w:r>
        <w:rPr>
          <w:rFonts w:ascii="Arial" w:eastAsia="Arial" w:hAnsi="Arial" w:cs="Arial"/>
          <w:highlight w:val="white"/>
        </w:rPr>
        <w:t xml:space="preserve">Hinton and dozens of other AI industry leaders, academics and others </w:t>
      </w:r>
      <w:r>
        <w:rPr>
          <w:rFonts w:ascii="Arial" w:eastAsia="Arial" w:hAnsi="Arial" w:cs="Arial"/>
          <w:highlight w:val="white"/>
          <w:u w:val="single"/>
        </w:rPr>
        <w:t>signed a statement</w:t>
      </w:r>
      <w:r>
        <w:rPr>
          <w:rFonts w:ascii="Arial" w:eastAsia="Arial" w:hAnsi="Arial" w:cs="Arial"/>
          <w:highlight w:val="white"/>
        </w:rPr>
        <w:t xml:space="preserve"> last June that </w:t>
      </w:r>
      <w:proofErr w:type="gramStart"/>
      <w:r>
        <w:rPr>
          <w:rFonts w:ascii="Arial" w:eastAsia="Arial" w:hAnsi="Arial" w:cs="Arial"/>
          <w:highlight w:val="white"/>
        </w:rPr>
        <w:t>said</w:t>
      </w:r>
      <w:proofErr w:type="gramEnd"/>
      <w:r>
        <w:rPr>
          <w:rFonts w:ascii="Arial" w:eastAsia="Arial" w:hAnsi="Arial" w:cs="Arial"/>
          <w:highlight w:val="white"/>
        </w:rPr>
        <w:t xml:space="preserve"> “</w:t>
      </w:r>
      <w:r>
        <w:rPr>
          <w:rFonts w:ascii="Arial" w:eastAsia="Arial" w:hAnsi="Arial" w:cs="Arial"/>
          <w:b/>
          <w:highlight w:val="yellow"/>
          <w:u w:val="single"/>
        </w:rPr>
        <w:t>mitigating the risk</w:t>
      </w:r>
      <w:r>
        <w:rPr>
          <w:rFonts w:ascii="Arial" w:eastAsia="Arial" w:hAnsi="Arial" w:cs="Arial"/>
          <w:b/>
          <w:u w:val="single"/>
        </w:rPr>
        <w:t xml:space="preserve"> of extinction from AI </w:t>
      </w:r>
      <w:r>
        <w:rPr>
          <w:rFonts w:ascii="Arial" w:eastAsia="Arial" w:hAnsi="Arial" w:cs="Arial"/>
          <w:b/>
          <w:highlight w:val="yellow"/>
          <w:u w:val="single"/>
        </w:rPr>
        <w:t>should be a global priority</w:t>
      </w:r>
      <w:r>
        <w:rPr>
          <w:rFonts w:ascii="Arial" w:eastAsia="Arial" w:hAnsi="Arial" w:cs="Arial"/>
          <w:b/>
          <w:highlight w:val="white"/>
          <w:u w:val="single"/>
        </w:rPr>
        <w:t>.”</w:t>
      </w:r>
    </w:p>
    <w:p w14:paraId="7FFFA659" w14:textId="77777777" w:rsidR="00A64B29" w:rsidRDefault="00A64B29" w:rsidP="00A64B29">
      <w:pPr>
        <w:shd w:val="clear" w:color="auto" w:fill="FFFFFF"/>
        <w:spacing w:after="240"/>
        <w:rPr>
          <w:rFonts w:ascii="Arial" w:eastAsia="Arial" w:hAnsi="Arial" w:cs="Arial"/>
          <w:highlight w:val="white"/>
        </w:rPr>
      </w:pPr>
      <w:r>
        <w:rPr>
          <w:rFonts w:ascii="Arial" w:eastAsia="Arial" w:hAnsi="Arial" w:cs="Arial"/>
          <w:highlight w:val="white"/>
        </w:rPr>
        <w:t>Business leaders are increasingly concerned about these dangers – even as they pour billions of dollars into investing in AI. Last year</w:t>
      </w:r>
      <w:r>
        <w:rPr>
          <w:rFonts w:ascii="Arial" w:eastAsia="Arial" w:hAnsi="Arial" w:cs="Arial"/>
          <w:highlight w:val="yellow"/>
        </w:rPr>
        <w:t xml:space="preserve">, </w:t>
      </w:r>
      <w:r>
        <w:rPr>
          <w:rFonts w:ascii="Arial" w:eastAsia="Arial" w:hAnsi="Arial" w:cs="Arial"/>
          <w:highlight w:val="yellow"/>
          <w:u w:val="single"/>
        </w:rPr>
        <w:t>42% of CEOs</w:t>
      </w:r>
      <w:r>
        <w:rPr>
          <w:rFonts w:ascii="Arial" w:eastAsia="Arial" w:hAnsi="Arial" w:cs="Arial"/>
          <w:highlight w:val="yellow"/>
        </w:rPr>
        <w:t xml:space="preserve"> </w:t>
      </w:r>
      <w:r>
        <w:rPr>
          <w:rFonts w:ascii="Arial" w:eastAsia="Arial" w:hAnsi="Arial" w:cs="Arial"/>
          <w:highlight w:val="white"/>
        </w:rPr>
        <w:t>surveyed at the Yale CEO Summit last year</w:t>
      </w:r>
      <w:r>
        <w:rPr>
          <w:rFonts w:ascii="Arial" w:eastAsia="Arial" w:hAnsi="Arial" w:cs="Arial"/>
          <w:highlight w:val="yellow"/>
        </w:rPr>
        <w:t xml:space="preserve"> said </w:t>
      </w:r>
      <w:r>
        <w:rPr>
          <w:rFonts w:ascii="Arial" w:eastAsia="Arial" w:hAnsi="Arial" w:cs="Arial"/>
          <w:b/>
          <w:highlight w:val="yellow"/>
          <w:u w:val="single"/>
        </w:rPr>
        <w:t xml:space="preserve">AI has the potential to destroy humanity </w:t>
      </w:r>
      <w:r>
        <w:rPr>
          <w:rFonts w:ascii="Arial" w:eastAsia="Arial" w:hAnsi="Arial" w:cs="Arial"/>
          <w:b/>
          <w:highlight w:val="white"/>
          <w:u w:val="single"/>
        </w:rPr>
        <w:t>five to ten years from now.</w:t>
      </w:r>
    </w:p>
    <w:p w14:paraId="0D9D964D" w14:textId="77777777" w:rsidR="00A64B29" w:rsidRDefault="00A64B29" w:rsidP="00A64B29">
      <w:pPr>
        <w:shd w:val="clear" w:color="auto" w:fill="FFFFFF"/>
        <w:spacing w:after="240"/>
        <w:rPr>
          <w:rFonts w:ascii="Arial" w:eastAsia="Arial" w:hAnsi="Arial" w:cs="Arial"/>
          <w:highlight w:val="white"/>
        </w:rPr>
      </w:pPr>
      <w:r>
        <w:rPr>
          <w:rFonts w:ascii="Arial" w:eastAsia="Arial" w:hAnsi="Arial" w:cs="Arial"/>
          <w:highlight w:val="white"/>
        </w:rPr>
        <w:t>In its report, Gladstone AI noted some of the prominent individuals who have warned of the existential risks posed by AI, including Elon Musk, Federal Trade Commission Chair</w:t>
      </w:r>
      <w:r>
        <w:rPr>
          <w:rFonts w:ascii="Arial" w:eastAsia="Arial" w:hAnsi="Arial" w:cs="Arial"/>
          <w:b/>
          <w:highlight w:val="white"/>
        </w:rPr>
        <w:t xml:space="preserve"> </w:t>
      </w:r>
      <w:r>
        <w:rPr>
          <w:rFonts w:ascii="Arial" w:eastAsia="Arial" w:hAnsi="Arial" w:cs="Arial"/>
          <w:highlight w:val="white"/>
        </w:rPr>
        <w:t xml:space="preserve">Lina </w:t>
      </w:r>
      <w:proofErr w:type="gramStart"/>
      <w:r>
        <w:rPr>
          <w:rFonts w:ascii="Arial" w:eastAsia="Arial" w:hAnsi="Arial" w:cs="Arial"/>
          <w:highlight w:val="white"/>
        </w:rPr>
        <w:t>Khan</w:t>
      </w:r>
      <w:proofErr w:type="gramEnd"/>
      <w:r>
        <w:rPr>
          <w:rFonts w:ascii="Arial" w:eastAsia="Arial" w:hAnsi="Arial" w:cs="Arial"/>
          <w:highlight w:val="white"/>
        </w:rPr>
        <w:t xml:space="preserve"> and a former top executive at </w:t>
      </w:r>
      <w:proofErr w:type="spellStart"/>
      <w:r>
        <w:rPr>
          <w:rFonts w:ascii="Arial" w:eastAsia="Arial" w:hAnsi="Arial" w:cs="Arial"/>
          <w:highlight w:val="white"/>
        </w:rPr>
        <w:t>OpenAI</w:t>
      </w:r>
      <w:proofErr w:type="spellEnd"/>
      <w:r>
        <w:rPr>
          <w:rFonts w:ascii="Arial" w:eastAsia="Arial" w:hAnsi="Arial" w:cs="Arial"/>
          <w:highlight w:val="white"/>
        </w:rPr>
        <w:t>.</w:t>
      </w:r>
    </w:p>
    <w:p w14:paraId="37C8995A" w14:textId="000B2A17" w:rsidR="00A64B29" w:rsidRPr="00A64B29" w:rsidRDefault="00A64B29" w:rsidP="00A64B29">
      <w:pPr>
        <w:shd w:val="clear" w:color="auto" w:fill="FFFFFF"/>
        <w:spacing w:after="240"/>
        <w:rPr>
          <w:rFonts w:ascii="Arial" w:eastAsia="Arial" w:hAnsi="Arial" w:cs="Arial"/>
          <w:highlight w:val="white"/>
        </w:rPr>
      </w:pPr>
      <w:r>
        <w:rPr>
          <w:rFonts w:ascii="Arial" w:eastAsia="Arial" w:hAnsi="Arial" w:cs="Arial"/>
          <w:highlight w:val="white"/>
        </w:rPr>
        <w:t>Some employees at AI companies</w:t>
      </w:r>
      <w:r>
        <w:rPr>
          <w:rFonts w:ascii="Arial" w:eastAsia="Arial" w:hAnsi="Arial" w:cs="Arial"/>
          <w:b/>
          <w:highlight w:val="white"/>
          <w:u w:val="single"/>
        </w:rPr>
        <w:t xml:space="preserve"> are sharing </w:t>
      </w:r>
      <w:r>
        <w:rPr>
          <w:rFonts w:ascii="Arial" w:eastAsia="Arial" w:hAnsi="Arial" w:cs="Arial"/>
          <w:b/>
          <w:u w:val="single"/>
        </w:rPr>
        <w:t>similar concerns in private</w:t>
      </w:r>
      <w:r>
        <w:rPr>
          <w:rFonts w:ascii="Arial" w:eastAsia="Arial" w:hAnsi="Arial" w:cs="Arial"/>
        </w:rPr>
        <w:t>,</w:t>
      </w:r>
      <w:r>
        <w:rPr>
          <w:rFonts w:ascii="Arial" w:eastAsia="Arial" w:hAnsi="Arial" w:cs="Arial"/>
          <w:highlight w:val="white"/>
        </w:rPr>
        <w:t xml:space="preserve"> according to Gladstone AI.</w:t>
      </w:r>
    </w:p>
    <w:p w14:paraId="028F2F25" w14:textId="33057931" w:rsidR="00A64B29" w:rsidRDefault="00A64B29" w:rsidP="00ED0E82">
      <w:pPr>
        <w:pStyle w:val="Heading3"/>
      </w:pPr>
      <w:r>
        <w:lastRenderedPageBreak/>
        <w:t>Cyber</w:t>
      </w:r>
    </w:p>
    <w:p w14:paraId="727BB8CB" w14:textId="1DDAAF95" w:rsidR="00A64B29" w:rsidRPr="00A64B29" w:rsidRDefault="00A64B29" w:rsidP="00A64B29">
      <w:pPr>
        <w:pStyle w:val="Heading4"/>
      </w:pPr>
      <w:r w:rsidRPr="00A64B29">
        <w:t xml:space="preserve">AI causes large scale </w:t>
      </w:r>
      <w:proofErr w:type="spellStart"/>
      <w:r w:rsidRPr="00A64B29">
        <w:t>cyber attacks</w:t>
      </w:r>
      <w:proofErr w:type="spellEnd"/>
      <w:r w:rsidRPr="00A64B29">
        <w:t xml:space="preserve">! </w:t>
      </w:r>
    </w:p>
    <w:p w14:paraId="0F6D4214" w14:textId="0D0C1D6C" w:rsidR="00A64B29" w:rsidRPr="00A64B29" w:rsidRDefault="00A64B29" w:rsidP="00A64B29">
      <w:r w:rsidRPr="00A64B29">
        <w:rPr>
          <w:rStyle w:val="Style13ptBold"/>
        </w:rPr>
        <w:t>Egan’ 24</w:t>
      </w:r>
      <w:r w:rsidRPr="00A64B29">
        <w:t xml:space="preserve"> (Award winning reporter at CNN who writes about the market as well as in-depth investigation in business. “AI could pose ‘extinction-level’ threat to humans and the US must intervene, State Dept.-commissioned report warns”, 3-12-2024, CNN, </w:t>
      </w:r>
      <w:r w:rsidRPr="003A11C0">
        <w:t>https://www.cnn.com/2024/03/12/business/artificial-intelligence-ai-report-extinction/index.html</w:t>
      </w:r>
      <w:r w:rsidRPr="00A64B29">
        <w:t>)</w:t>
      </w:r>
      <w:r>
        <w:t xml:space="preserve"> </w:t>
      </w:r>
      <w:r w:rsidRPr="00A64B29">
        <w:t>(PW)</w:t>
      </w:r>
    </w:p>
    <w:p w14:paraId="6D8CB62E" w14:textId="77777777" w:rsidR="00A64B29" w:rsidRDefault="00A64B29" w:rsidP="00A64B29">
      <w:pPr>
        <w:rPr>
          <w:rFonts w:ascii="Arial" w:eastAsia="Arial" w:hAnsi="Arial" w:cs="Arial"/>
        </w:rPr>
      </w:pPr>
    </w:p>
    <w:p w14:paraId="4A35F666" w14:textId="77777777" w:rsidR="00A64B29" w:rsidRDefault="00A64B29" w:rsidP="00A64B29">
      <w:pPr>
        <w:shd w:val="clear" w:color="auto" w:fill="FFFFFF"/>
        <w:spacing w:after="240"/>
        <w:rPr>
          <w:rFonts w:ascii="Arial" w:eastAsia="Arial" w:hAnsi="Arial" w:cs="Arial"/>
          <w:highlight w:val="white"/>
        </w:rPr>
      </w:pPr>
      <w:r>
        <w:rPr>
          <w:rFonts w:ascii="Arial" w:eastAsia="Arial" w:hAnsi="Arial" w:cs="Arial"/>
          <w:highlight w:val="white"/>
        </w:rPr>
        <w:t xml:space="preserve">“One individual at a well-known AI lab expressed the view that, </w:t>
      </w:r>
      <w:r>
        <w:rPr>
          <w:rFonts w:ascii="Arial" w:eastAsia="Arial" w:hAnsi="Arial" w:cs="Arial"/>
          <w:b/>
          <w:highlight w:val="white"/>
          <w:u w:val="single"/>
        </w:rPr>
        <w:t xml:space="preserve">if a specific next-generation </w:t>
      </w:r>
      <w:r>
        <w:rPr>
          <w:rFonts w:ascii="Arial" w:eastAsia="Arial" w:hAnsi="Arial" w:cs="Arial"/>
          <w:b/>
          <w:highlight w:val="yellow"/>
          <w:u w:val="single"/>
        </w:rPr>
        <w:t>AI model were ever released as open-access, this would be ‘horribly bad</w:t>
      </w:r>
      <w:r>
        <w:rPr>
          <w:rFonts w:ascii="Arial" w:eastAsia="Arial" w:hAnsi="Arial" w:cs="Arial"/>
          <w:b/>
          <w:highlight w:val="white"/>
          <w:u w:val="single"/>
        </w:rPr>
        <w:t>,’”</w:t>
      </w:r>
      <w:r>
        <w:rPr>
          <w:rFonts w:ascii="Arial" w:eastAsia="Arial" w:hAnsi="Arial" w:cs="Arial"/>
          <w:highlight w:val="white"/>
        </w:rPr>
        <w:t xml:space="preserve"> the report said, “because the model’s potential persuasive </w:t>
      </w:r>
      <w:r>
        <w:rPr>
          <w:rFonts w:ascii="Arial" w:eastAsia="Arial" w:hAnsi="Arial" w:cs="Arial"/>
          <w:b/>
          <w:highlight w:val="white"/>
          <w:u w:val="single"/>
        </w:rPr>
        <w:t>capabilities could ‘</w:t>
      </w:r>
      <w:r>
        <w:rPr>
          <w:rFonts w:ascii="Arial" w:eastAsia="Arial" w:hAnsi="Arial" w:cs="Arial"/>
          <w:b/>
          <w:highlight w:val="yellow"/>
          <w:u w:val="single"/>
        </w:rPr>
        <w:t>break democracy</w:t>
      </w:r>
      <w:r>
        <w:rPr>
          <w:rFonts w:ascii="Arial" w:eastAsia="Arial" w:hAnsi="Arial" w:cs="Arial"/>
          <w:b/>
          <w:highlight w:val="white"/>
          <w:u w:val="single"/>
        </w:rPr>
        <w:t>’</w:t>
      </w:r>
      <w:r>
        <w:rPr>
          <w:rFonts w:ascii="Arial" w:eastAsia="Arial" w:hAnsi="Arial" w:cs="Arial"/>
          <w:highlight w:val="white"/>
        </w:rPr>
        <w:t xml:space="preserve"> if they were ever leveraged in areas such as election interference or voter manipulation.”</w:t>
      </w:r>
    </w:p>
    <w:p w14:paraId="133A9248" w14:textId="77777777" w:rsidR="00A64B29" w:rsidRDefault="00A64B29" w:rsidP="00A64B29">
      <w:pPr>
        <w:shd w:val="clear" w:color="auto" w:fill="FFFFFF"/>
        <w:spacing w:after="240"/>
        <w:rPr>
          <w:rFonts w:ascii="Arial" w:eastAsia="Arial" w:hAnsi="Arial" w:cs="Arial"/>
          <w:highlight w:val="white"/>
        </w:rPr>
      </w:pPr>
      <w:r>
        <w:rPr>
          <w:rFonts w:ascii="Arial" w:eastAsia="Arial" w:hAnsi="Arial" w:cs="Arial"/>
          <w:highlight w:val="white"/>
        </w:rPr>
        <w:t>Gladstone said it asked AI experts at frontier labs to privately share their personal estimates of the chance that an</w:t>
      </w:r>
      <w:r>
        <w:rPr>
          <w:rFonts w:ascii="Arial" w:eastAsia="Arial" w:hAnsi="Arial" w:cs="Arial"/>
          <w:b/>
          <w:highlight w:val="white"/>
          <w:u w:val="single"/>
        </w:rPr>
        <w:t xml:space="preserve"> AI incident could lead to “</w:t>
      </w:r>
      <w:r>
        <w:rPr>
          <w:rFonts w:ascii="Arial" w:eastAsia="Arial" w:hAnsi="Arial" w:cs="Arial"/>
          <w:b/>
          <w:highlight w:val="yellow"/>
          <w:u w:val="single"/>
        </w:rPr>
        <w:t>global and irreversible effects</w:t>
      </w:r>
      <w:r>
        <w:rPr>
          <w:rFonts w:ascii="Arial" w:eastAsia="Arial" w:hAnsi="Arial" w:cs="Arial"/>
          <w:b/>
          <w:highlight w:val="white"/>
          <w:u w:val="single"/>
        </w:rPr>
        <w:t xml:space="preserve">” in 2024. The estimates ranged between 4% and as high as 20%, </w:t>
      </w:r>
      <w:r>
        <w:rPr>
          <w:rFonts w:ascii="Arial" w:eastAsia="Arial" w:hAnsi="Arial" w:cs="Arial"/>
          <w:highlight w:val="white"/>
        </w:rPr>
        <w:t>according to the report, which noes the estimates were informal and likely subject to significant bias.</w:t>
      </w:r>
    </w:p>
    <w:p w14:paraId="490A84DC" w14:textId="77777777" w:rsidR="00A64B29" w:rsidRDefault="00A64B29" w:rsidP="00A64B29">
      <w:pPr>
        <w:shd w:val="clear" w:color="auto" w:fill="FFFFFF"/>
        <w:spacing w:after="240"/>
        <w:rPr>
          <w:rFonts w:ascii="Arial" w:eastAsia="Arial" w:hAnsi="Arial" w:cs="Arial"/>
          <w:highlight w:val="white"/>
        </w:rPr>
      </w:pPr>
      <w:r>
        <w:rPr>
          <w:rFonts w:ascii="Arial" w:eastAsia="Arial" w:hAnsi="Arial" w:cs="Arial"/>
          <w:highlight w:val="white"/>
          <w:u w:val="single"/>
        </w:rPr>
        <w:t xml:space="preserve">One of the biggest wildcards is </w:t>
      </w:r>
      <w:r>
        <w:rPr>
          <w:rFonts w:ascii="Arial" w:eastAsia="Arial" w:hAnsi="Arial" w:cs="Arial"/>
          <w:highlight w:val="yellow"/>
          <w:u w:val="single"/>
        </w:rPr>
        <w:t>how fast AI evolves</w:t>
      </w:r>
      <w:r>
        <w:rPr>
          <w:rFonts w:ascii="Arial" w:eastAsia="Arial" w:hAnsi="Arial" w:cs="Arial"/>
          <w:highlight w:val="white"/>
          <w:u w:val="single"/>
        </w:rPr>
        <w:t xml:space="preserve"> </w:t>
      </w:r>
      <w:r>
        <w:rPr>
          <w:rFonts w:ascii="Arial" w:eastAsia="Arial" w:hAnsi="Arial" w:cs="Arial"/>
          <w:highlight w:val="white"/>
        </w:rPr>
        <w:t>– specifically AGI, which is a hypothetical form of AI with human-like or even superhuman-like ability to learn.</w:t>
      </w:r>
    </w:p>
    <w:p w14:paraId="3397C84F" w14:textId="77777777" w:rsidR="00A64B29" w:rsidRDefault="00A64B29" w:rsidP="00A64B29">
      <w:pPr>
        <w:shd w:val="clear" w:color="auto" w:fill="FFFFFF"/>
        <w:spacing w:after="240"/>
        <w:rPr>
          <w:rFonts w:ascii="Arial" w:eastAsia="Arial" w:hAnsi="Arial" w:cs="Arial"/>
          <w:highlight w:val="white"/>
        </w:rPr>
      </w:pPr>
      <w:r>
        <w:rPr>
          <w:rFonts w:ascii="Arial" w:eastAsia="Arial" w:hAnsi="Arial" w:cs="Arial"/>
          <w:highlight w:val="white"/>
        </w:rPr>
        <w:t xml:space="preserve">The report says AGI is viewed as the </w:t>
      </w:r>
      <w:r>
        <w:rPr>
          <w:rFonts w:ascii="Arial" w:eastAsia="Arial" w:hAnsi="Arial" w:cs="Arial"/>
          <w:highlight w:val="white"/>
          <w:u w:val="single"/>
        </w:rPr>
        <w:t>“</w:t>
      </w:r>
      <w:r>
        <w:rPr>
          <w:rFonts w:ascii="Arial" w:eastAsia="Arial" w:hAnsi="Arial" w:cs="Arial"/>
          <w:highlight w:val="yellow"/>
          <w:u w:val="single"/>
        </w:rPr>
        <w:t>primary driver of catastrophic risk from loss of control</w:t>
      </w:r>
      <w:r>
        <w:rPr>
          <w:rFonts w:ascii="Arial" w:eastAsia="Arial" w:hAnsi="Arial" w:cs="Arial"/>
          <w:highlight w:val="white"/>
          <w:u w:val="single"/>
        </w:rPr>
        <w:t xml:space="preserve">” </w:t>
      </w:r>
      <w:r>
        <w:rPr>
          <w:rFonts w:ascii="Arial" w:eastAsia="Arial" w:hAnsi="Arial" w:cs="Arial"/>
          <w:highlight w:val="white"/>
        </w:rPr>
        <w:t xml:space="preserve">and notes that </w:t>
      </w:r>
      <w:proofErr w:type="spellStart"/>
      <w:r>
        <w:rPr>
          <w:rFonts w:ascii="Arial" w:eastAsia="Arial" w:hAnsi="Arial" w:cs="Arial"/>
          <w:highlight w:val="white"/>
        </w:rPr>
        <w:t>OpenAI</w:t>
      </w:r>
      <w:proofErr w:type="spellEnd"/>
      <w:r>
        <w:rPr>
          <w:rFonts w:ascii="Arial" w:eastAsia="Arial" w:hAnsi="Arial" w:cs="Arial"/>
          <w:highlight w:val="white"/>
        </w:rPr>
        <w:t xml:space="preserve">, Google DeepMind, Anthropic and Nvidia have all publicly stated AGI </w:t>
      </w:r>
      <w:r>
        <w:rPr>
          <w:rFonts w:ascii="Arial" w:eastAsia="Arial" w:hAnsi="Arial" w:cs="Arial"/>
          <w:b/>
          <w:highlight w:val="white"/>
          <w:u w:val="single"/>
        </w:rPr>
        <w:t>could be reached by 2028 – although others think it’s much, much further away.</w:t>
      </w:r>
    </w:p>
    <w:p w14:paraId="60EC571D" w14:textId="77777777" w:rsidR="00A64B29" w:rsidRDefault="00A64B29" w:rsidP="00A64B29">
      <w:pPr>
        <w:shd w:val="clear" w:color="auto" w:fill="FFFFFF"/>
        <w:spacing w:after="240"/>
        <w:rPr>
          <w:rFonts w:ascii="Arial" w:eastAsia="Arial" w:hAnsi="Arial" w:cs="Arial"/>
          <w:highlight w:val="white"/>
        </w:rPr>
      </w:pPr>
      <w:r>
        <w:rPr>
          <w:rFonts w:ascii="Arial" w:eastAsia="Arial" w:hAnsi="Arial" w:cs="Arial"/>
          <w:highlight w:val="white"/>
        </w:rPr>
        <w:t>Gladstone AI notes that disagreements over AGI timelines make it hard to develop policies and</w:t>
      </w:r>
      <w:r>
        <w:rPr>
          <w:rFonts w:ascii="Arial" w:eastAsia="Arial" w:hAnsi="Arial" w:cs="Arial"/>
          <w:b/>
          <w:highlight w:val="white"/>
          <w:u w:val="single"/>
        </w:rPr>
        <w:t xml:space="preserve"> safeguards and there is a risk that if the technology develops slower-than-expected regulation could “prove harmful.”</w:t>
      </w:r>
    </w:p>
    <w:p w14:paraId="65D6DA43" w14:textId="77777777" w:rsidR="00A64B29" w:rsidRDefault="00A64B29" w:rsidP="00A64B29">
      <w:pPr>
        <w:shd w:val="clear" w:color="auto" w:fill="FFFFFF"/>
        <w:spacing w:after="240"/>
        <w:rPr>
          <w:rFonts w:ascii="Arial" w:eastAsia="Arial" w:hAnsi="Arial" w:cs="Arial"/>
          <w:highlight w:val="white"/>
        </w:rPr>
      </w:pPr>
      <w:r>
        <w:rPr>
          <w:rFonts w:ascii="Arial" w:eastAsia="Arial" w:hAnsi="Arial" w:cs="Arial"/>
          <w:highlight w:val="white"/>
        </w:rPr>
        <w:t xml:space="preserve">A related </w:t>
      </w:r>
      <w:r>
        <w:rPr>
          <w:rFonts w:ascii="Arial" w:eastAsia="Arial" w:hAnsi="Arial" w:cs="Arial"/>
          <w:highlight w:val="white"/>
          <w:u w:val="single"/>
        </w:rPr>
        <w:t>document</w:t>
      </w:r>
      <w:r>
        <w:rPr>
          <w:rFonts w:ascii="Arial" w:eastAsia="Arial" w:hAnsi="Arial" w:cs="Arial"/>
          <w:highlight w:val="white"/>
        </w:rPr>
        <w:t xml:space="preserve"> published by Gladstone AI warns that the development of AGI and capabilities approaching AGI “would introduce catastrophic risks unlike any the United States has ever faced,” amounting to </w:t>
      </w:r>
      <w:r>
        <w:rPr>
          <w:rFonts w:ascii="Arial" w:eastAsia="Arial" w:hAnsi="Arial" w:cs="Arial"/>
          <w:highlight w:val="white"/>
          <w:u w:val="single"/>
        </w:rPr>
        <w:t xml:space="preserve">“WMD-like risks” </w:t>
      </w:r>
      <w:proofErr w:type="gramStart"/>
      <w:r>
        <w:rPr>
          <w:rFonts w:ascii="Arial" w:eastAsia="Arial" w:hAnsi="Arial" w:cs="Arial"/>
          <w:highlight w:val="white"/>
          <w:u w:val="single"/>
        </w:rPr>
        <w:t>if and when</w:t>
      </w:r>
      <w:proofErr w:type="gramEnd"/>
      <w:r>
        <w:rPr>
          <w:rFonts w:ascii="Arial" w:eastAsia="Arial" w:hAnsi="Arial" w:cs="Arial"/>
          <w:highlight w:val="white"/>
          <w:u w:val="single"/>
        </w:rPr>
        <w:t xml:space="preserve"> they are weaponized.</w:t>
      </w:r>
    </w:p>
    <w:p w14:paraId="7E80174D" w14:textId="77777777" w:rsidR="00A64B29" w:rsidRDefault="00A64B29" w:rsidP="00A64B29">
      <w:pPr>
        <w:shd w:val="clear" w:color="auto" w:fill="FFFFFF"/>
        <w:spacing w:after="240"/>
        <w:rPr>
          <w:rFonts w:ascii="Arial" w:eastAsia="Arial" w:hAnsi="Arial" w:cs="Arial"/>
          <w:highlight w:val="yellow"/>
        </w:rPr>
      </w:pPr>
      <w:r>
        <w:rPr>
          <w:rFonts w:ascii="Arial" w:eastAsia="Arial" w:hAnsi="Arial" w:cs="Arial"/>
          <w:highlight w:val="white"/>
        </w:rPr>
        <w:t xml:space="preserve">For instance, the report said AI systems could be used to </w:t>
      </w:r>
      <w:r>
        <w:rPr>
          <w:rFonts w:ascii="Arial" w:eastAsia="Arial" w:hAnsi="Arial" w:cs="Arial"/>
          <w:b/>
          <w:highlight w:val="white"/>
          <w:u w:val="single"/>
        </w:rPr>
        <w:t>design and implement “</w:t>
      </w:r>
      <w:proofErr w:type="gramStart"/>
      <w:r>
        <w:rPr>
          <w:rFonts w:ascii="Arial" w:eastAsia="Arial" w:hAnsi="Arial" w:cs="Arial"/>
          <w:b/>
          <w:highlight w:val="yellow"/>
          <w:u w:val="single"/>
        </w:rPr>
        <w:t>high-impact</w:t>
      </w:r>
      <w:proofErr w:type="gramEnd"/>
      <w:r>
        <w:rPr>
          <w:rFonts w:ascii="Arial" w:eastAsia="Arial" w:hAnsi="Arial" w:cs="Arial"/>
          <w:b/>
          <w:highlight w:val="yellow"/>
          <w:u w:val="single"/>
        </w:rPr>
        <w:t xml:space="preserve"> cyberattacks capable of crippling critical infrastructure.”</w:t>
      </w:r>
    </w:p>
    <w:p w14:paraId="130AD272" w14:textId="77777777" w:rsidR="00A64B29" w:rsidRDefault="00A64B29" w:rsidP="00A64B29">
      <w:pPr>
        <w:shd w:val="clear" w:color="auto" w:fill="FFFFFF"/>
        <w:spacing w:after="240"/>
        <w:rPr>
          <w:rFonts w:ascii="Arial" w:eastAsia="Arial" w:hAnsi="Arial" w:cs="Arial"/>
          <w:highlight w:val="white"/>
        </w:rPr>
      </w:pPr>
      <w:r>
        <w:rPr>
          <w:rFonts w:ascii="Arial" w:eastAsia="Arial" w:hAnsi="Arial" w:cs="Arial"/>
          <w:highlight w:val="white"/>
        </w:rPr>
        <w:t xml:space="preserve">“A simple verbal or </w:t>
      </w:r>
      <w:proofErr w:type="gramStart"/>
      <w:r>
        <w:rPr>
          <w:rFonts w:ascii="Arial" w:eastAsia="Arial" w:hAnsi="Arial" w:cs="Arial"/>
          <w:highlight w:val="white"/>
        </w:rPr>
        <w:t>types</w:t>
      </w:r>
      <w:proofErr w:type="gramEnd"/>
      <w:r>
        <w:rPr>
          <w:rFonts w:ascii="Arial" w:eastAsia="Arial" w:hAnsi="Arial" w:cs="Arial"/>
          <w:highlight w:val="white"/>
        </w:rPr>
        <w:t xml:space="preserve"> command like, </w:t>
      </w:r>
      <w:r>
        <w:rPr>
          <w:rFonts w:ascii="Arial" w:eastAsia="Arial" w:hAnsi="Arial" w:cs="Arial"/>
          <w:highlight w:val="white"/>
          <w:u w:val="single"/>
        </w:rPr>
        <w:t>‘</w:t>
      </w:r>
      <w:r>
        <w:rPr>
          <w:rFonts w:ascii="Arial" w:eastAsia="Arial" w:hAnsi="Arial" w:cs="Arial"/>
          <w:highlight w:val="yellow"/>
          <w:u w:val="single"/>
        </w:rPr>
        <w:t xml:space="preserve">Execute an untraceable cyberattack to crash the </w:t>
      </w:r>
      <w:r>
        <w:rPr>
          <w:rFonts w:ascii="Arial" w:eastAsia="Arial" w:hAnsi="Arial" w:cs="Arial"/>
          <w:u w:val="single"/>
        </w:rPr>
        <w:t>North American</w:t>
      </w:r>
      <w:r>
        <w:rPr>
          <w:rFonts w:ascii="Arial" w:eastAsia="Arial" w:hAnsi="Arial" w:cs="Arial"/>
          <w:highlight w:val="yellow"/>
          <w:u w:val="single"/>
        </w:rPr>
        <w:t xml:space="preserve"> electric grid</w:t>
      </w:r>
      <w:r>
        <w:rPr>
          <w:rFonts w:ascii="Arial" w:eastAsia="Arial" w:hAnsi="Arial" w:cs="Arial"/>
          <w:highlight w:val="yellow"/>
        </w:rPr>
        <w:t>,</w:t>
      </w:r>
      <w:r>
        <w:rPr>
          <w:rFonts w:ascii="Arial" w:eastAsia="Arial" w:hAnsi="Arial" w:cs="Arial"/>
          <w:highlight w:val="white"/>
        </w:rPr>
        <w:t>’ could yield a response of such quality as to prove catastrophically effective,” the report said.</w:t>
      </w:r>
    </w:p>
    <w:p w14:paraId="2138216E" w14:textId="77777777" w:rsidR="00A64B29" w:rsidRDefault="00A64B29" w:rsidP="00A64B29">
      <w:pPr>
        <w:shd w:val="clear" w:color="auto" w:fill="FFFFFF"/>
        <w:spacing w:after="240"/>
        <w:rPr>
          <w:rFonts w:ascii="Arial" w:eastAsia="Arial" w:hAnsi="Arial" w:cs="Arial"/>
          <w:highlight w:val="white"/>
        </w:rPr>
      </w:pPr>
      <w:r>
        <w:rPr>
          <w:rFonts w:ascii="Arial" w:eastAsia="Arial" w:hAnsi="Arial" w:cs="Arial"/>
          <w:highlight w:val="white"/>
        </w:rPr>
        <w:t>Other examples the authors are concerned about include “</w:t>
      </w:r>
      <w:r>
        <w:rPr>
          <w:rFonts w:ascii="Arial" w:eastAsia="Arial" w:hAnsi="Arial" w:cs="Arial"/>
          <w:highlight w:val="yellow"/>
        </w:rPr>
        <w:t>massively scaled”</w:t>
      </w:r>
      <w:r>
        <w:rPr>
          <w:rFonts w:ascii="Arial" w:eastAsia="Arial" w:hAnsi="Arial" w:cs="Arial"/>
          <w:b/>
          <w:u w:val="single"/>
        </w:rPr>
        <w:t xml:space="preserve"> disinformation campaigns powered by AI that destabilize society and erode trust in institutions</w:t>
      </w:r>
      <w:r>
        <w:rPr>
          <w:rFonts w:ascii="Arial" w:eastAsia="Arial" w:hAnsi="Arial" w:cs="Arial"/>
          <w:highlight w:val="white"/>
        </w:rPr>
        <w:t>; weaponized robotic applications such as drone swam attacks; psychological manipulation;</w:t>
      </w:r>
      <w:r>
        <w:rPr>
          <w:rFonts w:ascii="Arial" w:eastAsia="Arial" w:hAnsi="Arial" w:cs="Arial"/>
          <w:highlight w:val="yellow"/>
          <w:u w:val="single"/>
        </w:rPr>
        <w:t xml:space="preserve"> </w:t>
      </w:r>
      <w:r>
        <w:rPr>
          <w:rFonts w:ascii="Arial" w:eastAsia="Arial" w:hAnsi="Arial" w:cs="Arial"/>
          <w:u w:val="single"/>
        </w:rPr>
        <w:t>weaponized biological</w:t>
      </w:r>
      <w:r>
        <w:rPr>
          <w:rFonts w:ascii="Arial" w:eastAsia="Arial" w:hAnsi="Arial" w:cs="Arial"/>
          <w:highlight w:val="white"/>
          <w:u w:val="single"/>
        </w:rPr>
        <w:t xml:space="preserve"> and material sciences; and </w:t>
      </w:r>
      <w:r>
        <w:rPr>
          <w:rFonts w:ascii="Arial" w:eastAsia="Arial" w:hAnsi="Arial" w:cs="Arial"/>
          <w:highlight w:val="yellow"/>
          <w:u w:val="single"/>
        </w:rPr>
        <w:t>power-seeking AI systems that are impossible to control</w:t>
      </w:r>
      <w:r>
        <w:rPr>
          <w:rFonts w:ascii="Arial" w:eastAsia="Arial" w:hAnsi="Arial" w:cs="Arial"/>
          <w:highlight w:val="white"/>
          <w:u w:val="single"/>
        </w:rPr>
        <w:t xml:space="preserve"> and are adversarial to humans.</w:t>
      </w:r>
    </w:p>
    <w:p w14:paraId="01672D6A" w14:textId="77777777" w:rsidR="00A64B29" w:rsidRDefault="00A64B29" w:rsidP="00A64B29">
      <w:pPr>
        <w:shd w:val="clear" w:color="auto" w:fill="FFFFFF"/>
        <w:spacing w:after="240"/>
        <w:rPr>
          <w:rFonts w:ascii="Arial" w:eastAsia="Arial" w:hAnsi="Arial" w:cs="Arial"/>
          <w:highlight w:val="white"/>
          <w:u w:val="single"/>
        </w:rPr>
      </w:pPr>
      <w:r>
        <w:rPr>
          <w:rFonts w:ascii="Arial" w:eastAsia="Arial" w:hAnsi="Arial" w:cs="Arial"/>
          <w:highlight w:val="white"/>
        </w:rPr>
        <w:lastRenderedPageBreak/>
        <w:t xml:space="preserve">“Researchers expect sufficiently advanced AI systems to act so as to prevent themselves from being turned off,” the report said, </w:t>
      </w:r>
      <w:r>
        <w:rPr>
          <w:rFonts w:ascii="Arial" w:eastAsia="Arial" w:hAnsi="Arial" w:cs="Arial"/>
          <w:highlight w:val="white"/>
          <w:u w:val="single"/>
        </w:rPr>
        <w:t>“because if an AI system is turned off, it cannot work to accomplish its goal.”</w:t>
      </w:r>
    </w:p>
    <w:p w14:paraId="77B646FE" w14:textId="77777777" w:rsidR="00CB30A6" w:rsidRDefault="00CB30A6" w:rsidP="00CB30A6">
      <w:pPr>
        <w:pStyle w:val="Heading4"/>
      </w:pPr>
      <w:r>
        <w:t xml:space="preserve">AI can be used to enforce </w:t>
      </w:r>
      <w:proofErr w:type="spellStart"/>
      <w:r>
        <w:t>cyber attacks</w:t>
      </w:r>
      <w:proofErr w:type="spellEnd"/>
      <w:r>
        <w:t xml:space="preserve"> on the US – leading to </w:t>
      </w:r>
      <w:proofErr w:type="gramStart"/>
      <w:r>
        <w:t>war</w:t>
      </w:r>
      <w:proofErr w:type="gramEnd"/>
    </w:p>
    <w:p w14:paraId="26CE726A" w14:textId="77777777" w:rsidR="00CB30A6" w:rsidRDefault="00CB30A6" w:rsidP="00CB30A6">
      <w:r w:rsidRPr="00CB30A6">
        <w:t xml:space="preserve">Williams ’24 – (Kevin, journalist who covers real estate, business, politics, tech, and news for the New York Times and Washington Post, also covered the Midwest for Al-Jazeera America, “Cyber-physical attacks </w:t>
      </w:r>
      <w:proofErr w:type="spellStart"/>
      <w:r w:rsidRPr="00CB30A6">
        <w:t>fueld</w:t>
      </w:r>
      <w:proofErr w:type="spellEnd"/>
      <w:r w:rsidRPr="00CB30A6">
        <w:t xml:space="preserve"> by AI are a growing threat, experts say”, 3/3/24, CNBC, https://www.cnbc.com/2024/03/03/cyber-physical-attacks-fueled-by-ai-are-a-growing-threat-experts-say.html)</w:t>
      </w:r>
    </w:p>
    <w:p w14:paraId="590814D0" w14:textId="77777777" w:rsidR="00CB30A6" w:rsidRPr="00AC38E2" w:rsidRDefault="00CB30A6" w:rsidP="00CB30A6">
      <w:pPr>
        <w:rPr>
          <w:b/>
          <w:bCs/>
          <w:sz w:val="16"/>
        </w:rPr>
      </w:pPr>
      <w:r w:rsidRPr="00AC38E2">
        <w:rPr>
          <w:b/>
          <w:bCs/>
          <w:sz w:val="16"/>
        </w:rPr>
        <w:t>KEY POINTS</w:t>
      </w:r>
    </w:p>
    <w:p w14:paraId="26135445" w14:textId="77777777" w:rsidR="00CB30A6" w:rsidRPr="00AC38E2" w:rsidRDefault="00CB30A6" w:rsidP="00CB30A6">
      <w:pPr>
        <w:pStyle w:val="ListParagraph"/>
        <w:numPr>
          <w:ilvl w:val="0"/>
          <w:numId w:val="20"/>
        </w:numPr>
        <w:rPr>
          <w:sz w:val="16"/>
        </w:rPr>
      </w:pPr>
      <w:r w:rsidRPr="00AC38E2">
        <w:rPr>
          <w:highlight w:val="cyan"/>
          <w:u w:val="single"/>
        </w:rPr>
        <w:t>FBI Director</w:t>
      </w:r>
      <w:r w:rsidRPr="003473B1">
        <w:rPr>
          <w:u w:val="single"/>
        </w:rPr>
        <w:t xml:space="preserve"> Christopher </w:t>
      </w:r>
      <w:r w:rsidRPr="00AC38E2">
        <w:rPr>
          <w:highlight w:val="cyan"/>
          <w:u w:val="single"/>
        </w:rPr>
        <w:t>Wray</w:t>
      </w:r>
      <w:r w:rsidRPr="00AC38E2">
        <w:rPr>
          <w:sz w:val="16"/>
        </w:rPr>
        <w:t xml:space="preserve"> said </w:t>
      </w:r>
      <w:r w:rsidRPr="00AC38E2">
        <w:rPr>
          <w:highlight w:val="cyan"/>
          <w:u w:val="single"/>
        </w:rPr>
        <w:t>Chinese gov</w:t>
      </w:r>
      <w:r w:rsidRPr="003473B1">
        <w:rPr>
          <w:u w:val="single"/>
        </w:rPr>
        <w:t xml:space="preserve">ernment </w:t>
      </w:r>
      <w:r w:rsidRPr="00AC38E2">
        <w:rPr>
          <w:highlight w:val="cyan"/>
          <w:u w:val="single"/>
        </w:rPr>
        <w:t>hackers are targeting water treatment</w:t>
      </w:r>
      <w:r w:rsidRPr="003473B1">
        <w:rPr>
          <w:u w:val="single"/>
        </w:rPr>
        <w:t xml:space="preserve"> </w:t>
      </w:r>
      <w:r w:rsidRPr="00AC38E2">
        <w:rPr>
          <w:highlight w:val="cyan"/>
          <w:u w:val="single"/>
        </w:rPr>
        <w:t>plans</w:t>
      </w:r>
      <w:r w:rsidRPr="003473B1">
        <w:rPr>
          <w:u w:val="single"/>
        </w:rPr>
        <w:t xml:space="preserve">, the </w:t>
      </w:r>
      <w:r w:rsidRPr="00AC38E2">
        <w:rPr>
          <w:highlight w:val="cyan"/>
          <w:u w:val="single"/>
        </w:rPr>
        <w:t>electrical grid</w:t>
      </w:r>
      <w:r w:rsidRPr="003473B1">
        <w:rPr>
          <w:u w:val="single"/>
        </w:rPr>
        <w:t xml:space="preserve">, </w:t>
      </w:r>
      <w:r w:rsidRPr="00AC38E2">
        <w:rPr>
          <w:highlight w:val="cyan"/>
          <w:u w:val="single"/>
        </w:rPr>
        <w:t>transport</w:t>
      </w:r>
      <w:r w:rsidRPr="003473B1">
        <w:rPr>
          <w:u w:val="single"/>
        </w:rPr>
        <w:t>ation s</w:t>
      </w:r>
      <w:r w:rsidRPr="00AC38E2">
        <w:rPr>
          <w:highlight w:val="cyan"/>
          <w:u w:val="single"/>
        </w:rPr>
        <w:t>ystems</w:t>
      </w:r>
      <w:r w:rsidRPr="00AC38E2">
        <w:rPr>
          <w:sz w:val="16"/>
        </w:rPr>
        <w:t xml:space="preserve"> and other critical infrastructure </w:t>
      </w:r>
      <w:r w:rsidRPr="00AC38E2">
        <w:rPr>
          <w:highlight w:val="cyan"/>
          <w:u w:val="single"/>
        </w:rPr>
        <w:t>in</w:t>
      </w:r>
      <w:r w:rsidRPr="003473B1">
        <w:rPr>
          <w:u w:val="single"/>
        </w:rPr>
        <w:t xml:space="preserve">side the </w:t>
      </w:r>
      <w:r w:rsidRPr="00AC38E2">
        <w:rPr>
          <w:highlight w:val="cyan"/>
          <w:u w:val="single"/>
        </w:rPr>
        <w:t>U.S</w:t>
      </w:r>
      <w:r w:rsidRPr="00AC38E2">
        <w:rPr>
          <w:sz w:val="16"/>
        </w:rPr>
        <w:t>.</w:t>
      </w:r>
    </w:p>
    <w:p w14:paraId="4E949356" w14:textId="77777777" w:rsidR="00CB30A6" w:rsidRPr="00AC38E2" w:rsidRDefault="00CB30A6" w:rsidP="00CB30A6">
      <w:pPr>
        <w:pStyle w:val="ListParagraph"/>
        <w:numPr>
          <w:ilvl w:val="0"/>
          <w:numId w:val="20"/>
        </w:numPr>
        <w:rPr>
          <w:sz w:val="16"/>
        </w:rPr>
      </w:pPr>
      <w:r w:rsidRPr="00AC38E2">
        <w:rPr>
          <w:highlight w:val="cyan"/>
          <w:u w:val="single"/>
        </w:rPr>
        <w:t>MIT researchers</w:t>
      </w:r>
      <w:r w:rsidRPr="003473B1">
        <w:rPr>
          <w:u w:val="single"/>
        </w:rPr>
        <w:t xml:space="preserve"> have </w:t>
      </w:r>
      <w:r w:rsidRPr="00AC38E2">
        <w:rPr>
          <w:highlight w:val="cyan"/>
          <w:u w:val="single"/>
        </w:rPr>
        <w:t>simulated cyberattacks</w:t>
      </w:r>
      <w:r w:rsidRPr="00AC38E2">
        <w:rPr>
          <w:sz w:val="16"/>
        </w:rPr>
        <w:t xml:space="preserve"> in the lab </w:t>
      </w:r>
      <w:r w:rsidRPr="003473B1">
        <w:rPr>
          <w:u w:val="single"/>
        </w:rPr>
        <w:t xml:space="preserve">that can </w:t>
      </w:r>
      <w:r w:rsidRPr="00AC38E2">
        <w:rPr>
          <w:highlight w:val="cyan"/>
          <w:u w:val="single"/>
        </w:rPr>
        <w:t>trigger fires and explosions</w:t>
      </w:r>
      <w:r w:rsidRPr="003473B1">
        <w:rPr>
          <w:u w:val="single"/>
        </w:rPr>
        <w:t xml:space="preserve"> in equipment</w:t>
      </w:r>
      <w:r w:rsidRPr="00AC38E2">
        <w:rPr>
          <w:sz w:val="16"/>
        </w:rPr>
        <w:t xml:space="preserve"> such as motors, pumps, </w:t>
      </w:r>
      <w:proofErr w:type="gramStart"/>
      <w:r w:rsidRPr="00AC38E2">
        <w:rPr>
          <w:sz w:val="16"/>
        </w:rPr>
        <w:t>valves</w:t>
      </w:r>
      <w:proofErr w:type="gramEnd"/>
      <w:r w:rsidRPr="00AC38E2">
        <w:rPr>
          <w:sz w:val="16"/>
        </w:rPr>
        <w:t xml:space="preserve"> and gauges.</w:t>
      </w:r>
    </w:p>
    <w:p w14:paraId="34E533E4" w14:textId="77777777" w:rsidR="00CB30A6" w:rsidRPr="00CB30A6" w:rsidRDefault="00CB30A6" w:rsidP="00CB30A6">
      <w:pPr>
        <w:pStyle w:val="ListParagraph"/>
        <w:numPr>
          <w:ilvl w:val="0"/>
          <w:numId w:val="20"/>
        </w:numPr>
        <w:rPr>
          <w:sz w:val="16"/>
        </w:rPr>
      </w:pPr>
      <w:r w:rsidRPr="00AC38E2">
        <w:rPr>
          <w:b/>
          <w:bCs/>
          <w:highlight w:val="cyan"/>
          <w:u w:val="single"/>
        </w:rPr>
        <w:t>Attacks on physical infrastructure would be tantamount to war</w:t>
      </w:r>
      <w:r w:rsidRPr="00AC38E2">
        <w:rPr>
          <w:b/>
          <w:bCs/>
          <w:sz w:val="16"/>
        </w:rPr>
        <w:t>,</w:t>
      </w:r>
      <w:r w:rsidRPr="00AC38E2">
        <w:rPr>
          <w:sz w:val="16"/>
        </w:rPr>
        <w:t xml:space="preserve"> and so far, that is something nation-states have avoided.</w:t>
      </w:r>
    </w:p>
    <w:p w14:paraId="58049003" w14:textId="77777777" w:rsidR="00CB30A6" w:rsidRPr="00AC38E2" w:rsidRDefault="00CB30A6" w:rsidP="00CB30A6">
      <w:pPr>
        <w:rPr>
          <w:sz w:val="16"/>
        </w:rPr>
      </w:pPr>
      <w:r w:rsidRPr="00AC38E2">
        <w:rPr>
          <w:sz w:val="16"/>
        </w:rPr>
        <w:t>When most people hear about cybersecurity hacks they envision frozen monitors, ransomware demands, and DDoS attacks that compromise connectivity for a few hours or even days.</w:t>
      </w:r>
    </w:p>
    <w:p w14:paraId="4215A94B" w14:textId="77777777" w:rsidR="00CB30A6" w:rsidRPr="00AC38E2" w:rsidRDefault="00CB30A6" w:rsidP="00CB30A6">
      <w:pPr>
        <w:rPr>
          <w:sz w:val="16"/>
        </w:rPr>
      </w:pPr>
      <w:r w:rsidRPr="00AC38E2">
        <w:rPr>
          <w:sz w:val="16"/>
        </w:rPr>
        <w:t>Some experts, though, are worried that with the arrival of widespread artificial intelligence in the hands of hackers — both lone wolves and nation-states — we may be entering the era of the “cyber-physical attack.”</w:t>
      </w:r>
    </w:p>
    <w:p w14:paraId="540C72CB" w14:textId="77777777" w:rsidR="00CB30A6" w:rsidRPr="00AC38E2" w:rsidRDefault="00CB30A6" w:rsidP="00CB30A6">
      <w:pPr>
        <w:rPr>
          <w:sz w:val="16"/>
        </w:rPr>
      </w:pPr>
      <w:r w:rsidRPr="00AC38E2">
        <w:rPr>
          <w:sz w:val="16"/>
        </w:rPr>
        <w:t xml:space="preserve">In fact, last month </w:t>
      </w:r>
      <w:r w:rsidRPr="00E34AD1">
        <w:rPr>
          <w:sz w:val="16"/>
        </w:rPr>
        <w:t xml:space="preserve">the </w:t>
      </w:r>
      <w:r w:rsidRPr="00E34AD1">
        <w:rPr>
          <w:u w:val="single"/>
        </w:rPr>
        <w:t>FBI warned Congress</w:t>
      </w:r>
      <w:r w:rsidRPr="00E34AD1">
        <w:rPr>
          <w:sz w:val="16"/>
        </w:rPr>
        <w:t xml:space="preserve"> that </w:t>
      </w:r>
      <w:r w:rsidRPr="00E34AD1">
        <w:rPr>
          <w:u w:val="single"/>
        </w:rPr>
        <w:t>Chinese hackers have burrowed deep into the United States’ cyber infrastructure</w:t>
      </w:r>
      <w:r w:rsidRPr="00E34AD1">
        <w:rPr>
          <w:sz w:val="16"/>
        </w:rPr>
        <w:t xml:space="preserve"> </w:t>
      </w:r>
      <w:proofErr w:type="gramStart"/>
      <w:r w:rsidRPr="00E34AD1">
        <w:rPr>
          <w:sz w:val="16"/>
        </w:rPr>
        <w:t>in an attempt to</w:t>
      </w:r>
      <w:proofErr w:type="gramEnd"/>
      <w:r w:rsidRPr="00E34AD1">
        <w:rPr>
          <w:sz w:val="16"/>
        </w:rPr>
        <w:t xml:space="preserve"> cause damage. FBI Director Christopher Wray said Chinese government hackers are targeting water treatment plans, the</w:t>
      </w:r>
      <w:r w:rsidRPr="00AC38E2">
        <w:rPr>
          <w:sz w:val="16"/>
        </w:rPr>
        <w:t xml:space="preserve"> electrical grid, transportation systems and other critical infrastructure inside the U.S.</w:t>
      </w:r>
    </w:p>
    <w:p w14:paraId="7C9CB9B2" w14:textId="77777777" w:rsidR="00CB30A6" w:rsidRPr="00AC38E2" w:rsidRDefault="00CB30A6" w:rsidP="00CB30A6">
      <w:pPr>
        <w:rPr>
          <w:sz w:val="16"/>
        </w:rPr>
      </w:pPr>
      <w:r w:rsidRPr="00AC38E2">
        <w:rPr>
          <w:sz w:val="16"/>
        </w:rPr>
        <w:t xml:space="preserve">Stuart </w:t>
      </w:r>
      <w:proofErr w:type="spellStart"/>
      <w:r w:rsidRPr="00AC38E2">
        <w:rPr>
          <w:sz w:val="16"/>
        </w:rPr>
        <w:t>Madnick</w:t>
      </w:r>
      <w:proofErr w:type="spellEnd"/>
      <w:r w:rsidRPr="00AC38E2">
        <w:rPr>
          <w:sz w:val="16"/>
        </w:rPr>
        <w:t>, an MIT professor of engineering systems and co-founder of Cybersecurity at MIT Sloan (CAMS), has studied and written about the cyber-physical nexus. He said with the widespread arrival of generative AI, concerns about physical attacks being the next phase of cybercrime have grown.</w:t>
      </w:r>
    </w:p>
    <w:p w14:paraId="238CEDB5" w14:textId="77777777" w:rsidR="00CB30A6" w:rsidRPr="00AC38E2" w:rsidRDefault="00CB30A6" w:rsidP="00CB30A6">
      <w:pPr>
        <w:rPr>
          <w:b/>
          <w:bCs/>
          <w:sz w:val="16"/>
        </w:rPr>
      </w:pPr>
      <w:r w:rsidRPr="00AC38E2">
        <w:rPr>
          <w:b/>
          <w:bCs/>
          <w:sz w:val="16"/>
        </w:rPr>
        <w:t>More than taking a system offline</w:t>
      </w:r>
    </w:p>
    <w:p w14:paraId="7087FEF6" w14:textId="77777777" w:rsidR="00CB30A6" w:rsidRPr="00AC38E2" w:rsidRDefault="00CB30A6" w:rsidP="00CB30A6">
      <w:pPr>
        <w:rPr>
          <w:sz w:val="16"/>
        </w:rPr>
      </w:pPr>
      <w:proofErr w:type="spellStart"/>
      <w:r w:rsidRPr="00AC38E2">
        <w:rPr>
          <w:sz w:val="16"/>
        </w:rPr>
        <w:t>Madnick</w:t>
      </w:r>
      <w:proofErr w:type="spellEnd"/>
      <w:r w:rsidRPr="00AC38E2">
        <w:rPr>
          <w:sz w:val="16"/>
        </w:rPr>
        <w:t xml:space="preserve"> said that he and his team have simulated cyberattacks in the lab, resulting in explosions. They were able to hack into computer-controlled motors with pumps and make them incinerate. Attacks that cause temperature gauges to malfunction, pressure values to jam, and circuits to be circumvented can also cause blasts in lab settings. Such an outcome, </w:t>
      </w:r>
      <w:proofErr w:type="spellStart"/>
      <w:r w:rsidRPr="00AC38E2">
        <w:rPr>
          <w:sz w:val="16"/>
        </w:rPr>
        <w:t>Madnick</w:t>
      </w:r>
      <w:proofErr w:type="spellEnd"/>
      <w:r w:rsidRPr="00AC38E2">
        <w:rPr>
          <w:sz w:val="16"/>
        </w:rPr>
        <w:t xml:space="preserve"> said, would do far more than simply taking a system offline for a while, as a typical cyberattack does.</w:t>
      </w:r>
    </w:p>
    <w:p w14:paraId="2C4D04C7" w14:textId="77777777" w:rsidR="00CB30A6" w:rsidRPr="00AC38E2" w:rsidRDefault="00CB30A6" w:rsidP="00CB30A6">
      <w:pPr>
        <w:rPr>
          <w:sz w:val="16"/>
        </w:rPr>
      </w:pPr>
      <w:r w:rsidRPr="00AC38E2">
        <w:rPr>
          <w:sz w:val="16"/>
        </w:rPr>
        <w:t xml:space="preserve">“If you cause a power plant to stop from a typical cyberattack, it will be back up and online </w:t>
      </w:r>
      <w:proofErr w:type="gramStart"/>
      <w:r w:rsidRPr="00AC38E2">
        <w:rPr>
          <w:sz w:val="16"/>
        </w:rPr>
        <w:t>pretty quickly</w:t>
      </w:r>
      <w:proofErr w:type="gramEnd"/>
      <w:r w:rsidRPr="00AC38E2">
        <w:rPr>
          <w:sz w:val="16"/>
        </w:rPr>
        <w:t xml:space="preserve">, but if hackers cause it to explode or burn down, you are not back online a day or two later; it will be weeks and months because a lot of the parts in these specialized systems are custom made. People don’t realize downtimes can be substantial,” </w:t>
      </w:r>
      <w:proofErr w:type="spellStart"/>
      <w:r w:rsidRPr="00AC38E2">
        <w:rPr>
          <w:sz w:val="16"/>
        </w:rPr>
        <w:t>Madnick</w:t>
      </w:r>
      <w:proofErr w:type="spellEnd"/>
      <w:r w:rsidRPr="00AC38E2">
        <w:rPr>
          <w:sz w:val="16"/>
        </w:rPr>
        <w:t xml:space="preserve"> said.</w:t>
      </w:r>
    </w:p>
    <w:p w14:paraId="21BCFEDE" w14:textId="77777777" w:rsidR="00CB30A6" w:rsidRPr="00AC38E2" w:rsidRDefault="00CB30A6" w:rsidP="00CB30A6">
      <w:pPr>
        <w:rPr>
          <w:sz w:val="16"/>
        </w:rPr>
      </w:pPr>
      <w:r w:rsidRPr="00AC38E2">
        <w:rPr>
          <w:sz w:val="16"/>
        </w:rPr>
        <w:t xml:space="preserve">He added that the </w:t>
      </w:r>
      <w:r w:rsidRPr="00AC38E2">
        <w:rPr>
          <w:highlight w:val="cyan"/>
          <w:u w:val="single"/>
        </w:rPr>
        <w:t>tech</w:t>
      </w:r>
      <w:r w:rsidRPr="008A1474">
        <w:rPr>
          <w:u w:val="single"/>
        </w:rPr>
        <w:t xml:space="preserve">nology, now </w:t>
      </w:r>
      <w:r w:rsidRPr="00AC38E2">
        <w:rPr>
          <w:highlight w:val="cyan"/>
          <w:u w:val="single"/>
        </w:rPr>
        <w:t>boosted by AI</w:t>
      </w:r>
      <w:r w:rsidRPr="008A1474">
        <w:rPr>
          <w:u w:val="single"/>
        </w:rPr>
        <w:t xml:space="preserve">, exists to </w:t>
      </w:r>
      <w:r w:rsidRPr="00AC38E2">
        <w:rPr>
          <w:highlight w:val="cyan"/>
          <w:u w:val="single"/>
        </w:rPr>
        <w:t>wreak havoc</w:t>
      </w:r>
      <w:r w:rsidRPr="008A1474">
        <w:rPr>
          <w:u w:val="single"/>
        </w:rPr>
        <w:t xml:space="preserve"> on physical systems</w:t>
      </w:r>
      <w:r w:rsidRPr="00AC38E2">
        <w:rPr>
          <w:sz w:val="16"/>
        </w:rPr>
        <w:t>. Still, three elements must be in place for such attacks to occur: capability, opportunity, and motivation.</w:t>
      </w:r>
    </w:p>
    <w:p w14:paraId="6A8A4371" w14:textId="77777777" w:rsidR="00CB30A6" w:rsidRPr="00AC38E2" w:rsidRDefault="00CB30A6" w:rsidP="00CB30A6">
      <w:pPr>
        <w:rPr>
          <w:sz w:val="16"/>
        </w:rPr>
      </w:pPr>
      <w:r w:rsidRPr="00AC38E2">
        <w:rPr>
          <w:sz w:val="16"/>
        </w:rPr>
        <w:t xml:space="preserve">“The only thing really keeping bad things from happening is there is not sufficient motivation,” </w:t>
      </w:r>
      <w:proofErr w:type="spellStart"/>
      <w:r w:rsidRPr="00AC38E2">
        <w:rPr>
          <w:sz w:val="16"/>
        </w:rPr>
        <w:t>Madnick</w:t>
      </w:r>
      <w:proofErr w:type="spellEnd"/>
      <w:r w:rsidRPr="00AC38E2">
        <w:rPr>
          <w:sz w:val="16"/>
        </w:rPr>
        <w:t xml:space="preserve"> said. Attacks on physical infrastructure would be tantamount to war, and so far, that is something nation-states have avoided.</w:t>
      </w:r>
    </w:p>
    <w:p w14:paraId="554A3A1D" w14:textId="77777777" w:rsidR="00CB30A6" w:rsidRPr="00AC38E2" w:rsidRDefault="00CB30A6" w:rsidP="00CB30A6">
      <w:pPr>
        <w:rPr>
          <w:sz w:val="16"/>
        </w:rPr>
      </w:pPr>
      <w:r w:rsidRPr="00AC38E2">
        <w:rPr>
          <w:sz w:val="16"/>
        </w:rPr>
        <w:t>Experts, though, vary on the threat level from cyber-physical attacks and how much AI is raising it.</w:t>
      </w:r>
    </w:p>
    <w:p w14:paraId="1BA4523D" w14:textId="77777777" w:rsidR="00CB30A6" w:rsidRPr="00AC38E2" w:rsidRDefault="00CB30A6" w:rsidP="00CB30A6">
      <w:pPr>
        <w:rPr>
          <w:sz w:val="16"/>
        </w:rPr>
      </w:pPr>
      <w:r w:rsidRPr="00AC38E2">
        <w:rPr>
          <w:sz w:val="16"/>
        </w:rPr>
        <w:t xml:space="preserve">Tim Chase, CISO at data platform Lacework, said that the </w:t>
      </w:r>
      <w:r w:rsidRPr="000A7418">
        <w:rPr>
          <w:u w:val="single"/>
        </w:rPr>
        <w:t xml:space="preserve">number of </w:t>
      </w:r>
      <w:r w:rsidRPr="00AC38E2">
        <w:rPr>
          <w:highlight w:val="cyan"/>
          <w:u w:val="single"/>
        </w:rPr>
        <w:t>systems utilizing</w:t>
      </w:r>
      <w:r w:rsidRPr="000A7418">
        <w:rPr>
          <w:u w:val="single"/>
        </w:rPr>
        <w:t xml:space="preserve"> programmable logic controllers (</w:t>
      </w:r>
      <w:r w:rsidRPr="00AC38E2">
        <w:rPr>
          <w:highlight w:val="cyan"/>
          <w:u w:val="single"/>
        </w:rPr>
        <w:t>PLCs</w:t>
      </w:r>
      <w:r w:rsidRPr="000A7418">
        <w:rPr>
          <w:u w:val="single"/>
        </w:rPr>
        <w:t xml:space="preserve">) is </w:t>
      </w:r>
      <w:r w:rsidRPr="00AC38E2">
        <w:rPr>
          <w:highlight w:val="cyan"/>
          <w:u w:val="single"/>
        </w:rPr>
        <w:t>a weak spot in the nation’s infrastructure</w:t>
      </w:r>
      <w:r w:rsidRPr="00AC38E2">
        <w:rPr>
          <w:sz w:val="16"/>
        </w:rPr>
        <w:t xml:space="preserve">. </w:t>
      </w:r>
    </w:p>
    <w:p w14:paraId="09F3B0A0" w14:textId="77777777" w:rsidR="00CB30A6" w:rsidRPr="00AC38E2" w:rsidRDefault="00CB30A6" w:rsidP="00CB30A6">
      <w:pPr>
        <w:rPr>
          <w:sz w:val="16"/>
        </w:rPr>
      </w:pPr>
      <w:r w:rsidRPr="00AC38E2">
        <w:rPr>
          <w:sz w:val="16"/>
        </w:rPr>
        <w:lastRenderedPageBreak/>
        <w:t xml:space="preserve">Chase fears that </w:t>
      </w:r>
      <w:r w:rsidRPr="00AC38E2">
        <w:rPr>
          <w:highlight w:val="cyan"/>
          <w:u w:val="single"/>
        </w:rPr>
        <w:t>hackers could use gen</w:t>
      </w:r>
      <w:r w:rsidRPr="000A7418">
        <w:rPr>
          <w:u w:val="single"/>
        </w:rPr>
        <w:t xml:space="preserve">erative </w:t>
      </w:r>
      <w:r w:rsidRPr="00AC38E2">
        <w:rPr>
          <w:highlight w:val="cyan"/>
          <w:u w:val="single"/>
        </w:rPr>
        <w:t>AI</w:t>
      </w:r>
      <w:r w:rsidRPr="000A7418">
        <w:rPr>
          <w:u w:val="single"/>
        </w:rPr>
        <w:t xml:space="preserve"> to </w:t>
      </w:r>
      <w:r w:rsidRPr="00AC38E2">
        <w:rPr>
          <w:highlight w:val="cyan"/>
          <w:u w:val="single"/>
        </w:rPr>
        <w:t>help create code</w:t>
      </w:r>
      <w:r w:rsidRPr="000A7418">
        <w:rPr>
          <w:u w:val="single"/>
        </w:rPr>
        <w:t xml:space="preserve"> for PLCs</w:t>
      </w:r>
      <w:r w:rsidRPr="00AC38E2">
        <w:rPr>
          <w:sz w:val="16"/>
        </w:rPr>
        <w:t xml:space="preserve">. And once a bad actor has </w:t>
      </w:r>
      <w:r w:rsidRPr="000A7418">
        <w:rPr>
          <w:u w:val="single"/>
        </w:rPr>
        <w:t>control of a PLC, they can wreak havoc on industrial systems</w:t>
      </w:r>
      <w:r w:rsidRPr="00AC38E2">
        <w:rPr>
          <w:sz w:val="16"/>
        </w:rPr>
        <w:t xml:space="preserve"> that can result in a physical manifestation. And while industrial controls are tricky to hack, Chase does worry that AI gives the “mid-level hacker” tools to up their game.</w:t>
      </w:r>
    </w:p>
    <w:p w14:paraId="64CBA205" w14:textId="77777777" w:rsidR="00CB30A6" w:rsidRPr="00AC38E2" w:rsidRDefault="00CB30A6" w:rsidP="00CB30A6">
      <w:pPr>
        <w:rPr>
          <w:sz w:val="16"/>
        </w:rPr>
      </w:pPr>
      <w:r w:rsidRPr="00AC38E2">
        <w:rPr>
          <w:sz w:val="16"/>
        </w:rPr>
        <w:t>“AI can make it easier for someone who lacks the skills and patience to attack industrial control systems themselves,” Chase said.</w:t>
      </w:r>
    </w:p>
    <w:p w14:paraId="731386FC" w14:textId="77777777" w:rsidR="00CB30A6" w:rsidRPr="00AC38E2" w:rsidRDefault="00CB30A6" w:rsidP="00CB30A6">
      <w:pPr>
        <w:rPr>
          <w:sz w:val="16"/>
        </w:rPr>
      </w:pPr>
      <w:r w:rsidRPr="00AC38E2">
        <w:rPr>
          <w:sz w:val="16"/>
        </w:rPr>
        <w:t xml:space="preserve">Many of the industrial and health-care systems in the United States still rely heavily on decades-old legacy systems that have weak protections. AI’s arrival will make it easier to exploit these vulnerabilities. “Anytime you make attacks easier, more will happen,” Chase said.  </w:t>
      </w:r>
    </w:p>
    <w:p w14:paraId="4F2E6456" w14:textId="77777777" w:rsidR="00CB30A6" w:rsidRPr="00AC38E2" w:rsidRDefault="00CB30A6" w:rsidP="00CB30A6">
      <w:pPr>
        <w:rPr>
          <w:sz w:val="16"/>
        </w:rPr>
      </w:pPr>
      <w:r w:rsidRPr="00AC38E2">
        <w:rPr>
          <w:sz w:val="16"/>
        </w:rPr>
        <w:t xml:space="preserve">Sivan </w:t>
      </w:r>
      <w:proofErr w:type="spellStart"/>
      <w:r w:rsidRPr="00AC38E2">
        <w:rPr>
          <w:sz w:val="16"/>
        </w:rPr>
        <w:t>Tehila</w:t>
      </w:r>
      <w:proofErr w:type="spellEnd"/>
      <w:r w:rsidRPr="00AC38E2">
        <w:rPr>
          <w:sz w:val="16"/>
        </w:rPr>
        <w:t xml:space="preserve">, program director and professor at Katz School of Science and Health, Yeshiva University, and CEO of cybersecurity management platform </w:t>
      </w:r>
      <w:proofErr w:type="spellStart"/>
      <w:r w:rsidRPr="00AC38E2">
        <w:rPr>
          <w:sz w:val="16"/>
        </w:rPr>
        <w:t>Onyxia</w:t>
      </w:r>
      <w:proofErr w:type="spellEnd"/>
      <w:r w:rsidRPr="00AC38E2">
        <w:rPr>
          <w:sz w:val="16"/>
        </w:rPr>
        <w:t>, also worries about the potential rise of cyber-physical attacks.</w:t>
      </w:r>
    </w:p>
    <w:p w14:paraId="51ACEFE3" w14:textId="4E4A9232" w:rsidR="00A64B29" w:rsidRPr="00CB30A6" w:rsidRDefault="00CB30A6" w:rsidP="00A64B29">
      <w:pPr>
        <w:rPr>
          <w:sz w:val="16"/>
        </w:rPr>
      </w:pPr>
      <w:r w:rsidRPr="00AC38E2">
        <w:rPr>
          <w:sz w:val="16"/>
        </w:rPr>
        <w:t xml:space="preserve">“AI-powered cyberattacks can happen very quickly, and they are sophisticated and complex to detect and mitigate,” </w:t>
      </w:r>
      <w:proofErr w:type="spellStart"/>
      <w:r w:rsidRPr="00AC38E2">
        <w:rPr>
          <w:sz w:val="16"/>
        </w:rPr>
        <w:t>Tehila</w:t>
      </w:r>
      <w:proofErr w:type="spellEnd"/>
      <w:r w:rsidRPr="00AC38E2">
        <w:rPr>
          <w:sz w:val="16"/>
        </w:rPr>
        <w:t xml:space="preserve"> said.</w:t>
      </w:r>
    </w:p>
    <w:p w14:paraId="76C0DCBC" w14:textId="04210A27" w:rsidR="00ED0E82" w:rsidRDefault="00ED0E82" w:rsidP="00ED0E82">
      <w:pPr>
        <w:pStyle w:val="Heading3"/>
      </w:pPr>
      <w:r>
        <w:lastRenderedPageBreak/>
        <w:t>AI Arms Race</w:t>
      </w:r>
    </w:p>
    <w:p w14:paraId="0573F440" w14:textId="0E66EFA8" w:rsidR="00ED0E82" w:rsidRDefault="00ED0E82" w:rsidP="00ED0E82">
      <w:pPr>
        <w:pStyle w:val="Heading4"/>
      </w:pPr>
      <w:r>
        <w:t>AI drives nuclear war</w:t>
      </w:r>
      <w:r>
        <w:t xml:space="preserve"> – causes arms racing dynamics that guarantee </w:t>
      </w:r>
      <w:proofErr w:type="spellStart"/>
      <w:r>
        <w:t>miscaultion</w:t>
      </w:r>
      <w:proofErr w:type="spellEnd"/>
      <w:r>
        <w:t xml:space="preserve">. </w:t>
      </w:r>
    </w:p>
    <w:p w14:paraId="4C6DDEFE" w14:textId="77777777" w:rsidR="00ED0E82" w:rsidRDefault="00ED0E82" w:rsidP="00ED0E82">
      <w:r>
        <w:rPr>
          <w:rStyle w:val="Style13ptBold"/>
        </w:rPr>
        <w:t xml:space="preserve">Zimmer and </w:t>
      </w:r>
      <w:proofErr w:type="spellStart"/>
      <w:r>
        <w:rPr>
          <w:rStyle w:val="Style13ptBold"/>
        </w:rPr>
        <w:t>Rodehau</w:t>
      </w:r>
      <w:proofErr w:type="spellEnd"/>
      <w:r>
        <w:rPr>
          <w:rStyle w:val="Style13ptBold"/>
        </w:rPr>
        <w:t xml:space="preserve">-Noack 24 </w:t>
      </w:r>
      <w:r w:rsidRPr="00511C84">
        <w:t>(</w:t>
      </w:r>
      <w:r>
        <w:t xml:space="preserve">Daniel Zimmer, Postdoctoral researcher at Stanford University’s Center for International Security and Cooperation, Johanna </w:t>
      </w:r>
      <w:proofErr w:type="spellStart"/>
      <w:r>
        <w:t>Rodehau</w:t>
      </w:r>
      <w:proofErr w:type="spellEnd"/>
      <w:r>
        <w:t>-Noack, Postdoctoral researcher at Stanford University’s Center for International Security and Cooperation, PhD in international relations at the London School of Economics and Political Science,</w:t>
      </w:r>
      <w:r w:rsidRPr="00303650">
        <w:t xml:space="preserve"> "Today’s AI threat: More like nuclear winter than nuclear war"</w:t>
      </w:r>
      <w:r>
        <w:t xml:space="preserve">, 11 February 2024, </w:t>
      </w:r>
      <w:r w:rsidRPr="00303650">
        <w:t>Bulletin of the Atomic Scientists</w:t>
      </w:r>
      <w:r>
        <w:t>,</w:t>
      </w:r>
      <w:r w:rsidRPr="00303650">
        <w:t xml:space="preserve"> https://thebulletin.org/2024/02/todays-ai-threat-more-like-nuclear-winter-than-nuclear-war/</w:t>
      </w:r>
      <w:r>
        <w:t>)</w:t>
      </w:r>
    </w:p>
    <w:p w14:paraId="2E108267" w14:textId="77777777" w:rsidR="00ED0E82" w:rsidRPr="00ED0E82" w:rsidRDefault="00ED0E82" w:rsidP="00ED0E82">
      <w:pPr>
        <w:rPr>
          <w:sz w:val="16"/>
        </w:rPr>
      </w:pPr>
      <w:r w:rsidRPr="00ED0E82">
        <w:rPr>
          <w:sz w:val="16"/>
        </w:rPr>
        <w:t xml:space="preserve">Last May, hundreds of leading figures in AI research and development signed a one-sentence statement declaring that “mitigating the risk of extinction from </w:t>
      </w:r>
      <w:r w:rsidRPr="00511C84">
        <w:rPr>
          <w:highlight w:val="cyan"/>
          <w:u w:val="single"/>
        </w:rPr>
        <w:t>AI</w:t>
      </w:r>
      <w:r w:rsidRPr="00ED0E82">
        <w:rPr>
          <w:sz w:val="16"/>
          <w:highlight w:val="cyan"/>
        </w:rPr>
        <w:t xml:space="preserve"> </w:t>
      </w:r>
      <w:r w:rsidRPr="00ED0E82">
        <w:rPr>
          <w:sz w:val="16"/>
        </w:rPr>
        <w:t xml:space="preserve">should be a global priority alongside other societal-scale </w:t>
      </w:r>
      <w:r w:rsidRPr="00511C84">
        <w:rPr>
          <w:highlight w:val="cyan"/>
          <w:u w:val="single"/>
        </w:rPr>
        <w:t>risks</w:t>
      </w:r>
      <w:r w:rsidRPr="00ED0E82">
        <w:rPr>
          <w:sz w:val="16"/>
          <w:highlight w:val="cyan"/>
        </w:rPr>
        <w:t xml:space="preserve"> </w:t>
      </w:r>
      <w:r w:rsidRPr="00ED0E82">
        <w:rPr>
          <w:sz w:val="16"/>
        </w:rPr>
        <w:t xml:space="preserve">such as </w:t>
      </w:r>
      <w:r w:rsidRPr="00511C84">
        <w:rPr>
          <w:highlight w:val="cyan"/>
          <w:u w:val="single"/>
        </w:rPr>
        <w:t>pandemics and nuclear war</w:t>
      </w:r>
      <w:r w:rsidRPr="00ED0E82">
        <w:rPr>
          <w:sz w:val="16"/>
        </w:rPr>
        <w:t xml:space="preserve">.” While ongoing </w:t>
      </w:r>
      <w:r w:rsidRPr="00511C84">
        <w:rPr>
          <w:highlight w:val="cyan"/>
          <w:u w:val="single"/>
        </w:rPr>
        <w:t xml:space="preserve">advances in AI </w:t>
      </w:r>
      <w:r w:rsidRPr="00511C84">
        <w:rPr>
          <w:u w:val="single"/>
        </w:rPr>
        <w:t xml:space="preserve">clearly </w:t>
      </w:r>
      <w:r w:rsidRPr="00511C84">
        <w:rPr>
          <w:highlight w:val="cyan"/>
          <w:u w:val="single"/>
        </w:rPr>
        <w:t>demand urgent policy responses</w:t>
      </w:r>
      <w:r w:rsidRPr="00ED0E82">
        <w:rPr>
          <w:sz w:val="16"/>
        </w:rPr>
        <w:t xml:space="preserve">, recent attempts to equate AI with the sudden and extreme immediate effects of launching nuclear weapons rest on a misleadingly simple analogy—one that </w:t>
      </w:r>
      <w:proofErr w:type="gramStart"/>
      <w:r w:rsidRPr="00ED0E82">
        <w:rPr>
          <w:sz w:val="16"/>
        </w:rPr>
        <w:t>dates back to</w:t>
      </w:r>
      <w:proofErr w:type="gramEnd"/>
      <w:r w:rsidRPr="00ED0E82">
        <w:rPr>
          <w:sz w:val="16"/>
        </w:rPr>
        <w:t xml:space="preserve"> the early days of the Cold War and ignores important later developments in how nuclear threats are understood. Instead of an all-or-nothing thermonuclear war analogy, a more productive way to approach </w:t>
      </w:r>
      <w:r w:rsidRPr="00511C84">
        <w:rPr>
          <w:highlight w:val="cyan"/>
          <w:u w:val="single"/>
        </w:rPr>
        <w:t>AI is</w:t>
      </w:r>
      <w:r w:rsidRPr="00ED0E82">
        <w:rPr>
          <w:sz w:val="16"/>
          <w:highlight w:val="cyan"/>
        </w:rPr>
        <w:t xml:space="preserve"> </w:t>
      </w:r>
      <w:r w:rsidRPr="00ED0E82">
        <w:rPr>
          <w:sz w:val="16"/>
        </w:rPr>
        <w:t xml:space="preserve">as </w:t>
      </w:r>
      <w:r w:rsidRPr="00511C84">
        <w:rPr>
          <w:highlight w:val="cyan"/>
          <w:u w:val="single"/>
        </w:rPr>
        <w:t>a disruption</w:t>
      </w:r>
      <w:r w:rsidRPr="00511C84">
        <w:rPr>
          <w:u w:val="single"/>
        </w:rPr>
        <w:t xml:space="preserve"> to global systems </w:t>
      </w:r>
      <w:r w:rsidRPr="00511C84">
        <w:rPr>
          <w:highlight w:val="cyan"/>
          <w:u w:val="single"/>
        </w:rPr>
        <w:t xml:space="preserve">that </w:t>
      </w:r>
      <w:r w:rsidRPr="00511C84">
        <w:rPr>
          <w:u w:val="single"/>
        </w:rPr>
        <w:t xml:space="preserve">more closely </w:t>
      </w:r>
      <w:r w:rsidRPr="00511C84">
        <w:rPr>
          <w:highlight w:val="cyan"/>
          <w:u w:val="single"/>
        </w:rPr>
        <w:t xml:space="preserve">resembles </w:t>
      </w:r>
      <w:r w:rsidRPr="00511C84">
        <w:rPr>
          <w:u w:val="single"/>
        </w:rPr>
        <w:t xml:space="preserve">the uncertain and complex cascades of a </w:t>
      </w:r>
      <w:r w:rsidRPr="00511C84">
        <w:rPr>
          <w:highlight w:val="cyan"/>
          <w:u w:val="single"/>
        </w:rPr>
        <w:t>nuclear winter</w:t>
      </w:r>
      <w:r w:rsidRPr="00ED0E82">
        <w:rPr>
          <w:sz w:val="16"/>
        </w:rPr>
        <w:t>.</w:t>
      </w:r>
    </w:p>
    <w:p w14:paraId="4A6771E0" w14:textId="77777777" w:rsidR="00ED0E82" w:rsidRPr="00ED0E82" w:rsidRDefault="00ED0E82" w:rsidP="00ED0E82">
      <w:pPr>
        <w:rPr>
          <w:sz w:val="16"/>
        </w:rPr>
      </w:pPr>
      <w:r w:rsidRPr="00ED0E82">
        <w:rPr>
          <w:sz w:val="16"/>
        </w:rPr>
        <w:t>Over the last year and a half, headline-grabbing news has fed into the hype around the awe-inspiring potential capabilities of AI. However, while public commentators brace for the rise of the machine overlords, artificial un-intelligence is already kicking off chains of widespread societal disruption. AI-powered disinformation </w:t>
      </w:r>
      <w:proofErr w:type="gramStart"/>
      <w:r w:rsidRPr="00ED0E82">
        <w:rPr>
          <w:sz w:val="16"/>
        </w:rPr>
        <w:t>sows</w:t>
      </w:r>
      <w:proofErr w:type="gramEnd"/>
      <w:r w:rsidRPr="00ED0E82">
        <w:rPr>
          <w:sz w:val="16"/>
        </w:rPr>
        <w:t xml:space="preserve"> distrust, social media algorithms increase polarization, and mass-produced synthetic media degrade democratic engagement while undermining our shared sense of reality.</w:t>
      </w:r>
    </w:p>
    <w:p w14:paraId="7D886AA6" w14:textId="77777777" w:rsidR="00ED0E82" w:rsidRPr="00ED0E82" w:rsidRDefault="00ED0E82" w:rsidP="00ED0E82">
      <w:pPr>
        <w:rPr>
          <w:sz w:val="16"/>
        </w:rPr>
      </w:pPr>
      <w:r w:rsidRPr="00ED0E82">
        <w:rPr>
          <w:sz w:val="16"/>
        </w:rPr>
        <w:t xml:space="preserve">Uncritically equating acute nuclear attack effects and </w:t>
      </w:r>
      <w:r w:rsidRPr="00511C84">
        <w:rPr>
          <w:highlight w:val="cyan"/>
          <w:u w:val="single"/>
        </w:rPr>
        <w:t>AI threats risks</w:t>
      </w:r>
      <w:r w:rsidRPr="00511C84">
        <w:rPr>
          <w:u w:val="single"/>
        </w:rPr>
        <w:t xml:space="preserve"> </w:t>
      </w:r>
      <w:r w:rsidRPr="00511C84">
        <w:rPr>
          <w:highlight w:val="cyan"/>
          <w:u w:val="single"/>
        </w:rPr>
        <w:t xml:space="preserve">reproducing the same kind of </w:t>
      </w:r>
      <w:r w:rsidRPr="00511C84">
        <w:rPr>
          <w:u w:val="single"/>
        </w:rPr>
        <w:t xml:space="preserve">all-or-nothing thinking that drove some of the most </w:t>
      </w:r>
      <w:r w:rsidRPr="00511C84">
        <w:rPr>
          <w:highlight w:val="cyan"/>
          <w:u w:val="single"/>
        </w:rPr>
        <w:t>dangerous dynamics of the nuclear arms race</w:t>
      </w:r>
      <w:r w:rsidRPr="00ED0E82">
        <w:rPr>
          <w:sz w:val="16"/>
        </w:rPr>
        <w:t xml:space="preserve">. Drawing these analogies also unduly distracts from the dramatic damage that </w:t>
      </w:r>
      <w:r w:rsidRPr="00511C84">
        <w:rPr>
          <w:u w:val="single"/>
        </w:rPr>
        <w:t>even a comparatively “small” nuclear war or “dumb” AI can cause to today’s</w:t>
      </w:r>
      <w:r w:rsidRPr="00ED0E82">
        <w:rPr>
          <w:sz w:val="16"/>
        </w:rPr>
        <w:t xml:space="preserve"> </w:t>
      </w:r>
      <w:r w:rsidRPr="00511C84">
        <w:rPr>
          <w:u w:val="single"/>
        </w:rPr>
        <w:t>interconnected social</w:t>
      </w:r>
      <w:r w:rsidRPr="00ED0E82">
        <w:rPr>
          <w:sz w:val="16"/>
        </w:rPr>
        <w:t xml:space="preserve">, ecological, and </w:t>
      </w:r>
      <w:r w:rsidRPr="00511C84">
        <w:rPr>
          <w:u w:val="single"/>
        </w:rPr>
        <w:t>political systems</w:t>
      </w:r>
      <w:r w:rsidRPr="00ED0E82">
        <w:rPr>
          <w:sz w:val="16"/>
        </w:rPr>
        <w:t xml:space="preserve">. Rather than fear a future AI apocalypse, </w:t>
      </w:r>
      <w:r w:rsidRPr="00511C84">
        <w:rPr>
          <w:highlight w:val="cyan"/>
          <w:u w:val="single"/>
        </w:rPr>
        <w:t>policymakers</w:t>
      </w:r>
      <w:r w:rsidRPr="00ED0E82">
        <w:rPr>
          <w:sz w:val="16"/>
          <w:highlight w:val="cyan"/>
        </w:rPr>
        <w:t xml:space="preserve"> </w:t>
      </w:r>
      <w:r w:rsidRPr="00ED0E82">
        <w:rPr>
          <w:sz w:val="16"/>
        </w:rPr>
        <w:t xml:space="preserve">should recognize that the world is already living through something like the early days of an AI nuclear winter and develop effective frameworks for regulation that factor in how it is disrupting political, social, and ecological systems in unpredictable ways today. Overemphasizing speculative dangers of superintelligence (systems that exceed human intelligence) jeopardizes urgently </w:t>
      </w:r>
      <w:r w:rsidRPr="00511C84">
        <w:rPr>
          <w:highlight w:val="cyan"/>
          <w:u w:val="single"/>
        </w:rPr>
        <w:t>need</w:t>
      </w:r>
      <w:r w:rsidRPr="00ED0E82">
        <w:rPr>
          <w:sz w:val="16"/>
          <w:highlight w:val="cyan"/>
        </w:rPr>
        <w:t xml:space="preserve">ed </w:t>
      </w:r>
      <w:r w:rsidRPr="00ED0E82">
        <w:rPr>
          <w:sz w:val="16"/>
        </w:rPr>
        <w:t xml:space="preserve">efforts </w:t>
      </w:r>
      <w:r w:rsidRPr="00511C84">
        <w:rPr>
          <w:highlight w:val="cyan"/>
          <w:u w:val="single"/>
        </w:rPr>
        <w:t>to regulate AI </w:t>
      </w:r>
      <w:r w:rsidRPr="00511C84">
        <w:rPr>
          <w:u w:val="single"/>
        </w:rPr>
        <w:t>with a view to the systemic impacts of actual and emerging capacities</w:t>
      </w:r>
      <w:r w:rsidRPr="00ED0E82">
        <w:rPr>
          <w:sz w:val="16"/>
        </w:rPr>
        <w:t>.</w:t>
      </w:r>
    </w:p>
    <w:p w14:paraId="75705F0F" w14:textId="77777777" w:rsidR="00ED0E82" w:rsidRPr="00ED0E82" w:rsidRDefault="00ED0E82" w:rsidP="00ED0E82">
      <w:pPr>
        <w:rPr>
          <w:sz w:val="16"/>
        </w:rPr>
      </w:pPr>
      <w:r w:rsidRPr="00ED0E82">
        <w:rPr>
          <w:sz w:val="16"/>
        </w:rPr>
        <w:t>Nuclear risk revisited. In 1961, John F. Kennedy warned that “every man, woman and child lives under a nuclear sword of Damocles” based on the contemporary concern that global fallout from thermonuclear war could poison every living being. The Cuban Missile Crisis of October 1962 came within a hair’s breadth of bringing the sword down, elevating nuclear fear to an unprecedented pitch. That very same month, computer pioneer Irving J. Good said “the survival of man depends on the early construction of an </w:t>
      </w:r>
      <w:proofErr w:type="spellStart"/>
      <w:r w:rsidRPr="00ED0E82">
        <w:rPr>
          <w:sz w:val="16"/>
        </w:rPr>
        <w:t>ultraintelligent</w:t>
      </w:r>
      <w:proofErr w:type="spellEnd"/>
      <w:r w:rsidRPr="00ED0E82">
        <w:rPr>
          <w:sz w:val="16"/>
        </w:rPr>
        <w:t xml:space="preserve"> machine.” Such a machine would surpass human intelligence, and Good proposed that human beings stood poised on the cusp of unleashing a self-reinforcing </w:t>
      </w:r>
      <w:r w:rsidRPr="00511C84">
        <w:rPr>
          <w:highlight w:val="cyan"/>
          <w:u w:val="single"/>
        </w:rPr>
        <w:t>artificial intelligence</w:t>
      </w:r>
      <w:r w:rsidRPr="00ED0E82">
        <w:rPr>
          <w:sz w:val="16"/>
          <w:highlight w:val="cyan"/>
        </w:rPr>
        <w:t xml:space="preserve"> </w:t>
      </w:r>
      <w:r w:rsidRPr="00ED0E82">
        <w:rPr>
          <w:sz w:val="16"/>
        </w:rPr>
        <w:t xml:space="preserve">explosion that </w:t>
      </w:r>
      <w:r w:rsidRPr="00511C84">
        <w:rPr>
          <w:highlight w:val="cyan"/>
          <w:u w:val="single"/>
        </w:rPr>
        <w:t xml:space="preserve">could transform human existence </w:t>
      </w:r>
      <w:r w:rsidRPr="00511C84">
        <w:rPr>
          <w:u w:val="single"/>
        </w:rPr>
        <w:t xml:space="preserve">just as totally as </w:t>
      </w:r>
      <w:r w:rsidRPr="00511C84">
        <w:rPr>
          <w:highlight w:val="cyan"/>
          <w:u w:val="single"/>
        </w:rPr>
        <w:t>thermonuclear war</w:t>
      </w:r>
      <w:r w:rsidRPr="00ED0E82">
        <w:rPr>
          <w:sz w:val="16"/>
        </w:rPr>
        <w:t>. “</w:t>
      </w:r>
      <w:proofErr w:type="spellStart"/>
      <w:r w:rsidRPr="00ED0E82">
        <w:rPr>
          <w:sz w:val="16"/>
        </w:rPr>
        <w:t>Ultraintelligence</w:t>
      </w:r>
      <w:proofErr w:type="spellEnd"/>
      <w:r w:rsidRPr="00ED0E82">
        <w:rPr>
          <w:sz w:val="16"/>
        </w:rPr>
        <w:t xml:space="preserve">,” he noted, </w:t>
      </w:r>
      <w:r w:rsidRPr="00511C84">
        <w:rPr>
          <w:highlight w:val="cyan"/>
          <w:u w:val="single"/>
        </w:rPr>
        <w:t>would</w:t>
      </w:r>
      <w:r w:rsidRPr="00ED0E82">
        <w:rPr>
          <w:sz w:val="16"/>
          <w:highlight w:val="cyan"/>
        </w:rPr>
        <w:t xml:space="preserve"> </w:t>
      </w:r>
      <w:r w:rsidRPr="00ED0E82">
        <w:rPr>
          <w:sz w:val="16"/>
        </w:rPr>
        <w:t xml:space="preserve">possess the transcendent power to either solve all human problems or </w:t>
      </w:r>
      <w:r w:rsidRPr="00511C84">
        <w:rPr>
          <w:highlight w:val="cyan"/>
          <w:u w:val="single"/>
        </w:rPr>
        <w:t>destroy</w:t>
      </w:r>
      <w:r w:rsidRPr="00ED0E82">
        <w:rPr>
          <w:sz w:val="16"/>
          <w:highlight w:val="cyan"/>
        </w:rPr>
        <w:t xml:space="preserve"> </w:t>
      </w:r>
      <w:r w:rsidRPr="00ED0E82">
        <w:rPr>
          <w:sz w:val="16"/>
        </w:rPr>
        <w:t xml:space="preserve">all </w:t>
      </w:r>
      <w:r w:rsidRPr="00511C84">
        <w:rPr>
          <w:highlight w:val="cyan"/>
          <w:u w:val="single"/>
        </w:rPr>
        <w:t>human</w:t>
      </w:r>
      <w:r w:rsidRPr="00ED0E82">
        <w:rPr>
          <w:sz w:val="16"/>
          <w:highlight w:val="cyan"/>
        </w:rPr>
        <w:t xml:space="preserve"> </w:t>
      </w:r>
      <w:r w:rsidRPr="00511C84">
        <w:rPr>
          <w:highlight w:val="cyan"/>
          <w:u w:val="single"/>
        </w:rPr>
        <w:t>life</w:t>
      </w:r>
      <w:r w:rsidRPr="00ED0E82">
        <w:rPr>
          <w:sz w:val="16"/>
        </w:rPr>
        <w:t>, becoming “the last invention that man need ever make.”</w:t>
      </w:r>
    </w:p>
    <w:p w14:paraId="72FBACEB" w14:textId="77777777" w:rsidR="00ED0E82" w:rsidRPr="00ED0E82" w:rsidRDefault="00ED0E82" w:rsidP="00ED0E82">
      <w:pPr>
        <w:rPr>
          <w:sz w:val="16"/>
        </w:rPr>
      </w:pPr>
      <w:r w:rsidRPr="00ED0E82">
        <w:rPr>
          <w:sz w:val="16"/>
        </w:rPr>
        <w:t xml:space="preserve">Over the years, this simple and compelling vision of a sudden and transformative AI apocalypse has persisted almost unchanged. Computer scientist </w:t>
      </w:r>
      <w:proofErr w:type="spellStart"/>
      <w:r w:rsidRPr="00ED0E82">
        <w:rPr>
          <w:sz w:val="16"/>
        </w:rPr>
        <w:t>Vernor</w:t>
      </w:r>
      <w:proofErr w:type="spellEnd"/>
      <w:r w:rsidRPr="00ED0E82">
        <w:rPr>
          <w:sz w:val="16"/>
        </w:rPr>
        <w:t xml:space="preserve"> </w:t>
      </w:r>
      <w:proofErr w:type="spellStart"/>
      <w:r w:rsidRPr="00ED0E82">
        <w:rPr>
          <w:sz w:val="16"/>
        </w:rPr>
        <w:t>Vinge</w:t>
      </w:r>
      <w:proofErr w:type="spellEnd"/>
      <w:r w:rsidRPr="00ED0E82">
        <w:rPr>
          <w:sz w:val="16"/>
        </w:rPr>
        <w:t xml:space="preserve"> rechristened Good’s “intelligence explosion” the singularity in the 1990s, further warning that if it cannot be averted or contained, AI could cause “the physical extinction of the human race.” Good’s misgivings finally went mainstream a half-century later with the publication of philosopher Nick Bostrom’s book Superintelligence, which warned of an impending runaway AI that could see “humanity deposed from its position as apex cogitator over the course of an hour or two”—a transformation so sudden and total that its only “precedent outside myth and religion” would be global thermonuclear war.</w:t>
      </w:r>
    </w:p>
    <w:p w14:paraId="3C25B7EB" w14:textId="77777777" w:rsidR="00ED0E82" w:rsidRPr="00ED0E82" w:rsidRDefault="00ED0E82" w:rsidP="00ED0E82">
      <w:pPr>
        <w:rPr>
          <w:sz w:val="16"/>
        </w:rPr>
      </w:pPr>
      <w:r w:rsidRPr="00ED0E82">
        <w:rPr>
          <w:sz w:val="16"/>
        </w:rPr>
        <w:t xml:space="preserve">At the same time, while </w:t>
      </w:r>
      <w:r w:rsidRPr="00511C84">
        <w:rPr>
          <w:highlight w:val="cyan"/>
          <w:u w:val="single"/>
        </w:rPr>
        <w:t xml:space="preserve">visions of extinction by AI </w:t>
      </w:r>
      <w:r w:rsidRPr="00511C84">
        <w:rPr>
          <w:u w:val="single"/>
        </w:rPr>
        <w:t xml:space="preserve">explosion </w:t>
      </w:r>
      <w:r w:rsidRPr="00511C84">
        <w:rPr>
          <w:highlight w:val="cyan"/>
          <w:u w:val="single"/>
        </w:rPr>
        <w:t>remain</w:t>
      </w:r>
      <w:r w:rsidRPr="00511C84">
        <w:rPr>
          <w:u w:val="single"/>
        </w:rPr>
        <w:t xml:space="preserve">ed </w:t>
      </w:r>
      <w:r w:rsidRPr="00511C84">
        <w:rPr>
          <w:highlight w:val="cyan"/>
          <w:u w:val="single"/>
        </w:rPr>
        <w:t>remarkably fixed</w:t>
      </w:r>
      <w:r w:rsidRPr="00ED0E82">
        <w:rPr>
          <w:sz w:val="16"/>
        </w:rPr>
        <w:t xml:space="preserve">, understandings of nuclear danger underwent a sea change. After realizing that radiological risks had been slightly overstated in the 1960s, scientists first began studying the global environmental effects of nuclear weapons in the 1970s. By the early 1980s, they started to realize that the global climatic impacts of nuclear war could be nearly as devastating as the radiological harm and required far fewer weapons to trigger. The firestorms of burning cities would fill the atmosphere with soot and particles that would block sunlight, causing surface temperatures to plummet and setting off a self-reinforcing cascade of collapses across interconnected ecological, agricultural, industrial, and social systems. Subsequent studies have </w:t>
      </w:r>
      <w:r w:rsidRPr="00ED0E82">
        <w:rPr>
          <w:sz w:val="16"/>
        </w:rPr>
        <w:lastRenderedPageBreak/>
        <w:t>confirmed that the resulting “nuclear winter” would likely kill the majority of those alive today, while even a limited exchange of several hundred warheads between India and Pakistan could still kill as many as two billion by starvation in the gloom of a milder “nuclear autumn.”</w:t>
      </w:r>
    </w:p>
    <w:p w14:paraId="6453FF3F" w14:textId="596B481F" w:rsidR="00ED0E82" w:rsidRDefault="006A77FE" w:rsidP="006A77FE">
      <w:pPr>
        <w:pStyle w:val="Heading3"/>
      </w:pPr>
      <w:r>
        <w:lastRenderedPageBreak/>
        <w:t>Deterrence</w:t>
      </w:r>
    </w:p>
    <w:p w14:paraId="7065CF61" w14:textId="66E2325F" w:rsidR="006A77FE" w:rsidRDefault="006A77FE" w:rsidP="006A77FE">
      <w:pPr>
        <w:pStyle w:val="Heading4"/>
      </w:pPr>
      <w:r>
        <w:t xml:space="preserve">Gen AI </w:t>
      </w:r>
      <w:r>
        <w:t xml:space="preserve">fractures </w:t>
      </w:r>
      <w:r>
        <w:t xml:space="preserve">deterrence, leading to war </w:t>
      </w:r>
      <w:proofErr w:type="gramStart"/>
      <w:r>
        <w:t>outbreak</w:t>
      </w:r>
      <w:proofErr w:type="gramEnd"/>
      <w:r>
        <w:t xml:space="preserve"> </w:t>
      </w:r>
    </w:p>
    <w:p w14:paraId="0CD1AD15" w14:textId="77777777" w:rsidR="006A77FE" w:rsidRPr="006A77FE" w:rsidRDefault="006A77FE" w:rsidP="006A77FE">
      <w:r w:rsidRPr="006A77FE">
        <w:rPr>
          <w:rStyle w:val="Style13ptBold"/>
        </w:rPr>
        <w:t>Cronin ’23</w:t>
      </w:r>
      <w:r w:rsidRPr="006A77FE">
        <w:t xml:space="preserve"> – (Patrick M., a researcher who analyzes salient strategi issues related to US national security goals in the Indo-Pacific region and globally, senior director of CNAS and INSS, “Will Artificial Intelligence Lead to War?”, 01-30-2024, Hudson Institute, </w:t>
      </w:r>
      <w:proofErr w:type="gramStart"/>
      <w:r w:rsidRPr="006A77FE">
        <w:t>https://www.hudson.org/defense-strategy/will-artificial-intelligence-lead-war-patrick-cronin)  CC</w:t>
      </w:r>
      <w:proofErr w:type="gramEnd"/>
    </w:p>
    <w:p w14:paraId="62E9C73C" w14:textId="77777777" w:rsidR="006A77FE" w:rsidRPr="0017021E" w:rsidRDefault="006A77FE" w:rsidP="006A77FE">
      <w:pPr>
        <w:rPr>
          <w:u w:val="single"/>
        </w:rPr>
      </w:pPr>
      <w:r w:rsidRPr="0017021E">
        <w:rPr>
          <w:sz w:val="16"/>
        </w:rPr>
        <w:t xml:space="preserve">A deterrence strategy depends on adversaries’ perceptions of both capabilities and intentions. Today, large language models and other fast-evolving forms of generative AI could change those perceptions in ways we can scarcely anticipate. Machine learning is becoming routine in predictive maintenance, logistics, personnel systems, route calculation, and even weapon targeting. However, </w:t>
      </w:r>
      <w:r w:rsidRPr="0017021E">
        <w:rPr>
          <w:highlight w:val="cyan"/>
          <w:u w:val="single"/>
        </w:rPr>
        <w:t xml:space="preserve">the impact of generative AI </w:t>
      </w:r>
      <w:r w:rsidRPr="0017021E">
        <w:rPr>
          <w:u w:val="single"/>
        </w:rPr>
        <w:t xml:space="preserve">on strategic thinking </w:t>
      </w:r>
      <w:r w:rsidRPr="0017021E">
        <w:rPr>
          <w:highlight w:val="cyan"/>
          <w:u w:val="single"/>
        </w:rPr>
        <w:t xml:space="preserve">could have a </w:t>
      </w:r>
      <w:r w:rsidRPr="0017021E">
        <w:rPr>
          <w:u w:val="single"/>
        </w:rPr>
        <w:t>much</w:t>
      </w:r>
      <w:r w:rsidRPr="0017021E">
        <w:rPr>
          <w:highlight w:val="cyan"/>
          <w:u w:val="single"/>
        </w:rPr>
        <w:t xml:space="preserve"> broad</w:t>
      </w:r>
      <w:r w:rsidRPr="0017021E">
        <w:rPr>
          <w:u w:val="single"/>
        </w:rPr>
        <w:t>er</w:t>
      </w:r>
      <w:r w:rsidRPr="0017021E">
        <w:rPr>
          <w:highlight w:val="cyan"/>
          <w:u w:val="single"/>
        </w:rPr>
        <w:t xml:space="preserve"> effect on global stability.</w:t>
      </w:r>
    </w:p>
    <w:p w14:paraId="3D8D2303" w14:textId="77777777" w:rsidR="006A77FE" w:rsidRPr="0017021E" w:rsidRDefault="006A77FE" w:rsidP="006A77FE">
      <w:pPr>
        <w:rPr>
          <w:sz w:val="16"/>
        </w:rPr>
      </w:pPr>
      <w:r w:rsidRPr="0017021E">
        <w:rPr>
          <w:sz w:val="16"/>
        </w:rPr>
        <w:t xml:space="preserve">Consider the Indo-Pacific region. American defense officials are fixated on preserving deterrence there, striving to ensure that revisionist powers like China and North Korea understand that U.S. security guarantees are “ironclad,” and that aggression would lead to dire costs. But our words and even our signaling actions could be discounted if defense planners in Beijing or Pyongyang believe they can use AI tools to predict what we will do. Chinese and North Korean experimentation with large-language models could reshape their perceptions of how and when the United States will use force to defend its allies and partners, such as Taiwan or South Korea. </w:t>
      </w:r>
      <w:r w:rsidRPr="0017021E">
        <w:rPr>
          <w:u w:val="single"/>
        </w:rPr>
        <w:t>Deterrence is based on threats</w:t>
      </w:r>
      <w:r w:rsidRPr="0017021E">
        <w:rPr>
          <w:sz w:val="16"/>
        </w:rPr>
        <w:t>. It could be difficult to bluff if, after distilling vast amounts of data, an adversary believes he has perfect insight into your thinking or actions and simply doesn’t believe what you say.</w:t>
      </w:r>
    </w:p>
    <w:p w14:paraId="6A84F83D" w14:textId="77777777" w:rsidR="006A77FE" w:rsidRPr="0017021E" w:rsidRDefault="006A77FE" w:rsidP="006A77FE">
      <w:pPr>
        <w:rPr>
          <w:u w:val="single"/>
        </w:rPr>
      </w:pPr>
      <w:r w:rsidRPr="0017021E">
        <w:rPr>
          <w:sz w:val="16"/>
        </w:rPr>
        <w:t xml:space="preserve">It will all depend on the datasets. </w:t>
      </w:r>
      <w:r w:rsidRPr="0017021E">
        <w:rPr>
          <w:highlight w:val="cyan"/>
          <w:u w:val="single"/>
        </w:rPr>
        <w:t>Gen</w:t>
      </w:r>
      <w:r w:rsidRPr="0017021E">
        <w:rPr>
          <w:u w:val="single"/>
        </w:rPr>
        <w:t>erative Artificial Intelligence (</w:t>
      </w:r>
      <w:r w:rsidRPr="0017021E">
        <w:rPr>
          <w:highlight w:val="cyan"/>
          <w:u w:val="single"/>
        </w:rPr>
        <w:t>AI</w:t>
      </w:r>
      <w:r w:rsidRPr="0017021E">
        <w:rPr>
          <w:u w:val="single"/>
        </w:rPr>
        <w:t xml:space="preserve">) </w:t>
      </w:r>
      <w:r w:rsidRPr="0017021E">
        <w:rPr>
          <w:highlight w:val="cyan"/>
          <w:u w:val="single"/>
        </w:rPr>
        <w:t>may create</w:t>
      </w:r>
      <w:r w:rsidRPr="0017021E">
        <w:rPr>
          <w:u w:val="single"/>
        </w:rPr>
        <w:t xml:space="preserve"> accurate perceptions of the </w:t>
      </w:r>
      <w:r w:rsidRPr="0017021E">
        <w:rPr>
          <w:highlight w:val="cyan"/>
          <w:u w:val="single"/>
        </w:rPr>
        <w:t>danger of war</w:t>
      </w:r>
      <w:r w:rsidRPr="0017021E">
        <w:rPr>
          <w:sz w:val="16"/>
        </w:rPr>
        <w:t xml:space="preserve"> and thus reinforce deterrence. </w:t>
      </w:r>
      <w:r w:rsidRPr="0017021E">
        <w:rPr>
          <w:highlight w:val="cyan"/>
          <w:u w:val="single"/>
        </w:rPr>
        <w:t>Or</w:t>
      </w:r>
      <w:r w:rsidRPr="0017021E">
        <w:rPr>
          <w:u w:val="single"/>
        </w:rPr>
        <w:t xml:space="preserve"> it may just as easily </w:t>
      </w:r>
      <w:r w:rsidRPr="0017021E">
        <w:rPr>
          <w:highlight w:val="cyan"/>
          <w:u w:val="single"/>
        </w:rPr>
        <w:t>fabricate misperceptions and increase the risk of conflict erupting.</w:t>
      </w:r>
      <w:r w:rsidRPr="0017021E">
        <w:rPr>
          <w:sz w:val="16"/>
        </w:rPr>
        <w:t xml:space="preserve"> We simply do not know. </w:t>
      </w:r>
      <w:r w:rsidRPr="0017021E">
        <w:rPr>
          <w:u w:val="single"/>
        </w:rPr>
        <w:t xml:space="preserve">And that is potentially destabilizing, </w:t>
      </w:r>
      <w:r w:rsidRPr="0017021E">
        <w:rPr>
          <w:highlight w:val="cyan"/>
          <w:u w:val="single"/>
        </w:rPr>
        <w:t>a wild card increasing the risk of war</w:t>
      </w:r>
      <w:r w:rsidRPr="0017021E">
        <w:rPr>
          <w:u w:val="single"/>
        </w:rPr>
        <w:t>.</w:t>
      </w:r>
    </w:p>
    <w:p w14:paraId="0A342750" w14:textId="77777777" w:rsidR="006A77FE" w:rsidRPr="0017021E" w:rsidRDefault="006A77FE" w:rsidP="006A77FE">
      <w:pPr>
        <w:rPr>
          <w:sz w:val="16"/>
        </w:rPr>
      </w:pPr>
      <w:r w:rsidRPr="0017021E">
        <w:rPr>
          <w:sz w:val="16"/>
        </w:rPr>
        <w:t xml:space="preserve">Consider some examples. </w:t>
      </w:r>
      <w:r w:rsidRPr="0017021E">
        <w:rPr>
          <w:u w:val="single"/>
        </w:rPr>
        <w:t xml:space="preserve">China wants to use AI as part of a “smart deterrence” policy to keep the United States from intervening in a cross-strait contingency. </w:t>
      </w:r>
      <w:r w:rsidRPr="0017021E">
        <w:rPr>
          <w:sz w:val="16"/>
        </w:rPr>
        <w:t>But the unfortunate implication is that the technology—and the blind confidence it instills—could be a catalyst for war rather than a deterrent. As the PLA races to achieve the ability to impose a potential blockade or even invade Taiwan, the role predictive AI could play in Beijing’s calculations is an important emerging unknown factor. Put differently, just because PLA officials think AI has found a “peaceful” way to seize more control over the island democracy doesn’t mean any U.S. leader will behave according to that model. It’s hard enough when a person is in the loop, but over-reliance on AI and machine learning in strategic decision-making could add distortion, contribute to false confidence, and even tip the balance from confrontation into lethal conflict.</w:t>
      </w:r>
    </w:p>
    <w:p w14:paraId="0DD4D1CD" w14:textId="77777777" w:rsidR="006A77FE" w:rsidRPr="0017021E" w:rsidRDefault="006A77FE" w:rsidP="006A77FE">
      <w:pPr>
        <w:rPr>
          <w:sz w:val="16"/>
        </w:rPr>
      </w:pPr>
      <w:r w:rsidRPr="0017021E">
        <w:rPr>
          <w:sz w:val="16"/>
        </w:rPr>
        <w:t>Predictive models could be aimed at outpacing and outwitting individual human behavior during conflict. Fighting wars at machine speed and cognition is exactly what the PLA plans to do, according to a PLA Engineering University research team’s paper published in December 2023 in the Chinese academic journal </w:t>
      </w:r>
      <w:r w:rsidRPr="0017021E">
        <w:rPr>
          <w:i/>
          <w:iCs/>
          <w:sz w:val="16"/>
        </w:rPr>
        <w:t>Command Control &amp; Simulation. </w:t>
      </w:r>
      <w:r w:rsidRPr="0017021E">
        <w:rPr>
          <w:sz w:val="16"/>
        </w:rPr>
        <w:t xml:space="preserve">The study depicts the PLA Strategic Support Force—a military command established in the last decade to integrate emerging technology to achieve strategic effects—experimenting with commercial large language applications </w:t>
      </w:r>
      <w:proofErr w:type="gramStart"/>
      <w:r w:rsidRPr="0017021E">
        <w:rPr>
          <w:sz w:val="16"/>
        </w:rPr>
        <w:t>similar to</w:t>
      </w:r>
      <w:proofErr w:type="gramEnd"/>
      <w:r w:rsidRPr="0017021E">
        <w:rPr>
          <w:sz w:val="16"/>
        </w:rPr>
        <w:t xml:space="preserve"> </w:t>
      </w:r>
      <w:proofErr w:type="spellStart"/>
      <w:r w:rsidRPr="0017021E">
        <w:rPr>
          <w:sz w:val="16"/>
        </w:rPr>
        <w:t>ChatGPT</w:t>
      </w:r>
      <w:proofErr w:type="spellEnd"/>
      <w:r w:rsidRPr="0017021E">
        <w:rPr>
          <w:sz w:val="16"/>
        </w:rPr>
        <w:t xml:space="preserve"> to outwit opposing militaries. </w:t>
      </w:r>
    </w:p>
    <w:p w14:paraId="38815F9E" w14:textId="77777777" w:rsidR="006A77FE" w:rsidRPr="0017021E" w:rsidRDefault="006A77FE" w:rsidP="006A77FE">
      <w:pPr>
        <w:rPr>
          <w:sz w:val="16"/>
        </w:rPr>
      </w:pPr>
      <w:r w:rsidRPr="0017021E">
        <w:rPr>
          <w:sz w:val="16"/>
        </w:rPr>
        <w:t xml:space="preserve">While Baidu’s Ernie Bot and </w:t>
      </w:r>
      <w:proofErr w:type="spellStart"/>
      <w:r w:rsidRPr="0017021E">
        <w:rPr>
          <w:sz w:val="16"/>
        </w:rPr>
        <w:t>iFlytek’s</w:t>
      </w:r>
      <w:proofErr w:type="spellEnd"/>
      <w:r w:rsidRPr="0017021E">
        <w:rPr>
          <w:sz w:val="16"/>
        </w:rPr>
        <w:t xml:space="preserve"> Spark hardly promise a surefire path to military victory, and despite an understandable desire by tech firms to distance themselves from PLA military activities, they are the early phase of greater reliance on machine learning not just in specific engagements but also for strategic planning. At least Chinese and American defense officials have resumed defense talks at all levels and are beginning to search for common ground regarding AI and its military implications. </w:t>
      </w:r>
    </w:p>
    <w:p w14:paraId="563E0870" w14:textId="77777777" w:rsidR="006A77FE" w:rsidRPr="0017021E" w:rsidRDefault="006A77FE" w:rsidP="006A77FE">
      <w:pPr>
        <w:rPr>
          <w:sz w:val="16"/>
        </w:rPr>
      </w:pPr>
      <w:r w:rsidRPr="0017021E">
        <w:rPr>
          <w:sz w:val="16"/>
        </w:rPr>
        <w:t xml:space="preserve">But take a closer look at what Kim Jong </w:t>
      </w:r>
      <w:proofErr w:type="spellStart"/>
      <w:r w:rsidRPr="0017021E">
        <w:rPr>
          <w:sz w:val="16"/>
        </w:rPr>
        <w:t>Un’s</w:t>
      </w:r>
      <w:proofErr w:type="spellEnd"/>
      <w:r w:rsidRPr="0017021E">
        <w:rPr>
          <w:sz w:val="16"/>
        </w:rPr>
        <w:t xml:space="preserve"> regime has been doing. Hyuk Kim, a research fellow at the James Martin Center for Nonproliferation Studies of the Middlebury Institute of International Studies, has stressed how </w:t>
      </w:r>
      <w:r w:rsidRPr="0017021E">
        <w:rPr>
          <w:u w:val="single"/>
        </w:rPr>
        <w:t xml:space="preserve">North Korea has been quietly developing AI and machine learning for both civilian and military purposes. </w:t>
      </w:r>
      <w:r w:rsidRPr="0017021E">
        <w:rPr>
          <w:sz w:val="16"/>
        </w:rPr>
        <w:t>Initial findings from his comprehensive review of open-source information highlight the use of machine learning to support wargaming tactical artillery fires. He infers that Pyongyang will apply AI and machine learning to strategic planning next. </w:t>
      </w:r>
    </w:p>
    <w:p w14:paraId="24D69AF0" w14:textId="77777777" w:rsidR="006A77FE" w:rsidRPr="0017021E" w:rsidRDefault="006A77FE" w:rsidP="006A77FE">
      <w:pPr>
        <w:rPr>
          <w:sz w:val="16"/>
        </w:rPr>
      </w:pPr>
      <w:r w:rsidRPr="0017021E">
        <w:rPr>
          <w:sz w:val="16"/>
        </w:rPr>
        <w:t xml:space="preserve">That seems a safe assumption, given the Kim regime’s priority on military power. Since the demise of diplomacy with the United States in 2019, North Korea has embarked on a strategic reorientation. Mr. Kim’s blueprint for a five-year sprint to build up strategic arms was announced in January 2021. Within the last year, he has created a strong defense partnership with Russia and abandoned peaceful unification with the South. Adopting a new nuclear doctrine that provides for the delegation of launch authority, combined with recently successful launches of a military reconnaissance satellite, a drone that penetrated the no-fly-zone of South Korea’s presidential offices, a solid-fuel intermediate-range ballistic </w:t>
      </w:r>
      <w:r w:rsidRPr="0017021E">
        <w:rPr>
          <w:sz w:val="16"/>
        </w:rPr>
        <w:lastRenderedPageBreak/>
        <w:t>missile with a hypersonic warhead, a solid-fuel ICBM that can hit all parts of the United States, and an “underwater nuclear attack drone” all suggest a focus on speed, autonomy, and decapitation. AI-assisted speed could make deterrence irrelevant—especially as there is no military-to-military dialogue with North Korea.</w:t>
      </w:r>
    </w:p>
    <w:p w14:paraId="5802B264" w14:textId="77777777" w:rsidR="006A77FE" w:rsidRPr="0017021E" w:rsidRDefault="006A77FE" w:rsidP="006A77FE">
      <w:pPr>
        <w:rPr>
          <w:sz w:val="16"/>
        </w:rPr>
      </w:pPr>
      <w:r w:rsidRPr="0017021E">
        <w:rPr>
          <w:sz w:val="16"/>
        </w:rPr>
        <w:t>At the strategic level, there is increasing evidence that our potential adversaries could use AI tools to test deterrence, level the battlefield, and gain offensive advantage. Revisionist powers such as China and North Korea could find AI a magical breakout solution to end a stalemate, grab a neighboring territory, or test a wobbly rules-based order.</w:t>
      </w:r>
    </w:p>
    <w:p w14:paraId="7A8291EC" w14:textId="77777777" w:rsidR="006A77FE" w:rsidRPr="0017021E" w:rsidRDefault="006A77FE" w:rsidP="006A77FE">
      <w:pPr>
        <w:rPr>
          <w:sz w:val="16"/>
        </w:rPr>
      </w:pPr>
      <w:r w:rsidRPr="0017021E">
        <w:rPr>
          <w:sz w:val="16"/>
        </w:rPr>
        <w:t>To offset this risk, three areas require renewed policy scrutiny and investment.</w:t>
      </w:r>
    </w:p>
    <w:p w14:paraId="7E2504A4" w14:textId="77777777" w:rsidR="006A77FE" w:rsidRPr="0017021E" w:rsidRDefault="006A77FE" w:rsidP="006A77FE">
      <w:pPr>
        <w:rPr>
          <w:sz w:val="16"/>
        </w:rPr>
      </w:pPr>
      <w:r w:rsidRPr="0017021E">
        <w:rPr>
          <w:sz w:val="16"/>
        </w:rPr>
        <w:t>First, U.S. policymakers should reinforce the military-to-military channels with China and seek to establish similar discussions with other potential adversaries, including North Korea, Russia, and Iran. Such cooperation may be unlikely in the short term, but we can gain insights even by trying to understand how our potential adversaries think about these technologies. An indirect approach can be useful, which is another reason why we need to renew some version of the U.S.-China Science and Technology Cooperation Agreement. After all, with respect to China, the goal should be de-risking, not decoupling. Discussing the strategic role of AI tools will reduce risk. </w:t>
      </w:r>
    </w:p>
    <w:p w14:paraId="6D2FF5CC" w14:textId="77777777" w:rsidR="006A77FE" w:rsidRPr="0017021E" w:rsidRDefault="006A77FE" w:rsidP="006A77FE">
      <w:pPr>
        <w:rPr>
          <w:sz w:val="16"/>
        </w:rPr>
      </w:pPr>
      <w:r w:rsidRPr="0017021E">
        <w:rPr>
          <w:sz w:val="16"/>
        </w:rPr>
        <w:t>Second, the United States should engage in more and better wargaming that tests the role of generative AI at the strategic planning level. Lower-level machine learning and AI tools have proven their use. However, the impact of predictive language models on human perceptions and strategic decision-making is overdue for analysis—before a major power makes a major mistake.</w:t>
      </w:r>
    </w:p>
    <w:p w14:paraId="63F57470" w14:textId="77777777" w:rsidR="006A77FE" w:rsidRPr="0017021E" w:rsidRDefault="006A77FE" w:rsidP="006A77FE">
      <w:pPr>
        <w:rPr>
          <w:sz w:val="16"/>
        </w:rPr>
      </w:pPr>
      <w:r w:rsidRPr="0017021E">
        <w:rPr>
          <w:sz w:val="16"/>
        </w:rPr>
        <w:t>Thirdly, the United States needs to make educating and training the next generation of American professionals who must grapple with security and technology a higher priority. If we are to navigate what National Security Adviser Jake Sullivan has dubbed an “age of disruptive change,” we need leaders and workers in the public, private, and civil sectors to gain a better understanding of new technologies’ complexities, risks, and opportunities.</w:t>
      </w:r>
    </w:p>
    <w:p w14:paraId="2A8CA369" w14:textId="1EC7BB9B" w:rsidR="006A77FE" w:rsidRDefault="006A77FE" w:rsidP="006A77FE">
      <w:pPr>
        <w:rPr>
          <w:sz w:val="16"/>
        </w:rPr>
      </w:pPr>
      <w:r w:rsidRPr="0017021E">
        <w:rPr>
          <w:sz w:val="16"/>
        </w:rPr>
        <w:t>Defense diplomacy, wargaming, and education alone will not prevent tomorrow’s wars. But a complacent and dilatory approach to anticipating how prospective adversaries will make strategic decisions only compounds tomorrow’s risks.</w:t>
      </w:r>
    </w:p>
    <w:p w14:paraId="0E4847E7" w14:textId="470BCCE8" w:rsidR="006A77FE" w:rsidRDefault="006A77FE" w:rsidP="006A77FE">
      <w:pPr>
        <w:pStyle w:val="Heading3"/>
      </w:pPr>
      <w:r>
        <w:lastRenderedPageBreak/>
        <w:t>Misinformation</w:t>
      </w:r>
    </w:p>
    <w:p w14:paraId="5F66E149" w14:textId="0C89256B" w:rsidR="006A77FE" w:rsidRDefault="006A77FE" w:rsidP="006A77FE">
      <w:pPr>
        <w:pStyle w:val="Heading4"/>
      </w:pPr>
      <w:r>
        <w:t xml:space="preserve">AI </w:t>
      </w:r>
      <w:r>
        <w:t xml:space="preserve">is notoriously unreliable – data manipulation </w:t>
      </w:r>
      <w:r>
        <w:t xml:space="preserve">causes </w:t>
      </w:r>
      <w:proofErr w:type="gramStart"/>
      <w:r>
        <w:t>extinction</w:t>
      </w:r>
      <w:proofErr w:type="gramEnd"/>
      <w:r>
        <w:t xml:space="preserve"> </w:t>
      </w:r>
    </w:p>
    <w:p w14:paraId="08DD8471" w14:textId="77777777" w:rsidR="006A77FE" w:rsidRPr="006A77FE" w:rsidRDefault="006A77FE" w:rsidP="006A77FE">
      <w:proofErr w:type="spellStart"/>
      <w:r w:rsidRPr="006A77FE">
        <w:rPr>
          <w:rStyle w:val="Style13ptBold"/>
        </w:rPr>
        <w:t>Urwin</w:t>
      </w:r>
      <w:proofErr w:type="spellEnd"/>
      <w:r w:rsidRPr="006A77FE">
        <w:rPr>
          <w:rStyle w:val="Style13ptBold"/>
        </w:rPr>
        <w:t xml:space="preserve"> ’24</w:t>
      </w:r>
      <w:r w:rsidRPr="006A77FE">
        <w:t xml:space="preserve"> – (Matthew, Built In staff reporter who has written for The HOTH, CKA Content and Cox </w:t>
      </w:r>
      <w:proofErr w:type="spellStart"/>
      <w:r w:rsidRPr="006A77FE">
        <w:t>Authomotive</w:t>
      </w:r>
      <w:proofErr w:type="spellEnd"/>
      <w:r w:rsidRPr="006A77FE">
        <w:t xml:space="preserve">, covering solar energy, auto repairs, business technology and other topics, with a degree in English literature with minors in professional writing and comparative studies form Ohio state, “14 Risks and Dangers of Artificial Intelligence”, 07-25-2024, Built In, https://builtin.com/artificial-intelligence/risks-of-artificial-intelligence)  </w:t>
      </w:r>
    </w:p>
    <w:p w14:paraId="352E8B23" w14:textId="77777777" w:rsidR="006A77FE" w:rsidRPr="00B571F9" w:rsidRDefault="006A77FE" w:rsidP="006A77FE">
      <w:pPr>
        <w:rPr>
          <w:sz w:val="16"/>
        </w:rPr>
      </w:pPr>
      <w:r w:rsidRPr="00B571F9">
        <w:rPr>
          <w:highlight w:val="cyan"/>
          <w:u w:val="single"/>
        </w:rPr>
        <w:t>AI</w:t>
      </w:r>
      <w:r w:rsidRPr="00B571F9">
        <w:rPr>
          <w:sz w:val="16"/>
        </w:rPr>
        <w:t xml:space="preserve"> and deep learning models can be difficult to understand, even for those who work directly with the technology. This </w:t>
      </w:r>
      <w:r w:rsidRPr="00B571F9">
        <w:rPr>
          <w:u w:val="single"/>
        </w:rPr>
        <w:t xml:space="preserve">leads to a lack of transparency for how and why AI comes to its conclusions, creating a lack of explanation for what data AI algorithms use, or why they may </w:t>
      </w:r>
      <w:r w:rsidRPr="00B571F9">
        <w:rPr>
          <w:highlight w:val="cyan"/>
          <w:u w:val="single"/>
        </w:rPr>
        <w:t>make biased or unsafe decisions</w:t>
      </w:r>
      <w:r w:rsidRPr="00B571F9">
        <w:rPr>
          <w:u w:val="single"/>
        </w:rPr>
        <w:t>.</w:t>
      </w:r>
      <w:r w:rsidRPr="00B571F9">
        <w:rPr>
          <w:sz w:val="16"/>
        </w:rPr>
        <w:t xml:space="preserve"> These concerns have given rise to the use of explainable AI, but there’s still a long way before transparent AI systems become common practice.</w:t>
      </w:r>
    </w:p>
    <w:p w14:paraId="559C9E5F" w14:textId="77777777" w:rsidR="006A77FE" w:rsidRPr="00B571F9" w:rsidRDefault="006A77FE" w:rsidP="006A77FE">
      <w:pPr>
        <w:rPr>
          <w:sz w:val="16"/>
        </w:rPr>
      </w:pPr>
      <w:r w:rsidRPr="00B571F9">
        <w:rPr>
          <w:sz w:val="16"/>
        </w:rPr>
        <w:t xml:space="preserve">To make matters worse, AI companies continue to remain tight-lipped about their products. Former employees of </w:t>
      </w:r>
      <w:proofErr w:type="spellStart"/>
      <w:r w:rsidRPr="00B571F9">
        <w:rPr>
          <w:sz w:val="16"/>
        </w:rPr>
        <w:t>OpenAI</w:t>
      </w:r>
      <w:proofErr w:type="spellEnd"/>
      <w:r w:rsidRPr="00B571F9">
        <w:rPr>
          <w:sz w:val="16"/>
        </w:rPr>
        <w:t xml:space="preserve"> and Google DeepMind have accused both companies of concealing the potential dangers of their AI tools. This secrecy leaves the </w:t>
      </w:r>
      <w:proofErr w:type="gramStart"/>
      <w:r w:rsidRPr="00B571F9">
        <w:rPr>
          <w:sz w:val="16"/>
        </w:rPr>
        <w:t>general public</w:t>
      </w:r>
      <w:proofErr w:type="gramEnd"/>
      <w:r w:rsidRPr="00B571F9">
        <w:rPr>
          <w:sz w:val="16"/>
        </w:rPr>
        <w:t xml:space="preserve"> unaware of possible threats and makes it difficult for lawmakers to take proactive measures ensuring AI is developed responsibly. </w:t>
      </w:r>
    </w:p>
    <w:p w14:paraId="7474887C" w14:textId="77777777" w:rsidR="006A77FE" w:rsidRPr="00B571F9" w:rsidRDefault="006A77FE" w:rsidP="006A77FE">
      <w:pPr>
        <w:rPr>
          <w:sz w:val="16"/>
        </w:rPr>
      </w:pPr>
      <w:r w:rsidRPr="00B571F9">
        <w:rPr>
          <w:sz w:val="16"/>
        </w:rPr>
        <w:t>AI-powered job automation is a pressing concern as the technology is adopted in industries like marketing, </w:t>
      </w:r>
      <w:proofErr w:type="gramStart"/>
      <w:r w:rsidRPr="00B571F9">
        <w:rPr>
          <w:sz w:val="16"/>
        </w:rPr>
        <w:t>manufacturing</w:t>
      </w:r>
      <w:proofErr w:type="gramEnd"/>
      <w:r w:rsidRPr="00B571F9">
        <w:rPr>
          <w:sz w:val="16"/>
        </w:rPr>
        <w:t> and healthcare. By 2030, tasks that account for up to 30 percent of hours currently being worked in the U.S. economy could be automated — with Black and Hispanic employees left especially vulnerable to the change — according to McKinsey. Goldman Sachs even states 300 million full-time jobs could be lost to AI automation.</w:t>
      </w:r>
    </w:p>
    <w:p w14:paraId="35A5056B" w14:textId="77777777" w:rsidR="006A77FE" w:rsidRPr="00B571F9" w:rsidRDefault="006A77FE" w:rsidP="006A77FE">
      <w:pPr>
        <w:rPr>
          <w:sz w:val="16"/>
        </w:rPr>
      </w:pPr>
      <w:r w:rsidRPr="00B571F9">
        <w:rPr>
          <w:sz w:val="16"/>
        </w:rPr>
        <w:t>“The reason we have a low unemployment rate, which doesn’t actually capture people that aren’t looking for work, is largely that lower-wage service sector jobs have been pretty robustly created by this economy,” futurist Martin Ford told Built In. With AI on the rise, though, “I don’t think that’s going to continue.”</w:t>
      </w:r>
    </w:p>
    <w:p w14:paraId="16CDA3D4" w14:textId="77777777" w:rsidR="006A77FE" w:rsidRPr="00B571F9" w:rsidRDefault="006A77FE" w:rsidP="006A77FE">
      <w:pPr>
        <w:rPr>
          <w:sz w:val="16"/>
        </w:rPr>
      </w:pPr>
      <w:r w:rsidRPr="00B571F9">
        <w:rPr>
          <w:sz w:val="16"/>
        </w:rPr>
        <w:t>As AI robots become smarter and more dexterous, the same tasks will require fewer humans. And while AI is estimated to create 97 million new jobs by 2025, many employees won’t have the skills needed for these technical roles and could get left behind if companies don’t upskill their workforces.</w:t>
      </w:r>
    </w:p>
    <w:p w14:paraId="6A12BA34" w14:textId="77777777" w:rsidR="006A77FE" w:rsidRPr="00B571F9" w:rsidRDefault="006A77FE" w:rsidP="006A77FE">
      <w:pPr>
        <w:rPr>
          <w:sz w:val="16"/>
        </w:rPr>
      </w:pPr>
      <w:r w:rsidRPr="00B571F9">
        <w:rPr>
          <w:sz w:val="16"/>
        </w:rPr>
        <w:t>“If you’re flipping burgers at McDonald’s and more automation comes in, is one of these new jobs going to be a good match for you</w:t>
      </w:r>
      <w:r w:rsidRPr="008D7D4F">
        <w:rPr>
          <w:sz w:val="12"/>
        </w:rPr>
        <w:t>?</w:t>
      </w:r>
      <w:r w:rsidRPr="00B571F9">
        <w:rPr>
          <w:sz w:val="16"/>
        </w:rPr>
        <w:t xml:space="preserve">” Ford said. “Or is it likely that the new job requires lots of education or training or maybe even intrinsic talents — </w:t>
      </w:r>
      <w:proofErr w:type="gramStart"/>
      <w:r w:rsidRPr="00B571F9">
        <w:rPr>
          <w:sz w:val="16"/>
        </w:rPr>
        <w:t>really strong</w:t>
      </w:r>
      <w:proofErr w:type="gramEnd"/>
      <w:r w:rsidRPr="00B571F9">
        <w:rPr>
          <w:sz w:val="16"/>
        </w:rPr>
        <w:t xml:space="preserve"> interpersonal skills or creativity — that you might not have</w:t>
      </w:r>
      <w:r w:rsidRPr="008D7D4F">
        <w:rPr>
          <w:sz w:val="12"/>
        </w:rPr>
        <w:t>?</w:t>
      </w:r>
      <w:r w:rsidRPr="00B571F9">
        <w:rPr>
          <w:sz w:val="16"/>
        </w:rPr>
        <w:t xml:space="preserve"> Because those are the things that, at least so far, computers are not very good at.”</w:t>
      </w:r>
    </w:p>
    <w:p w14:paraId="6B7E53F3" w14:textId="77777777" w:rsidR="006A77FE" w:rsidRPr="00B571F9" w:rsidRDefault="006A77FE" w:rsidP="006A77FE">
      <w:pPr>
        <w:rPr>
          <w:sz w:val="16"/>
        </w:rPr>
      </w:pPr>
      <w:r w:rsidRPr="00B571F9">
        <w:rPr>
          <w:sz w:val="16"/>
        </w:rPr>
        <w:t>As technology strategist Chris Messina has pointed out, fields like law and accounting are primed for an AI takeover as well. In fact, Messina said, some of them may well be decimated. AI already is having a significant impact on medicine. Law and accounting are next, Messina said, the former being poised for “a massive shakeup.”</w:t>
      </w:r>
    </w:p>
    <w:p w14:paraId="6867832B" w14:textId="77777777" w:rsidR="006A77FE" w:rsidRPr="00B571F9" w:rsidRDefault="006A77FE" w:rsidP="006A77FE">
      <w:pPr>
        <w:rPr>
          <w:sz w:val="16"/>
        </w:rPr>
      </w:pPr>
      <w:r w:rsidRPr="00B571F9">
        <w:rPr>
          <w:sz w:val="16"/>
        </w:rPr>
        <w:t xml:space="preserve">“It’s a lot of attorneys reading through a lot of information — hundreds or thousands of pages of data and documents. It’s </w:t>
      </w:r>
      <w:proofErr w:type="gramStart"/>
      <w:r w:rsidRPr="00B571F9">
        <w:rPr>
          <w:sz w:val="16"/>
        </w:rPr>
        <w:t>really easy</w:t>
      </w:r>
      <w:proofErr w:type="gramEnd"/>
      <w:r w:rsidRPr="00B571F9">
        <w:rPr>
          <w:sz w:val="16"/>
        </w:rPr>
        <w:t xml:space="preserve"> to miss things,” Messina said. “</w:t>
      </w:r>
      <w:proofErr w:type="gramStart"/>
      <w:r w:rsidRPr="00B571F9">
        <w:rPr>
          <w:sz w:val="16"/>
        </w:rPr>
        <w:t>So</w:t>
      </w:r>
      <w:proofErr w:type="gramEnd"/>
      <w:r w:rsidRPr="00B571F9">
        <w:rPr>
          <w:sz w:val="16"/>
        </w:rPr>
        <w:t xml:space="preserve"> AI that has the ability to comb through and comprehensively deliver the best possible contract for the outcome you’re trying to achieve is probably going to replace a lot of corporate attorneys.”</w:t>
      </w:r>
    </w:p>
    <w:p w14:paraId="661FE60E" w14:textId="77777777" w:rsidR="006A77FE" w:rsidRPr="00B571F9" w:rsidRDefault="006A77FE" w:rsidP="006A77FE">
      <w:pPr>
        <w:rPr>
          <w:sz w:val="16"/>
        </w:rPr>
      </w:pPr>
      <w:r w:rsidRPr="00B571F9">
        <w:rPr>
          <w:sz w:val="16"/>
        </w:rPr>
        <w:t>Social manipulation also stands as a danger of artificial intelligence. This fear has become a reality as politicians rely on platforms to promote their viewpoints, with one example being Ferdinand Marcos, Jr., wielding a TikTok troll army to capture the votes of younger Filipinos during the Philippines’ 2022 election. </w:t>
      </w:r>
    </w:p>
    <w:p w14:paraId="70C99454" w14:textId="77777777" w:rsidR="006A77FE" w:rsidRPr="00B571F9" w:rsidRDefault="006A77FE" w:rsidP="006A77FE">
      <w:pPr>
        <w:rPr>
          <w:sz w:val="16"/>
        </w:rPr>
      </w:pPr>
      <w:r w:rsidRPr="00B571F9">
        <w:rPr>
          <w:sz w:val="16"/>
        </w:rPr>
        <w:t>TikTok, which is just one example of a social media platform that relies on AI algorithms, fills a user’s feed with content related to previous media they’ve viewed on the platform. Criticism of the app targets this process and the algorithm’s failure to filter out harmful and inaccurate content, raising concerns over TikTok’s ability to protect its users from misleading information. </w:t>
      </w:r>
    </w:p>
    <w:p w14:paraId="004C5447" w14:textId="77777777" w:rsidR="006A77FE" w:rsidRPr="00B571F9" w:rsidRDefault="006A77FE" w:rsidP="006A77FE">
      <w:pPr>
        <w:rPr>
          <w:u w:val="single"/>
        </w:rPr>
      </w:pPr>
      <w:r w:rsidRPr="00B571F9">
        <w:rPr>
          <w:sz w:val="16"/>
        </w:rPr>
        <w:t xml:space="preserve">Online media and news have become even murkier </w:t>
      </w:r>
      <w:proofErr w:type="gramStart"/>
      <w:r w:rsidRPr="00B571F9">
        <w:rPr>
          <w:sz w:val="16"/>
        </w:rPr>
        <w:t>in light of</w:t>
      </w:r>
      <w:proofErr w:type="gramEnd"/>
      <w:r w:rsidRPr="00B571F9">
        <w:rPr>
          <w:sz w:val="16"/>
        </w:rPr>
        <w:t xml:space="preserve"> AI-generated images and videos, AI voice changers as well as deepfakes infiltrating political and social spheres. These technologies make it easy to create realistic photos, videos, audio clips or replace the image of one figure with another in an existing picture or video. As a result, </w:t>
      </w:r>
      <w:r w:rsidRPr="00B571F9">
        <w:rPr>
          <w:u w:val="single"/>
        </w:rPr>
        <w:t>bad actors have another avenue for </w:t>
      </w:r>
      <w:r w:rsidRPr="00B571F9">
        <w:rPr>
          <w:highlight w:val="cyan"/>
          <w:u w:val="single"/>
        </w:rPr>
        <w:t>sharing misinformation and war propaganda</w:t>
      </w:r>
      <w:r w:rsidRPr="00B571F9">
        <w:rPr>
          <w:u w:val="single"/>
        </w:rPr>
        <w:t xml:space="preserve">, </w:t>
      </w:r>
      <w:r w:rsidRPr="00B571F9">
        <w:rPr>
          <w:highlight w:val="cyan"/>
          <w:u w:val="single"/>
        </w:rPr>
        <w:t>creating a nightmare scenario where it can be nearly impossible to distinguish between credible and faulty news.</w:t>
      </w:r>
    </w:p>
    <w:p w14:paraId="0B49E1B7" w14:textId="77777777" w:rsidR="006A77FE" w:rsidRPr="00B571F9" w:rsidRDefault="006A77FE" w:rsidP="006A77FE">
      <w:pPr>
        <w:rPr>
          <w:sz w:val="16"/>
        </w:rPr>
      </w:pPr>
      <w:r w:rsidRPr="00B571F9">
        <w:rPr>
          <w:highlight w:val="cyan"/>
          <w:u w:val="single"/>
        </w:rPr>
        <w:lastRenderedPageBreak/>
        <w:t>“No one knows what’s real and what’s not,”</w:t>
      </w:r>
      <w:r w:rsidRPr="00B571F9">
        <w:rPr>
          <w:sz w:val="16"/>
        </w:rPr>
        <w:t xml:space="preserve"> Ford said. “You literally cannot believe your own eyes and ears; you can’t rely on what, historically, we’ve considered to be the best possible evidence ... That’s going to be a huge issue.”</w:t>
      </w:r>
    </w:p>
    <w:p w14:paraId="2C64EC9F" w14:textId="77777777" w:rsidR="006A77FE" w:rsidRPr="00B571F9" w:rsidRDefault="006A77FE" w:rsidP="006A77FE">
      <w:pPr>
        <w:rPr>
          <w:sz w:val="16"/>
        </w:rPr>
      </w:pPr>
      <w:r w:rsidRPr="00B571F9">
        <w:rPr>
          <w:sz w:val="16"/>
        </w:rPr>
        <w:t xml:space="preserve">In addition to its more existential threat, Ford is focused on the way AI will adversely affect privacy and security. A prime example is China’s use of facial recognition technology in offices, </w:t>
      </w:r>
      <w:proofErr w:type="gramStart"/>
      <w:r w:rsidRPr="00B571F9">
        <w:rPr>
          <w:sz w:val="16"/>
        </w:rPr>
        <w:t>schools</w:t>
      </w:r>
      <w:proofErr w:type="gramEnd"/>
      <w:r w:rsidRPr="00B571F9">
        <w:rPr>
          <w:sz w:val="16"/>
        </w:rPr>
        <w:t xml:space="preserve"> and other venues. Besides tracking a person’s movements, the Chinese government may be able to gather enough data to monitor a person’s activities, </w:t>
      </w:r>
      <w:proofErr w:type="gramStart"/>
      <w:r w:rsidRPr="00B571F9">
        <w:rPr>
          <w:sz w:val="16"/>
        </w:rPr>
        <w:t>relationships</w:t>
      </w:r>
      <w:proofErr w:type="gramEnd"/>
      <w:r w:rsidRPr="00B571F9">
        <w:rPr>
          <w:sz w:val="16"/>
        </w:rPr>
        <w:t xml:space="preserve"> and political views. </w:t>
      </w:r>
    </w:p>
    <w:p w14:paraId="36D64806" w14:textId="77777777" w:rsidR="006A77FE" w:rsidRPr="00B571F9" w:rsidRDefault="006A77FE" w:rsidP="006A77FE">
      <w:pPr>
        <w:rPr>
          <w:u w:val="single"/>
        </w:rPr>
      </w:pPr>
      <w:r w:rsidRPr="00B571F9">
        <w:rPr>
          <w:sz w:val="16"/>
        </w:rPr>
        <w:t xml:space="preserve">Another example is </w:t>
      </w:r>
      <w:r w:rsidRPr="00B571F9">
        <w:rPr>
          <w:highlight w:val="cyan"/>
          <w:u w:val="single"/>
        </w:rPr>
        <w:t>U.S. police departments</w:t>
      </w:r>
      <w:r w:rsidRPr="00B571F9">
        <w:rPr>
          <w:sz w:val="16"/>
        </w:rPr>
        <w:t xml:space="preserve"> embracing predictive policing algorithms to anticipate where crimes will occur. The problem is that these algorithms are influenced by arrest rates, which disproportionately impact Black communities. Police departments then double down on these communities, leading to over-policing and </w:t>
      </w:r>
      <w:r w:rsidRPr="00B571F9">
        <w:rPr>
          <w:highlight w:val="cyan"/>
          <w:u w:val="single"/>
        </w:rPr>
        <w:t>question</w:t>
      </w:r>
      <w:r w:rsidRPr="00B571F9">
        <w:rPr>
          <w:sz w:val="16"/>
        </w:rPr>
        <w:t xml:space="preserve">s </w:t>
      </w:r>
      <w:r w:rsidRPr="00B571F9">
        <w:rPr>
          <w:u w:val="single"/>
        </w:rPr>
        <w:t xml:space="preserve">over </w:t>
      </w:r>
      <w:r w:rsidRPr="00B571F9">
        <w:rPr>
          <w:highlight w:val="cyan"/>
          <w:u w:val="single"/>
        </w:rPr>
        <w:t>whether self-proclaimed democracies</w:t>
      </w:r>
      <w:r w:rsidRPr="00B571F9">
        <w:rPr>
          <w:u w:val="single"/>
        </w:rPr>
        <w:t xml:space="preserve"> can </w:t>
      </w:r>
      <w:r w:rsidRPr="00B571F9">
        <w:rPr>
          <w:highlight w:val="cyan"/>
          <w:u w:val="single"/>
        </w:rPr>
        <w:t>resist turning AI into an authoritarian weapon</w:t>
      </w:r>
      <w:r w:rsidRPr="00B571F9">
        <w:rPr>
          <w:u w:val="single"/>
        </w:rPr>
        <w:t>.</w:t>
      </w:r>
    </w:p>
    <w:p w14:paraId="5595E894" w14:textId="77777777" w:rsidR="006A77FE" w:rsidRPr="00B571F9" w:rsidRDefault="006A77FE" w:rsidP="006A77FE">
      <w:pPr>
        <w:rPr>
          <w:sz w:val="16"/>
        </w:rPr>
      </w:pPr>
      <w:r w:rsidRPr="00B571F9">
        <w:rPr>
          <w:u w:val="single"/>
        </w:rPr>
        <w:t>“Authoritarian regimes use or are going to use it,”</w:t>
      </w:r>
      <w:r w:rsidRPr="00B571F9">
        <w:rPr>
          <w:sz w:val="16"/>
        </w:rPr>
        <w:t xml:space="preserve"> Ford said. “The question is, ‘How much does it invade Western countries, democracies, and what constraints do we put on it</w:t>
      </w:r>
      <w:r w:rsidRPr="008D7D4F">
        <w:rPr>
          <w:sz w:val="12"/>
        </w:rPr>
        <w:t>?</w:t>
      </w:r>
      <w:r w:rsidRPr="00B571F9">
        <w:rPr>
          <w:sz w:val="16"/>
        </w:rPr>
        <w:t>’”</w:t>
      </w:r>
    </w:p>
    <w:p w14:paraId="7308688E" w14:textId="77777777" w:rsidR="006A77FE" w:rsidRPr="00B571F9" w:rsidRDefault="006A77FE" w:rsidP="006A77FE">
      <w:pPr>
        <w:rPr>
          <w:sz w:val="16"/>
        </w:rPr>
      </w:pPr>
      <w:r w:rsidRPr="00B571F9">
        <w:rPr>
          <w:sz w:val="16"/>
        </w:rPr>
        <w:t xml:space="preserve">A 2024 </w:t>
      </w:r>
      <w:r w:rsidRPr="00B571F9">
        <w:rPr>
          <w:u w:val="single"/>
        </w:rPr>
        <w:t xml:space="preserve">AvePoint survey found that </w:t>
      </w:r>
      <w:r w:rsidRPr="00B571F9">
        <w:rPr>
          <w:highlight w:val="cyan"/>
          <w:u w:val="single"/>
        </w:rPr>
        <w:t>the top concern among companies is data privacy and security</w:t>
      </w:r>
      <w:r w:rsidRPr="00B571F9">
        <w:rPr>
          <w:sz w:val="16"/>
        </w:rPr>
        <w:t>. And businesses may have good reason to be hesitant, considering the large amounts of data concentrated in AI tools and the lack of regulation regarding this information. </w:t>
      </w:r>
    </w:p>
    <w:p w14:paraId="249FF3EB" w14:textId="77777777" w:rsidR="006A77FE" w:rsidRPr="00B571F9" w:rsidRDefault="006A77FE" w:rsidP="006A77FE">
      <w:pPr>
        <w:rPr>
          <w:sz w:val="16"/>
        </w:rPr>
      </w:pPr>
      <w:r w:rsidRPr="00B571F9">
        <w:rPr>
          <w:highlight w:val="cyan"/>
          <w:u w:val="single"/>
        </w:rPr>
        <w:t>AI</w:t>
      </w:r>
      <w:r w:rsidRPr="00B571F9">
        <w:rPr>
          <w:u w:val="single"/>
        </w:rPr>
        <w:t xml:space="preserve"> systems often </w:t>
      </w:r>
      <w:r w:rsidRPr="00B571F9">
        <w:rPr>
          <w:highlight w:val="cyan"/>
          <w:u w:val="single"/>
        </w:rPr>
        <w:t>collect personal data</w:t>
      </w:r>
      <w:r w:rsidRPr="00B571F9">
        <w:rPr>
          <w:u w:val="single"/>
        </w:rPr>
        <w:t xml:space="preserve"> to customize user experiences or to help train the AI models you’re using</w:t>
      </w:r>
      <w:r w:rsidRPr="00B571F9">
        <w:rPr>
          <w:sz w:val="16"/>
        </w:rPr>
        <w:t xml:space="preserve"> (especially if the AI tool is free). </w:t>
      </w:r>
      <w:r w:rsidRPr="00B571F9">
        <w:rPr>
          <w:u w:val="single"/>
        </w:rPr>
        <w:t>Data may not even be considered secure from other users when given to an AI system, as one bug incident that occurred with </w:t>
      </w:r>
      <w:proofErr w:type="spellStart"/>
      <w:r w:rsidRPr="00B571F9">
        <w:rPr>
          <w:highlight w:val="cyan"/>
          <w:u w:val="single"/>
        </w:rPr>
        <w:t>ChatGPT</w:t>
      </w:r>
      <w:proofErr w:type="spellEnd"/>
      <w:r w:rsidRPr="00B571F9">
        <w:rPr>
          <w:highlight w:val="cyan"/>
          <w:u w:val="single"/>
        </w:rPr>
        <w:t> in 2023 “allowed some users to see titles from another active user’s chat history</w:t>
      </w:r>
      <w:r w:rsidRPr="00B571F9">
        <w:rPr>
          <w:u w:val="single"/>
        </w:rPr>
        <w:t>.”</w:t>
      </w:r>
      <w:r w:rsidRPr="00B571F9">
        <w:rPr>
          <w:sz w:val="16"/>
        </w:rPr>
        <w:t xml:space="preserve"> While there are laws present to protect personal information in some cases in the United States, there is no explicit federal law that protects citizens from data privacy harm caused by AI.</w:t>
      </w:r>
    </w:p>
    <w:p w14:paraId="275D3A3E" w14:textId="77777777" w:rsidR="006A77FE" w:rsidRPr="00B571F9" w:rsidRDefault="006A77FE" w:rsidP="006A77FE">
      <w:pPr>
        <w:rPr>
          <w:sz w:val="16"/>
        </w:rPr>
      </w:pPr>
      <w:r w:rsidRPr="00B571F9">
        <w:rPr>
          <w:sz w:val="16"/>
        </w:rPr>
        <w:t>Various forms of AI bias are detrimental too. Speaking to the </w:t>
      </w:r>
      <w:r w:rsidRPr="00B571F9">
        <w:rPr>
          <w:i/>
          <w:iCs/>
          <w:sz w:val="16"/>
        </w:rPr>
        <w:t>New York Times</w:t>
      </w:r>
      <w:r w:rsidRPr="00B571F9">
        <w:rPr>
          <w:sz w:val="16"/>
        </w:rPr>
        <w:t xml:space="preserve">, Princeton computer science professor Olga </w:t>
      </w:r>
      <w:proofErr w:type="spellStart"/>
      <w:r w:rsidRPr="00B571F9">
        <w:rPr>
          <w:sz w:val="16"/>
        </w:rPr>
        <w:t>Russakovsky</w:t>
      </w:r>
      <w:proofErr w:type="spellEnd"/>
      <w:r w:rsidRPr="00B571F9">
        <w:rPr>
          <w:sz w:val="16"/>
        </w:rPr>
        <w:t xml:space="preserve"> said </w:t>
      </w:r>
      <w:r w:rsidRPr="00B571F9">
        <w:rPr>
          <w:highlight w:val="cyan"/>
          <w:u w:val="single"/>
        </w:rPr>
        <w:t>AI bias goes well beyond gender and race</w:t>
      </w:r>
      <w:r w:rsidRPr="00B571F9">
        <w:rPr>
          <w:sz w:val="16"/>
        </w:rPr>
        <w:t>. In addition to data and algorithmic bias (the latter of which can “amplify” the former), AI is developed by humans — and humans are inherently biased.</w:t>
      </w:r>
    </w:p>
    <w:p w14:paraId="3E901505" w14:textId="77777777" w:rsidR="006A77FE" w:rsidRPr="00B571F9" w:rsidRDefault="006A77FE" w:rsidP="006A77FE">
      <w:pPr>
        <w:rPr>
          <w:sz w:val="16"/>
        </w:rPr>
      </w:pPr>
      <w:r w:rsidRPr="00B571F9">
        <w:rPr>
          <w:sz w:val="16"/>
        </w:rPr>
        <w:t xml:space="preserve">“A.I. researchers are primarily people who are male, who come from certain racial demographics, who grew up in high socioeconomic areas, primarily people without disabilities,” </w:t>
      </w:r>
      <w:proofErr w:type="spellStart"/>
      <w:r w:rsidRPr="00B571F9">
        <w:rPr>
          <w:sz w:val="16"/>
        </w:rPr>
        <w:t>Russakovsky</w:t>
      </w:r>
      <w:proofErr w:type="spellEnd"/>
      <w:r w:rsidRPr="00B571F9">
        <w:rPr>
          <w:sz w:val="16"/>
        </w:rPr>
        <w:t xml:space="preserve"> said. “We’re a fairly homogeneous population, so it’s a challenge to think broadly about world issues.”</w:t>
      </w:r>
    </w:p>
    <w:p w14:paraId="38833902" w14:textId="77777777" w:rsidR="006A77FE" w:rsidRPr="00B571F9" w:rsidRDefault="006A77FE" w:rsidP="006A77FE">
      <w:pPr>
        <w:rPr>
          <w:sz w:val="16"/>
        </w:rPr>
      </w:pPr>
      <w:r w:rsidRPr="00B571F9">
        <w:rPr>
          <w:sz w:val="16"/>
        </w:rPr>
        <w:t>The narrow views of individuals have culminated in an AI industry that leaves out a range of perspectives. According to UNESCO, only 100 of the world’s 7,000 natural languages have been used to train top chatbots. It doesn’t help that 90 percent of online higher education materials are already produced by European Union and North American countries, further restricting AI’s training data to mostly Western sources.   </w:t>
      </w:r>
    </w:p>
    <w:p w14:paraId="1D2ED38D" w14:textId="77777777" w:rsidR="006A77FE" w:rsidRPr="00B571F9" w:rsidRDefault="006A77FE" w:rsidP="006A77FE">
      <w:pPr>
        <w:rPr>
          <w:sz w:val="16"/>
        </w:rPr>
      </w:pPr>
      <w:r w:rsidRPr="00B571F9">
        <w:rPr>
          <w:sz w:val="16"/>
        </w:rPr>
        <w:t xml:space="preserve">The limited experiences of AI creators may explain why speech-recognition AI often fails to understand certain dialects and accents, or why companies fail to consider the consequences of a chatbot impersonating historical figures. If businesses and legislators don’t exercise greater care to avoid recreating powerful prejudices, </w:t>
      </w:r>
      <w:r w:rsidRPr="00B571F9">
        <w:rPr>
          <w:u w:val="single"/>
        </w:rPr>
        <w:t>AI biases could spread beyond corporate contexts and exacerbate societal issues like housing discrimination.</w:t>
      </w:r>
      <w:r w:rsidRPr="00B571F9">
        <w:rPr>
          <w:sz w:val="16"/>
        </w:rPr>
        <w:t>   </w:t>
      </w:r>
    </w:p>
    <w:p w14:paraId="28768930" w14:textId="77777777" w:rsidR="006A77FE" w:rsidRPr="00B571F9" w:rsidRDefault="006A77FE" w:rsidP="006A77FE">
      <w:pPr>
        <w:rPr>
          <w:sz w:val="16"/>
        </w:rPr>
      </w:pPr>
      <w:r w:rsidRPr="00B571F9">
        <w:rPr>
          <w:sz w:val="16"/>
        </w:rPr>
        <w:t>If companies refuse to acknowledge the inherent biases baked into AI algorithms, they may compromise their DEI initiatives through AI-powered recruiting. The idea that AI can measure the traits of a candidate through facial and voice analyses is still tainted by racial biases, reproducing the same discriminatory hiring practices businesses claim to be eliminating.  </w:t>
      </w:r>
    </w:p>
    <w:p w14:paraId="6679BC6B" w14:textId="77777777" w:rsidR="006A77FE" w:rsidRPr="00B571F9" w:rsidRDefault="006A77FE" w:rsidP="006A77FE">
      <w:pPr>
        <w:rPr>
          <w:sz w:val="16"/>
        </w:rPr>
      </w:pPr>
      <w:r w:rsidRPr="00B571F9">
        <w:rPr>
          <w:u w:val="single"/>
        </w:rPr>
        <w:t xml:space="preserve">Widening socioeconomic </w:t>
      </w:r>
      <w:r w:rsidRPr="00B571F9">
        <w:rPr>
          <w:highlight w:val="cyan"/>
          <w:u w:val="single"/>
        </w:rPr>
        <w:t>inequality sparked by AI-driven job loss</w:t>
      </w:r>
      <w:r w:rsidRPr="00B571F9">
        <w:rPr>
          <w:u w:val="single"/>
        </w:rPr>
        <w:t xml:space="preserve"> is another cause for concern, </w:t>
      </w:r>
      <w:r w:rsidRPr="00B571F9">
        <w:rPr>
          <w:highlight w:val="cyan"/>
          <w:u w:val="single"/>
        </w:rPr>
        <w:t>reveal</w:t>
      </w:r>
      <w:r w:rsidRPr="00B571F9">
        <w:rPr>
          <w:u w:val="single"/>
        </w:rPr>
        <w:t xml:space="preserve">ing </w:t>
      </w:r>
      <w:r w:rsidRPr="00B571F9">
        <w:rPr>
          <w:highlight w:val="cyan"/>
          <w:u w:val="single"/>
        </w:rPr>
        <w:t>the</w:t>
      </w:r>
      <w:r w:rsidRPr="00B571F9">
        <w:rPr>
          <w:u w:val="single"/>
        </w:rPr>
        <w:t xml:space="preserve"> class </w:t>
      </w:r>
      <w:r w:rsidRPr="00B571F9">
        <w:rPr>
          <w:highlight w:val="cyan"/>
          <w:u w:val="single"/>
        </w:rPr>
        <w:t>biases</w:t>
      </w:r>
      <w:r w:rsidRPr="00B571F9">
        <w:rPr>
          <w:u w:val="single"/>
        </w:rPr>
        <w:t xml:space="preserve"> of how </w:t>
      </w:r>
      <w:r w:rsidRPr="00B571F9">
        <w:rPr>
          <w:highlight w:val="cyan"/>
          <w:u w:val="single"/>
        </w:rPr>
        <w:t>AI is applied.</w:t>
      </w:r>
      <w:r w:rsidRPr="00B571F9">
        <w:rPr>
          <w:sz w:val="16"/>
          <w:highlight w:val="cyan"/>
        </w:rPr>
        <w:t xml:space="preserve"> </w:t>
      </w:r>
      <w:r w:rsidRPr="00B571F9">
        <w:rPr>
          <w:highlight w:val="cyan"/>
          <w:u w:val="single"/>
        </w:rPr>
        <w:t>Workers</w:t>
      </w:r>
      <w:r w:rsidRPr="00B571F9">
        <w:rPr>
          <w:sz w:val="16"/>
        </w:rPr>
        <w:t xml:space="preserve"> who perform more manual, repetitive tasks have </w:t>
      </w:r>
      <w:r w:rsidRPr="00B571F9">
        <w:rPr>
          <w:u w:val="single"/>
        </w:rPr>
        <w:t>experienced </w:t>
      </w:r>
      <w:r w:rsidRPr="00B571F9">
        <w:rPr>
          <w:highlight w:val="cyan"/>
          <w:u w:val="single"/>
        </w:rPr>
        <w:t>wage</w:t>
      </w:r>
      <w:r w:rsidRPr="00B571F9">
        <w:rPr>
          <w:u w:val="single"/>
        </w:rPr>
        <w:t xml:space="preserve"> </w:t>
      </w:r>
      <w:r w:rsidRPr="00B571F9">
        <w:rPr>
          <w:highlight w:val="cyan"/>
          <w:u w:val="single"/>
        </w:rPr>
        <w:t>declines</w:t>
      </w:r>
      <w:r w:rsidRPr="00B571F9">
        <w:rPr>
          <w:u w:val="single"/>
        </w:rPr>
        <w:t xml:space="preserve"> as high as </w:t>
      </w:r>
      <w:r w:rsidRPr="00B571F9">
        <w:rPr>
          <w:highlight w:val="cyan"/>
          <w:u w:val="single"/>
        </w:rPr>
        <w:t>70 percent because of automation</w:t>
      </w:r>
      <w:r w:rsidRPr="00B571F9">
        <w:rPr>
          <w:sz w:val="16"/>
        </w:rPr>
        <w:t>, with office and desk workers remaining largely untouched in AI’s early stages. However, the increase in generative AI use is already affecting office jobs, making for a wide range of roles that may be more vulnerable to wage or job loss than others.</w:t>
      </w:r>
    </w:p>
    <w:p w14:paraId="673E47BC" w14:textId="77777777" w:rsidR="006A77FE" w:rsidRPr="00B571F9" w:rsidRDefault="006A77FE" w:rsidP="006A77FE">
      <w:pPr>
        <w:rPr>
          <w:sz w:val="16"/>
        </w:rPr>
      </w:pPr>
      <w:r w:rsidRPr="00B571F9">
        <w:rPr>
          <w:sz w:val="16"/>
        </w:rPr>
        <w:t>Along with technologists, journalists and political figures, even religious leaders are sounding the alarm on AI’s potential pitfalls. In a 2023 Vatican meeting and in his message for the 2024 World Day of Peace, Pope Francis called for nations to create and adopt a binding international treaty that regulates the development and use of AI.</w:t>
      </w:r>
    </w:p>
    <w:p w14:paraId="5B52E298" w14:textId="77777777" w:rsidR="006A77FE" w:rsidRPr="00B571F9" w:rsidRDefault="006A77FE" w:rsidP="006A77FE">
      <w:pPr>
        <w:rPr>
          <w:sz w:val="16"/>
        </w:rPr>
      </w:pPr>
      <w:r w:rsidRPr="00B571F9">
        <w:rPr>
          <w:sz w:val="16"/>
        </w:rPr>
        <w:lastRenderedPageBreak/>
        <w:t>Pope Francis warned against AI’s ability to be misused, and “create statements that at first glance appear plausible but are unfounded or betray biases.” He stressed how this could bolster campaigns of disinformation, distrust in communications media, interference in elections and more — ultimately increasing the risk of “fueling conflicts and hindering peace.” </w:t>
      </w:r>
    </w:p>
    <w:p w14:paraId="15CBBF42" w14:textId="77777777" w:rsidR="006A77FE" w:rsidRPr="00B571F9" w:rsidRDefault="006A77FE" w:rsidP="006A77FE">
      <w:pPr>
        <w:rPr>
          <w:sz w:val="16"/>
        </w:rPr>
      </w:pPr>
      <w:r w:rsidRPr="00B571F9">
        <w:rPr>
          <w:u w:val="single"/>
        </w:rPr>
        <w:t>The rapid rise of generative AI tools gives these concerns more substance</w:t>
      </w:r>
      <w:r w:rsidRPr="00B571F9">
        <w:rPr>
          <w:sz w:val="16"/>
        </w:rPr>
        <w:t>. Many users have applied the technology to get out of writing assignments, </w:t>
      </w:r>
      <w:r w:rsidRPr="00B571F9">
        <w:rPr>
          <w:u w:val="single"/>
        </w:rPr>
        <w:t>threatening academic integrity and creativity</w:t>
      </w:r>
      <w:r w:rsidRPr="00B571F9">
        <w:rPr>
          <w:sz w:val="16"/>
        </w:rPr>
        <w:t>. Plus</w:t>
      </w:r>
      <w:r w:rsidRPr="00B571F9">
        <w:rPr>
          <w:u w:val="single"/>
        </w:rPr>
        <w:t xml:space="preserve">, biased AI could be used to determine whether an individual is suitable for a job, mortgage, social </w:t>
      </w:r>
      <w:proofErr w:type="gramStart"/>
      <w:r w:rsidRPr="00B571F9">
        <w:rPr>
          <w:u w:val="single"/>
        </w:rPr>
        <w:t>assistance</w:t>
      </w:r>
      <w:proofErr w:type="gramEnd"/>
      <w:r w:rsidRPr="00B571F9">
        <w:rPr>
          <w:u w:val="single"/>
        </w:rPr>
        <w:t xml:space="preserve"> or political asylum, producing possible injustices and discrimination,</w:t>
      </w:r>
      <w:r w:rsidRPr="00B571F9">
        <w:rPr>
          <w:sz w:val="16"/>
        </w:rPr>
        <w:t xml:space="preserve"> noted Pope Francis.</w:t>
      </w:r>
    </w:p>
    <w:p w14:paraId="4474F8E1" w14:textId="77777777" w:rsidR="006A77FE" w:rsidRPr="00B571F9" w:rsidRDefault="006A77FE" w:rsidP="006A77FE">
      <w:pPr>
        <w:rPr>
          <w:sz w:val="16"/>
        </w:rPr>
      </w:pPr>
      <w:r w:rsidRPr="00B571F9">
        <w:rPr>
          <w:sz w:val="16"/>
        </w:rPr>
        <w:t>As is too often the case, technological advancements have been harnessed for warfare. When it comes to AI, some are keen to do something about it before it’s too late: In a 2016 open letter, over 30,000 individuals, including AI and robotics researchers, pushed back against the investment in AI-fueled autonomous weapons. </w:t>
      </w:r>
    </w:p>
    <w:p w14:paraId="567CA887" w14:textId="77777777" w:rsidR="006A77FE" w:rsidRPr="00B571F9" w:rsidRDefault="006A77FE" w:rsidP="006A77FE">
      <w:pPr>
        <w:rPr>
          <w:sz w:val="16"/>
        </w:rPr>
      </w:pPr>
      <w:r w:rsidRPr="00B571F9">
        <w:rPr>
          <w:sz w:val="16"/>
        </w:rPr>
        <w:t>“The key question for humanity today is whether to start a global AI arms race or to prevent it from starting,” they wrote. “If any major military power pushes ahead with AI weapon development, a global arms race is virtually inevitable, and the endpoint of this technological trajectory is obvious: autonomous weapons will become the Kalashnikovs of tomorrow.”</w:t>
      </w:r>
    </w:p>
    <w:p w14:paraId="075A2640" w14:textId="77777777" w:rsidR="006A77FE" w:rsidRPr="00B571F9" w:rsidRDefault="006A77FE" w:rsidP="006A77FE">
      <w:pPr>
        <w:rPr>
          <w:u w:val="single"/>
        </w:rPr>
      </w:pPr>
      <w:r w:rsidRPr="00B571F9">
        <w:rPr>
          <w:sz w:val="16"/>
        </w:rPr>
        <w:t xml:space="preserve">This prediction has come to fruition in the form of Lethal Autonomous Weapon Systems, which locate and destroy targets on their own while abiding by few regulations. </w:t>
      </w:r>
      <w:r w:rsidRPr="00B571F9">
        <w:rPr>
          <w:u w:val="single"/>
        </w:rPr>
        <w:t>Because of the proliferation of potent and complex weapons, some of the world’s most powerful nations have given in to anxieties and contributed to a tech cold war.  </w:t>
      </w:r>
    </w:p>
    <w:p w14:paraId="287A2B9C" w14:textId="77777777" w:rsidR="006A77FE" w:rsidRPr="00B571F9" w:rsidRDefault="006A77FE" w:rsidP="006A77FE">
      <w:pPr>
        <w:rPr>
          <w:sz w:val="16"/>
        </w:rPr>
      </w:pPr>
      <w:r w:rsidRPr="00B571F9">
        <w:rPr>
          <w:sz w:val="16"/>
        </w:rPr>
        <w:t xml:space="preserve">Many of these new weapons pose major risks to civilians on the ground, but the danger becomes amplified when autonomous weapons fall into the wrong hands. Hackers have mastered various types of </w:t>
      </w:r>
      <w:proofErr w:type="spellStart"/>
      <w:r w:rsidRPr="00B571F9">
        <w:rPr>
          <w:sz w:val="16"/>
        </w:rPr>
        <w:t>cyber attacks</w:t>
      </w:r>
      <w:proofErr w:type="spellEnd"/>
      <w:r w:rsidRPr="00B571F9">
        <w:rPr>
          <w:sz w:val="16"/>
        </w:rPr>
        <w:t xml:space="preserve">, so it’s not hard to imagine a malicious actor infiltrating autonomous weapons and instigating absolute </w:t>
      </w:r>
      <w:proofErr w:type="spellStart"/>
      <w:r w:rsidRPr="00B571F9">
        <w:rPr>
          <w:sz w:val="16"/>
        </w:rPr>
        <w:t>armageddon</w:t>
      </w:r>
      <w:proofErr w:type="spellEnd"/>
      <w:r w:rsidRPr="00B571F9">
        <w:rPr>
          <w:sz w:val="16"/>
        </w:rPr>
        <w:t>.  </w:t>
      </w:r>
    </w:p>
    <w:p w14:paraId="71E7C8A6" w14:textId="77777777" w:rsidR="006A77FE" w:rsidRPr="00B571F9" w:rsidRDefault="006A77FE" w:rsidP="006A77FE">
      <w:pPr>
        <w:rPr>
          <w:sz w:val="16"/>
        </w:rPr>
      </w:pPr>
      <w:r w:rsidRPr="00B571F9">
        <w:rPr>
          <w:sz w:val="16"/>
        </w:rPr>
        <w:t>If political rivalries and warmongering tendencies are not kept in check, artificial intelligence could end up being applied with the worst intentions. Some fear that, no matter how many powerful figures point out the dangers of artificial intelligence, we’re going to keep pushing the envelope with it if there’s money to be made.   </w:t>
      </w:r>
    </w:p>
    <w:p w14:paraId="6409855C" w14:textId="77777777" w:rsidR="006A77FE" w:rsidRPr="00B571F9" w:rsidRDefault="006A77FE" w:rsidP="006A77FE">
      <w:pPr>
        <w:rPr>
          <w:sz w:val="16"/>
        </w:rPr>
      </w:pPr>
      <w:r w:rsidRPr="00B571F9">
        <w:rPr>
          <w:sz w:val="16"/>
        </w:rPr>
        <w:t>“The mentality is, ‘If we can do it, we should try it; let’s see what happens,” Messina said. “‘And if we can make money off it, we’ll do a whole bunch of it.’ But that’s not unique to technology. That’s been happening forever.’”</w:t>
      </w:r>
    </w:p>
    <w:p w14:paraId="5C4DFA67" w14:textId="77777777" w:rsidR="006A77FE" w:rsidRPr="00B571F9" w:rsidRDefault="006A77FE" w:rsidP="006A77FE">
      <w:pPr>
        <w:rPr>
          <w:sz w:val="16"/>
        </w:rPr>
      </w:pPr>
      <w:r w:rsidRPr="00B571F9">
        <w:rPr>
          <w:sz w:val="16"/>
        </w:rPr>
        <w:t>The financial industry has become more receptive to AI technology’s involvement in everyday finance and trading processes. As a result, algorithmic trading could be responsible for our next major financial crisis in the markets.</w:t>
      </w:r>
    </w:p>
    <w:p w14:paraId="368C3568" w14:textId="77777777" w:rsidR="006A77FE" w:rsidRPr="00B571F9" w:rsidRDefault="006A77FE" w:rsidP="006A77FE">
      <w:pPr>
        <w:rPr>
          <w:sz w:val="16"/>
        </w:rPr>
      </w:pPr>
      <w:r w:rsidRPr="00B571F9">
        <w:rPr>
          <w:sz w:val="16"/>
        </w:rPr>
        <w:t xml:space="preserve">While AI algorithms aren’t clouded by human judgment or emotions, they also don’t </w:t>
      </w:r>
      <w:proofErr w:type="gramStart"/>
      <w:r w:rsidRPr="00B571F9">
        <w:rPr>
          <w:sz w:val="16"/>
        </w:rPr>
        <w:t>take into account</w:t>
      </w:r>
      <w:proofErr w:type="gramEnd"/>
      <w:r w:rsidRPr="00B571F9">
        <w:rPr>
          <w:sz w:val="16"/>
        </w:rPr>
        <w:t xml:space="preserve"> contexts, the interconnectedness of markets and factors like human trust and fear. These algorithms then make thousands of trades at a blistering pace with the goal of selling a few seconds later for small profits. Selling off thousands of trades could scare investors into doing the same thing, leading to sudden crashes and extreme market volatility.</w:t>
      </w:r>
    </w:p>
    <w:p w14:paraId="3BE9B784" w14:textId="77777777" w:rsidR="006A77FE" w:rsidRPr="00B571F9" w:rsidRDefault="006A77FE" w:rsidP="006A77FE">
      <w:pPr>
        <w:rPr>
          <w:sz w:val="16"/>
        </w:rPr>
      </w:pPr>
      <w:r w:rsidRPr="00B571F9">
        <w:rPr>
          <w:sz w:val="16"/>
        </w:rPr>
        <w:t>Instances like the 2010 Flash Crash and the Knight Capital Flash Crash serve as reminders of what could happen when trade-happy algorithms go berserk, regardless of whether rapid and massive trading is intentional.  </w:t>
      </w:r>
    </w:p>
    <w:p w14:paraId="1032098A" w14:textId="77777777" w:rsidR="006A77FE" w:rsidRPr="00B571F9" w:rsidRDefault="006A77FE" w:rsidP="006A77FE">
      <w:pPr>
        <w:rPr>
          <w:sz w:val="16"/>
        </w:rPr>
      </w:pPr>
      <w:r w:rsidRPr="00B571F9">
        <w:rPr>
          <w:sz w:val="16"/>
        </w:rPr>
        <w:t>This isn’t to say that AI has nothing to offer to the finance world. In fact, AI algorithms can help investors make smarter and more informed decisions on the market. But finance organizations need to make sure they understand their AI algorithms and how those algorithms make decisions. Companies should consider whether AI raises or lowers their confidence before introducing the technology to avoid stoking fears among investors and creating financial chaos.</w:t>
      </w:r>
    </w:p>
    <w:p w14:paraId="6AA4AAA7" w14:textId="77777777" w:rsidR="006A77FE" w:rsidRPr="001777CB" w:rsidRDefault="006A77FE" w:rsidP="006A77FE">
      <w:pPr>
        <w:rPr>
          <w:sz w:val="16"/>
        </w:rPr>
      </w:pPr>
      <w:r w:rsidRPr="001777CB">
        <w:rPr>
          <w:sz w:val="16"/>
        </w:rPr>
        <w:t xml:space="preserve">An </w:t>
      </w:r>
      <w:r w:rsidRPr="008F744A">
        <w:rPr>
          <w:highlight w:val="cyan"/>
          <w:u w:val="single"/>
        </w:rPr>
        <w:t>overreliance on AI technology</w:t>
      </w:r>
      <w:r w:rsidRPr="001777CB">
        <w:rPr>
          <w:u w:val="single"/>
        </w:rPr>
        <w:t xml:space="preserve"> could </w:t>
      </w:r>
      <w:r w:rsidRPr="008F744A">
        <w:rPr>
          <w:highlight w:val="cyan"/>
          <w:u w:val="single"/>
        </w:rPr>
        <w:t>result in the loss of human influence</w:t>
      </w:r>
      <w:r w:rsidRPr="001777CB">
        <w:rPr>
          <w:sz w:val="16"/>
        </w:rPr>
        <w:t xml:space="preserve"> — and a lack in human functioning — in some parts of society. Using </w:t>
      </w:r>
      <w:r w:rsidRPr="008F744A">
        <w:rPr>
          <w:highlight w:val="cyan"/>
          <w:u w:val="single"/>
        </w:rPr>
        <w:t>AI</w:t>
      </w:r>
      <w:r w:rsidRPr="001777CB">
        <w:rPr>
          <w:u w:val="single"/>
        </w:rPr>
        <w:t xml:space="preserve"> in </w:t>
      </w:r>
      <w:r w:rsidRPr="008F744A">
        <w:rPr>
          <w:highlight w:val="cyan"/>
          <w:u w:val="single"/>
        </w:rPr>
        <w:t>healthcare</w:t>
      </w:r>
      <w:r w:rsidRPr="001777CB">
        <w:rPr>
          <w:u w:val="single"/>
        </w:rPr>
        <w:t xml:space="preserve"> could </w:t>
      </w:r>
      <w:r w:rsidRPr="008F744A">
        <w:rPr>
          <w:highlight w:val="cyan"/>
          <w:u w:val="single"/>
        </w:rPr>
        <w:t>result</w:t>
      </w:r>
      <w:r w:rsidRPr="001777CB">
        <w:rPr>
          <w:u w:val="single"/>
        </w:rPr>
        <w:t xml:space="preserve"> in </w:t>
      </w:r>
      <w:r w:rsidRPr="008F744A">
        <w:rPr>
          <w:highlight w:val="cyan"/>
          <w:u w:val="single"/>
        </w:rPr>
        <w:t>reduced human empathy and reasoning</w:t>
      </w:r>
      <w:r w:rsidRPr="001777CB">
        <w:rPr>
          <w:sz w:val="16"/>
        </w:rPr>
        <w:t xml:space="preserve">, for instance. And </w:t>
      </w:r>
      <w:r w:rsidRPr="001777CB">
        <w:rPr>
          <w:u w:val="single"/>
        </w:rPr>
        <w:t>applying generative AI for creative endeavors could diminish human creativity and emotional expression</w:t>
      </w:r>
      <w:r w:rsidRPr="001777CB">
        <w:rPr>
          <w:sz w:val="16"/>
        </w:rPr>
        <w:t xml:space="preserve">. Interacting with </w:t>
      </w:r>
      <w:r w:rsidRPr="008F744A">
        <w:rPr>
          <w:highlight w:val="cyan"/>
          <w:u w:val="single"/>
        </w:rPr>
        <w:t>AI s</w:t>
      </w:r>
      <w:r w:rsidRPr="001777CB">
        <w:rPr>
          <w:u w:val="single"/>
        </w:rPr>
        <w:t>ystems too much could even cause </w:t>
      </w:r>
      <w:r w:rsidRPr="008F744A">
        <w:rPr>
          <w:highlight w:val="cyan"/>
          <w:u w:val="single"/>
        </w:rPr>
        <w:t>reduced</w:t>
      </w:r>
      <w:r w:rsidRPr="001777CB">
        <w:rPr>
          <w:u w:val="single"/>
        </w:rPr>
        <w:t xml:space="preserve"> peer </w:t>
      </w:r>
      <w:r w:rsidRPr="008F744A">
        <w:rPr>
          <w:highlight w:val="cyan"/>
          <w:u w:val="single"/>
        </w:rPr>
        <w:t>communication and social skills</w:t>
      </w:r>
      <w:r w:rsidRPr="001777CB">
        <w:rPr>
          <w:sz w:val="16"/>
        </w:rPr>
        <w:t xml:space="preserve">. </w:t>
      </w:r>
      <w:proofErr w:type="gramStart"/>
      <w:r w:rsidRPr="001777CB">
        <w:rPr>
          <w:sz w:val="16"/>
        </w:rPr>
        <w:t>So</w:t>
      </w:r>
      <w:proofErr w:type="gramEnd"/>
      <w:r w:rsidRPr="001777CB">
        <w:rPr>
          <w:sz w:val="16"/>
        </w:rPr>
        <w:t xml:space="preserve"> while AI can be very helpful for automating daily tasks, some question if </w:t>
      </w:r>
      <w:r w:rsidRPr="001777CB">
        <w:rPr>
          <w:u w:val="single"/>
        </w:rPr>
        <w:t xml:space="preserve">it might </w:t>
      </w:r>
      <w:r w:rsidRPr="008F744A">
        <w:rPr>
          <w:highlight w:val="cyan"/>
          <w:u w:val="single"/>
        </w:rPr>
        <w:t>hold back overall human intelligence, abilities and need for community</w:t>
      </w:r>
      <w:r w:rsidRPr="008F744A">
        <w:rPr>
          <w:sz w:val="16"/>
          <w:highlight w:val="cyan"/>
        </w:rPr>
        <w:t>.</w:t>
      </w:r>
    </w:p>
    <w:p w14:paraId="4A33B95C" w14:textId="77777777" w:rsidR="006A77FE" w:rsidRPr="001777CB" w:rsidRDefault="006A77FE" w:rsidP="006A77FE">
      <w:pPr>
        <w:rPr>
          <w:sz w:val="16"/>
        </w:rPr>
      </w:pPr>
      <w:r w:rsidRPr="001777CB">
        <w:rPr>
          <w:sz w:val="16"/>
        </w:rPr>
        <w:t>There also comes a worry that AI will progress in intelligence so rapidly that it will become sentient, and act beyond humans’ control — possibly in a malicious manner. Alleged reports of this sentience have already been occurring, with one popular account being from a former Google engineer who stated the AI chatbot </w:t>
      </w:r>
      <w:proofErr w:type="spellStart"/>
      <w:r w:rsidRPr="001777CB">
        <w:rPr>
          <w:sz w:val="16"/>
        </w:rPr>
        <w:t>LaMDA</w:t>
      </w:r>
      <w:proofErr w:type="spellEnd"/>
      <w:r w:rsidRPr="001777CB">
        <w:rPr>
          <w:sz w:val="16"/>
        </w:rPr>
        <w:t xml:space="preserve"> was sentient and speaking to him just as a person would. As AI’s next big milestones involve making systems with artificial general intelligence, and eventually artificial superintelligence, cries to completely stop these developments continue to rise.</w:t>
      </w:r>
    </w:p>
    <w:p w14:paraId="3D5ADF74" w14:textId="77777777" w:rsidR="006A77FE" w:rsidRPr="00B571F9" w:rsidRDefault="006A77FE" w:rsidP="006A77FE">
      <w:pPr>
        <w:rPr>
          <w:sz w:val="16"/>
        </w:rPr>
      </w:pPr>
      <w:r w:rsidRPr="00B571F9">
        <w:rPr>
          <w:sz w:val="16"/>
        </w:rPr>
        <w:lastRenderedPageBreak/>
        <w:t xml:space="preserve">As </w:t>
      </w:r>
      <w:r w:rsidRPr="00B571F9">
        <w:rPr>
          <w:highlight w:val="cyan"/>
          <w:u w:val="single"/>
        </w:rPr>
        <w:t>AI technology has become more accessible, the number of people using it for criminal activity has risen.</w:t>
      </w:r>
      <w:r w:rsidRPr="00B571F9">
        <w:rPr>
          <w:sz w:val="16"/>
        </w:rPr>
        <w:t xml:space="preserve"> Online predators can now generate images of children, making it difficult for law enforcement to determine actual cases of child abuse. And even in cases where children aren’t physically harmed, the use of children’s faces in AI-generated images presents new challenges for protecting children’s online privacy and digital safety.  </w:t>
      </w:r>
    </w:p>
    <w:p w14:paraId="623B4798" w14:textId="77777777" w:rsidR="006A77FE" w:rsidRPr="00B571F9" w:rsidRDefault="006A77FE" w:rsidP="006A77FE">
      <w:pPr>
        <w:rPr>
          <w:sz w:val="16"/>
        </w:rPr>
      </w:pPr>
      <w:r w:rsidRPr="00B571F9">
        <w:rPr>
          <w:sz w:val="16"/>
        </w:rPr>
        <w:t>Voice cloning has also become an issue, with criminals leveraging AI-generated voices to impersonate other people and commit phone scams. These examples merely scratch the surface of AI’s capabilities, so it will only become harder for local and national government agencies to adjust and keep the public informed of the latest AI-driven threats.  </w:t>
      </w:r>
    </w:p>
    <w:p w14:paraId="41406B73" w14:textId="21BEE060" w:rsidR="006A77FE" w:rsidRPr="006A77FE" w:rsidRDefault="006A77FE" w:rsidP="006A77FE">
      <w:pPr>
        <w:rPr>
          <w:sz w:val="16"/>
        </w:rPr>
      </w:pPr>
      <w:r w:rsidRPr="001777CB">
        <w:rPr>
          <w:sz w:val="16"/>
        </w:rPr>
        <w:t>Overinvesting in a specific material or sector can put economies in a precarious position. Like steel, AI could run the risk of drawing so much attention and financial resources that governments fail to develop other technologies and industries. Plus, overproducing AI technology could result in dumping the excess materials, which could potentially fall into the hands of hackers and other malicious actors.</w:t>
      </w:r>
    </w:p>
    <w:p w14:paraId="41800A96" w14:textId="78FB90C3" w:rsidR="001C4FD4" w:rsidRDefault="006A6016" w:rsidP="00ED0E82">
      <w:pPr>
        <w:pStyle w:val="Heading2"/>
      </w:pPr>
      <w:r>
        <w:lastRenderedPageBreak/>
        <w:t>Impact---</w:t>
      </w:r>
      <w:r w:rsidR="001C4FD4">
        <w:t>Military Application</w:t>
      </w:r>
    </w:p>
    <w:p w14:paraId="164F4132" w14:textId="3E0E6721" w:rsidR="001C4FD4" w:rsidRPr="001C4FD4" w:rsidRDefault="001C4FD4" w:rsidP="001C4FD4">
      <w:pPr>
        <w:pStyle w:val="Heading3"/>
      </w:pPr>
      <w:r>
        <w:lastRenderedPageBreak/>
        <w:t>Integrating Now</w:t>
      </w:r>
    </w:p>
    <w:p w14:paraId="2469C618" w14:textId="77777777" w:rsidR="001C4FD4" w:rsidRDefault="001C4FD4" w:rsidP="001C4FD4">
      <w:pPr>
        <w:pStyle w:val="Heading4"/>
      </w:pPr>
      <w:r>
        <w:t xml:space="preserve">The US government is increasing spending on AI to integrate into </w:t>
      </w:r>
      <w:proofErr w:type="gramStart"/>
      <w:r>
        <w:t>military</w:t>
      </w:r>
      <w:proofErr w:type="gramEnd"/>
    </w:p>
    <w:p w14:paraId="08E13DCB" w14:textId="77777777" w:rsidR="001C4FD4" w:rsidRDefault="001C4FD4" w:rsidP="001C4FD4">
      <w:r w:rsidRPr="003661A5">
        <w:rPr>
          <w:rStyle w:val="Style13ptBold"/>
        </w:rPr>
        <w:t>Henshall 3/29 (</w:t>
      </w:r>
      <w:r>
        <w:t xml:space="preserve">Will Henshall; Program Associate in AI governance and Policy; “The US Military’s investments into Artificial Intelligence are skyrocketing.”; 3/29/24; </w:t>
      </w:r>
      <w:proofErr w:type="gramStart"/>
      <w:r>
        <w:t>TIME ;</w:t>
      </w:r>
      <w:proofErr w:type="gramEnd"/>
      <w:r w:rsidRPr="00A64B29">
        <w:t>https://time.com/6961317/ai-artificial-intelligence-us-military-spending/</w:t>
      </w:r>
      <w:r>
        <w:t xml:space="preserve"> KK)</w:t>
      </w:r>
    </w:p>
    <w:p w14:paraId="440C5BA1" w14:textId="77777777" w:rsidR="001C4FD4" w:rsidRPr="003661A5" w:rsidRDefault="001C4FD4" w:rsidP="001C4FD4">
      <w:pPr>
        <w:rPr>
          <w:sz w:val="14"/>
        </w:rPr>
      </w:pPr>
      <w:r w:rsidRPr="003661A5">
        <w:rPr>
          <w:highlight w:val="cyan"/>
          <w:u w:val="single"/>
        </w:rPr>
        <w:t>U.S. government spending on</w:t>
      </w:r>
      <w:r w:rsidRPr="00987D70">
        <w:rPr>
          <w:u w:val="single"/>
        </w:rPr>
        <w:t xml:space="preserve"> </w:t>
      </w:r>
      <w:r w:rsidRPr="003661A5">
        <w:rPr>
          <w:highlight w:val="cyan"/>
          <w:u w:val="single"/>
        </w:rPr>
        <w:t>a</w:t>
      </w:r>
      <w:r w:rsidRPr="00987D70">
        <w:rPr>
          <w:u w:val="single"/>
        </w:rPr>
        <w:t xml:space="preserve">rtificial </w:t>
      </w:r>
      <w:r w:rsidRPr="003661A5">
        <w:rPr>
          <w:highlight w:val="cyan"/>
          <w:u w:val="single"/>
        </w:rPr>
        <w:t>i</w:t>
      </w:r>
      <w:r w:rsidRPr="00987D70">
        <w:rPr>
          <w:u w:val="single"/>
        </w:rPr>
        <w:t xml:space="preserve">ntelligence has </w:t>
      </w:r>
      <w:r w:rsidRPr="003661A5">
        <w:rPr>
          <w:highlight w:val="cyan"/>
          <w:u w:val="single"/>
        </w:rPr>
        <w:t>exploded</w:t>
      </w:r>
      <w:r w:rsidRPr="00987D70">
        <w:rPr>
          <w:u w:val="single"/>
        </w:rPr>
        <w:t xml:space="preserve"> in the past year</w:t>
      </w:r>
      <w:r w:rsidRPr="003661A5">
        <w:rPr>
          <w:sz w:val="14"/>
        </w:rPr>
        <w:t xml:space="preserve">, </w:t>
      </w:r>
      <w:r w:rsidRPr="003661A5">
        <w:rPr>
          <w:highlight w:val="cyan"/>
          <w:u w:val="single"/>
        </w:rPr>
        <w:t>driven by</w:t>
      </w:r>
      <w:r w:rsidRPr="00987D70">
        <w:rPr>
          <w:u w:val="single"/>
        </w:rPr>
        <w:t xml:space="preserve"> increased </w:t>
      </w:r>
      <w:r w:rsidRPr="003661A5">
        <w:rPr>
          <w:highlight w:val="cyan"/>
          <w:u w:val="single"/>
        </w:rPr>
        <w:t>military investments</w:t>
      </w:r>
      <w:r w:rsidRPr="003661A5">
        <w:rPr>
          <w:sz w:val="14"/>
        </w:rPr>
        <w:t xml:space="preserve">, </w:t>
      </w:r>
      <w:r w:rsidRPr="00987D70">
        <w:rPr>
          <w:u w:val="single"/>
        </w:rPr>
        <w:t>according to a report by the Brookings Institution</w:t>
      </w:r>
      <w:r w:rsidRPr="003661A5">
        <w:rPr>
          <w:sz w:val="14"/>
        </w:rPr>
        <w:t xml:space="preserve">, a think tank based in Washington D.C. </w:t>
      </w:r>
    </w:p>
    <w:p w14:paraId="292402E3" w14:textId="77777777" w:rsidR="001C4FD4" w:rsidRPr="003661A5" w:rsidRDefault="001C4FD4" w:rsidP="001C4FD4">
      <w:pPr>
        <w:rPr>
          <w:sz w:val="14"/>
        </w:rPr>
      </w:pPr>
      <w:r w:rsidRPr="003661A5">
        <w:rPr>
          <w:sz w:val="14"/>
        </w:rPr>
        <w:t xml:space="preserve">The report found that the potential </w:t>
      </w:r>
      <w:r w:rsidRPr="003661A5">
        <w:rPr>
          <w:highlight w:val="cyan"/>
          <w:u w:val="single"/>
        </w:rPr>
        <w:t>value of AI</w:t>
      </w:r>
      <w:r w:rsidRPr="00987D70">
        <w:rPr>
          <w:u w:val="single"/>
        </w:rPr>
        <w:t xml:space="preserve">-related </w:t>
      </w:r>
      <w:r w:rsidRPr="003661A5">
        <w:rPr>
          <w:highlight w:val="cyan"/>
          <w:u w:val="single"/>
        </w:rPr>
        <w:t>fed</w:t>
      </w:r>
      <w:r w:rsidRPr="00987D70">
        <w:rPr>
          <w:u w:val="single"/>
        </w:rPr>
        <w:t>eral c</w:t>
      </w:r>
      <w:r w:rsidRPr="003661A5">
        <w:rPr>
          <w:highlight w:val="cyan"/>
          <w:u w:val="single"/>
        </w:rPr>
        <w:t>ontracts</w:t>
      </w:r>
      <w:r w:rsidRPr="00987D70">
        <w:rPr>
          <w:u w:val="single"/>
        </w:rPr>
        <w:t xml:space="preserve"> </w:t>
      </w:r>
      <w:r w:rsidRPr="003661A5">
        <w:rPr>
          <w:highlight w:val="cyan"/>
          <w:u w:val="single"/>
        </w:rPr>
        <w:t>increased</w:t>
      </w:r>
      <w:r w:rsidRPr="00987D70">
        <w:rPr>
          <w:u w:val="single"/>
        </w:rPr>
        <w:t xml:space="preserve"> by almost </w:t>
      </w:r>
      <w:r w:rsidRPr="003661A5">
        <w:rPr>
          <w:highlight w:val="cyan"/>
          <w:u w:val="single"/>
        </w:rPr>
        <w:t>1,200%,</w:t>
      </w:r>
      <w:r w:rsidRPr="00987D70">
        <w:rPr>
          <w:u w:val="single"/>
        </w:rPr>
        <w:t xml:space="preserve"> from $355 million in the period leading up to August 2022, to $4.6 billion</w:t>
      </w:r>
      <w:r w:rsidRPr="003661A5">
        <w:rPr>
          <w:sz w:val="14"/>
        </w:rPr>
        <w:t xml:space="preserve"> in the period leading up to August 2023.</w:t>
      </w:r>
    </w:p>
    <w:p w14:paraId="658F784F" w14:textId="77777777" w:rsidR="001C4FD4" w:rsidRPr="003661A5" w:rsidRDefault="001C4FD4" w:rsidP="001C4FD4">
      <w:pPr>
        <w:rPr>
          <w:sz w:val="14"/>
        </w:rPr>
      </w:pPr>
      <w:r w:rsidRPr="003661A5">
        <w:rPr>
          <w:sz w:val="14"/>
        </w:rPr>
        <w:t xml:space="preserve">This </w:t>
      </w:r>
      <w:r w:rsidRPr="003661A5">
        <w:rPr>
          <w:highlight w:val="cyan"/>
          <w:u w:val="single"/>
        </w:rPr>
        <w:t>increase</w:t>
      </w:r>
      <w:r w:rsidRPr="00987D70">
        <w:rPr>
          <w:u w:val="single"/>
        </w:rPr>
        <w:t xml:space="preserve"> was almost entirely </w:t>
      </w:r>
      <w:r w:rsidRPr="003661A5">
        <w:rPr>
          <w:highlight w:val="cyan"/>
          <w:u w:val="single"/>
        </w:rPr>
        <w:t>driven by</w:t>
      </w:r>
      <w:r w:rsidRPr="00987D70">
        <w:rPr>
          <w:u w:val="single"/>
        </w:rPr>
        <w:t xml:space="preserve"> the Department of Defense (</w:t>
      </w:r>
      <w:r w:rsidRPr="003661A5">
        <w:rPr>
          <w:highlight w:val="cyan"/>
          <w:u w:val="single"/>
        </w:rPr>
        <w:t>DoD</w:t>
      </w:r>
      <w:r w:rsidRPr="003661A5">
        <w:rPr>
          <w:sz w:val="14"/>
        </w:rPr>
        <w:t xml:space="preserve">). </w:t>
      </w:r>
      <w:r w:rsidRPr="00434929">
        <w:rPr>
          <w:u w:val="single"/>
        </w:rPr>
        <w:t>The total amount committed by the DoD</w:t>
      </w:r>
      <w:r w:rsidRPr="003661A5">
        <w:rPr>
          <w:sz w:val="14"/>
        </w:rPr>
        <w:t xml:space="preserve"> to AI-related contracts </w:t>
      </w:r>
      <w:r w:rsidRPr="00434929">
        <w:rPr>
          <w:u w:val="single"/>
        </w:rPr>
        <w:t>increased from $190 million</w:t>
      </w:r>
      <w:r w:rsidRPr="003661A5">
        <w:rPr>
          <w:sz w:val="14"/>
        </w:rPr>
        <w:t xml:space="preserve"> in the period leading up to August 2022 </w:t>
      </w:r>
      <w:r w:rsidRPr="00434929">
        <w:rPr>
          <w:u w:val="single"/>
        </w:rPr>
        <w:t>to $557 million</w:t>
      </w:r>
      <w:r w:rsidRPr="003661A5">
        <w:rPr>
          <w:sz w:val="14"/>
        </w:rPr>
        <w:t xml:space="preserve"> in the period leading up to August 2023. </w:t>
      </w:r>
    </w:p>
    <w:p w14:paraId="4C07513B" w14:textId="77777777" w:rsidR="001C4FD4" w:rsidRPr="003661A5" w:rsidRDefault="001C4FD4" w:rsidP="001C4FD4">
      <w:pPr>
        <w:rPr>
          <w:sz w:val="14"/>
        </w:rPr>
      </w:pPr>
      <w:r w:rsidRPr="003661A5">
        <w:rPr>
          <w:sz w:val="14"/>
        </w:rPr>
        <w:t xml:space="preserve">The total that the DoD might spend on AI-related contracts if each contract were extended to its fullest terms grew even faster, from $269 million in the period leading up to August 2022 to $4.3 billion in the period leading up to August 2023. </w:t>
      </w:r>
      <w:r w:rsidRPr="003661A5">
        <w:rPr>
          <w:u w:val="single"/>
        </w:rPr>
        <w:t>This</w:t>
      </w:r>
      <w:r w:rsidRPr="003661A5">
        <w:rPr>
          <w:sz w:val="14"/>
        </w:rPr>
        <w:t xml:space="preserve"> potential </w:t>
      </w:r>
      <w:r w:rsidRPr="003661A5">
        <w:rPr>
          <w:u w:val="single"/>
        </w:rPr>
        <w:t>surge in military spending</w:t>
      </w:r>
      <w:r w:rsidRPr="00007131">
        <w:rPr>
          <w:u w:val="single"/>
        </w:rPr>
        <w:t xml:space="preserve"> was so large that “all other agencies become a rounding error,</w:t>
      </w:r>
      <w:r w:rsidRPr="003661A5">
        <w:rPr>
          <w:sz w:val="14"/>
        </w:rPr>
        <w:t>” the report's authors note.</w:t>
      </w:r>
    </w:p>
    <w:p w14:paraId="4FC418CD" w14:textId="77777777" w:rsidR="001C4FD4" w:rsidRPr="003661A5" w:rsidRDefault="001C4FD4" w:rsidP="001C4FD4">
      <w:pPr>
        <w:rPr>
          <w:sz w:val="14"/>
        </w:rPr>
      </w:pPr>
      <w:r w:rsidRPr="003661A5">
        <w:rPr>
          <w:sz w:val="14"/>
        </w:rPr>
        <w:t xml:space="preserve">The </w:t>
      </w:r>
      <w:r w:rsidRPr="003661A5">
        <w:rPr>
          <w:highlight w:val="cyan"/>
          <w:u w:val="single"/>
        </w:rPr>
        <w:t>DoD</w:t>
      </w:r>
      <w:r w:rsidRPr="003959DA">
        <w:rPr>
          <w:u w:val="single"/>
        </w:rPr>
        <w:t xml:space="preserve"> has made </w:t>
      </w:r>
      <w:proofErr w:type="gramStart"/>
      <w:r w:rsidRPr="003959DA">
        <w:rPr>
          <w:u w:val="single"/>
        </w:rPr>
        <w:t>a number of</w:t>
      </w:r>
      <w:proofErr w:type="gramEnd"/>
      <w:r w:rsidRPr="003959DA">
        <w:rPr>
          <w:u w:val="single"/>
        </w:rPr>
        <w:t xml:space="preserve"> recent announcements regarding its use of AI.</w:t>
      </w:r>
      <w:r w:rsidRPr="003661A5">
        <w:rPr>
          <w:sz w:val="14"/>
        </w:rPr>
        <w:t xml:space="preserve"> In November 2023 </w:t>
      </w:r>
      <w:r w:rsidRPr="003661A5">
        <w:rPr>
          <w:sz w:val="14"/>
          <w:highlight w:val="cyan"/>
        </w:rPr>
        <w:t xml:space="preserve">it </w:t>
      </w:r>
      <w:r w:rsidRPr="003661A5">
        <w:rPr>
          <w:highlight w:val="cyan"/>
          <w:u w:val="single"/>
        </w:rPr>
        <w:t>released an AI adoption strategy</w:t>
      </w:r>
      <w:r w:rsidRPr="003661A5">
        <w:rPr>
          <w:sz w:val="14"/>
        </w:rPr>
        <w:t xml:space="preserve">, and in January of this year Deputy Assistant Secretary of Defense Michael C. Horowitz stated that the </w:t>
      </w:r>
      <w:r w:rsidRPr="003661A5">
        <w:rPr>
          <w:highlight w:val="cyan"/>
          <w:u w:val="single"/>
        </w:rPr>
        <w:t>DoD</w:t>
      </w:r>
      <w:r w:rsidRPr="002600B8">
        <w:rPr>
          <w:u w:val="single"/>
        </w:rPr>
        <w:t xml:space="preserve"> had </w:t>
      </w:r>
      <w:r w:rsidRPr="003661A5">
        <w:rPr>
          <w:highlight w:val="cyan"/>
          <w:u w:val="single"/>
        </w:rPr>
        <w:t xml:space="preserve">launched </w:t>
      </w:r>
      <w:proofErr w:type="gramStart"/>
      <w:r w:rsidRPr="003661A5">
        <w:rPr>
          <w:highlight w:val="cyan"/>
          <w:u w:val="single"/>
        </w:rPr>
        <w:t>a number of</w:t>
      </w:r>
      <w:proofErr w:type="gramEnd"/>
      <w:r w:rsidRPr="003661A5">
        <w:rPr>
          <w:highlight w:val="cyan"/>
          <w:u w:val="single"/>
        </w:rPr>
        <w:t xml:space="preserve"> AI initiatives and investments</w:t>
      </w:r>
      <w:r w:rsidRPr="003661A5">
        <w:rPr>
          <w:sz w:val="14"/>
        </w:rPr>
        <w:t>.</w:t>
      </w:r>
    </w:p>
    <w:p w14:paraId="30F85E8B" w14:textId="77777777" w:rsidR="001C4FD4" w:rsidRPr="003661A5" w:rsidRDefault="001C4FD4" w:rsidP="001C4FD4">
      <w:pPr>
        <w:rPr>
          <w:sz w:val="14"/>
        </w:rPr>
      </w:pPr>
      <w:r w:rsidRPr="003661A5">
        <w:rPr>
          <w:sz w:val="14"/>
        </w:rPr>
        <w:t>These announcements, and the dramatic increase in AI spending, come at a time of fierce technological competition between the U.S. and China. The AI superpowers are nurturing their domestic industries for the semiconductor chips required to develop the most powerful AI models, while the U.S. government has imposed export restrictions that aim to prevent China from acquiring the most advanced chips.</w:t>
      </w:r>
    </w:p>
    <w:p w14:paraId="434FCDD1" w14:textId="77777777" w:rsidR="001C4FD4" w:rsidRPr="003661A5" w:rsidRDefault="001C4FD4" w:rsidP="001C4FD4">
      <w:pPr>
        <w:rPr>
          <w:sz w:val="14"/>
        </w:rPr>
      </w:pPr>
      <w:r w:rsidRPr="003661A5">
        <w:rPr>
          <w:sz w:val="14"/>
        </w:rPr>
        <w:t xml:space="preserve">When asked for comment, a DoD official questioned the accuracy of the Brookings analysis, pointing out that, for example, the department requested $874 million in fiscal year 2022 for AI research, development, testing and evaluation and $1.8 billion for AI research, development, testing and evaluation in fiscal year 2024. </w:t>
      </w:r>
    </w:p>
    <w:p w14:paraId="6797A42A" w14:textId="77777777" w:rsidR="001C4FD4" w:rsidRPr="003661A5" w:rsidRDefault="001C4FD4" w:rsidP="001C4FD4">
      <w:pPr>
        <w:rPr>
          <w:sz w:val="14"/>
        </w:rPr>
      </w:pPr>
      <w:r w:rsidRPr="003661A5">
        <w:rPr>
          <w:sz w:val="14"/>
        </w:rPr>
        <w:t xml:space="preserve">But despite the substantial increase, public expenditures on AI are dwarfed by those of big tech companies. In the private sector, AI researchers and engineers command salaries in the millions. Companies are investing heavily in the computational resources required for cutting-edge AI systems, too. </w:t>
      </w:r>
      <w:proofErr w:type="gramStart"/>
      <w:r w:rsidRPr="003661A5">
        <w:rPr>
          <w:sz w:val="14"/>
        </w:rPr>
        <w:t>Mark Zuckerberg, founder and CEO of Meta,</w:t>
      </w:r>
      <w:proofErr w:type="gramEnd"/>
      <w:r w:rsidRPr="003661A5">
        <w:rPr>
          <w:sz w:val="14"/>
        </w:rPr>
        <w:t xml:space="preserve"> recently claimed that by the end of 2024, his company would own more than 340,000 Nvidia H100 GPUs, the semiconductor chip of choice for advanced AI models, which cost around $30,000 each. Microsoft is reportedly annually investing more than $50 billion into data centers packed with semiconductor chips.</w:t>
      </w:r>
    </w:p>
    <w:p w14:paraId="3F81C5E9" w14:textId="77777777" w:rsidR="001C4FD4" w:rsidRPr="003661A5" w:rsidRDefault="001C4FD4" w:rsidP="001C4FD4">
      <w:pPr>
        <w:rPr>
          <w:sz w:val="14"/>
        </w:rPr>
      </w:pPr>
      <w:r w:rsidRPr="003661A5">
        <w:rPr>
          <w:sz w:val="14"/>
        </w:rPr>
        <w:t xml:space="preserve">Even putting aside expenditures on AI infrastructure, the private sector significantly outspends the public sector on AI, says Josh </w:t>
      </w:r>
      <w:proofErr w:type="spellStart"/>
      <w:r w:rsidRPr="003661A5">
        <w:rPr>
          <w:sz w:val="14"/>
        </w:rPr>
        <w:t>Wallin</w:t>
      </w:r>
      <w:proofErr w:type="spellEnd"/>
      <w:r w:rsidRPr="003661A5">
        <w:rPr>
          <w:sz w:val="14"/>
        </w:rPr>
        <w:t>, a Fellow in the Defense Program at D.C.-based think tank Center for a New American Security. This is unlikely to change, given how general-purpose of a technology AI is, he argues.</w:t>
      </w:r>
    </w:p>
    <w:p w14:paraId="70924FA3" w14:textId="77777777" w:rsidR="001C4FD4" w:rsidRPr="003661A5" w:rsidRDefault="001C4FD4" w:rsidP="001C4FD4">
      <w:pPr>
        <w:rPr>
          <w:sz w:val="14"/>
        </w:rPr>
      </w:pPr>
      <w:r w:rsidRPr="003661A5">
        <w:rPr>
          <w:sz w:val="14"/>
        </w:rPr>
        <w:t xml:space="preserve">The Brookings report also found that the size of the contracts awarded was starting to increase, reflecting a shift from small-scale experimentation to larger-scale implementation. AI’s technological maturation, rather than geopolitical competition with China, is responsible for the surge in military AI spending, says </w:t>
      </w:r>
      <w:proofErr w:type="spellStart"/>
      <w:proofErr w:type="gramStart"/>
      <w:r w:rsidRPr="003661A5">
        <w:rPr>
          <w:sz w:val="14"/>
        </w:rPr>
        <w:t>Walli</w:t>
      </w:r>
      <w:proofErr w:type="spellEnd"/>
      <w:proofErr w:type="gramEnd"/>
    </w:p>
    <w:p w14:paraId="380611CF" w14:textId="77777777" w:rsidR="001C4FD4" w:rsidRDefault="001C4FD4" w:rsidP="001C4FD4">
      <w:pPr>
        <w:rPr>
          <w:sz w:val="14"/>
        </w:rPr>
      </w:pPr>
      <w:r w:rsidRPr="003661A5">
        <w:rPr>
          <w:sz w:val="14"/>
        </w:rPr>
        <w:t xml:space="preserve">“DoD has obviously been aware of the fact that we are up against potential adversaries in terms of AI development,” says </w:t>
      </w:r>
      <w:proofErr w:type="spellStart"/>
      <w:r w:rsidRPr="003661A5">
        <w:rPr>
          <w:sz w:val="14"/>
        </w:rPr>
        <w:t>Wallin</w:t>
      </w:r>
      <w:proofErr w:type="spellEnd"/>
      <w:r w:rsidRPr="003661A5">
        <w:rPr>
          <w:sz w:val="14"/>
        </w:rPr>
        <w:t>. “DoD has been investing for the last several years in capability development, and they're finally just getting to the point where they're having to actually deploy, validate, and do a lot more large-scale experimenting.”</w:t>
      </w:r>
    </w:p>
    <w:p w14:paraId="22DA1BD0" w14:textId="1FC55735" w:rsidR="001C4FD4" w:rsidRPr="001C4FD4" w:rsidRDefault="001C4FD4" w:rsidP="001C4FD4">
      <w:pPr>
        <w:rPr>
          <w:sz w:val="14"/>
        </w:rPr>
      </w:pPr>
      <w:r w:rsidRPr="00814832">
        <w:rPr>
          <w:sz w:val="14"/>
        </w:rPr>
        <w:t>Artificial intelligence will change our everyday lives in innumerable ways: how governments serve their citizens; how we drive (and get driven); how we handle and, we hope, protect our finances; how doctors diagnose and treat diseases; even how my students research and write their essays.</w:t>
      </w:r>
    </w:p>
    <w:p w14:paraId="48A980CB" w14:textId="77777777" w:rsidR="0032103B" w:rsidRPr="0075554B" w:rsidRDefault="0032103B" w:rsidP="0032103B">
      <w:pPr>
        <w:pStyle w:val="Heading4"/>
      </w:pPr>
      <w:r>
        <w:t xml:space="preserve">The DOD is currently spending massive amounts of money on AI development for the </w:t>
      </w:r>
      <w:proofErr w:type="gramStart"/>
      <w:r>
        <w:t>military;</w:t>
      </w:r>
      <w:proofErr w:type="gramEnd"/>
      <w:r>
        <w:t xml:space="preserve"> most recent data shows.</w:t>
      </w:r>
    </w:p>
    <w:p w14:paraId="29BED852" w14:textId="77777777" w:rsidR="0032103B" w:rsidRDefault="0032103B" w:rsidP="0032103B">
      <w:r w:rsidRPr="0075554B">
        <w:rPr>
          <w:rStyle w:val="Style13ptBold"/>
        </w:rPr>
        <w:t>Henshall '24</w:t>
      </w:r>
      <w:r w:rsidRPr="0075554B">
        <w:t xml:space="preserve"> [Will;</w:t>
      </w:r>
      <w:r>
        <w:t xml:space="preserve"> Times editorial fellow focusing on AI and citing a report from Brookings Institute</w:t>
      </w:r>
      <w:r w:rsidRPr="0075554B">
        <w:t>; 3-29-2024; "U.S. Military Spending on AI Surges"; TIME; https://time.com/6961317/ai-artificial-intelligence-us-military-spending/; accessed 7-28-2024, AY]</w:t>
      </w:r>
    </w:p>
    <w:p w14:paraId="0B514AA6" w14:textId="081AAA77" w:rsidR="0032103B" w:rsidRPr="0032103B" w:rsidRDefault="0032103B" w:rsidP="0032103B">
      <w:pPr>
        <w:rPr>
          <w:sz w:val="14"/>
        </w:rPr>
      </w:pPr>
      <w:r w:rsidRPr="0075554B">
        <w:rPr>
          <w:highlight w:val="cyan"/>
          <w:u w:val="single"/>
        </w:rPr>
        <w:lastRenderedPageBreak/>
        <w:t>U.S. government spending on artificial intelligence has exploded in the past year</w:t>
      </w:r>
      <w:r w:rsidRPr="0075554B">
        <w:rPr>
          <w:u w:val="single"/>
        </w:rPr>
        <w:t xml:space="preserve">, driven by increased military investments, according to a report by the Brookings Institution, a think tank based in Washington D.C. </w:t>
      </w:r>
      <w:r w:rsidR="007D75D7" w:rsidRPr="007D75D7">
        <w:rPr>
          <w:sz w:val="12"/>
        </w:rPr>
        <w:t>¶</w:t>
      </w:r>
      <w:r w:rsidRPr="0075554B">
        <w:rPr>
          <w:sz w:val="12"/>
          <w:u w:val="single"/>
        </w:rPr>
        <w:t xml:space="preserve"> </w:t>
      </w:r>
      <w:r w:rsidRPr="0075554B">
        <w:rPr>
          <w:sz w:val="14"/>
        </w:rPr>
        <w:t xml:space="preserve">The report found that the potential value of AI-related federal contracts increased by almost 1,200%, from </w:t>
      </w:r>
      <w:r w:rsidRPr="0075554B">
        <w:rPr>
          <w:highlight w:val="cyan"/>
          <w:u w:val="single"/>
        </w:rPr>
        <w:t xml:space="preserve">$355 million </w:t>
      </w:r>
      <w:r w:rsidRPr="00442F6E">
        <w:rPr>
          <w:u w:val="single"/>
        </w:rPr>
        <w:t xml:space="preserve">in the period leading up to August 2022, </w:t>
      </w:r>
      <w:r w:rsidRPr="0075554B">
        <w:rPr>
          <w:highlight w:val="cyan"/>
          <w:u w:val="single"/>
        </w:rPr>
        <w:t xml:space="preserve">to $4.6 billion in </w:t>
      </w:r>
      <w:r w:rsidRPr="00442F6E">
        <w:rPr>
          <w:u w:val="single"/>
        </w:rPr>
        <w:t>the period leading up to</w:t>
      </w:r>
      <w:r w:rsidRPr="0075554B">
        <w:rPr>
          <w:highlight w:val="cyan"/>
          <w:u w:val="single"/>
        </w:rPr>
        <w:t xml:space="preserve"> August 2023.</w:t>
      </w:r>
      <w:r w:rsidR="007D75D7" w:rsidRPr="007D75D7">
        <w:rPr>
          <w:sz w:val="12"/>
        </w:rPr>
        <w:t>¶</w:t>
      </w:r>
      <w:r w:rsidRPr="0075554B">
        <w:rPr>
          <w:sz w:val="12"/>
          <w:u w:val="single"/>
        </w:rPr>
        <w:t xml:space="preserve"> </w:t>
      </w:r>
      <w:r w:rsidRPr="0075554B">
        <w:rPr>
          <w:highlight w:val="cyan"/>
          <w:u w:val="single"/>
        </w:rPr>
        <w:t xml:space="preserve">This increase was </w:t>
      </w:r>
      <w:r w:rsidRPr="00442F6E">
        <w:rPr>
          <w:u w:val="single"/>
        </w:rPr>
        <w:t xml:space="preserve">almost entirely </w:t>
      </w:r>
      <w:r w:rsidRPr="0075554B">
        <w:rPr>
          <w:highlight w:val="cyan"/>
          <w:u w:val="single"/>
        </w:rPr>
        <w:t>driven by the Department of Defense (DoD).</w:t>
      </w:r>
      <w:r w:rsidRPr="0075554B">
        <w:rPr>
          <w:u w:val="single"/>
        </w:rPr>
        <w:t xml:space="preserve"> The total amount committed by the DoD to AI-related contracts increased from $190 million in the period leading up to August 2022 to $557 million in the period leading up to August 2023</w:t>
      </w:r>
      <w:r w:rsidRPr="0075554B">
        <w:rPr>
          <w:sz w:val="14"/>
        </w:rPr>
        <w:t xml:space="preserve">. </w:t>
      </w:r>
      <w:r w:rsidR="007D75D7" w:rsidRPr="007D75D7">
        <w:rPr>
          <w:sz w:val="12"/>
        </w:rPr>
        <w:t>¶</w:t>
      </w:r>
      <w:r w:rsidRPr="0075554B">
        <w:rPr>
          <w:sz w:val="14"/>
        </w:rPr>
        <w:t xml:space="preserve"> The total that the DoD might spend on AI-related contracts if each contract were extended to its fullest terms grew even faster, from $269 million in the period leading up to August 2022 to $4.3 billion in the period leading up to August 2023. This potential surge in military spending was so large that “all other agencies become a rounding error,” the report's authors note.</w:t>
      </w:r>
    </w:p>
    <w:p w14:paraId="097865DD" w14:textId="1FE0BA21" w:rsidR="001C4FD4" w:rsidRDefault="001C4FD4" w:rsidP="001C4FD4">
      <w:pPr>
        <w:pStyle w:val="Heading4"/>
      </w:pPr>
      <w:r>
        <w:t xml:space="preserve">The DOD Is going to integrate AI into the military, and it will be used for </w:t>
      </w:r>
      <w:proofErr w:type="gramStart"/>
      <w:r>
        <w:t>combat</w:t>
      </w:r>
      <w:proofErr w:type="gramEnd"/>
    </w:p>
    <w:p w14:paraId="6AE88F6C" w14:textId="77777777" w:rsidR="001C4FD4" w:rsidRPr="00B22C04" w:rsidRDefault="001C4FD4" w:rsidP="001C4FD4">
      <w:r w:rsidRPr="00931A67">
        <w:rPr>
          <w:rStyle w:val="Style13ptBold"/>
        </w:rPr>
        <w:t>Clark 23</w:t>
      </w:r>
      <w:r>
        <w:t xml:space="preserve"> (</w:t>
      </w:r>
      <w:proofErr w:type="spellStart"/>
      <w:r>
        <w:t>Joeseph</w:t>
      </w:r>
      <w:proofErr w:type="spellEnd"/>
      <w:r>
        <w:t xml:space="preserve"> Clark; Journalist with focus on </w:t>
      </w:r>
      <w:proofErr w:type="spellStart"/>
      <w:r>
        <w:t>millitary</w:t>
      </w:r>
      <w:proofErr w:type="spellEnd"/>
      <w:r>
        <w:t xml:space="preserve"> affairs; “DOD Releases AI adoption strategy”; 11/2/23; Department of Defense News; </w:t>
      </w:r>
      <w:r w:rsidRPr="00A64B29">
        <w:t>https://www.defense.gov/News/News-Stories/Article/Article/3578219/dod-releases-ai-adoption-strategy/</w:t>
      </w:r>
      <w:r>
        <w:t xml:space="preserve"> KK)</w:t>
      </w:r>
    </w:p>
    <w:p w14:paraId="76D30EA7" w14:textId="77777777" w:rsidR="001C4FD4" w:rsidRPr="008E397D" w:rsidRDefault="001C4FD4" w:rsidP="001C4FD4">
      <w:pPr>
        <w:rPr>
          <w:sz w:val="14"/>
        </w:rPr>
      </w:pPr>
      <w:r w:rsidRPr="000A6497">
        <w:rPr>
          <w:highlight w:val="cyan"/>
          <w:u w:val="single"/>
        </w:rPr>
        <w:t>The</w:t>
      </w:r>
      <w:r w:rsidRPr="000A6497">
        <w:rPr>
          <w:u w:val="single"/>
        </w:rPr>
        <w:t xml:space="preserve"> Pentagon's 2023 Data, Analytics and Artificial Intelligence Adoption Strategy builds upon years of </w:t>
      </w:r>
      <w:r w:rsidRPr="000A6497">
        <w:rPr>
          <w:highlight w:val="cyan"/>
          <w:u w:val="single"/>
        </w:rPr>
        <w:t>DOD</w:t>
      </w:r>
      <w:r w:rsidRPr="008E397D">
        <w:rPr>
          <w:sz w:val="14"/>
        </w:rPr>
        <w:t xml:space="preserve"> leadership in the development of AI and further solidifies the United States' competitive advantage in fielding the emerging technology, defense officials said.  </w:t>
      </w:r>
    </w:p>
    <w:p w14:paraId="19E61694" w14:textId="77777777" w:rsidR="001C4FD4" w:rsidRPr="008E397D" w:rsidRDefault="001C4FD4" w:rsidP="001C4FD4">
      <w:pPr>
        <w:rPr>
          <w:sz w:val="14"/>
        </w:rPr>
      </w:pPr>
      <w:r w:rsidRPr="008E397D">
        <w:rPr>
          <w:sz w:val="14"/>
        </w:rPr>
        <w:t xml:space="preserve">"As we </w:t>
      </w:r>
      <w:r w:rsidRPr="00667242">
        <w:rPr>
          <w:highlight w:val="cyan"/>
          <w:u w:val="single"/>
        </w:rPr>
        <w:t>focused on integrating AI</w:t>
      </w:r>
      <w:r w:rsidRPr="00667242">
        <w:rPr>
          <w:u w:val="single"/>
        </w:rPr>
        <w:t xml:space="preserve"> </w:t>
      </w:r>
      <w:r w:rsidRPr="00667242">
        <w:rPr>
          <w:highlight w:val="cyan"/>
          <w:u w:val="single"/>
        </w:rPr>
        <w:t>into</w:t>
      </w:r>
      <w:r w:rsidRPr="00667242">
        <w:rPr>
          <w:u w:val="single"/>
        </w:rPr>
        <w:t xml:space="preserve"> our </w:t>
      </w:r>
      <w:r w:rsidRPr="00667242">
        <w:rPr>
          <w:highlight w:val="cyan"/>
          <w:u w:val="single"/>
        </w:rPr>
        <w:t>operations</w:t>
      </w:r>
      <w:r w:rsidRPr="00667242">
        <w:rPr>
          <w:u w:val="single"/>
        </w:rPr>
        <w:t xml:space="preserve"> responsibly and at speed</w:t>
      </w:r>
      <w:r w:rsidRPr="008E397D">
        <w:rPr>
          <w:sz w:val="14"/>
        </w:rPr>
        <w:t>, our main reason for doing so has been straight forward: because it improves our decision advantage," Deputy Defense Secretary Kathleen Hicks said while unveiling the strategy at the Pentagon.</w:t>
      </w:r>
    </w:p>
    <w:p w14:paraId="2AFCF3A0" w14:textId="77777777" w:rsidR="001C4FD4" w:rsidRPr="008E397D" w:rsidRDefault="001C4FD4" w:rsidP="001C4FD4">
      <w:pPr>
        <w:rPr>
          <w:sz w:val="14"/>
        </w:rPr>
      </w:pPr>
      <w:r w:rsidRPr="008E397D">
        <w:rPr>
          <w:sz w:val="14"/>
        </w:rPr>
        <w:t xml:space="preserve">"From the standpoint of deterring and defending against aggression, AI-enabled systems can help accelerate the speed of commanders' decisions and improve the quality and accuracy of those decisions, which can be decisive in deterring a fight and winning in a fight," she said.  </w:t>
      </w:r>
    </w:p>
    <w:p w14:paraId="451AFC05" w14:textId="77777777" w:rsidR="001C4FD4" w:rsidRPr="008E397D" w:rsidRDefault="001C4FD4" w:rsidP="001C4FD4">
      <w:pPr>
        <w:rPr>
          <w:sz w:val="14"/>
        </w:rPr>
      </w:pPr>
      <w:r w:rsidRPr="008E397D">
        <w:rPr>
          <w:sz w:val="14"/>
        </w:rPr>
        <w:t xml:space="preserve">The latest blueprint, which was developed by the Chief Digital and AI Office, builds </w:t>
      </w:r>
      <w:proofErr w:type="gramStart"/>
      <w:r w:rsidRPr="008E397D">
        <w:rPr>
          <w:sz w:val="14"/>
        </w:rPr>
        <w:t>upon</w:t>
      </w:r>
      <w:proofErr w:type="gramEnd"/>
      <w:r w:rsidRPr="008E397D">
        <w:rPr>
          <w:sz w:val="14"/>
        </w:rPr>
        <w:t xml:space="preserve"> and supersedes the 2018 DOD AI Strategy and revised DOD Data Strategy, published in 2020, which have laid the groundwork for the department's approach to fielding AI-enabled capabilities.  </w:t>
      </w:r>
    </w:p>
    <w:p w14:paraId="37431CD1" w14:textId="77777777" w:rsidR="001C4FD4" w:rsidRPr="008E397D" w:rsidRDefault="001C4FD4" w:rsidP="001C4FD4">
      <w:pPr>
        <w:rPr>
          <w:sz w:val="14"/>
        </w:rPr>
      </w:pPr>
      <w:r w:rsidRPr="008E397D">
        <w:rPr>
          <w:sz w:val="14"/>
        </w:rPr>
        <w:t>The new document aims to provide a foundation from which the DOD can continue to leverage emerging AI capabilities well into the future.</w:t>
      </w:r>
    </w:p>
    <w:p w14:paraId="24B53EF7" w14:textId="77777777" w:rsidR="001C4FD4" w:rsidRPr="008E397D" w:rsidRDefault="001C4FD4" w:rsidP="001C4FD4">
      <w:pPr>
        <w:rPr>
          <w:sz w:val="14"/>
        </w:rPr>
      </w:pPr>
      <w:r w:rsidRPr="008E397D">
        <w:rPr>
          <w:sz w:val="14"/>
        </w:rPr>
        <w:t xml:space="preserve">"Technologies evolve. Things are going to change next week, next year, next decade. And what wins today might not win tomorrow," said DOD Chief Digital and AI Officer Craig Martell. </w:t>
      </w:r>
    </w:p>
    <w:p w14:paraId="583D56AE" w14:textId="77777777" w:rsidR="001C4FD4" w:rsidRPr="008E397D" w:rsidRDefault="001C4FD4" w:rsidP="001C4FD4">
      <w:pPr>
        <w:rPr>
          <w:sz w:val="14"/>
        </w:rPr>
      </w:pPr>
      <w:r w:rsidRPr="008E397D">
        <w:rPr>
          <w:sz w:val="14"/>
        </w:rPr>
        <w:t xml:space="preserve">"Rather than identify a handful of AI-enabled warfighting capabilities that will beat our adversaries, our strategy outlines the approach to strengthening the organizational environment within which our people can continuously deploy data analytics and AI capabilities for enduring decision advantage," he said.  </w:t>
      </w:r>
    </w:p>
    <w:p w14:paraId="44333FF4" w14:textId="77777777" w:rsidR="001C4FD4" w:rsidRPr="008E397D" w:rsidRDefault="001C4FD4" w:rsidP="001C4FD4">
      <w:pPr>
        <w:rPr>
          <w:sz w:val="14"/>
        </w:rPr>
      </w:pPr>
    </w:p>
    <w:p w14:paraId="7D295F4F" w14:textId="77777777" w:rsidR="001C4FD4" w:rsidRPr="00B11F70" w:rsidRDefault="001C4FD4" w:rsidP="001C4FD4">
      <w:pPr>
        <w:rPr>
          <w:u w:val="single"/>
        </w:rPr>
      </w:pPr>
      <w:r w:rsidRPr="008E397D">
        <w:rPr>
          <w:sz w:val="14"/>
        </w:rPr>
        <w:t xml:space="preserve">The strategy prescribes an agile approach to </w:t>
      </w:r>
      <w:r w:rsidRPr="001E543C">
        <w:rPr>
          <w:highlight w:val="cyan"/>
          <w:u w:val="single"/>
        </w:rPr>
        <w:t>AI development and applic</w:t>
      </w:r>
      <w:r w:rsidRPr="000A6497">
        <w:rPr>
          <w:highlight w:val="cyan"/>
          <w:u w:val="single"/>
        </w:rPr>
        <w:t>ation</w:t>
      </w:r>
      <w:r w:rsidRPr="008E397D">
        <w:rPr>
          <w:sz w:val="14"/>
        </w:rPr>
        <w:t xml:space="preserve">, emphasizing speed of delivery </w:t>
      </w:r>
      <w:r w:rsidRPr="00CC72B0">
        <w:rPr>
          <w:highlight w:val="cyan"/>
          <w:u w:val="single"/>
        </w:rPr>
        <w:t>and adoption</w:t>
      </w:r>
      <w:r w:rsidRPr="00B11F70">
        <w:rPr>
          <w:u w:val="single"/>
        </w:rPr>
        <w:t xml:space="preserve"> at scale </w:t>
      </w:r>
      <w:r w:rsidRPr="000A6497">
        <w:rPr>
          <w:highlight w:val="cyan"/>
          <w:u w:val="single"/>
        </w:rPr>
        <w:t>leading to</w:t>
      </w:r>
      <w:r w:rsidRPr="00B11F70">
        <w:rPr>
          <w:u w:val="single"/>
        </w:rPr>
        <w:t xml:space="preserve"> five specific decision advantage outcomes: </w:t>
      </w:r>
    </w:p>
    <w:p w14:paraId="373A5A94" w14:textId="77777777" w:rsidR="001C4FD4" w:rsidRPr="008E397D" w:rsidRDefault="001C4FD4" w:rsidP="001C4FD4">
      <w:pPr>
        <w:rPr>
          <w:sz w:val="14"/>
        </w:rPr>
      </w:pPr>
      <w:r w:rsidRPr="008E397D">
        <w:rPr>
          <w:sz w:val="14"/>
        </w:rPr>
        <w:t>Superior battlespace awareness and understanding</w:t>
      </w:r>
    </w:p>
    <w:p w14:paraId="54B1A36D" w14:textId="77777777" w:rsidR="001C4FD4" w:rsidRPr="008E397D" w:rsidRDefault="001C4FD4" w:rsidP="001C4FD4">
      <w:pPr>
        <w:rPr>
          <w:sz w:val="14"/>
        </w:rPr>
      </w:pPr>
      <w:r w:rsidRPr="008E397D">
        <w:rPr>
          <w:sz w:val="14"/>
        </w:rPr>
        <w:t>Adaptive force planning and application</w:t>
      </w:r>
    </w:p>
    <w:p w14:paraId="3DD76743" w14:textId="77777777" w:rsidR="001C4FD4" w:rsidRPr="000A6497" w:rsidRDefault="001C4FD4" w:rsidP="001C4FD4">
      <w:pPr>
        <w:rPr>
          <w:u w:val="single"/>
        </w:rPr>
      </w:pPr>
      <w:r w:rsidRPr="00CC72B0">
        <w:rPr>
          <w:highlight w:val="cyan"/>
          <w:u w:val="single"/>
        </w:rPr>
        <w:t>Fast</w:t>
      </w:r>
      <w:r w:rsidRPr="000A6497">
        <w:rPr>
          <w:u w:val="single"/>
        </w:rPr>
        <w:t xml:space="preserve">, </w:t>
      </w:r>
      <w:proofErr w:type="gramStart"/>
      <w:r w:rsidRPr="000A6497">
        <w:rPr>
          <w:highlight w:val="cyan"/>
          <w:u w:val="single"/>
        </w:rPr>
        <w:t>precise</w:t>
      </w:r>
      <w:proofErr w:type="gramEnd"/>
      <w:r w:rsidRPr="000A6497">
        <w:rPr>
          <w:u w:val="single"/>
        </w:rPr>
        <w:t xml:space="preserve"> and resilient </w:t>
      </w:r>
      <w:r w:rsidRPr="000A6497">
        <w:rPr>
          <w:highlight w:val="cyan"/>
          <w:u w:val="single"/>
        </w:rPr>
        <w:t>kill</w:t>
      </w:r>
      <w:r w:rsidRPr="000A6497">
        <w:rPr>
          <w:u w:val="single"/>
        </w:rPr>
        <w:t xml:space="preserve"> </w:t>
      </w:r>
      <w:r w:rsidRPr="000A6497">
        <w:rPr>
          <w:highlight w:val="cyan"/>
          <w:u w:val="single"/>
        </w:rPr>
        <w:t>chains</w:t>
      </w:r>
    </w:p>
    <w:p w14:paraId="63BDF54D" w14:textId="452B379C" w:rsidR="001C4FD4" w:rsidRDefault="001C4FD4" w:rsidP="001C4FD4">
      <w:r>
        <w:t>for our nation."</w:t>
      </w:r>
    </w:p>
    <w:p w14:paraId="122D7294" w14:textId="77777777" w:rsidR="0032103B" w:rsidRDefault="0032103B" w:rsidP="0032103B">
      <w:pPr>
        <w:pStyle w:val="Heading4"/>
      </w:pPr>
      <w:r>
        <w:t>DOD is incorporating AI into deterrence and decision making.</w:t>
      </w:r>
    </w:p>
    <w:p w14:paraId="749142B2" w14:textId="77777777" w:rsidR="0032103B" w:rsidRPr="00215919" w:rsidRDefault="0032103B" w:rsidP="0032103B">
      <w:r w:rsidRPr="00523932">
        <w:rPr>
          <w:rStyle w:val="Style13ptBold"/>
        </w:rPr>
        <w:t>Clark '23</w:t>
      </w:r>
      <w:r w:rsidRPr="00215919">
        <w:t xml:space="preserve"> [</w:t>
      </w:r>
      <w:r>
        <w:t>Joseph</w:t>
      </w:r>
      <w:r w:rsidRPr="00215919">
        <w:t>;</w:t>
      </w:r>
      <w:r>
        <w:t xml:space="preserve"> Journalist for the DOD News, official news site for the </w:t>
      </w:r>
      <w:proofErr w:type="gramStart"/>
      <w:r>
        <w:t>DOD</w:t>
      </w:r>
      <w:r w:rsidRPr="00215919">
        <w:t xml:space="preserve"> ;</w:t>
      </w:r>
      <w:proofErr w:type="gramEnd"/>
      <w:r w:rsidRPr="00215919">
        <w:t xml:space="preserve"> 11-2-2023; "DOD Releases AI Adoption Strategy"; U.S. Department of Defense; https://www.defense.gov/News/News-Stories/Article/Article/3578219/dod-releases-ai-adoption-strategy/; accessed 7-28-2024, AY]</w:t>
      </w:r>
    </w:p>
    <w:p w14:paraId="03B8A9F1" w14:textId="440AFAC4" w:rsidR="0032103B" w:rsidRPr="00C963AD" w:rsidRDefault="0032103B" w:rsidP="0032103B">
      <w:pPr>
        <w:rPr>
          <w:sz w:val="10"/>
        </w:rPr>
      </w:pPr>
      <w:r w:rsidRPr="00215919">
        <w:rPr>
          <w:sz w:val="10"/>
        </w:rPr>
        <w:t xml:space="preserve">The Pentagon's 2023 Data, Analytics and Artificial Intelligence Adoption Strategy builds upon years of DOD leadership in the development of AI and further solidifies the United States' competitive advantage in fielding the emerging technology, defense officials said. </w:t>
      </w:r>
      <w:r w:rsidR="007D75D7" w:rsidRPr="007D75D7">
        <w:rPr>
          <w:sz w:val="12"/>
        </w:rPr>
        <w:t>¶</w:t>
      </w:r>
      <w:r w:rsidRPr="00215919">
        <w:rPr>
          <w:sz w:val="10"/>
        </w:rPr>
        <w:t xml:space="preserve"> "</w:t>
      </w:r>
      <w:r w:rsidRPr="00215919">
        <w:rPr>
          <w:u w:val="single"/>
        </w:rPr>
        <w:t xml:space="preserve">As </w:t>
      </w:r>
      <w:r w:rsidRPr="00215919">
        <w:rPr>
          <w:highlight w:val="cyan"/>
          <w:u w:val="single"/>
        </w:rPr>
        <w:t>we focused</w:t>
      </w:r>
      <w:r w:rsidRPr="00215919">
        <w:rPr>
          <w:u w:val="single"/>
        </w:rPr>
        <w:t xml:space="preserve"> </w:t>
      </w:r>
      <w:r w:rsidRPr="00215919">
        <w:rPr>
          <w:highlight w:val="cyan"/>
          <w:u w:val="single"/>
        </w:rPr>
        <w:t xml:space="preserve">on integrating AI into our operations </w:t>
      </w:r>
      <w:r w:rsidRPr="00215919">
        <w:rPr>
          <w:u w:val="single"/>
        </w:rPr>
        <w:t xml:space="preserve">responsibly and at speed, our main reason for doing so has been straight forward: </w:t>
      </w:r>
      <w:r w:rsidRPr="00215919">
        <w:rPr>
          <w:highlight w:val="cyan"/>
          <w:u w:val="single"/>
        </w:rPr>
        <w:t>because it improves our decision advantage,"</w:t>
      </w:r>
      <w:r w:rsidRPr="00215919">
        <w:rPr>
          <w:sz w:val="10"/>
        </w:rPr>
        <w:t xml:space="preserve"> Deputy Defense Secretary </w:t>
      </w:r>
      <w:r w:rsidRPr="00215919">
        <w:rPr>
          <w:sz w:val="10"/>
        </w:rPr>
        <w:lastRenderedPageBreak/>
        <w:t>Kathleen Hicks said while unveiling the strategy at the Pentagon.</w:t>
      </w:r>
      <w:r w:rsidR="007D75D7" w:rsidRPr="007D75D7">
        <w:rPr>
          <w:sz w:val="12"/>
        </w:rPr>
        <w:t>¶</w:t>
      </w:r>
      <w:r w:rsidRPr="00215919">
        <w:rPr>
          <w:sz w:val="10"/>
        </w:rPr>
        <w:t xml:space="preserve"> "</w:t>
      </w:r>
      <w:r w:rsidRPr="00442F6E">
        <w:rPr>
          <w:u w:val="single"/>
        </w:rPr>
        <w:t>From the standpoint of deterring and defending against aggression,</w:t>
      </w:r>
      <w:r w:rsidRPr="00215919">
        <w:rPr>
          <w:highlight w:val="cyan"/>
          <w:u w:val="single"/>
        </w:rPr>
        <w:t xml:space="preserve"> AI-enabled systems</w:t>
      </w:r>
      <w:r w:rsidRPr="00442F6E">
        <w:rPr>
          <w:u w:val="single"/>
        </w:rPr>
        <w:t xml:space="preserve"> can help </w:t>
      </w:r>
      <w:r w:rsidRPr="00215919">
        <w:rPr>
          <w:highlight w:val="cyan"/>
          <w:u w:val="single"/>
        </w:rPr>
        <w:t xml:space="preserve">accelerate the speed of </w:t>
      </w:r>
      <w:r w:rsidRPr="00442F6E">
        <w:rPr>
          <w:u w:val="single"/>
        </w:rPr>
        <w:t xml:space="preserve">commanders' </w:t>
      </w:r>
      <w:r w:rsidRPr="00215919">
        <w:rPr>
          <w:highlight w:val="cyan"/>
          <w:u w:val="single"/>
        </w:rPr>
        <w:t>decisions and improve the quality and accuracy of those decisions</w:t>
      </w:r>
      <w:r w:rsidRPr="00215919">
        <w:rPr>
          <w:u w:val="single"/>
        </w:rPr>
        <w:t>, which can be decisive in deterring a fight and winning in a fight,</w:t>
      </w:r>
      <w:r w:rsidRPr="00215919">
        <w:rPr>
          <w:sz w:val="10"/>
        </w:rPr>
        <w:t xml:space="preserve">" she said. </w:t>
      </w:r>
      <w:r w:rsidR="007D75D7" w:rsidRPr="007D75D7">
        <w:rPr>
          <w:sz w:val="12"/>
        </w:rPr>
        <w:t>¶</w:t>
      </w:r>
      <w:r w:rsidRPr="00215919">
        <w:rPr>
          <w:sz w:val="10"/>
        </w:rPr>
        <w:t xml:space="preserve"> The latest blueprint, which was developed by the Chief Digital and AI Office, builds </w:t>
      </w:r>
      <w:proofErr w:type="gramStart"/>
      <w:r w:rsidRPr="00215919">
        <w:rPr>
          <w:sz w:val="10"/>
        </w:rPr>
        <w:t>upon</w:t>
      </w:r>
      <w:proofErr w:type="gramEnd"/>
      <w:r w:rsidRPr="00215919">
        <w:rPr>
          <w:sz w:val="10"/>
        </w:rPr>
        <w:t xml:space="preserve"> and supersedes the 2018 DOD AI Strategy and revised DOD Data Strategy, published in 2020, which have laid the groundwork for the department's approach to fielding AI-enabled capabilities. </w:t>
      </w:r>
      <w:r w:rsidR="007D75D7" w:rsidRPr="007D75D7">
        <w:rPr>
          <w:sz w:val="12"/>
        </w:rPr>
        <w:t>¶</w:t>
      </w:r>
      <w:r w:rsidRPr="00215919">
        <w:rPr>
          <w:sz w:val="10"/>
        </w:rPr>
        <w:t xml:space="preserve"> The new document aims to provide a foundation from which the </w:t>
      </w:r>
      <w:r w:rsidRPr="00215919">
        <w:rPr>
          <w:highlight w:val="cyan"/>
          <w:u w:val="single"/>
        </w:rPr>
        <w:t>DOD</w:t>
      </w:r>
      <w:r w:rsidRPr="00215919">
        <w:rPr>
          <w:u w:val="single"/>
        </w:rPr>
        <w:t xml:space="preserve"> can </w:t>
      </w:r>
      <w:r w:rsidRPr="00215919">
        <w:rPr>
          <w:highlight w:val="cyan"/>
          <w:u w:val="single"/>
        </w:rPr>
        <w:t>continue to leverage emerging AI capabilities</w:t>
      </w:r>
      <w:r w:rsidRPr="00215919">
        <w:rPr>
          <w:u w:val="single"/>
        </w:rPr>
        <w:t xml:space="preserve"> well into the </w:t>
      </w:r>
      <w:proofErr w:type="gramStart"/>
      <w:r w:rsidRPr="00215919">
        <w:rPr>
          <w:u w:val="single"/>
        </w:rPr>
        <w:t>future</w:t>
      </w:r>
      <w:r w:rsidRPr="00215919">
        <w:rPr>
          <w:sz w:val="10"/>
        </w:rPr>
        <w:t>.</w:t>
      </w:r>
      <w:r w:rsidR="007D75D7" w:rsidRPr="007D75D7">
        <w:rPr>
          <w:sz w:val="12"/>
        </w:rPr>
        <w:t>¶</w:t>
      </w:r>
      <w:proofErr w:type="gramEnd"/>
      <w:r w:rsidRPr="00215919">
        <w:rPr>
          <w:sz w:val="10"/>
        </w:rPr>
        <w:t xml:space="preserve"> [Link </w:t>
      </w:r>
      <w:proofErr w:type="spellStart"/>
      <w:r w:rsidRPr="00215919">
        <w:rPr>
          <w:sz w:val="10"/>
        </w:rPr>
        <w:t>Ommited</w:t>
      </w:r>
      <w:proofErr w:type="spellEnd"/>
      <w:r w:rsidRPr="00215919">
        <w:rPr>
          <w:sz w:val="10"/>
        </w:rPr>
        <w:t>]</w:t>
      </w:r>
      <w:r w:rsidR="007D75D7" w:rsidRPr="007D75D7">
        <w:rPr>
          <w:sz w:val="12"/>
        </w:rPr>
        <w:t>¶</w:t>
      </w:r>
      <w:r w:rsidRPr="00215919">
        <w:rPr>
          <w:sz w:val="10"/>
        </w:rPr>
        <w:t xml:space="preserve"> "Technologies evolve. Things are going to change next week, next year, next decade. And what wins today might not win tomorrow," said DOD Chief Digital and AI Officer Craig Martell. </w:t>
      </w:r>
      <w:r w:rsidR="007D75D7" w:rsidRPr="007D75D7">
        <w:rPr>
          <w:sz w:val="12"/>
        </w:rPr>
        <w:t>¶</w:t>
      </w:r>
      <w:r w:rsidRPr="00215919">
        <w:rPr>
          <w:sz w:val="10"/>
        </w:rPr>
        <w:t xml:space="preserve"> "</w:t>
      </w:r>
      <w:r w:rsidRPr="00215919">
        <w:rPr>
          <w:u w:val="single"/>
        </w:rPr>
        <w:t xml:space="preserve">Rather than identify a handful of AI-enabled warfighting capabilities that will beat our adversaries, our strategy outlines the approach to strengthening the organizational environment within which our people can continuously </w:t>
      </w:r>
      <w:r w:rsidRPr="00215919">
        <w:rPr>
          <w:highlight w:val="cyan"/>
          <w:u w:val="single"/>
        </w:rPr>
        <w:t>deploy data analytics and AI capabilities for enduring decision advantage</w:t>
      </w:r>
      <w:r w:rsidRPr="00215919">
        <w:rPr>
          <w:u w:val="single"/>
        </w:rPr>
        <w:t>,"</w:t>
      </w:r>
      <w:r w:rsidRPr="00215919">
        <w:rPr>
          <w:sz w:val="10"/>
        </w:rPr>
        <w:t xml:space="preserve"> he said. The strategy prescribes an agile approach to AI development and application, emphasizing speed of delivery and adoption at scale leading to five specific decision advantage outcomes: </w:t>
      </w:r>
      <w:r w:rsidR="007D75D7" w:rsidRPr="007D75D7">
        <w:rPr>
          <w:sz w:val="12"/>
        </w:rPr>
        <w:t>¶</w:t>
      </w:r>
      <w:r w:rsidRPr="00215919">
        <w:rPr>
          <w:sz w:val="10"/>
        </w:rPr>
        <w:t xml:space="preserve"> Superior battlespace awareness and understanding</w:t>
      </w:r>
      <w:r w:rsidR="007D75D7" w:rsidRPr="007D75D7">
        <w:rPr>
          <w:sz w:val="12"/>
        </w:rPr>
        <w:t>¶</w:t>
      </w:r>
      <w:r w:rsidRPr="00215919">
        <w:rPr>
          <w:sz w:val="10"/>
        </w:rPr>
        <w:t xml:space="preserve"> Adaptive force planning and application</w:t>
      </w:r>
      <w:r w:rsidR="007D75D7" w:rsidRPr="007D75D7">
        <w:rPr>
          <w:sz w:val="12"/>
        </w:rPr>
        <w:t>¶</w:t>
      </w:r>
      <w:r w:rsidRPr="00215919">
        <w:rPr>
          <w:sz w:val="10"/>
        </w:rPr>
        <w:t xml:space="preserve"> Fast, precise and resilient kill chains</w:t>
      </w:r>
      <w:r w:rsidR="007D75D7" w:rsidRPr="007D75D7">
        <w:rPr>
          <w:sz w:val="12"/>
        </w:rPr>
        <w:t>¶</w:t>
      </w:r>
      <w:r w:rsidRPr="00215919">
        <w:rPr>
          <w:sz w:val="10"/>
        </w:rPr>
        <w:t xml:space="preserve"> Resilient sustainment support</w:t>
      </w:r>
      <w:r w:rsidR="007D75D7" w:rsidRPr="007D75D7">
        <w:rPr>
          <w:sz w:val="12"/>
        </w:rPr>
        <w:t>¶</w:t>
      </w:r>
      <w:r w:rsidRPr="00215919">
        <w:rPr>
          <w:sz w:val="10"/>
        </w:rPr>
        <w:t xml:space="preserve"> Efficient enterprise business operations</w:t>
      </w:r>
      <w:r w:rsidR="007D75D7" w:rsidRPr="007D75D7">
        <w:rPr>
          <w:sz w:val="12"/>
        </w:rPr>
        <w:t>¶</w:t>
      </w:r>
      <w:r w:rsidRPr="00215919">
        <w:rPr>
          <w:sz w:val="10"/>
        </w:rPr>
        <w:t xml:space="preserve"> The blueprint also trains the department's focus on several data, analytics and AI-related goals:</w:t>
      </w:r>
      <w:r w:rsidR="007D75D7" w:rsidRPr="007D75D7">
        <w:rPr>
          <w:sz w:val="12"/>
        </w:rPr>
        <w:t>¶</w:t>
      </w:r>
      <w:r w:rsidRPr="00215919">
        <w:rPr>
          <w:sz w:val="10"/>
        </w:rPr>
        <w:t xml:space="preserve"> Invest in interoperable, federated infrastructure</w:t>
      </w:r>
      <w:r w:rsidR="007D75D7" w:rsidRPr="007D75D7">
        <w:rPr>
          <w:sz w:val="12"/>
        </w:rPr>
        <w:t>¶</w:t>
      </w:r>
      <w:r w:rsidRPr="00215919">
        <w:rPr>
          <w:sz w:val="10"/>
        </w:rPr>
        <w:t xml:space="preserve"> Advance the data, analytics and AI ecosystem</w:t>
      </w:r>
      <w:r w:rsidR="007D75D7" w:rsidRPr="007D75D7">
        <w:rPr>
          <w:sz w:val="12"/>
        </w:rPr>
        <w:t>¶</w:t>
      </w:r>
      <w:r w:rsidRPr="00215919">
        <w:rPr>
          <w:sz w:val="10"/>
        </w:rPr>
        <w:t xml:space="preserve"> Expand digital talent management</w:t>
      </w:r>
      <w:r w:rsidR="007D75D7" w:rsidRPr="007D75D7">
        <w:rPr>
          <w:sz w:val="12"/>
        </w:rPr>
        <w:t>¶</w:t>
      </w:r>
      <w:r w:rsidRPr="00215919">
        <w:rPr>
          <w:sz w:val="10"/>
        </w:rPr>
        <w:t xml:space="preserve"> Improve foundational data management</w:t>
      </w:r>
      <w:r w:rsidR="007D75D7" w:rsidRPr="007D75D7">
        <w:rPr>
          <w:sz w:val="12"/>
        </w:rPr>
        <w:t>¶</w:t>
      </w:r>
      <w:r w:rsidRPr="00215919">
        <w:rPr>
          <w:sz w:val="10"/>
        </w:rPr>
        <w:t xml:space="preserve"> Deliver capabilities for the enterprise business and joint warfighting impact</w:t>
      </w:r>
      <w:r w:rsidR="007D75D7" w:rsidRPr="007D75D7">
        <w:rPr>
          <w:sz w:val="12"/>
        </w:rPr>
        <w:t>¶</w:t>
      </w:r>
      <w:r w:rsidRPr="00215919">
        <w:rPr>
          <w:sz w:val="10"/>
        </w:rPr>
        <w:t xml:space="preserve"> Strengthen governance and remove policy barriers</w:t>
      </w:r>
      <w:r w:rsidR="007D75D7" w:rsidRPr="007D75D7">
        <w:rPr>
          <w:sz w:val="12"/>
        </w:rPr>
        <w:t>¶</w:t>
      </w:r>
      <w:r w:rsidRPr="00215919">
        <w:rPr>
          <w:sz w:val="10"/>
        </w:rPr>
        <w:t xml:space="preserve"> Taken together, those goals will support the "DOD AI Hierarchy of Needs" which the strategy defines as: quality data, governance, insightful analytics and metrics, assurance and responsible AI.</w:t>
      </w:r>
      <w:r w:rsidR="007D75D7" w:rsidRPr="007D75D7">
        <w:rPr>
          <w:sz w:val="12"/>
        </w:rPr>
        <w:t>¶</w:t>
      </w:r>
      <w:r w:rsidRPr="00215919">
        <w:rPr>
          <w:sz w:val="10"/>
        </w:rPr>
        <w:t xml:space="preserve"> </w:t>
      </w:r>
      <w:r w:rsidRPr="0075554B">
        <w:rPr>
          <w:sz w:val="10"/>
        </w:rPr>
        <w:t>In unveiling the strategy, Hicks emphasized the Pentagon's commitment to safety and responsibility while forging the AI frontier.</w:t>
      </w:r>
      <w:r w:rsidRPr="00215919">
        <w:rPr>
          <w:sz w:val="10"/>
        </w:rPr>
        <w:t xml:space="preserve"> </w:t>
      </w:r>
      <w:r w:rsidR="007D75D7" w:rsidRPr="007D75D7">
        <w:rPr>
          <w:sz w:val="12"/>
        </w:rPr>
        <w:t>¶</w:t>
      </w:r>
      <w:r w:rsidRPr="00215919">
        <w:rPr>
          <w:sz w:val="10"/>
        </w:rPr>
        <w:t xml:space="preserve"> </w:t>
      </w:r>
      <w:r w:rsidRPr="0075554B">
        <w:rPr>
          <w:sz w:val="10"/>
        </w:rPr>
        <w:t>"We've worked tirelessly for over a decade to be a global leader in the in the fast and responsible development and use of AI technologies in the military sphere, creating policies appropriate for their specific use," Hicks said. "Safety is critical because unsafe systems are ineffective systems."</w:t>
      </w:r>
      <w:r w:rsidR="007D75D7" w:rsidRPr="007D75D7">
        <w:rPr>
          <w:sz w:val="12"/>
        </w:rPr>
        <w:t>¶</w:t>
      </w:r>
      <w:r w:rsidRPr="00215919">
        <w:rPr>
          <w:sz w:val="10"/>
        </w:rPr>
        <w:t xml:space="preserve"> </w:t>
      </w:r>
      <w:r w:rsidRPr="0075554B">
        <w:rPr>
          <w:sz w:val="10"/>
        </w:rPr>
        <w:t>In January, the Defense Department updated its 2012 directive that governs the responsible development of autonomous weapon systems to the standards aligned with the advances in artificial intelligence.</w:t>
      </w:r>
      <w:r w:rsidRPr="00215919">
        <w:rPr>
          <w:sz w:val="10"/>
        </w:rPr>
        <w:t xml:space="preserve"> </w:t>
      </w:r>
      <w:r w:rsidR="007D75D7" w:rsidRPr="007D75D7">
        <w:rPr>
          <w:sz w:val="12"/>
        </w:rPr>
        <w:t>¶</w:t>
      </w:r>
      <w:r w:rsidRPr="00215919">
        <w:rPr>
          <w:sz w:val="10"/>
        </w:rPr>
        <w:t xml:space="preserve"> </w:t>
      </w:r>
      <w:r w:rsidRPr="0075554B">
        <w:rPr>
          <w:sz w:val="10"/>
        </w:rPr>
        <w:t>The U.S. has also introduced a political declaration on the responsible military use of artificial intelligence, which further seeks to codify norms for the responsible use of the technology.</w:t>
      </w:r>
      <w:r w:rsidRPr="00215919">
        <w:rPr>
          <w:sz w:val="10"/>
        </w:rPr>
        <w:t xml:space="preserve"> </w:t>
      </w:r>
      <w:r w:rsidR="007D75D7" w:rsidRPr="007D75D7">
        <w:rPr>
          <w:sz w:val="12"/>
        </w:rPr>
        <w:t>¶</w:t>
      </w:r>
      <w:r w:rsidRPr="00215919">
        <w:rPr>
          <w:sz w:val="10"/>
        </w:rPr>
        <w:t xml:space="preserve"> </w:t>
      </w:r>
      <w:r w:rsidRPr="0075554B">
        <w:rPr>
          <w:sz w:val="10"/>
        </w:rPr>
        <w:t xml:space="preserve">Hicks said the U.S. will continue to lead in the responsible and ethical use of AI, while remaining mindful of the potential dangers associated with the </w:t>
      </w:r>
      <w:proofErr w:type="gramStart"/>
      <w:r w:rsidRPr="0075554B">
        <w:rPr>
          <w:sz w:val="10"/>
        </w:rPr>
        <w:t>technology.</w:t>
      </w:r>
      <w:r w:rsidR="007D75D7" w:rsidRPr="007D75D7">
        <w:rPr>
          <w:sz w:val="12"/>
        </w:rPr>
        <w:t>¶</w:t>
      </w:r>
      <w:proofErr w:type="gramEnd"/>
      <w:r w:rsidRPr="00215919">
        <w:rPr>
          <w:sz w:val="10"/>
        </w:rPr>
        <w:t xml:space="preserve"> "By putting our values first and playing to our strengths, the greatest of which is our people, we've taken a responsible approach to AI that will ensure America continues to come out ahead," she said. "Meanwhile, as commercial tech companies and others continue to push forward the frontiers of AI, we're making sure we stay at the cutting edge with foresight, responsibility and a deep understanding of the broader implications for our nation." </w:t>
      </w:r>
    </w:p>
    <w:p w14:paraId="5E5C3F04" w14:textId="77777777" w:rsidR="0032103B" w:rsidRDefault="0032103B" w:rsidP="0032103B">
      <w:pPr>
        <w:pStyle w:val="Heading4"/>
      </w:pPr>
      <w:r>
        <w:t xml:space="preserve">Race to apply AI to nukes is underway, </w:t>
      </w:r>
      <w:proofErr w:type="gramStart"/>
      <w:r>
        <w:t>US  is</w:t>
      </w:r>
      <w:proofErr w:type="gramEnd"/>
      <w:r>
        <w:t xml:space="preserve"> just one of many countries.</w:t>
      </w:r>
    </w:p>
    <w:p w14:paraId="13EA6CB3" w14:textId="77777777" w:rsidR="0032103B" w:rsidRDefault="0032103B" w:rsidP="0032103B">
      <w:r w:rsidRPr="00523932">
        <w:rPr>
          <w:rStyle w:val="Style13ptBold"/>
        </w:rPr>
        <w:t>Parke '23</w:t>
      </w:r>
      <w:r w:rsidRPr="00215919">
        <w:t xml:space="preserve"> [Melissa; </w:t>
      </w:r>
      <w:r w:rsidRPr="00C963AD">
        <w:t>Executive Director of the International Campaign to Abolish Nuclear Weapons</w:t>
      </w:r>
      <w:r w:rsidRPr="00215919">
        <w:t>; 11-8-2023; "Preventing AI Nuclear Armageddon"; Project Syndicate; https://www.project-syndicate.org/commentary/dangers-of-artificial-intelligence-ai-applications-nuclear-weapons-by-melissa-parke-2023-11; accessed 7-28-2024, AY]</w:t>
      </w:r>
    </w:p>
    <w:p w14:paraId="2358C640" w14:textId="77777777" w:rsidR="0032103B" w:rsidRDefault="0032103B" w:rsidP="0032103B">
      <w:r w:rsidRPr="00215919">
        <w:rPr>
          <w:u w:val="single"/>
        </w:rPr>
        <w:t xml:space="preserve">GENEVA – It is no longer science fiction: </w:t>
      </w:r>
      <w:r w:rsidRPr="00C963AD">
        <w:rPr>
          <w:highlight w:val="cyan"/>
          <w:u w:val="single"/>
        </w:rPr>
        <w:t>the race to apply artificial intelligence to nuclear-weapons systems is underway – a development that could make nuclear war more likely.</w:t>
      </w:r>
      <w:r>
        <w:t xml:space="preserve"> With governments worldwide acting to ensure the safe development and application of AI, there is an opportunity to mitigate this danger. But if world leaders are to seize it, they must first recognize just how serious the threat is.</w:t>
      </w:r>
    </w:p>
    <w:p w14:paraId="1FBA5A12" w14:textId="77777777" w:rsidR="0032103B" w:rsidRDefault="0032103B" w:rsidP="0032103B">
      <w:pPr>
        <w:pStyle w:val="Heading4"/>
      </w:pPr>
      <w:r>
        <w:t xml:space="preserve">The US has already been going down the slippery slope of using AI in autonomous </w:t>
      </w:r>
      <w:proofErr w:type="spellStart"/>
      <w:r>
        <w:t>weopon</w:t>
      </w:r>
      <w:proofErr w:type="spellEnd"/>
      <w:r>
        <w:t>.</w:t>
      </w:r>
    </w:p>
    <w:p w14:paraId="4B1E2FB1" w14:textId="77777777" w:rsidR="0032103B" w:rsidRPr="00C963AD" w:rsidRDefault="0032103B" w:rsidP="0032103B">
      <w:r w:rsidRPr="00523932">
        <w:rPr>
          <w:rStyle w:val="Style13ptBold"/>
        </w:rPr>
        <w:t>Andersen '23</w:t>
      </w:r>
      <w:r w:rsidRPr="00C963AD">
        <w:t xml:space="preserve"> [Ross;</w:t>
      </w:r>
      <w:r>
        <w:t xml:space="preserve"> Senior Editor for the Atlantic News citing various studies.</w:t>
      </w:r>
      <w:r w:rsidRPr="00C963AD">
        <w:t>; 5-</w:t>
      </w:r>
      <w:r>
        <w:t>2</w:t>
      </w:r>
      <w:r w:rsidRPr="00C963AD">
        <w:t>-2023; "Never Give Artificial Intelligence the Nuclear Codes"; Atlantic; https://www.theatlantic.com/magazine/archive/2023/06/ai-warfare-nuclear-weapons-strike/673780/; accessed 7-28-2024, AY]</w:t>
      </w:r>
    </w:p>
    <w:p w14:paraId="60187A42" w14:textId="77777777" w:rsidR="0032103B" w:rsidRPr="00A218C1" w:rsidRDefault="0032103B" w:rsidP="0032103B">
      <w:pPr>
        <w:rPr>
          <w:sz w:val="12"/>
        </w:rPr>
      </w:pPr>
      <w:r w:rsidRPr="002A5BB8">
        <w:rPr>
          <w:u w:val="single"/>
        </w:rPr>
        <w:t>No technology since the atomic bomb has inspired the apocalyptic imagination like artificial intelligence.</w:t>
      </w:r>
      <w:r w:rsidRPr="00A218C1">
        <w:rPr>
          <w:sz w:val="12"/>
        </w:rPr>
        <w:t xml:space="preserve"> Ever since </w:t>
      </w:r>
      <w:proofErr w:type="spellStart"/>
      <w:r w:rsidRPr="00A218C1">
        <w:rPr>
          <w:sz w:val="12"/>
        </w:rPr>
        <w:t>ChatGPT</w:t>
      </w:r>
      <w:proofErr w:type="spellEnd"/>
      <w:r w:rsidRPr="00A218C1">
        <w:rPr>
          <w:sz w:val="12"/>
        </w:rPr>
        <w:t xml:space="preserve"> began exhibiting glints of logical reasoning in November, the internet has been awash in doomsday scenarios. Many are self-consciously fanciful—they’re meant to jar us into envisioning how badly things could go wrong if an emerging intelligence comes to understand the world, and its own goals, even a little differently from how its human creators do. </w:t>
      </w:r>
      <w:r w:rsidRPr="002A5BB8">
        <w:rPr>
          <w:u w:val="single"/>
        </w:rPr>
        <w:t xml:space="preserve">One scenario, however, requires less imagination, because the first steps toward it are arguably already being taken—the gradual integration of AI into the most destructive technologies we possess </w:t>
      </w:r>
      <w:proofErr w:type="spellStart"/>
      <w:proofErr w:type="gramStart"/>
      <w:r w:rsidRPr="002A5BB8">
        <w:rPr>
          <w:u w:val="single"/>
        </w:rPr>
        <w:t>today.</w:t>
      </w:r>
      <w:r w:rsidRPr="002A5BB8">
        <w:rPr>
          <w:highlight w:val="cyan"/>
          <w:u w:val="single"/>
        </w:rPr>
        <w:t>The</w:t>
      </w:r>
      <w:proofErr w:type="spellEnd"/>
      <w:proofErr w:type="gramEnd"/>
      <w:r w:rsidRPr="002A5BB8">
        <w:rPr>
          <w:highlight w:val="cyan"/>
          <w:u w:val="single"/>
        </w:rPr>
        <w:t xml:space="preserve"> world’s major military powers have begun a race to wire AI into warfare</w:t>
      </w:r>
      <w:r w:rsidRPr="002A5BB8">
        <w:rPr>
          <w:u w:val="single"/>
        </w:rPr>
        <w:t xml:space="preserve">. For the moment, that mostly means giving algorithms control over individual weapons or drone swarms. No one is inviting AI to formulate grand </w:t>
      </w:r>
      <w:proofErr w:type="gramStart"/>
      <w:r w:rsidRPr="002A5BB8">
        <w:rPr>
          <w:u w:val="single"/>
        </w:rPr>
        <w:t>strategy, or</w:t>
      </w:r>
      <w:proofErr w:type="gramEnd"/>
      <w:r w:rsidRPr="002A5BB8">
        <w:rPr>
          <w:u w:val="single"/>
        </w:rPr>
        <w:t xml:space="preserve"> join a meeting of the Joint Chiefs of Staff. But the </w:t>
      </w:r>
      <w:r w:rsidRPr="002A5BB8">
        <w:rPr>
          <w:highlight w:val="cyan"/>
          <w:u w:val="single"/>
        </w:rPr>
        <w:t>same seductive logic that accelerated the nuclear arms race could, over a period of years, propel AI up the chain of command.</w:t>
      </w:r>
      <w:r w:rsidRPr="00A218C1">
        <w:rPr>
          <w:sz w:val="12"/>
        </w:rPr>
        <w:t xml:space="preserve"> How fast depends, in part, on how fast the technology advances, and it appears to be advancing quickly. How far depends on our foresight as humans, and on our ability to act with collective restraint. Jacquelyn Schneider, the director of the Wargaming and Crisis Simulation Initiative at Stanford’s Hoover Institution, recently told me about a game she devised in 2018. It models a fast- unfolding nuclear conflict and has been played 115 times by the kinds of people whose responses are of supreme interest: former heads of state, foreign ministers, senior NATO officers. Because nuclear brinkmanship has thankfully been historically rare, Schneider’s game gives us one of the clearest glimpses into the decisions that people might make in situations with the highest imaginable human stakes. It goes something like this: The U.S. president and his Cabinet have just been hustled into the basement of the West Wing to receive a dire briefing. A </w:t>
      </w:r>
      <w:r w:rsidRPr="00A218C1">
        <w:rPr>
          <w:sz w:val="12"/>
        </w:rPr>
        <w:lastRenderedPageBreak/>
        <w:t xml:space="preserve">territorial conflict has turned hot, and the enemy is mulling a nuclear first strike against the United States. The atmosphere in the Situation Room is charged. The hawks advise immediate preparations for a retaliatory strike, but the Cabinet soon learns of a disturbing wrinkle. The enemy has developed a new cyberweapon, and fresh intelligence suggests that it can penetrate the communication system that connects the president to his nuclear forces. Any launch commands that he sends may not reach the officers responsible for carrying them out. There are no good options in this scenario. Some players delegate launch authority to officers at missile sites, who must make their own judgments about whether a nuclear counterstrike is warranted—a scary proposition. But Schneider told me she was most unsettled by a different strategy, pursued with surprising regularity. In many games, she said, players who feared a total breakdown of command and control wanted to automate their nuclear launch capability completely. They advocated the empowerment of algorithms to determine when a nuclear counterstrike was appropriate. AI alone would decide whether to </w:t>
      </w:r>
      <w:proofErr w:type="gramStart"/>
      <w:r w:rsidRPr="00A218C1">
        <w:rPr>
          <w:sz w:val="12"/>
        </w:rPr>
        <w:t>enter into</w:t>
      </w:r>
      <w:proofErr w:type="gramEnd"/>
      <w:r w:rsidRPr="00A218C1">
        <w:rPr>
          <w:sz w:val="12"/>
        </w:rPr>
        <w:t xml:space="preserve"> a nuclear exchange. Schneider’s game is, by design, short and stressful. Players’ automation directives were not typically spelled out with an engineer’s precision— how exactly would this be done? Could any automated system even be put in place before the culmination of the </w:t>
      </w:r>
      <w:proofErr w:type="gramStart"/>
      <w:r w:rsidRPr="00A218C1">
        <w:rPr>
          <w:sz w:val="12"/>
        </w:rPr>
        <w:t>crisis?—</w:t>
      </w:r>
      <w:proofErr w:type="gramEnd"/>
      <w:r w:rsidRPr="00A218C1">
        <w:rPr>
          <w:sz w:val="12"/>
        </w:rPr>
        <w:t xml:space="preserve"> but the impulse is telling nonetheless. “There is a wishful thinking about this technology,” Schneider said, “and my concern is that there will be this desire to use AI to decrease uncertainty by [leaders] who don’t understand the uncertainty of the algorithms themselves.” AI offers an illusion of cool exactitude, especially in comparison to error-prone, potentially unstable humans. But today’s most advanced AIs are black boxes; we don’t entirely understand how they work. In complex, high-stakes adversarial situations, AI’s notions about what constitutes winning may be impenetrable, if not altogether alien. At the deepest, most important level, an AI may not understand what Ronald Reagan and Mikhail Gorbachev meant when they said, “A nuclear war cannot be won.” There is precedent, of course, for the automation of Armageddon. After the United States and the Soviet Union emerged as victors of the Second World War, they looked set to take up arms in a third, a fate they avoided only by building an infrastructure of mutual assured destruction. This system rests on an elegant and terrifying symmetry, but it goes wobbly each time either side makes a new technological advance. In the latter decades of the Cold War, Soviet leaders worried that their ability to counter an American nuclear strike on Moscow could be compromised, so they developed a “dead hand” program. It was so simple, it barely qualified as algorithmic: Once activated during a nuclear crisis, if a command-and- control center outside Moscow stopped receiving communications from the Kremlin, a special machine would inquire into the atmospheric conditions above the capital. If it detected telltale blinding flashes and surges in radioactivity, all the remaining Soviet missiles would be launched at the United States. Russia is cagey about this system, but in 2011, the commander of the country’s Strategic Missile Forces said it still exists and is on “combat duty.” In 2018, a former leader of the missile forces said it has “even been improved.” </w:t>
      </w:r>
      <w:r w:rsidRPr="0027464E">
        <w:rPr>
          <w:u w:val="single"/>
        </w:rPr>
        <w:t xml:space="preserve">In 2019, Curtis McGiffin, an associate dean at the Air Force Institute of Technology, and Adam Lowther, then the director of research and education at the Louisiana Tech Research Institute, published an article arguing that America should develop its own nuclear dead </w:t>
      </w:r>
      <w:r w:rsidRPr="00442F6E">
        <w:rPr>
          <w:u w:val="single"/>
        </w:rPr>
        <w:t>hand.</w:t>
      </w:r>
      <w:r w:rsidRPr="00442F6E">
        <w:rPr>
          <w:sz w:val="12"/>
        </w:rPr>
        <w:t xml:space="preserve"> </w:t>
      </w:r>
      <w:r w:rsidRPr="00442F6E">
        <w:rPr>
          <w:u w:val="single"/>
        </w:rPr>
        <w:t xml:space="preserve">New technologies have shrunk the </w:t>
      </w:r>
      <w:proofErr w:type="gramStart"/>
      <w:r w:rsidRPr="00442F6E">
        <w:rPr>
          <w:u w:val="single"/>
        </w:rPr>
        <w:t>period of time</w:t>
      </w:r>
      <w:proofErr w:type="gramEnd"/>
      <w:r w:rsidRPr="00442F6E">
        <w:rPr>
          <w:u w:val="single"/>
        </w:rPr>
        <w:t xml:space="preserve"> between the moment an incoming attack is detected and the last moment that a president can order a retaliatory salvo. If this decision window shrinks any further,</w:t>
      </w:r>
      <w:r w:rsidRPr="00442F6E">
        <w:rPr>
          <w:sz w:val="12"/>
        </w:rPr>
        <w:t xml:space="preserve"> </w:t>
      </w:r>
      <w:r w:rsidRPr="00442F6E">
        <w:rPr>
          <w:u w:val="single"/>
        </w:rPr>
        <w:t>America’s counter strike ability could be compromised. Their solution: Backstop America’s nuclear deterrent with an AI that can make launch decisions at the speed of computation.</w:t>
      </w:r>
      <w:r w:rsidRPr="00442F6E">
        <w:rPr>
          <w:sz w:val="12"/>
        </w:rPr>
        <w:t xml:space="preserve"> McGiffin and Lowther are right about the decision window. During the early Cold War, bomber planes like the one used over Hiroshima were the preferred mode of first strike. These planes took a long time to fly between the Soviet Union and the</w:t>
      </w:r>
      <w:r w:rsidRPr="00A218C1">
        <w:rPr>
          <w:sz w:val="12"/>
        </w:rPr>
        <w:t xml:space="preserve"> United States, and because they were piloted by human beings, they could be recalled. Americans built an arc of radar stations across the Canadian High Arctic, Greenland, and Iceland so that the president would have an hour or more of warning before the first mushroom cloud bloomed over an American city. That’s enough time to communicate with the Kremlin, enough time to try to shoot the bombers down, and, failing that, enough time to order a full-scale response. The intercontinental ballistic missile (ICBM), first deployed by the Soviet Union in 1958, shortened that window, and within a decade, hundreds of them were slotted into the bedrock of North America and Eurasia. Any one of them can fly across the Northern Hemisphere in less than 30 minutes. To preserve as many of those minutes as possible, both superpowers sent up fleets of satellites that could spot the unique infrared signature of a missile launch </w:t>
      </w:r>
      <w:proofErr w:type="gramStart"/>
      <w:r w:rsidRPr="00A218C1">
        <w:rPr>
          <w:sz w:val="12"/>
        </w:rPr>
        <w:t>in order to</w:t>
      </w:r>
      <w:proofErr w:type="gramEnd"/>
      <w:r w:rsidRPr="00A218C1">
        <w:rPr>
          <w:sz w:val="12"/>
        </w:rPr>
        <w:t xml:space="preserve"> grok its precise parabolic path and target. After nuclear-armed submarines were refined in the ’70s, hundreds more missiles topped with warheads began to roam the world’s oceans, nearer to their targets, cutting the decision window in half, to 15 minutes or perhaps fewer. (Imagine one bobbing up along the Delaware coast, just 180 miles from the White House.) Even if the major nuclear powers never successfully develop new </w:t>
      </w:r>
      <w:proofErr w:type="spellStart"/>
      <w:r w:rsidRPr="00A218C1">
        <w:rPr>
          <w:sz w:val="12"/>
        </w:rPr>
        <w:t>nuclearmissile</w:t>
      </w:r>
      <w:proofErr w:type="spellEnd"/>
      <w:r w:rsidRPr="00A218C1">
        <w:rPr>
          <w:sz w:val="12"/>
        </w:rPr>
        <w:t xml:space="preserve"> technology, 15 minutes or fewer is frighteningly little time for a considered human response. But they are working to develop new missile technology, including hypersonic missiles, which Russia is already using in Ukraine to strike quickly and evade missile defenses. Both Russia and China want hypersonic missiles to eventually carry nuclear warheads. These technologies could potentially cut the window in half again. These few remaining minutes would go quickly, especially if the Pentagon couldn’t immediately conclude that a missile was headed for the White House. The president may need to be roused from sleep; launch codes could be fumbled. A decapitation strike could be completed with no retaliatory salvo yet ordered. Somewhere outside D.C., command and control would scramble to find the next civilian leader down the chain, as a more comprehensive volley of missiles rained down upon America’s missile silos, its military bases, and its major nodes of infrastructure. A first strike of this sort would still be mad to attempt, because some American nuclear forces would most likely survive the first wave, especially submarines. But as we have learned again in recent years, reckless people sometimes lead nuclear powers. Even if the narrowing of the decision window makes de capitation attacks only marginally more tempting, countries may wish to backstop their deterrent with a dead hand. The United States is not yet one of those countries. After McGiffin and Lowther’s article was published, Lieutenant General John Shanahan, the director of the Pentagon’s Joint Artificial Intelligence Center, was asked about automation and nuclear weapons. Shanahan said that although he could think of no stronger proponent for AI in the military than himself, nuclear </w:t>
      </w:r>
      <w:proofErr w:type="gramStart"/>
      <w:r w:rsidRPr="00A218C1">
        <w:rPr>
          <w:sz w:val="12"/>
        </w:rPr>
        <w:t>command</w:t>
      </w:r>
      <w:proofErr w:type="gramEnd"/>
      <w:r w:rsidRPr="00A218C1">
        <w:rPr>
          <w:sz w:val="12"/>
        </w:rPr>
        <w:t xml:space="preserve"> and control “is the one area I pause.” </w:t>
      </w:r>
      <w:r w:rsidRPr="00987014">
        <w:rPr>
          <w:highlight w:val="cyan"/>
          <w:u w:val="single"/>
        </w:rPr>
        <w:t xml:space="preserve">The Pentagon has </w:t>
      </w:r>
      <w:r w:rsidRPr="00442F6E">
        <w:rPr>
          <w:u w:val="single"/>
        </w:rPr>
        <w:t>other wise</w:t>
      </w:r>
      <w:r w:rsidRPr="00987014">
        <w:rPr>
          <w:highlight w:val="cyan"/>
          <w:u w:val="single"/>
        </w:rPr>
        <w:t xml:space="preserve"> been working fast to automate America’s war machine. As of 2021, according to a report that year, it had at least 685 ongoing AI projects, and since then it has continually sought increased AI funding</w:t>
      </w:r>
      <w:r w:rsidRPr="00A218C1">
        <w:rPr>
          <w:sz w:val="12"/>
          <w:highlight w:val="cyan"/>
        </w:rPr>
        <w:t>.</w:t>
      </w:r>
      <w:r w:rsidRPr="00A218C1">
        <w:rPr>
          <w:sz w:val="12"/>
        </w:rPr>
        <w:t xml:space="preserve"> Not </w:t>
      </w:r>
      <w:proofErr w:type="gramStart"/>
      <w:r w:rsidRPr="00A218C1">
        <w:rPr>
          <w:sz w:val="12"/>
        </w:rPr>
        <w:t>all of</w:t>
      </w:r>
      <w:proofErr w:type="gramEnd"/>
      <w:r w:rsidRPr="00A218C1">
        <w:rPr>
          <w:sz w:val="12"/>
        </w:rPr>
        <w:t xml:space="preserve"> the projects are known, but a partial vision of America’s automated forces is coming into view. The tanks that lead U.S. ground forces in the future will scan for threats on their own so that operators can simply touch highlighted spots on a screen to wipe out potential attackers. In the F-16s that streak overhead, pilots will be joined in the cockpit by algorithms that handle complex dogfighting maneuvers. Pilots will be free to focus on firing weapons and coordinating with swarms of autonomous drones. </w:t>
      </w:r>
      <w:r w:rsidRPr="00B849B5">
        <w:rPr>
          <w:u w:val="single"/>
        </w:rPr>
        <w:t xml:space="preserve">In January, the </w:t>
      </w:r>
      <w:r w:rsidRPr="00987014">
        <w:rPr>
          <w:highlight w:val="cyan"/>
          <w:u w:val="single"/>
        </w:rPr>
        <w:t>Pentagon updated its previously murky policy to clarify that it will allow the development of AI weapons that can make kill shots on their own.</w:t>
      </w:r>
      <w:r w:rsidRPr="00B849B5">
        <w:rPr>
          <w:u w:val="single"/>
        </w:rPr>
        <w:t xml:space="preserve"> This capability alone raises significant moral questions, but even these AIs will be operating, essentially, as troops. The role of AI in battlefield command and the strategic functioning of the U.S. military is largely limited to intelligence algorithms, which simultaneously distill data streams gathered from hundreds of sensors— underwater microphones, ground radar stations, spy satellites.</w:t>
      </w:r>
      <w:r w:rsidRPr="00A218C1">
        <w:rPr>
          <w:sz w:val="12"/>
        </w:rPr>
        <w:t xml:space="preserve"> AI won’t be asked to control troop movements or launch coordinated attacks in the very near future. The pace and complexity of warfare may increase, however, in part because of AI weapons. If America’s generals find themselves overmatched by Chinese AIs that can comprehend dynamic, million-variable strategic situations for weeks on end, without so much as a nap—or if the Pentagon fears that could happen—AIs might be placed in higher </w:t>
      </w:r>
      <w:proofErr w:type="gramStart"/>
      <w:r w:rsidRPr="00A218C1">
        <w:rPr>
          <w:sz w:val="12"/>
        </w:rPr>
        <w:t>decision making</w:t>
      </w:r>
      <w:proofErr w:type="gramEnd"/>
      <w:r w:rsidRPr="00A218C1">
        <w:rPr>
          <w:sz w:val="12"/>
        </w:rPr>
        <w:t xml:space="preserve"> roles. The precise makeup of America’s nuclear command and control is classified, but AI’s awesome processing powers are already being put to good use in the country’s early-alert systems. Even here, automation presents serious risks. In 1983, a Soviet early alert system mistook glittering clouds above the Midwest for launched missiles. Catastrophe was averted only because Lieutenant Colonel Stanislav Petrov—a man for whom statues should be raised—felt in his gut that it was a false alarm. Today’s computer vision algorithms are more sophisticated, but their workings are often mysterious. In 2018, AI researchers demonstrated that tiny perturbations in images of animals could fool neural networks into </w:t>
      </w:r>
      <w:r w:rsidRPr="00442F6E">
        <w:rPr>
          <w:sz w:val="12"/>
        </w:rPr>
        <w:t>misclassifying a panda as a gibbon</w:t>
      </w:r>
      <w:r w:rsidRPr="00442F6E">
        <w:rPr>
          <w:u w:val="single"/>
        </w:rPr>
        <w:t xml:space="preserve">. If AIs encounter novel atmospheric phenomena that weren’t included in their training data, they may hallucinate incoming attacks. </w:t>
      </w:r>
      <w:r w:rsidRPr="00442F6E">
        <w:rPr>
          <w:sz w:val="12"/>
        </w:rPr>
        <w:t xml:space="preserve">But put hallucinations aside for a moment. As large language models continue to improve, they may eventually be asked to generate lucid text narratives of </w:t>
      </w:r>
      <w:proofErr w:type="spellStart"/>
      <w:r w:rsidRPr="00442F6E">
        <w:rPr>
          <w:sz w:val="12"/>
        </w:rPr>
        <w:t>fastunfolding</w:t>
      </w:r>
      <w:proofErr w:type="spellEnd"/>
      <w:r w:rsidRPr="00442F6E">
        <w:rPr>
          <w:sz w:val="12"/>
        </w:rPr>
        <w:t xml:space="preserve"> crises in real time, up to and including nuclear crises. Once these narratives move beyond simple statements about the number and location of approaching missiles, they will become more like the statements of advisers, engaged in interpretation and persuasion. AIs may prove excellent advisers— dispassionate, </w:t>
      </w:r>
      <w:proofErr w:type="spellStart"/>
      <w:r w:rsidRPr="00442F6E">
        <w:rPr>
          <w:sz w:val="12"/>
        </w:rPr>
        <w:t>hyperinformed</w:t>
      </w:r>
      <w:proofErr w:type="spellEnd"/>
      <w:r w:rsidRPr="00442F6E">
        <w:rPr>
          <w:sz w:val="12"/>
        </w:rPr>
        <w:t xml:space="preserve">, always reliable. We should hope so, because even if they are never asked to recommend responses, their stylistic shadings would undoubtedly influence a president. Given wide enough leeway over conventional warfare, an AI with no nuclear- weapons authority could nonetheless pursue a gambit that in advertently escalates a </w:t>
      </w:r>
      <w:r w:rsidRPr="00442F6E">
        <w:rPr>
          <w:sz w:val="12"/>
        </w:rPr>
        <w:lastRenderedPageBreak/>
        <w:t xml:space="preserve">conflict so far and so fast that a panicked nuclear launch follows. Or it could purposely engineer </w:t>
      </w:r>
      <w:proofErr w:type="gramStart"/>
      <w:r w:rsidRPr="00442F6E">
        <w:rPr>
          <w:sz w:val="12"/>
        </w:rPr>
        <w:t>battle field</w:t>
      </w:r>
      <w:proofErr w:type="gramEnd"/>
      <w:r w:rsidRPr="00442F6E">
        <w:rPr>
          <w:sz w:val="12"/>
        </w:rPr>
        <w:t xml:space="preserve"> situations that lead to a launch, if it thinks the use of nuclear weapons would accomplish its assigned goals. An AI commander will be creative and unpredictable: A simple one designed by Open AI beat human players at a modified version of Dota 2, a battle simulation game, with strategies that they’d never considered. (Notably, it proved willing to sacrifice its own fighters.) These more far-flung scenarios are not imminent. AI is viewed with suspicion today, and if its expanding use leads to</w:t>
      </w:r>
      <w:r w:rsidRPr="00A218C1">
        <w:rPr>
          <w:sz w:val="12"/>
        </w:rPr>
        <w:t xml:space="preserve"> a stock-market crash or some other crisis, these possibilities will recede, at least for a time. But suppose that, after some early hiccups, AI instead performs well for a decade or several decades. With that track record, it could perhaps be allowed to operate nuclear command and control in a moment of crisis, as envisioned by Schneider’s wargame participants. At some point, a president might preload command- and-control algorithms on his first day in office, perhaps even giving an AI license to improvise, based on its own impressions of an unfolding attack. Much would depend on how an AI understands its goals in the context of a nuclear standoff. Researchers who have trained AI to play various games have repeatedly encountered a version of this problem: An AI’s sense of what constitutes victory can be elusive. In some games, AIs have performed in a predictable manner until some small change in their environment caused them to suddenly shift their strategy. For instance, an AI was taught to play a game where players look for keys to unlock treasure chests and secure a reward. It did just that until the engineers tweaked the game environment, so that there were more keys than chests, after which it started hoarding all the keys, even though many were useless, and only sometimes trying to unlock the chests. Any innovations in nuclear weapons—or defenses—could lead an AI to a similarly dramatic pivot. Any country that inserts AI into its command and control will motivate others to follow suit, if only to maintain a credible deterrent. Michael </w:t>
      </w:r>
      <w:proofErr w:type="spellStart"/>
      <w:r w:rsidRPr="00A218C1">
        <w:rPr>
          <w:sz w:val="12"/>
        </w:rPr>
        <w:t>Klare</w:t>
      </w:r>
      <w:proofErr w:type="spellEnd"/>
      <w:r w:rsidRPr="00A218C1">
        <w:rPr>
          <w:sz w:val="12"/>
        </w:rPr>
        <w:t>, a peace-</w:t>
      </w:r>
      <w:proofErr w:type="spellStart"/>
      <w:r w:rsidRPr="00A218C1">
        <w:rPr>
          <w:sz w:val="12"/>
        </w:rPr>
        <w:t>andworld</w:t>
      </w:r>
      <w:proofErr w:type="spellEnd"/>
      <w:r w:rsidRPr="00A218C1">
        <w:rPr>
          <w:sz w:val="12"/>
        </w:rPr>
        <w:t xml:space="preserve">-security-studies professor at Hampshire College, has warned that if multiple countries automate launch decisions, there could be a “flash war” analogous to a Wall Street “flash crash.” Imagine that an American AI mis interprets acoustic surveillance of submarines in the South China Sea as movements presaging a nuclear attack. Its counterstrike preparations would be noticed by China’s own AI, which would </w:t>
      </w:r>
      <w:proofErr w:type="gramStart"/>
      <w:r w:rsidRPr="00A218C1">
        <w:rPr>
          <w:sz w:val="12"/>
        </w:rPr>
        <w:t>actually begin</w:t>
      </w:r>
      <w:proofErr w:type="gramEnd"/>
      <w:r w:rsidRPr="00A218C1">
        <w:rPr>
          <w:sz w:val="12"/>
        </w:rPr>
        <w:t xml:space="preserve"> to ready its launch platforms, setting off a series of escalations that would culminate in a major nuclear exchange. In the early ’90s, during a moment of relative peace, George H. W. Bush and Mikhail Gorbachev realized that competitive weapons development would lead to endlessly proliferating nuclear warheads. To their great credit, they refused to submit to this arms-race dynamic. They instead signed the Strategic Arms Reduction Treaty, the first in an extraordinary sequence of agreements that shrank the two countries’ arsenals to less than a quarter of their previous size. History has since resumed. Some of those treaties expired. Others were diluted as relations between the U.S. and Russia cooled. The two countries are now closer to outright war than they have been in generations. On February 21 of this year, less than 24 hours after President Joe Biden strolled the streets of Kyiv, Russian President Vladimir Putin said that his country would suspend its participation in New START, the last arsenal- limiting treaty that remains in effect. Meanwhile, China now likely has enough missiles to destroy every major American city, and its generals have reportedly grown fonder of their arsenal as they have seen the leverage that nuclear weapons have afforded Russia during the Ukraine war. Mutual assured destruction is now a three-body problem, and every party to it is pursuing technologies that could de stabilize its logic. The next moment of relative peace could be a long way away, but if it comes again, we should draw inspiration from Bush and Gorbachev. Their disarmament treaties were ingenious because they represented a recovery of human agency, as would a global agreement to forever keep AI out of nuclear command and control. Some of the scenarios set forth here may sound quite distant, but that’s more reason to think about how we can avoid </w:t>
      </w:r>
      <w:proofErr w:type="gramStart"/>
      <w:r w:rsidRPr="00A218C1">
        <w:rPr>
          <w:sz w:val="12"/>
        </w:rPr>
        <w:t>them, before</w:t>
      </w:r>
      <w:proofErr w:type="gramEnd"/>
      <w:r w:rsidRPr="00A218C1">
        <w:rPr>
          <w:sz w:val="12"/>
        </w:rPr>
        <w:t xml:space="preserve"> AI reels off an impressive run of battlefield successes and its use becomes too tempting. A treaty can always be broken, and compliance with this one would be particularly difficult to verify, because AI development doesn’t require conspicuous missile silos or uranium-enrichment facilities. But a treaty can help establish a strong taboo, and in this realm a strongly held taboo may be the best we can hope for. We cannot encrust the Earth’s surface with automated nuclear arsenals that put us one glitch away from apocalypse. If errors are to deliver us into nuclear war, let them be our errors. To cede the gravest of all decisions to the dynamics of technology would be the ultimate abdication of human choice.</w:t>
      </w:r>
    </w:p>
    <w:p w14:paraId="77D80ED0" w14:textId="5AE53D8A" w:rsidR="00A34C1F" w:rsidRPr="002855F6" w:rsidRDefault="00A34C1F" w:rsidP="00A34C1F">
      <w:pPr>
        <w:pStyle w:val="Heading4"/>
      </w:pPr>
      <w:r w:rsidRPr="002855F6">
        <w:t xml:space="preserve">AI WILL be integrated into military </w:t>
      </w:r>
      <w:proofErr w:type="gramStart"/>
      <w:r w:rsidRPr="002855F6">
        <w:t>systems</w:t>
      </w:r>
      <w:proofErr w:type="gramEnd"/>
    </w:p>
    <w:p w14:paraId="36BD4A62" w14:textId="77777777" w:rsidR="00A34C1F" w:rsidRPr="002855F6" w:rsidRDefault="00A34C1F" w:rsidP="00A34C1F">
      <w:r w:rsidRPr="002855F6">
        <w:rPr>
          <w:rStyle w:val="Style13ptBold"/>
        </w:rPr>
        <w:t>NSTXL 23’</w:t>
      </w:r>
      <w:r w:rsidRPr="002855F6">
        <w:t xml:space="preserve"> (NSTXL, National Security Technology Accelerator, “How Artificial Intelligence is Changing the Future of Military Defense Strategies”, 01/24/2023 </w:t>
      </w:r>
      <w:r w:rsidRPr="00A64B29">
        <w:t>https://nstxl.org/how-artificial-intelligence-is-changing-the-future-of-military-defense-strategies/</w:t>
      </w:r>
      <w:r w:rsidRPr="002855F6">
        <w:t xml:space="preserve"> Accessed 7/29/2024/NC)</w:t>
      </w:r>
    </w:p>
    <w:p w14:paraId="1DA2565E" w14:textId="78D87530" w:rsidR="00A34C1F" w:rsidRPr="00A34C1F" w:rsidRDefault="00A34C1F" w:rsidP="001C4FD4">
      <w:pPr>
        <w:rPr>
          <w:rFonts w:ascii="Montserrat" w:eastAsia="Montserrat" w:hAnsi="Montserrat" w:cs="Montserrat"/>
          <w:color w:val="404040" w:themeColor="text1" w:themeTint="BF"/>
          <w:sz w:val="12"/>
          <w:szCs w:val="12"/>
        </w:rPr>
      </w:pPr>
      <w:r w:rsidRPr="762FA5AC">
        <w:rPr>
          <w:rFonts w:ascii="Montserrat" w:eastAsia="Montserrat" w:hAnsi="Montserrat" w:cs="Montserrat"/>
          <w:color w:val="404040" w:themeColor="text1" w:themeTint="BF"/>
          <w:sz w:val="12"/>
          <w:szCs w:val="12"/>
        </w:rPr>
        <w:t>This means that</w:t>
      </w:r>
      <w:r w:rsidRPr="762FA5AC">
        <w:rPr>
          <w:rFonts w:ascii="Montserrat" w:eastAsia="Montserrat" w:hAnsi="Montserrat" w:cs="Montserrat"/>
          <w:b/>
          <w:bCs/>
          <w:color w:val="FFFF00"/>
          <w:u w:val="single"/>
        </w:rPr>
        <w:t xml:space="preserve"> </w:t>
      </w:r>
      <w:r w:rsidRPr="762FA5AC">
        <w:rPr>
          <w:rFonts w:ascii="Montserrat" w:eastAsia="Montserrat" w:hAnsi="Montserrat" w:cs="Montserrat"/>
          <w:b/>
          <w:bCs/>
          <w:highlight w:val="yellow"/>
          <w:u w:val="single"/>
        </w:rPr>
        <w:t>a</w:t>
      </w:r>
      <w:r w:rsidRPr="762FA5AC">
        <w:rPr>
          <w:rFonts w:ascii="Montserrat" w:eastAsia="Montserrat" w:hAnsi="Montserrat" w:cs="Montserrat"/>
          <w:b/>
          <w:bCs/>
          <w:u w:val="single"/>
        </w:rPr>
        <w:t>rtificial</w:t>
      </w:r>
      <w:r w:rsidRPr="762FA5AC">
        <w:rPr>
          <w:rFonts w:ascii="Montserrat" w:eastAsia="Montserrat" w:hAnsi="Montserrat" w:cs="Montserrat"/>
          <w:b/>
          <w:bCs/>
          <w:color w:val="404040" w:themeColor="text1" w:themeTint="BF"/>
          <w:u w:val="single"/>
        </w:rPr>
        <w:t xml:space="preserve"> </w:t>
      </w:r>
      <w:r w:rsidRPr="762FA5AC">
        <w:rPr>
          <w:rFonts w:ascii="Montserrat" w:eastAsia="Montserrat" w:hAnsi="Montserrat" w:cs="Montserrat"/>
          <w:b/>
          <w:bCs/>
          <w:highlight w:val="yellow"/>
          <w:u w:val="single"/>
        </w:rPr>
        <w:t>i</w:t>
      </w:r>
      <w:r w:rsidRPr="762FA5AC">
        <w:rPr>
          <w:rFonts w:ascii="Montserrat" w:eastAsia="Montserrat" w:hAnsi="Montserrat" w:cs="Montserrat"/>
          <w:b/>
          <w:bCs/>
          <w:u w:val="single"/>
        </w:rPr>
        <w:t>ntelligence</w:t>
      </w:r>
      <w:r w:rsidRPr="762FA5AC">
        <w:rPr>
          <w:rFonts w:ascii="Montserrat" w:eastAsia="Montserrat" w:hAnsi="Montserrat" w:cs="Montserrat"/>
          <w:color w:val="404040" w:themeColor="text1" w:themeTint="BF"/>
        </w:rPr>
        <w:t xml:space="preserve"> </w:t>
      </w:r>
      <w:r w:rsidRPr="762FA5AC">
        <w:rPr>
          <w:rFonts w:ascii="Montserrat" w:eastAsia="Montserrat" w:hAnsi="Montserrat" w:cs="Montserrat"/>
          <w:color w:val="404040" w:themeColor="text1" w:themeTint="BF"/>
          <w:sz w:val="12"/>
          <w:szCs w:val="12"/>
        </w:rPr>
        <w:t xml:space="preserve">applications </w:t>
      </w:r>
      <w:r w:rsidRPr="762FA5AC">
        <w:rPr>
          <w:rFonts w:ascii="Montserrat" w:eastAsia="Montserrat" w:hAnsi="Montserrat" w:cs="Montserrat"/>
          <w:b/>
          <w:bCs/>
          <w:color w:val="404040" w:themeColor="text1" w:themeTint="BF"/>
          <w:highlight w:val="yellow"/>
          <w:u w:val="single"/>
        </w:rPr>
        <w:t>are powering</w:t>
      </w:r>
      <w:r w:rsidRPr="762FA5AC">
        <w:rPr>
          <w:rFonts w:ascii="Montserrat" w:eastAsia="Montserrat" w:hAnsi="Montserrat" w:cs="Montserrat"/>
          <w:color w:val="404040" w:themeColor="text1" w:themeTint="BF"/>
        </w:rPr>
        <w:t xml:space="preserve"> </w:t>
      </w:r>
      <w:r w:rsidRPr="762FA5AC">
        <w:rPr>
          <w:rFonts w:ascii="Montserrat" w:eastAsia="Montserrat" w:hAnsi="Montserrat" w:cs="Montserrat"/>
          <w:color w:val="404040" w:themeColor="text1" w:themeTint="BF"/>
          <w:sz w:val="12"/>
          <w:szCs w:val="12"/>
        </w:rPr>
        <w:t xml:space="preserve">in a smarter way as mission-critical </w:t>
      </w:r>
      <w:r w:rsidRPr="762FA5AC">
        <w:rPr>
          <w:rFonts w:ascii="Montserrat" w:eastAsia="Montserrat" w:hAnsi="Montserrat" w:cs="Montserrat"/>
          <w:b/>
          <w:bCs/>
          <w:color w:val="404040" w:themeColor="text1" w:themeTint="BF"/>
          <w:highlight w:val="yellow"/>
          <w:u w:val="single"/>
        </w:rPr>
        <w:t>military</w:t>
      </w:r>
      <w:r w:rsidRPr="762FA5AC">
        <w:rPr>
          <w:rFonts w:ascii="Montserrat" w:eastAsia="Montserrat" w:hAnsi="Montserrat" w:cs="Montserrat"/>
          <w:b/>
          <w:bCs/>
          <w:color w:val="404040" w:themeColor="text1" w:themeTint="BF"/>
          <w:u w:val="single"/>
        </w:rPr>
        <w:t xml:space="preserve"> </w:t>
      </w:r>
      <w:r w:rsidRPr="762FA5AC">
        <w:rPr>
          <w:rFonts w:ascii="Montserrat" w:eastAsia="Montserrat" w:hAnsi="Montserrat" w:cs="Montserrat"/>
          <w:color w:val="404040" w:themeColor="text1" w:themeTint="BF"/>
          <w:sz w:val="12"/>
          <w:szCs w:val="12"/>
        </w:rPr>
        <w:t xml:space="preserve">platforms are now more capable. However, many physical enablers already exist. For instance, electronic packaging technology with a modern military grade can now shrink its computing architectures. This is through wafer-stacking and system-in-package techniques, which reduces system volume. </w:t>
      </w:r>
      <w:r w:rsidRPr="762FA5AC">
        <w:rPr>
          <w:rFonts w:ascii="Montserrat" w:eastAsia="Montserrat" w:hAnsi="Montserrat" w:cs="Montserrat"/>
          <w:b/>
          <w:bCs/>
          <w:color w:val="404040" w:themeColor="text1" w:themeTint="BF"/>
          <w:highlight w:val="yellow"/>
          <w:u w:val="single"/>
        </w:rPr>
        <w:t>EW test</w:t>
      </w:r>
      <w:r w:rsidRPr="762FA5AC">
        <w:rPr>
          <w:rFonts w:ascii="Montserrat" w:eastAsia="Montserrat" w:hAnsi="Montserrat" w:cs="Montserrat"/>
          <w:b/>
          <w:bCs/>
          <w:color w:val="404040" w:themeColor="text1" w:themeTint="BF"/>
          <w:u w:val="single"/>
        </w:rPr>
        <w:t xml:space="preserve"> and </w:t>
      </w:r>
      <w:r w:rsidRPr="762FA5AC">
        <w:rPr>
          <w:rFonts w:ascii="Montserrat" w:eastAsia="Montserrat" w:hAnsi="Montserrat" w:cs="Montserrat"/>
          <w:b/>
          <w:bCs/>
          <w:color w:val="404040" w:themeColor="text1" w:themeTint="BF"/>
          <w:highlight w:val="yellow"/>
          <w:u w:val="single"/>
        </w:rPr>
        <w:t>measurement systems</w:t>
      </w:r>
      <w:r w:rsidRPr="762FA5AC">
        <w:rPr>
          <w:rFonts w:ascii="Montserrat" w:eastAsia="Montserrat" w:hAnsi="Montserrat" w:cs="Montserrat"/>
          <w:b/>
          <w:bCs/>
          <w:color w:val="404040" w:themeColor="text1" w:themeTint="BF"/>
          <w:u w:val="single"/>
        </w:rPr>
        <w:t xml:space="preserve"> and </w:t>
      </w:r>
      <w:r w:rsidRPr="762FA5AC">
        <w:rPr>
          <w:rFonts w:ascii="Montserrat" w:eastAsia="Montserrat" w:hAnsi="Montserrat" w:cs="Montserrat"/>
          <w:b/>
          <w:bCs/>
          <w:color w:val="404040" w:themeColor="text1" w:themeTint="BF"/>
          <w:highlight w:val="yellow"/>
          <w:u w:val="single"/>
        </w:rPr>
        <w:t>radar</w:t>
      </w:r>
      <w:r w:rsidRPr="762FA5AC">
        <w:rPr>
          <w:rFonts w:ascii="Montserrat" w:eastAsia="Montserrat" w:hAnsi="Montserrat" w:cs="Montserrat"/>
          <w:b/>
          <w:bCs/>
          <w:color w:val="404040" w:themeColor="text1" w:themeTint="BF"/>
          <w:u w:val="single"/>
        </w:rPr>
        <w:t xml:space="preserve"> </w:t>
      </w:r>
      <w:r w:rsidRPr="762FA5AC">
        <w:rPr>
          <w:rFonts w:ascii="Montserrat" w:eastAsia="Montserrat" w:hAnsi="Montserrat" w:cs="Montserrat"/>
          <w:color w:val="404040" w:themeColor="text1" w:themeTint="BF"/>
        </w:rPr>
        <w:t xml:space="preserve">are </w:t>
      </w:r>
      <w:r w:rsidRPr="762FA5AC">
        <w:rPr>
          <w:rFonts w:ascii="Montserrat" w:eastAsia="Montserrat" w:hAnsi="Montserrat" w:cs="Montserrat"/>
          <w:b/>
          <w:bCs/>
          <w:color w:val="404040" w:themeColor="text1" w:themeTint="BF"/>
          <w:highlight w:val="yellow"/>
          <w:u w:val="single"/>
        </w:rPr>
        <w:t>embracing</w:t>
      </w:r>
      <w:r w:rsidRPr="762FA5AC">
        <w:rPr>
          <w:rFonts w:ascii="Montserrat" w:eastAsia="Montserrat" w:hAnsi="Montserrat" w:cs="Montserrat"/>
          <w:b/>
          <w:bCs/>
          <w:color w:val="404040" w:themeColor="text1" w:themeTint="BF"/>
          <w:u w:val="single"/>
        </w:rPr>
        <w:t xml:space="preserve"> </w:t>
      </w:r>
      <w:r w:rsidRPr="762FA5AC">
        <w:rPr>
          <w:rFonts w:ascii="Montserrat" w:eastAsia="Montserrat" w:hAnsi="Montserrat" w:cs="Montserrat"/>
          <w:b/>
          <w:bCs/>
          <w:color w:val="404040" w:themeColor="text1" w:themeTint="BF"/>
          <w:highlight w:val="yellow"/>
          <w:u w:val="single"/>
        </w:rPr>
        <w:t>AI</w:t>
      </w:r>
      <w:r w:rsidRPr="762FA5AC">
        <w:rPr>
          <w:rFonts w:ascii="Montserrat" w:eastAsia="Montserrat" w:hAnsi="Montserrat" w:cs="Montserrat"/>
          <w:b/>
          <w:bCs/>
          <w:color w:val="404040" w:themeColor="text1" w:themeTint="BF"/>
          <w:u w:val="single"/>
        </w:rPr>
        <w:t xml:space="preserve"> </w:t>
      </w:r>
      <w:r w:rsidRPr="762FA5AC">
        <w:rPr>
          <w:rFonts w:ascii="Montserrat" w:eastAsia="Montserrat" w:hAnsi="Montserrat" w:cs="Montserrat"/>
          <w:color w:val="404040" w:themeColor="text1" w:themeTint="BF"/>
          <w:sz w:val="12"/>
          <w:szCs w:val="12"/>
        </w:rPr>
        <w:t xml:space="preserve">by advancing their modes. They seek to achieve more adaptability in waveforms and anti-jamming, among other more effective systems. AI is perfect for military applications because it can solve computational complexity. It can easily run an algorithm during times of tremendous pressure and stress. Also, it can decide at a much faster speed. Further, decisions result from data, without human emotion. While artificial intelligence is highly beneficial for military applications, testing it to ensure its effectiveness is another story. The sheer volume of data that the military collects is overwhelming and requires the help of computer analysis. Running an algorithm is a much more effective way to make sense of all the raw data. It reduces big data into a digestible amount of information that a human can understand. This is how military leadership can make actionable decisions based on facts. The military can make tremendous improvements with their strategic decision-making, including quick and exact scenario analyses. During urgent circumstances, AI can neutralize biases. </w:t>
      </w:r>
      <w:r w:rsidRPr="762FA5AC">
        <w:rPr>
          <w:rFonts w:ascii="Montserrat" w:eastAsia="Montserrat" w:hAnsi="Montserrat" w:cs="Montserrat"/>
          <w:b/>
          <w:bCs/>
          <w:color w:val="404040" w:themeColor="text1" w:themeTint="BF"/>
          <w:highlight w:val="yellow"/>
          <w:u w:val="single"/>
        </w:rPr>
        <w:t>A</w:t>
      </w:r>
      <w:r w:rsidRPr="762FA5AC">
        <w:rPr>
          <w:rFonts w:ascii="Montserrat" w:eastAsia="Montserrat" w:hAnsi="Montserrat" w:cs="Montserrat"/>
          <w:b/>
          <w:bCs/>
          <w:color w:val="404040" w:themeColor="text1" w:themeTint="BF"/>
          <w:u w:val="single"/>
        </w:rPr>
        <w:t xml:space="preserve">rtificial </w:t>
      </w:r>
      <w:r w:rsidRPr="762FA5AC">
        <w:rPr>
          <w:rFonts w:ascii="Montserrat" w:eastAsia="Montserrat" w:hAnsi="Montserrat" w:cs="Montserrat"/>
          <w:b/>
          <w:bCs/>
          <w:color w:val="404040" w:themeColor="text1" w:themeTint="BF"/>
          <w:highlight w:val="yellow"/>
          <w:u w:val="single"/>
        </w:rPr>
        <w:t>i</w:t>
      </w:r>
      <w:r w:rsidRPr="762FA5AC">
        <w:rPr>
          <w:rFonts w:ascii="Montserrat" w:eastAsia="Montserrat" w:hAnsi="Montserrat" w:cs="Montserrat"/>
          <w:b/>
          <w:bCs/>
          <w:color w:val="404040" w:themeColor="text1" w:themeTint="BF"/>
          <w:u w:val="single"/>
        </w:rPr>
        <w:t>ntelligence</w:t>
      </w:r>
      <w:r w:rsidRPr="762FA5AC">
        <w:rPr>
          <w:rFonts w:ascii="Montserrat" w:eastAsia="Montserrat" w:hAnsi="Montserrat" w:cs="Montserrat"/>
          <w:color w:val="404040" w:themeColor="text1" w:themeTint="BF"/>
        </w:rPr>
        <w:t xml:space="preserve"> </w:t>
      </w:r>
      <w:r w:rsidRPr="762FA5AC">
        <w:rPr>
          <w:rFonts w:ascii="Montserrat" w:eastAsia="Montserrat" w:hAnsi="Montserrat" w:cs="Montserrat"/>
          <w:color w:val="404040" w:themeColor="text1" w:themeTint="BF"/>
          <w:sz w:val="12"/>
          <w:szCs w:val="12"/>
        </w:rPr>
        <w:t xml:space="preserve">is a </w:t>
      </w:r>
      <w:r w:rsidRPr="762FA5AC">
        <w:rPr>
          <w:rFonts w:ascii="Montserrat" w:eastAsia="Montserrat" w:hAnsi="Montserrat" w:cs="Montserrat"/>
          <w:b/>
          <w:bCs/>
          <w:color w:val="404040" w:themeColor="text1" w:themeTint="BF"/>
          <w:highlight w:val="yellow"/>
          <w:u w:val="single"/>
        </w:rPr>
        <w:t>prime tool for</w:t>
      </w:r>
      <w:r w:rsidRPr="762FA5AC">
        <w:rPr>
          <w:rFonts w:ascii="Montserrat" w:eastAsia="Montserrat" w:hAnsi="Montserrat" w:cs="Montserrat"/>
          <w:b/>
          <w:bCs/>
          <w:color w:val="404040" w:themeColor="text1" w:themeTint="BF"/>
          <w:u w:val="single"/>
        </w:rPr>
        <w:t xml:space="preserve"> </w:t>
      </w:r>
      <w:r w:rsidRPr="762FA5AC">
        <w:rPr>
          <w:rFonts w:ascii="Montserrat" w:eastAsia="Montserrat" w:hAnsi="Montserrat" w:cs="Montserrat"/>
          <w:color w:val="404040" w:themeColor="text1" w:themeTint="BF"/>
          <w:sz w:val="12"/>
          <w:szCs w:val="12"/>
        </w:rPr>
        <w:t>training, lending itself to</w:t>
      </w:r>
      <w:r w:rsidRPr="762FA5AC">
        <w:rPr>
          <w:rFonts w:ascii="Montserrat" w:eastAsia="Montserrat" w:hAnsi="Montserrat" w:cs="Montserrat"/>
          <w:color w:val="404040" w:themeColor="text1" w:themeTint="BF"/>
        </w:rPr>
        <w:t xml:space="preserve"> </w:t>
      </w:r>
      <w:r w:rsidRPr="762FA5AC">
        <w:rPr>
          <w:rFonts w:ascii="Montserrat" w:eastAsia="Montserrat" w:hAnsi="Montserrat" w:cs="Montserrat"/>
          <w:b/>
          <w:bCs/>
          <w:color w:val="404040" w:themeColor="text1" w:themeTint="BF"/>
          <w:highlight w:val="yellow"/>
          <w:u w:val="single"/>
        </w:rPr>
        <w:t>opportunities</w:t>
      </w:r>
      <w:r w:rsidRPr="762FA5AC">
        <w:rPr>
          <w:rFonts w:ascii="Montserrat" w:eastAsia="Montserrat" w:hAnsi="Montserrat" w:cs="Montserrat"/>
          <w:b/>
          <w:bCs/>
          <w:color w:val="404040" w:themeColor="text1" w:themeTint="BF"/>
          <w:u w:val="single"/>
        </w:rPr>
        <w:t xml:space="preserve"> </w:t>
      </w:r>
      <w:r w:rsidRPr="762FA5AC">
        <w:rPr>
          <w:rFonts w:ascii="Montserrat" w:eastAsia="Montserrat" w:hAnsi="Montserrat" w:cs="Montserrat"/>
          <w:color w:val="404040" w:themeColor="text1" w:themeTint="BF"/>
          <w:sz w:val="12"/>
          <w:szCs w:val="12"/>
        </w:rPr>
        <w:t xml:space="preserve">to give soldiers and personnel individualized instruction. Computer models and technology are reliable. </w:t>
      </w:r>
      <w:r w:rsidRPr="762FA5AC">
        <w:rPr>
          <w:rFonts w:ascii="Montserrat" w:eastAsia="Montserrat" w:hAnsi="Montserrat" w:cs="Montserrat"/>
          <w:b/>
          <w:bCs/>
          <w:color w:val="404040" w:themeColor="text1" w:themeTint="BF"/>
          <w:highlight w:val="yellow"/>
          <w:u w:val="single"/>
        </w:rPr>
        <w:t>Simulations</w:t>
      </w:r>
      <w:r w:rsidRPr="762FA5AC">
        <w:rPr>
          <w:rFonts w:ascii="Montserrat" w:eastAsia="Montserrat" w:hAnsi="Montserrat" w:cs="Montserrat"/>
          <w:color w:val="404040" w:themeColor="text1" w:themeTint="BF"/>
        </w:rPr>
        <w:t xml:space="preserve"> </w:t>
      </w:r>
      <w:r w:rsidRPr="762FA5AC">
        <w:rPr>
          <w:rFonts w:ascii="Montserrat" w:eastAsia="Montserrat" w:hAnsi="Montserrat" w:cs="Montserrat"/>
          <w:color w:val="404040" w:themeColor="text1" w:themeTint="BF"/>
          <w:sz w:val="12"/>
          <w:szCs w:val="12"/>
        </w:rPr>
        <w:t xml:space="preserve">and </w:t>
      </w:r>
      <w:r w:rsidRPr="762FA5AC">
        <w:rPr>
          <w:rFonts w:ascii="Montserrat" w:eastAsia="Montserrat" w:hAnsi="Montserrat" w:cs="Montserrat"/>
          <w:b/>
          <w:bCs/>
          <w:color w:val="404040" w:themeColor="text1" w:themeTint="BF"/>
          <w:highlight w:val="yellow"/>
          <w:u w:val="single"/>
        </w:rPr>
        <w:t>exercises</w:t>
      </w:r>
      <w:r w:rsidRPr="762FA5AC">
        <w:rPr>
          <w:rFonts w:ascii="Montserrat" w:eastAsia="Montserrat" w:hAnsi="Montserrat" w:cs="Montserrat"/>
          <w:b/>
          <w:bCs/>
          <w:color w:val="404040" w:themeColor="text1" w:themeTint="BF"/>
          <w:u w:val="single"/>
        </w:rPr>
        <w:t xml:space="preserve"> </w:t>
      </w:r>
      <w:r w:rsidRPr="762FA5AC">
        <w:rPr>
          <w:rFonts w:ascii="Montserrat" w:eastAsia="Montserrat" w:hAnsi="Montserrat" w:cs="Montserrat"/>
          <w:color w:val="404040" w:themeColor="text1" w:themeTint="BF"/>
          <w:sz w:val="12"/>
          <w:szCs w:val="12"/>
        </w:rPr>
        <w:t xml:space="preserve">of the future </w:t>
      </w:r>
      <w:r w:rsidRPr="762FA5AC">
        <w:rPr>
          <w:rFonts w:ascii="Montserrat" w:eastAsia="Montserrat" w:hAnsi="Montserrat" w:cs="Montserrat"/>
          <w:b/>
          <w:bCs/>
          <w:color w:val="404040" w:themeColor="text1" w:themeTint="BF"/>
          <w:highlight w:val="yellow"/>
          <w:u w:val="single"/>
        </w:rPr>
        <w:t>are becoming</w:t>
      </w:r>
      <w:r w:rsidRPr="762FA5AC">
        <w:rPr>
          <w:rFonts w:ascii="Montserrat" w:eastAsia="Montserrat" w:hAnsi="Montserrat" w:cs="Montserrat"/>
          <w:color w:val="404040" w:themeColor="text1" w:themeTint="BF"/>
        </w:rPr>
        <w:t xml:space="preserve"> </w:t>
      </w:r>
      <w:r w:rsidRPr="762FA5AC">
        <w:rPr>
          <w:rFonts w:ascii="Montserrat" w:eastAsia="Montserrat" w:hAnsi="Montserrat" w:cs="Montserrat"/>
          <w:color w:val="404040" w:themeColor="text1" w:themeTint="BF"/>
          <w:sz w:val="12"/>
          <w:szCs w:val="12"/>
        </w:rPr>
        <w:t>more and more</w:t>
      </w:r>
      <w:r w:rsidRPr="762FA5AC">
        <w:rPr>
          <w:rFonts w:ascii="Montserrat" w:eastAsia="Montserrat" w:hAnsi="Montserrat" w:cs="Montserrat"/>
          <w:color w:val="404040" w:themeColor="text1" w:themeTint="BF"/>
        </w:rPr>
        <w:t xml:space="preserve"> </w:t>
      </w:r>
      <w:r w:rsidRPr="762FA5AC">
        <w:rPr>
          <w:rFonts w:ascii="Montserrat" w:eastAsia="Montserrat" w:hAnsi="Montserrat" w:cs="Montserrat"/>
          <w:b/>
          <w:bCs/>
          <w:color w:val="404040" w:themeColor="text1" w:themeTint="BF"/>
          <w:highlight w:val="yellow"/>
          <w:u w:val="single"/>
        </w:rPr>
        <w:t>real</w:t>
      </w:r>
      <w:r w:rsidRPr="762FA5AC">
        <w:rPr>
          <w:rFonts w:ascii="Montserrat" w:eastAsia="Montserrat" w:hAnsi="Montserrat" w:cs="Montserrat"/>
          <w:color w:val="404040" w:themeColor="text1" w:themeTint="BF"/>
        </w:rPr>
        <w:t>,</w:t>
      </w:r>
      <w:r w:rsidRPr="762FA5AC">
        <w:rPr>
          <w:rFonts w:ascii="Montserrat" w:eastAsia="Montserrat" w:hAnsi="Montserrat" w:cs="Montserrat"/>
          <w:b/>
          <w:bCs/>
          <w:color w:val="404040" w:themeColor="text1" w:themeTint="BF"/>
          <w:u w:val="single"/>
        </w:rPr>
        <w:t xml:space="preserve"> </w:t>
      </w:r>
      <w:r w:rsidRPr="762FA5AC">
        <w:rPr>
          <w:rFonts w:ascii="Montserrat" w:eastAsia="Montserrat" w:hAnsi="Montserrat" w:cs="Montserrat"/>
          <w:b/>
          <w:bCs/>
          <w:color w:val="404040" w:themeColor="text1" w:themeTint="BF"/>
          <w:highlight w:val="yellow"/>
          <w:u w:val="single"/>
        </w:rPr>
        <w:t>helping the military</w:t>
      </w:r>
      <w:r w:rsidRPr="762FA5AC">
        <w:rPr>
          <w:rFonts w:ascii="Montserrat" w:eastAsia="Montserrat" w:hAnsi="Montserrat" w:cs="Montserrat"/>
          <w:b/>
          <w:bCs/>
          <w:color w:val="404040" w:themeColor="text1" w:themeTint="BF"/>
          <w:sz w:val="12"/>
          <w:szCs w:val="12"/>
          <w:u w:val="single"/>
        </w:rPr>
        <w:t xml:space="preserve"> </w:t>
      </w:r>
      <w:r w:rsidRPr="762FA5AC">
        <w:rPr>
          <w:rFonts w:ascii="Montserrat" w:eastAsia="Montserrat" w:hAnsi="Montserrat" w:cs="Montserrat"/>
          <w:color w:val="404040" w:themeColor="text1" w:themeTint="BF"/>
          <w:sz w:val="12"/>
          <w:szCs w:val="12"/>
        </w:rPr>
        <w:t xml:space="preserve">better prepare for times of warfare. AI can bridge gaps in military defenses, making departments less fragmented. Data processing runs more efficiently from various sources. Logistics is more proactive because it can make administrative tasks easier. Thanks to autonomous logistics, troops are in less danger, and support systems are more enhanced. The battlefield is often a location that is extremely hazardous, and AI may mitigate some threats that the military faces. A prominent example of how </w:t>
      </w:r>
      <w:r w:rsidRPr="762FA5AC">
        <w:rPr>
          <w:rFonts w:ascii="Montserrat" w:eastAsia="Montserrat" w:hAnsi="Montserrat" w:cs="Montserrat"/>
          <w:b/>
          <w:bCs/>
          <w:color w:val="404040" w:themeColor="text1" w:themeTint="BF"/>
          <w:sz w:val="12"/>
          <w:szCs w:val="12"/>
          <w:highlight w:val="yellow"/>
          <w:u w:val="single"/>
        </w:rPr>
        <w:t>AI is helping</w:t>
      </w:r>
      <w:r w:rsidRPr="762FA5AC">
        <w:rPr>
          <w:rFonts w:ascii="Montserrat" w:eastAsia="Montserrat" w:hAnsi="Montserrat" w:cs="Montserrat"/>
          <w:color w:val="404040" w:themeColor="text1" w:themeTint="BF"/>
          <w:sz w:val="12"/>
          <w:szCs w:val="12"/>
        </w:rPr>
        <w:t xml:space="preserve"> to keep</w:t>
      </w:r>
      <w:r w:rsidRPr="762FA5AC">
        <w:rPr>
          <w:rFonts w:ascii="Montserrat" w:eastAsia="Montserrat" w:hAnsi="Montserrat" w:cs="Montserrat"/>
          <w:color w:val="404040" w:themeColor="text1" w:themeTint="BF"/>
        </w:rPr>
        <w:t xml:space="preserve"> </w:t>
      </w:r>
      <w:r w:rsidRPr="762FA5AC">
        <w:rPr>
          <w:rFonts w:ascii="Montserrat" w:eastAsia="Montserrat" w:hAnsi="Montserrat" w:cs="Montserrat"/>
          <w:b/>
          <w:bCs/>
          <w:color w:val="404040" w:themeColor="text1" w:themeTint="BF"/>
          <w:highlight w:val="yellow"/>
          <w:u w:val="single"/>
        </w:rPr>
        <w:t>soldiers</w:t>
      </w:r>
      <w:r w:rsidRPr="762FA5AC">
        <w:rPr>
          <w:rFonts w:ascii="Montserrat" w:eastAsia="Montserrat" w:hAnsi="Montserrat" w:cs="Montserrat"/>
          <w:b/>
          <w:bCs/>
          <w:color w:val="404040" w:themeColor="text1" w:themeTint="BF"/>
          <w:u w:val="single"/>
        </w:rPr>
        <w:t xml:space="preserve"> </w:t>
      </w:r>
      <w:r w:rsidRPr="762FA5AC">
        <w:rPr>
          <w:rFonts w:ascii="Montserrat" w:eastAsia="Montserrat" w:hAnsi="Montserrat" w:cs="Montserrat"/>
          <w:color w:val="404040" w:themeColor="text1" w:themeTint="BF"/>
        </w:rPr>
        <w:t>safer</w:t>
      </w:r>
      <w:r w:rsidRPr="762FA5AC">
        <w:rPr>
          <w:rFonts w:ascii="Montserrat" w:eastAsia="Montserrat" w:hAnsi="Montserrat" w:cs="Montserrat"/>
          <w:b/>
          <w:bCs/>
          <w:color w:val="404040" w:themeColor="text1" w:themeTint="BF"/>
          <w:u w:val="single"/>
        </w:rPr>
        <w:t xml:space="preserve"> </w:t>
      </w:r>
      <w:r w:rsidRPr="762FA5AC">
        <w:rPr>
          <w:rFonts w:ascii="Montserrat" w:eastAsia="Montserrat" w:hAnsi="Montserrat" w:cs="Montserrat"/>
          <w:b/>
          <w:bCs/>
          <w:color w:val="404040" w:themeColor="text1" w:themeTint="BF"/>
          <w:highlight w:val="yellow"/>
          <w:u w:val="single"/>
        </w:rPr>
        <w:t>during times of battle</w:t>
      </w:r>
      <w:r w:rsidRPr="762FA5AC">
        <w:rPr>
          <w:rFonts w:ascii="Montserrat" w:eastAsia="Montserrat" w:hAnsi="Montserrat" w:cs="Montserrat"/>
          <w:color w:val="404040" w:themeColor="text1" w:themeTint="BF"/>
        </w:rPr>
        <w:t xml:space="preserve"> </w:t>
      </w:r>
      <w:r w:rsidRPr="762FA5AC">
        <w:rPr>
          <w:rFonts w:ascii="Montserrat" w:eastAsia="Montserrat" w:hAnsi="Montserrat" w:cs="Montserrat"/>
          <w:color w:val="404040" w:themeColor="text1" w:themeTint="BF"/>
          <w:sz w:val="12"/>
          <w:szCs w:val="12"/>
        </w:rPr>
        <w:t xml:space="preserve">is that soldiers can use artificial intelligence to identify dangers faster, and AI can provide soldiers guidance on how they can handle potential dangers. Today’s ground vehicles and army aircraft have intelligent sensors. There is less need for humans, alleviating risk to human life. There are many hiring practices that national defense organizations employ. In years past, you have likely seen television ads and job fair booths to attract candidates. Artificial intelligence can improve recruitment tactics, making it easier to find qualified candidates for the military. A recent example is 30 years of data from the Air Force Special Operations Command. One source revealed that the army website had </w:t>
      </w:r>
      <w:r w:rsidRPr="00A64B29">
        <w:rPr>
          <w:rFonts w:ascii="Montserrat" w:eastAsia="Montserrat" w:hAnsi="Montserrat" w:cs="Montserrat"/>
          <w:sz w:val="12"/>
          <w:szCs w:val="12"/>
        </w:rPr>
        <w:t>2.5 million monthly visitors</w:t>
      </w:r>
      <w:r w:rsidRPr="762FA5AC">
        <w:rPr>
          <w:rFonts w:ascii="Montserrat" w:eastAsia="Montserrat" w:hAnsi="Montserrat" w:cs="Montserrat"/>
          <w:color w:val="404040" w:themeColor="text1" w:themeTint="BF"/>
          <w:sz w:val="12"/>
          <w:szCs w:val="12"/>
        </w:rPr>
        <w:t xml:space="preserve">, and of those, approximately 35% are female. Because of this, the army has not only a male chatbot but a female counterpart as well. Military defense requires extensive training for their people because national security depends on them. The more training soldiers can gain, the more they can directly affect their performance, boosting a soldier’s capabilities. It also boosts the performance of teams as they collaborate to achieve a mission. By introducing artificial intelligence into training, textbook learning is becoming obsolete. They can share a syllabus on a tablet. Therefore, as technologies advance and changes are necessary, updates to the curriculum can distribute in real-time, versus waiting for a new book to publish. When a cyberattack strikes a company, it renders computers inoperable. Employees must leave behind technology and go back to manual techniques for a time to continue working. Now, </w:t>
      </w:r>
      <w:r w:rsidRPr="00A64B29">
        <w:rPr>
          <w:rFonts w:ascii="Montserrat" w:eastAsia="Montserrat" w:hAnsi="Montserrat" w:cs="Montserrat"/>
          <w:sz w:val="12"/>
          <w:szCs w:val="12"/>
        </w:rPr>
        <w:t>imagine a cyberattack strikes</w:t>
      </w:r>
      <w:r w:rsidRPr="762FA5AC">
        <w:rPr>
          <w:rFonts w:ascii="Montserrat" w:eastAsia="Montserrat" w:hAnsi="Montserrat" w:cs="Montserrat"/>
          <w:color w:val="404040" w:themeColor="text1" w:themeTint="BF"/>
          <w:sz w:val="12"/>
          <w:szCs w:val="12"/>
        </w:rPr>
        <w:t xml:space="preserve"> the military during a battle, bringing their technology down. The effects could be dire. That is why the</w:t>
      </w:r>
      <w:r w:rsidRPr="762FA5AC">
        <w:rPr>
          <w:rFonts w:ascii="Montserrat" w:eastAsia="Montserrat" w:hAnsi="Montserrat" w:cs="Montserrat"/>
          <w:color w:val="404040" w:themeColor="text1" w:themeTint="BF"/>
        </w:rPr>
        <w:t xml:space="preserve"> </w:t>
      </w:r>
      <w:r w:rsidRPr="762FA5AC">
        <w:rPr>
          <w:rFonts w:ascii="Montserrat" w:eastAsia="Montserrat" w:hAnsi="Montserrat" w:cs="Montserrat"/>
          <w:b/>
          <w:bCs/>
          <w:color w:val="404040" w:themeColor="text1" w:themeTint="BF"/>
          <w:highlight w:val="yellow"/>
          <w:u w:val="single"/>
        </w:rPr>
        <w:t>army is deploying a</w:t>
      </w:r>
      <w:r w:rsidRPr="762FA5AC">
        <w:rPr>
          <w:rFonts w:ascii="Montserrat" w:eastAsia="Montserrat" w:hAnsi="Montserrat" w:cs="Montserrat"/>
          <w:b/>
          <w:bCs/>
          <w:color w:val="404040" w:themeColor="text1" w:themeTint="BF"/>
          <w:u w:val="single"/>
        </w:rPr>
        <w:t xml:space="preserve">rtificial </w:t>
      </w:r>
      <w:r w:rsidRPr="762FA5AC">
        <w:rPr>
          <w:rFonts w:ascii="Montserrat" w:eastAsia="Montserrat" w:hAnsi="Montserrat" w:cs="Montserrat"/>
          <w:b/>
          <w:bCs/>
          <w:color w:val="404040" w:themeColor="text1" w:themeTint="BF"/>
          <w:highlight w:val="yellow"/>
          <w:u w:val="single"/>
        </w:rPr>
        <w:t>i</w:t>
      </w:r>
      <w:r w:rsidRPr="762FA5AC">
        <w:rPr>
          <w:rFonts w:ascii="Montserrat" w:eastAsia="Montserrat" w:hAnsi="Montserrat" w:cs="Montserrat"/>
          <w:b/>
          <w:bCs/>
          <w:color w:val="404040" w:themeColor="text1" w:themeTint="BF"/>
          <w:u w:val="single"/>
        </w:rPr>
        <w:t>ntelligence</w:t>
      </w:r>
      <w:r w:rsidRPr="762FA5AC">
        <w:rPr>
          <w:rFonts w:ascii="Montserrat" w:eastAsia="Montserrat" w:hAnsi="Montserrat" w:cs="Montserrat"/>
          <w:color w:val="404040" w:themeColor="text1" w:themeTint="BF"/>
        </w:rPr>
        <w:t xml:space="preserve"> </w:t>
      </w:r>
      <w:r w:rsidRPr="762FA5AC">
        <w:rPr>
          <w:rFonts w:ascii="Montserrat" w:eastAsia="Montserrat" w:hAnsi="Montserrat" w:cs="Montserrat"/>
          <w:color w:val="404040" w:themeColor="text1" w:themeTint="BF"/>
          <w:sz w:val="12"/>
          <w:szCs w:val="12"/>
        </w:rPr>
        <w:t xml:space="preserve">to research cybersecurity technologies that can protect personnel and their communication networks. In this way, </w:t>
      </w:r>
      <w:r w:rsidRPr="762FA5AC">
        <w:rPr>
          <w:rFonts w:ascii="Montserrat" w:eastAsia="Montserrat" w:hAnsi="Montserrat" w:cs="Montserrat"/>
          <w:b/>
          <w:bCs/>
          <w:color w:val="404040" w:themeColor="text1" w:themeTint="BF"/>
          <w:highlight w:val="yellow"/>
          <w:u w:val="single"/>
        </w:rPr>
        <w:t>AI</w:t>
      </w:r>
      <w:r w:rsidRPr="762FA5AC">
        <w:rPr>
          <w:rFonts w:ascii="Montserrat" w:eastAsia="Montserrat" w:hAnsi="Montserrat" w:cs="Montserrat"/>
          <w:b/>
          <w:bCs/>
          <w:color w:val="404040" w:themeColor="text1" w:themeTint="BF"/>
          <w:u w:val="single"/>
        </w:rPr>
        <w:t xml:space="preserve"> </w:t>
      </w:r>
      <w:r w:rsidRPr="762FA5AC">
        <w:rPr>
          <w:rFonts w:ascii="Montserrat" w:eastAsia="Montserrat" w:hAnsi="Montserrat" w:cs="Montserrat"/>
          <w:color w:val="404040" w:themeColor="text1" w:themeTint="BF"/>
          <w:sz w:val="12"/>
          <w:szCs w:val="12"/>
        </w:rPr>
        <w:t xml:space="preserve">is </w:t>
      </w:r>
      <w:r w:rsidRPr="762FA5AC">
        <w:rPr>
          <w:rFonts w:ascii="Montserrat" w:eastAsia="Montserrat" w:hAnsi="Montserrat" w:cs="Montserrat"/>
          <w:b/>
          <w:bCs/>
          <w:highlight w:val="yellow"/>
          <w:u w:val="single"/>
        </w:rPr>
        <w:t>serving</w:t>
      </w:r>
      <w:r w:rsidRPr="762FA5AC">
        <w:rPr>
          <w:rFonts w:ascii="Montserrat" w:eastAsia="Montserrat" w:hAnsi="Montserrat" w:cs="Montserrat"/>
          <w:b/>
          <w:bCs/>
          <w:u w:val="single"/>
        </w:rPr>
        <w:t xml:space="preserve"> </w:t>
      </w:r>
      <w:r w:rsidRPr="762FA5AC">
        <w:rPr>
          <w:rFonts w:ascii="Montserrat" w:eastAsia="Montserrat" w:hAnsi="Montserrat" w:cs="Montserrat"/>
          <w:color w:val="404040" w:themeColor="text1" w:themeTint="BF"/>
          <w:sz w:val="12"/>
          <w:szCs w:val="12"/>
        </w:rPr>
        <w:t xml:space="preserve">its </w:t>
      </w:r>
      <w:r w:rsidRPr="762FA5AC">
        <w:rPr>
          <w:rFonts w:ascii="Montserrat" w:eastAsia="Montserrat" w:hAnsi="Montserrat" w:cs="Montserrat"/>
          <w:b/>
          <w:bCs/>
          <w:color w:val="404040" w:themeColor="text1" w:themeTint="BF"/>
          <w:highlight w:val="yellow"/>
          <w:u w:val="single"/>
        </w:rPr>
        <w:t xml:space="preserve">most critical role in the military. </w:t>
      </w:r>
      <w:r w:rsidRPr="762FA5AC">
        <w:rPr>
          <w:rFonts w:ascii="Montserrat" w:eastAsia="Montserrat" w:hAnsi="Montserrat" w:cs="Montserrat"/>
          <w:color w:val="404040" w:themeColor="text1" w:themeTint="BF"/>
          <w:sz w:val="12"/>
          <w:szCs w:val="12"/>
        </w:rPr>
        <w:t>AI-enabled systems could protect against unwanted access to data, programs, networks, and computers. Further, online security military applications that possess AI capabilities can record patterns of cyberattacks. When AI recognizes patterns of threats, it can then create counterattack tools.</w:t>
      </w:r>
    </w:p>
    <w:p w14:paraId="3E8EF7DC" w14:textId="70F0B83F" w:rsidR="0032103B" w:rsidRDefault="0032103B" w:rsidP="001C4FD4">
      <w:pPr>
        <w:pStyle w:val="Heading3"/>
      </w:pPr>
      <w:r>
        <w:lastRenderedPageBreak/>
        <w:t>Nuke War</w:t>
      </w:r>
    </w:p>
    <w:p w14:paraId="24887564" w14:textId="77777777" w:rsidR="0032103B" w:rsidRPr="006456B9" w:rsidRDefault="0032103B" w:rsidP="0032103B">
      <w:pPr>
        <w:pStyle w:val="Heading4"/>
      </w:pPr>
      <w:r>
        <w:t>US usage of Ai in nuclear decisions lead to extinction</w:t>
      </w:r>
    </w:p>
    <w:p w14:paraId="220C3F0B" w14:textId="77777777" w:rsidR="0032103B" w:rsidRPr="006456B9" w:rsidRDefault="0032103B" w:rsidP="0032103B">
      <w:r w:rsidRPr="0075554B">
        <w:rPr>
          <w:rStyle w:val="Style13ptBold"/>
        </w:rPr>
        <w:t xml:space="preserve">Kallenborn'22 </w:t>
      </w:r>
      <w:r w:rsidRPr="006456B9">
        <w:t>[</w:t>
      </w:r>
      <w:r>
        <w:t>Zachary</w:t>
      </w:r>
      <w:r w:rsidRPr="006456B9">
        <w:t>;</w:t>
      </w:r>
      <w:r>
        <w:t xml:space="preserve"> fellow with the Center for Strategic and International Studies (CSIS), policy fellow at the </w:t>
      </w:r>
      <w:proofErr w:type="spellStart"/>
      <w:r>
        <w:t>Schar</w:t>
      </w:r>
      <w:proofErr w:type="spellEnd"/>
      <w:r>
        <w:t xml:space="preserve"> School of Policy and Government, fellow at the National Institute for Deterrence Studies, Research Affiliate with the Unconventional Weapons and Technology Division of the National Consortium for the Study of Terrorism and Responses to Terrorism (START)</w:t>
      </w:r>
      <w:r w:rsidRPr="006456B9">
        <w:t>; 2-1-2022; "Giving an AI control of nuclear weapons: What could possibly go wrong?"; Bulletin of the Atomic Scientists; https://thebulletin.org/2022/02/giving-an-ai-control-of-nuclear-weapons-what-could-possibly-go-wrong/; accessed 7-28-2024, AY]</w:t>
      </w:r>
    </w:p>
    <w:p w14:paraId="4ADB47EF" w14:textId="77777777" w:rsidR="0032103B" w:rsidRPr="00C43388" w:rsidRDefault="0032103B" w:rsidP="0032103B">
      <w:pPr>
        <w:rPr>
          <w:u w:val="single"/>
        </w:rPr>
      </w:pPr>
      <w:r w:rsidRPr="00C43388">
        <w:rPr>
          <w:highlight w:val="cyan"/>
          <w:u w:val="single"/>
        </w:rPr>
        <w:t>If artificial intelligences controlled nuclear weapons, all of us could be dead.</w:t>
      </w:r>
    </w:p>
    <w:p w14:paraId="59638BD7" w14:textId="77777777" w:rsidR="0032103B" w:rsidRPr="006456B9" w:rsidRDefault="0032103B" w:rsidP="0032103B">
      <w:pPr>
        <w:rPr>
          <w:sz w:val="10"/>
        </w:rPr>
      </w:pPr>
      <w:r w:rsidRPr="003C5986">
        <w:rPr>
          <w:u w:val="single"/>
        </w:rPr>
        <w:t xml:space="preserve">That is no </w:t>
      </w:r>
      <w:r w:rsidRPr="00442F6E">
        <w:rPr>
          <w:u w:val="single"/>
        </w:rPr>
        <w:t>exaggeration. In 1983,</w:t>
      </w:r>
      <w:r w:rsidRPr="00442F6E">
        <w:rPr>
          <w:sz w:val="10"/>
        </w:rPr>
        <w:t xml:space="preserve"> Soviet Air Defense</w:t>
      </w:r>
      <w:r w:rsidRPr="006456B9">
        <w:rPr>
          <w:sz w:val="10"/>
        </w:rPr>
        <w:t xml:space="preserve"> Forces </w:t>
      </w:r>
      <w:r w:rsidRPr="00442F6E">
        <w:rPr>
          <w:sz w:val="10"/>
        </w:rPr>
        <w:t xml:space="preserve">Lieutenant Colonel Stanislav Petrov was monitoring nuclear early warning systems, when </w:t>
      </w:r>
      <w:r w:rsidRPr="00442F6E">
        <w:rPr>
          <w:u w:val="single"/>
        </w:rPr>
        <w:t>the computer concluded with the highest confidence that the United States had launched a nuclear war.</w:t>
      </w:r>
      <w:r w:rsidRPr="00442F6E">
        <w:rPr>
          <w:sz w:val="10"/>
        </w:rPr>
        <w:t xml:space="preserve"> But Petrov was doubtful: The computer estimated only a handful of nuclear weapons were incoming, when such a surprise attack would more plausibly entail an overwhelming first strike. He also didn’t trust the new launch detection system, and the radar system didn’t have corroborative evidence. Petrov decided the message was a false positive and did nothing</w:t>
      </w:r>
      <w:r w:rsidRPr="00442F6E">
        <w:rPr>
          <w:u w:val="single"/>
        </w:rPr>
        <w:t>. The computer was wrong</w:t>
      </w:r>
      <w:r w:rsidRPr="00442F6E">
        <w:rPr>
          <w:sz w:val="10"/>
        </w:rPr>
        <w:t>;</w:t>
      </w:r>
      <w:r w:rsidRPr="006456B9">
        <w:rPr>
          <w:sz w:val="10"/>
        </w:rPr>
        <w:t xml:space="preserve"> Petrov was right. </w:t>
      </w:r>
      <w:r w:rsidRPr="003C5986">
        <w:rPr>
          <w:u w:val="single"/>
        </w:rPr>
        <w:t>The false signals came from the early warning system mistaking the sun’s reflection off the clouds for missiles.</w:t>
      </w:r>
      <w:r w:rsidRPr="006456B9">
        <w:rPr>
          <w:sz w:val="10"/>
        </w:rPr>
        <w:t xml:space="preserve"> But if Petrov had been a machine, programmed to respond automatically when confidence was sufficiently high, that error would have started a nuclear war.</w:t>
      </w:r>
    </w:p>
    <w:p w14:paraId="5AF8A626" w14:textId="77777777" w:rsidR="0032103B" w:rsidRPr="006456B9" w:rsidRDefault="0032103B" w:rsidP="0032103B">
      <w:pPr>
        <w:rPr>
          <w:sz w:val="10"/>
        </w:rPr>
      </w:pPr>
      <w:r w:rsidRPr="00C43388">
        <w:rPr>
          <w:highlight w:val="cyan"/>
          <w:u w:val="single"/>
        </w:rPr>
        <w:t>Militaries are</w:t>
      </w:r>
      <w:r w:rsidRPr="003C5986">
        <w:rPr>
          <w:u w:val="single"/>
        </w:rPr>
        <w:t xml:space="preserve"> increasingly </w:t>
      </w:r>
      <w:r w:rsidRPr="00C43388">
        <w:rPr>
          <w:highlight w:val="cyan"/>
          <w:u w:val="single"/>
        </w:rPr>
        <w:t>incorporating autonomous functions into weapons systems,</w:t>
      </w:r>
      <w:r w:rsidRPr="003C5986">
        <w:rPr>
          <w:u w:val="single"/>
        </w:rPr>
        <w:t xml:space="preserve"> though as far as is publicly known, they haven’t yet turned the nuclear launch codes over to an AI system. </w:t>
      </w:r>
      <w:r w:rsidRPr="006456B9">
        <w:rPr>
          <w:sz w:val="10"/>
        </w:rPr>
        <w:t>Russia has developed a nuclear-armed, nuclear-powered torpedo that is autonomous in some not publicly known manner, and defense thinkers in the United States have proposed automating the launch decision for nuclear weapons.</w:t>
      </w:r>
    </w:p>
    <w:p w14:paraId="100AE0FD" w14:textId="77777777" w:rsidR="0032103B" w:rsidRPr="006456B9" w:rsidRDefault="0032103B" w:rsidP="0032103B">
      <w:pPr>
        <w:rPr>
          <w:sz w:val="10"/>
        </w:rPr>
      </w:pPr>
      <w:r w:rsidRPr="00442F6E">
        <w:rPr>
          <w:u w:val="single"/>
        </w:rPr>
        <w:t xml:space="preserve">There is no guarantee that some military won’t put AI in charge of nuclear launches; International law doesn’t specify that there should always be a “Petrov” guarding the button. That’s </w:t>
      </w:r>
      <w:r w:rsidRPr="00442F6E">
        <w:rPr>
          <w:sz w:val="10"/>
        </w:rPr>
        <w:t>something that should change, soon.</w:t>
      </w:r>
    </w:p>
    <w:p w14:paraId="0C6613F1" w14:textId="77777777" w:rsidR="0032103B" w:rsidRPr="006456B9" w:rsidRDefault="0032103B" w:rsidP="0032103B">
      <w:pPr>
        <w:rPr>
          <w:sz w:val="10"/>
        </w:rPr>
      </w:pPr>
      <w:r w:rsidRPr="006456B9">
        <w:rPr>
          <w:sz w:val="10"/>
        </w:rPr>
        <w:t>How autonomous nuclear weapons could go wrong</w:t>
      </w:r>
      <w:r w:rsidRPr="003C5986">
        <w:rPr>
          <w:u w:val="single"/>
        </w:rPr>
        <w:t xml:space="preserve">. </w:t>
      </w:r>
      <w:r w:rsidRPr="00C43388">
        <w:rPr>
          <w:highlight w:val="cyan"/>
          <w:u w:val="single"/>
        </w:rPr>
        <w:t>The huge problem with autonomous nuclear weapons</w:t>
      </w:r>
      <w:r w:rsidRPr="00C43388">
        <w:rPr>
          <w:u w:val="single"/>
        </w:rPr>
        <w:t>, and really all autonomous weapons</w:t>
      </w:r>
      <w:r w:rsidRPr="00C43388">
        <w:rPr>
          <w:highlight w:val="cyan"/>
          <w:u w:val="single"/>
        </w:rPr>
        <w:t>, is error</w:t>
      </w:r>
      <w:r w:rsidRPr="00C43388">
        <w:rPr>
          <w:u w:val="single"/>
        </w:rPr>
        <w:t xml:space="preserve">. Machine learning-based artificial intelligences—the current AI vogue—rely on large amounts of data to perform a task. </w:t>
      </w:r>
      <w:r w:rsidRPr="006456B9">
        <w:rPr>
          <w:sz w:val="10"/>
        </w:rPr>
        <w:t xml:space="preserve">Google’s AlphaGo program beat the world’s greatest human go players, experts at the ancient Chinese game that’s even more complex than chess, by playing millions of games against itself to learn the game. For a constrained game like Go, that worked well. </w:t>
      </w:r>
      <w:r w:rsidRPr="00C43388">
        <w:rPr>
          <w:u w:val="single"/>
        </w:rPr>
        <w:t xml:space="preserve">But in the real world, </w:t>
      </w:r>
      <w:r w:rsidRPr="00C43388">
        <w:rPr>
          <w:highlight w:val="cyan"/>
          <w:u w:val="single"/>
        </w:rPr>
        <w:t xml:space="preserve">data may be biased </w:t>
      </w:r>
      <w:r w:rsidRPr="00C43388">
        <w:rPr>
          <w:u w:val="single"/>
        </w:rPr>
        <w:t>or incomplete in all sorts of ways.</w:t>
      </w:r>
      <w:r w:rsidRPr="006456B9">
        <w:rPr>
          <w:sz w:val="10"/>
        </w:rPr>
        <w:t xml:space="preserve"> For example, one hiring algorithm concluded being named Jared and playing high school lacrosse was the most reliable indicator of job performance, probably because it picked up on human biases in the data.</w:t>
      </w:r>
    </w:p>
    <w:p w14:paraId="4317C9B6" w14:textId="77777777" w:rsidR="0032103B" w:rsidRPr="00C43388" w:rsidRDefault="0032103B" w:rsidP="0032103B">
      <w:pPr>
        <w:rPr>
          <w:u w:val="single"/>
        </w:rPr>
      </w:pPr>
      <w:r w:rsidRPr="00C43388">
        <w:rPr>
          <w:u w:val="single"/>
        </w:rPr>
        <w:t>In a nuclear weapons contex</w:t>
      </w:r>
      <w:r w:rsidRPr="00442F6E">
        <w:rPr>
          <w:u w:val="single"/>
        </w:rPr>
        <w:t>t, a</w:t>
      </w:r>
      <w:r w:rsidRPr="00C43388">
        <w:rPr>
          <w:u w:val="single"/>
        </w:rPr>
        <w:t xml:space="preserve"> </w:t>
      </w:r>
      <w:r w:rsidRPr="00C43388">
        <w:rPr>
          <w:highlight w:val="cyan"/>
          <w:u w:val="single"/>
        </w:rPr>
        <w:t>government</w:t>
      </w:r>
      <w:r w:rsidRPr="00C43388">
        <w:rPr>
          <w:u w:val="single"/>
        </w:rPr>
        <w:t xml:space="preserve"> may </w:t>
      </w:r>
      <w:r w:rsidRPr="00C43388">
        <w:rPr>
          <w:highlight w:val="cyan"/>
          <w:u w:val="single"/>
        </w:rPr>
        <w:t>have little data</w:t>
      </w:r>
      <w:r w:rsidRPr="00C43388">
        <w:rPr>
          <w:u w:val="single"/>
        </w:rPr>
        <w:t xml:space="preserve"> about adversary military platforms; </w:t>
      </w:r>
      <w:r w:rsidRPr="00C43388">
        <w:rPr>
          <w:highlight w:val="cyan"/>
          <w:u w:val="single"/>
        </w:rPr>
        <w:t>existing data</w:t>
      </w:r>
      <w:r w:rsidRPr="00C43388">
        <w:rPr>
          <w:u w:val="single"/>
        </w:rPr>
        <w:t xml:space="preserve"> may be structurally </w:t>
      </w:r>
      <w:r w:rsidRPr="00C43388">
        <w:rPr>
          <w:highlight w:val="cyan"/>
          <w:u w:val="single"/>
        </w:rPr>
        <w:t>biased,</w:t>
      </w:r>
      <w:r w:rsidRPr="00C43388">
        <w:rPr>
          <w:u w:val="single"/>
        </w:rPr>
        <w:t xml:space="preserve"> by, for example, relying on satellite imagery; or </w:t>
      </w:r>
      <w:r w:rsidRPr="00C43388">
        <w:rPr>
          <w:highlight w:val="cyan"/>
          <w:u w:val="single"/>
        </w:rPr>
        <w:t>data may not account</w:t>
      </w:r>
      <w:r w:rsidRPr="00C43388">
        <w:rPr>
          <w:u w:val="single"/>
        </w:rPr>
        <w:t xml:space="preserve"> </w:t>
      </w:r>
      <w:r w:rsidRPr="00C43388">
        <w:rPr>
          <w:highlight w:val="cyan"/>
          <w:u w:val="single"/>
        </w:rPr>
        <w:t>for</w:t>
      </w:r>
      <w:r w:rsidRPr="00C43388">
        <w:rPr>
          <w:u w:val="single"/>
        </w:rPr>
        <w:t xml:space="preserve"> obvious, expected </w:t>
      </w:r>
      <w:r w:rsidRPr="00C43388">
        <w:rPr>
          <w:highlight w:val="cyan"/>
          <w:u w:val="single"/>
        </w:rPr>
        <w:t>variations such as</w:t>
      </w:r>
      <w:r w:rsidRPr="00C43388">
        <w:rPr>
          <w:u w:val="single"/>
        </w:rPr>
        <w:t xml:space="preserve"> imagery in taken during </w:t>
      </w:r>
      <w:r w:rsidRPr="00C43388">
        <w:rPr>
          <w:highlight w:val="cyan"/>
          <w:u w:val="single"/>
        </w:rPr>
        <w:t>fog</w:t>
      </w:r>
      <w:r w:rsidRPr="00C43388">
        <w:rPr>
          <w:u w:val="single"/>
        </w:rPr>
        <w:t xml:space="preserve">gy, </w:t>
      </w:r>
      <w:r w:rsidRPr="00C43388">
        <w:rPr>
          <w:highlight w:val="cyan"/>
          <w:u w:val="single"/>
        </w:rPr>
        <w:t>rain</w:t>
      </w:r>
      <w:r w:rsidRPr="00C43388">
        <w:rPr>
          <w:u w:val="single"/>
        </w:rPr>
        <w:t xml:space="preserve">y, </w:t>
      </w:r>
      <w:r w:rsidRPr="006456B9">
        <w:rPr>
          <w:highlight w:val="cyan"/>
          <w:u w:val="single"/>
        </w:rPr>
        <w:t>or overcast weather</w:t>
      </w:r>
      <w:r w:rsidRPr="00C43388">
        <w:rPr>
          <w:u w:val="single"/>
        </w:rPr>
        <w:t>.</w:t>
      </w:r>
    </w:p>
    <w:p w14:paraId="02A217B3" w14:textId="77777777" w:rsidR="0032103B" w:rsidRPr="00C43388" w:rsidRDefault="0032103B" w:rsidP="0032103B">
      <w:pPr>
        <w:rPr>
          <w:u w:val="single"/>
        </w:rPr>
      </w:pPr>
      <w:r w:rsidRPr="00C43388">
        <w:rPr>
          <w:u w:val="single"/>
        </w:rPr>
        <w:t xml:space="preserve">The </w:t>
      </w:r>
      <w:r w:rsidRPr="006456B9">
        <w:rPr>
          <w:highlight w:val="cyan"/>
          <w:u w:val="single"/>
        </w:rPr>
        <w:t>nature of nuclear conflict compounds the problem of error.</w:t>
      </w:r>
    </w:p>
    <w:p w14:paraId="1F73D392" w14:textId="77777777" w:rsidR="0032103B" w:rsidRPr="00C43388" w:rsidRDefault="0032103B" w:rsidP="0032103B">
      <w:pPr>
        <w:rPr>
          <w:u w:val="single"/>
        </w:rPr>
      </w:pPr>
      <w:r w:rsidRPr="00C43388">
        <w:rPr>
          <w:u w:val="single"/>
        </w:rPr>
        <w:t>How would a nuclear weapons AI even be trained?</w:t>
      </w:r>
      <w:r w:rsidRPr="006456B9">
        <w:rPr>
          <w:sz w:val="10"/>
        </w:rPr>
        <w:t xml:space="preserve"> Nuclear weapons have only been used twice in Hiroshima and Nagasaki, and serious nuclear crises are (thankfully) infrequent</w:t>
      </w:r>
      <w:r w:rsidRPr="00C43388">
        <w:rPr>
          <w:u w:val="single"/>
        </w:rPr>
        <w:t xml:space="preserve">. Perhaps inferences can be drawn from adversary nuclear doctrine, plans, acquisition patterns, and operational activity, but the lack of actual </w:t>
      </w:r>
      <w:r w:rsidRPr="00442F6E">
        <w:rPr>
          <w:u w:val="single"/>
        </w:rPr>
        <w:t>examples of nuclear conflict means judging the quality of those inferences is impossible.</w:t>
      </w:r>
      <w:r w:rsidRPr="00442F6E">
        <w:rPr>
          <w:sz w:val="10"/>
        </w:rPr>
        <w:t xml:space="preserve"> While a lack of examples hinders humans too, humans have the capacity for higher-order reasoning. </w:t>
      </w:r>
      <w:r w:rsidRPr="00442F6E">
        <w:rPr>
          <w:u w:val="single"/>
        </w:rPr>
        <w:t>Humans can create theories and identify generalities from limited information or information that is analogous, but not equivalent. Machines cannot.</w:t>
      </w:r>
    </w:p>
    <w:p w14:paraId="39883B98" w14:textId="77777777" w:rsidR="0032103B" w:rsidRPr="006456B9" w:rsidRDefault="0032103B" w:rsidP="0032103B">
      <w:pPr>
        <w:rPr>
          <w:sz w:val="10"/>
        </w:rPr>
      </w:pPr>
      <w:r w:rsidRPr="00C43388">
        <w:rPr>
          <w:u w:val="single"/>
        </w:rPr>
        <w:t xml:space="preserve">The </w:t>
      </w:r>
      <w:r w:rsidRPr="006456B9">
        <w:rPr>
          <w:highlight w:val="cyan"/>
          <w:u w:val="single"/>
        </w:rPr>
        <w:t>deeper challenge is high false positive rates in predicting rare events</w:t>
      </w:r>
      <w:r w:rsidRPr="00C43388">
        <w:rPr>
          <w:u w:val="single"/>
        </w:rPr>
        <w:t>.</w:t>
      </w:r>
      <w:r w:rsidRPr="006456B9">
        <w:rPr>
          <w:sz w:val="10"/>
        </w:rPr>
        <w:t xml:space="preserve"> There have thankfully been only two nuclear attacks in history. An autonomous system designed to detect and retaliate against an incoming nuclear weapon, even if highly accurate, will frequently exhibit false positives. </w:t>
      </w:r>
      <w:r w:rsidRPr="00C43388">
        <w:rPr>
          <w:u w:val="single"/>
        </w:rPr>
        <w:t xml:space="preserve">Around the world, in North Korea, Iran, and </w:t>
      </w:r>
      <w:r w:rsidRPr="00442F6E">
        <w:rPr>
          <w:u w:val="single"/>
        </w:rPr>
        <w:t xml:space="preserve">elsewhere, test missiles are fired into the sea and rockets are launched into the atmosphere. </w:t>
      </w:r>
      <w:r w:rsidRPr="00442F6E">
        <w:rPr>
          <w:u w:val="single"/>
        </w:rPr>
        <w:lastRenderedPageBreak/>
        <w:t>And there have been many false alarms of n</w:t>
      </w:r>
      <w:r w:rsidRPr="00C43388">
        <w:rPr>
          <w:u w:val="single"/>
        </w:rPr>
        <w:t xml:space="preserve">uclear attacks, vastly more than actual attacks. </w:t>
      </w:r>
      <w:r w:rsidRPr="006456B9">
        <w:rPr>
          <w:highlight w:val="cyan"/>
          <w:u w:val="single"/>
        </w:rPr>
        <w:t>An AI that’s right almost all the time still has a lot of opportunity to get it wrong.</w:t>
      </w:r>
      <w:r w:rsidRPr="00C43388">
        <w:rPr>
          <w:u w:val="single"/>
        </w:rPr>
        <w:t xml:space="preserve"> Similarly, with a test that accurately diagnosed cases of a rare disease 99 percent of the time, a positive diagnosis may mean just a 5 percent likelihood of </w:t>
      </w:r>
      <w:proofErr w:type="gramStart"/>
      <w:r w:rsidRPr="00C43388">
        <w:rPr>
          <w:u w:val="single"/>
        </w:rPr>
        <w:t>actually having</w:t>
      </w:r>
      <w:proofErr w:type="gramEnd"/>
      <w:r w:rsidRPr="00C43388">
        <w:rPr>
          <w:u w:val="single"/>
        </w:rPr>
        <w:t xml:space="preserve"> the disease, </w:t>
      </w:r>
      <w:r w:rsidRPr="006456B9">
        <w:rPr>
          <w:sz w:val="10"/>
        </w:rPr>
        <w:t xml:space="preserve">depending on assumptions about the disease’s prevalence and false positive rates. This is because with rare diseases, the number of false positives could vastly outweigh the number of true positives. </w:t>
      </w:r>
      <w:r w:rsidRPr="00C43388">
        <w:rPr>
          <w:u w:val="single"/>
        </w:rPr>
        <w:t xml:space="preserve">So, </w:t>
      </w:r>
      <w:r w:rsidRPr="006456B9">
        <w:rPr>
          <w:highlight w:val="cyan"/>
          <w:u w:val="single"/>
        </w:rPr>
        <w:t>if an autonomous nuclear weapon concluded with 99 percent confidence a nuclear war is about to begin, should it fire?</w:t>
      </w:r>
    </w:p>
    <w:p w14:paraId="3A62FF80" w14:textId="77777777" w:rsidR="0032103B" w:rsidRPr="00C43388" w:rsidRDefault="0032103B" w:rsidP="0032103B">
      <w:pPr>
        <w:rPr>
          <w:u w:val="single"/>
        </w:rPr>
      </w:pPr>
      <w:r w:rsidRPr="006456B9">
        <w:rPr>
          <w:sz w:val="10"/>
        </w:rPr>
        <w:t xml:space="preserve">In the extremely unlikely event those problems can all be </w:t>
      </w:r>
      <w:proofErr w:type="gramStart"/>
      <w:r w:rsidRPr="006456B9">
        <w:rPr>
          <w:sz w:val="10"/>
        </w:rPr>
        <w:t>solved,</w:t>
      </w:r>
      <w:proofErr w:type="gramEnd"/>
      <w:r w:rsidRPr="006456B9">
        <w:rPr>
          <w:sz w:val="10"/>
        </w:rPr>
        <w:t xml:space="preserve"> </w:t>
      </w:r>
      <w:r w:rsidRPr="00C43388">
        <w:rPr>
          <w:u w:val="single"/>
        </w:rPr>
        <w:t xml:space="preserve">autonomous nuclear weapons introduce </w:t>
      </w:r>
      <w:r w:rsidRPr="006456B9">
        <w:rPr>
          <w:highlight w:val="cyan"/>
          <w:u w:val="single"/>
        </w:rPr>
        <w:t>new risks of error and opportunities for bad actors to manipulate systems.</w:t>
      </w:r>
      <w:r w:rsidRPr="00C43388">
        <w:rPr>
          <w:u w:val="single"/>
        </w:rPr>
        <w:t xml:space="preserve"> Current AI is not only brittle; it’s easy to fool. </w:t>
      </w:r>
      <w:r w:rsidRPr="006456B9">
        <w:rPr>
          <w:highlight w:val="cyan"/>
          <w:u w:val="single"/>
        </w:rPr>
        <w:t>A single pixel change is enough to convince an AI a stealth bomber is a dog</w:t>
      </w:r>
      <w:r w:rsidRPr="00C43388">
        <w:rPr>
          <w:u w:val="single"/>
        </w:rPr>
        <w:t xml:space="preserve">. This creates two problems. If a country </w:t>
      </w:r>
      <w:proofErr w:type="gramStart"/>
      <w:r w:rsidRPr="00C43388">
        <w:rPr>
          <w:u w:val="single"/>
        </w:rPr>
        <w:t>actually sought</w:t>
      </w:r>
      <w:proofErr w:type="gramEnd"/>
      <w:r w:rsidRPr="00C43388">
        <w:rPr>
          <w:u w:val="single"/>
        </w:rPr>
        <w:t xml:space="preserve"> a nuclear war, they could fool the AI system first, rendering it useless. Or a well-resourced, apocalyptic </w:t>
      </w:r>
      <w:r w:rsidRPr="006456B9">
        <w:rPr>
          <w:highlight w:val="cyan"/>
          <w:u w:val="single"/>
        </w:rPr>
        <w:t>terrorist organization</w:t>
      </w:r>
      <w:r w:rsidRPr="00C43388">
        <w:rPr>
          <w:u w:val="single"/>
        </w:rPr>
        <w:t xml:space="preserve"> like the Japanese cult Aum Shinrikyo might attempt to trick an adversary’s system into </w:t>
      </w:r>
      <w:r w:rsidRPr="006456B9">
        <w:rPr>
          <w:highlight w:val="cyan"/>
          <w:u w:val="single"/>
        </w:rPr>
        <w:t>start</w:t>
      </w:r>
      <w:r w:rsidRPr="00C43388">
        <w:rPr>
          <w:u w:val="single"/>
        </w:rPr>
        <w:t xml:space="preserve">ing </w:t>
      </w:r>
      <w:r w:rsidRPr="006456B9">
        <w:rPr>
          <w:highlight w:val="cyan"/>
          <w:u w:val="single"/>
        </w:rPr>
        <w:t>a catalytic nuclear war</w:t>
      </w:r>
      <w:r w:rsidRPr="00C43388">
        <w:rPr>
          <w:u w:val="single"/>
        </w:rPr>
        <w:t>. Both approaches can be done in quite subtle, difficult-to-detect ways</w:t>
      </w:r>
      <w:r w:rsidRPr="006456B9">
        <w:rPr>
          <w:highlight w:val="cyan"/>
          <w:u w:val="single"/>
        </w:rPr>
        <w:t>: data poisoning may manipulate the training data that feeds the AI system</w:t>
      </w:r>
      <w:r w:rsidRPr="00C43388">
        <w:rPr>
          <w:u w:val="single"/>
        </w:rPr>
        <w:t>, or unmanned systems or emitters could be used to trick an AI into believing a nuclear strike is incoming.</w:t>
      </w:r>
    </w:p>
    <w:p w14:paraId="02F09DB5" w14:textId="77777777" w:rsidR="0032103B" w:rsidRPr="00C43388" w:rsidRDefault="0032103B" w:rsidP="0032103B">
      <w:pPr>
        <w:rPr>
          <w:u w:val="single"/>
        </w:rPr>
      </w:pPr>
      <w:r w:rsidRPr="006456B9">
        <w:rPr>
          <w:sz w:val="10"/>
        </w:rPr>
        <w:t xml:space="preserve">The risk of error can confound well-laid nuclear strategies and plans. If a military had to start a nuclear war, targeting an enemy’s own nuclear systems with gigantic force would be a good way to go to limit retaliation. However, </w:t>
      </w:r>
      <w:r w:rsidRPr="00C43388">
        <w:rPr>
          <w:u w:val="single"/>
        </w:rPr>
        <w:t>if an AI launched a nuclear weapon in error, the decisive opening salvo may be a pittance—a single nuclear weapon aimed at a less than ideal target.</w:t>
      </w:r>
      <w:r w:rsidRPr="006456B9">
        <w:rPr>
          <w:sz w:val="10"/>
        </w:rPr>
        <w:t xml:space="preserve"> Accidentally nuking a major city </w:t>
      </w:r>
      <w:r w:rsidRPr="00C43388">
        <w:rPr>
          <w:u w:val="single"/>
        </w:rPr>
        <w:t>might provoke an overwhelming nuclear retaliation</w:t>
      </w:r>
      <w:r w:rsidRPr="006456B9">
        <w:rPr>
          <w:sz w:val="10"/>
        </w:rPr>
        <w:t xml:space="preserve"> because the </w:t>
      </w:r>
      <w:r w:rsidRPr="00C43388">
        <w:rPr>
          <w:u w:val="single"/>
        </w:rPr>
        <w:t>adversary would still have all its missile silos, just not its city.</w:t>
      </w:r>
    </w:p>
    <w:p w14:paraId="63DED1D0" w14:textId="77777777" w:rsidR="0032103B" w:rsidRPr="00C43388" w:rsidRDefault="0032103B" w:rsidP="0032103B">
      <w:pPr>
        <w:rPr>
          <w:u w:val="single"/>
        </w:rPr>
      </w:pPr>
      <w:r w:rsidRPr="006456B9">
        <w:rPr>
          <w:highlight w:val="cyan"/>
          <w:u w:val="single"/>
        </w:rPr>
        <w:t>Some</w:t>
      </w:r>
      <w:r w:rsidRPr="00C43388">
        <w:rPr>
          <w:u w:val="single"/>
        </w:rPr>
        <w:t xml:space="preserve"> have nonetheless </w:t>
      </w:r>
      <w:r w:rsidRPr="006456B9">
        <w:rPr>
          <w:highlight w:val="cyan"/>
          <w:u w:val="single"/>
        </w:rPr>
        <w:t>argued</w:t>
      </w:r>
      <w:r w:rsidRPr="00C43388">
        <w:rPr>
          <w:u w:val="single"/>
        </w:rPr>
        <w:t xml:space="preserve"> that </w:t>
      </w:r>
      <w:r w:rsidRPr="006456B9">
        <w:rPr>
          <w:highlight w:val="cyan"/>
          <w:u w:val="single"/>
        </w:rPr>
        <w:t>autonomous weapons</w:t>
      </w:r>
      <w:r w:rsidRPr="00C43388">
        <w:rPr>
          <w:u w:val="single"/>
        </w:rPr>
        <w:t xml:space="preserve"> (not necessarily autonomous nuclear weapons) </w:t>
      </w:r>
      <w:r w:rsidRPr="006456B9">
        <w:rPr>
          <w:highlight w:val="cyan"/>
          <w:u w:val="single"/>
        </w:rPr>
        <w:t>will</w:t>
      </w:r>
      <w:r w:rsidRPr="00C43388">
        <w:rPr>
          <w:u w:val="single"/>
        </w:rPr>
        <w:t xml:space="preserve"> eventually </w:t>
      </w:r>
      <w:r w:rsidRPr="006456B9">
        <w:rPr>
          <w:highlight w:val="cyan"/>
          <w:u w:val="single"/>
        </w:rPr>
        <w:t>reduce the risk of error.</w:t>
      </w:r>
      <w:r w:rsidRPr="006456B9">
        <w:rPr>
          <w:sz w:val="10"/>
        </w:rPr>
        <w:t xml:space="preserve"> Machines do not need to protect themselves and can be more conservative in making decisions to use force. </w:t>
      </w:r>
      <w:r w:rsidRPr="00C43388">
        <w:rPr>
          <w:u w:val="single"/>
        </w:rPr>
        <w:t>They do not have emotions that cloud their judgement and do not exhibit confirmation bias—a type of bias in which people interpret data in a way that conforms to their desires or beliefs.</w:t>
      </w:r>
    </w:p>
    <w:p w14:paraId="76240715" w14:textId="77777777" w:rsidR="0032103B" w:rsidRPr="00C43388" w:rsidRDefault="0032103B" w:rsidP="0032103B">
      <w:pPr>
        <w:rPr>
          <w:u w:val="single"/>
        </w:rPr>
      </w:pPr>
      <w:r w:rsidRPr="00C43388">
        <w:rPr>
          <w:u w:val="single"/>
        </w:rPr>
        <w:t xml:space="preserve">While these </w:t>
      </w:r>
      <w:r w:rsidRPr="006456B9">
        <w:rPr>
          <w:highlight w:val="cyan"/>
          <w:u w:val="single"/>
        </w:rPr>
        <w:t>arguments have potential merit in conventional warfare,</w:t>
      </w:r>
      <w:r w:rsidRPr="00C43388">
        <w:rPr>
          <w:u w:val="single"/>
        </w:rPr>
        <w:t xml:space="preserve"> depending on how technology evolves, </w:t>
      </w:r>
      <w:r w:rsidRPr="006456B9">
        <w:rPr>
          <w:highlight w:val="cyan"/>
          <w:u w:val="single"/>
        </w:rPr>
        <w:t>they do not in nuclear warfare.</w:t>
      </w:r>
      <w:r w:rsidRPr="006456B9">
        <w:rPr>
          <w:sz w:val="10"/>
        </w:rPr>
        <w:t xml:space="preserve"> As strategic deterrents, countries have strong incentives to protect their nuclear weapons platforms, because they literally safeguard their existence. Instead of being risk avoidant, countries have an incentive to preemptively launch under attack, because otherwise they may lose their nuclear weapons</w:t>
      </w:r>
      <w:r w:rsidRPr="00C43388">
        <w:rPr>
          <w:u w:val="single"/>
        </w:rPr>
        <w:t>. Some emotion should also be a part of nuclear decision-making: the prospect of catastrophic nuclear war should be terrifying, and the decision made extremely cautiously.</w:t>
      </w:r>
    </w:p>
    <w:p w14:paraId="5F309E66" w14:textId="77777777" w:rsidR="0032103B" w:rsidRPr="00C43388" w:rsidRDefault="0032103B" w:rsidP="0032103B">
      <w:pPr>
        <w:rPr>
          <w:u w:val="single"/>
        </w:rPr>
      </w:pPr>
      <w:r w:rsidRPr="00C43388">
        <w:rPr>
          <w:u w:val="single"/>
        </w:rPr>
        <w:t>Finally, while autonomous nuclear weapons may not exhibit confirmation biases, the lack of training data and real-world test environments mean an autonomous nuclear weapon may experience numerous biases, which may never be discovered until after a nuclear war has started.</w:t>
      </w:r>
    </w:p>
    <w:p w14:paraId="67398CF0" w14:textId="77777777" w:rsidR="0032103B" w:rsidRPr="00C43388" w:rsidRDefault="0032103B" w:rsidP="0032103B">
      <w:pPr>
        <w:rPr>
          <w:u w:val="single"/>
        </w:rPr>
      </w:pPr>
      <w:r w:rsidRPr="006456B9">
        <w:rPr>
          <w:sz w:val="10"/>
        </w:rPr>
        <w:t xml:space="preserve">The decision to unleash nuclear force is the single most significant decision a leader can make. It commits a state to an existential conflict with millions—if not billions—of lives in the balance. </w:t>
      </w:r>
      <w:r w:rsidRPr="00C43388">
        <w:rPr>
          <w:u w:val="single"/>
        </w:rPr>
        <w:t>Such a consequential, deeply human decision should never be made by a computer.</w:t>
      </w:r>
    </w:p>
    <w:p w14:paraId="749C201A" w14:textId="3AC76FC5" w:rsidR="0032103B" w:rsidRPr="0032103B" w:rsidRDefault="0032103B" w:rsidP="0032103B">
      <w:pPr>
        <w:rPr>
          <w:sz w:val="8"/>
        </w:rPr>
      </w:pPr>
      <w:r w:rsidRPr="006456B9">
        <w:rPr>
          <w:sz w:val="10"/>
        </w:rPr>
        <w:t xml:space="preserve">Activists against autonomous weapons have been hesitant to focus on autonomous nuclear weapons. For example, the International Committee of the Red Cross makes no mention of autonomous nuclear weapons in its position statement on autonomous weapons. (In fairness, the International Committee for Robot Arms Control’s 2009 statement references autonomous nuclear weapons, though it represents more of the intellectual wing of the so-called “stop killer robots” movement.) Perhaps activists see nuclear weapons as already broadly banned or do not wish to legitimize nuclear weapons generally, but the lack of attention is a mistake. Nuclear weapons already have broad established norms against their use and proliferation, with numerous treaties supporting them. </w:t>
      </w:r>
      <w:r w:rsidRPr="00C43388">
        <w:rPr>
          <w:u w:val="single"/>
        </w:rPr>
        <w:t xml:space="preserve">Banning autonomous nuclear weapons should be an easy win to establish norms against autonomous weapons. Plus, autonomous nuclear weapons represent perhaps the highest-risk manifestation of autonomous weapons (an artificial superintelligence is the only potential higher risk). </w:t>
      </w:r>
      <w:r w:rsidRPr="006456B9">
        <w:rPr>
          <w:sz w:val="10"/>
        </w:rPr>
        <w:t xml:space="preserve">Which is worse: an autonomous gun turret accidently killing a civilian, or </w:t>
      </w:r>
      <w:r w:rsidRPr="006456B9">
        <w:rPr>
          <w:highlight w:val="cyan"/>
          <w:u w:val="single"/>
        </w:rPr>
        <w:t>an autonomous nuclear weapon igniting a nuclear war</w:t>
      </w:r>
      <w:r w:rsidRPr="006456B9">
        <w:rPr>
          <w:sz w:val="10"/>
        </w:rPr>
        <w:t xml:space="preserve"> that </w:t>
      </w:r>
      <w:r w:rsidRPr="006456B9">
        <w:rPr>
          <w:highlight w:val="cyan"/>
          <w:u w:val="single"/>
        </w:rPr>
        <w:t>leads</w:t>
      </w:r>
      <w:r w:rsidRPr="006456B9">
        <w:rPr>
          <w:u w:val="single"/>
        </w:rPr>
        <w:t xml:space="preserve"> </w:t>
      </w:r>
      <w:r w:rsidRPr="006456B9">
        <w:rPr>
          <w:highlight w:val="cyan"/>
          <w:u w:val="single"/>
        </w:rPr>
        <w:t>to</w:t>
      </w:r>
      <w:r w:rsidRPr="006456B9">
        <w:rPr>
          <w:sz w:val="10"/>
        </w:rPr>
        <w:t xml:space="preserve"> catastrophic destruction and possibly the </w:t>
      </w:r>
      <w:r w:rsidRPr="006456B9">
        <w:rPr>
          <w:highlight w:val="cyan"/>
          <w:u w:val="single"/>
        </w:rPr>
        <w:t>extinction</w:t>
      </w:r>
      <w:r w:rsidRPr="006456B9">
        <w:t xml:space="preserve"> </w:t>
      </w:r>
      <w:r w:rsidRPr="006456B9">
        <w:rPr>
          <w:sz w:val="8"/>
        </w:rPr>
        <w:t>of all humanity? Hint: catastrophic destruction is vastly worse.</w:t>
      </w:r>
    </w:p>
    <w:p w14:paraId="50EC4B66" w14:textId="0FEE285B" w:rsidR="001C4FD4" w:rsidRDefault="001C4FD4" w:rsidP="001C4FD4">
      <w:pPr>
        <w:pStyle w:val="Heading3"/>
      </w:pPr>
      <w:r>
        <w:lastRenderedPageBreak/>
        <w:t>Miscalculation</w:t>
      </w:r>
    </w:p>
    <w:p w14:paraId="66F0DE80" w14:textId="4B1D9093" w:rsidR="001C4FD4" w:rsidRDefault="001C4FD4" w:rsidP="001C4FD4">
      <w:pPr>
        <w:pStyle w:val="Heading4"/>
      </w:pPr>
      <w:r>
        <w:t>I</w:t>
      </w:r>
      <w:r>
        <w:t>ntegrat</w:t>
      </w:r>
      <w:r>
        <w:t>ing</w:t>
      </w:r>
      <w:r>
        <w:t xml:space="preserve"> AI into US </w:t>
      </w:r>
      <w:r>
        <w:t>Military</w:t>
      </w:r>
      <w:r>
        <w:t xml:space="preserve"> systems</w:t>
      </w:r>
      <w:r>
        <w:t xml:space="preserve"> causes miscalculation that</w:t>
      </w:r>
      <w:r>
        <w:t xml:space="preserve"> escalate</w:t>
      </w:r>
      <w:r>
        <w:t xml:space="preserve"> all conflict</w:t>
      </w:r>
      <w:r>
        <w:t>.</w:t>
      </w:r>
    </w:p>
    <w:p w14:paraId="4194BE00" w14:textId="77777777" w:rsidR="001C4FD4" w:rsidRPr="00034038" w:rsidRDefault="001C4FD4" w:rsidP="001C4FD4">
      <w:r>
        <w:t>Abou-Elias, Mauldin, Hartung 4/16 (Janet Abou-</w:t>
      </w:r>
      <w:proofErr w:type="spellStart"/>
      <w:r>
        <w:t>Ellias</w:t>
      </w:r>
      <w:proofErr w:type="spellEnd"/>
      <w:r>
        <w:t>, Lily Mauldin, William Hartung; (Abou-Elias-</w:t>
      </w:r>
      <w:r w:rsidRPr="00A66B34">
        <w:t xml:space="preserve"> research fellow at the Center for International Policy and co-founder of Women for Weapons Trade Transparency.</w:t>
      </w:r>
      <w:r>
        <w:t xml:space="preserve"> Mauldin - </w:t>
      </w:r>
      <w:r w:rsidRPr="00FB264D">
        <w:t>Lillian Mauldin is a Founding Board Member of Women for Weapons Trade Transparency and a Research Fellow at the Center for International Policy</w:t>
      </w:r>
      <w:r>
        <w:t>. Hartung - S</w:t>
      </w:r>
      <w:r w:rsidRPr="001D1974">
        <w:t>enior research fellow at the Quincy Institute for Responsible Statecraft.</w:t>
      </w:r>
      <w:r>
        <w:t xml:space="preserve">); “The Pentagon is flirting with the dark side of AI”; 4/16/24; Responsible Statecraft; </w:t>
      </w:r>
      <w:r w:rsidRPr="00A64B29">
        <w:t>https://responsiblestatecraft.org/isolationism/</w:t>
      </w:r>
      <w:r>
        <w:t xml:space="preserve"> KK)</w:t>
      </w:r>
    </w:p>
    <w:p w14:paraId="0249D641" w14:textId="77777777" w:rsidR="001C4FD4" w:rsidRPr="003D6B9C" w:rsidRDefault="001C4FD4" w:rsidP="001C4FD4">
      <w:pPr>
        <w:rPr>
          <w:sz w:val="14"/>
        </w:rPr>
      </w:pPr>
      <w:r w:rsidRPr="003D6B9C">
        <w:rPr>
          <w:sz w:val="14"/>
        </w:rPr>
        <w:t xml:space="preserve">Rhetoric from </w:t>
      </w:r>
      <w:r w:rsidRPr="004B2D9C">
        <w:rPr>
          <w:highlight w:val="cyan"/>
          <w:u w:val="single"/>
        </w:rPr>
        <w:t>the Pentagon</w:t>
      </w:r>
      <w:r w:rsidRPr="003D6B9C">
        <w:rPr>
          <w:sz w:val="14"/>
        </w:rPr>
        <w:t xml:space="preserve"> </w:t>
      </w:r>
      <w:r w:rsidRPr="00C97F8D">
        <w:rPr>
          <w:u w:val="single"/>
        </w:rPr>
        <w:t>and</w:t>
      </w:r>
      <w:r w:rsidRPr="006A4C4B">
        <w:rPr>
          <w:u w:val="single"/>
        </w:rPr>
        <w:t xml:space="preserve"> the </w:t>
      </w:r>
      <w:r w:rsidRPr="00C97F8D">
        <w:rPr>
          <w:u w:val="single"/>
        </w:rPr>
        <w:t>arms industry</w:t>
      </w:r>
      <w:r w:rsidRPr="006A4C4B">
        <w:rPr>
          <w:u w:val="single"/>
        </w:rPr>
        <w:t xml:space="preserve"> </w:t>
      </w:r>
      <w:r w:rsidRPr="004B2D9C">
        <w:rPr>
          <w:highlight w:val="cyan"/>
          <w:u w:val="single"/>
        </w:rPr>
        <w:t>suggest</w:t>
      </w:r>
      <w:r w:rsidRPr="006A4C4B">
        <w:rPr>
          <w:u w:val="single"/>
        </w:rPr>
        <w:t>s that in</w:t>
      </w:r>
      <w:r w:rsidRPr="004B2D9C">
        <w:rPr>
          <w:highlight w:val="cyan"/>
          <w:u w:val="single"/>
        </w:rPr>
        <w:t>tegrating</w:t>
      </w:r>
      <w:r w:rsidRPr="006A4C4B">
        <w:rPr>
          <w:u w:val="single"/>
        </w:rPr>
        <w:t xml:space="preserve"> artificial intelligence, or </w:t>
      </w:r>
      <w:r w:rsidRPr="004B2D9C">
        <w:rPr>
          <w:highlight w:val="cyan"/>
          <w:u w:val="single"/>
        </w:rPr>
        <w:t>AI</w:t>
      </w:r>
      <w:r w:rsidRPr="006A4C4B">
        <w:rPr>
          <w:u w:val="single"/>
        </w:rPr>
        <w:t xml:space="preserve">, </w:t>
      </w:r>
      <w:r w:rsidRPr="004B2D9C">
        <w:rPr>
          <w:highlight w:val="cyan"/>
          <w:u w:val="single"/>
        </w:rPr>
        <w:t>into U.S. weapons</w:t>
      </w:r>
      <w:r w:rsidRPr="006A4C4B">
        <w:rPr>
          <w:u w:val="single"/>
        </w:rPr>
        <w:t xml:space="preserve">, </w:t>
      </w:r>
      <w:r w:rsidRPr="00840932">
        <w:rPr>
          <w:highlight w:val="cyan"/>
          <w:u w:val="single"/>
        </w:rPr>
        <w:t>communications, and surveillance s</w:t>
      </w:r>
      <w:r w:rsidRPr="00C97F8D">
        <w:rPr>
          <w:u w:val="single"/>
        </w:rPr>
        <w:t>ystems</w:t>
      </w:r>
      <w:r w:rsidRPr="006A4C4B">
        <w:rPr>
          <w:u w:val="single"/>
        </w:rPr>
        <w:t xml:space="preserve"> will improve efficiency, innovation, and national security.</w:t>
      </w:r>
    </w:p>
    <w:p w14:paraId="65AD1D54" w14:textId="77777777" w:rsidR="001C4FD4" w:rsidRPr="003D6B9C" w:rsidRDefault="001C4FD4" w:rsidP="001C4FD4">
      <w:pPr>
        <w:rPr>
          <w:sz w:val="14"/>
        </w:rPr>
      </w:pPr>
    </w:p>
    <w:p w14:paraId="3D4B15AE" w14:textId="77777777" w:rsidR="001C4FD4" w:rsidRPr="003D6B9C" w:rsidRDefault="001C4FD4" w:rsidP="001C4FD4">
      <w:pPr>
        <w:rPr>
          <w:sz w:val="14"/>
        </w:rPr>
      </w:pPr>
      <w:r w:rsidRPr="003D6B9C">
        <w:rPr>
          <w:sz w:val="14"/>
        </w:rPr>
        <w:t xml:space="preserve">The Pentagon is beginning to back its rhetoric on emerging technology with resources. </w:t>
      </w:r>
      <w:r w:rsidRPr="004B2D9C">
        <w:rPr>
          <w:highlight w:val="cyan"/>
          <w:u w:val="single"/>
        </w:rPr>
        <w:t>The</w:t>
      </w:r>
      <w:r w:rsidRPr="007B4321">
        <w:rPr>
          <w:u w:val="single"/>
        </w:rPr>
        <w:t xml:space="preserve"> department’s </w:t>
      </w:r>
      <w:r w:rsidRPr="004B2D9C">
        <w:rPr>
          <w:highlight w:val="cyan"/>
          <w:u w:val="single"/>
        </w:rPr>
        <w:t>O</w:t>
      </w:r>
      <w:r w:rsidRPr="007B4321">
        <w:rPr>
          <w:u w:val="single"/>
        </w:rPr>
        <w:t xml:space="preserve">ffice of </w:t>
      </w:r>
      <w:r w:rsidRPr="004B2D9C">
        <w:rPr>
          <w:highlight w:val="cyan"/>
          <w:u w:val="single"/>
        </w:rPr>
        <w:t>S</w:t>
      </w:r>
      <w:r w:rsidRPr="007B4321">
        <w:rPr>
          <w:u w:val="single"/>
        </w:rPr>
        <w:t xml:space="preserve">trategic </w:t>
      </w:r>
      <w:r w:rsidRPr="004B2D9C">
        <w:rPr>
          <w:highlight w:val="cyan"/>
          <w:u w:val="single"/>
        </w:rPr>
        <w:t>C</w:t>
      </w:r>
      <w:r w:rsidRPr="007B4321">
        <w:rPr>
          <w:u w:val="single"/>
        </w:rPr>
        <w:t xml:space="preserve">apital now </w:t>
      </w:r>
      <w:r w:rsidRPr="004B2D9C">
        <w:rPr>
          <w:highlight w:val="cyan"/>
          <w:u w:val="single"/>
        </w:rPr>
        <w:t>has</w:t>
      </w:r>
      <w:r w:rsidRPr="007B4321">
        <w:rPr>
          <w:u w:val="single"/>
        </w:rPr>
        <w:t xml:space="preserve"> </w:t>
      </w:r>
      <w:r w:rsidRPr="004B2D9C">
        <w:rPr>
          <w:highlight w:val="cyan"/>
          <w:u w:val="single"/>
        </w:rPr>
        <w:t>the authority</w:t>
      </w:r>
      <w:r w:rsidRPr="007B4321">
        <w:rPr>
          <w:u w:val="single"/>
        </w:rPr>
        <w:t xml:space="preserve"> </w:t>
      </w:r>
      <w:r w:rsidRPr="004B2D9C">
        <w:rPr>
          <w:highlight w:val="cyan"/>
          <w:u w:val="single"/>
        </w:rPr>
        <w:t>to</w:t>
      </w:r>
      <w:r w:rsidRPr="007B4321">
        <w:rPr>
          <w:u w:val="single"/>
        </w:rPr>
        <w:t xml:space="preserve"> </w:t>
      </w:r>
      <w:r w:rsidRPr="004B2D9C">
        <w:rPr>
          <w:highlight w:val="cyan"/>
          <w:u w:val="single"/>
        </w:rPr>
        <w:t>grant</w:t>
      </w:r>
      <w:r w:rsidRPr="007B4321">
        <w:rPr>
          <w:u w:val="single"/>
        </w:rPr>
        <w:t xml:space="preserve"> executive </w:t>
      </w:r>
      <w:r w:rsidRPr="004B2D9C">
        <w:rPr>
          <w:highlight w:val="cyan"/>
          <w:u w:val="single"/>
        </w:rPr>
        <w:t>loans</w:t>
      </w:r>
      <w:r w:rsidRPr="007B4321">
        <w:rPr>
          <w:u w:val="single"/>
        </w:rPr>
        <w:t xml:space="preserve"> and loan guarantees </w:t>
      </w:r>
      <w:r w:rsidRPr="004B2D9C">
        <w:rPr>
          <w:highlight w:val="cyan"/>
          <w:u w:val="single"/>
        </w:rPr>
        <w:t>to</w:t>
      </w:r>
      <w:r w:rsidRPr="007B4321">
        <w:rPr>
          <w:u w:val="single"/>
        </w:rPr>
        <w:t xml:space="preserve"> invest in </w:t>
      </w:r>
      <w:r w:rsidRPr="004B2D9C">
        <w:rPr>
          <w:highlight w:val="cyan"/>
          <w:u w:val="single"/>
        </w:rPr>
        <w:t>firms</w:t>
      </w:r>
      <w:r w:rsidRPr="007B4321">
        <w:rPr>
          <w:u w:val="single"/>
        </w:rPr>
        <w:t xml:space="preserve"> </w:t>
      </w:r>
      <w:r w:rsidRPr="004B2D9C">
        <w:rPr>
          <w:highlight w:val="cyan"/>
          <w:u w:val="single"/>
        </w:rPr>
        <w:t>researching and developing</w:t>
      </w:r>
      <w:r w:rsidRPr="003D6B9C">
        <w:rPr>
          <w:sz w:val="14"/>
        </w:rPr>
        <w:t xml:space="preserve"> 14 “critical technologies,” including </w:t>
      </w:r>
      <w:proofErr w:type="spellStart"/>
      <w:r w:rsidRPr="003D6B9C">
        <w:rPr>
          <w:sz w:val="14"/>
        </w:rPr>
        <w:t>hypersonics</w:t>
      </w:r>
      <w:proofErr w:type="spellEnd"/>
      <w:r w:rsidRPr="003D6B9C">
        <w:rPr>
          <w:sz w:val="14"/>
        </w:rPr>
        <w:t xml:space="preserve">, quantum computing, microelectronics, </w:t>
      </w:r>
      <w:r w:rsidRPr="007B4321">
        <w:rPr>
          <w:u w:val="single"/>
        </w:rPr>
        <w:t xml:space="preserve">autonomous systems, and </w:t>
      </w:r>
      <w:r w:rsidRPr="004B2D9C">
        <w:rPr>
          <w:highlight w:val="cyan"/>
          <w:u w:val="single"/>
        </w:rPr>
        <w:t>a</w:t>
      </w:r>
      <w:r w:rsidRPr="007B4321">
        <w:rPr>
          <w:u w:val="single"/>
        </w:rPr>
        <w:t xml:space="preserve">rtificial </w:t>
      </w:r>
      <w:r w:rsidRPr="004B2D9C">
        <w:rPr>
          <w:highlight w:val="cyan"/>
          <w:u w:val="single"/>
        </w:rPr>
        <w:t>i</w:t>
      </w:r>
      <w:r w:rsidRPr="007B4321">
        <w:rPr>
          <w:u w:val="single"/>
        </w:rPr>
        <w:t>ntelligence.</w:t>
      </w:r>
    </w:p>
    <w:p w14:paraId="048B8FDA" w14:textId="77777777" w:rsidR="001C4FD4" w:rsidRPr="003D6B9C" w:rsidRDefault="001C4FD4" w:rsidP="001C4FD4">
      <w:pPr>
        <w:rPr>
          <w:sz w:val="14"/>
        </w:rPr>
      </w:pPr>
      <w:r w:rsidRPr="003D6B9C">
        <w:rPr>
          <w:sz w:val="14"/>
        </w:rPr>
        <w:t>Meanwhile, the Senate version of the National Defense Authorization Act authorizes the Advanced Defense Capabilities Pilot, which contains a mandate to establish public-private partnerships with the goal of “</w:t>
      </w:r>
      <w:proofErr w:type="spellStart"/>
      <w:r w:rsidRPr="003D6B9C">
        <w:rPr>
          <w:sz w:val="14"/>
        </w:rPr>
        <w:t>leverag</w:t>
      </w:r>
      <w:proofErr w:type="spellEnd"/>
      <w:r w:rsidRPr="003D6B9C">
        <w:rPr>
          <w:sz w:val="14"/>
        </w:rPr>
        <w:t>[</w:t>
      </w:r>
      <w:proofErr w:type="spellStart"/>
      <w:r w:rsidRPr="003D6B9C">
        <w:rPr>
          <w:sz w:val="14"/>
        </w:rPr>
        <w:t>ing</w:t>
      </w:r>
      <w:proofErr w:type="spellEnd"/>
      <w:r w:rsidRPr="003D6B9C">
        <w:rPr>
          <w:sz w:val="14"/>
        </w:rPr>
        <w:t>] private equity capital to accelerate domestic defense scaling, production, and manufacturing.”</w:t>
      </w:r>
    </w:p>
    <w:p w14:paraId="791A574A" w14:textId="77777777" w:rsidR="001C4FD4" w:rsidRPr="003D6B9C" w:rsidRDefault="001C4FD4" w:rsidP="001C4FD4">
      <w:pPr>
        <w:rPr>
          <w:u w:val="single"/>
        </w:rPr>
      </w:pPr>
      <w:r w:rsidRPr="003D6B9C">
        <w:rPr>
          <w:sz w:val="14"/>
        </w:rPr>
        <w:t xml:space="preserve">Proponents argue that the </w:t>
      </w:r>
      <w:r w:rsidRPr="004B2D9C">
        <w:rPr>
          <w:highlight w:val="cyan"/>
          <w:u w:val="single"/>
        </w:rPr>
        <w:t xml:space="preserve">rapid development </w:t>
      </w:r>
      <w:r w:rsidRPr="00C97F8D">
        <w:rPr>
          <w:u w:val="single"/>
        </w:rPr>
        <w:t xml:space="preserve">and deployment </w:t>
      </w:r>
      <w:r w:rsidRPr="004B2D9C">
        <w:rPr>
          <w:highlight w:val="cyan"/>
          <w:u w:val="single"/>
        </w:rPr>
        <w:t xml:space="preserve">of </w:t>
      </w:r>
      <w:r w:rsidRPr="00C97F8D">
        <w:rPr>
          <w:u w:val="single"/>
        </w:rPr>
        <w:t>autonomous</w:t>
      </w:r>
      <w:r w:rsidRPr="004B2D9C">
        <w:rPr>
          <w:highlight w:val="cyan"/>
          <w:u w:val="single"/>
        </w:rPr>
        <w:t xml:space="preserve"> systems</w:t>
      </w:r>
      <w:r w:rsidRPr="003D6B9C">
        <w:rPr>
          <w:sz w:val="14"/>
        </w:rPr>
        <w:t xml:space="preserve">, pilotless vehicles, and hypersonic weapons will shorten the time between recognizing a potential threat and destroying it — a process analysts and military leaders often refer to as shortening the "kill chain." This shift is portrayed as a positive development, when in fact it </w:t>
      </w:r>
      <w:r w:rsidRPr="00E8382C">
        <w:rPr>
          <w:u w:val="single"/>
        </w:rPr>
        <w:t xml:space="preserve">could </w:t>
      </w:r>
      <w:r w:rsidRPr="004B2D9C">
        <w:rPr>
          <w:highlight w:val="cyan"/>
          <w:u w:val="single"/>
        </w:rPr>
        <w:t xml:space="preserve">easily enable deadly escalations </w:t>
      </w:r>
      <w:r w:rsidRPr="004B2D9C">
        <w:rPr>
          <w:u w:val="single"/>
        </w:rPr>
        <w:t>by accident or design.</w:t>
      </w:r>
    </w:p>
    <w:p w14:paraId="02939B76" w14:textId="77777777" w:rsidR="001C4FD4" w:rsidRPr="003D6B9C" w:rsidRDefault="001C4FD4" w:rsidP="001C4FD4">
      <w:pPr>
        <w:rPr>
          <w:sz w:val="14"/>
        </w:rPr>
      </w:pPr>
      <w:r w:rsidRPr="004B2D9C">
        <w:rPr>
          <w:highlight w:val="cyan"/>
          <w:u w:val="single"/>
        </w:rPr>
        <w:t>A case</w:t>
      </w:r>
      <w:r w:rsidRPr="00E8382C">
        <w:rPr>
          <w:u w:val="single"/>
        </w:rPr>
        <w:t xml:space="preserve"> in point </w:t>
      </w:r>
      <w:r w:rsidRPr="004B2D9C">
        <w:rPr>
          <w:highlight w:val="cyan"/>
          <w:u w:val="single"/>
        </w:rPr>
        <w:t>is Israel’s use of targeting systems incorporating AI</w:t>
      </w:r>
      <w:r w:rsidRPr="00E8382C">
        <w:rPr>
          <w:u w:val="single"/>
        </w:rPr>
        <w:t xml:space="preserve"> </w:t>
      </w:r>
      <w:r w:rsidRPr="004B2D9C">
        <w:rPr>
          <w:highlight w:val="cyan"/>
          <w:u w:val="single"/>
        </w:rPr>
        <w:t>to</w:t>
      </w:r>
      <w:r w:rsidRPr="00E8382C">
        <w:rPr>
          <w:u w:val="single"/>
        </w:rPr>
        <w:t xml:space="preserve"> </w:t>
      </w:r>
      <w:r w:rsidRPr="004B2D9C">
        <w:rPr>
          <w:highlight w:val="cyan"/>
          <w:u w:val="single"/>
        </w:rPr>
        <w:t>generate targets for military strikes in</w:t>
      </w:r>
      <w:r w:rsidRPr="00E8382C">
        <w:rPr>
          <w:u w:val="single"/>
        </w:rPr>
        <w:t xml:space="preserve"> its brutal </w:t>
      </w:r>
      <w:proofErr w:type="spellStart"/>
      <w:r w:rsidRPr="00E8382C">
        <w:rPr>
          <w:u w:val="single"/>
        </w:rPr>
        <w:t>seige</w:t>
      </w:r>
      <w:proofErr w:type="spellEnd"/>
      <w:r w:rsidRPr="00E8382C">
        <w:rPr>
          <w:u w:val="single"/>
        </w:rPr>
        <w:t xml:space="preserve"> on </w:t>
      </w:r>
      <w:r w:rsidRPr="004B2D9C">
        <w:rPr>
          <w:highlight w:val="cyan"/>
          <w:u w:val="single"/>
        </w:rPr>
        <w:t>Gaza</w:t>
      </w:r>
      <w:r w:rsidRPr="00E8382C">
        <w:rPr>
          <w:u w:val="single"/>
        </w:rPr>
        <w:t xml:space="preserve">. </w:t>
      </w:r>
      <w:r w:rsidRPr="004B2D9C">
        <w:rPr>
          <w:highlight w:val="cyan"/>
          <w:u w:val="single"/>
        </w:rPr>
        <w:t>A</w:t>
      </w:r>
      <w:r w:rsidRPr="003D6B9C">
        <w:rPr>
          <w:sz w:val="14"/>
        </w:rPr>
        <w:t xml:space="preserve"> recent </w:t>
      </w:r>
      <w:r w:rsidRPr="003D6B9C">
        <w:rPr>
          <w:highlight w:val="cyan"/>
          <w:u w:val="single"/>
        </w:rPr>
        <w:t>investigation</w:t>
      </w:r>
      <w:r w:rsidRPr="003D6B9C">
        <w:rPr>
          <w:u w:val="single"/>
        </w:rPr>
        <w:t xml:space="preserve"> </w:t>
      </w:r>
      <w:r w:rsidRPr="003D6B9C">
        <w:rPr>
          <w:highlight w:val="cyan"/>
          <w:u w:val="single"/>
        </w:rPr>
        <w:t>revealed</w:t>
      </w:r>
      <w:r w:rsidRPr="003D6B9C">
        <w:rPr>
          <w:u w:val="single"/>
        </w:rPr>
        <w:t xml:space="preserve"> the use of “</w:t>
      </w:r>
      <w:r w:rsidRPr="003D6B9C">
        <w:rPr>
          <w:highlight w:val="cyan"/>
          <w:u w:val="single"/>
        </w:rPr>
        <w:t>Lavender</w:t>
      </w:r>
      <w:r w:rsidRPr="003D6B9C">
        <w:rPr>
          <w:u w:val="single"/>
        </w:rPr>
        <w:t xml:space="preserve">,” </w:t>
      </w:r>
      <w:r w:rsidRPr="003D6B9C">
        <w:rPr>
          <w:highlight w:val="cyan"/>
          <w:u w:val="single"/>
        </w:rPr>
        <w:t>an</w:t>
      </w:r>
      <w:r w:rsidRPr="003D6B9C">
        <w:rPr>
          <w:u w:val="single"/>
        </w:rPr>
        <w:t xml:space="preserve"> </w:t>
      </w:r>
      <w:r w:rsidRPr="003D6B9C">
        <w:rPr>
          <w:highlight w:val="cyan"/>
          <w:u w:val="single"/>
        </w:rPr>
        <w:t>AI</w:t>
      </w:r>
      <w:r w:rsidRPr="003D6B9C">
        <w:rPr>
          <w:u w:val="single"/>
        </w:rPr>
        <w:t xml:space="preserve">-based </w:t>
      </w:r>
      <w:r w:rsidRPr="003D6B9C">
        <w:rPr>
          <w:highlight w:val="cyan"/>
          <w:u w:val="single"/>
        </w:rPr>
        <w:t>program</w:t>
      </w:r>
      <w:r w:rsidRPr="003D6B9C">
        <w:rPr>
          <w:u w:val="single"/>
        </w:rPr>
        <w:t xml:space="preserve"> </w:t>
      </w:r>
      <w:r w:rsidRPr="003D6B9C">
        <w:rPr>
          <w:highlight w:val="cyan"/>
          <w:u w:val="single"/>
        </w:rPr>
        <w:t>developed</w:t>
      </w:r>
      <w:r w:rsidRPr="003D6B9C">
        <w:rPr>
          <w:u w:val="single"/>
        </w:rPr>
        <w:t xml:space="preserve"> </w:t>
      </w:r>
      <w:r w:rsidRPr="003D6B9C">
        <w:rPr>
          <w:highlight w:val="cyan"/>
          <w:u w:val="single"/>
        </w:rPr>
        <w:t>by</w:t>
      </w:r>
      <w:r w:rsidRPr="003D6B9C">
        <w:rPr>
          <w:u w:val="single"/>
        </w:rPr>
        <w:t xml:space="preserve"> the </w:t>
      </w:r>
      <w:r w:rsidRPr="003D6B9C">
        <w:rPr>
          <w:highlight w:val="cyan"/>
          <w:u w:val="single"/>
        </w:rPr>
        <w:t>Israeli</w:t>
      </w:r>
      <w:r w:rsidRPr="003D6B9C">
        <w:rPr>
          <w:u w:val="single"/>
        </w:rPr>
        <w:t xml:space="preserve"> </w:t>
      </w:r>
      <w:r w:rsidRPr="003D6B9C">
        <w:rPr>
          <w:highlight w:val="cyan"/>
          <w:u w:val="single"/>
        </w:rPr>
        <w:t>army</w:t>
      </w:r>
      <w:r w:rsidRPr="003D6B9C">
        <w:rPr>
          <w:u w:val="single"/>
        </w:rPr>
        <w:t xml:space="preserve"> </w:t>
      </w:r>
      <w:r w:rsidRPr="00034038">
        <w:rPr>
          <w:sz w:val="16"/>
        </w:rPr>
        <w:t>designed to identify all suspected operatives in the military wings of Hamas and Palestinian Islamic Jihad as potential bombing targets. Rather than using this capability to focus on discrete targets and spare civilians,</w:t>
      </w:r>
      <w:r w:rsidRPr="003D6B9C">
        <w:rPr>
          <w:u w:val="single"/>
        </w:rPr>
        <w:t xml:space="preserve"> </w:t>
      </w:r>
      <w:r w:rsidRPr="003D6B9C">
        <w:rPr>
          <w:highlight w:val="cyan"/>
          <w:u w:val="single"/>
        </w:rPr>
        <w:t>the Israeli Defense Forces are using</w:t>
      </w:r>
      <w:r w:rsidRPr="003D6B9C">
        <w:rPr>
          <w:u w:val="single"/>
        </w:rPr>
        <w:t xml:space="preserve"> </w:t>
      </w:r>
      <w:r w:rsidRPr="003D6B9C">
        <w:rPr>
          <w:highlight w:val="cyan"/>
          <w:u w:val="single"/>
        </w:rPr>
        <w:t>Lavender to multiply</w:t>
      </w:r>
      <w:r w:rsidRPr="003D6B9C">
        <w:rPr>
          <w:u w:val="single"/>
        </w:rPr>
        <w:t xml:space="preserve"> the number of </w:t>
      </w:r>
      <w:r w:rsidRPr="003D6B9C">
        <w:rPr>
          <w:highlight w:val="cyan"/>
          <w:u w:val="single"/>
        </w:rPr>
        <w:t>targets</w:t>
      </w:r>
      <w:r w:rsidRPr="003D6B9C">
        <w:rPr>
          <w:u w:val="single"/>
        </w:rPr>
        <w:t xml:space="preserve"> </w:t>
      </w:r>
      <w:r w:rsidRPr="003D6B9C">
        <w:rPr>
          <w:highlight w:val="cyan"/>
          <w:u w:val="single"/>
        </w:rPr>
        <w:t>to attack</w:t>
      </w:r>
      <w:r w:rsidRPr="003D6B9C">
        <w:rPr>
          <w:u w:val="single"/>
        </w:rPr>
        <w:t xml:space="preserve"> </w:t>
      </w:r>
      <w:proofErr w:type="gramStart"/>
      <w:r w:rsidRPr="003D6B9C">
        <w:rPr>
          <w:u w:val="single"/>
        </w:rPr>
        <w:t>in a given</w:t>
      </w:r>
      <w:proofErr w:type="gramEnd"/>
      <w:r w:rsidRPr="003D6B9C">
        <w:rPr>
          <w:u w:val="single"/>
        </w:rPr>
        <w:t xml:space="preserve"> time frame, </w:t>
      </w:r>
      <w:r w:rsidRPr="003D6B9C">
        <w:rPr>
          <w:highlight w:val="cyan"/>
          <w:u w:val="single"/>
        </w:rPr>
        <w:t>increasing</w:t>
      </w:r>
      <w:r w:rsidRPr="003D6B9C">
        <w:rPr>
          <w:u w:val="single"/>
        </w:rPr>
        <w:t xml:space="preserve"> the pace of attack and the </w:t>
      </w:r>
      <w:r w:rsidRPr="003D6B9C">
        <w:rPr>
          <w:highlight w:val="cyan"/>
          <w:u w:val="single"/>
        </w:rPr>
        <w:t>number of casualties</w:t>
      </w:r>
      <w:r w:rsidRPr="003D6B9C">
        <w:rPr>
          <w:u w:val="single"/>
        </w:rPr>
        <w:t>,</w:t>
      </w:r>
      <w:r w:rsidRPr="003D6B9C">
        <w:rPr>
          <w:sz w:val="14"/>
        </w:rPr>
        <w:t xml:space="preserve"> which now stand at over 33,000 deaths and tens of thousands injured.</w:t>
      </w:r>
    </w:p>
    <w:p w14:paraId="73BFAECB" w14:textId="77777777" w:rsidR="001C4FD4" w:rsidRPr="003D6B9C" w:rsidRDefault="001C4FD4" w:rsidP="001C4FD4">
      <w:pPr>
        <w:rPr>
          <w:sz w:val="14"/>
        </w:rPr>
      </w:pPr>
      <w:r w:rsidRPr="003D6B9C">
        <w:rPr>
          <w:sz w:val="14"/>
        </w:rPr>
        <w:t>The investigation revealed that the Israeli army preferred to only use unguided missiles, commonly known as “dumb” bombs (in contrast to “smart” precision bombs) to target alleged junior militants marked by Lavender. These bombs can indiscriminately destroy entire buildings and cause significant casualties.</w:t>
      </w:r>
    </w:p>
    <w:p w14:paraId="1BA1930B" w14:textId="77777777" w:rsidR="001C4FD4" w:rsidRPr="003D6B9C" w:rsidRDefault="001C4FD4" w:rsidP="001C4FD4">
      <w:pPr>
        <w:rPr>
          <w:sz w:val="14"/>
        </w:rPr>
      </w:pPr>
      <w:r w:rsidRPr="003D6B9C">
        <w:rPr>
          <w:sz w:val="14"/>
        </w:rPr>
        <w:t>“You don’t want to waste expensive bombs on unimportant people — it’s very expensive for the country and there’s a shortage [of those bombs],” said C., one of the intelligence officers speaking to +972 Magazine, which broke the story on Lavender.</w:t>
      </w:r>
    </w:p>
    <w:p w14:paraId="2092C99E" w14:textId="77777777" w:rsidR="001C4FD4" w:rsidRPr="003D6B9C" w:rsidRDefault="001C4FD4" w:rsidP="001C4FD4">
      <w:pPr>
        <w:rPr>
          <w:sz w:val="14"/>
        </w:rPr>
      </w:pPr>
      <w:r w:rsidRPr="003D6B9C">
        <w:rPr>
          <w:sz w:val="14"/>
        </w:rPr>
        <w:t>The Lavender machine is not the first time the Israeli military has used AI. “The Gospel,” another system largely built on AI, is said to generate targets at a fast pace. As noted by +972 Magazine, “A fundamental difference between the two systems is in the definition of the target: whereas The Gospel marks buildings and structures that the army claims militants operate from, Lavender marks people — and puts them on a kill list.” Far from enabling more precise strikes that reduce civilian harm, the AI-targeted attacks increased impunity in the bombing of Gaza. As a member of the Israeli military posted to Gaza put it, “I don’t know how many people I killed as collateral damage … the focus was on creating as many targets as quickly as possible.”</w:t>
      </w:r>
    </w:p>
    <w:p w14:paraId="3A4D63DA" w14:textId="77777777" w:rsidR="001C4FD4" w:rsidRPr="003D6B9C" w:rsidRDefault="001C4FD4" w:rsidP="001C4FD4">
      <w:pPr>
        <w:rPr>
          <w:sz w:val="14"/>
        </w:rPr>
      </w:pPr>
      <w:r w:rsidRPr="004B2D9C">
        <w:rPr>
          <w:u w:val="single"/>
        </w:rPr>
        <w:t>The U.S. Congress has demonstrated its commitment to spurring on “collaborative defense projects between the United States and Israel in emerging technologies” through bills such as the United States-Israel Future of Warfare Act</w:t>
      </w:r>
      <w:r w:rsidRPr="003D6B9C">
        <w:rPr>
          <w:sz w:val="14"/>
          <w:highlight w:val="cyan"/>
        </w:rPr>
        <w:t>,</w:t>
      </w:r>
      <w:r w:rsidRPr="003D6B9C">
        <w:rPr>
          <w:sz w:val="14"/>
        </w:rPr>
        <w:t xml:space="preserve"> which is just one avenue through which the United States continues to fund and support Israeli military operations. In February, the Senate approved an additional $14.1 billion for Israeli military operations via a supplemental funding package, but the fate of that aid package awaits action by the House.</w:t>
      </w:r>
    </w:p>
    <w:p w14:paraId="45FC778A" w14:textId="77777777" w:rsidR="001C4FD4" w:rsidRPr="003D6B9C" w:rsidRDefault="001C4FD4" w:rsidP="001C4FD4">
      <w:pPr>
        <w:rPr>
          <w:sz w:val="14"/>
        </w:rPr>
      </w:pPr>
      <w:r w:rsidRPr="003D6B9C">
        <w:rPr>
          <w:sz w:val="14"/>
        </w:rPr>
        <w:t xml:space="preserve">But some members of Congress have pushed back against the risks of emerging technologies by introducing legislation to establish governance and regulations of AI. The Federal AI Governance and Transparency Act, for example, aims to ensure that “the design, development, acquisition, use, management, and oversight of </w:t>
      </w:r>
      <w:r w:rsidRPr="003D6B9C">
        <w:rPr>
          <w:sz w:val="14"/>
        </w:rPr>
        <w:lastRenderedPageBreak/>
        <w:t>artificial intelligence in the Federal Government… [is] consistent with the Constitution and any other applicable law and policy, including those addressing freedom of speech, privacy, civil rights, civil liberties, and an open and transparent Government.”</w:t>
      </w:r>
    </w:p>
    <w:p w14:paraId="0182BEB4" w14:textId="77777777" w:rsidR="001C4FD4" w:rsidRPr="003D6B9C" w:rsidRDefault="001C4FD4" w:rsidP="001C4FD4">
      <w:pPr>
        <w:rPr>
          <w:u w:val="single"/>
        </w:rPr>
      </w:pPr>
      <w:r w:rsidRPr="00840932">
        <w:rPr>
          <w:highlight w:val="cyan"/>
          <w:u w:val="single"/>
        </w:rPr>
        <w:t xml:space="preserve">Accidents in </w:t>
      </w:r>
      <w:r w:rsidRPr="00840932">
        <w:rPr>
          <w:u w:val="single"/>
        </w:rPr>
        <w:t xml:space="preserve">the use of </w:t>
      </w:r>
      <w:r w:rsidRPr="00840932">
        <w:rPr>
          <w:highlight w:val="cyan"/>
          <w:u w:val="single"/>
        </w:rPr>
        <w:t xml:space="preserve">AI systems have </w:t>
      </w:r>
      <w:r w:rsidRPr="00840932">
        <w:rPr>
          <w:u w:val="single"/>
        </w:rPr>
        <w:t xml:space="preserve">their own potentially </w:t>
      </w:r>
      <w:r w:rsidRPr="00840932">
        <w:rPr>
          <w:highlight w:val="cyan"/>
          <w:u w:val="single"/>
        </w:rPr>
        <w:t>dire consequences,</w:t>
      </w:r>
      <w:r w:rsidRPr="003D6B9C">
        <w:rPr>
          <w:sz w:val="14"/>
        </w:rPr>
        <w:t xml:space="preserve"> as pointed out by Michael </w:t>
      </w:r>
      <w:proofErr w:type="spellStart"/>
      <w:r w:rsidRPr="003D6B9C">
        <w:rPr>
          <w:sz w:val="14"/>
        </w:rPr>
        <w:t>Klare</w:t>
      </w:r>
      <w:proofErr w:type="spellEnd"/>
      <w:r w:rsidRPr="003D6B9C">
        <w:rPr>
          <w:sz w:val="14"/>
        </w:rPr>
        <w:t xml:space="preserve"> in a report for the Arms Control Association: “many analysts have cautioned against proceeding with such haste until more is known about the inadvertent and hazardous consequences of doing so. Analysts worry, for example, that </w:t>
      </w:r>
      <w:r w:rsidRPr="00840932">
        <w:rPr>
          <w:highlight w:val="cyan"/>
          <w:u w:val="single"/>
        </w:rPr>
        <w:t>AI-enabled systems may fail</w:t>
      </w:r>
      <w:r w:rsidRPr="00207291">
        <w:rPr>
          <w:u w:val="single"/>
        </w:rPr>
        <w:t xml:space="preserve"> in unpredictable ways, </w:t>
      </w:r>
      <w:r w:rsidRPr="00840932">
        <w:rPr>
          <w:highlight w:val="cyan"/>
          <w:u w:val="single"/>
        </w:rPr>
        <w:t>causing</w:t>
      </w:r>
      <w:r w:rsidRPr="00207291">
        <w:rPr>
          <w:u w:val="single"/>
        </w:rPr>
        <w:t xml:space="preserve"> unintended </w:t>
      </w:r>
      <w:r w:rsidRPr="00840932">
        <w:rPr>
          <w:highlight w:val="cyan"/>
          <w:u w:val="single"/>
        </w:rPr>
        <w:t>human slaughter</w:t>
      </w:r>
      <w:r w:rsidRPr="00207291">
        <w:rPr>
          <w:u w:val="single"/>
        </w:rPr>
        <w:t xml:space="preserve"> or uncontrolled escalation.”</w:t>
      </w:r>
    </w:p>
    <w:p w14:paraId="0AE0A399" w14:textId="568AE39C" w:rsidR="001C4FD4" w:rsidRPr="001C4FD4" w:rsidRDefault="001C4FD4" w:rsidP="001C4FD4">
      <w:pPr>
        <w:rPr>
          <w:sz w:val="14"/>
        </w:rPr>
      </w:pPr>
      <w:r w:rsidRPr="00E92761">
        <w:rPr>
          <w:u w:val="single"/>
        </w:rPr>
        <w:t>The Pentagon has given lip service to the potential dangers posed by widespread weaponization of AI, but its calls for responsible use of these systems ring hollow in the face of its public commitments to deploy advanced technology as quickly as possible.</w:t>
      </w:r>
      <w:r w:rsidRPr="003D6B9C">
        <w:rPr>
          <w:sz w:val="14"/>
        </w:rPr>
        <w:t xml:space="preserve"> Last August, Deputy Secretary of Defense Kathleen Hicks unveiled her department’s “Replicator Initiative” in front of an audience of arms-producing companies, pledging to deploy large numbers of new systems by late 2025, possibly including “swarms of drones” designed to overwhelm Chinese defenses in a potential U.S-China conflict.</w:t>
      </w:r>
    </w:p>
    <w:p w14:paraId="325DC6C4" w14:textId="4407D7B2" w:rsidR="00ED0E82" w:rsidRDefault="006A6016" w:rsidP="00ED0E82">
      <w:pPr>
        <w:pStyle w:val="Heading2"/>
      </w:pPr>
      <w:r>
        <w:lastRenderedPageBreak/>
        <w:t>Impact---Democracy</w:t>
      </w:r>
    </w:p>
    <w:p w14:paraId="164C97FC" w14:textId="46D52CDB" w:rsidR="00A64B29" w:rsidRDefault="00A64B29" w:rsidP="00ED0E82">
      <w:pPr>
        <w:pStyle w:val="Heading3"/>
      </w:pPr>
      <w:proofErr w:type="spellStart"/>
      <w:r>
        <w:lastRenderedPageBreak/>
        <w:t>Survaillence</w:t>
      </w:r>
      <w:proofErr w:type="spellEnd"/>
    </w:p>
    <w:p w14:paraId="6DCC4685" w14:textId="77777777" w:rsidR="00A64B29" w:rsidRPr="00A64B29" w:rsidRDefault="00A64B29" w:rsidP="00A64B29">
      <w:pPr>
        <w:pStyle w:val="Heading4"/>
      </w:pPr>
      <w:r w:rsidRPr="00A64B29">
        <w:t xml:space="preserve">AI is secretly violating our privacy, awareness is </w:t>
      </w:r>
      <w:proofErr w:type="gramStart"/>
      <w:r w:rsidRPr="00A64B29">
        <w:t>key</w:t>
      </w:r>
      <w:proofErr w:type="gramEnd"/>
      <w:r w:rsidRPr="00A64B29">
        <w:t xml:space="preserve"> </w:t>
      </w:r>
    </w:p>
    <w:p w14:paraId="50BA521A" w14:textId="77777777" w:rsidR="00A64B29" w:rsidRDefault="00A64B29" w:rsidP="00A64B29">
      <w:pPr>
        <w:rPr>
          <w:rFonts w:ascii="Arial" w:eastAsia="Arial" w:hAnsi="Arial" w:cs="Arial"/>
        </w:rPr>
      </w:pPr>
      <w:proofErr w:type="spellStart"/>
      <w:r w:rsidRPr="00A64B29">
        <w:rPr>
          <w:rStyle w:val="Style13ptBold"/>
        </w:rPr>
        <w:t>Hiter</w:t>
      </w:r>
      <w:proofErr w:type="spellEnd"/>
      <w:r w:rsidRPr="00A64B29">
        <w:rPr>
          <w:rStyle w:val="Style13ptBold"/>
        </w:rPr>
        <w:t>’ 24</w:t>
      </w:r>
      <w:r>
        <w:rPr>
          <w:rFonts w:ascii="Arial" w:eastAsia="Arial" w:hAnsi="Arial" w:cs="Arial"/>
          <w:b/>
        </w:rPr>
        <w:t xml:space="preserve"> </w:t>
      </w:r>
      <w:r w:rsidRPr="00A64B29">
        <w:t xml:space="preserve">(Contributing writer for tech websites and her work has appeared in online publications such as </w:t>
      </w:r>
      <w:proofErr w:type="spellStart"/>
      <w:r w:rsidRPr="00A64B29">
        <w:t>Techrepublic</w:t>
      </w:r>
      <w:proofErr w:type="spellEnd"/>
      <w:r w:rsidRPr="00A64B29">
        <w:t xml:space="preserve">, Projectmanagement.com. Her tech passion includes investigating Artificial Intelligence and open-source software. “AI and Privacy Issues: Challenges, Solutions and Best Practices”, 6-20-2024, </w:t>
      </w:r>
      <w:proofErr w:type="spellStart"/>
      <w:r w:rsidRPr="00A64B29">
        <w:t>eWeek</w:t>
      </w:r>
      <w:proofErr w:type="spellEnd"/>
      <w:r w:rsidRPr="00A64B29">
        <w:t>, https://www.eweek.com/artificial-intelligence/ai-privacy-issues/) (PW)</w:t>
      </w:r>
    </w:p>
    <w:p w14:paraId="16EC9DF8" w14:textId="77777777" w:rsidR="00A64B29" w:rsidRDefault="00A64B29" w:rsidP="00A64B29">
      <w:pPr>
        <w:shd w:val="clear" w:color="auto" w:fill="FFFFFF"/>
        <w:spacing w:after="240"/>
        <w:rPr>
          <w:rFonts w:ascii="Arial" w:eastAsia="Arial" w:hAnsi="Arial" w:cs="Arial"/>
          <w:highlight w:val="white"/>
        </w:rPr>
      </w:pPr>
      <w:r>
        <w:rPr>
          <w:rFonts w:ascii="Arial" w:eastAsia="Arial" w:hAnsi="Arial" w:cs="Arial"/>
          <w:highlight w:val="white"/>
          <w:u w:val="single"/>
        </w:rPr>
        <w:t>Given that the role of</w:t>
      </w:r>
      <w:r>
        <w:rPr>
          <w:rFonts w:ascii="Arial" w:eastAsia="Arial" w:hAnsi="Arial" w:cs="Arial"/>
          <w:highlight w:val="yellow"/>
          <w:u w:val="single"/>
        </w:rPr>
        <w:t xml:space="preserve"> a</w:t>
      </w:r>
      <w:r>
        <w:rPr>
          <w:rFonts w:ascii="Arial" w:eastAsia="Arial" w:hAnsi="Arial" w:cs="Arial"/>
          <w:highlight w:val="white"/>
          <w:u w:val="single"/>
        </w:rPr>
        <w:t xml:space="preserve">rtificial </w:t>
      </w:r>
      <w:r>
        <w:rPr>
          <w:rFonts w:ascii="Arial" w:eastAsia="Arial" w:hAnsi="Arial" w:cs="Arial"/>
          <w:highlight w:val="yellow"/>
          <w:u w:val="single"/>
        </w:rPr>
        <w:t>i</w:t>
      </w:r>
      <w:r>
        <w:rPr>
          <w:rFonts w:ascii="Arial" w:eastAsia="Arial" w:hAnsi="Arial" w:cs="Arial"/>
          <w:highlight w:val="white"/>
          <w:u w:val="single"/>
        </w:rPr>
        <w:t>ntelligence has</w:t>
      </w:r>
      <w:r>
        <w:rPr>
          <w:rFonts w:ascii="Arial" w:eastAsia="Arial" w:hAnsi="Arial" w:cs="Arial"/>
          <w:highlight w:val="yellow"/>
          <w:u w:val="single"/>
        </w:rPr>
        <w:t xml:space="preserve"> grown </w:t>
      </w:r>
      <w:r>
        <w:rPr>
          <w:rFonts w:ascii="Arial" w:eastAsia="Arial" w:hAnsi="Arial" w:cs="Arial"/>
          <w:highlight w:val="white"/>
          <w:u w:val="single"/>
        </w:rPr>
        <w:t xml:space="preserve">so </w:t>
      </w:r>
      <w:r>
        <w:rPr>
          <w:rFonts w:ascii="Arial" w:eastAsia="Arial" w:hAnsi="Arial" w:cs="Arial"/>
          <w:highlight w:val="yellow"/>
          <w:u w:val="single"/>
        </w:rPr>
        <w:t>rapidly</w:t>
      </w:r>
      <w:r>
        <w:rPr>
          <w:rFonts w:ascii="Arial" w:eastAsia="Arial" w:hAnsi="Arial" w:cs="Arial"/>
          <w:highlight w:val="white"/>
          <w:u w:val="single"/>
        </w:rPr>
        <w:t>, i</w:t>
      </w:r>
      <w:r>
        <w:rPr>
          <w:rFonts w:ascii="Arial" w:eastAsia="Arial" w:hAnsi="Arial" w:cs="Arial"/>
          <w:highlight w:val="white"/>
        </w:rPr>
        <w:t>t’s not surprising that issues like</w:t>
      </w:r>
      <w:r>
        <w:rPr>
          <w:rFonts w:ascii="Arial" w:eastAsia="Arial" w:hAnsi="Arial" w:cs="Arial"/>
          <w:highlight w:val="yellow"/>
        </w:rPr>
        <w:t xml:space="preserve"> unauthorized incorporation of user data, unclear data policies, </w:t>
      </w:r>
      <w:r>
        <w:rPr>
          <w:rFonts w:ascii="Arial" w:eastAsia="Arial" w:hAnsi="Arial" w:cs="Arial"/>
          <w:b/>
          <w:u w:val="single"/>
        </w:rPr>
        <w:t>and limited regulatory safeguards</w:t>
      </w:r>
      <w:r>
        <w:rPr>
          <w:rFonts w:ascii="Arial" w:eastAsia="Arial" w:hAnsi="Arial" w:cs="Arial"/>
          <w:b/>
          <w:highlight w:val="yellow"/>
          <w:u w:val="single"/>
        </w:rPr>
        <w:t xml:space="preserve"> </w:t>
      </w:r>
      <w:r>
        <w:rPr>
          <w:rFonts w:ascii="Arial" w:eastAsia="Arial" w:hAnsi="Arial" w:cs="Arial"/>
          <w:b/>
          <w:u w:val="single"/>
        </w:rPr>
        <w:t xml:space="preserve">have </w:t>
      </w:r>
      <w:r>
        <w:rPr>
          <w:rFonts w:ascii="Arial" w:eastAsia="Arial" w:hAnsi="Arial" w:cs="Arial"/>
          <w:b/>
          <w:highlight w:val="yellow"/>
          <w:u w:val="single"/>
        </w:rPr>
        <w:t>created significant issues</w:t>
      </w:r>
      <w:r>
        <w:rPr>
          <w:rFonts w:ascii="Arial" w:eastAsia="Arial" w:hAnsi="Arial" w:cs="Arial"/>
          <w:b/>
          <w:u w:val="single"/>
        </w:rPr>
        <w:t xml:space="preserve"> with AI and privacy. </w:t>
      </w:r>
      <w:r>
        <w:rPr>
          <w:rFonts w:ascii="Arial" w:eastAsia="Arial" w:hAnsi="Arial" w:cs="Arial"/>
          <w:highlight w:val="white"/>
        </w:rPr>
        <w:t>When users of AI models input their own data in the form of queries, there’s the possibility that this data will become part of the model’s future training dataset. When this happens, this</w:t>
      </w:r>
      <w:r>
        <w:rPr>
          <w:rFonts w:ascii="Arial" w:eastAsia="Arial" w:hAnsi="Arial" w:cs="Arial"/>
          <w:highlight w:val="white"/>
          <w:u w:val="single"/>
        </w:rPr>
        <w:t xml:space="preserve"> </w:t>
      </w:r>
      <w:r>
        <w:rPr>
          <w:rFonts w:ascii="Arial" w:eastAsia="Arial" w:hAnsi="Arial" w:cs="Arial"/>
          <w:highlight w:val="yellow"/>
          <w:u w:val="single"/>
        </w:rPr>
        <w:t xml:space="preserve">data can show </w:t>
      </w:r>
      <w:r>
        <w:rPr>
          <w:rFonts w:ascii="Arial" w:eastAsia="Arial" w:hAnsi="Arial" w:cs="Arial"/>
          <w:u w:val="single"/>
        </w:rPr>
        <w:t>up as outputs for other users’ queries,</w:t>
      </w:r>
      <w:r>
        <w:rPr>
          <w:rFonts w:ascii="Arial" w:eastAsia="Arial" w:hAnsi="Arial" w:cs="Arial"/>
          <w:highlight w:val="white"/>
          <w:u w:val="single"/>
        </w:rPr>
        <w:t xml:space="preserve"> which is a particularly </w:t>
      </w:r>
      <w:r>
        <w:rPr>
          <w:rFonts w:ascii="Arial" w:eastAsia="Arial" w:hAnsi="Arial" w:cs="Arial"/>
          <w:highlight w:val="yellow"/>
          <w:u w:val="single"/>
        </w:rPr>
        <w:t>big issue</w:t>
      </w:r>
      <w:r>
        <w:rPr>
          <w:rFonts w:ascii="Arial" w:eastAsia="Arial" w:hAnsi="Arial" w:cs="Arial"/>
          <w:highlight w:val="white"/>
          <w:u w:val="single"/>
        </w:rPr>
        <w:t xml:space="preserve"> if users have input sensitive data into the system.</w:t>
      </w:r>
    </w:p>
    <w:p w14:paraId="0E74E380" w14:textId="77777777" w:rsidR="00A64B29" w:rsidRDefault="00A64B29" w:rsidP="00A64B29">
      <w:pPr>
        <w:shd w:val="clear" w:color="auto" w:fill="FFFFFF"/>
        <w:spacing w:after="400"/>
        <w:rPr>
          <w:rFonts w:ascii="Arial" w:eastAsia="Arial" w:hAnsi="Arial" w:cs="Arial"/>
        </w:rPr>
      </w:pPr>
      <w:r>
        <w:rPr>
          <w:rFonts w:ascii="Arial" w:eastAsia="Arial" w:hAnsi="Arial" w:cs="Arial"/>
          <w:highlight w:val="white"/>
        </w:rPr>
        <w:t>In a now-famous example,</w:t>
      </w:r>
      <w:r>
        <w:rPr>
          <w:rFonts w:ascii="Arial" w:eastAsia="Arial" w:hAnsi="Arial" w:cs="Arial"/>
          <w:highlight w:val="white"/>
          <w:u w:val="single"/>
        </w:rPr>
        <w:t xml:space="preserve"> three different Samsung employees</w:t>
      </w:r>
      <w:r>
        <w:rPr>
          <w:rFonts w:ascii="Arial" w:eastAsia="Arial" w:hAnsi="Arial" w:cs="Arial"/>
          <w:highlight w:val="yellow"/>
          <w:u w:val="single"/>
        </w:rPr>
        <w:t xml:space="preserve"> </w:t>
      </w:r>
      <w:r>
        <w:rPr>
          <w:rFonts w:ascii="Arial" w:eastAsia="Arial" w:hAnsi="Arial" w:cs="Arial"/>
          <w:b/>
          <w:highlight w:val="yellow"/>
          <w:u w:val="single"/>
        </w:rPr>
        <w:t xml:space="preserve">leaked sensitive company </w:t>
      </w:r>
      <w:r>
        <w:rPr>
          <w:rFonts w:ascii="Arial" w:eastAsia="Arial" w:hAnsi="Arial" w:cs="Arial"/>
          <w:highlight w:val="yellow"/>
          <w:u w:val="single"/>
        </w:rPr>
        <w:t xml:space="preserve">information to </w:t>
      </w:r>
      <w:proofErr w:type="spellStart"/>
      <w:r>
        <w:rPr>
          <w:rFonts w:ascii="Arial" w:eastAsia="Arial" w:hAnsi="Arial" w:cs="Arial"/>
          <w:highlight w:val="yellow"/>
          <w:u w:val="single"/>
        </w:rPr>
        <w:t>ChatGPT</w:t>
      </w:r>
      <w:proofErr w:type="spellEnd"/>
      <w:r>
        <w:rPr>
          <w:rFonts w:ascii="Arial" w:eastAsia="Arial" w:hAnsi="Arial" w:cs="Arial"/>
          <w:highlight w:val="yellow"/>
          <w:u w:val="single"/>
        </w:rPr>
        <w:t xml:space="preserve"> that could now possibly be part of</w:t>
      </w:r>
      <w:r>
        <w:rPr>
          <w:rFonts w:ascii="Arial" w:eastAsia="Arial" w:hAnsi="Arial" w:cs="Arial"/>
          <w:u w:val="single"/>
        </w:rPr>
        <w:t xml:space="preserve"> </w:t>
      </w:r>
      <w:proofErr w:type="spellStart"/>
      <w:r>
        <w:rPr>
          <w:rFonts w:ascii="Arial" w:eastAsia="Arial" w:hAnsi="Arial" w:cs="Arial"/>
          <w:u w:val="single"/>
        </w:rPr>
        <w:t>ChatGPT’s</w:t>
      </w:r>
      <w:proofErr w:type="spellEnd"/>
      <w:r>
        <w:rPr>
          <w:rFonts w:ascii="Arial" w:eastAsia="Arial" w:hAnsi="Arial" w:cs="Arial"/>
          <w:u w:val="single"/>
        </w:rPr>
        <w:t xml:space="preserve"> </w:t>
      </w:r>
      <w:r>
        <w:rPr>
          <w:rFonts w:ascii="Arial" w:eastAsia="Arial" w:hAnsi="Arial" w:cs="Arial"/>
          <w:highlight w:val="yellow"/>
          <w:u w:val="single"/>
        </w:rPr>
        <w:t>training data.</w:t>
      </w:r>
      <w:r>
        <w:rPr>
          <w:rFonts w:ascii="Arial" w:eastAsia="Arial" w:hAnsi="Arial" w:cs="Arial"/>
          <w:highlight w:val="white"/>
          <w:u w:val="single"/>
        </w:rPr>
        <w:t xml:space="preserve"> </w:t>
      </w:r>
      <w:r>
        <w:rPr>
          <w:rFonts w:ascii="Arial" w:eastAsia="Arial" w:hAnsi="Arial" w:cs="Arial"/>
          <w:highlight w:val="white"/>
        </w:rPr>
        <w:t xml:space="preserve">Many vendors, including </w:t>
      </w:r>
      <w:proofErr w:type="spellStart"/>
      <w:r>
        <w:rPr>
          <w:rFonts w:ascii="Arial" w:eastAsia="Arial" w:hAnsi="Arial" w:cs="Arial"/>
          <w:highlight w:val="white"/>
        </w:rPr>
        <w:t>OpenAI</w:t>
      </w:r>
      <w:proofErr w:type="spellEnd"/>
      <w:r>
        <w:rPr>
          <w:rFonts w:ascii="Arial" w:eastAsia="Arial" w:hAnsi="Arial" w:cs="Arial"/>
          <w:highlight w:val="white"/>
        </w:rPr>
        <w:t xml:space="preserve">, are cracking down on how user inputs are incorporated into future training. But there’s still no guarantee that sensitive data will remain secure and outside of future training sets. </w:t>
      </w:r>
      <w:r>
        <w:rPr>
          <w:rFonts w:ascii="Arial" w:eastAsia="Arial" w:hAnsi="Arial" w:cs="Arial"/>
          <w:b/>
          <w:highlight w:val="white"/>
          <w:u w:val="single"/>
        </w:rPr>
        <w:t xml:space="preserve">A growing number of personal </w:t>
      </w:r>
      <w:r>
        <w:rPr>
          <w:rFonts w:ascii="Arial" w:eastAsia="Arial" w:hAnsi="Arial" w:cs="Arial"/>
          <w:b/>
          <w:highlight w:val="yellow"/>
          <w:u w:val="single"/>
        </w:rPr>
        <w:t>devices use</w:t>
      </w:r>
      <w:r>
        <w:rPr>
          <w:rFonts w:ascii="Arial" w:eastAsia="Arial" w:hAnsi="Arial" w:cs="Arial"/>
          <w:b/>
          <w:u w:val="single"/>
        </w:rPr>
        <w:t xml:space="preserve"> facial </w:t>
      </w:r>
      <w:r>
        <w:rPr>
          <w:rFonts w:ascii="Arial" w:eastAsia="Arial" w:hAnsi="Arial" w:cs="Arial"/>
          <w:b/>
          <w:highlight w:val="yellow"/>
          <w:u w:val="single"/>
        </w:rPr>
        <w:t xml:space="preserve">recognition, </w:t>
      </w:r>
      <w:r>
        <w:rPr>
          <w:rFonts w:ascii="Arial" w:eastAsia="Arial" w:hAnsi="Arial" w:cs="Arial"/>
          <w:b/>
          <w:u w:val="single"/>
        </w:rPr>
        <w:t xml:space="preserve">fingerprints, voice recognition, </w:t>
      </w:r>
      <w:r>
        <w:rPr>
          <w:rFonts w:ascii="Arial" w:eastAsia="Arial" w:hAnsi="Arial" w:cs="Arial"/>
          <w:b/>
          <w:highlight w:val="yellow"/>
          <w:u w:val="single"/>
        </w:rPr>
        <w:t>and other biometric data security</w:t>
      </w:r>
      <w:r>
        <w:rPr>
          <w:rFonts w:ascii="Arial" w:eastAsia="Arial" w:hAnsi="Arial" w:cs="Arial"/>
          <w:b/>
          <w:highlight w:val="white"/>
          <w:u w:val="single"/>
        </w:rPr>
        <w:t xml:space="preserve"> instead of more traditional forms of identity verification.</w:t>
      </w:r>
      <w:r>
        <w:rPr>
          <w:rFonts w:ascii="Arial" w:eastAsia="Arial" w:hAnsi="Arial" w:cs="Arial"/>
          <w:highlight w:val="white"/>
        </w:rPr>
        <w:t xml:space="preserve"> </w:t>
      </w:r>
      <w:r>
        <w:rPr>
          <w:rFonts w:ascii="Arial" w:eastAsia="Arial" w:hAnsi="Arial" w:cs="Arial"/>
          <w:b/>
          <w:highlight w:val="yellow"/>
          <w:u w:val="single"/>
        </w:rPr>
        <w:t xml:space="preserve">Public surveillance devices are also beginning to use AI </w:t>
      </w:r>
      <w:r>
        <w:rPr>
          <w:rFonts w:ascii="Arial" w:eastAsia="Arial" w:hAnsi="Arial" w:cs="Arial"/>
          <w:b/>
          <w:u w:val="single"/>
        </w:rPr>
        <w:t>to scan for biometric data so individuals can be identified quickly.</w:t>
      </w:r>
    </w:p>
    <w:p w14:paraId="35486604" w14:textId="77777777" w:rsidR="00A64B29" w:rsidRDefault="00A64B29" w:rsidP="00A64B29">
      <w:pPr>
        <w:shd w:val="clear" w:color="auto" w:fill="FFFFFF"/>
        <w:spacing w:after="400"/>
        <w:rPr>
          <w:rFonts w:ascii="Arial" w:eastAsia="Arial" w:hAnsi="Arial" w:cs="Arial"/>
          <w:highlight w:val="white"/>
        </w:rPr>
      </w:pPr>
      <w:r>
        <w:rPr>
          <w:rFonts w:ascii="Arial" w:eastAsia="Arial" w:hAnsi="Arial" w:cs="Arial"/>
          <w:highlight w:val="white"/>
          <w:u w:val="single"/>
        </w:rPr>
        <w:t xml:space="preserve">While these new biometric security tools are incredibly convenient, there’s </w:t>
      </w:r>
      <w:r>
        <w:rPr>
          <w:rFonts w:ascii="Arial" w:eastAsia="Arial" w:hAnsi="Arial" w:cs="Arial"/>
          <w:u w:val="single"/>
        </w:rPr>
        <w:t>limited regulation focused on how AI companies can use this data once it’s collected.</w:t>
      </w:r>
      <w:r>
        <w:rPr>
          <w:rFonts w:ascii="Arial" w:eastAsia="Arial" w:hAnsi="Arial" w:cs="Arial"/>
        </w:rPr>
        <w:t xml:space="preserve"> In many cases, </w:t>
      </w:r>
      <w:r>
        <w:rPr>
          <w:rFonts w:ascii="Arial" w:eastAsia="Arial" w:hAnsi="Arial" w:cs="Arial"/>
          <w:b/>
          <w:u w:val="single"/>
        </w:rPr>
        <w:t>individuals don’t even know that their biometric data has been collected</w:t>
      </w:r>
      <w:r>
        <w:rPr>
          <w:rFonts w:ascii="Arial" w:eastAsia="Arial" w:hAnsi="Arial" w:cs="Arial"/>
        </w:rPr>
        <w:t>, much less that it is being stored and used for other purposes. When a user interacts with an ad, a</w:t>
      </w:r>
      <w:r>
        <w:rPr>
          <w:rFonts w:ascii="Arial" w:eastAsia="Arial" w:hAnsi="Arial" w:cs="Arial"/>
          <w:highlight w:val="white"/>
        </w:rPr>
        <w:t xml:space="preserve"> TikTok or other social media video, or pretty much any web property, metadata from that interaction—as well as the </w:t>
      </w:r>
      <w:r>
        <w:rPr>
          <w:rFonts w:ascii="Arial" w:eastAsia="Arial" w:hAnsi="Arial" w:cs="Arial"/>
          <w:b/>
          <w:highlight w:val="yellow"/>
          <w:u w:val="single"/>
        </w:rPr>
        <w:t>person’s search history and interests—can be stored for more precise content targeting in the future.</w:t>
      </w:r>
    </w:p>
    <w:p w14:paraId="357E69FE" w14:textId="77777777" w:rsidR="00A64B29" w:rsidRDefault="00A64B29" w:rsidP="00A64B29">
      <w:pPr>
        <w:shd w:val="clear" w:color="auto" w:fill="FFFFFF"/>
        <w:spacing w:after="400"/>
        <w:rPr>
          <w:rFonts w:ascii="Arial" w:eastAsia="Arial" w:hAnsi="Arial" w:cs="Arial"/>
          <w:highlight w:val="white"/>
        </w:rPr>
      </w:pPr>
      <w:r>
        <w:rPr>
          <w:rFonts w:ascii="Arial" w:eastAsia="Arial" w:hAnsi="Arial" w:cs="Arial"/>
          <w:highlight w:val="white"/>
        </w:rPr>
        <w:t xml:space="preserve">For example, </w:t>
      </w:r>
      <w:proofErr w:type="spellStart"/>
      <w:r>
        <w:rPr>
          <w:rFonts w:ascii="Arial" w:eastAsia="Arial" w:hAnsi="Arial" w:cs="Arial"/>
          <w:highlight w:val="white"/>
        </w:rPr>
        <w:t>OpenAI’s</w:t>
      </w:r>
      <w:proofErr w:type="spellEnd"/>
      <w:r>
        <w:rPr>
          <w:rFonts w:ascii="Arial" w:eastAsia="Arial" w:hAnsi="Arial" w:cs="Arial"/>
          <w:highlight w:val="white"/>
        </w:rPr>
        <w:t xml:space="preserve"> privacy policy says it can “</w:t>
      </w:r>
      <w:r>
        <w:rPr>
          <w:rFonts w:ascii="Arial" w:eastAsia="Arial" w:hAnsi="Arial" w:cs="Arial"/>
          <w:highlight w:val="white"/>
          <w:u w:val="single"/>
        </w:rPr>
        <w:t xml:space="preserve">provide Personal Information to vendors and service providers, including providers of hosting services, customer service vendors, cloud services, email communication software, web analytics services, and other information technology providers, among others. </w:t>
      </w:r>
      <w:r>
        <w:rPr>
          <w:rFonts w:ascii="Arial" w:eastAsia="Arial" w:hAnsi="Arial" w:cs="Arial"/>
          <w:highlight w:val="white"/>
        </w:rPr>
        <w:t xml:space="preserve">Pursuant to our instructions, these parties will access, process, or store Personal Information only </w:t>
      </w:r>
      <w:proofErr w:type="gramStart"/>
      <w:r>
        <w:rPr>
          <w:rFonts w:ascii="Arial" w:eastAsia="Arial" w:hAnsi="Arial" w:cs="Arial"/>
          <w:highlight w:val="white"/>
        </w:rPr>
        <w:t>in the course of</w:t>
      </w:r>
      <w:proofErr w:type="gramEnd"/>
      <w:r>
        <w:rPr>
          <w:rFonts w:ascii="Arial" w:eastAsia="Arial" w:hAnsi="Arial" w:cs="Arial"/>
          <w:highlight w:val="white"/>
        </w:rPr>
        <w:t xml:space="preserve"> performing their duties to us.”</w:t>
      </w:r>
    </w:p>
    <w:p w14:paraId="4DB4F423" w14:textId="77777777" w:rsidR="00A64B29" w:rsidRDefault="00A64B29" w:rsidP="00A64B29">
      <w:pPr>
        <w:shd w:val="clear" w:color="auto" w:fill="FFFFFF"/>
        <w:spacing w:after="400"/>
        <w:rPr>
          <w:rFonts w:ascii="Arial" w:eastAsia="Arial" w:hAnsi="Arial" w:cs="Arial"/>
          <w:highlight w:val="yellow"/>
        </w:rPr>
      </w:pPr>
      <w:r>
        <w:rPr>
          <w:rFonts w:ascii="Arial" w:eastAsia="Arial" w:hAnsi="Arial" w:cs="Arial"/>
          <w:highlight w:val="white"/>
        </w:rPr>
        <w:t xml:space="preserve">In this case, </w:t>
      </w:r>
      <w:r>
        <w:rPr>
          <w:rFonts w:ascii="Arial" w:eastAsia="Arial" w:hAnsi="Arial" w:cs="Arial"/>
        </w:rPr>
        <w:t xml:space="preserve">several types of companies can gain access to your </w:t>
      </w:r>
      <w:proofErr w:type="spellStart"/>
      <w:r>
        <w:rPr>
          <w:rFonts w:ascii="Arial" w:eastAsia="Arial" w:hAnsi="Arial" w:cs="Arial"/>
        </w:rPr>
        <w:t>ChatGPT</w:t>
      </w:r>
      <w:proofErr w:type="spellEnd"/>
      <w:r>
        <w:rPr>
          <w:rFonts w:ascii="Arial" w:eastAsia="Arial" w:hAnsi="Arial" w:cs="Arial"/>
        </w:rPr>
        <w:t xml:space="preserve"> data for various reasons as determined by </w:t>
      </w:r>
      <w:proofErr w:type="spellStart"/>
      <w:r>
        <w:rPr>
          <w:rFonts w:ascii="Arial" w:eastAsia="Arial" w:hAnsi="Arial" w:cs="Arial"/>
        </w:rPr>
        <w:t>OpenAI</w:t>
      </w:r>
      <w:proofErr w:type="spellEnd"/>
      <w:r>
        <w:rPr>
          <w:rFonts w:ascii="Arial" w:eastAsia="Arial" w:hAnsi="Arial" w:cs="Arial"/>
        </w:rPr>
        <w:t>.</w:t>
      </w:r>
      <w:r>
        <w:rPr>
          <w:rFonts w:ascii="Arial" w:eastAsia="Arial" w:hAnsi="Arial" w:cs="Arial"/>
          <w:b/>
          <w:highlight w:val="white"/>
          <w:u w:val="single"/>
        </w:rPr>
        <w:t xml:space="preserve"> It’s especially </w:t>
      </w:r>
      <w:r>
        <w:rPr>
          <w:rFonts w:ascii="Arial" w:eastAsia="Arial" w:hAnsi="Arial" w:cs="Arial"/>
          <w:b/>
          <w:highlight w:val="yellow"/>
          <w:u w:val="single"/>
        </w:rPr>
        <w:t>concerning that “among others” i</w:t>
      </w:r>
      <w:r>
        <w:rPr>
          <w:rFonts w:ascii="Arial" w:eastAsia="Arial" w:hAnsi="Arial" w:cs="Arial"/>
          <w:b/>
          <w:u w:val="single"/>
        </w:rPr>
        <w:t>s a category of vendors that can collect and store your data,</w:t>
      </w:r>
      <w:r>
        <w:rPr>
          <w:rFonts w:ascii="Arial" w:eastAsia="Arial" w:hAnsi="Arial" w:cs="Arial"/>
          <w:b/>
          <w:highlight w:val="white"/>
          <w:u w:val="single"/>
        </w:rPr>
        <w:t xml:space="preserve"> as there’s </w:t>
      </w:r>
      <w:r>
        <w:rPr>
          <w:rFonts w:ascii="Arial" w:eastAsia="Arial" w:hAnsi="Arial" w:cs="Arial"/>
          <w:b/>
          <w:highlight w:val="yellow"/>
          <w:u w:val="single"/>
        </w:rPr>
        <w:t>no information about what these vendors do</w:t>
      </w:r>
      <w:r>
        <w:rPr>
          <w:rFonts w:ascii="Arial" w:eastAsia="Arial" w:hAnsi="Arial" w:cs="Arial"/>
          <w:b/>
          <w:u w:val="single"/>
        </w:rPr>
        <w:t xml:space="preserve"> or how they might choose</w:t>
      </w:r>
      <w:r>
        <w:rPr>
          <w:rFonts w:ascii="Arial" w:eastAsia="Arial" w:hAnsi="Arial" w:cs="Arial"/>
          <w:b/>
          <w:highlight w:val="yellow"/>
          <w:u w:val="single"/>
        </w:rPr>
        <w:t xml:space="preserve"> to use or store your data.</w:t>
      </w:r>
    </w:p>
    <w:p w14:paraId="3206CBC4" w14:textId="77777777" w:rsidR="00A64B29" w:rsidRDefault="00A64B29" w:rsidP="00A64B29">
      <w:pPr>
        <w:shd w:val="clear" w:color="auto" w:fill="FFFFFF"/>
        <w:spacing w:after="400"/>
        <w:rPr>
          <w:rFonts w:ascii="Arial" w:eastAsia="Arial" w:hAnsi="Arial" w:cs="Arial"/>
          <w:highlight w:val="white"/>
        </w:rPr>
      </w:pPr>
      <w:proofErr w:type="spellStart"/>
      <w:r>
        <w:rPr>
          <w:rFonts w:ascii="Arial" w:eastAsia="Arial" w:hAnsi="Arial" w:cs="Arial"/>
          <w:highlight w:val="white"/>
        </w:rPr>
        <w:lastRenderedPageBreak/>
        <w:t>OpenAI’s</w:t>
      </w:r>
      <w:proofErr w:type="spellEnd"/>
      <w:r>
        <w:rPr>
          <w:rFonts w:ascii="Arial" w:eastAsia="Arial" w:hAnsi="Arial" w:cs="Arial"/>
          <w:highlight w:val="white"/>
        </w:rPr>
        <w:t xml:space="preserve"> policy provides additional information about what data is typically stored and what your privacy rights are as a consumer. You can access your data and review some information about how it’s processed, delete your data from </w:t>
      </w:r>
      <w:proofErr w:type="spellStart"/>
      <w:r>
        <w:rPr>
          <w:rFonts w:ascii="Arial" w:eastAsia="Arial" w:hAnsi="Arial" w:cs="Arial"/>
          <w:highlight w:val="white"/>
        </w:rPr>
        <w:t>OpenAI</w:t>
      </w:r>
      <w:proofErr w:type="spellEnd"/>
      <w:r>
        <w:rPr>
          <w:rFonts w:ascii="Arial" w:eastAsia="Arial" w:hAnsi="Arial" w:cs="Arial"/>
          <w:highlight w:val="white"/>
        </w:rPr>
        <w:t xml:space="preserve"> records, restrict or withdraw information processing consent, and/or submit a formal complaint to </w:t>
      </w:r>
      <w:proofErr w:type="spellStart"/>
      <w:r>
        <w:rPr>
          <w:rFonts w:ascii="Arial" w:eastAsia="Arial" w:hAnsi="Arial" w:cs="Arial"/>
          <w:highlight w:val="white"/>
        </w:rPr>
        <w:t>OpenAI</w:t>
      </w:r>
      <w:proofErr w:type="spellEnd"/>
      <w:r>
        <w:rPr>
          <w:rFonts w:ascii="Arial" w:eastAsia="Arial" w:hAnsi="Arial" w:cs="Arial"/>
          <w:highlight w:val="white"/>
        </w:rPr>
        <w:t xml:space="preserve"> or local data protection authorities.</w:t>
      </w:r>
    </w:p>
    <w:p w14:paraId="15EADA7A" w14:textId="7C1B662B" w:rsidR="00A64B29" w:rsidRPr="00A64B29" w:rsidRDefault="00A64B29" w:rsidP="00A64B29">
      <w:pPr>
        <w:shd w:val="clear" w:color="auto" w:fill="FFFFFF"/>
        <w:spacing w:after="400"/>
        <w:rPr>
          <w:rFonts w:ascii="Arial" w:eastAsia="Arial" w:hAnsi="Arial" w:cs="Arial"/>
        </w:rPr>
      </w:pPr>
      <w:r>
        <w:rPr>
          <w:rFonts w:ascii="Arial" w:eastAsia="Arial" w:hAnsi="Arial" w:cs="Arial"/>
          <w:highlight w:val="white"/>
        </w:rPr>
        <w:t>This more comprehensive approach to data privacy is a step in the right direction, but the policy still contains certain opacities and concerning elements, especially for Free and Plus pla</w:t>
      </w:r>
      <w:r>
        <w:rPr>
          <w:rFonts w:ascii="Arial" w:eastAsia="Arial" w:hAnsi="Arial" w:cs="Arial"/>
        </w:rPr>
        <w:t>n</w:t>
      </w:r>
      <w:r>
        <w:rPr>
          <w:rFonts w:ascii="Arial" w:eastAsia="Arial" w:hAnsi="Arial" w:cs="Arial"/>
          <w:u w:val="single"/>
        </w:rPr>
        <w:t xml:space="preserve"> users who have limited control over or visibility into how their data is used.</w:t>
      </w:r>
    </w:p>
    <w:p w14:paraId="58B3D679" w14:textId="4C3EB752" w:rsidR="00A64B29" w:rsidRDefault="00A64B29" w:rsidP="00ED0E82">
      <w:pPr>
        <w:pStyle w:val="Heading3"/>
      </w:pPr>
      <w:r>
        <w:lastRenderedPageBreak/>
        <w:t>Democracy---Elections</w:t>
      </w:r>
    </w:p>
    <w:p w14:paraId="6A75D48C" w14:textId="63CBD6B2" w:rsidR="00A64B29" w:rsidRPr="00A64B29" w:rsidRDefault="00A64B29" w:rsidP="00A64B29">
      <w:pPr>
        <w:pStyle w:val="Heading4"/>
      </w:pPr>
      <w:r w:rsidRPr="00A64B29">
        <w:t>AI</w:t>
      </w:r>
      <w:r>
        <w:t xml:space="preserve"> hollow</w:t>
      </w:r>
      <w:r w:rsidR="001C4FD4">
        <w:t>s out democratic procedures and makes election fraud inevitable.</w:t>
      </w:r>
    </w:p>
    <w:p w14:paraId="3DC2C7C0" w14:textId="4775ADE5" w:rsidR="00A64B29" w:rsidRPr="001C4FD4" w:rsidRDefault="00A64B29" w:rsidP="00A64B29">
      <w:r w:rsidRPr="00A64B29">
        <w:rPr>
          <w:rStyle w:val="Style13ptBold"/>
        </w:rPr>
        <w:t>Jacobson’ 24</w:t>
      </w:r>
      <w:r w:rsidRPr="00A64B29">
        <w:t xml:space="preserve"> (Data driven and digital marketing exclusive writer, focuses on computer information systems and technology. “If Truth be Told: AI and its Distortion of Reality”, 6-3-2024, CPI Open Fox, </w:t>
      </w:r>
      <w:r w:rsidRPr="003A11C0">
        <w:t>https://www.openfox.com/if-truth-be-told-ai-and-its-distortion-of-reality/l</w:t>
      </w:r>
      <w:r w:rsidRPr="00A64B29">
        <w:t>)</w:t>
      </w:r>
      <w:r w:rsidRPr="00A64B29">
        <w:t xml:space="preserve"> </w:t>
      </w:r>
      <w:r w:rsidRPr="00A64B29">
        <w:t>(PW)</w:t>
      </w:r>
    </w:p>
    <w:p w14:paraId="7475DAB4" w14:textId="77777777" w:rsidR="00A64B29" w:rsidRDefault="00A64B29" w:rsidP="00A64B29">
      <w:pPr>
        <w:shd w:val="clear" w:color="auto" w:fill="FFFFFF"/>
        <w:spacing w:line="324" w:lineRule="auto"/>
        <w:rPr>
          <w:rFonts w:ascii="Arial" w:eastAsia="Arial" w:hAnsi="Arial" w:cs="Arial"/>
          <w:b/>
          <w:highlight w:val="white"/>
        </w:rPr>
      </w:pPr>
      <w:r>
        <w:rPr>
          <w:rFonts w:ascii="Arial" w:eastAsia="Arial" w:hAnsi="Arial" w:cs="Arial"/>
          <w:highlight w:val="white"/>
        </w:rPr>
        <w:t xml:space="preserve">As reported in a recent Washington Post article (AI is destabilizing ‘the concept of truth itself’ in the 2024 election) </w:t>
      </w:r>
      <w:r>
        <w:rPr>
          <w:rFonts w:ascii="Arial" w:eastAsia="Arial" w:hAnsi="Arial" w:cs="Arial"/>
          <w:highlight w:val="white"/>
          <w:u w:val="single"/>
        </w:rPr>
        <w:t xml:space="preserve">we have already seen instances this year where </w:t>
      </w:r>
      <w:r>
        <w:rPr>
          <w:rFonts w:ascii="Arial" w:eastAsia="Arial" w:hAnsi="Arial" w:cs="Arial"/>
          <w:b/>
          <w:highlight w:val="yellow"/>
          <w:u w:val="single"/>
        </w:rPr>
        <w:t>people are dismissing media accusations</w:t>
      </w:r>
      <w:r>
        <w:rPr>
          <w:rFonts w:ascii="Arial" w:eastAsia="Arial" w:hAnsi="Arial" w:cs="Arial"/>
          <w:b/>
          <w:highlight w:val="white"/>
          <w:u w:val="single"/>
        </w:rPr>
        <w:t xml:space="preserve"> </w:t>
      </w:r>
      <w:r>
        <w:rPr>
          <w:rFonts w:ascii="Arial" w:eastAsia="Arial" w:hAnsi="Arial" w:cs="Arial"/>
          <w:highlight w:val="white"/>
          <w:u w:val="single"/>
        </w:rPr>
        <w:t xml:space="preserve">by </w:t>
      </w:r>
      <w:r>
        <w:rPr>
          <w:rFonts w:ascii="Arial" w:eastAsia="Arial" w:hAnsi="Arial" w:cs="Arial"/>
          <w:b/>
          <w:highlight w:val="white"/>
          <w:u w:val="single"/>
        </w:rPr>
        <w:t>suggesting it’s fabricated.</w:t>
      </w:r>
      <w:r>
        <w:rPr>
          <w:rFonts w:ascii="Arial" w:eastAsia="Arial" w:hAnsi="Arial" w:cs="Arial"/>
          <w:highlight w:val="white"/>
          <w:u w:val="single"/>
        </w:rPr>
        <w:t xml:space="preserve"> </w:t>
      </w:r>
      <w:r>
        <w:rPr>
          <w:rFonts w:ascii="Arial" w:eastAsia="Arial" w:hAnsi="Arial" w:cs="Arial"/>
          <w:highlight w:val="white"/>
        </w:rPr>
        <w:t xml:space="preserve">This response may not have been possible a few years ago, </w:t>
      </w:r>
      <w:r>
        <w:rPr>
          <w:rFonts w:ascii="Arial" w:eastAsia="Arial" w:hAnsi="Arial" w:cs="Arial"/>
          <w:b/>
          <w:highlight w:val="white"/>
          <w:u w:val="single"/>
        </w:rPr>
        <w:t xml:space="preserve">but now, </w:t>
      </w:r>
      <w:r>
        <w:rPr>
          <w:rFonts w:ascii="Arial" w:eastAsia="Arial" w:hAnsi="Arial" w:cs="Arial"/>
          <w:b/>
          <w:highlight w:val="yellow"/>
          <w:u w:val="single"/>
        </w:rPr>
        <w:t xml:space="preserve">with the power of deepfake </w:t>
      </w:r>
      <w:r>
        <w:rPr>
          <w:rFonts w:ascii="Arial" w:eastAsia="Arial" w:hAnsi="Arial" w:cs="Arial"/>
          <w:b/>
          <w:highlight w:val="white"/>
          <w:u w:val="single"/>
        </w:rPr>
        <w:t>and generative AI technology,</w:t>
      </w:r>
      <w:r>
        <w:rPr>
          <w:rFonts w:ascii="Arial" w:eastAsia="Arial" w:hAnsi="Arial" w:cs="Arial"/>
          <w:highlight w:val="white"/>
        </w:rPr>
        <w:t xml:space="preserve"> it provides a person with</w:t>
      </w:r>
      <w:r>
        <w:rPr>
          <w:rFonts w:ascii="Arial" w:eastAsia="Arial" w:hAnsi="Arial" w:cs="Arial"/>
          <w:highlight w:val="yellow"/>
          <w:u w:val="single"/>
        </w:rPr>
        <w:t xml:space="preserve"> plausible deniability to any allegation.</w:t>
      </w:r>
      <w:r>
        <w:rPr>
          <w:rFonts w:ascii="Arial" w:eastAsia="Arial" w:hAnsi="Arial" w:cs="Arial"/>
          <w:highlight w:val="white"/>
          <w:u w:val="single"/>
        </w:rPr>
        <w:t xml:space="preserve"> This has placed us in a grey area, as</w:t>
      </w:r>
      <w:r>
        <w:rPr>
          <w:rFonts w:ascii="Arial" w:eastAsia="Arial" w:hAnsi="Arial" w:cs="Arial"/>
          <w:b/>
          <w:highlight w:val="white"/>
          <w:u w:val="single"/>
        </w:rPr>
        <w:t xml:space="preserve"> claims can now be refuted with no definitive truth.</w:t>
      </w:r>
      <w:r>
        <w:rPr>
          <w:rFonts w:ascii="Arial" w:eastAsia="Arial" w:hAnsi="Arial" w:cs="Arial"/>
          <w:highlight w:val="white"/>
        </w:rPr>
        <w:t xml:space="preserve"> This article discusses how doctored media can distort reality, AI, and plausible deniability, the impact on investigations and chain of custody, and the methods to combat misinformation.</w:t>
      </w:r>
    </w:p>
    <w:p w14:paraId="68540FF1" w14:textId="77777777" w:rsidR="00A64B29" w:rsidRDefault="00A64B29" w:rsidP="00A64B29">
      <w:pPr>
        <w:shd w:val="clear" w:color="auto" w:fill="FFFFFF"/>
        <w:spacing w:line="324" w:lineRule="auto"/>
        <w:rPr>
          <w:rFonts w:ascii="Arial" w:eastAsia="Arial" w:hAnsi="Arial" w:cs="Arial"/>
          <w:highlight w:val="yellow"/>
        </w:rPr>
      </w:pPr>
      <w:r>
        <w:rPr>
          <w:rFonts w:ascii="Arial" w:eastAsia="Arial" w:hAnsi="Arial" w:cs="Arial"/>
          <w:highlight w:val="white"/>
        </w:rPr>
        <w:t xml:space="preserve">One of </w:t>
      </w:r>
      <w:r>
        <w:rPr>
          <w:rFonts w:ascii="Arial" w:eastAsia="Arial" w:hAnsi="Arial" w:cs="Arial"/>
          <w:b/>
          <w:highlight w:val="white"/>
          <w:u w:val="single"/>
        </w:rPr>
        <w:t xml:space="preserve">the most significant impacts of fabricated media is their </w:t>
      </w:r>
      <w:r>
        <w:rPr>
          <w:rFonts w:ascii="Arial" w:eastAsia="Arial" w:hAnsi="Arial" w:cs="Arial"/>
          <w:b/>
          <w:highlight w:val="yellow"/>
          <w:u w:val="single"/>
        </w:rPr>
        <w:t xml:space="preserve">ability to distort reality and manipulate </w:t>
      </w:r>
      <w:r>
        <w:rPr>
          <w:rFonts w:ascii="Arial" w:eastAsia="Arial" w:hAnsi="Arial" w:cs="Arial"/>
          <w:b/>
          <w:highlight w:val="white"/>
          <w:u w:val="single"/>
        </w:rPr>
        <w:t>public perception</w:t>
      </w:r>
      <w:r>
        <w:rPr>
          <w:rFonts w:ascii="Arial" w:eastAsia="Arial" w:hAnsi="Arial" w:cs="Arial"/>
          <w:highlight w:val="white"/>
        </w:rPr>
        <w:t xml:space="preserve">. Individuals with malicious intent can use this </w:t>
      </w:r>
      <w:r>
        <w:rPr>
          <w:rFonts w:ascii="Arial" w:eastAsia="Arial" w:hAnsi="Arial" w:cs="Arial"/>
          <w:highlight w:val="white"/>
          <w:u w:val="single"/>
        </w:rPr>
        <w:t>AI technology to create genuine media featuring fabricated scenarios, statements, or actions</w:t>
      </w:r>
      <w:r>
        <w:rPr>
          <w:rFonts w:ascii="Arial" w:eastAsia="Arial" w:hAnsi="Arial" w:cs="Arial"/>
          <w:highlight w:val="white"/>
        </w:rPr>
        <w:t>.</w:t>
      </w:r>
      <w:r>
        <w:rPr>
          <w:rFonts w:ascii="Arial" w:eastAsia="Arial" w:hAnsi="Arial" w:cs="Arial"/>
          <w:highlight w:val="white"/>
          <w:u w:val="single"/>
        </w:rPr>
        <w:t xml:space="preserve"> As a result, public figures, politicians, and even everyday </w:t>
      </w:r>
      <w:r>
        <w:rPr>
          <w:rFonts w:ascii="Arial" w:eastAsia="Arial" w:hAnsi="Arial" w:cs="Arial"/>
          <w:highlight w:val="yellow"/>
          <w:u w:val="single"/>
        </w:rPr>
        <w:t>individuals may find themselves at the mercy of false narratives.</w:t>
      </w:r>
    </w:p>
    <w:p w14:paraId="7BF4879C" w14:textId="77777777" w:rsidR="00A64B29" w:rsidRDefault="00A64B29" w:rsidP="00A64B29">
      <w:pPr>
        <w:shd w:val="clear" w:color="auto" w:fill="FFFFFF"/>
        <w:spacing w:line="324" w:lineRule="auto"/>
        <w:rPr>
          <w:rFonts w:ascii="Arial" w:eastAsia="Arial" w:hAnsi="Arial" w:cs="Arial"/>
          <w:highlight w:val="white"/>
        </w:rPr>
      </w:pPr>
      <w:r>
        <w:rPr>
          <w:rFonts w:ascii="Arial" w:eastAsia="Arial" w:hAnsi="Arial" w:cs="Arial"/>
          <w:highlight w:val="white"/>
        </w:rPr>
        <w:t>Most recently,</w:t>
      </w:r>
      <w:r>
        <w:rPr>
          <w:rFonts w:ascii="Arial" w:eastAsia="Arial" w:hAnsi="Arial" w:cs="Arial"/>
        </w:rPr>
        <w:t xml:space="preserve"> </w:t>
      </w:r>
      <w:r>
        <w:rPr>
          <w:rFonts w:ascii="Arial" w:eastAsia="Arial" w:hAnsi="Arial" w:cs="Arial"/>
          <w:b/>
          <w:u w:val="single"/>
        </w:rPr>
        <w:t xml:space="preserve">President </w:t>
      </w:r>
      <w:r>
        <w:rPr>
          <w:rFonts w:ascii="Arial" w:eastAsia="Arial" w:hAnsi="Arial" w:cs="Arial"/>
          <w:b/>
          <w:highlight w:val="yellow"/>
          <w:u w:val="single"/>
        </w:rPr>
        <w:t>Biden has been the target of AI-generated robocalls telling voters not to vote in a primary election,</w:t>
      </w:r>
      <w:r>
        <w:rPr>
          <w:rFonts w:ascii="Arial" w:eastAsia="Arial" w:hAnsi="Arial" w:cs="Arial"/>
          <w:highlight w:val="white"/>
        </w:rPr>
        <w:t xml:space="preserve"> the first case of voter suppression in the lead-up to the 2024 presidential election.</w:t>
      </w:r>
      <w:r>
        <w:rPr>
          <w:rFonts w:ascii="Arial" w:eastAsia="Arial" w:hAnsi="Arial" w:cs="Arial"/>
          <w:b/>
          <w:highlight w:val="white"/>
          <w:u w:val="single"/>
        </w:rPr>
        <w:t xml:space="preserve"> This </w:t>
      </w:r>
      <w:r>
        <w:rPr>
          <w:rFonts w:ascii="Arial" w:eastAsia="Arial" w:hAnsi="Arial" w:cs="Arial"/>
          <w:b/>
          <w:highlight w:val="yellow"/>
          <w:u w:val="single"/>
        </w:rPr>
        <w:t>raises serious privacy concerns</w:t>
      </w:r>
      <w:r>
        <w:rPr>
          <w:rFonts w:ascii="Arial" w:eastAsia="Arial" w:hAnsi="Arial" w:cs="Arial"/>
          <w:b/>
          <w:highlight w:val="white"/>
          <w:u w:val="single"/>
        </w:rPr>
        <w:t xml:space="preserve"> and has led to calls for more laws and legislation to protect individuals from deep fake media. </w:t>
      </w:r>
    </w:p>
    <w:p w14:paraId="6F035D8F" w14:textId="77777777" w:rsidR="00A64B29" w:rsidRDefault="00A64B29" w:rsidP="00A64B29">
      <w:pPr>
        <w:shd w:val="clear" w:color="auto" w:fill="FFFFFF"/>
        <w:spacing w:line="324" w:lineRule="auto"/>
        <w:rPr>
          <w:rFonts w:ascii="Arial" w:eastAsia="Arial" w:hAnsi="Arial" w:cs="Arial"/>
          <w:b/>
          <w:highlight w:val="yellow"/>
        </w:rPr>
      </w:pPr>
      <w:r>
        <w:rPr>
          <w:rFonts w:ascii="Arial" w:eastAsia="Arial" w:hAnsi="Arial" w:cs="Arial"/>
          <w:highlight w:val="white"/>
        </w:rPr>
        <w:t>The</w:t>
      </w:r>
      <w:r>
        <w:rPr>
          <w:rFonts w:ascii="Arial" w:eastAsia="Arial" w:hAnsi="Arial" w:cs="Arial"/>
          <w:b/>
          <w:highlight w:val="yellow"/>
          <w:u w:val="single"/>
        </w:rPr>
        <w:t xml:space="preserve"> consequences of such manipulation are extreme, as trust in information sources is eroded</w:t>
      </w:r>
      <w:r>
        <w:rPr>
          <w:rFonts w:ascii="Arial" w:eastAsia="Arial" w:hAnsi="Arial" w:cs="Arial"/>
          <w:highlight w:val="white"/>
        </w:rPr>
        <w:t>. Discerning truth from fiction becomes</w:t>
      </w:r>
      <w:r>
        <w:rPr>
          <w:rFonts w:ascii="Arial" w:eastAsia="Arial" w:hAnsi="Arial" w:cs="Arial"/>
          <w:highlight w:val="white"/>
          <w:u w:val="single"/>
        </w:rPr>
        <w:t xml:space="preserve"> </w:t>
      </w:r>
      <w:r>
        <w:rPr>
          <w:rFonts w:ascii="Arial" w:eastAsia="Arial" w:hAnsi="Arial" w:cs="Arial"/>
          <w:b/>
          <w:highlight w:val="white"/>
          <w:u w:val="single"/>
        </w:rPr>
        <w:t>increasingly challenging with the spread of fake media.</w:t>
      </w:r>
      <w:r>
        <w:rPr>
          <w:rFonts w:ascii="Arial" w:eastAsia="Arial" w:hAnsi="Arial" w:cs="Arial"/>
          <w:highlight w:val="white"/>
        </w:rPr>
        <w:t xml:space="preserve"> This</w:t>
      </w:r>
      <w:r>
        <w:rPr>
          <w:rFonts w:ascii="Arial" w:eastAsia="Arial" w:hAnsi="Arial" w:cs="Arial"/>
          <w:highlight w:val="yellow"/>
        </w:rPr>
        <w:t xml:space="preserve"> </w:t>
      </w:r>
      <w:r>
        <w:rPr>
          <w:rFonts w:ascii="Arial" w:eastAsia="Arial" w:hAnsi="Arial" w:cs="Arial"/>
          <w:b/>
          <w:highlight w:val="yellow"/>
          <w:u w:val="single"/>
        </w:rPr>
        <w:t>erosion of trust affects individuals</w:t>
      </w:r>
      <w:r>
        <w:rPr>
          <w:rFonts w:ascii="Arial" w:eastAsia="Arial" w:hAnsi="Arial" w:cs="Arial"/>
          <w:b/>
          <w:u w:val="single"/>
        </w:rPr>
        <w:t xml:space="preserve"> and has broader implications</w:t>
      </w:r>
      <w:r>
        <w:rPr>
          <w:rFonts w:ascii="Arial" w:eastAsia="Arial" w:hAnsi="Arial" w:cs="Arial"/>
          <w:b/>
          <w:highlight w:val="yellow"/>
          <w:u w:val="single"/>
        </w:rPr>
        <w:t>, including a</w:t>
      </w:r>
      <w:r>
        <w:rPr>
          <w:rFonts w:ascii="Arial" w:eastAsia="Arial" w:hAnsi="Arial" w:cs="Arial"/>
          <w:b/>
          <w:u w:val="single"/>
        </w:rPr>
        <w:t xml:space="preserve"> potential</w:t>
      </w:r>
      <w:r>
        <w:rPr>
          <w:rFonts w:ascii="Arial" w:eastAsia="Arial" w:hAnsi="Arial" w:cs="Arial"/>
          <w:b/>
          <w:highlight w:val="yellow"/>
          <w:u w:val="single"/>
        </w:rPr>
        <w:t xml:space="preserve"> decline </w:t>
      </w:r>
      <w:r>
        <w:rPr>
          <w:rFonts w:ascii="Arial" w:eastAsia="Arial" w:hAnsi="Arial" w:cs="Arial"/>
          <w:b/>
          <w:u w:val="single"/>
        </w:rPr>
        <w:t xml:space="preserve">in public confidence in institutions and </w:t>
      </w:r>
      <w:r>
        <w:rPr>
          <w:rFonts w:ascii="Arial" w:eastAsia="Arial" w:hAnsi="Arial" w:cs="Arial"/>
          <w:b/>
          <w:highlight w:val="yellow"/>
          <w:u w:val="single"/>
        </w:rPr>
        <w:t>authorities.</w:t>
      </w:r>
    </w:p>
    <w:p w14:paraId="6F293ABF" w14:textId="77777777" w:rsidR="00A64B29" w:rsidRDefault="00A64B29" w:rsidP="00A64B29">
      <w:pPr>
        <w:shd w:val="clear" w:color="auto" w:fill="FFFFFF"/>
        <w:spacing w:line="324" w:lineRule="auto"/>
        <w:rPr>
          <w:rFonts w:ascii="Arial" w:eastAsia="Arial" w:hAnsi="Arial" w:cs="Arial"/>
          <w:highlight w:val="white"/>
        </w:rPr>
      </w:pPr>
      <w:r>
        <w:rPr>
          <w:rFonts w:ascii="Arial" w:eastAsia="Arial" w:hAnsi="Arial" w:cs="Arial"/>
          <w:highlight w:val="white"/>
        </w:rPr>
        <w:t xml:space="preserve">Fabricated media has introduced a new dimension to plausible deniability, allowing people to distance themselves from their actions by claiming the content is fabricated. </w:t>
      </w:r>
      <w:r>
        <w:rPr>
          <w:rFonts w:ascii="Arial" w:eastAsia="Arial" w:hAnsi="Arial" w:cs="Arial"/>
          <w:b/>
          <w:highlight w:val="white"/>
          <w:u w:val="single"/>
        </w:rPr>
        <w:t xml:space="preserve">This trend </w:t>
      </w:r>
      <w:r>
        <w:rPr>
          <w:rFonts w:ascii="Arial" w:eastAsia="Arial" w:hAnsi="Arial" w:cs="Arial"/>
          <w:b/>
          <w:highlight w:val="yellow"/>
          <w:u w:val="single"/>
        </w:rPr>
        <w:t>poses a severe threat to accountability and the concept of truth</w:t>
      </w:r>
      <w:r>
        <w:rPr>
          <w:rFonts w:ascii="Arial" w:eastAsia="Arial" w:hAnsi="Arial" w:cs="Arial"/>
          <w:b/>
          <w:highlight w:val="white"/>
          <w:u w:val="single"/>
        </w:rPr>
        <w:t>, as individuals can exploit the uncertainty surrounding the authenticity of content to avoid consequences.</w:t>
      </w:r>
    </w:p>
    <w:p w14:paraId="1BBF9EB6" w14:textId="77777777" w:rsidR="00A64B29" w:rsidRDefault="00A64B29" w:rsidP="00A64B29">
      <w:pPr>
        <w:shd w:val="clear" w:color="auto" w:fill="FFFFFF"/>
        <w:spacing w:line="324" w:lineRule="auto"/>
        <w:rPr>
          <w:rFonts w:ascii="Arial" w:eastAsia="Arial" w:hAnsi="Arial" w:cs="Arial"/>
          <w:highlight w:val="white"/>
        </w:rPr>
      </w:pPr>
      <w:r>
        <w:rPr>
          <w:rFonts w:ascii="Arial" w:eastAsia="Arial" w:hAnsi="Arial" w:cs="Arial"/>
          <w:highlight w:val="white"/>
        </w:rPr>
        <w:t xml:space="preserve">As discussed in the </w:t>
      </w:r>
      <w:r>
        <w:rPr>
          <w:rFonts w:ascii="Arial" w:eastAsia="Arial" w:hAnsi="Arial" w:cs="Arial"/>
          <w:b/>
          <w:highlight w:val="white"/>
        </w:rPr>
        <w:t>Washington Post</w:t>
      </w:r>
      <w:r>
        <w:rPr>
          <w:rFonts w:ascii="Arial" w:eastAsia="Arial" w:hAnsi="Arial" w:cs="Arial"/>
          <w:highlight w:val="white"/>
        </w:rPr>
        <w:t xml:space="preserve"> article, AI creates what is known as a “liar’s dividend.” In this scenario, </w:t>
      </w:r>
      <w:r>
        <w:rPr>
          <w:rFonts w:ascii="Arial" w:eastAsia="Arial" w:hAnsi="Arial" w:cs="Arial"/>
          <w:b/>
          <w:highlight w:val="white"/>
          <w:u w:val="single"/>
        </w:rPr>
        <w:t>misinformation is spread so often that the truth becomes unclear.</w:t>
      </w:r>
    </w:p>
    <w:p w14:paraId="21386032" w14:textId="77777777" w:rsidR="00A64B29" w:rsidRDefault="00A64B29" w:rsidP="00A64B29">
      <w:pPr>
        <w:shd w:val="clear" w:color="auto" w:fill="FFFFFF"/>
        <w:spacing w:line="324" w:lineRule="auto"/>
        <w:rPr>
          <w:rFonts w:ascii="Arial" w:eastAsia="Arial" w:hAnsi="Arial" w:cs="Arial"/>
          <w:b/>
        </w:rPr>
      </w:pPr>
      <w:r>
        <w:rPr>
          <w:rFonts w:ascii="Arial" w:eastAsia="Arial" w:hAnsi="Arial" w:cs="Arial"/>
          <w:highlight w:val="white"/>
        </w:rPr>
        <w:t>In legal contexts, using deepfakes complicates matters for law enforcement and legal professionals.</w:t>
      </w:r>
      <w:r>
        <w:rPr>
          <w:rFonts w:ascii="Arial" w:eastAsia="Arial" w:hAnsi="Arial" w:cs="Arial"/>
          <w:highlight w:val="white"/>
          <w:u w:val="single"/>
        </w:rPr>
        <w:t xml:space="preserve"> The plausible deniability of manipulated media challenges the traditional reliance </w:t>
      </w:r>
      <w:r>
        <w:rPr>
          <w:rFonts w:ascii="Arial" w:eastAsia="Arial" w:hAnsi="Arial" w:cs="Arial"/>
          <w:highlight w:val="white"/>
          <w:u w:val="single"/>
        </w:rPr>
        <w:lastRenderedPageBreak/>
        <w:t>on visual evidence, introducing</w:t>
      </w:r>
      <w:r>
        <w:rPr>
          <w:rFonts w:ascii="Arial" w:eastAsia="Arial" w:hAnsi="Arial" w:cs="Arial"/>
          <w:u w:val="single"/>
        </w:rPr>
        <w:t xml:space="preserve"> skepticism that can obstruct the pursuit of justice and chain of custody.</w:t>
      </w:r>
    </w:p>
    <w:p w14:paraId="0ACF1ADC" w14:textId="77777777" w:rsidR="00A64B29" w:rsidRDefault="00A64B29" w:rsidP="00A64B29">
      <w:pPr>
        <w:shd w:val="clear" w:color="auto" w:fill="FFFFFF"/>
        <w:spacing w:line="324" w:lineRule="auto"/>
        <w:rPr>
          <w:rFonts w:ascii="Arial" w:eastAsia="Arial" w:hAnsi="Arial" w:cs="Arial"/>
          <w:highlight w:val="white"/>
        </w:rPr>
      </w:pPr>
      <w:r>
        <w:rPr>
          <w:rFonts w:ascii="Arial" w:eastAsia="Arial" w:hAnsi="Arial" w:cs="Arial"/>
          <w:highlight w:val="white"/>
        </w:rPr>
        <w:t xml:space="preserve">Law enforcement agencies are grappling with the challenges posed by the rise of false media in criminal investigations. The </w:t>
      </w:r>
      <w:r>
        <w:rPr>
          <w:rFonts w:ascii="Arial" w:eastAsia="Arial" w:hAnsi="Arial" w:cs="Arial"/>
          <w:b/>
          <w:highlight w:val="white"/>
        </w:rPr>
        <w:t>FBI Cyber Division</w:t>
      </w:r>
      <w:r>
        <w:rPr>
          <w:rFonts w:ascii="Arial" w:eastAsia="Arial" w:hAnsi="Arial" w:cs="Arial"/>
          <w:highlight w:val="white"/>
        </w:rPr>
        <w:t xml:space="preserve"> has stated that</w:t>
      </w:r>
      <w:r>
        <w:rPr>
          <w:rFonts w:ascii="Arial" w:eastAsia="Arial" w:hAnsi="Arial" w:cs="Arial"/>
          <w:b/>
          <w:highlight w:val="white"/>
          <w:u w:val="single"/>
        </w:rPr>
        <w:t xml:space="preserve"> synthetic media was predicted to be used by criminals for ‘spear phishing’ targeted attacks within the following 12-18 months.</w:t>
      </w:r>
    </w:p>
    <w:p w14:paraId="46462258" w14:textId="77777777" w:rsidR="00A64B29" w:rsidRDefault="00A64B29" w:rsidP="00A64B29">
      <w:pPr>
        <w:shd w:val="clear" w:color="auto" w:fill="FFFFFF"/>
        <w:spacing w:line="324" w:lineRule="auto"/>
        <w:rPr>
          <w:rFonts w:ascii="Arial" w:eastAsia="Arial" w:hAnsi="Arial" w:cs="Arial"/>
          <w:b/>
          <w:highlight w:val="white"/>
        </w:rPr>
      </w:pPr>
      <w:r>
        <w:rPr>
          <w:rFonts w:ascii="Arial" w:eastAsia="Arial" w:hAnsi="Arial" w:cs="Arial"/>
          <w:highlight w:val="white"/>
        </w:rPr>
        <w:t>Furthermore, altering media to</w:t>
      </w:r>
      <w:r>
        <w:rPr>
          <w:rFonts w:ascii="Arial" w:eastAsia="Arial" w:hAnsi="Arial" w:cs="Arial"/>
          <w:highlight w:val="white"/>
          <w:u w:val="single"/>
        </w:rPr>
        <w:t xml:space="preserve"> create alibis or false narratives can </w:t>
      </w:r>
      <w:r>
        <w:rPr>
          <w:rFonts w:ascii="Arial" w:eastAsia="Arial" w:hAnsi="Arial" w:cs="Arial"/>
          <w:u w:val="single"/>
        </w:rPr>
        <w:t>obstruct the investigative process.</w:t>
      </w:r>
      <w:r>
        <w:rPr>
          <w:rFonts w:ascii="Arial" w:eastAsia="Arial" w:hAnsi="Arial" w:cs="Arial"/>
          <w:b/>
          <w:highlight w:val="white"/>
          <w:u w:val="single"/>
        </w:rPr>
        <w:t xml:space="preserve"> Criminals and their legal representation may</w:t>
      </w:r>
      <w:r>
        <w:rPr>
          <w:rFonts w:ascii="Arial" w:eastAsia="Arial" w:hAnsi="Arial" w:cs="Arial"/>
          <w:b/>
          <w:highlight w:val="yellow"/>
          <w:u w:val="single"/>
        </w:rPr>
        <w:t xml:space="preserve"> exploit the plausible deniability </w:t>
      </w:r>
      <w:r>
        <w:rPr>
          <w:rFonts w:ascii="Arial" w:eastAsia="Arial" w:hAnsi="Arial" w:cs="Arial"/>
          <w:b/>
          <w:highlight w:val="white"/>
          <w:u w:val="single"/>
        </w:rPr>
        <w:t xml:space="preserve">introduced </w:t>
      </w:r>
      <w:proofErr w:type="gramStart"/>
      <w:r>
        <w:rPr>
          <w:rFonts w:ascii="Arial" w:eastAsia="Arial" w:hAnsi="Arial" w:cs="Arial"/>
          <w:b/>
          <w:highlight w:val="white"/>
          <w:u w:val="single"/>
        </w:rPr>
        <w:t>through the use of</w:t>
      </w:r>
      <w:proofErr w:type="gramEnd"/>
      <w:r>
        <w:rPr>
          <w:rFonts w:ascii="Arial" w:eastAsia="Arial" w:hAnsi="Arial" w:cs="Arial"/>
          <w:b/>
          <w:highlight w:val="white"/>
          <w:u w:val="single"/>
        </w:rPr>
        <w:t xml:space="preserve"> Generative AI and Deepfake</w:t>
      </w:r>
      <w:r>
        <w:rPr>
          <w:rFonts w:ascii="Arial" w:eastAsia="Arial" w:hAnsi="Arial" w:cs="Arial"/>
          <w:highlight w:val="white"/>
        </w:rPr>
        <w:t xml:space="preserve"> </w:t>
      </w:r>
      <w:r>
        <w:rPr>
          <w:rFonts w:ascii="Arial" w:eastAsia="Arial" w:hAnsi="Arial" w:cs="Arial"/>
          <w:highlight w:val="white"/>
          <w:u w:val="single"/>
        </w:rPr>
        <w:t xml:space="preserve">technology to cast doubt on their involvement in crime by </w:t>
      </w:r>
      <w:r>
        <w:rPr>
          <w:rFonts w:ascii="Arial" w:eastAsia="Arial" w:hAnsi="Arial" w:cs="Arial"/>
          <w:u w:val="single"/>
        </w:rPr>
        <w:t xml:space="preserve">challenging the content of a prosecution’s digital evidence. </w:t>
      </w:r>
      <w:r>
        <w:rPr>
          <w:rFonts w:ascii="Arial" w:eastAsia="Arial" w:hAnsi="Arial" w:cs="Arial"/>
          <w:highlight w:val="white"/>
          <w:u w:val="single"/>
        </w:rPr>
        <w:t>Digital evidence combined with plausible deniability is becoming increasingly important in the justice process.</w:t>
      </w:r>
      <w:r>
        <w:rPr>
          <w:rFonts w:ascii="Arial" w:eastAsia="Arial" w:hAnsi="Arial" w:cs="Arial"/>
          <w:highlight w:val="white"/>
        </w:rPr>
        <w:t xml:space="preserve"> Unless the chain of custody can be proven, digital evidence combined with plausible deniability introduces an element of doubt in the evidence.</w:t>
      </w:r>
    </w:p>
    <w:p w14:paraId="0BA05B32" w14:textId="77777777" w:rsidR="00A64B29" w:rsidRDefault="00A64B29" w:rsidP="00A64B29">
      <w:pPr>
        <w:shd w:val="clear" w:color="auto" w:fill="FFFFFF"/>
        <w:spacing w:line="324" w:lineRule="auto"/>
        <w:rPr>
          <w:rFonts w:ascii="Arial" w:eastAsia="Arial" w:hAnsi="Arial" w:cs="Arial"/>
        </w:rPr>
      </w:pPr>
      <w:r>
        <w:rPr>
          <w:rFonts w:ascii="Arial" w:eastAsia="Arial" w:hAnsi="Arial" w:cs="Arial"/>
          <w:b/>
          <w:highlight w:val="white"/>
          <w:u w:val="single"/>
        </w:rPr>
        <w:t>The insurance industry is not immune to the far-reaching implications of deepfakes. As insurers rely heavily on evidence, including</w:t>
      </w:r>
      <w:r>
        <w:rPr>
          <w:rFonts w:ascii="Arial" w:eastAsia="Arial" w:hAnsi="Arial" w:cs="Arial"/>
          <w:b/>
          <w:u w:val="single"/>
        </w:rPr>
        <w:t xml:space="preserve"> visual documentation, to assess claims, </w:t>
      </w:r>
      <w:r>
        <w:rPr>
          <w:rFonts w:ascii="Arial" w:eastAsia="Arial" w:hAnsi="Arial" w:cs="Arial"/>
          <w:b/>
          <w:highlight w:val="yellow"/>
          <w:u w:val="single"/>
        </w:rPr>
        <w:t>the potential for fraud</w:t>
      </w:r>
      <w:r>
        <w:rPr>
          <w:rFonts w:ascii="Arial" w:eastAsia="Arial" w:hAnsi="Arial" w:cs="Arial"/>
          <w:b/>
          <w:u w:val="single"/>
        </w:rPr>
        <w:t>ulent</w:t>
      </w:r>
      <w:r>
        <w:rPr>
          <w:rFonts w:ascii="Arial" w:eastAsia="Arial" w:hAnsi="Arial" w:cs="Arial"/>
          <w:b/>
          <w:highlight w:val="yellow"/>
          <w:u w:val="single"/>
        </w:rPr>
        <w:t xml:space="preserve"> manipulation</w:t>
      </w:r>
      <w:r>
        <w:rPr>
          <w:rFonts w:ascii="Arial" w:eastAsia="Arial" w:hAnsi="Arial" w:cs="Arial"/>
          <w:b/>
          <w:u w:val="single"/>
        </w:rPr>
        <w:t xml:space="preserve"> through synthetic media </w:t>
      </w:r>
      <w:r>
        <w:rPr>
          <w:rFonts w:ascii="Arial" w:eastAsia="Arial" w:hAnsi="Arial" w:cs="Arial"/>
          <w:b/>
          <w:highlight w:val="yellow"/>
          <w:u w:val="single"/>
        </w:rPr>
        <w:t xml:space="preserve">poses a significant threat. </w:t>
      </w:r>
      <w:r>
        <w:rPr>
          <w:rFonts w:ascii="Arial" w:eastAsia="Arial" w:hAnsi="Arial" w:cs="Arial"/>
          <w:highlight w:val="white"/>
        </w:rPr>
        <w:t>Individuals seeking to</w:t>
      </w:r>
      <w:r>
        <w:rPr>
          <w:rFonts w:ascii="Arial" w:eastAsia="Arial" w:hAnsi="Arial" w:cs="Arial"/>
          <w:highlight w:val="white"/>
          <w:u w:val="single"/>
        </w:rPr>
        <w:t xml:space="preserve"> </w:t>
      </w:r>
      <w:r>
        <w:rPr>
          <w:rFonts w:ascii="Arial" w:eastAsia="Arial" w:hAnsi="Arial" w:cs="Arial"/>
          <w:u w:val="single"/>
        </w:rPr>
        <w:t>exploit insurance policies may use manipulated media to support false claims, making it challenging for insurance investigators to discern fact from fiction.</w:t>
      </w:r>
    </w:p>
    <w:p w14:paraId="61613D34" w14:textId="59422BF9" w:rsidR="00A64B29" w:rsidRPr="00A64B29" w:rsidRDefault="00A64B29" w:rsidP="00A64B29">
      <w:pPr>
        <w:shd w:val="clear" w:color="auto" w:fill="FFFFFF"/>
        <w:spacing w:line="324" w:lineRule="auto"/>
        <w:rPr>
          <w:rFonts w:ascii="Arial" w:eastAsia="Arial" w:hAnsi="Arial" w:cs="Arial"/>
          <w:b/>
          <w:highlight w:val="yellow"/>
          <w:u w:val="single"/>
        </w:rPr>
      </w:pPr>
      <w:r>
        <w:rPr>
          <w:rFonts w:ascii="Arial" w:eastAsia="Arial" w:hAnsi="Arial" w:cs="Arial"/>
          <w:highlight w:val="white"/>
        </w:rPr>
        <w:t xml:space="preserve">As previously reported, </w:t>
      </w:r>
      <w:r>
        <w:rPr>
          <w:rFonts w:ascii="Arial" w:eastAsia="Arial" w:hAnsi="Arial" w:cs="Arial"/>
          <w:b/>
          <w:highlight w:val="white"/>
        </w:rPr>
        <w:t>voicemail impersonation</w:t>
      </w:r>
      <w:r>
        <w:rPr>
          <w:rFonts w:ascii="Arial" w:eastAsia="Arial" w:hAnsi="Arial" w:cs="Arial"/>
          <w:highlight w:val="white"/>
        </w:rPr>
        <w:t xml:space="preserve"> is occurring, asking for invoices or payments to be made under the guise of a bad actor. This has dangerous implications for cyber insurance, especially now, as </w:t>
      </w:r>
      <w:r>
        <w:rPr>
          <w:rFonts w:ascii="Arial" w:eastAsia="Arial" w:hAnsi="Arial" w:cs="Arial"/>
          <w:b/>
          <w:highlight w:val="yellow"/>
          <w:u w:val="single"/>
        </w:rPr>
        <w:t xml:space="preserve">AI destabilizes the truth and prevents digital media integrity. </w:t>
      </w:r>
    </w:p>
    <w:p w14:paraId="1E5588F7" w14:textId="6C4D747C" w:rsidR="00317F04" w:rsidRDefault="00317F04" w:rsidP="00ED0E82">
      <w:pPr>
        <w:pStyle w:val="Heading3"/>
      </w:pPr>
      <w:r>
        <w:lastRenderedPageBreak/>
        <w:t>Authoritarianism</w:t>
      </w:r>
    </w:p>
    <w:p w14:paraId="6B5FA575" w14:textId="77777777" w:rsidR="00317F04" w:rsidRDefault="00317F04" w:rsidP="00317F04">
      <w:pPr>
        <w:pStyle w:val="Heading4"/>
      </w:pPr>
      <w:r>
        <w:t xml:space="preserve">AI digital authoritarianism harms democracy </w:t>
      </w:r>
    </w:p>
    <w:p w14:paraId="4F5B74D6" w14:textId="77777777" w:rsidR="00317F04" w:rsidRPr="00317F04" w:rsidRDefault="00317F04" w:rsidP="00317F04">
      <w:r w:rsidRPr="00317F04">
        <w:rPr>
          <w:rStyle w:val="Style13ptBold"/>
        </w:rPr>
        <w:t>Feldstein ’19</w:t>
      </w:r>
      <w:r w:rsidRPr="00317F04">
        <w:t xml:space="preserve"> – (Steven, a senior fellow at Carnegie Endowment for International Peace in the Democracy, Conflict, and Governance Program, “How Artificial Intelligence Systems Could Threaten Democracy”, 04-24-2019, Global Locations, https://carnegieendowment.org/posts/2019/04/how-artificial-intelligence-systems-could-threaten-democracy?lang=en) </w:t>
      </w:r>
      <w:proofErr w:type="gramStart"/>
      <w:r w:rsidRPr="00317F04">
        <w:t>CC</w:t>
      </w:r>
      <w:proofErr w:type="gramEnd"/>
    </w:p>
    <w:p w14:paraId="029E0ED6" w14:textId="77777777" w:rsidR="00317F04" w:rsidRPr="00DF089B" w:rsidRDefault="00317F04" w:rsidP="00317F04">
      <w:pPr>
        <w:rPr>
          <w:sz w:val="16"/>
        </w:rPr>
      </w:pPr>
      <w:r w:rsidRPr="00DF089B">
        <w:rPr>
          <w:sz w:val="16"/>
        </w:rPr>
        <w:t>U.S. technology giant Microsoft has teamed up with a Chinese military university to develop artificial intelligence systems that could potentially enhance government surveillance and censorship capabilities. Two U.S. senators publicly condemned the partnership, but what the National Defense Technology University of China wants from Microsoft isn’t the only concern.</w:t>
      </w:r>
    </w:p>
    <w:p w14:paraId="04ABDA19" w14:textId="77777777" w:rsidR="00317F04" w:rsidRPr="00DF089B" w:rsidRDefault="00317F04" w:rsidP="00317F04">
      <w:pPr>
        <w:rPr>
          <w:sz w:val="16"/>
        </w:rPr>
      </w:pPr>
      <w:r w:rsidRPr="00DF089B">
        <w:rPr>
          <w:sz w:val="16"/>
        </w:rPr>
        <w:t>As my research shows, the advent of digital repression is profoundly affecting the relationship between citizen and state. New technologies are arming governments with unprecedented capabilities to monitor, track and surveil individual people. Even governments in democracies with strong traditions of rule of law find themselves tempted to abuse these new abilities.</w:t>
      </w:r>
    </w:p>
    <w:p w14:paraId="4FDAA6F5" w14:textId="77777777" w:rsidR="00317F04" w:rsidRPr="00DF089B" w:rsidRDefault="00317F04" w:rsidP="00317F04">
      <w:pPr>
        <w:rPr>
          <w:sz w:val="16"/>
        </w:rPr>
      </w:pPr>
      <w:r w:rsidRPr="00DF089B">
        <w:rPr>
          <w:sz w:val="16"/>
        </w:rPr>
        <w:t xml:space="preserve">In states with unaccountable institutions and frequent human rights abuses, AI systems will most likely cause greater damage. China is a prominent example. Its leadership has enthusiastically embraced AI </w:t>
      </w:r>
      <w:proofErr w:type="gramStart"/>
      <w:r w:rsidRPr="00DF089B">
        <w:rPr>
          <w:sz w:val="16"/>
        </w:rPr>
        <w:t>technologies, and</w:t>
      </w:r>
      <w:proofErr w:type="gramEnd"/>
      <w:r w:rsidRPr="00DF089B">
        <w:rPr>
          <w:sz w:val="16"/>
        </w:rPr>
        <w:t xml:space="preserve"> has set up the world’s most sophisticated surveillance state in Xinjiang province, tracking citizens’ daily movements and smartphone use.</w:t>
      </w:r>
    </w:p>
    <w:p w14:paraId="1243E67C" w14:textId="77777777" w:rsidR="00317F04" w:rsidRPr="00DF089B" w:rsidRDefault="00317F04" w:rsidP="00317F04">
      <w:pPr>
        <w:rPr>
          <w:sz w:val="16"/>
        </w:rPr>
      </w:pPr>
      <w:r w:rsidRPr="00DF089B">
        <w:rPr>
          <w:sz w:val="16"/>
        </w:rPr>
        <w:t>Its exploitation of these technologies presents a chilling model for fellow autocrats and poses a direct threat to open democratic societies. Although there’s no evidence that other governments have replicated this level of AI surveillance, Chinese companies are actively exporting the same underlying technologies across the world.</w:t>
      </w:r>
    </w:p>
    <w:p w14:paraId="51EDDAF1" w14:textId="77777777" w:rsidR="00317F04" w:rsidRPr="00DF089B" w:rsidRDefault="00317F04" w:rsidP="00317F04">
      <w:pPr>
        <w:rPr>
          <w:sz w:val="16"/>
        </w:rPr>
      </w:pPr>
      <w:r w:rsidRPr="00DF089B">
        <w:rPr>
          <w:sz w:val="16"/>
        </w:rPr>
        <w:t>Increasing reliance on AI tools in the US</w:t>
      </w:r>
    </w:p>
    <w:p w14:paraId="2CF53CB9" w14:textId="77777777" w:rsidR="00317F04" w:rsidRPr="00DF089B" w:rsidRDefault="00317F04" w:rsidP="00317F04">
      <w:pPr>
        <w:rPr>
          <w:sz w:val="16"/>
        </w:rPr>
      </w:pPr>
      <w:r w:rsidRPr="00DF089B">
        <w:rPr>
          <w:sz w:val="16"/>
        </w:rPr>
        <w:t>Artificial intelligence systems are everywhere in the modern world, helping run smartphones, internet search engines, digital voice assistants and Netflix movie queues. Many people fail to realize how quickly AI is expanding, thanks to ever-increasing amounts of data to be analyzed, improving algorithms and advanced computer chips.</w:t>
      </w:r>
    </w:p>
    <w:p w14:paraId="572751A2" w14:textId="77777777" w:rsidR="00317F04" w:rsidRPr="00DF089B" w:rsidRDefault="00317F04" w:rsidP="00317F04">
      <w:pPr>
        <w:rPr>
          <w:sz w:val="16"/>
        </w:rPr>
      </w:pPr>
      <w:r w:rsidRPr="00DF089B">
        <w:rPr>
          <w:sz w:val="16"/>
        </w:rPr>
        <w:t xml:space="preserve">Any time more information becomes </w:t>
      </w:r>
      <w:proofErr w:type="gramStart"/>
      <w:r w:rsidRPr="00DF089B">
        <w:rPr>
          <w:sz w:val="16"/>
        </w:rPr>
        <w:t>available</w:t>
      </w:r>
      <w:proofErr w:type="gramEnd"/>
      <w:r w:rsidRPr="00DF089B">
        <w:rPr>
          <w:sz w:val="16"/>
        </w:rPr>
        <w:t xml:space="preserve"> and analysis gets easier, governments are interested – and not just authoritarian ones. In the U.S., for instance, the 1970s saw revelations that government agencies – such as the FBI, </w:t>
      </w:r>
      <w:proofErr w:type="gramStart"/>
      <w:r w:rsidRPr="00DF089B">
        <w:rPr>
          <w:sz w:val="16"/>
        </w:rPr>
        <w:t>CIA</w:t>
      </w:r>
      <w:proofErr w:type="gramEnd"/>
      <w:r w:rsidRPr="00DF089B">
        <w:rPr>
          <w:sz w:val="16"/>
        </w:rPr>
        <w:t xml:space="preserve"> and NSA – had set up expansive domestic surveillance networks to monitor and harass civil rights protesters, political activists and Native American groups. These issues haven’t gone away: Digital technology today has deepened the ability of even more agencies to conduct even more intrusive surveillance.</w:t>
      </w:r>
    </w:p>
    <w:p w14:paraId="1A73982F" w14:textId="77777777" w:rsidR="00317F04" w:rsidRPr="00DF089B" w:rsidRDefault="00317F04" w:rsidP="00317F04">
      <w:pPr>
        <w:rPr>
          <w:sz w:val="16"/>
        </w:rPr>
      </w:pPr>
      <w:r w:rsidRPr="00DF089B">
        <w:rPr>
          <w:sz w:val="16"/>
        </w:rPr>
        <w:t>For example, U.S. police have eagerly embraced AI technologies. They have begun using software that is meant to predict where crimes will happen to decide where to send officers on patrol. They’re also using facial recognition and DNA analysis in criminal investigations. But analyses of these systems show the data on which those systems are trained are often biased, leading to unfair outcomes, such as falsely determining that African Americans are more likely to commit crimes than other groups.</w:t>
      </w:r>
    </w:p>
    <w:p w14:paraId="5FA1FEDE" w14:textId="77777777" w:rsidR="00317F04" w:rsidRPr="00DF089B" w:rsidRDefault="00317F04" w:rsidP="00317F04">
      <w:pPr>
        <w:rPr>
          <w:sz w:val="16"/>
        </w:rPr>
      </w:pPr>
      <w:r w:rsidRPr="00DF089B">
        <w:rPr>
          <w:sz w:val="16"/>
        </w:rPr>
        <w:t>AI surveillance around the world</w:t>
      </w:r>
    </w:p>
    <w:p w14:paraId="64BB628A" w14:textId="77777777" w:rsidR="00317F04" w:rsidRPr="00DF089B" w:rsidRDefault="00317F04" w:rsidP="00317F04">
      <w:pPr>
        <w:rPr>
          <w:sz w:val="16"/>
        </w:rPr>
      </w:pPr>
      <w:r w:rsidRPr="00DF089B">
        <w:rPr>
          <w:highlight w:val="cyan"/>
          <w:u w:val="single"/>
        </w:rPr>
        <w:t>In authoritarian countries</w:t>
      </w:r>
      <w:r w:rsidRPr="00DF089B">
        <w:rPr>
          <w:u w:val="single"/>
        </w:rPr>
        <w:t xml:space="preserve">, </w:t>
      </w:r>
      <w:r w:rsidRPr="00DF089B">
        <w:rPr>
          <w:highlight w:val="cyan"/>
          <w:u w:val="single"/>
        </w:rPr>
        <w:t>AI systems can</w:t>
      </w:r>
      <w:r w:rsidRPr="00DF089B">
        <w:rPr>
          <w:u w:val="single"/>
        </w:rPr>
        <w:t xml:space="preserve"> directly </w:t>
      </w:r>
      <w:r w:rsidRPr="00DF089B">
        <w:rPr>
          <w:highlight w:val="cyan"/>
          <w:u w:val="single"/>
        </w:rPr>
        <w:t>abet domestic control and surveillance</w:t>
      </w:r>
      <w:r w:rsidRPr="00DF089B">
        <w:rPr>
          <w:u w:val="single"/>
        </w:rPr>
        <w:t xml:space="preserve">, helping internal security forces process massive amounts of information – including social media posts, text messages, </w:t>
      </w:r>
      <w:proofErr w:type="gramStart"/>
      <w:r w:rsidRPr="00DF089B">
        <w:rPr>
          <w:u w:val="single"/>
        </w:rPr>
        <w:t>emails</w:t>
      </w:r>
      <w:proofErr w:type="gramEnd"/>
      <w:r w:rsidRPr="00DF089B">
        <w:rPr>
          <w:u w:val="single"/>
        </w:rPr>
        <w:t xml:space="preserve"> and phone calls – more quickly and efficiently.</w:t>
      </w:r>
      <w:r w:rsidRPr="00DF089B">
        <w:rPr>
          <w:sz w:val="16"/>
        </w:rPr>
        <w:t xml:space="preserve"> The police can identify social trends and specific people who might threaten the regime based on the information uncovered by these systems.</w:t>
      </w:r>
    </w:p>
    <w:p w14:paraId="03C02473" w14:textId="77777777" w:rsidR="00317F04" w:rsidRPr="00DF089B" w:rsidRDefault="00317F04" w:rsidP="00317F04">
      <w:pPr>
        <w:rPr>
          <w:sz w:val="16"/>
        </w:rPr>
      </w:pPr>
      <w:r w:rsidRPr="00DF089B">
        <w:rPr>
          <w:sz w:val="16"/>
        </w:rPr>
        <w:t>For instance, the Chinese government has used AI in wide-scale crackdowns in regions that are home to ethnic minorities within China. Surveillance systems in Xinjiang and Tibet have been described as “Orwellian.” These efforts have included mandatory DNA samples, Wi-Fi network monitoring and widespread facial recognition cameras, all connected to integrated data analysis platforms. With the aid of these systems, Chinese authorities have, according to the U.S. State Department, “arbitrarily detained” between 1 and 2 million people.</w:t>
      </w:r>
    </w:p>
    <w:p w14:paraId="7D42FADC" w14:textId="77777777" w:rsidR="00317F04" w:rsidRPr="00DF089B" w:rsidRDefault="00317F04" w:rsidP="00317F04">
      <w:pPr>
        <w:rPr>
          <w:sz w:val="16"/>
        </w:rPr>
      </w:pPr>
      <w:r w:rsidRPr="00DF089B">
        <w:rPr>
          <w:sz w:val="16"/>
        </w:rPr>
        <w:t xml:space="preserve">My research looks at </w:t>
      </w:r>
      <w:r w:rsidRPr="00DF089B">
        <w:rPr>
          <w:highlight w:val="cyan"/>
          <w:u w:val="single"/>
        </w:rPr>
        <w:t>90 countries around the world with government types ranging from closed authoritarian to flawed democraci</w:t>
      </w:r>
      <w:r w:rsidRPr="00DF089B">
        <w:rPr>
          <w:u w:val="single"/>
        </w:rPr>
        <w:t>e</w:t>
      </w:r>
      <w:r w:rsidRPr="00DF089B">
        <w:rPr>
          <w:sz w:val="16"/>
        </w:rPr>
        <w:t xml:space="preserve">s, including Thailand, Turkey, </w:t>
      </w:r>
      <w:proofErr w:type="gramStart"/>
      <w:r w:rsidRPr="00DF089B">
        <w:rPr>
          <w:sz w:val="16"/>
        </w:rPr>
        <w:t>Bangladesh</w:t>
      </w:r>
      <w:proofErr w:type="gramEnd"/>
      <w:r w:rsidRPr="00DF089B">
        <w:rPr>
          <w:sz w:val="16"/>
        </w:rPr>
        <w:t xml:space="preserve"> and Kenya. I have found that Chinese companies are exporting AI surveillance technology to at least 54 of these countries. Frequently, this technology is packaged as part of China’s flagship Belt and Road Initiative, which is funding an extensive network of roads, railways, energy pipelines and telecommunications networks serving 60% of the world’s population and economies that generate 40% of global GDP.</w:t>
      </w:r>
    </w:p>
    <w:p w14:paraId="0D9EB4C6" w14:textId="77777777" w:rsidR="00317F04" w:rsidRPr="00DF089B" w:rsidRDefault="00317F04" w:rsidP="00317F04">
      <w:pPr>
        <w:rPr>
          <w:sz w:val="16"/>
        </w:rPr>
      </w:pPr>
      <w:r w:rsidRPr="00DF089B">
        <w:rPr>
          <w:sz w:val="16"/>
        </w:rPr>
        <w:lastRenderedPageBreak/>
        <w:t>For instance, Chinese companies like Huawei and ZTE are constructing “smart cities” in Pakistan, the Philippines and Kenya, featuring extensive built-in surveillance technology. For example, Huawei has outfitted Bonifacio Global City in the Philippines with high-definition internet-connected cameras that provide “24/7 intelligent security surveillance with data analytics to detect crime and help manage traffic.”</w:t>
      </w:r>
    </w:p>
    <w:p w14:paraId="1C89C428" w14:textId="77777777" w:rsidR="00317F04" w:rsidRPr="00DF089B" w:rsidRDefault="00317F04" w:rsidP="00317F04">
      <w:pPr>
        <w:rPr>
          <w:sz w:val="16"/>
        </w:rPr>
      </w:pPr>
      <w:r w:rsidRPr="00DF089B">
        <w:rPr>
          <w:sz w:val="16"/>
        </w:rPr>
        <w:t>Hikvision, </w:t>
      </w:r>
      <w:proofErr w:type="spellStart"/>
      <w:r w:rsidRPr="00DF089B">
        <w:rPr>
          <w:sz w:val="16"/>
        </w:rPr>
        <w:t>Yitu</w:t>
      </w:r>
      <w:proofErr w:type="spellEnd"/>
      <w:r w:rsidRPr="00DF089B">
        <w:rPr>
          <w:sz w:val="16"/>
        </w:rPr>
        <w:t> and </w:t>
      </w:r>
      <w:proofErr w:type="spellStart"/>
      <w:r w:rsidRPr="00DF089B">
        <w:rPr>
          <w:sz w:val="16"/>
        </w:rPr>
        <w:t>SenseTime</w:t>
      </w:r>
      <w:proofErr w:type="spellEnd"/>
      <w:r w:rsidRPr="00DF089B">
        <w:rPr>
          <w:sz w:val="16"/>
        </w:rPr>
        <w:t> are supplying state-of-the-art facial recognition cameras for use in places like Singapore – which announced the establishment of a surveillance program with 110,000 cameras mounted on lamp posts around the city-state. Zimbabwe is creating a national image database that can be used for facial recognition.</w:t>
      </w:r>
    </w:p>
    <w:p w14:paraId="6C36FD28" w14:textId="77777777" w:rsidR="00317F04" w:rsidRPr="00DF089B" w:rsidRDefault="00317F04" w:rsidP="00317F04">
      <w:pPr>
        <w:rPr>
          <w:sz w:val="16"/>
        </w:rPr>
      </w:pPr>
      <w:r w:rsidRPr="00DF089B">
        <w:rPr>
          <w:sz w:val="16"/>
        </w:rPr>
        <w:t xml:space="preserve">However, selling advanced equipment for profit is different than sharing technology with an express geopolitical purpose. These new capabilities may plant the seeds for global surveillance: </w:t>
      </w:r>
      <w:r w:rsidRPr="00DF089B">
        <w:rPr>
          <w:u w:val="single"/>
        </w:rPr>
        <w:t xml:space="preserve">As governments become increasingly dependent upon Chinese technology to manage their populations and maintain power, they will face greater pressure to align with China’s agenda. But for </w:t>
      </w:r>
      <w:proofErr w:type="gramStart"/>
      <w:r w:rsidRPr="00DF089B">
        <w:rPr>
          <w:u w:val="single"/>
        </w:rPr>
        <w:t>now</w:t>
      </w:r>
      <w:proofErr w:type="gramEnd"/>
      <w:r w:rsidRPr="00DF089B">
        <w:rPr>
          <w:u w:val="single"/>
        </w:rPr>
        <w:t xml:space="preserve"> it appears that China’s primary motive is to dominate the market for new technologies and make lots of money in the process.</w:t>
      </w:r>
    </w:p>
    <w:p w14:paraId="149AE471" w14:textId="77777777" w:rsidR="00317F04" w:rsidRPr="00DF089B" w:rsidRDefault="00317F04" w:rsidP="00317F04">
      <w:pPr>
        <w:rPr>
          <w:sz w:val="16"/>
        </w:rPr>
      </w:pPr>
      <w:r w:rsidRPr="00DF089B">
        <w:rPr>
          <w:sz w:val="16"/>
        </w:rPr>
        <w:t>AI and disinformation</w:t>
      </w:r>
    </w:p>
    <w:p w14:paraId="153A6EBD" w14:textId="77777777" w:rsidR="00317F04" w:rsidRPr="00DF089B" w:rsidRDefault="00317F04" w:rsidP="00317F04">
      <w:pPr>
        <w:rPr>
          <w:sz w:val="16"/>
        </w:rPr>
      </w:pPr>
      <w:r w:rsidRPr="00DF089B">
        <w:rPr>
          <w:sz w:val="16"/>
        </w:rPr>
        <w:t xml:space="preserve">In addition to providing surveillance capabilities that are both sweeping and fine-grained, </w:t>
      </w:r>
      <w:r w:rsidRPr="00DF089B">
        <w:rPr>
          <w:highlight w:val="cyan"/>
          <w:u w:val="single"/>
        </w:rPr>
        <w:t>AI can help repressive governments manipulate available information and spread disinformation</w:t>
      </w:r>
      <w:r w:rsidRPr="00DF089B">
        <w:rPr>
          <w:sz w:val="16"/>
        </w:rPr>
        <w:t>. These campaigns can be automated or automation-assisted, and deploy hyper-personalized messages directed at – or against – specific people or groups.</w:t>
      </w:r>
    </w:p>
    <w:p w14:paraId="7DB6F829" w14:textId="77777777" w:rsidR="00317F04" w:rsidRPr="00DF089B" w:rsidRDefault="00317F04" w:rsidP="00317F04">
      <w:pPr>
        <w:rPr>
          <w:sz w:val="16"/>
        </w:rPr>
      </w:pPr>
      <w:r w:rsidRPr="00DF089B">
        <w:rPr>
          <w:sz w:val="16"/>
        </w:rPr>
        <w:t>AI also underpins the technology commonly called “deepfake,” in which algorithms create realistic video and audio forgeries. Muddying the waters between truth and fiction may become useful in a tight election, when one candidate could create fake videos showing an opponent doing and saying things that never actually happened.</w:t>
      </w:r>
    </w:p>
    <w:p w14:paraId="67F98B3E" w14:textId="1B2F6F3A" w:rsidR="00317F04" w:rsidRPr="00317F04" w:rsidRDefault="00317F04" w:rsidP="00317F04">
      <w:pPr>
        <w:rPr>
          <w:sz w:val="16"/>
        </w:rPr>
      </w:pPr>
      <w:r w:rsidRPr="00DF089B">
        <w:rPr>
          <w:sz w:val="16"/>
        </w:rPr>
        <w:t xml:space="preserve">In my view, </w:t>
      </w:r>
      <w:r w:rsidRPr="00DF089B">
        <w:rPr>
          <w:highlight w:val="cyan"/>
          <w:u w:val="single"/>
        </w:rPr>
        <w:t>policymakers in democracies should think carefully about the risks of AI systems to</w:t>
      </w:r>
      <w:r w:rsidRPr="00DF089B">
        <w:rPr>
          <w:u w:val="single"/>
        </w:rPr>
        <w:t xml:space="preserve"> their own </w:t>
      </w:r>
      <w:r w:rsidRPr="00DF089B">
        <w:rPr>
          <w:highlight w:val="cyan"/>
          <w:u w:val="single"/>
        </w:rPr>
        <w:t>societies</w:t>
      </w:r>
      <w:r w:rsidRPr="00DF089B">
        <w:rPr>
          <w:u w:val="single"/>
        </w:rPr>
        <w:t xml:space="preserve"> and to people living under authoritarian regimes around the world</w:t>
      </w:r>
      <w:r w:rsidRPr="00DF089B">
        <w:rPr>
          <w:sz w:val="16"/>
        </w:rPr>
        <w:t xml:space="preserve">. A critical question is how many countries will adopt China’s model of digital surveillance. But it’s not just authoritarian countries feeling the pull. And it’s also not just Chinese companies spreading the technology: </w:t>
      </w:r>
      <w:r w:rsidRPr="00DF089B">
        <w:rPr>
          <w:highlight w:val="cyan"/>
          <w:u w:val="single"/>
        </w:rPr>
        <w:t>Many U.S. companies</w:t>
      </w:r>
      <w:r w:rsidRPr="00DF089B">
        <w:rPr>
          <w:u w:val="single"/>
        </w:rPr>
        <w:t xml:space="preserve">, Microsoft included, but IBM, Cisco and </w:t>
      </w:r>
      <w:proofErr w:type="spellStart"/>
      <w:r w:rsidRPr="00DF089B">
        <w:rPr>
          <w:u w:val="single"/>
        </w:rPr>
        <w:t>Thermo</w:t>
      </w:r>
      <w:proofErr w:type="spellEnd"/>
      <w:r w:rsidRPr="00DF089B">
        <w:rPr>
          <w:u w:val="single"/>
        </w:rPr>
        <w:t xml:space="preserve"> Fisher too, have </w:t>
      </w:r>
      <w:r w:rsidRPr="00DF089B">
        <w:rPr>
          <w:highlight w:val="cyan"/>
          <w:u w:val="single"/>
        </w:rPr>
        <w:t>provided sophisticated capabilities to nasty governments</w:t>
      </w:r>
      <w:r w:rsidRPr="00DF089B">
        <w:rPr>
          <w:u w:val="single"/>
        </w:rPr>
        <w:t>.</w:t>
      </w:r>
      <w:r w:rsidRPr="00DF089B">
        <w:rPr>
          <w:sz w:val="16"/>
        </w:rPr>
        <w:t xml:space="preserve"> The misuse of AI is not limited to autocratic states.</w:t>
      </w:r>
    </w:p>
    <w:p w14:paraId="48439792" w14:textId="08226DA2" w:rsidR="003D5E39" w:rsidRDefault="003D5E39" w:rsidP="00ED0E82">
      <w:pPr>
        <w:pStyle w:val="Heading3"/>
      </w:pPr>
      <w:r>
        <w:lastRenderedPageBreak/>
        <w:t>AI Lobbying</w:t>
      </w:r>
    </w:p>
    <w:p w14:paraId="43BCCBBE" w14:textId="77777777" w:rsidR="003D5E39" w:rsidRDefault="003D5E39" w:rsidP="003D5E39">
      <w:pPr>
        <w:pStyle w:val="Heading4"/>
      </w:pPr>
      <w:r>
        <w:t xml:space="preserve">Using AI in politics and government policy will erode </w:t>
      </w:r>
      <w:proofErr w:type="gramStart"/>
      <w:r>
        <w:t>democracy</w:t>
      </w:r>
      <w:proofErr w:type="gramEnd"/>
      <w:r>
        <w:t xml:space="preserve"> </w:t>
      </w:r>
    </w:p>
    <w:p w14:paraId="3CE10533" w14:textId="77777777" w:rsidR="003D5E39" w:rsidRPr="003D5E39" w:rsidRDefault="003D5E39" w:rsidP="003D5E39">
      <w:r w:rsidRPr="003D5E39">
        <w:rPr>
          <w:rStyle w:val="Style13ptBold"/>
        </w:rPr>
        <w:t>Hogg ’23</w:t>
      </w:r>
      <w:r w:rsidRPr="003D5E39">
        <w:t xml:space="preserve"> – (Luke, director of outreach at the Foundation for American Innovation, 3/8/23, “Artificial Intelligence Could Democratize Government”, Tech Policy Press, https://www.techpolicy.press/artificial-intelligence-could-democratize-government/)</w:t>
      </w:r>
    </w:p>
    <w:p w14:paraId="1F9152D1" w14:textId="77777777" w:rsidR="003D5E39" w:rsidRDefault="003D5E39" w:rsidP="003D5E39"/>
    <w:p w14:paraId="2522D4E0" w14:textId="77777777" w:rsidR="003D5E39" w:rsidRPr="00100ECD" w:rsidRDefault="003D5E39" w:rsidP="003D5E39">
      <w:pPr>
        <w:rPr>
          <w:sz w:val="16"/>
        </w:rPr>
      </w:pPr>
      <w:r w:rsidRPr="00100ECD">
        <w:rPr>
          <w:sz w:val="16"/>
        </w:rPr>
        <w:t xml:space="preserve">Advances in AI are already causing anxiety in the business world, even among tech giants. Reports indicate that Google is at DEFCON 1, having brought in the original founders, Larry </w:t>
      </w:r>
      <w:proofErr w:type="gramStart"/>
      <w:r w:rsidRPr="00100ECD">
        <w:rPr>
          <w:sz w:val="16"/>
        </w:rPr>
        <w:t>Page</w:t>
      </w:r>
      <w:proofErr w:type="gramEnd"/>
      <w:r w:rsidRPr="00100ECD">
        <w:rPr>
          <w:sz w:val="16"/>
        </w:rPr>
        <w:t xml:space="preserve"> and Sergey Brin, to help top executives strategize a response to GPT-3. Going one step further, Paul </w:t>
      </w:r>
      <w:proofErr w:type="spellStart"/>
      <w:r w:rsidRPr="00100ECD">
        <w:rPr>
          <w:sz w:val="16"/>
        </w:rPr>
        <w:t>Buchheit</w:t>
      </w:r>
      <w:proofErr w:type="spellEnd"/>
      <w:r w:rsidRPr="00100ECD">
        <w:rPr>
          <w:sz w:val="16"/>
        </w:rPr>
        <w:t>, an early Google employee and the mind behind Gmail and AdSense, recently claimed that advancements in AI could put Google “only a year or two away from total disruption.”</w:t>
      </w:r>
    </w:p>
    <w:p w14:paraId="444D4AA6" w14:textId="77777777" w:rsidR="003D5E39" w:rsidRPr="00100ECD" w:rsidRDefault="003D5E39" w:rsidP="003D5E39">
      <w:pPr>
        <w:rPr>
          <w:sz w:val="16"/>
        </w:rPr>
      </w:pPr>
    </w:p>
    <w:p w14:paraId="6435A1C3" w14:textId="77777777" w:rsidR="003D5E39" w:rsidRPr="00100ECD" w:rsidRDefault="003D5E39" w:rsidP="003D5E39">
      <w:pPr>
        <w:rPr>
          <w:sz w:val="16"/>
        </w:rPr>
      </w:pPr>
      <w:r w:rsidRPr="00100ECD">
        <w:rPr>
          <w:sz w:val="16"/>
        </w:rPr>
        <w:t>Such disruption won’t end with the corporate world. Many social scientists have begun to warn that AI will undermine democracy itself.</w:t>
      </w:r>
    </w:p>
    <w:p w14:paraId="788B9F69" w14:textId="77777777" w:rsidR="003D5E39" w:rsidRPr="00100ECD" w:rsidRDefault="003D5E39" w:rsidP="003D5E39">
      <w:pPr>
        <w:rPr>
          <w:sz w:val="16"/>
        </w:rPr>
      </w:pPr>
    </w:p>
    <w:p w14:paraId="1F6F7CBA" w14:textId="77777777" w:rsidR="003D5E39" w:rsidRPr="00100ECD" w:rsidRDefault="003D5E39" w:rsidP="003D5E39">
      <w:pPr>
        <w:rPr>
          <w:sz w:val="16"/>
        </w:rPr>
      </w:pPr>
      <w:r w:rsidRPr="00100ECD">
        <w:rPr>
          <w:highlight w:val="cyan"/>
          <w:u w:val="single"/>
        </w:rPr>
        <w:t>Researchers are</w:t>
      </w:r>
      <w:r w:rsidRPr="00865818">
        <w:rPr>
          <w:u w:val="single"/>
        </w:rPr>
        <w:t xml:space="preserve"> already </w:t>
      </w:r>
      <w:r w:rsidRPr="00100ECD">
        <w:rPr>
          <w:highlight w:val="cyan"/>
          <w:u w:val="single"/>
        </w:rPr>
        <w:t>examining</w:t>
      </w:r>
      <w:r w:rsidRPr="00865818">
        <w:rPr>
          <w:u w:val="single"/>
        </w:rPr>
        <w:t xml:space="preserve"> the </w:t>
      </w:r>
      <w:r w:rsidRPr="00100ECD">
        <w:rPr>
          <w:highlight w:val="cyan"/>
          <w:u w:val="single"/>
        </w:rPr>
        <w:t>ability of LLMs to perform the job of a corporate lobbyist</w:t>
      </w:r>
      <w:r w:rsidRPr="00100ECD">
        <w:rPr>
          <w:sz w:val="16"/>
        </w:rPr>
        <w:t xml:space="preserve">. One study from John Nay of the Stanford Center for Legal Informatics found that the most recent version of </w:t>
      </w:r>
      <w:r w:rsidRPr="00100ECD">
        <w:rPr>
          <w:highlight w:val="cyan"/>
          <w:u w:val="single"/>
        </w:rPr>
        <w:t>GPT-3 successfully</w:t>
      </w:r>
      <w:r w:rsidRPr="00865818">
        <w:rPr>
          <w:u w:val="single"/>
        </w:rPr>
        <w:t xml:space="preserve"> </w:t>
      </w:r>
      <w:r w:rsidRPr="00100ECD">
        <w:rPr>
          <w:highlight w:val="cyan"/>
          <w:u w:val="single"/>
        </w:rPr>
        <w:t>determined whether a bill is relevant to a specific company</w:t>
      </w:r>
      <w:r w:rsidRPr="00865818">
        <w:rPr>
          <w:u w:val="single"/>
        </w:rPr>
        <w:t xml:space="preserve"> </w:t>
      </w:r>
      <w:r w:rsidRPr="00100ECD">
        <w:rPr>
          <w:highlight w:val="cyan"/>
          <w:u w:val="single"/>
        </w:rPr>
        <w:t>75 percent</w:t>
      </w:r>
      <w:r w:rsidRPr="00865818">
        <w:rPr>
          <w:u w:val="single"/>
        </w:rPr>
        <w:t xml:space="preserve"> of the time</w:t>
      </w:r>
      <w:r w:rsidRPr="00100ECD">
        <w:rPr>
          <w:sz w:val="16"/>
        </w:rPr>
        <w:t xml:space="preserve">. While Nay concedes that we are still a long way from totally automated lobby shops, </w:t>
      </w:r>
      <w:r w:rsidRPr="00100ECD">
        <w:rPr>
          <w:highlight w:val="cyan"/>
          <w:u w:val="single"/>
        </w:rPr>
        <w:t>the idea that LLMs could</w:t>
      </w:r>
      <w:r w:rsidRPr="00865818">
        <w:rPr>
          <w:u w:val="single"/>
        </w:rPr>
        <w:t xml:space="preserve"> begin to </w:t>
      </w:r>
      <w:r w:rsidRPr="00100ECD">
        <w:rPr>
          <w:highlight w:val="cyan"/>
          <w:u w:val="single"/>
        </w:rPr>
        <w:t>be deployed to influence lawmaking</w:t>
      </w:r>
      <w:r w:rsidRPr="00865818">
        <w:rPr>
          <w:u w:val="single"/>
        </w:rPr>
        <w:t xml:space="preserve"> on any scale </w:t>
      </w:r>
      <w:r w:rsidRPr="00100ECD">
        <w:rPr>
          <w:highlight w:val="cyan"/>
          <w:u w:val="single"/>
        </w:rPr>
        <w:t>is</w:t>
      </w:r>
      <w:r w:rsidRPr="00865818">
        <w:rPr>
          <w:u w:val="single"/>
        </w:rPr>
        <w:t>, to some</w:t>
      </w:r>
      <w:r w:rsidRPr="00100ECD">
        <w:rPr>
          <w:highlight w:val="cyan"/>
          <w:u w:val="single"/>
        </w:rPr>
        <w:t>, troubling enough</w:t>
      </w:r>
      <w:r w:rsidRPr="00100ECD">
        <w:rPr>
          <w:sz w:val="16"/>
        </w:rPr>
        <w:t>.</w:t>
      </w:r>
    </w:p>
    <w:p w14:paraId="1310AF89" w14:textId="77777777" w:rsidR="003D5E39" w:rsidRPr="00100ECD" w:rsidRDefault="003D5E39" w:rsidP="003D5E39">
      <w:pPr>
        <w:rPr>
          <w:sz w:val="16"/>
        </w:rPr>
      </w:pPr>
    </w:p>
    <w:p w14:paraId="022AC495" w14:textId="77777777" w:rsidR="003D5E39" w:rsidRPr="00100ECD" w:rsidRDefault="003D5E39" w:rsidP="003D5E39">
      <w:pPr>
        <w:rPr>
          <w:sz w:val="16"/>
        </w:rPr>
      </w:pPr>
      <w:r w:rsidRPr="00100ECD">
        <w:rPr>
          <w:sz w:val="16"/>
        </w:rPr>
        <w:t xml:space="preserve">One concern is that AI systems will become tools of the elite to </w:t>
      </w:r>
      <w:proofErr w:type="gramStart"/>
      <w:r w:rsidRPr="00100ECD">
        <w:rPr>
          <w:sz w:val="16"/>
        </w:rPr>
        <w:t>more efficiently wield influence</w:t>
      </w:r>
      <w:proofErr w:type="gramEnd"/>
      <w:r w:rsidRPr="00100ECD">
        <w:rPr>
          <w:sz w:val="16"/>
        </w:rPr>
        <w:t xml:space="preserve"> over policymakers, making the U.S. less a democracy than a plutocracy. A recent piece by Nathan Sanders and Bruce </w:t>
      </w:r>
      <w:proofErr w:type="spellStart"/>
      <w:r w:rsidRPr="00100ECD">
        <w:rPr>
          <w:sz w:val="16"/>
        </w:rPr>
        <w:t>Schneier</w:t>
      </w:r>
      <w:proofErr w:type="spellEnd"/>
      <w:r w:rsidRPr="00100ECD">
        <w:rPr>
          <w:sz w:val="16"/>
        </w:rPr>
        <w:t xml:space="preserve"> in the New York Times, for example, opined </w:t>
      </w:r>
      <w:proofErr w:type="gramStart"/>
      <w:r w:rsidRPr="00100ECD">
        <w:rPr>
          <w:sz w:val="16"/>
        </w:rPr>
        <w:t>that advances</w:t>
      </w:r>
      <w:proofErr w:type="gramEnd"/>
      <w:r w:rsidRPr="00100ECD">
        <w:rPr>
          <w:sz w:val="16"/>
        </w:rPr>
        <w:t xml:space="preserve"> in AI risk “replacing humans in the democratic processes — not through voting, but through lobbying.” The authors conclude that </w:t>
      </w:r>
      <w:r w:rsidRPr="00100ECD">
        <w:rPr>
          <w:sz w:val="16"/>
          <w:highlight w:val="cyan"/>
        </w:rPr>
        <w:t>“</w:t>
      </w:r>
      <w:r w:rsidRPr="00100ECD">
        <w:rPr>
          <w:highlight w:val="cyan"/>
          <w:u w:val="single"/>
        </w:rPr>
        <w:t>a future</w:t>
      </w:r>
      <w:r w:rsidRPr="00100ECD">
        <w:rPr>
          <w:u w:val="single"/>
        </w:rPr>
        <w:t xml:space="preserve"> filled </w:t>
      </w:r>
      <w:r w:rsidRPr="00100ECD">
        <w:rPr>
          <w:highlight w:val="cyan"/>
          <w:u w:val="single"/>
        </w:rPr>
        <w:t>with A.I. lobbyists</w:t>
      </w:r>
      <w:r w:rsidRPr="00100ECD">
        <w:rPr>
          <w:u w:val="single"/>
        </w:rPr>
        <w:t xml:space="preserve"> … </w:t>
      </w:r>
      <w:r w:rsidRPr="00100ECD">
        <w:rPr>
          <w:highlight w:val="cyan"/>
          <w:u w:val="single"/>
        </w:rPr>
        <w:t>will</w:t>
      </w:r>
      <w:r w:rsidRPr="00100ECD">
        <w:rPr>
          <w:u w:val="single"/>
        </w:rPr>
        <w:t xml:space="preserve"> probably </w:t>
      </w:r>
      <w:r w:rsidRPr="00100ECD">
        <w:rPr>
          <w:highlight w:val="cyan"/>
          <w:u w:val="single"/>
        </w:rPr>
        <w:t>make the already influential and powerful even more so</w:t>
      </w:r>
      <w:r w:rsidRPr="00100ECD">
        <w:rPr>
          <w:u w:val="single"/>
        </w:rPr>
        <w:t>.”</w:t>
      </w:r>
      <w:r w:rsidRPr="00100ECD">
        <w:rPr>
          <w:sz w:val="16"/>
        </w:rPr>
        <w:t xml:space="preserve"> By improving the efficiency of traditional lobbying apparatuses and streamlining activism, the argument goes, AI could allow special interests to subvert the will of the people.</w:t>
      </w:r>
    </w:p>
    <w:p w14:paraId="3DC4493E" w14:textId="77777777" w:rsidR="003D5E39" w:rsidRPr="00100ECD" w:rsidRDefault="003D5E39" w:rsidP="003D5E39">
      <w:pPr>
        <w:rPr>
          <w:sz w:val="16"/>
        </w:rPr>
      </w:pPr>
    </w:p>
    <w:p w14:paraId="2E3AA372" w14:textId="77777777" w:rsidR="003D5E39" w:rsidRPr="00100ECD" w:rsidRDefault="003D5E39" w:rsidP="003D5E39">
      <w:pPr>
        <w:rPr>
          <w:sz w:val="16"/>
        </w:rPr>
      </w:pPr>
      <w:r w:rsidRPr="00100ECD">
        <w:rPr>
          <w:sz w:val="16"/>
        </w:rPr>
        <w:t xml:space="preserve">In a scenario imagined by Tyler Cowen of George Mason University, special interest groups and corporations could use AI systems to spoof public opinion and </w:t>
      </w:r>
      <w:proofErr w:type="spellStart"/>
      <w:r w:rsidRPr="00100ECD">
        <w:rPr>
          <w:sz w:val="16"/>
        </w:rPr>
        <w:t>astroturf</w:t>
      </w:r>
      <w:proofErr w:type="spellEnd"/>
      <w:r w:rsidRPr="00100ECD">
        <w:rPr>
          <w:sz w:val="16"/>
        </w:rPr>
        <w:t xml:space="preserve"> lobbying campaigns. As Cowen puts it, “interest groups will employ </w:t>
      </w:r>
      <w:proofErr w:type="spellStart"/>
      <w:r w:rsidRPr="00100ECD">
        <w:rPr>
          <w:sz w:val="16"/>
        </w:rPr>
        <w:t>ChatGPT</w:t>
      </w:r>
      <w:proofErr w:type="spellEnd"/>
      <w:r w:rsidRPr="00100ECD">
        <w:rPr>
          <w:sz w:val="16"/>
        </w:rPr>
        <w:t>, and they will flood the political system with artificial but intelligent content,” making it more difficult to divine the public’s true opinion.</w:t>
      </w:r>
    </w:p>
    <w:p w14:paraId="1A9D27AE" w14:textId="77777777" w:rsidR="003D5E39" w:rsidRPr="00100ECD" w:rsidRDefault="003D5E39" w:rsidP="003D5E39">
      <w:pPr>
        <w:rPr>
          <w:sz w:val="16"/>
        </w:rPr>
      </w:pPr>
    </w:p>
    <w:p w14:paraId="1A07FAD5" w14:textId="77777777" w:rsidR="003D5E39" w:rsidRPr="00100ECD" w:rsidRDefault="003D5E39" w:rsidP="003D5E39">
      <w:pPr>
        <w:rPr>
          <w:sz w:val="16"/>
        </w:rPr>
      </w:pPr>
      <w:r w:rsidRPr="00100ECD">
        <w:rPr>
          <w:sz w:val="16"/>
        </w:rPr>
        <w:t>Such concerns are not unfounded. New technologies always present new challenges, and lawmakers should be cognizant of the risks AI might present and the methods for mitigating them.</w:t>
      </w:r>
    </w:p>
    <w:p w14:paraId="3F2E6ED5" w14:textId="77777777" w:rsidR="003D5E39" w:rsidRPr="00100ECD" w:rsidRDefault="003D5E39" w:rsidP="003D5E39">
      <w:pPr>
        <w:rPr>
          <w:sz w:val="16"/>
        </w:rPr>
      </w:pPr>
    </w:p>
    <w:p w14:paraId="735EB6B8" w14:textId="77777777" w:rsidR="003D5E39" w:rsidRPr="00100ECD" w:rsidRDefault="003D5E39" w:rsidP="003D5E39">
      <w:pPr>
        <w:rPr>
          <w:sz w:val="16"/>
        </w:rPr>
      </w:pPr>
      <w:r w:rsidRPr="00100ECD">
        <w:rPr>
          <w:sz w:val="16"/>
        </w:rPr>
        <w:t xml:space="preserve">Fortunately, innovators are already working on tools to counteract some of the potentially negative effects of AI. Even as schools and universities across the country worry about how to handle AI-enabled cheating, </w:t>
      </w:r>
      <w:proofErr w:type="spellStart"/>
      <w:r w:rsidRPr="00100ECD">
        <w:rPr>
          <w:sz w:val="16"/>
        </w:rPr>
        <w:t>OpenAI</w:t>
      </w:r>
      <w:proofErr w:type="spellEnd"/>
      <w:r w:rsidRPr="00100ECD">
        <w:rPr>
          <w:sz w:val="16"/>
        </w:rPr>
        <w:t xml:space="preserve"> has launched a new tool to detect AI-written text. As quickly as one startup can invent more realistic deep fake videos, another startup is hard at work upgrading deep fake detection software. These tools are notoriously difficult to build, but some of the best computer scientists in the world are working to solve these problems. In this technological arms race, content generators will always have the first-mover advantage, but those endeavoring to unmask fake content will not be far behind.</w:t>
      </w:r>
    </w:p>
    <w:p w14:paraId="1394ACC7" w14:textId="77777777" w:rsidR="003D5E39" w:rsidRPr="00100ECD" w:rsidRDefault="003D5E39" w:rsidP="003D5E39">
      <w:pPr>
        <w:rPr>
          <w:sz w:val="16"/>
        </w:rPr>
      </w:pPr>
    </w:p>
    <w:p w14:paraId="49B51267" w14:textId="77777777" w:rsidR="003D5E39" w:rsidRPr="00100ECD" w:rsidRDefault="003D5E39" w:rsidP="003D5E39">
      <w:pPr>
        <w:rPr>
          <w:sz w:val="16"/>
        </w:rPr>
      </w:pPr>
      <w:r w:rsidRPr="00100ECD">
        <w:rPr>
          <w:sz w:val="16"/>
        </w:rPr>
        <w:t xml:space="preserve">While these tools are imperfect—especially in the context of text detection—some have shown more promise than others. Generally, detection tools produced by adversarial </w:t>
      </w:r>
      <w:proofErr w:type="gramStart"/>
      <w:r w:rsidRPr="00100ECD">
        <w:rPr>
          <w:sz w:val="16"/>
        </w:rPr>
        <w:t>third-parties</w:t>
      </w:r>
      <w:proofErr w:type="gramEnd"/>
      <w:r w:rsidRPr="00100ECD">
        <w:rPr>
          <w:sz w:val="16"/>
        </w:rPr>
        <w:t xml:space="preserve"> such as researchers or other startups are better than those produced by the companies themselves. AI developers should take steps to ensure that their outputs are detectable to prevent misuse. For example, </w:t>
      </w:r>
      <w:proofErr w:type="gramStart"/>
      <w:r w:rsidRPr="00100ECD">
        <w:rPr>
          <w:sz w:val="16"/>
        </w:rPr>
        <w:t>opening up</w:t>
      </w:r>
      <w:proofErr w:type="gramEnd"/>
      <w:r w:rsidRPr="00100ECD">
        <w:rPr>
          <w:sz w:val="16"/>
        </w:rPr>
        <w:t xml:space="preserve"> AI tools would be </w:t>
      </w:r>
      <w:r w:rsidRPr="00100ECD">
        <w:rPr>
          <w:sz w:val="16"/>
        </w:rPr>
        <w:lastRenderedPageBreak/>
        <w:t>beneficial as researchers and other developers are likely to be better able to build effective detection tools if the generative models are not locked behind walled gardens. By intentionally building tools that are open and detectable, AI developers can help prevent misuse.</w:t>
      </w:r>
    </w:p>
    <w:p w14:paraId="428FD787" w14:textId="77777777" w:rsidR="003D5E39" w:rsidRPr="00100ECD" w:rsidRDefault="003D5E39" w:rsidP="003D5E39">
      <w:pPr>
        <w:rPr>
          <w:sz w:val="16"/>
        </w:rPr>
      </w:pPr>
    </w:p>
    <w:p w14:paraId="234C3547" w14:textId="77777777" w:rsidR="003D5E39" w:rsidRPr="00100ECD" w:rsidRDefault="003D5E39" w:rsidP="003D5E39">
      <w:pPr>
        <w:rPr>
          <w:sz w:val="16"/>
        </w:rPr>
      </w:pPr>
      <w:r w:rsidRPr="00100ECD">
        <w:rPr>
          <w:sz w:val="16"/>
        </w:rPr>
        <w:t xml:space="preserve">The current discourse around LLMs and other AI systems is not the first time we have seen excessive </w:t>
      </w:r>
      <w:proofErr w:type="gramStart"/>
      <w:r w:rsidRPr="00100ECD">
        <w:rPr>
          <w:sz w:val="16"/>
        </w:rPr>
        <w:t>hand-wringing</w:t>
      </w:r>
      <w:proofErr w:type="gramEnd"/>
      <w:r w:rsidRPr="00100ECD">
        <w:rPr>
          <w:sz w:val="16"/>
        </w:rPr>
        <w:t xml:space="preserve"> over generated content’s impact on the democratic process. </w:t>
      </w:r>
      <w:r w:rsidRPr="00100ECD">
        <w:rPr>
          <w:highlight w:val="cyan"/>
          <w:u w:val="single"/>
        </w:rPr>
        <w:t>When the</w:t>
      </w:r>
      <w:r w:rsidRPr="00100ECD">
        <w:rPr>
          <w:u w:val="single"/>
        </w:rPr>
        <w:t xml:space="preserve"> Federal Communications Commission (</w:t>
      </w:r>
      <w:r w:rsidRPr="00100ECD">
        <w:rPr>
          <w:highlight w:val="cyan"/>
          <w:u w:val="single"/>
        </w:rPr>
        <w:t>FCC) was in</w:t>
      </w:r>
      <w:r w:rsidRPr="00100ECD">
        <w:rPr>
          <w:u w:val="single"/>
        </w:rPr>
        <w:t xml:space="preserve"> the </w:t>
      </w:r>
      <w:r w:rsidRPr="00100ECD">
        <w:rPr>
          <w:highlight w:val="cyan"/>
          <w:u w:val="single"/>
        </w:rPr>
        <w:t>process of repealing net neutrality rules in 2017</w:t>
      </w:r>
      <w:r w:rsidRPr="00100ECD">
        <w:rPr>
          <w:sz w:val="16"/>
        </w:rPr>
        <w:t xml:space="preserve">, it received a record-breaking </w:t>
      </w:r>
      <w:r w:rsidRPr="00100ECD">
        <w:rPr>
          <w:highlight w:val="cyan"/>
          <w:u w:val="single"/>
        </w:rPr>
        <w:t>22 million public comments</w:t>
      </w:r>
      <w:r w:rsidRPr="00100ECD">
        <w:rPr>
          <w:u w:val="single"/>
        </w:rPr>
        <w:t xml:space="preserve"> on the proposed Restoring Internet Freedom Order</w:t>
      </w:r>
      <w:r w:rsidRPr="00100ECD">
        <w:rPr>
          <w:sz w:val="16"/>
        </w:rPr>
        <w:t xml:space="preserve">. As it turned out, </w:t>
      </w:r>
      <w:r w:rsidRPr="00100ECD">
        <w:rPr>
          <w:highlight w:val="cyan"/>
          <w:u w:val="single"/>
        </w:rPr>
        <w:t xml:space="preserve">over 17 </w:t>
      </w:r>
      <w:proofErr w:type="spellStart"/>
      <w:r w:rsidRPr="00100ECD">
        <w:rPr>
          <w:highlight w:val="cyan"/>
          <w:u w:val="single"/>
        </w:rPr>
        <w:t>million</w:t>
      </w:r>
      <w:proofErr w:type="spellEnd"/>
      <w:r w:rsidRPr="00100ECD">
        <w:rPr>
          <w:highlight w:val="cyan"/>
          <w:u w:val="single"/>
        </w:rPr>
        <w:t xml:space="preserve"> of those comments were fake</w:t>
      </w:r>
      <w:r w:rsidRPr="00100ECD">
        <w:rPr>
          <w:u w:val="single"/>
        </w:rPr>
        <w:t>, nearly 8 million of which were generated by a single college student</w:t>
      </w:r>
      <w:r w:rsidRPr="00100ECD">
        <w:rPr>
          <w:sz w:val="16"/>
        </w:rPr>
        <w:t>.</w:t>
      </w:r>
    </w:p>
    <w:p w14:paraId="3DA4B976" w14:textId="77777777" w:rsidR="003D5E39" w:rsidRPr="00100ECD" w:rsidRDefault="003D5E39" w:rsidP="003D5E39">
      <w:pPr>
        <w:rPr>
          <w:sz w:val="16"/>
        </w:rPr>
      </w:pPr>
    </w:p>
    <w:p w14:paraId="736BC772" w14:textId="77777777" w:rsidR="003D5E39" w:rsidRPr="00100ECD" w:rsidRDefault="003D5E39" w:rsidP="003D5E39">
      <w:pPr>
        <w:rPr>
          <w:sz w:val="16"/>
        </w:rPr>
      </w:pPr>
      <w:r w:rsidRPr="00100ECD">
        <w:rPr>
          <w:sz w:val="16"/>
        </w:rPr>
        <w:t xml:space="preserve">This and similar circumstances caused an uproar. Many pundits claimed that </w:t>
      </w:r>
      <w:proofErr w:type="spellStart"/>
      <w:r w:rsidRPr="00100ECD">
        <w:rPr>
          <w:sz w:val="16"/>
        </w:rPr>
        <w:t>robocomments</w:t>
      </w:r>
      <w:proofErr w:type="spellEnd"/>
      <w:r w:rsidRPr="00100ECD">
        <w:rPr>
          <w:sz w:val="16"/>
        </w:rPr>
        <w:t xml:space="preserve"> would be the death knell of democratic notice-and-comment rulemaking. The House Financial Services Committee went so far as to hold a hearing analyzing “</w:t>
      </w:r>
      <w:r w:rsidRPr="00100ECD">
        <w:rPr>
          <w:u w:val="single"/>
        </w:rPr>
        <w:t>how bad actors use astroturfing to manipulate regulators</w:t>
      </w:r>
      <w:r w:rsidRPr="00100ECD">
        <w:rPr>
          <w:sz w:val="16"/>
        </w:rPr>
        <w:t>,” and the Senate Homeland Security and Government Affairs Committee investigated the issue. But, in the aftermath of all this, a report prepared for the Administrative Conference of the United States told a very different story.</w:t>
      </w:r>
    </w:p>
    <w:p w14:paraId="08CF499E" w14:textId="77777777" w:rsidR="003D5E39" w:rsidRPr="00100ECD" w:rsidRDefault="003D5E39" w:rsidP="003D5E39">
      <w:pPr>
        <w:rPr>
          <w:sz w:val="16"/>
        </w:rPr>
      </w:pPr>
    </w:p>
    <w:p w14:paraId="1347E6C7" w14:textId="77777777" w:rsidR="003D5E39" w:rsidRPr="00100ECD" w:rsidRDefault="003D5E39" w:rsidP="003D5E39">
      <w:pPr>
        <w:rPr>
          <w:sz w:val="16"/>
        </w:rPr>
      </w:pPr>
      <w:r w:rsidRPr="00100ECD">
        <w:rPr>
          <w:sz w:val="16"/>
        </w:rPr>
        <w:t>While the report’s authors did recognize the challenges posed by fake comments and encouraged agencies to implement safeguards to prevent fake comments, they concluded that artificially generated comments do not “violate federal law and do not generally undermine the integrity of notice-and-comment rulemaking.” Furthermore, the report found no evidence of widespread substantive harm in either specific rulemakings or the rulemaking system overall.</w:t>
      </w:r>
    </w:p>
    <w:p w14:paraId="486D127F" w14:textId="77777777" w:rsidR="003D5E39" w:rsidRPr="00100ECD" w:rsidRDefault="003D5E39" w:rsidP="003D5E39">
      <w:pPr>
        <w:rPr>
          <w:sz w:val="16"/>
        </w:rPr>
      </w:pPr>
    </w:p>
    <w:p w14:paraId="1B6B6070" w14:textId="77777777" w:rsidR="003D5E39" w:rsidRPr="00100ECD" w:rsidRDefault="003D5E39" w:rsidP="003D5E39">
      <w:pPr>
        <w:rPr>
          <w:sz w:val="16"/>
        </w:rPr>
      </w:pPr>
      <w:r w:rsidRPr="00100ECD">
        <w:rPr>
          <w:sz w:val="16"/>
        </w:rPr>
        <w:t>Why not? As with legislating, notice-and-comment rulemaking is not a simple up-or-down vote based on the number of comments for or against. Instead, regulators examine the arguments in public comments and proceed according to a substantive, not quantitative, analysis of the record. Similarly, when deciding how to vote on a piece of legislation, lawmakers tend to consider their constituents’ substantive arguments, rather than simply counting the number of emails and phone calls received from each side.</w:t>
      </w:r>
    </w:p>
    <w:p w14:paraId="015F7B6A" w14:textId="77777777" w:rsidR="003D5E39" w:rsidRPr="00100ECD" w:rsidRDefault="003D5E39" w:rsidP="003D5E39">
      <w:pPr>
        <w:rPr>
          <w:sz w:val="16"/>
        </w:rPr>
      </w:pPr>
    </w:p>
    <w:p w14:paraId="470E3300" w14:textId="77777777" w:rsidR="003D5E39" w:rsidRPr="00100ECD" w:rsidRDefault="003D5E39" w:rsidP="003D5E39">
      <w:pPr>
        <w:rPr>
          <w:sz w:val="16"/>
        </w:rPr>
      </w:pPr>
      <w:r w:rsidRPr="00100ECD">
        <w:rPr>
          <w:sz w:val="16"/>
        </w:rPr>
        <w:t>Still, one can always argue that this time is different, and skeptics are right to insist that we think seriously about how we build technologies that help prevent the abuse of AI. To do so, we must ensure that these tools are built in ways that bolster the institutions of good governance. If they are built openly and honestly, AI systems could be a democratizing influence.</w:t>
      </w:r>
    </w:p>
    <w:p w14:paraId="06C76843" w14:textId="77777777" w:rsidR="003D5E39" w:rsidRPr="00100ECD" w:rsidRDefault="003D5E39" w:rsidP="003D5E39">
      <w:pPr>
        <w:rPr>
          <w:sz w:val="16"/>
        </w:rPr>
      </w:pPr>
    </w:p>
    <w:p w14:paraId="2AF78871" w14:textId="77777777" w:rsidR="003D5E39" w:rsidRPr="00100ECD" w:rsidRDefault="003D5E39" w:rsidP="003D5E39">
      <w:pPr>
        <w:rPr>
          <w:sz w:val="16"/>
        </w:rPr>
      </w:pPr>
      <w:r w:rsidRPr="00100ECD">
        <w:rPr>
          <w:sz w:val="16"/>
        </w:rPr>
        <w:t>Historically, it has been difficult for an average citizen to meaningfully engage with their legislature. But, over time, technology has narrowed the gap between the people and their representatives in Washington. The telegraph, telephone, and Internet all came with growing pains, but all eventually made it easier for people across the country to participate more meaningfully in the policymaking process. AI is no different.</w:t>
      </w:r>
    </w:p>
    <w:p w14:paraId="753A1011" w14:textId="77777777" w:rsidR="003D5E39" w:rsidRPr="00100ECD" w:rsidRDefault="003D5E39" w:rsidP="003D5E39">
      <w:pPr>
        <w:rPr>
          <w:sz w:val="16"/>
        </w:rPr>
      </w:pPr>
    </w:p>
    <w:p w14:paraId="4F876525" w14:textId="77777777" w:rsidR="003D5E39" w:rsidRPr="00100ECD" w:rsidRDefault="003D5E39" w:rsidP="003D5E39">
      <w:pPr>
        <w:rPr>
          <w:sz w:val="16"/>
        </w:rPr>
      </w:pPr>
      <w:r w:rsidRPr="00100ECD">
        <w:rPr>
          <w:sz w:val="16"/>
        </w:rPr>
        <w:t xml:space="preserve">There are many ways that AI systems—and LLMs in particular—could make it easier for citizens to engage with their representatives in Congress. For example, Nay’s study cuts both ways: </w:t>
      </w:r>
      <w:r w:rsidRPr="00100ECD">
        <w:rPr>
          <w:u w:val="single"/>
        </w:rPr>
        <w:t xml:space="preserve">just as </w:t>
      </w:r>
      <w:r w:rsidRPr="00100ECD">
        <w:rPr>
          <w:highlight w:val="cyan"/>
          <w:u w:val="single"/>
        </w:rPr>
        <w:t>GPT-3 could determine the relevance of legislation</w:t>
      </w:r>
      <w:r w:rsidRPr="00100ECD">
        <w:rPr>
          <w:u w:val="single"/>
        </w:rPr>
        <w:t xml:space="preserve"> to a company, </w:t>
      </w:r>
      <w:r w:rsidRPr="00100ECD">
        <w:rPr>
          <w:highlight w:val="cyan"/>
          <w:u w:val="single"/>
        </w:rPr>
        <w:t>it could also determine relevance for individuals</w:t>
      </w:r>
      <w:r w:rsidRPr="00100ECD">
        <w:rPr>
          <w:sz w:val="16"/>
        </w:rPr>
        <w:t>. People who lack time to read through massive bills could have an AI tool do the time-intensive work for them and then contact their representative about the issues flagged by the AI.</w:t>
      </w:r>
    </w:p>
    <w:p w14:paraId="184017C8" w14:textId="77777777" w:rsidR="003D5E39" w:rsidRPr="00100ECD" w:rsidRDefault="003D5E39" w:rsidP="003D5E39">
      <w:pPr>
        <w:rPr>
          <w:sz w:val="16"/>
        </w:rPr>
      </w:pPr>
    </w:p>
    <w:p w14:paraId="6DDD173D" w14:textId="77777777" w:rsidR="003D5E39" w:rsidRPr="00100ECD" w:rsidRDefault="003D5E39" w:rsidP="003D5E39">
      <w:pPr>
        <w:rPr>
          <w:sz w:val="16"/>
        </w:rPr>
      </w:pPr>
      <w:r w:rsidRPr="00100ECD">
        <w:rPr>
          <w:sz w:val="16"/>
        </w:rPr>
        <w:t xml:space="preserve">AI’s democratizing influence isn’t a given, though; it depends on how the AI models are built. </w:t>
      </w:r>
      <w:r w:rsidRPr="00100ECD">
        <w:rPr>
          <w:highlight w:val="cyan"/>
          <w:u w:val="single"/>
        </w:rPr>
        <w:t>If AI systems are opaquely controlled by elites</w:t>
      </w:r>
      <w:r w:rsidRPr="00100ECD">
        <w:rPr>
          <w:u w:val="single"/>
        </w:rPr>
        <w:t xml:space="preserve">—be they governments or powerful corporations—then the </w:t>
      </w:r>
      <w:r w:rsidRPr="00100ECD">
        <w:rPr>
          <w:b/>
          <w:bCs/>
          <w:highlight w:val="cyan"/>
          <w:u w:val="single"/>
        </w:rPr>
        <w:t>risk of democratic backsliding will indeed become more substantia</w:t>
      </w:r>
      <w:r w:rsidRPr="00100ECD">
        <w:rPr>
          <w:b/>
          <w:bCs/>
          <w:sz w:val="16"/>
          <w:highlight w:val="cyan"/>
        </w:rPr>
        <w:t>l</w:t>
      </w:r>
      <w:r w:rsidRPr="00100ECD">
        <w:rPr>
          <w:b/>
          <w:bCs/>
          <w:sz w:val="16"/>
        </w:rPr>
        <w:t>.</w:t>
      </w:r>
      <w:r w:rsidRPr="00100ECD">
        <w:rPr>
          <w:sz w:val="16"/>
        </w:rPr>
        <w:t xml:space="preserve"> To realize the promise of AI, we will need to build AI models and applications openly and make them widely available to the public. In other words, they should be open source wherever possible.</w:t>
      </w:r>
    </w:p>
    <w:p w14:paraId="55D17938" w14:textId="77777777" w:rsidR="003D5E39" w:rsidRPr="00100ECD" w:rsidRDefault="003D5E39" w:rsidP="003D5E39">
      <w:pPr>
        <w:rPr>
          <w:sz w:val="16"/>
        </w:rPr>
      </w:pPr>
    </w:p>
    <w:p w14:paraId="17697511" w14:textId="67312ABA" w:rsidR="003D5E39" w:rsidRPr="003D5E39" w:rsidRDefault="003D5E39" w:rsidP="003D5E39">
      <w:pPr>
        <w:rPr>
          <w:sz w:val="16"/>
        </w:rPr>
      </w:pPr>
      <w:r w:rsidRPr="00100ECD">
        <w:rPr>
          <w:sz w:val="16"/>
        </w:rPr>
        <w:lastRenderedPageBreak/>
        <w:t xml:space="preserve">Within the context of AI, </w:t>
      </w:r>
      <w:proofErr w:type="gramStart"/>
      <w:r w:rsidRPr="00100ECD">
        <w:rPr>
          <w:sz w:val="16"/>
        </w:rPr>
        <w:t>open source</w:t>
      </w:r>
      <w:proofErr w:type="gramEnd"/>
      <w:r w:rsidRPr="00100ECD">
        <w:rPr>
          <w:sz w:val="16"/>
        </w:rPr>
        <w:t xml:space="preserve"> means that the code and data used to train and operate the AI system are available for anyone to view, use, and modify. Open-sourcing databases and software allows for greater transparency and encourages informed public discourse about the advantages and disadvantages of a particular model or application. It also increases the accessibility of software by ensuring everyone has equal access to the technology and allowing individuals to iterate upon existing systems. It should also make it easier for the forensics community to build detection tools.</w:t>
      </w:r>
    </w:p>
    <w:p w14:paraId="5DB6D1A4" w14:textId="517D200E" w:rsidR="003D5E39" w:rsidRDefault="003D5E39" w:rsidP="00ED0E82">
      <w:pPr>
        <w:pStyle w:val="Heading3"/>
      </w:pPr>
      <w:r>
        <w:lastRenderedPageBreak/>
        <w:t>Democratic Backsliding</w:t>
      </w:r>
    </w:p>
    <w:p w14:paraId="46DB2A64" w14:textId="77777777" w:rsidR="003D5E39" w:rsidRDefault="003D5E39" w:rsidP="003D5E39">
      <w:pPr>
        <w:pStyle w:val="Heading4"/>
      </w:pPr>
      <w:r>
        <w:t xml:space="preserve">AI surveillance causes democratic backsliding – leading to more authoritarian </w:t>
      </w:r>
      <w:proofErr w:type="gramStart"/>
      <w:r>
        <w:t>countries</w:t>
      </w:r>
      <w:proofErr w:type="gramEnd"/>
    </w:p>
    <w:p w14:paraId="5D3D8D74" w14:textId="0E4F9A12" w:rsidR="003D5E39" w:rsidRPr="003D5E39" w:rsidRDefault="003D5E39" w:rsidP="003D5E39">
      <w:pPr>
        <w:rPr>
          <w:rStyle w:val="Style13ptBold"/>
          <w:b w:val="0"/>
          <w:bCs w:val="0"/>
          <w:sz w:val="22"/>
        </w:rPr>
      </w:pPr>
      <w:r w:rsidRPr="003D5E39">
        <w:rPr>
          <w:rStyle w:val="Style13ptBold"/>
        </w:rPr>
        <w:t>Olvera ’24</w:t>
      </w:r>
      <w:r w:rsidRPr="003D5E39">
        <w:t xml:space="preserve"> – (Abi, the Bulletin’s disruptive tech editorial fellow, Council on Strategic Risks Senior Fellow, focuses on China, Egypt and Senegal at the Department of State, member of Rethink Priorities, an affiliate of the Institute for AI Policy and Strategy, 6/7/24, “How AI surveillance threatens democracy everywhere”, The Bulletin, https://thebulletin.org/2024/06/how-ai-surveillance-threatens-democracy-everywhere/)</w:t>
      </w:r>
    </w:p>
    <w:p w14:paraId="4E33D223" w14:textId="1ED65997" w:rsidR="003D5E39" w:rsidRPr="00267675" w:rsidRDefault="003D5E39" w:rsidP="003D5E39">
      <w:pPr>
        <w:rPr>
          <w:sz w:val="16"/>
        </w:rPr>
      </w:pPr>
      <w:r w:rsidRPr="00267675">
        <w:rPr>
          <w:sz w:val="16"/>
        </w:rPr>
        <w:t xml:space="preserve">Around the world, a new breed of digital eyes is keeping watch over citizens. Although mass surveillance isn’t new, AI-powered systems are providing governments more efficient ways of keeping tabs on the public. </w:t>
      </w:r>
      <w:r w:rsidRPr="0004010B">
        <w:rPr>
          <w:u w:val="single"/>
        </w:rPr>
        <w:t xml:space="preserve">According to the 2019 AI Global Surveillance Index, </w:t>
      </w:r>
      <w:r w:rsidRPr="00267675">
        <w:rPr>
          <w:highlight w:val="cyan"/>
          <w:u w:val="single"/>
        </w:rPr>
        <w:t>56 out of 176 countries</w:t>
      </w:r>
      <w:r w:rsidRPr="0004010B">
        <w:rPr>
          <w:u w:val="single"/>
        </w:rPr>
        <w:t xml:space="preserve"> now </w:t>
      </w:r>
      <w:r w:rsidRPr="00267675">
        <w:rPr>
          <w:highlight w:val="cyan"/>
          <w:u w:val="single"/>
        </w:rPr>
        <w:t>use artificial intelligence</w:t>
      </w:r>
      <w:r w:rsidRPr="0004010B">
        <w:rPr>
          <w:u w:val="single"/>
        </w:rPr>
        <w:t xml:space="preserve"> in some capacity </w:t>
      </w:r>
      <w:r w:rsidRPr="00267675">
        <w:rPr>
          <w:highlight w:val="cyan"/>
          <w:u w:val="single"/>
        </w:rPr>
        <w:t>to keep cities “safe.”</w:t>
      </w:r>
      <w:r w:rsidRPr="00267675">
        <w:rPr>
          <w:sz w:val="16"/>
        </w:rPr>
        <w:t xml:space="preserve"> Among other things, frail non-democratic governments can use AI-enabled monitoring to detect and track individuals and deter civil disobedience before it begins, thereby bolstering their authority.</w:t>
      </w:r>
    </w:p>
    <w:p w14:paraId="75E7DFCD" w14:textId="2037C069" w:rsidR="003D5E39" w:rsidRPr="00267675" w:rsidRDefault="003D5E39" w:rsidP="003D5E39">
      <w:pPr>
        <w:rPr>
          <w:sz w:val="16"/>
        </w:rPr>
      </w:pPr>
      <w:r w:rsidRPr="00267675">
        <w:rPr>
          <w:highlight w:val="cyan"/>
          <w:u w:val="single"/>
        </w:rPr>
        <w:t>These systems offer</w:t>
      </w:r>
      <w:r w:rsidRPr="0099572E">
        <w:rPr>
          <w:u w:val="single"/>
        </w:rPr>
        <w:t xml:space="preserve"> cash-strapped </w:t>
      </w:r>
      <w:r w:rsidRPr="00267675">
        <w:rPr>
          <w:highlight w:val="cyan"/>
          <w:u w:val="single"/>
        </w:rPr>
        <w:t>autocracies and weak democracies</w:t>
      </w:r>
      <w:r w:rsidRPr="0099572E">
        <w:rPr>
          <w:u w:val="single"/>
        </w:rPr>
        <w:t xml:space="preserve"> the </w:t>
      </w:r>
      <w:r w:rsidRPr="00267675">
        <w:rPr>
          <w:highlight w:val="cyan"/>
          <w:u w:val="single"/>
        </w:rPr>
        <w:t>deterrent power of</w:t>
      </w:r>
      <w:r w:rsidRPr="0099572E">
        <w:rPr>
          <w:u w:val="single"/>
        </w:rPr>
        <w:t xml:space="preserve"> a </w:t>
      </w:r>
      <w:r w:rsidRPr="00267675">
        <w:rPr>
          <w:highlight w:val="cyan"/>
          <w:u w:val="single"/>
        </w:rPr>
        <w:t>police or military patrol without needing to pay</w:t>
      </w:r>
      <w:r w:rsidRPr="0099572E">
        <w:rPr>
          <w:u w:val="single"/>
        </w:rPr>
        <w:t xml:space="preserve"> for, </w:t>
      </w:r>
      <w:r w:rsidRPr="00267675">
        <w:rPr>
          <w:highlight w:val="cyan"/>
          <w:u w:val="single"/>
        </w:rPr>
        <w:t>or manage</w:t>
      </w:r>
      <w:r w:rsidRPr="00267675">
        <w:rPr>
          <w:sz w:val="16"/>
        </w:rPr>
        <w:t xml:space="preserve">, a patrol force, explains Martin </w:t>
      </w:r>
      <w:proofErr w:type="spellStart"/>
      <w:r w:rsidRPr="00267675">
        <w:rPr>
          <w:sz w:val="16"/>
        </w:rPr>
        <w:t>Beraja</w:t>
      </w:r>
      <w:proofErr w:type="spellEnd"/>
      <w:r w:rsidRPr="00267675">
        <w:rPr>
          <w:sz w:val="16"/>
        </w:rPr>
        <w:t xml:space="preserve">, co-author of an AI-powered autocratic surveillance trend analysis and associate professor of economics at MIT. The </w:t>
      </w:r>
      <w:r w:rsidRPr="00267675">
        <w:rPr>
          <w:highlight w:val="cyan"/>
          <w:u w:val="single"/>
        </w:rPr>
        <w:t>decoupling of surveillance</w:t>
      </w:r>
      <w:r w:rsidRPr="0099572E">
        <w:rPr>
          <w:u w:val="single"/>
        </w:rPr>
        <w:t xml:space="preserve"> from costly police forces also </w:t>
      </w:r>
      <w:r w:rsidRPr="00267675">
        <w:rPr>
          <w:highlight w:val="cyan"/>
          <w:u w:val="single"/>
        </w:rPr>
        <w:t>means autocracies “may end up looking less violent</w:t>
      </w:r>
      <w:r w:rsidRPr="0099572E">
        <w:rPr>
          <w:u w:val="single"/>
        </w:rPr>
        <w:t xml:space="preserve"> because they have better technology for chilling unrest before it happens</w:t>
      </w:r>
      <w:r w:rsidRPr="00267675">
        <w:rPr>
          <w:sz w:val="16"/>
        </w:rPr>
        <w:t>,” he says.</w:t>
      </w:r>
    </w:p>
    <w:p w14:paraId="17A2B4B5" w14:textId="15DD4BB9" w:rsidR="003D5E39" w:rsidRPr="00267675" w:rsidRDefault="003D5E39" w:rsidP="003D5E39">
      <w:pPr>
        <w:rPr>
          <w:sz w:val="16"/>
        </w:rPr>
      </w:pPr>
      <w:r w:rsidRPr="00267675">
        <w:rPr>
          <w:sz w:val="16"/>
        </w:rPr>
        <w:t>The spread of AI-powered surveillance systems around the world already has empowered governments seeking greater control with tools that entrench non-democracy. To counter the decay of democracies caused by AI-powered surveillance, the international community will need to establish ethical frameworks and define clear limits and controls for these new, efficient tools of control and oppression.</w:t>
      </w:r>
    </w:p>
    <w:p w14:paraId="5E99208A" w14:textId="65AEA7EF" w:rsidR="003D5E39" w:rsidRPr="00267675" w:rsidRDefault="003D5E39" w:rsidP="003D5E39">
      <w:pPr>
        <w:rPr>
          <w:sz w:val="16"/>
        </w:rPr>
      </w:pPr>
      <w:r w:rsidRPr="00267675">
        <w:rPr>
          <w:sz w:val="16"/>
        </w:rPr>
        <w:t xml:space="preserve">Digital scarecrow. A recent study in The Quarterly Journal of Economics suggest that </w:t>
      </w:r>
      <w:r w:rsidRPr="00267675">
        <w:rPr>
          <w:highlight w:val="cyan"/>
          <w:u w:val="single"/>
        </w:rPr>
        <w:t>fewer people protest when</w:t>
      </w:r>
      <w:r w:rsidRPr="0099572E">
        <w:rPr>
          <w:u w:val="single"/>
        </w:rPr>
        <w:t xml:space="preserve"> public </w:t>
      </w:r>
      <w:r w:rsidRPr="00267675">
        <w:rPr>
          <w:highlight w:val="cyan"/>
          <w:u w:val="single"/>
        </w:rPr>
        <w:t>safety agencies acquire AI surveillance</w:t>
      </w:r>
      <w:r w:rsidRPr="0099572E">
        <w:rPr>
          <w:u w:val="single"/>
        </w:rPr>
        <w:t xml:space="preserve"> software to complement their cameras</w:t>
      </w:r>
      <w:r w:rsidRPr="00267675">
        <w:rPr>
          <w:sz w:val="16"/>
        </w:rPr>
        <w:t xml:space="preserve">. The mere existence of such systems, </w:t>
      </w:r>
      <w:r w:rsidRPr="0099572E">
        <w:rPr>
          <w:u w:val="single"/>
        </w:rPr>
        <w:t xml:space="preserve">it seems, </w:t>
      </w:r>
      <w:r w:rsidRPr="00267675">
        <w:rPr>
          <w:highlight w:val="cyan"/>
          <w:u w:val="single"/>
        </w:rPr>
        <w:t>suppresses unrest</w:t>
      </w:r>
      <w:r w:rsidRPr="00267675">
        <w:rPr>
          <w:sz w:val="16"/>
        </w:rPr>
        <w:t>. This result could be at least partly attributable to an unfortunate reality: Public security agencies often misrepresent the systems as being more powerful than they are, according to Steven Feldstein, a senior fellow at the Carnegie Endowment for International Peace in the Democracy, Conflict, and Governance Program who interviewed personnel at public security agencies worldwide.</w:t>
      </w:r>
    </w:p>
    <w:p w14:paraId="25D68F84" w14:textId="786D70B6" w:rsidR="003D5E39" w:rsidRPr="00267675" w:rsidRDefault="003D5E39" w:rsidP="003D5E39">
      <w:pPr>
        <w:rPr>
          <w:sz w:val="16"/>
        </w:rPr>
      </w:pPr>
      <w:r w:rsidRPr="00267675">
        <w:rPr>
          <w:sz w:val="16"/>
        </w:rPr>
        <w:t xml:space="preserve">The relationship between acquisition of AI-driven surveillance systems and domestic unrest can be seen as a chicken-and-egg situation. </w:t>
      </w:r>
      <w:r w:rsidRPr="00267675">
        <w:rPr>
          <w:highlight w:val="cyan"/>
          <w:u w:val="single"/>
        </w:rPr>
        <w:t>Countries</w:t>
      </w:r>
      <w:r w:rsidRPr="0099572E">
        <w:rPr>
          <w:u w:val="single"/>
        </w:rPr>
        <w:t xml:space="preserve"> are </w:t>
      </w:r>
      <w:r w:rsidRPr="00267675">
        <w:rPr>
          <w:highlight w:val="cyan"/>
          <w:u w:val="single"/>
        </w:rPr>
        <w:t>more likely to buy surveillance AI after</w:t>
      </w:r>
      <w:r w:rsidRPr="0099572E">
        <w:rPr>
          <w:u w:val="single"/>
        </w:rPr>
        <w:t xml:space="preserve"> periods of </w:t>
      </w:r>
      <w:r w:rsidRPr="00267675">
        <w:rPr>
          <w:highlight w:val="cyan"/>
          <w:u w:val="single"/>
        </w:rPr>
        <w:t>domestic unrest</w:t>
      </w:r>
      <w:r w:rsidRPr="0099572E">
        <w:rPr>
          <w:u w:val="single"/>
        </w:rPr>
        <w:t>.</w:t>
      </w:r>
      <w:r w:rsidRPr="00267675">
        <w:rPr>
          <w:sz w:val="16"/>
        </w:rPr>
        <w:t xml:space="preserve"> Unsurprisingly, </w:t>
      </w:r>
      <w:r w:rsidRPr="0099572E">
        <w:rPr>
          <w:u w:val="single"/>
        </w:rPr>
        <w:t xml:space="preserve">countries </w:t>
      </w:r>
      <w:r w:rsidRPr="00267675">
        <w:rPr>
          <w:highlight w:val="cyan"/>
          <w:u w:val="single"/>
        </w:rPr>
        <w:t>also appear more likely to import</w:t>
      </w:r>
      <w:r w:rsidRPr="0099572E">
        <w:rPr>
          <w:u w:val="single"/>
        </w:rPr>
        <w:t xml:space="preserve"> such </w:t>
      </w:r>
      <w:r w:rsidRPr="00267675">
        <w:rPr>
          <w:highlight w:val="cyan"/>
          <w:u w:val="single"/>
        </w:rPr>
        <w:t>software when</w:t>
      </w:r>
      <w:r w:rsidRPr="0099572E">
        <w:rPr>
          <w:u w:val="single"/>
        </w:rPr>
        <w:t xml:space="preserve"> their </w:t>
      </w:r>
      <w:r w:rsidRPr="00267675">
        <w:rPr>
          <w:highlight w:val="cyan"/>
          <w:u w:val="single"/>
        </w:rPr>
        <w:t>democratic institutions or civil</w:t>
      </w:r>
      <w:r w:rsidRPr="0099572E">
        <w:rPr>
          <w:u w:val="single"/>
        </w:rPr>
        <w:t xml:space="preserve"> </w:t>
      </w:r>
      <w:r w:rsidRPr="00267675">
        <w:rPr>
          <w:highlight w:val="cyan"/>
          <w:u w:val="single"/>
        </w:rPr>
        <w:t>liberties have eroded</w:t>
      </w:r>
      <w:r w:rsidRPr="00267675">
        <w:rPr>
          <w:sz w:val="16"/>
        </w:rPr>
        <w:t>. Whether the erosion of democracy happens faster because of the procurement or eroding democracy made leaders want the AI systems in the first place is unclear, based on statistical data on AI surveillance alone.</w:t>
      </w:r>
    </w:p>
    <w:p w14:paraId="187149E6" w14:textId="1989DDBF" w:rsidR="003D5E39" w:rsidRPr="00267675" w:rsidRDefault="003D5E39" w:rsidP="003D5E39">
      <w:pPr>
        <w:rPr>
          <w:sz w:val="16"/>
        </w:rPr>
      </w:pPr>
      <w:r w:rsidRPr="00267675">
        <w:rPr>
          <w:sz w:val="16"/>
        </w:rPr>
        <w:t xml:space="preserve">Mature democracies did not experience democratic erosion </w:t>
      </w:r>
      <w:r w:rsidRPr="00267675">
        <w:rPr>
          <w:highlight w:val="cyan"/>
          <w:u w:val="single"/>
        </w:rPr>
        <w:t>when importing surveillance</w:t>
      </w:r>
      <w:r w:rsidRPr="0099572E">
        <w:rPr>
          <w:u w:val="single"/>
        </w:rPr>
        <w:t xml:space="preserve"> AI software</w:t>
      </w:r>
      <w:r w:rsidRPr="00267675">
        <w:rPr>
          <w:sz w:val="16"/>
        </w:rPr>
        <w:t xml:space="preserve">, even from China, a problematic player in this arena, according to </w:t>
      </w:r>
      <w:proofErr w:type="spellStart"/>
      <w:r w:rsidRPr="00267675">
        <w:rPr>
          <w:sz w:val="16"/>
        </w:rPr>
        <w:t>Beraja’s</w:t>
      </w:r>
      <w:proofErr w:type="spellEnd"/>
      <w:r w:rsidRPr="00267675">
        <w:rPr>
          <w:sz w:val="16"/>
        </w:rPr>
        <w:t xml:space="preserve"> data. But </w:t>
      </w:r>
      <w:r w:rsidRPr="00267675">
        <w:rPr>
          <w:highlight w:val="cyan"/>
          <w:u w:val="single"/>
        </w:rPr>
        <w:t>weak democracies exhibited backsliding</w:t>
      </w:r>
      <w:r w:rsidRPr="00267675">
        <w:rPr>
          <w:sz w:val="16"/>
        </w:rPr>
        <w:t>—a dismantling of democratic institutions and movement toward autocracy—regardless of whether the surveillance technology originated from China or the United States, which is more stringent about its exports.</w:t>
      </w:r>
    </w:p>
    <w:p w14:paraId="49EDAC19" w14:textId="590CA3F4" w:rsidR="003D5E39" w:rsidRPr="00267675" w:rsidRDefault="003D5E39" w:rsidP="003D5E39">
      <w:pPr>
        <w:rPr>
          <w:sz w:val="16"/>
        </w:rPr>
      </w:pPr>
      <w:r w:rsidRPr="00267675">
        <w:rPr>
          <w:sz w:val="16"/>
        </w:rPr>
        <w:t xml:space="preserve">China, the predominant provider of AI-powered surveillance systems, exhibits a significant bias in exporting these technologies to autocratic regimes—a trend not observed with other frontier technologies like wind turbines. The United States also exports surveillance AI to less-free nations, </w:t>
      </w:r>
      <w:proofErr w:type="gramStart"/>
      <w:r w:rsidRPr="00267675">
        <w:rPr>
          <w:sz w:val="16"/>
        </w:rPr>
        <w:t>but,</w:t>
      </w:r>
      <w:proofErr w:type="gramEnd"/>
      <w:r w:rsidRPr="00267675">
        <w:rPr>
          <w:sz w:val="16"/>
        </w:rPr>
        <w:t xml:space="preserve"> </w:t>
      </w:r>
      <w:proofErr w:type="spellStart"/>
      <w:r w:rsidRPr="00267675">
        <w:rPr>
          <w:sz w:val="16"/>
        </w:rPr>
        <w:t>Beraja</w:t>
      </w:r>
      <w:proofErr w:type="spellEnd"/>
      <w:r w:rsidRPr="00267675">
        <w:rPr>
          <w:sz w:val="16"/>
        </w:rPr>
        <w:t xml:space="preserve"> notes, it lacks China’s systemic tilt toward autocracies.</w:t>
      </w:r>
    </w:p>
    <w:p w14:paraId="4078FB39" w14:textId="54FAB0FD" w:rsidR="003D5E39" w:rsidRPr="00267675" w:rsidRDefault="003D5E39" w:rsidP="003D5E39">
      <w:pPr>
        <w:rPr>
          <w:sz w:val="16"/>
        </w:rPr>
      </w:pPr>
      <w:r w:rsidRPr="00267675">
        <w:rPr>
          <w:sz w:val="16"/>
        </w:rPr>
        <w:t>China’s export agenda. There are two main drivers for China’s exports of surveillance tech: autocracies’ higher demand for control tools and their stronger trade links with Beijing. Moreover, China-based firms have extensive experience tailoring products for repressive purposes, and autocratic governments may trust China more with their data than the United States. While the United States may restrict such sales, China possibly perceives these exports as beneficial, aligning with its 2015 Digital Silk Road initiative aimed at expanding global digital infrastructure.</w:t>
      </w:r>
    </w:p>
    <w:p w14:paraId="53789A20" w14:textId="3064C296" w:rsidR="003D5E39" w:rsidRPr="00267675" w:rsidRDefault="003D5E39" w:rsidP="003D5E39">
      <w:pPr>
        <w:rPr>
          <w:sz w:val="16"/>
        </w:rPr>
      </w:pPr>
      <w:r w:rsidRPr="00267675">
        <w:rPr>
          <w:highlight w:val="cyan"/>
          <w:u w:val="single"/>
        </w:rPr>
        <w:lastRenderedPageBreak/>
        <w:t>More than a third of humanity</w:t>
      </w:r>
      <w:r w:rsidRPr="0099572E">
        <w:rPr>
          <w:u w:val="single"/>
        </w:rPr>
        <w:t xml:space="preserve"> already </w:t>
      </w:r>
      <w:r w:rsidRPr="00267675">
        <w:rPr>
          <w:highlight w:val="cyan"/>
          <w:u w:val="single"/>
        </w:rPr>
        <w:t>lives under autocratic rule</w:t>
      </w:r>
      <w:r w:rsidRPr="00267675">
        <w:rPr>
          <w:sz w:val="16"/>
        </w:rPr>
        <w:t xml:space="preserve">, and the </w:t>
      </w:r>
      <w:r w:rsidRPr="0099572E">
        <w:rPr>
          <w:u w:val="single"/>
        </w:rPr>
        <w:t>erosion of fragile democracies that AI surveillance technology can abet</w:t>
      </w:r>
      <w:r w:rsidRPr="00267675">
        <w:rPr>
          <w:sz w:val="16"/>
        </w:rPr>
        <w:t xml:space="preserve"> is concerning. </w:t>
      </w:r>
      <w:r w:rsidRPr="00267675">
        <w:rPr>
          <w:highlight w:val="cyan"/>
          <w:u w:val="single"/>
        </w:rPr>
        <w:t>Gradual democratic backsliding</w:t>
      </w:r>
      <w:r w:rsidRPr="00267675">
        <w:rPr>
          <w:sz w:val="16"/>
        </w:rPr>
        <w:t xml:space="preserve"> is </w:t>
      </w:r>
      <w:r w:rsidRPr="0099572E">
        <w:rPr>
          <w:u w:val="single"/>
        </w:rPr>
        <w:t>one of the most c</w:t>
      </w:r>
      <w:r w:rsidRPr="00267675">
        <w:rPr>
          <w:highlight w:val="cyan"/>
          <w:u w:val="single"/>
        </w:rPr>
        <w:t>ommon route</w:t>
      </w:r>
      <w:r w:rsidRPr="0099572E">
        <w:rPr>
          <w:u w:val="single"/>
        </w:rPr>
        <w:t xml:space="preserve">s </w:t>
      </w:r>
      <w:r w:rsidRPr="00267675">
        <w:rPr>
          <w:highlight w:val="cyan"/>
          <w:u w:val="single"/>
        </w:rPr>
        <w:t>to authoritarianism</w:t>
      </w:r>
      <w:r w:rsidRPr="00267675">
        <w:rPr>
          <w:sz w:val="16"/>
        </w:rPr>
        <w:t>. The Chinese digital communications technology conglomerate Huawei installs surveillance software via “safe city” agreements around the world. Between 2009 and 2018, more than 70 percent of those agreements involved countries with an average rating of “partly free” or “not free,” as judged by Freedom House, a US-based non-profit advocacy group. “Partly free” or “not free” countries had lower scores of political rights or civil liberties than “free” countries.</w:t>
      </w:r>
    </w:p>
    <w:p w14:paraId="364D1995" w14:textId="0B1A62DE" w:rsidR="003D5E39" w:rsidRPr="003D5E39" w:rsidRDefault="003D5E39" w:rsidP="003D5E39">
      <w:pPr>
        <w:rPr>
          <w:sz w:val="16"/>
        </w:rPr>
      </w:pPr>
      <w:r w:rsidRPr="00267675">
        <w:rPr>
          <w:sz w:val="16"/>
        </w:rPr>
        <w:t>Historically, integrating countries into the global economy has been widely seen as nudging them toward democracy. China’s surveillance tech exports appear to work against that theory. Compounding the global risks those exports pose, Chinese research is focused on accelerating AI capabilities for surveillance tasks. These include crowd analysis, re-identification—which allows AI to track individuals across different camera views—and face spoof detection, which helps distinguish real faces from fake ones (such as photos or masks). Research on these capabilities grew more than 30 percent from 2015 to 2019, according to research by Georgetown University’s Center for Security and Emerging Technology. China accounted for 56 percent of person re-identification research alone. Left unchecked, this research trajectory could deepen the societal harms of surveillance technology. “The incentives driving research guide where you get innovation,” Feldstein said.</w:t>
      </w:r>
    </w:p>
    <w:p w14:paraId="124416FE" w14:textId="752669D4" w:rsidR="00CB30A6" w:rsidRDefault="00CB30A6" w:rsidP="00ED0E82">
      <w:pPr>
        <w:pStyle w:val="Heading3"/>
      </w:pPr>
      <w:proofErr w:type="spellStart"/>
      <w:r>
        <w:lastRenderedPageBreak/>
        <w:t>Survaillence</w:t>
      </w:r>
      <w:proofErr w:type="spellEnd"/>
    </w:p>
    <w:p w14:paraId="37B79B70" w14:textId="12BB8F97" w:rsidR="00CB30A6" w:rsidRDefault="00CB30A6" w:rsidP="00CB30A6">
      <w:pPr>
        <w:pStyle w:val="Heading4"/>
        <w:rPr>
          <w:rFonts w:ascii="Arial" w:eastAsia="Arial" w:hAnsi="Arial" w:cs="Arial"/>
          <w:b w:val="0"/>
          <w:color w:val="000000"/>
        </w:rPr>
      </w:pPr>
      <w:r>
        <w:rPr>
          <w:rFonts w:ascii="Arial" w:eastAsia="Arial" w:hAnsi="Arial" w:cs="Arial"/>
          <w:color w:val="000000"/>
        </w:rPr>
        <w:t>AI guarantees fraud in all facets of life.</w:t>
      </w:r>
    </w:p>
    <w:p w14:paraId="19D2E0AC" w14:textId="28183CB5" w:rsidR="00CB30A6" w:rsidRPr="00CB30A6" w:rsidRDefault="00CB30A6" w:rsidP="00CB30A6">
      <w:r w:rsidRPr="00CB30A6">
        <w:rPr>
          <w:rStyle w:val="Style13ptBold"/>
        </w:rPr>
        <w:t>Vats’ 24</w:t>
      </w:r>
      <w:r w:rsidRPr="00CB30A6">
        <w:t xml:space="preserve"> (He mainly focuses on the market, businesses. “The Ethics of AI in Monitoring and Surveillance”, 1-1-2024, </w:t>
      </w:r>
      <w:proofErr w:type="spellStart"/>
      <w:r w:rsidRPr="00CB30A6">
        <w:t>NICEActimize</w:t>
      </w:r>
      <w:proofErr w:type="spellEnd"/>
      <w:r w:rsidRPr="00CB30A6">
        <w:t>, https://www.niceactimize.com/blog/fmc-the-ethics-of-ai-in-monitoring-and-surveillance/)</w:t>
      </w:r>
      <w:r w:rsidRPr="00CB30A6">
        <w:t xml:space="preserve"> </w:t>
      </w:r>
      <w:r w:rsidRPr="00CB30A6">
        <w:t>(PW)</w:t>
      </w:r>
    </w:p>
    <w:p w14:paraId="4A01D6D0" w14:textId="77777777" w:rsidR="00CB30A6" w:rsidRDefault="00CB30A6" w:rsidP="00CB30A6">
      <w:pPr>
        <w:shd w:val="clear" w:color="auto" w:fill="FFFFFF"/>
        <w:spacing w:before="680" w:after="620" w:line="324" w:lineRule="auto"/>
        <w:rPr>
          <w:rFonts w:ascii="Arial" w:eastAsia="Arial" w:hAnsi="Arial" w:cs="Arial"/>
          <w:highlight w:val="white"/>
        </w:rPr>
      </w:pPr>
      <w:r>
        <w:rPr>
          <w:rFonts w:ascii="Arial" w:eastAsia="Arial" w:hAnsi="Arial" w:cs="Arial"/>
          <w:highlight w:val="white"/>
          <w:u w:val="single"/>
        </w:rPr>
        <w:t>AI</w:t>
      </w:r>
      <w:r>
        <w:rPr>
          <w:rFonts w:ascii="Arial" w:eastAsia="Arial" w:hAnsi="Arial" w:cs="Arial"/>
          <w:highlight w:val="yellow"/>
          <w:u w:val="single"/>
        </w:rPr>
        <w:t xml:space="preserve"> reflects the motives</w:t>
      </w:r>
      <w:r>
        <w:rPr>
          <w:rFonts w:ascii="Arial" w:eastAsia="Arial" w:hAnsi="Arial" w:cs="Arial"/>
          <w:highlight w:val="white"/>
          <w:u w:val="single"/>
        </w:rPr>
        <w:t xml:space="preserve"> and opinions of the person or people using the technology. </w:t>
      </w:r>
      <w:r>
        <w:rPr>
          <w:rFonts w:eastAsia="Calibri"/>
          <w:b/>
          <w:highlight w:val="white"/>
          <w:u w:val="single"/>
        </w:rPr>
        <w:t>Bad actors can use the technology to</w:t>
      </w:r>
      <w:r>
        <w:rPr>
          <w:rFonts w:eastAsia="Calibri"/>
          <w:b/>
          <w:highlight w:val="yellow"/>
          <w:u w:val="single"/>
        </w:rPr>
        <w:t xml:space="preserve"> intentionally deceive, manipulate, or harm others</w:t>
      </w:r>
      <w:r>
        <w:rPr>
          <w:rFonts w:eastAsia="Calibri"/>
          <w:b/>
          <w:highlight w:val="white"/>
          <w:u w:val="single"/>
        </w:rPr>
        <w:t xml:space="preserve">. </w:t>
      </w:r>
      <w:r>
        <w:rPr>
          <w:rFonts w:ascii="Arial" w:eastAsia="Arial" w:hAnsi="Arial" w:cs="Arial"/>
          <w:highlight w:val="white"/>
        </w:rPr>
        <w:t xml:space="preserve">Users with good intentions can unknowingly do the same, because </w:t>
      </w:r>
      <w:r>
        <w:rPr>
          <w:rFonts w:eastAsia="Calibri"/>
          <w:b/>
          <w:highlight w:val="white"/>
          <w:u w:val="single"/>
        </w:rPr>
        <w:t>we all have unconscious bias, and AI absorbs those biases during its training.</w:t>
      </w:r>
      <w:r>
        <w:rPr>
          <w:rFonts w:ascii="Arial" w:eastAsia="Arial" w:hAnsi="Arial" w:cs="Arial"/>
          <w:highlight w:val="white"/>
          <w:u w:val="single"/>
        </w:rPr>
        <w:t xml:space="preserve"> Following are a handful of situations that show how AI can be harmful and affirm the need for governance.</w:t>
      </w:r>
    </w:p>
    <w:p w14:paraId="439AC979" w14:textId="77777777" w:rsidR="00CB30A6" w:rsidRDefault="00CB30A6" w:rsidP="00CB30A6">
      <w:pPr>
        <w:shd w:val="clear" w:color="auto" w:fill="FFFFFF"/>
        <w:spacing w:before="680" w:after="620" w:line="324" w:lineRule="auto"/>
        <w:rPr>
          <w:rFonts w:ascii="Arial" w:eastAsia="Arial" w:hAnsi="Arial" w:cs="Arial"/>
          <w:highlight w:val="white"/>
        </w:rPr>
      </w:pPr>
      <w:r>
        <w:rPr>
          <w:rFonts w:eastAsia="Calibri"/>
          <w:b/>
          <w:highlight w:val="yellow"/>
          <w:u w:val="single"/>
        </w:rPr>
        <w:t xml:space="preserve">AI can be used to create convincing deepfakes, </w:t>
      </w:r>
      <w:r>
        <w:rPr>
          <w:rFonts w:eastAsia="Calibri"/>
          <w:b/>
          <w:highlight w:val="white"/>
          <w:u w:val="single"/>
        </w:rPr>
        <w:t>which are doctored images, audio, or video that look and sound real</w:t>
      </w:r>
      <w:r>
        <w:rPr>
          <w:rFonts w:ascii="Arial" w:eastAsia="Arial" w:hAnsi="Arial" w:cs="Arial"/>
          <w:highlight w:val="white"/>
        </w:rPr>
        <w:t>. These</w:t>
      </w:r>
      <w:r>
        <w:rPr>
          <w:rFonts w:eastAsia="Calibri"/>
          <w:b/>
          <w:highlight w:val="yellow"/>
          <w:u w:val="single"/>
        </w:rPr>
        <w:t xml:space="preserve"> fake media are then used to spread misinfo</w:t>
      </w:r>
      <w:r>
        <w:rPr>
          <w:rFonts w:eastAsia="Calibri"/>
          <w:b/>
          <w:highlight w:val="white"/>
          <w:u w:val="single"/>
        </w:rPr>
        <w:t xml:space="preserve">rmation, typically to manipulate or trick people </w:t>
      </w:r>
      <w:r>
        <w:rPr>
          <w:rFonts w:ascii="Arial" w:eastAsia="Arial" w:hAnsi="Arial" w:cs="Arial"/>
          <w:highlight w:val="white"/>
        </w:rPr>
        <w:t>into certain beliefs or behaviors.</w:t>
      </w:r>
    </w:p>
    <w:p w14:paraId="242FED9E" w14:textId="77777777" w:rsidR="00CB30A6" w:rsidRDefault="00CB30A6" w:rsidP="00CB30A6">
      <w:pPr>
        <w:shd w:val="clear" w:color="auto" w:fill="FFFFFF"/>
        <w:spacing w:before="680" w:after="620" w:line="324" w:lineRule="auto"/>
        <w:rPr>
          <w:rFonts w:ascii="Arial" w:eastAsia="Arial" w:hAnsi="Arial" w:cs="Arial"/>
          <w:highlight w:val="white"/>
        </w:rPr>
      </w:pPr>
      <w:r>
        <w:rPr>
          <w:rFonts w:eastAsia="Calibri"/>
          <w:b/>
          <w:highlight w:val="yellow"/>
          <w:u w:val="single"/>
        </w:rPr>
        <w:t>Cyber attack</w:t>
      </w:r>
      <w:r>
        <w:rPr>
          <w:rFonts w:eastAsia="Calibri"/>
          <w:b/>
          <w:highlight w:val="white"/>
          <w:u w:val="single"/>
        </w:rPr>
        <w:t xml:space="preserve">ers are increasingly using AI tools to make their </w:t>
      </w:r>
      <w:r>
        <w:rPr>
          <w:rFonts w:eastAsia="Calibri"/>
          <w:b/>
          <w:highlight w:val="yellow"/>
          <w:u w:val="single"/>
        </w:rPr>
        <w:t>attacks smarter and more automatic.</w:t>
      </w:r>
      <w:r>
        <w:rPr>
          <w:rFonts w:ascii="Arial" w:eastAsia="Arial" w:hAnsi="Arial" w:cs="Arial"/>
          <w:highlight w:val="white"/>
          <w:u w:val="single"/>
        </w:rPr>
        <w:t xml:space="preserve"> Things like data poisoning, or reverse engineering have been used to carry out targeted cyber-attacks.</w:t>
      </w:r>
      <w:r>
        <w:rPr>
          <w:rFonts w:ascii="Arial" w:eastAsia="Arial" w:hAnsi="Arial" w:cs="Arial"/>
          <w:highlight w:val="white"/>
        </w:rPr>
        <w:t xml:space="preserve"> For example, an attacker might use a chatbot to </w:t>
      </w:r>
      <w:r>
        <w:rPr>
          <w:rFonts w:eastAsia="Calibri"/>
          <w:b/>
          <w:highlight w:val="white"/>
          <w:u w:val="single"/>
        </w:rPr>
        <w:t>write fake messages that look real and don’t have obvious mistakes like spelling errors to trick people.</w:t>
      </w:r>
    </w:p>
    <w:p w14:paraId="5DBB84E3" w14:textId="77777777" w:rsidR="00CB30A6" w:rsidRDefault="00CB30A6" w:rsidP="00CB30A6">
      <w:pPr>
        <w:shd w:val="clear" w:color="auto" w:fill="FFFFFF"/>
        <w:spacing w:before="680" w:after="620" w:line="324" w:lineRule="auto"/>
        <w:rPr>
          <w:rFonts w:ascii="Arial" w:eastAsia="Arial" w:hAnsi="Arial" w:cs="Arial"/>
          <w:highlight w:val="white"/>
        </w:rPr>
      </w:pPr>
      <w:r>
        <w:rPr>
          <w:rFonts w:ascii="Arial" w:eastAsia="Arial" w:hAnsi="Arial" w:cs="Arial"/>
          <w:highlight w:val="yellow"/>
          <w:u w:val="single"/>
        </w:rPr>
        <w:t xml:space="preserve">AI models have generated discriminatory outcomes </w:t>
      </w:r>
      <w:r>
        <w:rPr>
          <w:rFonts w:ascii="Arial" w:eastAsia="Arial" w:hAnsi="Arial" w:cs="Arial"/>
          <w:u w:val="single"/>
        </w:rPr>
        <w:t>against certain people</w:t>
      </w:r>
      <w:r>
        <w:rPr>
          <w:rFonts w:ascii="Arial" w:eastAsia="Arial" w:hAnsi="Arial" w:cs="Arial"/>
          <w:highlight w:val="white"/>
          <w:u w:val="single"/>
        </w:rPr>
        <w:t>/groups of people in the past. One of the common examples in the lending domain is an AI-based credit scoring model to approve or reject loans.</w:t>
      </w:r>
      <w:r>
        <w:rPr>
          <w:rFonts w:ascii="Arial" w:eastAsia="Arial" w:hAnsi="Arial" w:cs="Arial"/>
          <w:highlight w:val="white"/>
        </w:rPr>
        <w:t xml:space="preserve"> In one such scenario, </w:t>
      </w:r>
      <w:r>
        <w:rPr>
          <w:rFonts w:eastAsia="Calibri"/>
          <w:b/>
          <w:highlight w:val="white"/>
          <w:u w:val="single"/>
        </w:rPr>
        <w:t>African American and Hispanic people got fewer loans than white people.</w:t>
      </w:r>
      <w:r>
        <w:rPr>
          <w:rFonts w:ascii="Arial" w:eastAsia="Arial" w:hAnsi="Arial" w:cs="Arial"/>
          <w:highlight w:val="white"/>
        </w:rPr>
        <w:t xml:space="preserve"> This happened because the</w:t>
      </w:r>
      <w:r>
        <w:rPr>
          <w:rFonts w:ascii="Arial" w:eastAsia="Arial" w:hAnsi="Arial" w:cs="Arial"/>
          <w:highlight w:val="yellow"/>
        </w:rPr>
        <w:t xml:space="preserve"> </w:t>
      </w:r>
      <w:r>
        <w:rPr>
          <w:rFonts w:ascii="Arial" w:eastAsia="Arial" w:hAnsi="Arial" w:cs="Arial"/>
          <w:highlight w:val="yellow"/>
          <w:u w:val="single"/>
        </w:rPr>
        <w:t>data used to make lending decisions had unfair biases.</w:t>
      </w:r>
      <w:r>
        <w:rPr>
          <w:rFonts w:ascii="Arial" w:eastAsia="Arial" w:hAnsi="Arial" w:cs="Arial"/>
          <w:highlight w:val="white"/>
          <w:u w:val="single"/>
        </w:rPr>
        <w:t xml:space="preserve"> </w:t>
      </w:r>
      <w:r>
        <w:rPr>
          <w:rFonts w:ascii="Arial" w:eastAsia="Arial" w:hAnsi="Arial" w:cs="Arial"/>
          <w:highlight w:val="white"/>
        </w:rPr>
        <w:t xml:space="preserve">To make things better, </w:t>
      </w:r>
      <w:r>
        <w:rPr>
          <w:rFonts w:ascii="Arial" w:eastAsia="Arial" w:hAnsi="Arial" w:cs="Arial"/>
          <w:highlight w:val="white"/>
          <w:u w:val="single"/>
        </w:rPr>
        <w:t>we need to use more diverse data and the efficient use of fairness techniques to make the data usable.</w:t>
      </w:r>
    </w:p>
    <w:p w14:paraId="7DE5E508" w14:textId="77777777" w:rsidR="00CB30A6" w:rsidRDefault="00CB30A6" w:rsidP="00CB30A6">
      <w:pPr>
        <w:shd w:val="clear" w:color="auto" w:fill="FFFFFF"/>
        <w:spacing w:before="680" w:after="620" w:line="324" w:lineRule="auto"/>
        <w:rPr>
          <w:rFonts w:ascii="Arial" w:eastAsia="Arial" w:hAnsi="Arial" w:cs="Arial"/>
        </w:rPr>
      </w:pPr>
      <w:r>
        <w:rPr>
          <w:rFonts w:eastAsia="Calibri"/>
          <w:b/>
          <w:highlight w:val="white"/>
          <w:u w:val="single"/>
        </w:rPr>
        <w:t xml:space="preserve"> Bad actors are increasingly using</w:t>
      </w:r>
      <w:r>
        <w:rPr>
          <w:rFonts w:eastAsia="Calibri"/>
          <w:b/>
          <w:highlight w:val="yellow"/>
          <w:u w:val="single"/>
        </w:rPr>
        <w:t xml:space="preserve"> AI-based techniques to carry out financial fraud</w:t>
      </w:r>
      <w:r>
        <w:rPr>
          <w:rFonts w:eastAsia="Calibri"/>
          <w:b/>
          <w:highlight w:val="white"/>
          <w:u w:val="single"/>
        </w:rPr>
        <w:t xml:space="preserve"> that results in financial losses for investors and loss of trust in financial institutions. </w:t>
      </w:r>
      <w:r>
        <w:rPr>
          <w:rFonts w:ascii="Arial" w:eastAsia="Arial" w:hAnsi="Arial" w:cs="Arial"/>
          <w:highlight w:val="white"/>
        </w:rPr>
        <w:t>One common example is</w:t>
      </w:r>
      <w:r>
        <w:rPr>
          <w:rFonts w:ascii="Arial" w:eastAsia="Arial" w:hAnsi="Arial" w:cs="Arial"/>
          <w:highlight w:val="yellow"/>
        </w:rPr>
        <w:t xml:space="preserve"> the use of fake news </w:t>
      </w:r>
      <w:r>
        <w:rPr>
          <w:rFonts w:ascii="Arial" w:eastAsia="Arial" w:hAnsi="Arial" w:cs="Arial"/>
          <w:highlight w:val="white"/>
        </w:rPr>
        <w:t>and sentiment (both positive and negative)</w:t>
      </w:r>
      <w:r>
        <w:rPr>
          <w:rFonts w:ascii="Arial" w:eastAsia="Arial" w:hAnsi="Arial" w:cs="Arial"/>
          <w:highlight w:val="white"/>
          <w:u w:val="single"/>
        </w:rPr>
        <w:t xml:space="preserve"> </w:t>
      </w:r>
      <w:r>
        <w:rPr>
          <w:rFonts w:ascii="Arial" w:eastAsia="Arial" w:hAnsi="Arial" w:cs="Arial"/>
          <w:highlight w:val="yellow"/>
          <w:u w:val="single"/>
        </w:rPr>
        <w:t>t</w:t>
      </w:r>
      <w:r>
        <w:rPr>
          <w:highlight w:val="yellow"/>
          <w:u w:val="single"/>
        </w:rPr>
        <w:t xml:space="preserve">o influence the prices </w:t>
      </w:r>
      <w:r>
        <w:rPr>
          <w:u w:val="single"/>
        </w:rPr>
        <w:t>of specific stock</w:t>
      </w:r>
      <w:r>
        <w:rPr>
          <w:highlight w:val="yellow"/>
          <w:u w:val="single"/>
        </w:rPr>
        <w:t>s by creating inflated demand</w:t>
      </w:r>
      <w:r>
        <w:rPr>
          <w:u w:val="single"/>
        </w:rPr>
        <w:t xml:space="preserve">/supply to make a quick profit. </w:t>
      </w:r>
      <w:r>
        <w:rPr>
          <w:highlight w:val="white"/>
          <w:u w:val="single"/>
        </w:rPr>
        <w:t xml:space="preserve">This </w:t>
      </w:r>
      <w:r>
        <w:rPr>
          <w:highlight w:val="yellow"/>
          <w:u w:val="single"/>
        </w:rPr>
        <w:t>emphasizes</w:t>
      </w:r>
      <w:r>
        <w:rPr>
          <w:u w:val="single"/>
        </w:rPr>
        <w:t xml:space="preserve"> the need to have </w:t>
      </w:r>
      <w:r>
        <w:rPr>
          <w:u w:val="single"/>
        </w:rPr>
        <w:lastRenderedPageBreak/>
        <w:t>adequate</w:t>
      </w:r>
      <w:r>
        <w:rPr>
          <w:highlight w:val="yellow"/>
          <w:u w:val="single"/>
        </w:rPr>
        <w:t xml:space="preserve"> financial market surveillance </w:t>
      </w:r>
      <w:r>
        <w:rPr>
          <w:u w:val="single"/>
        </w:rPr>
        <w:t>tools</w:t>
      </w:r>
      <w:r>
        <w:rPr>
          <w:highlight w:val="yellow"/>
          <w:u w:val="single"/>
        </w:rPr>
        <w:t xml:space="preserve"> that</w:t>
      </w:r>
      <w:r>
        <w:rPr>
          <w:u w:val="single"/>
        </w:rPr>
        <w:t xml:space="preserve"> can </w:t>
      </w:r>
      <w:r>
        <w:rPr>
          <w:highlight w:val="yellow"/>
          <w:u w:val="single"/>
        </w:rPr>
        <w:t xml:space="preserve">monitor </w:t>
      </w:r>
      <w:r>
        <w:rPr>
          <w:u w:val="single"/>
        </w:rPr>
        <w:t>employees’ trading and communication</w:t>
      </w:r>
      <w:r>
        <w:rPr>
          <w:highlight w:val="yellow"/>
          <w:u w:val="single"/>
        </w:rPr>
        <w:t xml:space="preserve"> data to detect</w:t>
      </w:r>
      <w:r>
        <w:rPr>
          <w:u w:val="single"/>
        </w:rPr>
        <w:t xml:space="preserve"> unusual patterns and deviations before fraud happens.</w:t>
      </w:r>
    </w:p>
    <w:p w14:paraId="2C043024" w14:textId="7A7FAAC7" w:rsidR="00CB30A6" w:rsidRPr="00CB30A6" w:rsidRDefault="00CB30A6" w:rsidP="00CB30A6">
      <w:pPr>
        <w:shd w:val="clear" w:color="auto" w:fill="FFFFFF"/>
        <w:spacing w:before="680" w:after="620" w:line="324" w:lineRule="auto"/>
        <w:rPr>
          <w:rFonts w:ascii="Arial" w:eastAsia="Arial" w:hAnsi="Arial" w:cs="Arial"/>
          <w:sz w:val="20"/>
          <w:szCs w:val="20"/>
          <w:highlight w:val="white"/>
        </w:rPr>
      </w:pPr>
      <w:r>
        <w:rPr>
          <w:rFonts w:eastAsia="Calibri"/>
          <w:b/>
          <w:highlight w:val="yellow"/>
          <w:u w:val="single"/>
        </w:rPr>
        <w:t>Gov</w:t>
      </w:r>
      <w:r>
        <w:rPr>
          <w:rFonts w:eastAsia="Calibri"/>
          <w:b/>
          <w:highlight w:val="white"/>
          <w:u w:val="single"/>
        </w:rPr>
        <w:t>ernments</w:t>
      </w:r>
      <w:r>
        <w:rPr>
          <w:rFonts w:eastAsia="Calibri"/>
          <w:b/>
          <w:highlight w:val="yellow"/>
          <w:u w:val="single"/>
        </w:rPr>
        <w:t xml:space="preserve"> and org</w:t>
      </w:r>
      <w:r>
        <w:rPr>
          <w:rFonts w:eastAsia="Calibri"/>
          <w:b/>
          <w:highlight w:val="white"/>
          <w:u w:val="single"/>
        </w:rPr>
        <w:t xml:space="preserve">anizations </w:t>
      </w:r>
      <w:r>
        <w:rPr>
          <w:rFonts w:eastAsia="Calibri"/>
          <w:b/>
          <w:highlight w:val="yellow"/>
          <w:u w:val="single"/>
        </w:rPr>
        <w:t>are increasing the use of AI-powered surveillance tools</w:t>
      </w:r>
      <w:r>
        <w:rPr>
          <w:rFonts w:eastAsia="Calibri"/>
          <w:b/>
          <w:u w:val="single"/>
        </w:rPr>
        <w:t xml:space="preserve"> and techniques</w:t>
      </w:r>
      <w:r>
        <w:rPr>
          <w:rFonts w:eastAsia="Calibri"/>
          <w:b/>
          <w:highlight w:val="yellow"/>
          <w:u w:val="single"/>
        </w:rPr>
        <w:t xml:space="preserve"> to monitor people, raising questions about data privacy and security.</w:t>
      </w:r>
      <w:r>
        <w:rPr>
          <w:rFonts w:ascii="Arial" w:eastAsia="Arial" w:hAnsi="Arial" w:cs="Arial"/>
          <w:highlight w:val="white"/>
        </w:rPr>
        <w:t xml:space="preserve"> </w:t>
      </w:r>
      <w:r>
        <w:rPr>
          <w:rFonts w:ascii="Arial" w:eastAsia="Arial" w:hAnsi="Arial" w:cs="Arial"/>
          <w:sz w:val="20"/>
          <w:szCs w:val="20"/>
          <w:highlight w:val="white"/>
        </w:rPr>
        <w:t>People are worried about how their personal information is used and how much is being used.</w:t>
      </w:r>
    </w:p>
    <w:p w14:paraId="17571CD0" w14:textId="769A232B" w:rsidR="00ED0E82" w:rsidRDefault="00ED0E82" w:rsidP="00ED0E82">
      <w:pPr>
        <w:pStyle w:val="Heading3"/>
      </w:pPr>
      <w:r>
        <w:lastRenderedPageBreak/>
        <w:t>Democracy</w:t>
      </w:r>
      <w:r w:rsidR="00A64B29">
        <w:t>--MISC</w:t>
      </w:r>
    </w:p>
    <w:p w14:paraId="13C109B9" w14:textId="77777777" w:rsidR="00ED0E82" w:rsidRDefault="00ED0E82" w:rsidP="00ED0E82">
      <w:pPr>
        <w:pStyle w:val="Heading4"/>
      </w:pPr>
      <w:r>
        <w:t>AI collapses democracy</w:t>
      </w:r>
    </w:p>
    <w:p w14:paraId="6F9EBEDE" w14:textId="77777777" w:rsidR="00ED0E82" w:rsidRPr="0058329E" w:rsidRDefault="00ED0E82" w:rsidP="00ED0E82">
      <w:r>
        <w:rPr>
          <w:rStyle w:val="Style13ptBold"/>
        </w:rPr>
        <w:t xml:space="preserve">Kreps and </w:t>
      </w:r>
      <w:proofErr w:type="spellStart"/>
      <w:r>
        <w:rPr>
          <w:rStyle w:val="Style13ptBold"/>
        </w:rPr>
        <w:t>Kriner</w:t>
      </w:r>
      <w:proofErr w:type="spellEnd"/>
      <w:r>
        <w:rPr>
          <w:rStyle w:val="Style13ptBold"/>
        </w:rPr>
        <w:t xml:space="preserve"> 23 </w:t>
      </w:r>
      <w:r w:rsidRPr="0058329E">
        <w:t>(</w:t>
      </w:r>
      <w:r>
        <w:t xml:space="preserve">Sarah, senior reporter specialized in foreign policy, Douglas, Cornell University Director of the Institute of Politics and Global Affairs, </w:t>
      </w:r>
      <w:r w:rsidRPr="006C3B89">
        <w:t>"How generative AI impacts democratic engagement"</w:t>
      </w:r>
      <w:r>
        <w:t>, 21 March 23,</w:t>
      </w:r>
      <w:r w:rsidRPr="006C3B89">
        <w:t xml:space="preserve"> </w:t>
      </w:r>
      <w:r>
        <w:t xml:space="preserve">Brookings, </w:t>
      </w:r>
      <w:r w:rsidRPr="006C3B89">
        <w:t>https://www.brookings.edu/articles/how-generative-ai-impacts-democratic-engagement</w:t>
      </w:r>
      <w:r>
        <w:t>/)</w:t>
      </w:r>
    </w:p>
    <w:p w14:paraId="380D417C" w14:textId="2353D6C1" w:rsidR="00ED0E82" w:rsidRPr="0058329E" w:rsidRDefault="00ED0E82" w:rsidP="00ED0E82">
      <w:r w:rsidRPr="0058329E">
        <w:t xml:space="preserve">Yet </w:t>
      </w:r>
      <w:r w:rsidRPr="0058329E">
        <w:rPr>
          <w:highlight w:val="cyan"/>
          <w:u w:val="single"/>
        </w:rPr>
        <w:t>large language models</w:t>
      </w:r>
      <w:r w:rsidRPr="0058329E">
        <w:t xml:space="preserve"> may disrupt far more than just the economy. They also </w:t>
      </w:r>
      <w:r w:rsidRPr="0058329E">
        <w:rPr>
          <w:u w:val="single"/>
        </w:rPr>
        <w:t xml:space="preserve">appear poised to </w:t>
      </w:r>
      <w:r w:rsidRPr="0058329E">
        <w:rPr>
          <w:highlight w:val="cyan"/>
          <w:u w:val="single"/>
        </w:rPr>
        <w:t>challenge democracy too</w:t>
      </w:r>
      <w:r w:rsidRPr="0058329E">
        <w:t xml:space="preserve">. </w:t>
      </w:r>
      <w:r w:rsidRPr="0058329E">
        <w:rPr>
          <w:u w:val="single"/>
        </w:rPr>
        <w:t>At issue is not just the risk of </w:t>
      </w:r>
      <w:r>
        <w:rPr>
          <w:u w:val="single"/>
        </w:rPr>
        <w:t>automated misinformation campaigns,</w:t>
      </w:r>
      <w:r w:rsidRPr="0058329E">
        <w:t xml:space="preserve"> but the threat to traditional forms of democratic engagement. </w:t>
      </w:r>
      <w:r w:rsidRPr="0058329E">
        <w:rPr>
          <w:highlight w:val="cyan"/>
          <w:u w:val="single"/>
        </w:rPr>
        <w:t xml:space="preserve">Democracy depends </w:t>
      </w:r>
      <w:r w:rsidRPr="0058329E">
        <w:rPr>
          <w:u w:val="single"/>
        </w:rPr>
        <w:t xml:space="preserve">in part </w:t>
      </w:r>
      <w:r w:rsidRPr="0058329E">
        <w:rPr>
          <w:highlight w:val="cyan"/>
          <w:u w:val="single"/>
        </w:rPr>
        <w:t xml:space="preserve">on </w:t>
      </w:r>
      <w:r w:rsidRPr="0058329E">
        <w:rPr>
          <w:u w:val="single"/>
        </w:rPr>
        <w:t xml:space="preserve">how responsive those who govern are to the preferences of the governed: from </w:t>
      </w:r>
      <w:r w:rsidRPr="0058329E">
        <w:rPr>
          <w:highlight w:val="cyan"/>
          <w:u w:val="single"/>
        </w:rPr>
        <w:t>public comments on proposed agency rules</w:t>
      </w:r>
      <w:r w:rsidRPr="0058329E">
        <w:rPr>
          <w:highlight w:val="cyan"/>
        </w:rPr>
        <w:t xml:space="preserve"> </w:t>
      </w:r>
      <w:r w:rsidRPr="0058329E">
        <w:t xml:space="preserve">(“submit your comments </w:t>
      </w:r>
      <w:r w:rsidRPr="0058329E">
        <w:rPr>
          <w:highlight w:val="cyan"/>
          <w:u w:val="single"/>
        </w:rPr>
        <w:t>and</w:t>
      </w:r>
      <w:r w:rsidRPr="0058329E">
        <w:t xml:space="preserve"> let your voice be heard,” exhorts regulations.gov) to legislators’ refashioned electronic </w:t>
      </w:r>
      <w:proofErr w:type="gramStart"/>
      <w:r w:rsidRPr="0058329E">
        <w:t>mail boxes</w:t>
      </w:r>
      <w:proofErr w:type="gramEnd"/>
      <w:r w:rsidRPr="0058329E">
        <w:t>, citizens have long offered feedback to policymakers via the written word. By making it trivial to produce large quantities of credible text, language models threaten to weaken the signal those words provide. As the New Yorker recently </w:t>
      </w:r>
      <w:r w:rsidRPr="00A64B29">
        <w:t>observed</w:t>
      </w:r>
      <w:r w:rsidRPr="0058329E">
        <w:t xml:space="preserve">, </w:t>
      </w:r>
      <w:proofErr w:type="spellStart"/>
      <w:r w:rsidRPr="0058329E">
        <w:t>ChatGPT</w:t>
      </w:r>
      <w:proofErr w:type="spellEnd"/>
      <w:r w:rsidRPr="0058329E">
        <w:t xml:space="preserve"> “</w:t>
      </w:r>
      <w:r w:rsidRPr="0058329E">
        <w:rPr>
          <w:highlight w:val="cyan"/>
          <w:u w:val="single"/>
        </w:rPr>
        <w:t>will strain a political system in peril</w:t>
      </w:r>
      <w:r w:rsidRPr="0058329E">
        <w:t>.”</w:t>
      </w:r>
    </w:p>
    <w:p w14:paraId="6F960F08" w14:textId="77777777" w:rsidR="00ED0E82" w:rsidRPr="0058329E" w:rsidRDefault="00ED0E82" w:rsidP="00ED0E82">
      <w:r w:rsidRPr="0058329E">
        <w:t xml:space="preserve">The threat is far from an idle one. In 2017, </w:t>
      </w:r>
      <w:r w:rsidRPr="0058329E">
        <w:rPr>
          <w:u w:val="single"/>
        </w:rPr>
        <w:t>the</w:t>
      </w:r>
      <w:r w:rsidRPr="0058329E">
        <w:t xml:space="preserve"> Federal Communications Commission (</w:t>
      </w:r>
      <w:r w:rsidRPr="0058329E">
        <w:rPr>
          <w:highlight w:val="cyan"/>
          <w:u w:val="single"/>
        </w:rPr>
        <w:t>FCC</w:t>
      </w:r>
      <w:r w:rsidRPr="0058329E">
        <w:t>) </w:t>
      </w:r>
      <w:r w:rsidRPr="0058329E">
        <w:rPr>
          <w:highlight w:val="cyan"/>
          <w:u w:val="single"/>
        </w:rPr>
        <w:t>invited</w:t>
      </w:r>
      <w:r w:rsidRPr="0058329E">
        <w:rPr>
          <w:highlight w:val="cyan"/>
        </w:rPr>
        <w:t> </w:t>
      </w:r>
      <w:r w:rsidRPr="0058329E">
        <w:rPr>
          <w:highlight w:val="cyan"/>
          <w:u w:val="single"/>
        </w:rPr>
        <w:t>public</w:t>
      </w:r>
      <w:r w:rsidRPr="0058329E">
        <w:rPr>
          <w:highlight w:val="cyan"/>
        </w:rPr>
        <w:t xml:space="preserve"> </w:t>
      </w:r>
      <w:r w:rsidRPr="0058329E">
        <w:rPr>
          <w:highlight w:val="cyan"/>
          <w:u w:val="single"/>
        </w:rPr>
        <w:t>commentary</w:t>
      </w:r>
      <w:r w:rsidRPr="0058329E">
        <w:rPr>
          <w:highlight w:val="cyan"/>
        </w:rPr>
        <w:t xml:space="preserve"> </w:t>
      </w:r>
      <w:r w:rsidRPr="0058329E">
        <w:t xml:space="preserve">regarding its proposed changes </w:t>
      </w:r>
      <w:r w:rsidRPr="0058329E">
        <w:rPr>
          <w:highlight w:val="cyan"/>
          <w:u w:val="single"/>
        </w:rPr>
        <w:t>to</w:t>
      </w:r>
      <w:r w:rsidRPr="0058329E">
        <w:rPr>
          <w:highlight w:val="cyan"/>
        </w:rPr>
        <w:t xml:space="preserve"> </w:t>
      </w:r>
      <w:r w:rsidRPr="0058329E">
        <w:t xml:space="preserve">net neutrality </w:t>
      </w:r>
      <w:r w:rsidRPr="0058329E">
        <w:rPr>
          <w:highlight w:val="cyan"/>
          <w:u w:val="single"/>
        </w:rPr>
        <w:t>regulations</w:t>
      </w:r>
      <w:r w:rsidRPr="0058329E">
        <w:t>. An orchestrated </w:t>
      </w:r>
      <w:proofErr w:type="spellStart"/>
      <w:r w:rsidRPr="0058329E">
        <w:t>astroturf</w:t>
      </w:r>
      <w:proofErr w:type="spellEnd"/>
      <w:r w:rsidRPr="0058329E">
        <w:t xml:space="preserve"> campaign opposed to net neutrality soon flooded the comment line, generating more than 8 million comments, while </w:t>
      </w:r>
      <w:r w:rsidRPr="0058329E">
        <w:rPr>
          <w:highlight w:val="cyan"/>
          <w:u w:val="single"/>
        </w:rPr>
        <w:t>a single</w:t>
      </w:r>
      <w:r w:rsidRPr="0058329E">
        <w:rPr>
          <w:highlight w:val="cyan"/>
        </w:rPr>
        <w:t xml:space="preserve"> </w:t>
      </w:r>
      <w:r w:rsidRPr="0058329E">
        <w:t xml:space="preserve">college </w:t>
      </w:r>
      <w:r w:rsidRPr="0058329E">
        <w:rPr>
          <w:highlight w:val="cyan"/>
          <w:u w:val="single"/>
        </w:rPr>
        <w:t>student</w:t>
      </w:r>
      <w:r w:rsidRPr="0058329E">
        <w:rPr>
          <w:highlight w:val="cyan"/>
        </w:rPr>
        <w:t xml:space="preserve"> </w:t>
      </w:r>
      <w:r w:rsidRPr="0058329E">
        <w:t xml:space="preserve">in favor of net neutrality </w:t>
      </w:r>
      <w:r w:rsidRPr="0058329E">
        <w:rPr>
          <w:highlight w:val="cyan"/>
          <w:u w:val="single"/>
        </w:rPr>
        <w:t xml:space="preserve">used an automated script to generate seven million comments </w:t>
      </w:r>
      <w:r w:rsidRPr="0058329E">
        <w:rPr>
          <w:u w:val="single"/>
        </w:rPr>
        <w:t>of his own.</w:t>
      </w:r>
      <w:r w:rsidRPr="0058329E">
        <w:t xml:space="preserve"> The government foiled the attempt only because of the inadequacy of the technology: since only 6% of the 21.7 million comments were unique and seven comments alone accounted for 38% of all submissions, the manipulation was easy to detect. By contrast, </w:t>
      </w:r>
      <w:r w:rsidRPr="0058329E">
        <w:rPr>
          <w:highlight w:val="cyan"/>
          <w:u w:val="single"/>
        </w:rPr>
        <w:t>language models</w:t>
      </w:r>
      <w:r w:rsidRPr="0058329E">
        <w:rPr>
          <w:u w:val="single"/>
        </w:rPr>
        <w:t xml:space="preserve"> capable of automating unique submissions at scale </w:t>
      </w:r>
      <w:r w:rsidRPr="0058329E">
        <w:rPr>
          <w:highlight w:val="cyan"/>
          <w:u w:val="single"/>
        </w:rPr>
        <w:t xml:space="preserve">will not be </w:t>
      </w:r>
      <w:r w:rsidRPr="0058329E">
        <w:rPr>
          <w:u w:val="single"/>
        </w:rPr>
        <w:t xml:space="preserve">as </w:t>
      </w:r>
      <w:r w:rsidRPr="0058329E">
        <w:rPr>
          <w:highlight w:val="cyan"/>
          <w:u w:val="single"/>
        </w:rPr>
        <w:t>easy to uncover</w:t>
      </w:r>
      <w:r w:rsidRPr="0058329E">
        <w:rPr>
          <w:u w:val="single"/>
        </w:rPr>
        <w:t>.</w:t>
      </w:r>
    </w:p>
    <w:p w14:paraId="6ACB8FB4" w14:textId="77777777" w:rsidR="00ED0E82" w:rsidRDefault="00ED0E82" w:rsidP="00ED0E82">
      <w:pPr>
        <w:rPr>
          <w:u w:val="single"/>
        </w:rPr>
      </w:pPr>
      <w:r w:rsidRPr="0058329E">
        <w:t>To gauge the extent of the problem, we ran an exper</w:t>
      </w:r>
      <w:r>
        <w:t>i</w:t>
      </w:r>
      <w:r w:rsidRPr="0058329E">
        <w:t xml:space="preserve">ment on the impact of language models on the efficacy of congressional correspondence. More specifically, we examined whether </w:t>
      </w:r>
      <w:r w:rsidRPr="0058329E">
        <w:rPr>
          <w:highlight w:val="cyan"/>
          <w:u w:val="single"/>
        </w:rPr>
        <w:t xml:space="preserve">language models </w:t>
      </w:r>
      <w:r w:rsidRPr="0058329E">
        <w:rPr>
          <w:u w:val="single"/>
        </w:rPr>
        <w:t xml:space="preserve">could </w:t>
      </w:r>
      <w:r w:rsidRPr="0058329E">
        <w:rPr>
          <w:highlight w:val="cyan"/>
          <w:u w:val="single"/>
        </w:rPr>
        <w:t>distort the legislative agenda</w:t>
      </w:r>
      <w:r w:rsidRPr="0058329E">
        <w:rPr>
          <w:u w:val="single"/>
        </w:rPr>
        <w:t xml:space="preserve"> by drafting limitless original emails to members of Congress</w:t>
      </w:r>
      <w:r w:rsidRPr="0058329E">
        <w:t xml:space="preserve">. Using both human writers and GPT-3, </w:t>
      </w:r>
      <w:proofErr w:type="spellStart"/>
      <w:r w:rsidRPr="0058329E">
        <w:t>OpenAI’s</w:t>
      </w:r>
      <w:proofErr w:type="spellEnd"/>
      <w:r w:rsidRPr="0058329E">
        <w:t xml:space="preserve"> predecessor to the GPT-4 system it announced last week, we randomly sent email to over 7,000 state legislators around the country and then compared response rates. The difference in response rates, which scholars use as a proxy for government responsiveness to constituent concerns, was just 2% overall, with no differences in response rates for three of the policy issues we analyzed. </w:t>
      </w:r>
      <w:r w:rsidRPr="0058329E">
        <w:rPr>
          <w:u w:val="single"/>
        </w:rPr>
        <w:t xml:space="preserve">The findings suggest that </w:t>
      </w:r>
      <w:r w:rsidRPr="0058329E">
        <w:rPr>
          <w:highlight w:val="cyan"/>
          <w:u w:val="single"/>
        </w:rPr>
        <w:t xml:space="preserve">legislators are </w:t>
      </w:r>
      <w:r w:rsidRPr="0058329E">
        <w:rPr>
          <w:u w:val="single"/>
        </w:rPr>
        <w:t xml:space="preserve">potentially </w:t>
      </w:r>
      <w:r w:rsidRPr="0058329E">
        <w:rPr>
          <w:highlight w:val="cyan"/>
          <w:u w:val="single"/>
        </w:rPr>
        <w:t>susceptible to the misuse of these technologies</w:t>
      </w:r>
      <w:r w:rsidRPr="0058329E">
        <w:rPr>
          <w:u w:val="single"/>
        </w:rPr>
        <w:t>.</w:t>
      </w:r>
    </w:p>
    <w:p w14:paraId="1E54D884" w14:textId="77777777" w:rsidR="00ED0E82" w:rsidRPr="00153F03" w:rsidRDefault="00ED0E82" w:rsidP="00ED0E82">
      <w:r w:rsidRPr="00153F03">
        <w:rPr>
          <w:i/>
          <w:iCs/>
        </w:rPr>
        <w:t>Research design and methodology</w:t>
      </w:r>
    </w:p>
    <w:p w14:paraId="3802F7A0" w14:textId="77777777" w:rsidR="00ED0E82" w:rsidRPr="00153F03" w:rsidRDefault="00ED0E82" w:rsidP="00ED0E82">
      <w:pPr>
        <w:rPr>
          <w:sz w:val="16"/>
        </w:rPr>
      </w:pPr>
      <w:r w:rsidRPr="00153F03">
        <w:rPr>
          <w:sz w:val="16"/>
        </w:rPr>
        <w:t xml:space="preserve">To investigate the possible misuse of language models like </w:t>
      </w:r>
      <w:proofErr w:type="spellStart"/>
      <w:r w:rsidRPr="00153F03">
        <w:rPr>
          <w:sz w:val="16"/>
        </w:rPr>
        <w:t>ChatGPT</w:t>
      </w:r>
      <w:proofErr w:type="spellEnd"/>
      <w:r w:rsidRPr="00153F03">
        <w:rPr>
          <w:sz w:val="16"/>
        </w:rPr>
        <w:t xml:space="preserve">, we conducted a field experiment in 2020 using </w:t>
      </w:r>
      <w:proofErr w:type="spellStart"/>
      <w:r w:rsidRPr="00153F03">
        <w:rPr>
          <w:sz w:val="16"/>
        </w:rPr>
        <w:t>OpenAI’s</w:t>
      </w:r>
      <w:proofErr w:type="spellEnd"/>
      <w:r w:rsidRPr="00153F03">
        <w:rPr>
          <w:sz w:val="16"/>
        </w:rPr>
        <w:t xml:space="preserve"> then-state-of-the-art language model, GPT-3. We selected six policy issues—gun control, reproductive rights, education, health care, policing, and taxes—and asked </w:t>
      </w:r>
      <w:proofErr w:type="gramStart"/>
      <w:r w:rsidRPr="00153F03">
        <w:rPr>
          <w:sz w:val="16"/>
        </w:rPr>
        <w:t>a number of</w:t>
      </w:r>
      <w:proofErr w:type="gramEnd"/>
      <w:r w:rsidRPr="00153F03">
        <w:rPr>
          <w:sz w:val="16"/>
        </w:rPr>
        <w:t xml:space="preserve"> undergraduate research assistants to write right and left-leaning advocacy letters. We then trained GPT-3 on the student letters and asked GPT-3 to write new letters advancing a right-wing and left-wing position on each issue. For example, here’s the first paragraph of a right-wing gun control letter that one of our research assistants wrote:</w:t>
      </w:r>
    </w:p>
    <w:p w14:paraId="64E28D63" w14:textId="77777777" w:rsidR="00ED0E82" w:rsidRPr="00153F03" w:rsidRDefault="00ED0E82" w:rsidP="00ED0E82">
      <w:pPr>
        <w:rPr>
          <w:sz w:val="16"/>
        </w:rPr>
      </w:pPr>
      <w:r w:rsidRPr="00153F03">
        <w:rPr>
          <w:sz w:val="16"/>
        </w:rPr>
        <w:t xml:space="preserve">I was recently appalled by an interview on the News with the co-founder of Students for Safer Schools. He insisted that it was a natural consequence of our current gun control laws to allow active shooters to commit mass murder in schools. I am writing this letter </w:t>
      </w:r>
      <w:proofErr w:type="gramStart"/>
      <w:r w:rsidRPr="00153F03">
        <w:rPr>
          <w:sz w:val="16"/>
        </w:rPr>
        <w:t>in order to</w:t>
      </w:r>
      <w:proofErr w:type="gramEnd"/>
      <w:r w:rsidRPr="00153F03">
        <w:rPr>
          <w:sz w:val="16"/>
        </w:rPr>
        <w:t xml:space="preserve"> implore you to oppose any bill to ban or curtail the rights of gun owners in America.</w:t>
      </w:r>
    </w:p>
    <w:p w14:paraId="62570E1E" w14:textId="77777777" w:rsidR="00ED0E82" w:rsidRPr="00153F03" w:rsidRDefault="00ED0E82" w:rsidP="00ED0E82">
      <w:pPr>
        <w:rPr>
          <w:sz w:val="16"/>
        </w:rPr>
      </w:pPr>
      <w:r w:rsidRPr="00153F03">
        <w:rPr>
          <w:sz w:val="16"/>
        </w:rPr>
        <w:lastRenderedPageBreak/>
        <w:t>Based on this student sample, we asked GPT-3 to “write a right-wing letter on gun control.”  Here’s the first paragraph of the AI-written letter:</w:t>
      </w:r>
    </w:p>
    <w:p w14:paraId="40C5781B" w14:textId="77777777" w:rsidR="00ED0E82" w:rsidRPr="00153F03" w:rsidRDefault="00ED0E82" w:rsidP="00ED0E82">
      <w:pPr>
        <w:rPr>
          <w:sz w:val="16"/>
        </w:rPr>
      </w:pPr>
      <w:r w:rsidRPr="00153F03">
        <w:rPr>
          <w:sz w:val="16"/>
        </w:rPr>
        <w:t xml:space="preserve">I hope this letter finds you well. I would first like to thank you for the job you’ve done in representing us in this time of national turmoil. The pandemic and social unrest sweeping the nation right now have made life difficult for all, and many citizens, </w:t>
      </w:r>
      <w:proofErr w:type="gramStart"/>
      <w:r w:rsidRPr="00153F03">
        <w:rPr>
          <w:sz w:val="16"/>
        </w:rPr>
        <w:t>myself</w:t>
      </w:r>
      <w:proofErr w:type="gramEnd"/>
      <w:r w:rsidRPr="00153F03">
        <w:rPr>
          <w:sz w:val="16"/>
        </w:rPr>
        <w:t xml:space="preserve"> included, fear that our Second Amendment right to firearm ownership may become more and more of a necessity in daily life.</w:t>
      </w:r>
    </w:p>
    <w:p w14:paraId="729D6A2A" w14:textId="77777777" w:rsidR="00ED0E82" w:rsidRPr="00153F03" w:rsidRDefault="00ED0E82" w:rsidP="00ED0E82">
      <w:pPr>
        <w:rPr>
          <w:sz w:val="16"/>
        </w:rPr>
      </w:pPr>
      <w:r w:rsidRPr="00153F03">
        <w:rPr>
          <w:sz w:val="16"/>
        </w:rPr>
        <w:t>Next, we created a program on Python to alternately send either human or AI-written emails to roughly 7,200 state legislators. All told, we sent a total of 32,398 emails or approximately 5 per legislator.</w:t>
      </w:r>
    </w:p>
    <w:p w14:paraId="1BFEBC9B" w14:textId="5EA046DC" w:rsidR="00ED0E82" w:rsidRPr="00153F03" w:rsidRDefault="00ED0E82" w:rsidP="00ED0E82">
      <w:pPr>
        <w:rPr>
          <w:sz w:val="16"/>
        </w:rPr>
      </w:pPr>
      <w:r w:rsidRPr="00153F03">
        <w:rPr>
          <w:sz w:val="16"/>
        </w:rPr>
        <w:t xml:space="preserve">We then compared response rates to human and AI-generated emails as a measure of how credible each type of email was. Given the competing demands on a legislator’s time, the decision to answer a constituent letter implies a calculus about the importance of responsiveness to that individual or issue. Previous studies seeking to understand whether legislators discriminate </w:t>
      </w:r>
      <w:proofErr w:type="gramStart"/>
      <w:r w:rsidRPr="00153F03">
        <w:rPr>
          <w:sz w:val="16"/>
        </w:rPr>
        <w:t>on the basis of</w:t>
      </w:r>
      <w:proofErr w:type="gramEnd"/>
      <w:r w:rsidRPr="00153F03">
        <w:rPr>
          <w:sz w:val="16"/>
        </w:rPr>
        <w:t xml:space="preserve"> constituent </w:t>
      </w:r>
      <w:r w:rsidRPr="00A64B29">
        <w:rPr>
          <w:sz w:val="16"/>
        </w:rPr>
        <w:t>race</w:t>
      </w:r>
      <w:r w:rsidRPr="00153F03">
        <w:rPr>
          <w:sz w:val="16"/>
        </w:rPr>
        <w:t> or </w:t>
      </w:r>
      <w:r w:rsidRPr="00A64B29">
        <w:rPr>
          <w:sz w:val="16"/>
        </w:rPr>
        <w:t>ethnicity</w:t>
      </w:r>
      <w:r w:rsidRPr="00153F03">
        <w:rPr>
          <w:sz w:val="16"/>
        </w:rPr>
        <w:t> have sent emails from Hispanic, Black, or Muslim aliases and looked for differential response rates as evidence of discrimination. In our case, we judged that a busy legislator would not respond to a message that was clearly robotic or nonsensical, but rather would reply preferentially to real constituents.</w:t>
      </w:r>
    </w:p>
    <w:p w14:paraId="169636A4" w14:textId="77777777" w:rsidR="00ED0E82" w:rsidRDefault="00ED0E82" w:rsidP="00ED0E82">
      <w:r w:rsidRPr="00153F03">
        <w:t xml:space="preserve">Our analysis suggested that </w:t>
      </w:r>
      <w:r w:rsidRPr="00153F03">
        <w:rPr>
          <w:highlight w:val="cyan"/>
          <w:u w:val="single"/>
        </w:rPr>
        <w:t xml:space="preserve">legislators found </w:t>
      </w:r>
      <w:r w:rsidRPr="00153F03">
        <w:rPr>
          <w:u w:val="single"/>
        </w:rPr>
        <w:t xml:space="preserve">the </w:t>
      </w:r>
      <w:r w:rsidRPr="00153F03">
        <w:rPr>
          <w:highlight w:val="cyan"/>
          <w:u w:val="single"/>
        </w:rPr>
        <w:t xml:space="preserve">AI-generated text </w:t>
      </w:r>
      <w:r w:rsidRPr="00153F03">
        <w:rPr>
          <w:u w:val="single"/>
        </w:rPr>
        <w:t xml:space="preserve">almost </w:t>
      </w:r>
      <w:r w:rsidRPr="00153F03">
        <w:rPr>
          <w:highlight w:val="cyan"/>
          <w:u w:val="single"/>
        </w:rPr>
        <w:t>as credible as the human</w:t>
      </w:r>
      <w:r w:rsidRPr="00153F03">
        <w:rPr>
          <w:u w:val="single"/>
        </w:rPr>
        <w:t xml:space="preserve">-written </w:t>
      </w:r>
      <w:r w:rsidRPr="00153F03">
        <w:rPr>
          <w:highlight w:val="cyan"/>
          <w:u w:val="single"/>
        </w:rPr>
        <w:t>messages</w:t>
      </w:r>
      <w:r w:rsidRPr="00153F03">
        <w:t>. On two issues – gun control and health policy – we found virtually identical response rates for human versus machine emails (See Figure 1). And on a third, education policy, we observed a higher response rate for the machine-generated emails, though the difference is not statistically significant. This suggests that on these issues GPT-3 succeeded in producing content that was almost indistinguishable in the eyes of state legislative offices from human content. By contrast, legislators were less responsive to machine-generated communications on three issues: policing; reproductive rights; and taxes. However, even on these issues legislators responded to GPT-3-generated emails at rates only 4% lower than to hand-written emails.</w:t>
      </w:r>
    </w:p>
    <w:p w14:paraId="3F394962" w14:textId="77777777" w:rsidR="00ED0E82" w:rsidRPr="00ED0E82" w:rsidRDefault="00ED0E82" w:rsidP="00ED0E82"/>
    <w:p w14:paraId="04E3A710" w14:textId="3FDF9875" w:rsidR="00ED0E82" w:rsidRDefault="006A6016" w:rsidP="00ED0E82">
      <w:pPr>
        <w:pStyle w:val="Heading2"/>
      </w:pPr>
      <w:r>
        <w:lastRenderedPageBreak/>
        <w:t>Impact---</w:t>
      </w:r>
      <w:r w:rsidR="00ED0E82">
        <w:t>Econ</w:t>
      </w:r>
    </w:p>
    <w:p w14:paraId="77383305" w14:textId="5459A7C3" w:rsidR="00F61AE7" w:rsidRDefault="00F61AE7" w:rsidP="00ED0E82">
      <w:pPr>
        <w:pStyle w:val="Heading3"/>
      </w:pPr>
      <w:r>
        <w:lastRenderedPageBreak/>
        <w:t>General</w:t>
      </w:r>
    </w:p>
    <w:p w14:paraId="768AA3B4" w14:textId="77777777" w:rsidR="00F61AE7" w:rsidRPr="004910AC" w:rsidRDefault="00F61AE7" w:rsidP="00F61AE7">
      <w:pPr>
        <w:pStyle w:val="Heading4"/>
      </w:pPr>
      <w:r>
        <w:t xml:space="preserve">Ai will lead to a worse economic collapse due to disruptions in labor markets, financial markets, and supply </w:t>
      </w:r>
      <w:proofErr w:type="gramStart"/>
      <w:r>
        <w:t>chains</w:t>
      </w:r>
      <w:proofErr w:type="gramEnd"/>
    </w:p>
    <w:p w14:paraId="3FB7329E" w14:textId="77777777" w:rsidR="00F61AE7" w:rsidRDefault="00F61AE7" w:rsidP="00F61AE7">
      <w:r w:rsidRPr="00330E6E">
        <w:rPr>
          <w:b/>
          <w:bCs/>
        </w:rPr>
        <w:t>Ma ‘24</w:t>
      </w:r>
      <w:r w:rsidRPr="00867F77">
        <w:t xml:space="preserve"> [Jason;</w:t>
      </w:r>
      <w:r>
        <w:t xml:space="preserve"> Journalist for the Fortune quoting an IMF </w:t>
      </w:r>
      <w:proofErr w:type="gramStart"/>
      <w:r>
        <w:t>official</w:t>
      </w:r>
      <w:r w:rsidRPr="00867F77">
        <w:t xml:space="preserve"> ;</w:t>
      </w:r>
      <w:proofErr w:type="gramEnd"/>
      <w:r w:rsidRPr="00867F77">
        <w:t xml:space="preserve"> </w:t>
      </w:r>
      <w:r>
        <w:t>6</w:t>
      </w:r>
      <w:r w:rsidRPr="00867F77">
        <w:t>-</w:t>
      </w:r>
      <w:r>
        <w:t>9</w:t>
      </w:r>
      <w:r w:rsidRPr="00867F77">
        <w:t>-</w:t>
      </w:r>
      <w:r>
        <w:t>24</w:t>
      </w:r>
      <w:r w:rsidRPr="00867F77">
        <w:t xml:space="preserve">; "IMF </w:t>
      </w:r>
      <w:proofErr w:type="spellStart"/>
      <w:r w:rsidRPr="00867F77">
        <w:t>officialdelivers</w:t>
      </w:r>
      <w:proofErr w:type="spellEnd"/>
      <w:r w:rsidRPr="00867F77">
        <w:t xml:space="preserve"> stark warning on AI's potential to turn an ordinary downturn into a severe economic crisis"; Fortune; https://fortune.com/2024/06/09/ai-risks-recession-economic-crisis-job-losses-financial-markets-supply-chains-imf/; accessed 7-28-2024, AY]</w:t>
      </w:r>
    </w:p>
    <w:p w14:paraId="721DA565" w14:textId="77777777" w:rsidR="00F61AE7" w:rsidRPr="004910AC" w:rsidRDefault="00F61AE7" w:rsidP="00F61AE7">
      <w:pPr>
        <w:rPr>
          <w:sz w:val="12"/>
        </w:rPr>
      </w:pPr>
    </w:p>
    <w:p w14:paraId="765F1743" w14:textId="77777777" w:rsidR="00F61AE7" w:rsidRPr="004910AC" w:rsidRDefault="00F61AE7" w:rsidP="00F61AE7">
      <w:pPr>
        <w:rPr>
          <w:sz w:val="12"/>
        </w:rPr>
      </w:pPr>
      <w:r w:rsidRPr="00330E6E">
        <w:rPr>
          <w:highlight w:val="cyan"/>
          <w:u w:val="single"/>
        </w:rPr>
        <w:t>The true disruptive effects of a</w:t>
      </w:r>
      <w:r w:rsidRPr="00330E6E">
        <w:rPr>
          <w:u w:val="single"/>
        </w:rPr>
        <w:t xml:space="preserve">rtificial </w:t>
      </w:r>
      <w:r w:rsidRPr="00330E6E">
        <w:rPr>
          <w:highlight w:val="cyan"/>
          <w:u w:val="single"/>
        </w:rPr>
        <w:t>i</w:t>
      </w:r>
      <w:r w:rsidRPr="00330E6E">
        <w:rPr>
          <w:u w:val="single"/>
        </w:rPr>
        <w:t xml:space="preserve">ntelligence </w:t>
      </w:r>
      <w:r w:rsidRPr="00330E6E">
        <w:rPr>
          <w:highlight w:val="cyan"/>
          <w:u w:val="single"/>
        </w:rPr>
        <w:t>on the economy</w:t>
      </w:r>
      <w:r w:rsidRPr="00330E6E">
        <w:rPr>
          <w:u w:val="single"/>
        </w:rPr>
        <w:t xml:space="preserve"> and financial markets </w:t>
      </w:r>
      <w:r w:rsidRPr="00330E6E">
        <w:rPr>
          <w:highlight w:val="cyan"/>
          <w:u w:val="single"/>
        </w:rPr>
        <w:t>may not become apparent</w:t>
      </w:r>
      <w:r w:rsidRPr="00330E6E">
        <w:rPr>
          <w:u w:val="single"/>
        </w:rPr>
        <w:t xml:space="preserve"> </w:t>
      </w:r>
      <w:r w:rsidRPr="00330E6E">
        <w:rPr>
          <w:highlight w:val="cyan"/>
          <w:u w:val="single"/>
        </w:rPr>
        <w:t>until</w:t>
      </w:r>
      <w:r w:rsidRPr="00330E6E">
        <w:rPr>
          <w:u w:val="single"/>
        </w:rPr>
        <w:t xml:space="preserve"> there's </w:t>
      </w:r>
      <w:r w:rsidRPr="00330E6E">
        <w:rPr>
          <w:highlight w:val="cyan"/>
          <w:u w:val="single"/>
        </w:rPr>
        <w:t xml:space="preserve">a downturn, </w:t>
      </w:r>
      <w:r w:rsidRPr="00330E6E">
        <w:rPr>
          <w:u w:val="single"/>
        </w:rPr>
        <w:t>which could spiral into a full-blown crisis unless the risks of AI are addressed</w:t>
      </w:r>
      <w:r w:rsidRPr="004910AC">
        <w:rPr>
          <w:sz w:val="12"/>
        </w:rPr>
        <w:t>, the IMF's second-in-command warned recently.</w:t>
      </w:r>
    </w:p>
    <w:p w14:paraId="390C640B" w14:textId="77777777" w:rsidR="00F61AE7" w:rsidRPr="00330E6E" w:rsidRDefault="00F61AE7" w:rsidP="00F61AE7">
      <w:pPr>
        <w:rPr>
          <w:u w:val="single"/>
        </w:rPr>
      </w:pPr>
      <w:r w:rsidRPr="004910AC">
        <w:rPr>
          <w:sz w:val="12"/>
        </w:rPr>
        <w:t xml:space="preserve">During a speech at an AI summit in Switzerland on May 30, IMF First Deputy Managing Director Gita Gopinath said discussion about AI's risks has largely focused on privacy, security, and misinformation. But much less talked about is the </w:t>
      </w:r>
      <w:r w:rsidRPr="00330E6E">
        <w:rPr>
          <w:u w:val="single"/>
        </w:rPr>
        <w:t>risk of AI amplifying the next recession.</w:t>
      </w:r>
    </w:p>
    <w:p w14:paraId="2B66D9D5" w14:textId="77777777" w:rsidR="00F61AE7" w:rsidRPr="004910AC" w:rsidRDefault="00F61AE7" w:rsidP="00F61AE7">
      <w:pPr>
        <w:rPr>
          <w:sz w:val="12"/>
        </w:rPr>
      </w:pPr>
      <w:r w:rsidRPr="00330E6E">
        <w:rPr>
          <w:u w:val="single"/>
        </w:rPr>
        <w:t xml:space="preserve">In a world of widespread </w:t>
      </w:r>
      <w:r w:rsidRPr="00330E6E">
        <w:rPr>
          <w:highlight w:val="cyan"/>
          <w:u w:val="single"/>
        </w:rPr>
        <w:t>AI</w:t>
      </w:r>
      <w:r w:rsidRPr="00330E6E">
        <w:rPr>
          <w:u w:val="single"/>
        </w:rPr>
        <w:t xml:space="preserve"> adoption, the technology could </w:t>
      </w:r>
      <w:r w:rsidRPr="00330E6E">
        <w:rPr>
          <w:highlight w:val="cyan"/>
          <w:u w:val="single"/>
        </w:rPr>
        <w:t xml:space="preserve">convert </w:t>
      </w:r>
      <w:r w:rsidRPr="00442F6E">
        <w:rPr>
          <w:u w:val="single"/>
        </w:rPr>
        <w:t>an otherwise</w:t>
      </w:r>
      <w:r w:rsidRPr="00330E6E">
        <w:rPr>
          <w:highlight w:val="cyan"/>
          <w:u w:val="single"/>
        </w:rPr>
        <w:t xml:space="preserve"> ordinary downturn into a </w:t>
      </w:r>
      <w:r w:rsidRPr="00442F6E">
        <w:rPr>
          <w:u w:val="single"/>
        </w:rPr>
        <w:t xml:space="preserve">much deeper </w:t>
      </w:r>
      <w:r w:rsidRPr="00330E6E">
        <w:rPr>
          <w:highlight w:val="cyan"/>
          <w:u w:val="single"/>
        </w:rPr>
        <w:t>economic crisis by disrupting labor markets, financial markets, and supply chains</w:t>
      </w:r>
      <w:r w:rsidRPr="004910AC">
        <w:rPr>
          <w:sz w:val="12"/>
        </w:rPr>
        <w:t>, she said.</w:t>
      </w:r>
    </w:p>
    <w:p w14:paraId="23BF8012" w14:textId="77777777" w:rsidR="00F61AE7" w:rsidRPr="004910AC" w:rsidRDefault="00F61AE7" w:rsidP="00F61AE7">
      <w:pPr>
        <w:rPr>
          <w:sz w:val="12"/>
        </w:rPr>
      </w:pPr>
      <w:r w:rsidRPr="004910AC">
        <w:rPr>
          <w:sz w:val="12"/>
        </w:rPr>
        <w:t>AI risks in labor markets</w:t>
      </w:r>
    </w:p>
    <w:p w14:paraId="04A0F527" w14:textId="77777777" w:rsidR="00F61AE7" w:rsidRPr="00330E6E" w:rsidRDefault="00F61AE7" w:rsidP="00F61AE7">
      <w:pPr>
        <w:rPr>
          <w:u w:val="single"/>
        </w:rPr>
      </w:pPr>
      <w:r w:rsidRPr="00330E6E">
        <w:rPr>
          <w:u w:val="single"/>
        </w:rPr>
        <w:t xml:space="preserve">In normal economic times, companies historically have tended to invest in automation but still hold on to workers because they have the profits to do so. But when </w:t>
      </w:r>
      <w:r w:rsidRPr="00442F6E">
        <w:rPr>
          <w:u w:val="single"/>
        </w:rPr>
        <w:t xml:space="preserve">companies </w:t>
      </w:r>
      <w:proofErr w:type="gramStart"/>
      <w:r w:rsidRPr="00442F6E">
        <w:rPr>
          <w:u w:val="single"/>
        </w:rPr>
        <w:t>cuts</w:t>
      </w:r>
      <w:proofErr w:type="gramEnd"/>
      <w:r w:rsidRPr="00442F6E">
        <w:rPr>
          <w:u w:val="single"/>
        </w:rPr>
        <w:t xml:space="preserve"> costs </w:t>
      </w:r>
      <w:r w:rsidRPr="00330E6E">
        <w:rPr>
          <w:highlight w:val="cyan"/>
          <w:u w:val="single"/>
        </w:rPr>
        <w:t xml:space="preserve">in a downturn, workers are </w:t>
      </w:r>
      <w:r w:rsidRPr="00442F6E">
        <w:rPr>
          <w:u w:val="single"/>
        </w:rPr>
        <w:t xml:space="preserve">laid off and </w:t>
      </w:r>
      <w:r w:rsidRPr="00330E6E">
        <w:rPr>
          <w:highlight w:val="cyan"/>
          <w:u w:val="single"/>
        </w:rPr>
        <w:t>replaced by automation</w:t>
      </w:r>
      <w:r w:rsidRPr="00330E6E">
        <w:rPr>
          <w:u w:val="single"/>
        </w:rPr>
        <w:t>, she explained.</w:t>
      </w:r>
    </w:p>
    <w:p w14:paraId="2DE99F01" w14:textId="77777777" w:rsidR="00F61AE7" w:rsidRPr="00330E6E" w:rsidRDefault="00F61AE7" w:rsidP="00F61AE7">
      <w:pPr>
        <w:rPr>
          <w:u w:val="single"/>
        </w:rPr>
      </w:pPr>
      <w:r w:rsidRPr="004910AC">
        <w:rPr>
          <w:sz w:val="12"/>
        </w:rPr>
        <w:t xml:space="preserve">Gopinath pointed to IMF research that shows that in advanced economies, </w:t>
      </w:r>
      <w:r w:rsidRPr="00330E6E">
        <w:rPr>
          <w:highlight w:val="cyan"/>
          <w:u w:val="single"/>
        </w:rPr>
        <w:t>30% of jobs are at high risk of AI substitution, compared with 20% in emerging markets, and 18% in low-income countries.</w:t>
      </w:r>
    </w:p>
    <w:p w14:paraId="7685A7ED" w14:textId="77777777" w:rsidR="00F61AE7" w:rsidRPr="004910AC" w:rsidRDefault="00F61AE7" w:rsidP="00F61AE7">
      <w:pPr>
        <w:rPr>
          <w:sz w:val="12"/>
        </w:rPr>
      </w:pPr>
      <w:r w:rsidRPr="004910AC">
        <w:rPr>
          <w:sz w:val="12"/>
        </w:rPr>
        <w:t>"</w:t>
      </w:r>
      <w:proofErr w:type="gramStart"/>
      <w:r w:rsidRPr="004910AC">
        <w:rPr>
          <w:sz w:val="12"/>
        </w:rPr>
        <w:t>So</w:t>
      </w:r>
      <w:proofErr w:type="gramEnd"/>
      <w:r w:rsidRPr="004910AC">
        <w:rPr>
          <w:sz w:val="12"/>
        </w:rPr>
        <w:t xml:space="preserve"> we have a much broader scale of potential job losses that we could have," she warned. "And again, the risks of long-term unemployment are quite severe."</w:t>
      </w:r>
    </w:p>
    <w:p w14:paraId="008822A4" w14:textId="77777777" w:rsidR="00F61AE7" w:rsidRPr="004910AC" w:rsidRDefault="00F61AE7" w:rsidP="00F61AE7">
      <w:pPr>
        <w:rPr>
          <w:sz w:val="12"/>
        </w:rPr>
      </w:pPr>
      <w:r w:rsidRPr="004910AC">
        <w:rPr>
          <w:sz w:val="12"/>
        </w:rPr>
        <w:t>AI risks in financial markets</w:t>
      </w:r>
    </w:p>
    <w:p w14:paraId="01A5A481" w14:textId="77777777" w:rsidR="00F61AE7" w:rsidRPr="004910AC" w:rsidRDefault="00F61AE7" w:rsidP="00F61AE7">
      <w:pPr>
        <w:rPr>
          <w:sz w:val="12"/>
        </w:rPr>
      </w:pPr>
      <w:r w:rsidRPr="004910AC">
        <w:rPr>
          <w:sz w:val="12"/>
        </w:rPr>
        <w:t>The financial industry has long embraced automation and earlier forms of AI, such as algorithmic trading, and the sector is adopting newer AI technologies quickly today.</w:t>
      </w:r>
    </w:p>
    <w:p w14:paraId="4AA4A1CF" w14:textId="77777777" w:rsidR="00F61AE7" w:rsidRPr="00330E6E" w:rsidRDefault="00F61AE7" w:rsidP="00F61AE7">
      <w:pPr>
        <w:rPr>
          <w:u w:val="single"/>
        </w:rPr>
      </w:pPr>
      <w:r w:rsidRPr="00442F6E">
        <w:rPr>
          <w:u w:val="single"/>
        </w:rPr>
        <w:t xml:space="preserve">Gopinath noted that some AI trading is being replaced with more complex models that can learn on their own, and forecasts suggest that </w:t>
      </w:r>
      <w:proofErr w:type="spellStart"/>
      <w:r w:rsidRPr="00442F6E">
        <w:rPr>
          <w:u w:val="single"/>
        </w:rPr>
        <w:t>robo</w:t>
      </w:r>
      <w:proofErr w:type="spellEnd"/>
      <w:r w:rsidRPr="00442F6E">
        <w:rPr>
          <w:u w:val="single"/>
        </w:rPr>
        <w:t>-advisors will control more than $2 trillion in assets by 2028, up from less than $1.5 trillion in 2023.</w:t>
      </w:r>
    </w:p>
    <w:p w14:paraId="28E06956" w14:textId="77777777" w:rsidR="00F61AE7" w:rsidRPr="00330E6E" w:rsidRDefault="00F61AE7" w:rsidP="00F61AE7">
      <w:pPr>
        <w:rPr>
          <w:u w:val="single"/>
        </w:rPr>
      </w:pPr>
      <w:r w:rsidRPr="00330E6E">
        <w:rPr>
          <w:u w:val="single"/>
        </w:rPr>
        <w:t xml:space="preserve">While AI can improve market efficiency and inclusion, the risks of AI also are more likely to show up in a downturn, she added. That's because new AI </w:t>
      </w:r>
      <w:r w:rsidRPr="00330E6E">
        <w:rPr>
          <w:highlight w:val="cyan"/>
          <w:u w:val="single"/>
        </w:rPr>
        <w:t>models</w:t>
      </w:r>
      <w:r w:rsidRPr="00330E6E">
        <w:rPr>
          <w:u w:val="single"/>
        </w:rPr>
        <w:t xml:space="preserve"> would </w:t>
      </w:r>
      <w:r w:rsidRPr="00330E6E">
        <w:rPr>
          <w:highlight w:val="cyan"/>
          <w:u w:val="single"/>
        </w:rPr>
        <w:t>perform poorly in novel events</w:t>
      </w:r>
      <w:r w:rsidRPr="00330E6E">
        <w:rPr>
          <w:u w:val="single"/>
        </w:rPr>
        <w:t xml:space="preserve"> that are different from what they were trained on.</w:t>
      </w:r>
    </w:p>
    <w:p w14:paraId="4435DF62" w14:textId="77777777" w:rsidR="00F61AE7" w:rsidRPr="004910AC" w:rsidRDefault="00F61AE7" w:rsidP="00F61AE7">
      <w:pPr>
        <w:rPr>
          <w:sz w:val="12"/>
        </w:rPr>
      </w:pPr>
      <w:r w:rsidRPr="004910AC">
        <w:rPr>
          <w:sz w:val="12"/>
        </w:rPr>
        <w:t>"And one thing we know is that no two recessions tend to be the same," Gopinath said.</w:t>
      </w:r>
    </w:p>
    <w:p w14:paraId="61C795F4" w14:textId="77777777" w:rsidR="00F61AE7" w:rsidRPr="004910AC" w:rsidRDefault="00F61AE7" w:rsidP="00F61AE7">
      <w:pPr>
        <w:rPr>
          <w:sz w:val="12"/>
        </w:rPr>
      </w:pPr>
      <w:r w:rsidRPr="004910AC">
        <w:rPr>
          <w:sz w:val="12"/>
        </w:rPr>
        <w:t>In such a scenario</w:t>
      </w:r>
      <w:r w:rsidRPr="00330E6E">
        <w:rPr>
          <w:u w:val="single"/>
        </w:rPr>
        <w:t xml:space="preserve">, </w:t>
      </w:r>
      <w:r w:rsidRPr="00330E6E">
        <w:rPr>
          <w:highlight w:val="cyan"/>
          <w:u w:val="single"/>
        </w:rPr>
        <w:t>AI</w:t>
      </w:r>
      <w:r w:rsidRPr="00330E6E">
        <w:rPr>
          <w:u w:val="single"/>
        </w:rPr>
        <w:t xml:space="preserve"> could </w:t>
      </w:r>
      <w:r w:rsidRPr="00330E6E">
        <w:rPr>
          <w:highlight w:val="cyan"/>
          <w:u w:val="single"/>
        </w:rPr>
        <w:t>spur a rapid</w:t>
      </w:r>
      <w:r w:rsidRPr="00330E6E">
        <w:rPr>
          <w:u w:val="single"/>
        </w:rPr>
        <w:t xml:space="preserve">, simultaneous </w:t>
      </w:r>
      <w:r w:rsidRPr="00330E6E">
        <w:rPr>
          <w:highlight w:val="cyan"/>
          <w:u w:val="single"/>
        </w:rPr>
        <w:t>move to safe assets, leading to falling prices on risk assets</w:t>
      </w:r>
      <w:r w:rsidRPr="00330E6E">
        <w:rPr>
          <w:u w:val="single"/>
        </w:rPr>
        <w:t>, she explained.</w:t>
      </w:r>
    </w:p>
    <w:p w14:paraId="40D0AC4C" w14:textId="77777777" w:rsidR="00F61AE7" w:rsidRPr="00330E6E" w:rsidRDefault="00F61AE7" w:rsidP="00F61AE7">
      <w:pPr>
        <w:rPr>
          <w:u w:val="single"/>
        </w:rPr>
      </w:pPr>
      <w:r w:rsidRPr="00330E6E">
        <w:rPr>
          <w:u w:val="single"/>
        </w:rPr>
        <w:t xml:space="preserve">The </w:t>
      </w:r>
      <w:r w:rsidRPr="00330E6E">
        <w:rPr>
          <w:highlight w:val="cyan"/>
          <w:u w:val="single"/>
        </w:rPr>
        <w:t>AI models</w:t>
      </w:r>
      <w:r w:rsidRPr="00330E6E">
        <w:rPr>
          <w:u w:val="single"/>
        </w:rPr>
        <w:t xml:space="preserve"> would then </w:t>
      </w:r>
      <w:r w:rsidRPr="00330E6E">
        <w:rPr>
          <w:highlight w:val="cyan"/>
          <w:u w:val="single"/>
        </w:rPr>
        <w:t>detect the price declines</w:t>
      </w:r>
      <w:r w:rsidRPr="00330E6E">
        <w:rPr>
          <w:u w:val="single"/>
        </w:rPr>
        <w:t xml:space="preserve">, view that as affirmation of their earlier moves, </w:t>
      </w:r>
      <w:r w:rsidRPr="00330E6E">
        <w:rPr>
          <w:highlight w:val="cyan"/>
          <w:u w:val="single"/>
        </w:rPr>
        <w:t>then double down with more asset sales</w:t>
      </w:r>
      <w:r w:rsidRPr="00330E6E">
        <w:rPr>
          <w:u w:val="single"/>
        </w:rPr>
        <w:t>. And given the black box nature of AI, such behavior could be difficult to control.</w:t>
      </w:r>
    </w:p>
    <w:p w14:paraId="206EC6B7" w14:textId="77777777" w:rsidR="00F61AE7" w:rsidRPr="004910AC" w:rsidRDefault="00F61AE7" w:rsidP="00F61AE7">
      <w:pPr>
        <w:rPr>
          <w:sz w:val="12"/>
        </w:rPr>
      </w:pPr>
      <w:r w:rsidRPr="004910AC">
        <w:rPr>
          <w:sz w:val="12"/>
        </w:rPr>
        <w:t>"You could have fire sales and hurting behavior, which lead to even larger collapses in asset prices," Gopinath said.</w:t>
      </w:r>
    </w:p>
    <w:p w14:paraId="54CA0B8F" w14:textId="77777777" w:rsidR="00F61AE7" w:rsidRPr="004910AC" w:rsidRDefault="00F61AE7" w:rsidP="00F61AE7">
      <w:pPr>
        <w:rPr>
          <w:sz w:val="12"/>
        </w:rPr>
      </w:pPr>
      <w:r w:rsidRPr="004910AC">
        <w:rPr>
          <w:sz w:val="12"/>
        </w:rPr>
        <w:lastRenderedPageBreak/>
        <w:t>AI risks in supply chains</w:t>
      </w:r>
    </w:p>
    <w:p w14:paraId="662A45D0" w14:textId="77777777" w:rsidR="00F61AE7" w:rsidRPr="00330E6E" w:rsidRDefault="00F61AE7" w:rsidP="00F61AE7">
      <w:pPr>
        <w:rPr>
          <w:u w:val="single"/>
        </w:rPr>
      </w:pPr>
      <w:r w:rsidRPr="00330E6E">
        <w:rPr>
          <w:u w:val="single"/>
        </w:rPr>
        <w:t>As businesses adopt AI, they could let it play a larger role in deciding how much inventory to hold and how much to produce.</w:t>
      </w:r>
    </w:p>
    <w:p w14:paraId="7EC526BB" w14:textId="77777777" w:rsidR="00F61AE7" w:rsidRPr="00330E6E" w:rsidRDefault="00F61AE7" w:rsidP="00F61AE7">
      <w:pPr>
        <w:rPr>
          <w:u w:val="single"/>
        </w:rPr>
      </w:pPr>
      <w:r w:rsidRPr="00330E6E">
        <w:rPr>
          <w:u w:val="single"/>
        </w:rPr>
        <w:t xml:space="preserve">In normal economic times, that could boost efficiency and productivity. </w:t>
      </w:r>
      <w:r w:rsidRPr="00330E6E">
        <w:rPr>
          <w:highlight w:val="cyan"/>
          <w:u w:val="single"/>
        </w:rPr>
        <w:t>But AI models that were trained on "stale data" could produce major errors and lead to a cascade of supply-chain breakdowns</w:t>
      </w:r>
      <w:r w:rsidRPr="00330E6E">
        <w:rPr>
          <w:u w:val="single"/>
        </w:rPr>
        <w:t>, she said.</w:t>
      </w:r>
    </w:p>
    <w:p w14:paraId="6C6BE2E5" w14:textId="77777777" w:rsidR="00F61AE7" w:rsidRPr="004910AC" w:rsidRDefault="00F61AE7" w:rsidP="00F61AE7">
      <w:pPr>
        <w:rPr>
          <w:sz w:val="12"/>
        </w:rPr>
      </w:pPr>
      <w:r w:rsidRPr="004910AC">
        <w:rPr>
          <w:sz w:val="12"/>
        </w:rPr>
        <w:t xml:space="preserve">Ways to mitigate AI's </w:t>
      </w:r>
      <w:proofErr w:type="gramStart"/>
      <w:r w:rsidRPr="004910AC">
        <w:rPr>
          <w:sz w:val="12"/>
        </w:rPr>
        <w:t>risks</w:t>
      </w:r>
      <w:proofErr w:type="gramEnd"/>
    </w:p>
    <w:p w14:paraId="01EC5AEA" w14:textId="77777777" w:rsidR="00F61AE7" w:rsidRPr="004910AC" w:rsidRDefault="00F61AE7" w:rsidP="00F61AE7">
      <w:pPr>
        <w:rPr>
          <w:sz w:val="12"/>
        </w:rPr>
      </w:pPr>
      <w:r w:rsidRPr="004910AC">
        <w:rPr>
          <w:sz w:val="12"/>
        </w:rPr>
        <w:t>After laying out the grim scenarios, Gopinath also provided recommendations to mitigate AI's risks without curtailing the positive side of AI.</w:t>
      </w:r>
    </w:p>
    <w:p w14:paraId="63686FE3" w14:textId="77777777" w:rsidR="00F61AE7" w:rsidRPr="004910AC" w:rsidRDefault="00F61AE7" w:rsidP="00F61AE7">
      <w:pPr>
        <w:rPr>
          <w:sz w:val="12"/>
        </w:rPr>
      </w:pPr>
      <w:r w:rsidRPr="004910AC">
        <w:rPr>
          <w:sz w:val="12"/>
        </w:rPr>
        <w:t>One way is to ensure tax policies don't inefficiently favor automation over workers, though she was careful to note she isn't proposing a special tax on AI.</w:t>
      </w:r>
    </w:p>
    <w:p w14:paraId="3899501A" w14:textId="77777777" w:rsidR="00F61AE7" w:rsidRPr="004910AC" w:rsidRDefault="00F61AE7" w:rsidP="00F61AE7">
      <w:pPr>
        <w:rPr>
          <w:sz w:val="12"/>
        </w:rPr>
      </w:pPr>
      <w:r w:rsidRPr="004910AC">
        <w:rPr>
          <w:sz w:val="12"/>
        </w:rPr>
        <w:t>Another way is to help workers with education and new skills as well as strengthening the social safety net with more generous jobless benefits.</w:t>
      </w:r>
    </w:p>
    <w:p w14:paraId="6CA2D0DB" w14:textId="77777777" w:rsidR="00F61AE7" w:rsidRPr="004910AC" w:rsidRDefault="00F61AE7" w:rsidP="00F61AE7">
      <w:pPr>
        <w:rPr>
          <w:sz w:val="12"/>
        </w:rPr>
      </w:pPr>
      <w:r w:rsidRPr="004910AC">
        <w:rPr>
          <w:sz w:val="12"/>
        </w:rPr>
        <w:t>AI can also be part of the solution, such as in upskilling, targeting assistance better, and flagging early warnings in financial markets, she added.</w:t>
      </w:r>
    </w:p>
    <w:p w14:paraId="3D33527A" w14:textId="77777777" w:rsidR="00F61AE7" w:rsidRPr="00454C47" w:rsidRDefault="00F61AE7" w:rsidP="00F61AE7">
      <w:r w:rsidRPr="00454C47">
        <w:rPr>
          <w:u w:val="single"/>
        </w:rPr>
        <w:t xml:space="preserve">"I believe there is </w:t>
      </w:r>
      <w:r w:rsidRPr="00454C47">
        <w:rPr>
          <w:highlight w:val="cyan"/>
          <w:u w:val="single"/>
        </w:rPr>
        <w:t>a real need to</w:t>
      </w:r>
      <w:r w:rsidRPr="00454C47">
        <w:rPr>
          <w:u w:val="single"/>
        </w:rPr>
        <w:t xml:space="preserve"> have parallel effort to make sure that we're also </w:t>
      </w:r>
      <w:r w:rsidRPr="00454C47">
        <w:rPr>
          <w:highlight w:val="cyan"/>
          <w:u w:val="single"/>
        </w:rPr>
        <w:t>AI-proof</w:t>
      </w:r>
      <w:r w:rsidRPr="00454C47">
        <w:rPr>
          <w:u w:val="single"/>
        </w:rPr>
        <w:t xml:space="preserve">ing </w:t>
      </w:r>
      <w:r w:rsidRPr="00454C47">
        <w:rPr>
          <w:highlight w:val="cyan"/>
          <w:u w:val="single"/>
        </w:rPr>
        <w:t>the</w:t>
      </w:r>
      <w:r w:rsidRPr="00454C47">
        <w:rPr>
          <w:u w:val="single"/>
        </w:rPr>
        <w:t xml:space="preserve"> global </w:t>
      </w:r>
      <w:r w:rsidRPr="00454C47">
        <w:rPr>
          <w:highlight w:val="cyan"/>
          <w:u w:val="single"/>
        </w:rPr>
        <w:t>economy</w:t>
      </w:r>
      <w:r w:rsidRPr="00454C47">
        <w:rPr>
          <w:u w:val="single"/>
        </w:rPr>
        <w:t>,"</w:t>
      </w:r>
      <w:r w:rsidRPr="00454C47">
        <w:t xml:space="preserve"> Gopinath said.</w:t>
      </w:r>
    </w:p>
    <w:p w14:paraId="74EFE1F7" w14:textId="77777777" w:rsidR="00F61AE7" w:rsidRPr="004910AC" w:rsidRDefault="00F61AE7" w:rsidP="00F61AE7">
      <w:pPr>
        <w:rPr>
          <w:sz w:val="12"/>
        </w:rPr>
      </w:pPr>
      <w:r w:rsidRPr="004910AC">
        <w:rPr>
          <w:sz w:val="12"/>
        </w:rPr>
        <w:t>Her warning comes a year after she said we may not much time to determine how to protect people from AI.</w:t>
      </w:r>
    </w:p>
    <w:p w14:paraId="3B0CD66B" w14:textId="31BDFCF0" w:rsidR="00F61AE7" w:rsidRPr="00F61AE7" w:rsidRDefault="00F61AE7" w:rsidP="00F61AE7">
      <w:pPr>
        <w:rPr>
          <w:sz w:val="12"/>
        </w:rPr>
      </w:pPr>
      <w:r w:rsidRPr="00454C47">
        <w:rPr>
          <w:sz w:val="12"/>
        </w:rPr>
        <w:t xml:space="preserve">“We need governments, we need </w:t>
      </w:r>
      <w:proofErr w:type="gramStart"/>
      <w:r w:rsidRPr="00454C47">
        <w:rPr>
          <w:sz w:val="12"/>
        </w:rPr>
        <w:t>institutions</w:t>
      </w:r>
      <w:proofErr w:type="gramEnd"/>
      <w:r w:rsidRPr="00454C47">
        <w:rPr>
          <w:sz w:val="12"/>
        </w:rPr>
        <w:t xml:space="preserve"> and we need policymakers to move quickly on all fronts, in terms of regulation, but also in terms of preparing for probably substantial disruptions in labor markets,” she told the Financial Times.</w:t>
      </w:r>
    </w:p>
    <w:p w14:paraId="134D6A12" w14:textId="4ABAB17F" w:rsidR="00A64B29" w:rsidRDefault="00A64B29" w:rsidP="00ED0E82">
      <w:pPr>
        <w:pStyle w:val="Heading3"/>
      </w:pPr>
      <w:r>
        <w:lastRenderedPageBreak/>
        <w:t>Racial-Wealth Inequality</w:t>
      </w:r>
    </w:p>
    <w:p w14:paraId="34A01BE7" w14:textId="77777777" w:rsidR="00A64B29" w:rsidRDefault="00A64B29" w:rsidP="00A64B29">
      <w:pPr>
        <w:pStyle w:val="Heading4"/>
      </w:pPr>
      <w:r>
        <w:t>Generative AI exacerbates racial economic impacts.</w:t>
      </w:r>
    </w:p>
    <w:p w14:paraId="7D5B384B" w14:textId="77777777" w:rsidR="00A64B29" w:rsidRPr="00977EB3" w:rsidRDefault="00A64B29" w:rsidP="00A64B29">
      <w:r>
        <w:rPr>
          <w:rStyle w:val="Style13ptBold"/>
        </w:rPr>
        <w:t xml:space="preserve">Brown et. </w:t>
      </w:r>
      <w:proofErr w:type="gramStart"/>
      <w:r>
        <w:rPr>
          <w:rStyle w:val="Style13ptBold"/>
        </w:rPr>
        <w:t>al.‘</w:t>
      </w:r>
      <w:proofErr w:type="gramEnd"/>
      <w:r>
        <w:rPr>
          <w:rStyle w:val="Style13ptBold"/>
        </w:rPr>
        <w:t xml:space="preserve">23 </w:t>
      </w:r>
      <w:r w:rsidRPr="00541AC5">
        <w:t>(</w:t>
      </w:r>
      <w:r>
        <w:t xml:space="preserve">Jan Shelly Brown, expert in digital, technology, and risk and security. </w:t>
      </w:r>
      <w:r w:rsidRPr="004A2DE9">
        <w:t>"The impact of generative AI on Black communities"</w:t>
      </w:r>
      <w:r>
        <w:t>, 19 December 2023, McKinsey &amp; Company,)</w:t>
      </w:r>
      <w:r>
        <w:br/>
      </w:r>
      <w:r w:rsidRPr="00977EB3">
        <w:t>Gen AI’s impact on Black economic mobility</w:t>
      </w:r>
      <w:r>
        <w:t xml:space="preserve">, </w:t>
      </w:r>
      <w:r w:rsidRPr="004A2DE9">
        <w:t>https://www.mckinsey.com/bem/our-insights/the-impact-of-generative-ai-on-black-communities</w:t>
      </w:r>
      <w:r>
        <w:t xml:space="preserve">) </w:t>
      </w:r>
    </w:p>
    <w:p w14:paraId="2F8B8B1C" w14:textId="77777777" w:rsidR="00A64B29" w:rsidRDefault="00A64B29" w:rsidP="00A64B29">
      <w:r w:rsidRPr="00923FF8">
        <w:rPr>
          <w:highlight w:val="cyan"/>
          <w:u w:val="single"/>
        </w:rPr>
        <w:t xml:space="preserve">New wealth </w:t>
      </w:r>
      <w:r w:rsidRPr="009B2C52">
        <w:rPr>
          <w:u w:val="single"/>
        </w:rPr>
        <w:t>created</w:t>
      </w:r>
      <w:r w:rsidRPr="00541AC5">
        <w:t xml:space="preserve"> </w:t>
      </w:r>
      <w:r w:rsidRPr="00923FF8">
        <w:rPr>
          <w:highlight w:val="cyan"/>
        </w:rPr>
        <w:t xml:space="preserve">by </w:t>
      </w:r>
      <w:r w:rsidRPr="00541AC5">
        <w:t xml:space="preserve">digital and </w:t>
      </w:r>
      <w:r w:rsidRPr="00923FF8">
        <w:rPr>
          <w:highlight w:val="cyan"/>
          <w:u w:val="single"/>
        </w:rPr>
        <w:t xml:space="preserve">AI </w:t>
      </w:r>
      <w:r w:rsidRPr="00541AC5">
        <w:t xml:space="preserve">capabilities </w:t>
      </w:r>
      <w:r w:rsidRPr="00923FF8">
        <w:rPr>
          <w:highlight w:val="cyan"/>
          <w:u w:val="single"/>
        </w:rPr>
        <w:t xml:space="preserve">flows through an economy where the median Black household has only about 15 percent of the wealth held by the </w:t>
      </w:r>
      <w:r w:rsidRPr="009B2C52">
        <w:rPr>
          <w:u w:val="single"/>
        </w:rPr>
        <w:t xml:space="preserve">median </w:t>
      </w:r>
      <w:r w:rsidRPr="00923FF8">
        <w:rPr>
          <w:highlight w:val="cyan"/>
          <w:u w:val="single"/>
        </w:rPr>
        <w:t>White household</w:t>
      </w:r>
      <w:r w:rsidRPr="009B2C52">
        <w:rPr>
          <w:u w:val="single"/>
        </w:rPr>
        <w:t>.</w:t>
      </w:r>
      <w:r w:rsidRPr="00541AC5">
        <w:t xml:space="preserve"> The data are striking: the median Black family has amassed about $44,900 in wealth; the median White household holds $285,000 in total assets.</w:t>
      </w:r>
    </w:p>
    <w:p w14:paraId="17648060" w14:textId="77777777" w:rsidR="00A64B29" w:rsidRPr="009B2C52" w:rsidRDefault="00A64B29" w:rsidP="00A64B29">
      <w:pPr>
        <w:rPr>
          <w:sz w:val="16"/>
        </w:rPr>
      </w:pPr>
      <w:r w:rsidRPr="00067683">
        <w:t xml:space="preserve">Without correcting long-standing patterns, </w:t>
      </w:r>
      <w:r w:rsidRPr="00923FF8">
        <w:rPr>
          <w:highlight w:val="cyan"/>
          <w:u w:val="single"/>
        </w:rPr>
        <w:t>gen AI has the potential to increase this racial wealth gap</w:t>
      </w:r>
      <w:r w:rsidRPr="00067683">
        <w:t>. </w:t>
      </w:r>
      <w:r w:rsidRPr="009B2C52">
        <w:rPr>
          <w:sz w:val="16"/>
        </w:rPr>
        <w:t>Annual global wealth creation from gen AI is projected to be about $7 trillion, with almost $2 trillion of it expected to go to the United States, given its share of global GDP. US household wealth captures about 30 percent of US GDP, suggesting the United States could gain nearly $500 billion in household wealth from gen AI value creation. This increase would translate to an average of $3,400 in new wealth for each of the projected 143.4 million US households in 2045.</w:t>
      </w:r>
    </w:p>
    <w:p w14:paraId="059D9621" w14:textId="77777777" w:rsidR="00A64B29" w:rsidRDefault="00A64B29" w:rsidP="00A64B29">
      <w:r w:rsidRPr="00067683">
        <w:t xml:space="preserve">Black Americans capture only about 38 cents of every dollar of new household wealth despite representing 13 percent of the US population. If this trend continues and projections of the growth of Black households are accurate, by 2045, </w:t>
      </w:r>
      <w:r w:rsidRPr="008F20C1">
        <w:rPr>
          <w:highlight w:val="cyan"/>
          <w:u w:val="single"/>
        </w:rPr>
        <w:t>racially disparate distribution</w:t>
      </w:r>
      <w:r w:rsidRPr="009B2C52">
        <w:rPr>
          <w:u w:val="single"/>
        </w:rPr>
        <w:t xml:space="preserve"> </w:t>
      </w:r>
      <w:r w:rsidRPr="008F20C1">
        <w:rPr>
          <w:highlight w:val="cyan"/>
          <w:u w:val="single"/>
        </w:rPr>
        <w:t xml:space="preserve">of </w:t>
      </w:r>
      <w:r w:rsidRPr="009B2C52">
        <w:rPr>
          <w:u w:val="single"/>
        </w:rPr>
        <w:t xml:space="preserve">new </w:t>
      </w:r>
      <w:r w:rsidRPr="008F20C1">
        <w:rPr>
          <w:highlight w:val="cyan"/>
          <w:u w:val="single"/>
        </w:rPr>
        <w:t>wealth created by gen AI could</w:t>
      </w:r>
      <w:r w:rsidRPr="009B2C52">
        <w:rPr>
          <w:u w:val="single"/>
        </w:rPr>
        <w:t xml:space="preserve"> </w:t>
      </w:r>
      <w:r w:rsidRPr="008F20C1">
        <w:rPr>
          <w:highlight w:val="cyan"/>
          <w:u w:val="single"/>
        </w:rPr>
        <w:t>increase the wealth gap between Black and White households by $43 billion annually</w:t>
      </w:r>
      <w:r w:rsidRPr="00067683">
        <w:t xml:space="preserve"> (Exhibit 1).</w:t>
      </w:r>
    </w:p>
    <w:p w14:paraId="09952CC2" w14:textId="77777777" w:rsidR="00A64B29" w:rsidRPr="00977EB3" w:rsidRDefault="00A64B29" w:rsidP="00A64B29">
      <w:r w:rsidRPr="00977EB3">
        <w:t>Gen AI’s impact on Black workers</w:t>
      </w:r>
    </w:p>
    <w:p w14:paraId="3AE2CDDE" w14:textId="08C14F99" w:rsidR="00A64B29" w:rsidRPr="00977EB3" w:rsidRDefault="00A64B29" w:rsidP="00A64B29">
      <w:r w:rsidRPr="00977EB3">
        <w:t xml:space="preserve">One of the most pressing questions about gen AI is how it will affect workers and, specifically, workers of color. </w:t>
      </w:r>
      <w:r w:rsidRPr="00977EB3">
        <w:rPr>
          <w:highlight w:val="cyan"/>
          <w:u w:val="single"/>
        </w:rPr>
        <w:t>Black</w:t>
      </w:r>
      <w:r w:rsidRPr="00977EB3">
        <w:rPr>
          <w:highlight w:val="cyan"/>
        </w:rPr>
        <w:t xml:space="preserve"> </w:t>
      </w:r>
      <w:r w:rsidRPr="00977EB3">
        <w:rPr>
          <w:highlight w:val="cyan"/>
          <w:u w:val="single"/>
        </w:rPr>
        <w:t>Americans</w:t>
      </w:r>
      <w:r w:rsidRPr="00977EB3">
        <w:t>, with an unemployment rate twice that of White workers,</w:t>
      </w:r>
      <w:r w:rsidRPr="00A64B29">
        <w:rPr>
          <w:vertAlign w:val="superscript"/>
        </w:rPr>
        <w:t>3</w:t>
      </w:r>
      <w:r w:rsidRPr="00977EB3">
        <w:rPr>
          <w:u w:val="single"/>
        </w:rPr>
        <w:t> </w:t>
      </w:r>
      <w:proofErr w:type="gramStart"/>
      <w:r w:rsidRPr="00977EB3">
        <w:rPr>
          <w:highlight w:val="cyan"/>
          <w:u w:val="single"/>
        </w:rPr>
        <w:t>are</w:t>
      </w:r>
      <w:proofErr w:type="gramEnd"/>
      <w:r w:rsidRPr="00977EB3">
        <w:rPr>
          <w:highlight w:val="cyan"/>
          <w:u w:val="single"/>
        </w:rPr>
        <w:t xml:space="preserve"> overrepresented in roles </w:t>
      </w:r>
      <w:r w:rsidRPr="00977EB3">
        <w:rPr>
          <w:u w:val="single"/>
        </w:rPr>
        <w:t xml:space="preserve">most </w:t>
      </w:r>
      <w:r w:rsidRPr="00977EB3">
        <w:rPr>
          <w:highlight w:val="cyan"/>
          <w:u w:val="single"/>
        </w:rPr>
        <w:t xml:space="preserve">likely to be taken </w:t>
      </w:r>
      <w:r w:rsidRPr="00977EB3">
        <w:rPr>
          <w:u w:val="single"/>
        </w:rPr>
        <w:t xml:space="preserve">over </w:t>
      </w:r>
      <w:r w:rsidRPr="00977EB3">
        <w:rPr>
          <w:highlight w:val="cyan"/>
          <w:u w:val="single"/>
        </w:rPr>
        <w:t>by automation</w:t>
      </w:r>
      <w:r w:rsidRPr="00977EB3">
        <w:t xml:space="preserve">. Indeed, Black workers are increasingly overrepresented in four of the top five occupations at risk of automation: office support, production work, food services, and mechanical installation and repair. </w:t>
      </w:r>
      <w:r w:rsidRPr="00977EB3">
        <w:rPr>
          <w:sz w:val="16"/>
        </w:rPr>
        <w:t>If reskilling efforts are not undertaken, this trend only stands to worsen.</w:t>
      </w:r>
      <w:r w:rsidRPr="00977EB3">
        <w:t xml:space="preserve"> According to our analysis of 2022 data, some 24 percent of all Black workers are in occupations with greater than 75 percent automation potential, compared with just 20 percent of White workers. It’s no wonder, then, that in a recent survey from workplace research firm Charter Works, </w:t>
      </w:r>
      <w:r w:rsidRPr="00977EB3">
        <w:rPr>
          <w:highlight w:val="cyan"/>
          <w:u w:val="single"/>
        </w:rPr>
        <w:t xml:space="preserve">53 percent of Black </w:t>
      </w:r>
      <w:r w:rsidRPr="00977EB3">
        <w:rPr>
          <w:u w:val="single"/>
        </w:rPr>
        <w:t>respondent</w:t>
      </w:r>
      <w:r w:rsidRPr="00977EB3">
        <w:rPr>
          <w:highlight w:val="cyan"/>
          <w:u w:val="single"/>
        </w:rPr>
        <w:t>s</w:t>
      </w:r>
      <w:r w:rsidRPr="00977EB3">
        <w:rPr>
          <w:u w:val="single"/>
        </w:rPr>
        <w:t xml:space="preserve"> </w:t>
      </w:r>
      <w:r w:rsidRPr="00977EB3">
        <w:rPr>
          <w:highlight w:val="cyan"/>
          <w:u w:val="single"/>
        </w:rPr>
        <w:t>said they worry that AI might replace their jobs</w:t>
      </w:r>
      <w:r w:rsidRPr="00977EB3">
        <w:rPr>
          <w:u w:val="single"/>
        </w:rPr>
        <w:t xml:space="preserve"> in the next five years</w:t>
      </w:r>
      <w:r w:rsidRPr="00977EB3">
        <w:t>, compared with 39 percent of White respondents.</w:t>
      </w:r>
      <w:r w:rsidRPr="00A64B29">
        <w:rPr>
          <w:vertAlign w:val="superscript"/>
        </w:rPr>
        <w:t>5</w:t>
      </w:r>
    </w:p>
    <w:p w14:paraId="2A008AC0" w14:textId="77777777" w:rsidR="00A64B29" w:rsidRDefault="00A64B29" w:rsidP="00A64B29">
      <w:r w:rsidRPr="00977EB3">
        <w:t>But those figures alone don’t tell the full story of how gen AI may impact Black workers.</w:t>
      </w:r>
    </w:p>
    <w:p w14:paraId="71D7BE11" w14:textId="77777777" w:rsidR="00A64B29" w:rsidRPr="00640C44" w:rsidRDefault="00A64B29" w:rsidP="00A64B29">
      <w:r w:rsidRPr="00640C44">
        <w:t>Gen AI’s impact on high-mobility jobs</w:t>
      </w:r>
    </w:p>
    <w:p w14:paraId="5042FAE6" w14:textId="25E396A6" w:rsidR="00A64B29" w:rsidRPr="00A64B29" w:rsidRDefault="00A64B29" w:rsidP="00A64B29">
      <w:pPr>
        <w:rPr>
          <w:sz w:val="16"/>
        </w:rPr>
      </w:pPr>
      <w:r w:rsidRPr="00640C44">
        <w:t xml:space="preserve">Gen AI does not put low-wage jobs at particular risk in the same way previous advances in automation did—it </w:t>
      </w:r>
      <w:proofErr w:type="gramStart"/>
      <w:r w:rsidRPr="00640C44">
        <w:t>actually has</w:t>
      </w:r>
      <w:proofErr w:type="gramEnd"/>
      <w:r w:rsidRPr="00640C44">
        <w:t xml:space="preserve"> greater automation potential for higher-wage knowledge work. However, </w:t>
      </w:r>
      <w:r w:rsidRPr="00640C44">
        <w:rPr>
          <w:highlight w:val="cyan"/>
          <w:u w:val="single"/>
        </w:rPr>
        <w:t xml:space="preserve">gen AI will </w:t>
      </w:r>
      <w:r w:rsidRPr="00640C44">
        <w:rPr>
          <w:u w:val="single"/>
        </w:rPr>
        <w:t xml:space="preserve">likely </w:t>
      </w:r>
      <w:r w:rsidRPr="00640C44">
        <w:rPr>
          <w:highlight w:val="cyan"/>
          <w:u w:val="single"/>
        </w:rPr>
        <w:t>alter profession</w:t>
      </w:r>
      <w:r w:rsidRPr="00640C44">
        <w:rPr>
          <w:u w:val="single"/>
        </w:rPr>
        <w:t>al pathway</w:t>
      </w:r>
      <w:r w:rsidRPr="00640C44">
        <w:rPr>
          <w:highlight w:val="cyan"/>
          <w:u w:val="single"/>
        </w:rPr>
        <w:t>s</w:t>
      </w:r>
      <w:r w:rsidRPr="00640C44">
        <w:rPr>
          <w:u w:val="single"/>
        </w:rPr>
        <w:t xml:space="preserve"> </w:t>
      </w:r>
      <w:r w:rsidRPr="00640C44">
        <w:rPr>
          <w:highlight w:val="cyan"/>
          <w:u w:val="single"/>
        </w:rPr>
        <w:t>that Black workers rely on</w:t>
      </w:r>
      <w:r w:rsidRPr="00640C44">
        <w:rPr>
          <w:highlight w:val="cyan"/>
        </w:rPr>
        <w:t xml:space="preserve"> </w:t>
      </w:r>
      <w:r w:rsidRPr="00640C44">
        <w:rPr>
          <w:sz w:val="16"/>
        </w:rPr>
        <w:t>to move from low-wage to higher-paying roles.</w:t>
      </w:r>
    </w:p>
    <w:p w14:paraId="2322D3BE" w14:textId="37A243B1" w:rsidR="00A64B29" w:rsidRDefault="00A64B29" w:rsidP="00ED0E82">
      <w:pPr>
        <w:pStyle w:val="Heading3"/>
      </w:pPr>
      <w:r>
        <w:lastRenderedPageBreak/>
        <w:t>Jobs</w:t>
      </w:r>
    </w:p>
    <w:p w14:paraId="4A5C7D0C" w14:textId="77777777" w:rsidR="00A64B29" w:rsidRDefault="00A64B29" w:rsidP="00A64B29">
      <w:pPr>
        <w:pStyle w:val="Heading4"/>
      </w:pPr>
      <w:r>
        <w:t>AI destroys job availability.</w:t>
      </w:r>
    </w:p>
    <w:p w14:paraId="59361E2F" w14:textId="77777777" w:rsidR="00A64B29" w:rsidRDefault="00A64B29" w:rsidP="00A64B29">
      <w:pPr>
        <w:rPr>
          <w:b/>
          <w:bCs/>
          <w:sz w:val="26"/>
        </w:rPr>
      </w:pPr>
      <w:proofErr w:type="spellStart"/>
      <w:r>
        <w:rPr>
          <w:b/>
          <w:bCs/>
          <w:sz w:val="26"/>
        </w:rPr>
        <w:t>Vallace</w:t>
      </w:r>
      <w:proofErr w:type="spellEnd"/>
      <w:r>
        <w:rPr>
          <w:b/>
          <w:bCs/>
          <w:sz w:val="26"/>
        </w:rPr>
        <w:t xml:space="preserve"> ‘23 </w:t>
      </w:r>
      <w:r w:rsidRPr="00FE4CEC">
        <w:t>(Chris, Senior Broadcast Journalist specializing in technology, “AI could replace equivalent of 300 million jobs – report”, 28 March 2023, BBC, https://www.bbc.com/news/technology-65102150)</w:t>
      </w:r>
    </w:p>
    <w:p w14:paraId="0C30CF56" w14:textId="77777777" w:rsidR="00A64B29" w:rsidRPr="00084A18" w:rsidRDefault="00A64B29" w:rsidP="00A64B29">
      <w:r w:rsidRPr="00084A18">
        <w:rPr>
          <w:u w:val="single"/>
        </w:rPr>
        <w:t>Artificial intelligence (</w:t>
      </w:r>
      <w:r w:rsidRPr="00084A18">
        <w:rPr>
          <w:highlight w:val="cyan"/>
          <w:u w:val="single"/>
        </w:rPr>
        <w:t>AI</w:t>
      </w:r>
      <w:r w:rsidRPr="00084A18">
        <w:rPr>
          <w:u w:val="single"/>
        </w:rPr>
        <w:t xml:space="preserve">) </w:t>
      </w:r>
      <w:r w:rsidRPr="00084A18">
        <w:rPr>
          <w:highlight w:val="cyan"/>
          <w:u w:val="single"/>
        </w:rPr>
        <w:t xml:space="preserve">could replace </w:t>
      </w:r>
      <w:r w:rsidRPr="00084A18">
        <w:rPr>
          <w:u w:val="single"/>
        </w:rPr>
        <w:t xml:space="preserve">the equivalent of </w:t>
      </w:r>
      <w:r w:rsidRPr="00084A18">
        <w:rPr>
          <w:highlight w:val="cyan"/>
          <w:u w:val="single"/>
        </w:rPr>
        <w:t xml:space="preserve">300 million </w:t>
      </w:r>
      <w:r w:rsidRPr="00084A18">
        <w:rPr>
          <w:u w:val="single"/>
        </w:rPr>
        <w:t xml:space="preserve">full-time </w:t>
      </w:r>
      <w:r w:rsidRPr="00084A18">
        <w:rPr>
          <w:highlight w:val="cyan"/>
          <w:u w:val="single"/>
        </w:rPr>
        <w:t>jobs</w:t>
      </w:r>
      <w:r w:rsidRPr="00084A18">
        <w:t>, a report by investment bank Goldman Sachs says.</w:t>
      </w:r>
    </w:p>
    <w:p w14:paraId="478EDD0D" w14:textId="77777777" w:rsidR="00A64B29" w:rsidRPr="00084A18" w:rsidRDefault="00A64B29" w:rsidP="00A64B29">
      <w:pPr>
        <w:rPr>
          <w:sz w:val="16"/>
        </w:rPr>
      </w:pPr>
      <w:r w:rsidRPr="00084A18">
        <w:rPr>
          <w:sz w:val="16"/>
        </w:rPr>
        <w:t>It could replace a quarter of work tasks in the US and Europe but may also mean new jobs and a productivity boom.</w:t>
      </w:r>
    </w:p>
    <w:p w14:paraId="4EC30826" w14:textId="77777777" w:rsidR="00A64B29" w:rsidRPr="00084A18" w:rsidRDefault="00A64B29" w:rsidP="00A64B29">
      <w:r w:rsidRPr="00084A18">
        <w:rPr>
          <w:highlight w:val="cyan"/>
        </w:rPr>
        <w:t xml:space="preserve">And </w:t>
      </w:r>
      <w:r w:rsidRPr="00084A18">
        <w:rPr>
          <w:u w:val="single"/>
        </w:rPr>
        <w:t xml:space="preserve">it could eventually </w:t>
      </w:r>
      <w:r w:rsidRPr="00084A18">
        <w:rPr>
          <w:highlight w:val="cyan"/>
          <w:u w:val="single"/>
        </w:rPr>
        <w:t xml:space="preserve">increase the </w:t>
      </w:r>
      <w:r w:rsidRPr="00084A18">
        <w:rPr>
          <w:u w:val="single"/>
        </w:rPr>
        <w:t xml:space="preserve">total annual </w:t>
      </w:r>
      <w:r w:rsidRPr="00084A18">
        <w:rPr>
          <w:highlight w:val="cyan"/>
          <w:u w:val="single"/>
        </w:rPr>
        <w:t xml:space="preserve">value of goods </w:t>
      </w:r>
      <w:r w:rsidRPr="00084A18">
        <w:rPr>
          <w:u w:val="single"/>
        </w:rPr>
        <w:t xml:space="preserve">and services produced </w:t>
      </w:r>
      <w:r w:rsidRPr="00084A18">
        <w:rPr>
          <w:highlight w:val="cyan"/>
          <w:u w:val="single"/>
        </w:rPr>
        <w:t>globally by 7%</w:t>
      </w:r>
      <w:r w:rsidRPr="00084A18">
        <w:rPr>
          <w:highlight w:val="cyan"/>
        </w:rPr>
        <w:t>.</w:t>
      </w:r>
    </w:p>
    <w:p w14:paraId="2B1C7E23" w14:textId="77777777" w:rsidR="00A64B29" w:rsidRPr="00084A18" w:rsidRDefault="00A64B29" w:rsidP="00A64B29">
      <w:pPr>
        <w:rPr>
          <w:sz w:val="16"/>
        </w:rPr>
      </w:pPr>
      <w:r w:rsidRPr="00084A18">
        <w:rPr>
          <w:sz w:val="16"/>
        </w:rPr>
        <w:t>Generative AI, able to create content indistinguishable from human work, is "a major advancement", the report says.</w:t>
      </w:r>
    </w:p>
    <w:p w14:paraId="7F1FC081" w14:textId="77777777" w:rsidR="00A64B29" w:rsidRPr="00084A18" w:rsidRDefault="00A64B29" w:rsidP="00A64B29">
      <w:pPr>
        <w:rPr>
          <w:sz w:val="16"/>
        </w:rPr>
      </w:pPr>
      <w:r w:rsidRPr="00084A18">
        <w:rPr>
          <w:sz w:val="16"/>
        </w:rPr>
        <w:t>Employment prospects</w:t>
      </w:r>
    </w:p>
    <w:p w14:paraId="0029131F" w14:textId="77777777" w:rsidR="00A64B29" w:rsidRPr="00084A18" w:rsidRDefault="00A64B29" w:rsidP="00A64B29">
      <w:pPr>
        <w:rPr>
          <w:sz w:val="16"/>
        </w:rPr>
      </w:pPr>
      <w:r w:rsidRPr="00084A18">
        <w:rPr>
          <w:sz w:val="16"/>
        </w:rPr>
        <w:t>The government is keen to promote investment in AI in the UK, which it says will "ultimately drive productivity across the economy</w:t>
      </w:r>
      <w:proofErr w:type="gramStart"/>
      <w:r w:rsidRPr="00084A18">
        <w:rPr>
          <w:sz w:val="16"/>
        </w:rPr>
        <w:t>", and</w:t>
      </w:r>
      <w:proofErr w:type="gramEnd"/>
      <w:r w:rsidRPr="00084A18">
        <w:rPr>
          <w:sz w:val="16"/>
        </w:rPr>
        <w:t xml:space="preserve"> has tried to reassure the public about its impact.</w:t>
      </w:r>
    </w:p>
    <w:p w14:paraId="42CF4249" w14:textId="77777777" w:rsidR="00A64B29" w:rsidRPr="005D67F0" w:rsidRDefault="00A64B29" w:rsidP="00A64B29">
      <w:pPr>
        <w:rPr>
          <w:sz w:val="16"/>
        </w:rPr>
      </w:pPr>
      <w:r w:rsidRPr="005D67F0">
        <w:rPr>
          <w:sz w:val="16"/>
        </w:rPr>
        <w:t xml:space="preserve">"We want to make sure that AI is complementing the way we work in the UK, not disrupting it - making our jobs better, rather than taking them away," Technology Secretary Michelle </w:t>
      </w:r>
      <w:proofErr w:type="spellStart"/>
      <w:r w:rsidRPr="005D67F0">
        <w:rPr>
          <w:sz w:val="16"/>
        </w:rPr>
        <w:t>Donelan</w:t>
      </w:r>
      <w:proofErr w:type="spellEnd"/>
      <w:r w:rsidRPr="005D67F0">
        <w:rPr>
          <w:sz w:val="16"/>
        </w:rPr>
        <w:t> told the Sun.</w:t>
      </w:r>
    </w:p>
    <w:p w14:paraId="242EC2F0" w14:textId="77777777" w:rsidR="00A64B29" w:rsidRPr="005D67F0" w:rsidRDefault="00A64B29" w:rsidP="00A64B29">
      <w:pPr>
        <w:rPr>
          <w:sz w:val="16"/>
        </w:rPr>
      </w:pPr>
      <w:r w:rsidRPr="005D67F0">
        <w:rPr>
          <w:sz w:val="16"/>
        </w:rPr>
        <w:t>The report notes AI's impact will vary across different sectors - 46% of tasks in administrative and 44% in legal professions could be automated but only 6% in construction 4% in maintenance, it says.</w:t>
      </w:r>
    </w:p>
    <w:p w14:paraId="30F93FF0" w14:textId="77777777" w:rsidR="00A64B29" w:rsidRPr="005D67F0" w:rsidRDefault="00A64B29" w:rsidP="00A64B29">
      <w:pPr>
        <w:rPr>
          <w:sz w:val="16"/>
        </w:rPr>
      </w:pPr>
      <w:r w:rsidRPr="005D67F0">
        <w:rPr>
          <w:sz w:val="16"/>
        </w:rPr>
        <w:t>BBC News has previously reported some artists' concerns AI image generators could harm their employment prospects.</w:t>
      </w:r>
    </w:p>
    <w:p w14:paraId="6516B05A" w14:textId="77777777" w:rsidR="00A64B29" w:rsidRPr="005D67F0" w:rsidRDefault="00A64B29" w:rsidP="00A64B29">
      <w:r w:rsidRPr="005D67F0">
        <w:t>'Lower wages'</w:t>
      </w:r>
    </w:p>
    <w:p w14:paraId="3278688E" w14:textId="77777777" w:rsidR="00A64B29" w:rsidRDefault="00A64B29" w:rsidP="00A64B29">
      <w:r w:rsidRPr="002C2768">
        <w:t xml:space="preserve">"The only thing I am sure of is that there is no way of knowing how many </w:t>
      </w:r>
      <w:r w:rsidRPr="00845828">
        <w:rPr>
          <w:highlight w:val="cyan"/>
        </w:rPr>
        <w:t xml:space="preserve">jobs will be replaced by </w:t>
      </w:r>
      <w:r w:rsidRPr="002C2768">
        <w:t xml:space="preserve">generative </w:t>
      </w:r>
      <w:r w:rsidRPr="00845828">
        <w:rPr>
          <w:highlight w:val="cyan"/>
        </w:rPr>
        <w:t>AI</w:t>
      </w:r>
      <w:r w:rsidRPr="002C2768">
        <w:t xml:space="preserve">," Carl </w:t>
      </w:r>
      <w:proofErr w:type="spellStart"/>
      <w:r w:rsidRPr="002C2768">
        <w:t>Benedikt</w:t>
      </w:r>
      <w:proofErr w:type="spellEnd"/>
      <w:r w:rsidRPr="002C2768">
        <w:t xml:space="preserve"> Frey, future of-work director at the Oxford Martin School, Oxford University, told BBC News.</w:t>
      </w:r>
    </w:p>
    <w:p w14:paraId="504FCCBA" w14:textId="77777777" w:rsidR="00A64B29" w:rsidRPr="002C2768" w:rsidRDefault="00A64B29" w:rsidP="00A64B29">
      <w:r w:rsidRPr="002C2768">
        <w:t xml:space="preserve">"What </w:t>
      </w:r>
      <w:proofErr w:type="spellStart"/>
      <w:r w:rsidRPr="002C2768">
        <w:t>ChatGPT</w:t>
      </w:r>
      <w:proofErr w:type="spellEnd"/>
      <w:r w:rsidRPr="002C2768">
        <w:t xml:space="preserve"> does, for example, is allow more people with average writing skills to produce essays and articles.</w:t>
      </w:r>
    </w:p>
    <w:p w14:paraId="206DDDCE" w14:textId="77777777" w:rsidR="00A64B29" w:rsidRPr="002C2768" w:rsidRDefault="00A64B29" w:rsidP="00A64B29">
      <w:r w:rsidRPr="002C2768">
        <w:t>"</w:t>
      </w:r>
      <w:r w:rsidRPr="002C2768">
        <w:rPr>
          <w:u w:val="single"/>
        </w:rPr>
        <w:t xml:space="preserve">Journalists will therefore face more competition, </w:t>
      </w:r>
      <w:r w:rsidRPr="002C2768">
        <w:rPr>
          <w:highlight w:val="cyan"/>
          <w:u w:val="single"/>
        </w:rPr>
        <w:t>which would drive down wages</w:t>
      </w:r>
      <w:r w:rsidRPr="002C2768">
        <w:t>, unless we see a very significant increase in the demand for such work.</w:t>
      </w:r>
    </w:p>
    <w:p w14:paraId="31E2E055" w14:textId="77777777" w:rsidR="00A64B29" w:rsidRPr="002C2768" w:rsidRDefault="00A64B29" w:rsidP="00A64B29">
      <w:r w:rsidRPr="002C2768">
        <w:t>"Consider the introduction of GPS technology and platforms like Uber. Suddenly, knowing all the streets in London had much less value - and so incumbent drivers experienced large wage cuts in response, of around 10% according to our research.</w:t>
      </w:r>
    </w:p>
    <w:p w14:paraId="67C4F511" w14:textId="77777777" w:rsidR="00A64B29" w:rsidRPr="002C2768" w:rsidRDefault="00A64B29" w:rsidP="00A64B29">
      <w:r w:rsidRPr="002C2768">
        <w:t>"The result was lower wages, not fewer drivers.</w:t>
      </w:r>
    </w:p>
    <w:p w14:paraId="7626D23E" w14:textId="6ADB01BF" w:rsidR="00A64B29" w:rsidRDefault="00A64B29" w:rsidP="00A64B29">
      <w:r w:rsidRPr="002C2768">
        <w:t>"Over the next few years, generative AI is likely to have similar effects on a broader set of creative tasks".</w:t>
      </w:r>
    </w:p>
    <w:p w14:paraId="718C45AB" w14:textId="37CAB24C" w:rsidR="00A64B29" w:rsidRPr="00A64B29" w:rsidRDefault="00A64B29" w:rsidP="00A64B29">
      <w:pPr>
        <w:pStyle w:val="Heading4"/>
      </w:pPr>
      <w:r w:rsidRPr="00A64B29">
        <w:t>AI eliminates 300 million jobs globally.</w:t>
      </w:r>
    </w:p>
    <w:p w14:paraId="2D59B0F3" w14:textId="77777777" w:rsidR="00A64B29" w:rsidRPr="00A64B29" w:rsidRDefault="00A64B29" w:rsidP="00A64B29">
      <w:proofErr w:type="spellStart"/>
      <w:r w:rsidRPr="00A64B29">
        <w:rPr>
          <w:rStyle w:val="Style13ptBold"/>
        </w:rPr>
        <w:t>Cooban</w:t>
      </w:r>
      <w:proofErr w:type="spellEnd"/>
      <w:r w:rsidRPr="00A64B29">
        <w:rPr>
          <w:rStyle w:val="Style13ptBold"/>
        </w:rPr>
        <w:t>’ 24</w:t>
      </w:r>
      <w:r w:rsidRPr="00A64B29">
        <w:t xml:space="preserve"> (Global market writer for CNN, leads internationally and shifts the global economy. Writes articles about various subjects including technology. “AI will shrink workforces within five years, say company execs</w:t>
      </w:r>
      <w:proofErr w:type="gramStart"/>
      <w:r w:rsidRPr="00A64B29">
        <w:t>”,,</w:t>
      </w:r>
      <w:proofErr w:type="gramEnd"/>
      <w:r w:rsidRPr="00A64B29">
        <w:t xml:space="preserve"> 4-5-2024, CNN, https://iapp.org/news/a/shaping-the-future-a-dynamic-taxonomy-for-ai-privacy-risks) PW</w:t>
      </w:r>
    </w:p>
    <w:p w14:paraId="6647F4EE" w14:textId="6DB7FC96" w:rsidR="00A64B29" w:rsidRDefault="00A64B29" w:rsidP="00A64B29">
      <w:pPr>
        <w:shd w:val="clear" w:color="auto" w:fill="FFFFFF"/>
        <w:spacing w:after="240"/>
        <w:rPr>
          <w:rFonts w:ascii="Georgia" w:eastAsia="Georgia" w:hAnsi="Georgia" w:cs="Georgia"/>
        </w:rPr>
      </w:pPr>
      <w:r>
        <w:rPr>
          <w:rFonts w:ascii="Georgia" w:eastAsia="Georgia" w:hAnsi="Georgia" w:cs="Georgia"/>
          <w:u w:val="single"/>
        </w:rPr>
        <w:lastRenderedPageBreak/>
        <w:t xml:space="preserve">The use of </w:t>
      </w:r>
      <w:r>
        <w:rPr>
          <w:rFonts w:ascii="Georgia" w:eastAsia="Georgia" w:hAnsi="Georgia" w:cs="Georgia"/>
          <w:highlight w:val="cyan"/>
          <w:u w:val="single"/>
        </w:rPr>
        <w:t>a</w:t>
      </w:r>
      <w:r>
        <w:rPr>
          <w:rFonts w:ascii="Georgia" w:eastAsia="Georgia" w:hAnsi="Georgia" w:cs="Georgia"/>
          <w:u w:val="single"/>
        </w:rPr>
        <w:t xml:space="preserve">rtificial </w:t>
      </w:r>
      <w:r>
        <w:rPr>
          <w:rFonts w:ascii="Georgia" w:eastAsia="Georgia" w:hAnsi="Georgia" w:cs="Georgia"/>
          <w:highlight w:val="cyan"/>
          <w:u w:val="single"/>
        </w:rPr>
        <w:t>i</w:t>
      </w:r>
      <w:r>
        <w:rPr>
          <w:rFonts w:ascii="Georgia" w:eastAsia="Georgia" w:hAnsi="Georgia" w:cs="Georgia"/>
          <w:u w:val="single"/>
        </w:rPr>
        <w:t xml:space="preserve">ntelligence </w:t>
      </w:r>
      <w:r>
        <w:rPr>
          <w:rFonts w:ascii="Georgia" w:eastAsia="Georgia" w:hAnsi="Georgia" w:cs="Georgia"/>
          <w:highlight w:val="cyan"/>
          <w:u w:val="single"/>
        </w:rPr>
        <w:t>will</w:t>
      </w:r>
      <w:r>
        <w:rPr>
          <w:rFonts w:ascii="Georgia" w:eastAsia="Georgia" w:hAnsi="Georgia" w:cs="Georgia"/>
          <w:b/>
          <w:highlight w:val="cyan"/>
          <w:u w:val="single"/>
        </w:rPr>
        <w:t xml:space="preserve"> reduce the number of workers at thousands </w:t>
      </w:r>
      <w:r>
        <w:rPr>
          <w:rFonts w:ascii="Georgia" w:eastAsia="Georgia" w:hAnsi="Georgia" w:cs="Georgia"/>
          <w:highlight w:val="cyan"/>
          <w:u w:val="single"/>
        </w:rPr>
        <w:t>of companies over the next five years,</w:t>
      </w:r>
      <w:r>
        <w:rPr>
          <w:rFonts w:ascii="Georgia" w:eastAsia="Georgia" w:hAnsi="Georgia" w:cs="Georgia"/>
          <w:u w:val="single"/>
        </w:rPr>
        <w:t xml:space="preserve"> </w:t>
      </w:r>
      <w:r>
        <w:rPr>
          <w:rFonts w:ascii="Georgia" w:eastAsia="Georgia" w:hAnsi="Georgia" w:cs="Georgia"/>
          <w:highlight w:val="cyan"/>
          <w:u w:val="single"/>
        </w:rPr>
        <w:t xml:space="preserve">according to a global survey </w:t>
      </w:r>
      <w:r>
        <w:rPr>
          <w:rFonts w:ascii="Georgia" w:eastAsia="Georgia" w:hAnsi="Georgia" w:cs="Georgia"/>
        </w:rPr>
        <w:t>of C-suite executives published Friday.</w:t>
      </w:r>
      <w:r>
        <w:rPr>
          <w:rFonts w:ascii="Georgia" w:eastAsia="Georgia" w:hAnsi="Georgia" w:cs="Georgia"/>
          <w:u w:val="single"/>
        </w:rPr>
        <w:t xml:space="preserve"> </w:t>
      </w:r>
      <w:r>
        <w:rPr>
          <w:b/>
          <w:u w:val="single"/>
        </w:rPr>
        <w:t xml:space="preserve">The wide-ranging poll of 2,000 executives, </w:t>
      </w:r>
      <w:r>
        <w:rPr>
          <w:rFonts w:ascii="Georgia" w:eastAsia="Georgia" w:hAnsi="Georgia" w:cs="Georgia"/>
        </w:rPr>
        <w:t xml:space="preserve">conducted by Swiss staffing firm Adecco Group in collaboration with research firm Oxford Economics, showed that </w:t>
      </w:r>
      <w:r>
        <w:rPr>
          <w:rFonts w:ascii="Georgia" w:eastAsia="Georgia" w:hAnsi="Georgia" w:cs="Georgia"/>
          <w:highlight w:val="cyan"/>
        </w:rPr>
        <w:t>41% of them expect to employ fewer people because of the tech</w:t>
      </w:r>
      <w:r>
        <w:rPr>
          <w:rFonts w:ascii="Georgia" w:eastAsia="Georgia" w:hAnsi="Georgia" w:cs="Georgia"/>
        </w:rPr>
        <w:t xml:space="preserve">nology. The survey’s results provide another indication of the potential for AI and generative AI — which can create original text, </w:t>
      </w:r>
      <w:proofErr w:type="gramStart"/>
      <w:r>
        <w:rPr>
          <w:rFonts w:ascii="Georgia" w:eastAsia="Georgia" w:hAnsi="Georgia" w:cs="Georgia"/>
        </w:rPr>
        <w:t>images</w:t>
      </w:r>
      <w:proofErr w:type="gramEnd"/>
      <w:r>
        <w:rPr>
          <w:rFonts w:ascii="Georgia" w:eastAsia="Georgia" w:hAnsi="Georgia" w:cs="Georgia"/>
        </w:rPr>
        <w:t xml:space="preserve"> and other content in response to prompts from users — to revolutionize employment and the way people work. </w:t>
      </w:r>
      <w:r>
        <w:rPr>
          <w:rFonts w:ascii="Georgia" w:eastAsia="Georgia" w:hAnsi="Georgia" w:cs="Georgia"/>
          <w:highlight w:val="cyan"/>
        </w:rPr>
        <w:t>AI is emerging “as a great disruptor in the world of work,”</w:t>
      </w:r>
      <w:r>
        <w:rPr>
          <w:rFonts w:ascii="Georgia" w:eastAsia="Georgia" w:hAnsi="Georgia" w:cs="Georgia"/>
        </w:rPr>
        <w:t xml:space="preserve"> Denis </w:t>
      </w:r>
      <w:proofErr w:type="spellStart"/>
      <w:r>
        <w:rPr>
          <w:rFonts w:ascii="Georgia" w:eastAsia="Georgia" w:hAnsi="Georgia" w:cs="Georgia"/>
        </w:rPr>
        <w:t>Machuel</w:t>
      </w:r>
      <w:proofErr w:type="spellEnd"/>
      <w:r>
        <w:rPr>
          <w:rFonts w:ascii="Georgia" w:eastAsia="Georgia" w:hAnsi="Georgia" w:cs="Georgia"/>
        </w:rPr>
        <w:t>, chief executive of Adecco Group, said in a statement. “Companies must do more to re-skill and redeploy teams to make the most of this technological leap and avoid unnecessary upheaval.” The</w:t>
      </w:r>
      <w:r>
        <w:rPr>
          <w:rFonts w:ascii="Georgia" w:eastAsia="Georgia" w:hAnsi="Georgia" w:cs="Georgia"/>
          <w:b/>
        </w:rPr>
        <w:t xml:space="preserve"> </w:t>
      </w:r>
      <w:r>
        <w:rPr>
          <w:rFonts w:ascii="Georgia" w:eastAsia="Georgia" w:hAnsi="Georgia" w:cs="Georgia"/>
        </w:rPr>
        <w:t xml:space="preserve">executives surveyed work in 18 industries — including energy, </w:t>
      </w:r>
      <w:proofErr w:type="gramStart"/>
      <w:r>
        <w:rPr>
          <w:rFonts w:ascii="Georgia" w:eastAsia="Georgia" w:hAnsi="Georgia" w:cs="Georgia"/>
        </w:rPr>
        <w:t>retail</w:t>
      </w:r>
      <w:proofErr w:type="gramEnd"/>
      <w:r>
        <w:rPr>
          <w:rFonts w:ascii="Georgia" w:eastAsia="Georgia" w:hAnsi="Georgia" w:cs="Georgia"/>
        </w:rPr>
        <w:t xml:space="preserve"> and the automotive sector — in nine countries, including the United States, Canada, Germany and Japan. Their workforces represent white-collar and blue-collar jobs. Some </w:t>
      </w:r>
      <w:r>
        <w:rPr>
          <w:rFonts w:ascii="Georgia" w:eastAsia="Georgia" w:hAnsi="Georgia" w:cs="Georgia"/>
          <w:highlight w:val="cyan"/>
        </w:rPr>
        <w:t>46%</w:t>
      </w:r>
      <w:r>
        <w:rPr>
          <w:rFonts w:ascii="Georgia" w:eastAsia="Georgia" w:hAnsi="Georgia" w:cs="Georgia"/>
        </w:rPr>
        <w:t xml:space="preserve"> of executives said they</w:t>
      </w:r>
      <w:r>
        <w:rPr>
          <w:rFonts w:ascii="Georgia" w:eastAsia="Georgia" w:hAnsi="Georgia" w:cs="Georgia"/>
          <w:highlight w:val="cyan"/>
        </w:rPr>
        <w:t xml:space="preserve"> would redeploy employees internally if their jobs were impacted by AI. </w:t>
      </w:r>
      <w:r>
        <w:rPr>
          <w:rFonts w:ascii="Georgia" w:eastAsia="Georgia" w:hAnsi="Georgia" w:cs="Georgia"/>
        </w:rPr>
        <w:t xml:space="preserve">And </w:t>
      </w:r>
      <w:r>
        <w:rPr>
          <w:b/>
          <w:u w:val="single"/>
        </w:rPr>
        <w:t xml:space="preserve">two-thirds said they planned to recruit people skilled in AI compared with just over one-third who said they would train their existing workforce in the </w:t>
      </w:r>
      <w:proofErr w:type="spellStart"/>
      <w:proofErr w:type="gramStart"/>
      <w:r>
        <w:rPr>
          <w:b/>
          <w:u w:val="single"/>
        </w:rPr>
        <w:t>technology.</w:t>
      </w:r>
      <w:r>
        <w:rPr>
          <w:rFonts w:ascii="Georgia" w:eastAsia="Georgia" w:hAnsi="Georgia" w:cs="Georgia"/>
        </w:rPr>
        <w:t>The</w:t>
      </w:r>
      <w:proofErr w:type="spellEnd"/>
      <w:proofErr w:type="gramEnd"/>
      <w:r>
        <w:rPr>
          <w:rFonts w:ascii="Georgia" w:eastAsia="Georgia" w:hAnsi="Georgia" w:cs="Georgia"/>
        </w:rPr>
        <w:t xml:space="preserve"> survey makes for grimmer reading for workers than another recent large </w:t>
      </w:r>
      <w:r>
        <w:rPr>
          <w:rFonts w:ascii="Georgia" w:eastAsia="Georgia" w:hAnsi="Georgia" w:cs="Georgia"/>
          <w:u w:val="single"/>
        </w:rPr>
        <w:t>poll</w:t>
      </w:r>
      <w:r>
        <w:rPr>
          <w:rFonts w:ascii="Georgia" w:eastAsia="Georgia" w:hAnsi="Georgia" w:cs="Georgia"/>
        </w:rPr>
        <w:t xml:space="preserve">, conducted by the World Economic Forum last year. Responses from </w:t>
      </w:r>
      <w:r>
        <w:rPr>
          <w:rFonts w:ascii="Georgia" w:eastAsia="Georgia" w:hAnsi="Georgia" w:cs="Georgia"/>
          <w:highlight w:val="cyan"/>
        </w:rPr>
        <w:t xml:space="preserve">more than 800 global companies </w:t>
      </w:r>
      <w:r>
        <w:rPr>
          <w:rFonts w:ascii="Georgia" w:eastAsia="Georgia" w:hAnsi="Georgia" w:cs="Georgia"/>
        </w:rPr>
        <w:t xml:space="preserve">showed that a quarter of them </w:t>
      </w:r>
      <w:r>
        <w:rPr>
          <w:rFonts w:ascii="Georgia" w:eastAsia="Georgia" w:hAnsi="Georgia" w:cs="Georgia"/>
          <w:highlight w:val="cyan"/>
        </w:rPr>
        <w:t>expected AI to cause job losses</w:t>
      </w:r>
      <w:r>
        <w:rPr>
          <w:rFonts w:ascii="Georgia" w:eastAsia="Georgia" w:hAnsi="Georgia" w:cs="Georgia"/>
        </w:rPr>
        <w:t xml:space="preserve">, while half thought the technology would create new </w:t>
      </w:r>
      <w:proofErr w:type="spellStart"/>
      <w:proofErr w:type="gramStart"/>
      <w:r>
        <w:rPr>
          <w:rFonts w:ascii="Georgia" w:eastAsia="Georgia" w:hAnsi="Georgia" w:cs="Georgia"/>
        </w:rPr>
        <w:t>jobs.The</w:t>
      </w:r>
      <w:proofErr w:type="spellEnd"/>
      <w:proofErr w:type="gramEnd"/>
      <w:r>
        <w:rPr>
          <w:rFonts w:ascii="Georgia" w:eastAsia="Georgia" w:hAnsi="Georgia" w:cs="Georgia"/>
        </w:rPr>
        <w:t xml:space="preserve"> WEF said employers expected most technologies, including AI, to be “a net positive” for jobs over the following five years. “Big data analytics, climate change and environmental management technologies, and encryption and cybersecurity are expected to be the biggest drivers of job growth,” it noted. Still, that offers little consolation to the workers AI has already helped push out. In the past year, some tech firms, including file storage service Dropbox and language-learning app Duolingo, have </w:t>
      </w:r>
      <w:r>
        <w:rPr>
          <w:rFonts w:ascii="Georgia" w:eastAsia="Georgia" w:hAnsi="Georgia" w:cs="Georgia"/>
          <w:u w:val="single"/>
        </w:rPr>
        <w:t>cited AI</w:t>
      </w:r>
      <w:r>
        <w:rPr>
          <w:rFonts w:ascii="Georgia" w:eastAsia="Georgia" w:hAnsi="Georgia" w:cs="Georgia"/>
        </w:rPr>
        <w:t xml:space="preserve"> as a reason for making </w:t>
      </w:r>
      <w:proofErr w:type="spellStart"/>
      <w:proofErr w:type="gramStart"/>
      <w:r>
        <w:rPr>
          <w:rFonts w:ascii="Georgia" w:eastAsia="Georgia" w:hAnsi="Georgia" w:cs="Georgia"/>
        </w:rPr>
        <w:t>layoffs.Goldman</w:t>
      </w:r>
      <w:proofErr w:type="spellEnd"/>
      <w:proofErr w:type="gramEnd"/>
      <w:r>
        <w:rPr>
          <w:rFonts w:ascii="Georgia" w:eastAsia="Georgia" w:hAnsi="Georgia" w:cs="Georgia"/>
        </w:rPr>
        <w:t xml:space="preserve"> Sachs economists </w:t>
      </w:r>
      <w:r>
        <w:rPr>
          <w:rFonts w:ascii="Georgia" w:eastAsia="Georgia" w:hAnsi="Georgia" w:cs="Georgia"/>
          <w:u w:val="single"/>
        </w:rPr>
        <w:t>said</w:t>
      </w:r>
      <w:r>
        <w:rPr>
          <w:rFonts w:ascii="Georgia" w:eastAsia="Georgia" w:hAnsi="Georgia" w:cs="Georgia"/>
        </w:rPr>
        <w:t xml:space="preserve"> in March last year that</w:t>
      </w:r>
      <w:r>
        <w:rPr>
          <w:b/>
          <w:u w:val="single"/>
        </w:rPr>
        <w:t xml:space="preserve"> </w:t>
      </w:r>
      <w:r>
        <w:rPr>
          <w:b/>
          <w:highlight w:val="cyan"/>
          <w:u w:val="single"/>
        </w:rPr>
        <w:t xml:space="preserve">as many as 300 million full-time jobs could be lost or diminished globally </w:t>
      </w:r>
      <w:r>
        <w:rPr>
          <w:b/>
          <w:u w:val="single"/>
        </w:rPr>
        <w:t>by the rise of generative AI,</w:t>
      </w:r>
      <w:r>
        <w:rPr>
          <w:rFonts w:ascii="Georgia" w:eastAsia="Georgia" w:hAnsi="Georgia" w:cs="Georgia"/>
        </w:rPr>
        <w:t xml:space="preserve"> with white-collar workers likely to be the most at risk.</w:t>
      </w:r>
    </w:p>
    <w:p w14:paraId="288DFC9F" w14:textId="77777777" w:rsidR="001C4FD4" w:rsidRPr="001C4FD4" w:rsidRDefault="001C4FD4" w:rsidP="001C4FD4">
      <w:pPr>
        <w:pStyle w:val="Heading4"/>
      </w:pPr>
      <w:r w:rsidRPr="001C4FD4">
        <w:t xml:space="preserve">AI causes huge unemployment! </w:t>
      </w:r>
    </w:p>
    <w:p w14:paraId="6A213866" w14:textId="77777777" w:rsidR="001C4FD4" w:rsidRDefault="001C4FD4" w:rsidP="001C4FD4">
      <w:pPr>
        <w:rPr>
          <w:rFonts w:ascii="Arial" w:eastAsia="Arial" w:hAnsi="Arial" w:cs="Arial"/>
          <w:b/>
          <w:sz w:val="26"/>
          <w:szCs w:val="26"/>
          <w:highlight w:val="white"/>
        </w:rPr>
      </w:pPr>
      <w:r w:rsidRPr="001C4FD4">
        <w:rPr>
          <w:rStyle w:val="Style13ptBold"/>
        </w:rPr>
        <w:t xml:space="preserve">Napolitano’ 23 </w:t>
      </w:r>
      <w:r w:rsidRPr="001C4FD4">
        <w:t xml:space="preserve">(A data reporter who focuses on technology and business. She also specializes in investigating </w:t>
      </w:r>
      <w:proofErr w:type="gramStart"/>
      <w:r w:rsidRPr="001C4FD4">
        <w:t>bitcoins</w:t>
      </w:r>
      <w:proofErr w:type="gramEnd"/>
      <w:r w:rsidRPr="001C4FD4">
        <w:t xml:space="preserve"> and she has reported news about tech, crypto and the AI industry. “AI eliminated nearly 4000 jobs in May, report says”, 6-2-2023, CBS News, https://www.cbsnews.com/news/ai-job-losses-artificial-intelligence-challenger-report/) (PW)</w:t>
      </w:r>
    </w:p>
    <w:p w14:paraId="177D9CB0" w14:textId="77777777" w:rsidR="001C4FD4" w:rsidRDefault="001C4FD4" w:rsidP="001C4FD4">
      <w:pPr>
        <w:shd w:val="clear" w:color="auto" w:fill="FFFFFF"/>
        <w:spacing w:before="620" w:after="620" w:line="324" w:lineRule="auto"/>
        <w:rPr>
          <w:rFonts w:ascii="Arial" w:eastAsia="Arial" w:hAnsi="Arial" w:cs="Arial"/>
          <w:highlight w:val="white"/>
          <w:u w:val="single"/>
        </w:rPr>
      </w:pPr>
      <w:r>
        <w:rPr>
          <w:rFonts w:ascii="Arial" w:eastAsia="Arial" w:hAnsi="Arial" w:cs="Arial"/>
          <w:highlight w:val="white"/>
          <w:u w:val="single"/>
        </w:rPr>
        <w:t>For those wondering when</w:t>
      </w:r>
      <w:r>
        <w:rPr>
          <w:rFonts w:ascii="Arial" w:eastAsia="Arial" w:hAnsi="Arial" w:cs="Arial"/>
          <w:highlight w:val="yellow"/>
          <w:u w:val="single"/>
        </w:rPr>
        <w:t xml:space="preserve"> AI will start replacing human jobs,</w:t>
      </w:r>
      <w:r>
        <w:rPr>
          <w:rFonts w:ascii="Arial" w:eastAsia="Arial" w:hAnsi="Arial" w:cs="Arial"/>
          <w:highlight w:val="white"/>
          <w:u w:val="single"/>
        </w:rPr>
        <w:t xml:space="preserve"> the answer is </w:t>
      </w:r>
      <w:r>
        <w:rPr>
          <w:rFonts w:ascii="Arial" w:eastAsia="Arial" w:hAnsi="Arial" w:cs="Arial"/>
          <w:highlight w:val="yellow"/>
          <w:u w:val="single"/>
        </w:rPr>
        <w:t>it already has</w:t>
      </w:r>
      <w:r>
        <w:rPr>
          <w:rFonts w:ascii="Arial" w:eastAsia="Arial" w:hAnsi="Arial" w:cs="Arial"/>
          <w:highlight w:val="white"/>
          <w:u w:val="single"/>
        </w:rPr>
        <w:t>.</w:t>
      </w:r>
    </w:p>
    <w:p w14:paraId="17A1783A" w14:textId="5AFCA85D" w:rsidR="001C4FD4" w:rsidRDefault="001C4FD4" w:rsidP="001C4FD4">
      <w:pPr>
        <w:shd w:val="clear" w:color="auto" w:fill="FFFFFF"/>
        <w:spacing w:before="680" w:after="620" w:line="324" w:lineRule="auto"/>
        <w:rPr>
          <w:rFonts w:eastAsia="Calibri"/>
          <w:b/>
          <w:highlight w:val="white"/>
          <w:u w:val="single"/>
        </w:rPr>
      </w:pPr>
      <w:r>
        <w:rPr>
          <w:rFonts w:eastAsia="Calibri"/>
          <w:b/>
          <w:highlight w:val="yellow"/>
          <w:u w:val="single"/>
        </w:rPr>
        <w:t>A</w:t>
      </w:r>
      <w:r>
        <w:rPr>
          <w:rFonts w:eastAsia="Calibri"/>
          <w:b/>
          <w:highlight w:val="white"/>
          <w:u w:val="single"/>
        </w:rPr>
        <w:t>rtificial</w:t>
      </w:r>
      <w:r>
        <w:rPr>
          <w:rFonts w:eastAsia="Calibri"/>
          <w:b/>
          <w:highlight w:val="yellow"/>
          <w:u w:val="single"/>
        </w:rPr>
        <w:t xml:space="preserve"> i</w:t>
      </w:r>
      <w:r>
        <w:rPr>
          <w:rFonts w:eastAsia="Calibri"/>
          <w:b/>
          <w:highlight w:val="white"/>
          <w:u w:val="single"/>
        </w:rPr>
        <w:t xml:space="preserve">ntelligence </w:t>
      </w:r>
      <w:r>
        <w:rPr>
          <w:rFonts w:eastAsia="Calibri"/>
          <w:b/>
          <w:highlight w:val="yellow"/>
          <w:u w:val="single"/>
        </w:rPr>
        <w:t>contributed to nearly 4,000 job losses last month</w:t>
      </w:r>
      <w:r>
        <w:rPr>
          <w:rFonts w:eastAsia="Calibri"/>
          <w:b/>
          <w:highlight w:val="white"/>
          <w:u w:val="single"/>
        </w:rPr>
        <w:t xml:space="preserve">, </w:t>
      </w:r>
      <w:r>
        <w:rPr>
          <w:rFonts w:ascii="Arial" w:eastAsia="Arial" w:hAnsi="Arial" w:cs="Arial"/>
          <w:highlight w:val="white"/>
        </w:rPr>
        <w:t xml:space="preserve">according to data from Challenger, Gray &amp; Christmas, as interest in the </w:t>
      </w:r>
      <w:r>
        <w:rPr>
          <w:rFonts w:eastAsia="Calibri"/>
          <w:b/>
          <w:highlight w:val="white"/>
          <w:u w:val="single"/>
        </w:rPr>
        <w:t xml:space="preserve">rapidly evolving technology's ability to perform </w:t>
      </w:r>
      <w:r>
        <w:rPr>
          <w:rFonts w:eastAsia="Calibri"/>
          <w:b/>
          <w:highlight w:val="yellow"/>
          <w:u w:val="single"/>
        </w:rPr>
        <w:t>advanced organizational tasks and lighten workloads</w:t>
      </w:r>
      <w:r>
        <w:rPr>
          <w:rFonts w:eastAsia="Calibri"/>
          <w:b/>
          <w:highlight w:val="white"/>
          <w:u w:val="single"/>
        </w:rPr>
        <w:t xml:space="preserve"> has intensified. </w:t>
      </w:r>
      <w:r>
        <w:rPr>
          <w:rFonts w:ascii="Arial" w:eastAsia="Arial" w:hAnsi="Arial" w:cs="Arial"/>
          <w:highlight w:val="white"/>
        </w:rPr>
        <w:t>The</w:t>
      </w:r>
      <w:r>
        <w:rPr>
          <w:rFonts w:ascii="Arial" w:eastAsia="Arial" w:hAnsi="Arial" w:cs="Arial"/>
          <w:highlight w:val="white"/>
          <w:u w:val="single"/>
        </w:rPr>
        <w:t xml:space="preserve"> report released Thursday by the outplacement firm shows that</w:t>
      </w:r>
      <w:r>
        <w:rPr>
          <w:rFonts w:ascii="Arial" w:eastAsia="Arial" w:hAnsi="Arial" w:cs="Arial"/>
          <w:highlight w:val="yellow"/>
          <w:u w:val="single"/>
        </w:rPr>
        <w:t xml:space="preserve"> layoff</w:t>
      </w:r>
      <w:r>
        <w:rPr>
          <w:rFonts w:ascii="Arial" w:eastAsia="Arial" w:hAnsi="Arial" w:cs="Arial"/>
          <w:highlight w:val="white"/>
          <w:u w:val="single"/>
        </w:rPr>
        <w:t xml:space="preserve"> announcements from the U.S.-based </w:t>
      </w:r>
      <w:r>
        <w:rPr>
          <w:rFonts w:eastAsia="Calibri"/>
          <w:b/>
          <w:highlight w:val="white"/>
          <w:u w:val="single"/>
        </w:rPr>
        <w:t>employers</w:t>
      </w:r>
      <w:r>
        <w:rPr>
          <w:rFonts w:eastAsia="Calibri"/>
          <w:b/>
          <w:highlight w:val="yellow"/>
          <w:u w:val="single"/>
        </w:rPr>
        <w:t xml:space="preserve"> reached more than 80,000</w:t>
      </w:r>
      <w:r>
        <w:rPr>
          <w:rFonts w:eastAsia="Calibri"/>
          <w:b/>
          <w:highlight w:val="white"/>
          <w:u w:val="single"/>
        </w:rPr>
        <w:t xml:space="preserve"> in May </w:t>
      </w:r>
      <w:r>
        <w:rPr>
          <w:rFonts w:ascii="Arial" w:eastAsia="Arial" w:hAnsi="Arial" w:cs="Arial"/>
          <w:highlight w:val="white"/>
        </w:rPr>
        <w:t xml:space="preserve">— </w:t>
      </w:r>
      <w:r>
        <w:rPr>
          <w:rFonts w:eastAsia="Calibri"/>
          <w:b/>
          <w:highlight w:val="white"/>
          <w:u w:val="single"/>
        </w:rPr>
        <w:t xml:space="preserve">a 20% jump from the prior month and </w:t>
      </w:r>
      <w:r>
        <w:rPr>
          <w:rFonts w:eastAsia="Calibri"/>
          <w:b/>
          <w:highlight w:val="yellow"/>
          <w:u w:val="single"/>
        </w:rPr>
        <w:t xml:space="preserve">nearly four times </w:t>
      </w:r>
      <w:r>
        <w:rPr>
          <w:rFonts w:eastAsia="Calibri"/>
          <w:b/>
          <w:highlight w:val="white"/>
          <w:u w:val="single"/>
        </w:rPr>
        <w:t xml:space="preserve">the level </w:t>
      </w:r>
      <w:r>
        <w:rPr>
          <w:rFonts w:eastAsia="Calibri"/>
          <w:b/>
          <w:highlight w:val="white"/>
          <w:u w:val="single"/>
        </w:rPr>
        <w:lastRenderedPageBreak/>
        <w:t xml:space="preserve">for </w:t>
      </w:r>
      <w:r>
        <w:rPr>
          <w:rFonts w:eastAsia="Calibri"/>
          <w:b/>
          <w:highlight w:val="yellow"/>
          <w:u w:val="single"/>
        </w:rPr>
        <w:t>the same month last year</w:t>
      </w:r>
      <w:r>
        <w:rPr>
          <w:rFonts w:eastAsia="Calibri"/>
          <w:b/>
          <w:highlight w:val="white"/>
          <w:u w:val="single"/>
        </w:rPr>
        <w:t xml:space="preserve">. </w:t>
      </w:r>
      <w:r>
        <w:rPr>
          <w:rFonts w:ascii="Arial" w:eastAsia="Arial" w:hAnsi="Arial" w:cs="Arial"/>
          <w:highlight w:val="white"/>
        </w:rPr>
        <w:t xml:space="preserve">Of those cuts, </w:t>
      </w:r>
      <w:r>
        <w:rPr>
          <w:rFonts w:eastAsia="Calibri"/>
          <w:b/>
          <w:highlight w:val="white"/>
          <w:u w:val="single"/>
        </w:rPr>
        <w:t>AI was responsible for</w:t>
      </w:r>
      <w:r>
        <w:rPr>
          <w:rFonts w:eastAsia="Calibri"/>
          <w:b/>
          <w:highlight w:val="yellow"/>
          <w:u w:val="single"/>
        </w:rPr>
        <w:t xml:space="preserve"> 3,900, or roughly 5% of all jobs lost,</w:t>
      </w:r>
      <w:r>
        <w:rPr>
          <w:rFonts w:eastAsia="Calibri"/>
          <w:b/>
          <w:highlight w:val="white"/>
          <w:u w:val="single"/>
        </w:rPr>
        <w:t xml:space="preserve"> making it the seventh-highest contributor to employment losses in May cited by employers.</w:t>
      </w:r>
    </w:p>
    <w:p w14:paraId="513D3B7B" w14:textId="77777777" w:rsidR="0032103B" w:rsidRPr="00523932" w:rsidRDefault="0032103B" w:rsidP="0032103B">
      <w:pPr>
        <w:pStyle w:val="Heading4"/>
      </w:pPr>
      <w:r>
        <w:t xml:space="preserve">Developing countries will be harmed by Ai ruining job growth and economies. </w:t>
      </w:r>
    </w:p>
    <w:p w14:paraId="351FC5AF" w14:textId="77777777" w:rsidR="0032103B" w:rsidRDefault="0032103B" w:rsidP="0032103B">
      <w:proofErr w:type="spellStart"/>
      <w:r w:rsidRPr="00523932">
        <w:rPr>
          <w:rStyle w:val="Style13ptBold"/>
        </w:rPr>
        <w:t>Toh</w:t>
      </w:r>
      <w:proofErr w:type="spellEnd"/>
      <w:r w:rsidRPr="00523932">
        <w:rPr>
          <w:rStyle w:val="Style13ptBold"/>
        </w:rPr>
        <w:t xml:space="preserve"> '24</w:t>
      </w:r>
      <w:r w:rsidRPr="00523932">
        <w:t xml:space="preserve"> [Michelle;</w:t>
      </w:r>
      <w:r>
        <w:t xml:space="preserve"> Journalist for </w:t>
      </w:r>
      <w:proofErr w:type="spellStart"/>
      <w:proofErr w:type="gramStart"/>
      <w:r>
        <w:t>cnn</w:t>
      </w:r>
      <w:proofErr w:type="spellEnd"/>
      <w:r w:rsidRPr="00523932">
        <w:t xml:space="preserve"> ;</w:t>
      </w:r>
      <w:proofErr w:type="gramEnd"/>
      <w:r w:rsidRPr="00523932">
        <w:t xml:space="preserve"> 1-15-2024; "‘Jobs may disappear’: Nearly 40% of global employment could be disrupted by AI, IMF says"; CNN; https://www.cnn.com/2024/01/15/tech/imf-global-employment-risk-ai-intl-hnk/index.html; accessed 7-28-2024, AY]</w:t>
      </w:r>
    </w:p>
    <w:p w14:paraId="1EEFA8E9" w14:textId="77777777" w:rsidR="0032103B" w:rsidRPr="0027307D" w:rsidRDefault="0032103B" w:rsidP="0032103B">
      <w:pPr>
        <w:rPr>
          <w:u w:val="single"/>
        </w:rPr>
      </w:pPr>
      <w:r w:rsidRPr="0027307D">
        <w:rPr>
          <w:u w:val="single"/>
        </w:rPr>
        <w:t xml:space="preserve">Almost </w:t>
      </w:r>
      <w:r w:rsidRPr="0027307D">
        <w:rPr>
          <w:b/>
          <w:bCs/>
          <w:highlight w:val="cyan"/>
          <w:u w:val="single"/>
        </w:rPr>
        <w:t>40% of job</w:t>
      </w:r>
      <w:r w:rsidRPr="0027307D">
        <w:rPr>
          <w:highlight w:val="cyan"/>
          <w:u w:val="single"/>
        </w:rPr>
        <w:t xml:space="preserve">s around the world </w:t>
      </w:r>
      <w:r w:rsidRPr="0027307D">
        <w:rPr>
          <w:u w:val="single"/>
        </w:rPr>
        <w:t>could be</w:t>
      </w:r>
      <w:r w:rsidRPr="0027307D">
        <w:rPr>
          <w:highlight w:val="cyan"/>
          <w:u w:val="single"/>
        </w:rPr>
        <w:t xml:space="preserve"> affected by the rise of artificial intelligence (AI), a trend that is likely to deepen inequality, according to the International Monetary Fund.</w:t>
      </w:r>
    </w:p>
    <w:p w14:paraId="6B2FC06B" w14:textId="77777777" w:rsidR="0032103B" w:rsidRPr="006A59B5" w:rsidRDefault="0032103B" w:rsidP="0032103B">
      <w:pPr>
        <w:rPr>
          <w:sz w:val="10"/>
        </w:rPr>
      </w:pPr>
      <w:r w:rsidRPr="006A59B5">
        <w:rPr>
          <w:sz w:val="10"/>
        </w:rPr>
        <w:t>In a Sunday blog post, IMF chief Kristalina Georgieva called for governments to establish social safety nets and offer retraining programs to counter the impact of AI.</w:t>
      </w:r>
    </w:p>
    <w:p w14:paraId="21F5B78B" w14:textId="77777777" w:rsidR="0032103B" w:rsidRPr="006A59B5" w:rsidRDefault="0032103B" w:rsidP="0032103B">
      <w:pPr>
        <w:rPr>
          <w:sz w:val="10"/>
        </w:rPr>
      </w:pPr>
      <w:r w:rsidRPr="006A59B5">
        <w:rPr>
          <w:sz w:val="10"/>
        </w:rPr>
        <w:t>“</w:t>
      </w:r>
      <w:r w:rsidRPr="004E6310">
        <w:rPr>
          <w:u w:val="single"/>
        </w:rPr>
        <w:t>In most scenarios, AI will likely worsen overall inequality,</w:t>
      </w:r>
      <w:r w:rsidRPr="006A59B5">
        <w:rPr>
          <w:sz w:val="10"/>
        </w:rPr>
        <w:t xml:space="preserve"> a troubling trend that policymakers must proactively address to prevent the technology from further stoking social tensions,” she wrote ahead of the annual meeting of the World Economic Forum (WEF) in Davos, Switzerland, where the topic is set to be high on the agenda.</w:t>
      </w:r>
    </w:p>
    <w:p w14:paraId="6A8F0DE9" w14:textId="77777777" w:rsidR="0032103B" w:rsidRPr="006A59B5" w:rsidRDefault="0032103B" w:rsidP="0032103B">
      <w:pPr>
        <w:rPr>
          <w:sz w:val="10"/>
        </w:rPr>
      </w:pPr>
      <w:r w:rsidRPr="006A59B5">
        <w:rPr>
          <w:sz w:val="10"/>
        </w:rPr>
        <w:t>The ski resort town of Davos was already bedecked with AI advertisements and branding as the summit got underway Monday.</w:t>
      </w:r>
    </w:p>
    <w:p w14:paraId="0D158940" w14:textId="77777777" w:rsidR="0032103B" w:rsidRPr="006A59B5" w:rsidRDefault="0032103B" w:rsidP="0032103B">
      <w:pPr>
        <w:rPr>
          <w:sz w:val="10"/>
        </w:rPr>
      </w:pPr>
      <w:r w:rsidRPr="006A59B5">
        <w:rPr>
          <w:sz w:val="10"/>
        </w:rPr>
        <w:t xml:space="preserve">Sam Altman, chief executive of </w:t>
      </w:r>
      <w:proofErr w:type="spellStart"/>
      <w:r w:rsidRPr="006A59B5">
        <w:rPr>
          <w:sz w:val="10"/>
        </w:rPr>
        <w:t>ChatGPT</w:t>
      </w:r>
      <w:proofErr w:type="spellEnd"/>
      <w:r w:rsidRPr="006A59B5">
        <w:rPr>
          <w:sz w:val="10"/>
        </w:rPr>
        <w:t xml:space="preserve">-maker </w:t>
      </w:r>
      <w:proofErr w:type="spellStart"/>
      <w:r w:rsidRPr="006A59B5">
        <w:rPr>
          <w:sz w:val="10"/>
        </w:rPr>
        <w:t>OpenAI</w:t>
      </w:r>
      <w:proofErr w:type="spellEnd"/>
      <w:r w:rsidRPr="006A59B5">
        <w:rPr>
          <w:sz w:val="10"/>
        </w:rPr>
        <w:t>, and his biggest backer — Microsoft CEO Satya Nadella — will speak at the event later this week as part of a program that includes a debate Tuesday on “Generative AI: Steam Engine of the Fourth Industrial Revolution?”</w:t>
      </w:r>
    </w:p>
    <w:p w14:paraId="0E3F1B6B" w14:textId="77777777" w:rsidR="0032103B" w:rsidRPr="006A59B5" w:rsidRDefault="0032103B" w:rsidP="0032103B">
      <w:pPr>
        <w:rPr>
          <w:sz w:val="10"/>
        </w:rPr>
      </w:pPr>
      <w:r w:rsidRPr="006A59B5">
        <w:rPr>
          <w:sz w:val="10"/>
        </w:rPr>
        <w:t>As AI continues to be adapted by more workers and businesses, it’s expected to both help and hurt the human workforce, Georgieva noted in her blog.</w:t>
      </w:r>
    </w:p>
    <w:p w14:paraId="260B9012" w14:textId="77777777" w:rsidR="0032103B" w:rsidRPr="006A59B5" w:rsidRDefault="0032103B" w:rsidP="0032103B">
      <w:pPr>
        <w:rPr>
          <w:sz w:val="10"/>
        </w:rPr>
      </w:pPr>
      <w:r w:rsidRPr="006A59B5">
        <w:rPr>
          <w:sz w:val="10"/>
        </w:rPr>
        <w:t>Echoing previous warnings from other experts, Georgieva said the effects were expected to be felt more deeply in advanced economies than emerging markets, partly because white-collar workers are seen to be more at risk than manual laborers.</w:t>
      </w:r>
    </w:p>
    <w:p w14:paraId="24A2BEDC" w14:textId="77777777" w:rsidR="0032103B" w:rsidRPr="006A59B5" w:rsidRDefault="0032103B" w:rsidP="0032103B">
      <w:pPr>
        <w:rPr>
          <w:sz w:val="10"/>
        </w:rPr>
      </w:pPr>
      <w:r w:rsidRPr="006A59B5">
        <w:rPr>
          <w:sz w:val="10"/>
        </w:rPr>
        <w:t>In more developed economies, for example, as much as 60% of jobs could be impacted by AI. Approximately half of those may benefit from how AI promotes higher productivity, she said.</w:t>
      </w:r>
    </w:p>
    <w:p w14:paraId="1280B9DE" w14:textId="77777777" w:rsidR="0032103B" w:rsidRPr="006A59B5" w:rsidRDefault="0032103B" w:rsidP="0032103B">
      <w:pPr>
        <w:rPr>
          <w:u w:val="single"/>
        </w:rPr>
      </w:pPr>
      <w:r w:rsidRPr="006A59B5">
        <w:rPr>
          <w:u w:val="single"/>
        </w:rPr>
        <w:t xml:space="preserve">“For the other half, </w:t>
      </w:r>
      <w:r w:rsidRPr="006A59B5">
        <w:rPr>
          <w:highlight w:val="cyan"/>
          <w:u w:val="single"/>
        </w:rPr>
        <w:t>AI applications may execute key tasks currently performed by humans, which could lower labor demand, leading to lower wages and reduced hiring,</w:t>
      </w:r>
      <w:r w:rsidRPr="006A59B5">
        <w:rPr>
          <w:u w:val="single"/>
        </w:rPr>
        <w:t>” wrote Georgieva, citing the IMF’s analysis.</w:t>
      </w:r>
    </w:p>
    <w:p w14:paraId="6F67391C" w14:textId="77777777" w:rsidR="0032103B" w:rsidRPr="006A59B5" w:rsidRDefault="0032103B" w:rsidP="0032103B">
      <w:pPr>
        <w:rPr>
          <w:sz w:val="10"/>
        </w:rPr>
      </w:pPr>
      <w:r w:rsidRPr="006A59B5">
        <w:rPr>
          <w:sz w:val="10"/>
        </w:rPr>
        <w:t>“In the most extreme cases, some of these jobs may disappear.”</w:t>
      </w:r>
    </w:p>
    <w:p w14:paraId="6606E19A" w14:textId="77777777" w:rsidR="0032103B" w:rsidRPr="004E6310" w:rsidRDefault="0032103B" w:rsidP="0032103B">
      <w:pPr>
        <w:rPr>
          <w:u w:val="single"/>
        </w:rPr>
      </w:pPr>
      <w:r w:rsidRPr="006A59B5">
        <w:rPr>
          <w:highlight w:val="cyan"/>
          <w:u w:val="single"/>
        </w:rPr>
        <w:t>In emerging markets and lower income nations, 40% and 26% of jobs are expected to be affected by AI, respectively</w:t>
      </w:r>
      <w:r w:rsidRPr="00442F6E">
        <w:rPr>
          <w:u w:val="single"/>
        </w:rPr>
        <w:t>. Emerging markets refer to places such as India and Brazil with sustained economic growth, while low-income countries refer to developing economies with per capita income falling within a certain level such as Burundi and Sierra Leone.</w:t>
      </w:r>
    </w:p>
    <w:p w14:paraId="3109C982" w14:textId="77777777" w:rsidR="0032103B" w:rsidRPr="004E6310" w:rsidRDefault="0032103B" w:rsidP="0032103B">
      <w:pPr>
        <w:rPr>
          <w:u w:val="single"/>
        </w:rPr>
      </w:pPr>
      <w:r w:rsidRPr="004E6310">
        <w:rPr>
          <w:u w:val="single"/>
        </w:rPr>
        <w:t xml:space="preserve">“Many of </w:t>
      </w:r>
      <w:r w:rsidRPr="006A59B5">
        <w:rPr>
          <w:highlight w:val="cyan"/>
          <w:u w:val="single"/>
        </w:rPr>
        <w:t>these countries don’t have the infrastructure or skilled workforces to harness the benefits of AI, raising the risk that over time the technology could worsen inequality,”</w:t>
      </w:r>
      <w:r w:rsidRPr="004E6310">
        <w:rPr>
          <w:u w:val="single"/>
        </w:rPr>
        <w:t xml:space="preserve"> noted Georgieva.</w:t>
      </w:r>
    </w:p>
    <w:p w14:paraId="5F843DAB" w14:textId="77777777" w:rsidR="0032103B" w:rsidRPr="006A59B5" w:rsidRDefault="0032103B" w:rsidP="0032103B">
      <w:pPr>
        <w:rPr>
          <w:sz w:val="10"/>
        </w:rPr>
      </w:pPr>
      <w:r w:rsidRPr="006A59B5">
        <w:rPr>
          <w:sz w:val="10"/>
        </w:rPr>
        <w:t xml:space="preserve">She warned that the use of AI could increase chances of social unrest, particularly if younger, less experienced workers seized on the technology </w:t>
      </w:r>
      <w:proofErr w:type="gramStart"/>
      <w:r w:rsidRPr="006A59B5">
        <w:rPr>
          <w:sz w:val="10"/>
        </w:rPr>
        <w:t>as a way to</w:t>
      </w:r>
      <w:proofErr w:type="gramEnd"/>
      <w:r w:rsidRPr="006A59B5">
        <w:rPr>
          <w:sz w:val="10"/>
        </w:rPr>
        <w:t xml:space="preserve"> help boost their output while more senior workers struggle to keep up.</w:t>
      </w:r>
    </w:p>
    <w:p w14:paraId="6F3EA0DC" w14:textId="77777777" w:rsidR="0032103B" w:rsidRPr="006A59B5" w:rsidRDefault="0032103B" w:rsidP="0032103B">
      <w:pPr>
        <w:rPr>
          <w:sz w:val="10"/>
        </w:rPr>
      </w:pPr>
      <w:r w:rsidRPr="006A59B5">
        <w:rPr>
          <w:sz w:val="10"/>
        </w:rPr>
        <w:t xml:space="preserve">AI became a hot topic at the WEF in Davos last year as </w:t>
      </w:r>
      <w:proofErr w:type="spellStart"/>
      <w:r w:rsidRPr="006A59B5">
        <w:rPr>
          <w:sz w:val="10"/>
        </w:rPr>
        <w:t>ChatGPT</w:t>
      </w:r>
      <w:proofErr w:type="spellEnd"/>
      <w:r w:rsidRPr="006A59B5">
        <w:rPr>
          <w:sz w:val="10"/>
        </w:rPr>
        <w:t xml:space="preserve"> took the world by storm. The chatbot sensation, which is powered by generative AI, sparked conversations on how it could change the way people work around the world due to its ability to write essays, speeches, poems and more.</w:t>
      </w:r>
    </w:p>
    <w:p w14:paraId="50AE0CA9" w14:textId="77777777" w:rsidR="0032103B" w:rsidRPr="006A59B5" w:rsidRDefault="0032103B" w:rsidP="0032103B">
      <w:pPr>
        <w:rPr>
          <w:sz w:val="10"/>
        </w:rPr>
      </w:pPr>
      <w:r w:rsidRPr="006A59B5">
        <w:rPr>
          <w:sz w:val="10"/>
        </w:rPr>
        <w:t>Since then, upgrades to the technology have expanded the use of AI chatbots and systems, making them more mainstream and spurring massive investment.</w:t>
      </w:r>
    </w:p>
    <w:p w14:paraId="40288916" w14:textId="77777777" w:rsidR="0032103B" w:rsidRPr="006A59B5" w:rsidRDefault="0032103B" w:rsidP="0032103B">
      <w:pPr>
        <w:rPr>
          <w:sz w:val="10"/>
        </w:rPr>
      </w:pPr>
      <w:r w:rsidRPr="006A59B5">
        <w:rPr>
          <w:sz w:val="10"/>
        </w:rPr>
        <w:t>Some tech firms have already directly pointed to AI as a reason they are rethinking staffing levels.</w:t>
      </w:r>
    </w:p>
    <w:p w14:paraId="6E1FD4BA" w14:textId="77777777" w:rsidR="0032103B" w:rsidRPr="006A59B5" w:rsidRDefault="0032103B" w:rsidP="0032103B">
      <w:pPr>
        <w:rPr>
          <w:sz w:val="10"/>
        </w:rPr>
      </w:pPr>
      <w:r w:rsidRPr="006A59B5">
        <w:rPr>
          <w:sz w:val="10"/>
        </w:rPr>
        <w:t>While workplaces may shift, widespread adoption of AI could ultimately increase labor productivity and boost global GDP by 7% annually over a 10-year period, according to a March 2023 estimate by Goldman Sachs economists.</w:t>
      </w:r>
    </w:p>
    <w:p w14:paraId="5630C533" w14:textId="77777777" w:rsidR="0032103B" w:rsidRPr="006A59B5" w:rsidRDefault="0032103B" w:rsidP="0032103B">
      <w:pPr>
        <w:rPr>
          <w:sz w:val="10"/>
        </w:rPr>
      </w:pPr>
      <w:r w:rsidRPr="006A59B5">
        <w:rPr>
          <w:sz w:val="10"/>
        </w:rPr>
        <w:t>Georgieva, in her blog post, also cited opportunities to boost output and incomes around the world with the use of AI.</w:t>
      </w:r>
    </w:p>
    <w:p w14:paraId="280A2971" w14:textId="77777777" w:rsidR="0032103B" w:rsidRDefault="0032103B" w:rsidP="0032103B">
      <w:pPr>
        <w:rPr>
          <w:sz w:val="10"/>
        </w:rPr>
      </w:pPr>
      <w:r w:rsidRPr="006A59B5">
        <w:rPr>
          <w:sz w:val="10"/>
        </w:rPr>
        <w:t>“AI will transform the global economy,” she wrote. “Let’s make sure it benefits humanity.”</w:t>
      </w:r>
    </w:p>
    <w:p w14:paraId="6329267E" w14:textId="77777777" w:rsidR="0032103B" w:rsidRPr="00434B8D" w:rsidRDefault="0032103B" w:rsidP="0032103B">
      <w:pPr>
        <w:pStyle w:val="Heading4"/>
      </w:pPr>
      <w:r>
        <w:t>AI REMOVES JOBS</w:t>
      </w:r>
    </w:p>
    <w:p w14:paraId="3CB68C29" w14:textId="77777777" w:rsidR="0032103B" w:rsidRDefault="0032103B" w:rsidP="0032103B">
      <w:r w:rsidRPr="00E679A7">
        <w:t>Curry ’23 [Rachel;</w:t>
      </w:r>
      <w:r w:rsidRPr="000A3354">
        <w:rPr>
          <w:rFonts w:ascii="Helvetica" w:hAnsi="Helvetica" w:cs="Helvetica"/>
          <w:color w:val="000000"/>
          <w:sz w:val="27"/>
          <w:szCs w:val="27"/>
        </w:rPr>
        <w:t xml:space="preserve"> </w:t>
      </w:r>
      <w:r w:rsidRPr="000A3354">
        <w:t>journalist </w:t>
      </w:r>
      <w:r>
        <w:t xml:space="preserve">on </w:t>
      </w:r>
      <w:proofErr w:type="gramStart"/>
      <w:r>
        <w:t>finances</w:t>
      </w:r>
      <w:r w:rsidRPr="00E679A7">
        <w:t xml:space="preserve"> ;</w:t>
      </w:r>
      <w:proofErr w:type="gramEnd"/>
      <w:r w:rsidRPr="00E679A7">
        <w:t xml:space="preserve"> 11-2-2023; “Recent data shows AI job losses are rising, but the numbers don’t tell the full story”; CNBC; https://www.cnbc.com/2023/12/16/ai-job-losses-are-rising-but-the-numbers-dont-tell-the-full-story.html; accessed 7-26-2024, AY]</w:t>
      </w:r>
    </w:p>
    <w:p w14:paraId="422BD94F" w14:textId="77777777" w:rsidR="0032103B" w:rsidRPr="004972DA" w:rsidRDefault="0032103B" w:rsidP="0032103B">
      <w:pPr>
        <w:rPr>
          <w:sz w:val="10"/>
        </w:rPr>
      </w:pPr>
      <w:r w:rsidRPr="004972DA">
        <w:rPr>
          <w:sz w:val="10"/>
        </w:rPr>
        <w:lastRenderedPageBreak/>
        <w:t xml:space="preserve">Elon Musk insists </w:t>
      </w:r>
      <w:r w:rsidRPr="004972DA">
        <w:rPr>
          <w:highlight w:val="cyan"/>
          <w:u w:val="single"/>
        </w:rPr>
        <w:t>artificial intelligence will get humans to a point where “</w:t>
      </w:r>
      <w:r w:rsidRPr="00FF27A4">
        <w:rPr>
          <w:highlight w:val="cyan"/>
          <w:u w:val="single"/>
        </w:rPr>
        <w:t>no job is needed</w:t>
      </w:r>
      <w:r w:rsidRPr="004972DA">
        <w:rPr>
          <w:sz w:val="10"/>
        </w:rPr>
        <w:t>.”</w:t>
      </w:r>
    </w:p>
    <w:p w14:paraId="273C926E" w14:textId="77777777" w:rsidR="0032103B" w:rsidRPr="004972DA" w:rsidRDefault="0032103B" w:rsidP="0032103B">
      <w:pPr>
        <w:rPr>
          <w:sz w:val="10"/>
        </w:rPr>
      </w:pPr>
      <w:r w:rsidRPr="004972DA">
        <w:rPr>
          <w:sz w:val="10"/>
        </w:rPr>
        <w:t>Are there signs this prediction is already becoming true? Headline numbers can make that seem so.</w:t>
      </w:r>
    </w:p>
    <w:p w14:paraId="59CA3A8F" w14:textId="77777777" w:rsidR="0032103B" w:rsidRPr="00696A25" w:rsidRDefault="0032103B" w:rsidP="0032103B">
      <w:pPr>
        <w:rPr>
          <w:b/>
          <w:bCs/>
          <w:u w:val="single"/>
        </w:rPr>
      </w:pPr>
      <w:r w:rsidRPr="00696A25">
        <w:rPr>
          <w:b/>
          <w:bCs/>
          <w:u w:val="single"/>
        </w:rPr>
        <w:t xml:space="preserve">According to a recent report of 750 business leaders using AI from </w:t>
      </w:r>
      <w:proofErr w:type="spellStart"/>
      <w:r w:rsidRPr="00696A25">
        <w:rPr>
          <w:b/>
          <w:bCs/>
          <w:u w:val="single"/>
        </w:rPr>
        <w:t>ResumeBuilder</w:t>
      </w:r>
      <w:proofErr w:type="spellEnd"/>
      <w:r w:rsidRPr="00696A25">
        <w:rPr>
          <w:b/>
          <w:bCs/>
          <w:u w:val="single"/>
        </w:rPr>
        <w:t xml:space="preserve">, 37% say the technology replaced workers in 2023. </w:t>
      </w:r>
      <w:r w:rsidRPr="00FF27A4">
        <w:rPr>
          <w:b/>
          <w:bCs/>
          <w:highlight w:val="cyan"/>
          <w:u w:val="single"/>
        </w:rPr>
        <w:t>Meanwhile, 44% report that there will be layoffs in 2024 resulting from AI efficiency.</w:t>
      </w:r>
    </w:p>
    <w:p w14:paraId="3E356D6B" w14:textId="77777777" w:rsidR="0032103B" w:rsidRPr="004972DA" w:rsidRDefault="0032103B" w:rsidP="0032103B">
      <w:pPr>
        <w:rPr>
          <w:sz w:val="10"/>
        </w:rPr>
      </w:pPr>
      <w:r w:rsidRPr="004972DA">
        <w:rPr>
          <w:sz w:val="10"/>
        </w:rPr>
        <w:t>But even amid reports of AI-inspired layoffs, many experts disagree with Musk’s view.</w:t>
      </w:r>
    </w:p>
    <w:p w14:paraId="22B38A2C" w14:textId="77777777" w:rsidR="0032103B" w:rsidRPr="004972DA" w:rsidRDefault="0032103B" w:rsidP="0032103B">
      <w:pPr>
        <w:rPr>
          <w:sz w:val="10"/>
        </w:rPr>
      </w:pPr>
      <w:r w:rsidRPr="004972DA">
        <w:rPr>
          <w:sz w:val="10"/>
        </w:rPr>
        <w:t xml:space="preserve">Julia </w:t>
      </w:r>
      <w:proofErr w:type="spellStart"/>
      <w:r w:rsidRPr="004972DA">
        <w:rPr>
          <w:sz w:val="10"/>
        </w:rPr>
        <w:t>Toothacre</w:t>
      </w:r>
      <w:proofErr w:type="spellEnd"/>
      <w:r w:rsidRPr="004972DA">
        <w:rPr>
          <w:sz w:val="10"/>
        </w:rPr>
        <w:t xml:space="preserve">, </w:t>
      </w:r>
      <w:proofErr w:type="gramStart"/>
      <w:r w:rsidRPr="004972DA">
        <w:rPr>
          <w:sz w:val="10"/>
        </w:rPr>
        <w:t>resume</w:t>
      </w:r>
      <w:proofErr w:type="gramEnd"/>
      <w:r w:rsidRPr="004972DA">
        <w:rPr>
          <w:sz w:val="10"/>
        </w:rPr>
        <w:t xml:space="preserve"> and career strategist at </w:t>
      </w:r>
      <w:proofErr w:type="spellStart"/>
      <w:r w:rsidRPr="004972DA">
        <w:rPr>
          <w:sz w:val="10"/>
        </w:rPr>
        <w:t>ResumeBuilder</w:t>
      </w:r>
      <w:proofErr w:type="spellEnd"/>
      <w:r w:rsidRPr="004972DA">
        <w:rPr>
          <w:sz w:val="10"/>
        </w:rPr>
        <w:t xml:space="preserve">, recognizes the numbers from its research may not accurately reflect the broad business landscape. “There are still so many traditional organizations and small businesses that do not embrace technology the way that some of the larger companies do,” </w:t>
      </w:r>
      <w:proofErr w:type="spellStart"/>
      <w:r w:rsidRPr="004972DA">
        <w:rPr>
          <w:sz w:val="10"/>
        </w:rPr>
        <w:t>Toothacre</w:t>
      </w:r>
      <w:proofErr w:type="spellEnd"/>
      <w:r w:rsidRPr="004972DA">
        <w:rPr>
          <w:sz w:val="10"/>
        </w:rPr>
        <w:t xml:space="preserve"> said.</w:t>
      </w:r>
    </w:p>
    <w:p w14:paraId="5CC88DD4" w14:textId="77777777" w:rsidR="0032103B" w:rsidRPr="00FF27A4" w:rsidRDefault="0032103B" w:rsidP="0032103B">
      <w:pPr>
        <w:rPr>
          <w:u w:val="single"/>
        </w:rPr>
      </w:pPr>
      <w:r w:rsidRPr="00FF27A4">
        <w:rPr>
          <w:highlight w:val="cyan"/>
          <w:u w:val="single"/>
        </w:rPr>
        <w:t>Layoffs are a reality, but AI technology is also enabling business leaders to restructure and redefine the jobs we do.</w:t>
      </w:r>
    </w:p>
    <w:p w14:paraId="14F5E1AC" w14:textId="77777777" w:rsidR="0032103B" w:rsidRPr="004972DA" w:rsidRDefault="0032103B" w:rsidP="0032103B">
      <w:pPr>
        <w:rPr>
          <w:sz w:val="10"/>
        </w:rPr>
      </w:pPr>
      <w:r w:rsidRPr="004972DA">
        <w:rPr>
          <w:sz w:val="10"/>
        </w:rPr>
        <w:t>Alex Hood, chief product officer at project management and collaboration software company Asana, estimates that half the time we spend at work is on what he calls “work about work.” Here, he’s referring to the status updates, cross-departmental communication and all the other parts of work that aren’t at the core of why we’re there.</w:t>
      </w:r>
    </w:p>
    <w:p w14:paraId="37DF4D4A" w14:textId="77777777" w:rsidR="0032103B" w:rsidRPr="004972DA" w:rsidRDefault="0032103B" w:rsidP="0032103B">
      <w:pPr>
        <w:rPr>
          <w:sz w:val="10"/>
        </w:rPr>
      </w:pPr>
      <w:r w:rsidRPr="004972DA">
        <w:rPr>
          <w:sz w:val="10"/>
        </w:rPr>
        <w:t>“If that can be reduced because of AI, that can be a great unlock,” said Hood.</w:t>
      </w:r>
    </w:p>
    <w:p w14:paraId="0CA4E681" w14:textId="77777777" w:rsidR="0032103B" w:rsidRPr="004972DA" w:rsidRDefault="0032103B" w:rsidP="0032103B">
      <w:pPr>
        <w:rPr>
          <w:sz w:val="10"/>
        </w:rPr>
      </w:pPr>
      <w:r w:rsidRPr="004972DA">
        <w:rPr>
          <w:sz w:val="10"/>
        </w:rPr>
        <w:t>He says that without the nuance behind the numbers, the statistics marking and predicting AI-induced layoffs reflect fear more than reality.</w:t>
      </w:r>
    </w:p>
    <w:p w14:paraId="2D2B9571" w14:textId="77777777" w:rsidR="0032103B" w:rsidRPr="004972DA" w:rsidRDefault="0032103B" w:rsidP="0032103B">
      <w:pPr>
        <w:rPr>
          <w:sz w:val="10"/>
        </w:rPr>
      </w:pPr>
      <w:r w:rsidRPr="004972DA">
        <w:rPr>
          <w:sz w:val="10"/>
        </w:rPr>
        <w:t xml:space="preserve">With AI tackling task-based work, humans </w:t>
      </w:r>
      <w:proofErr w:type="gramStart"/>
      <w:r w:rsidRPr="004972DA">
        <w:rPr>
          <w:sz w:val="10"/>
        </w:rPr>
        <w:t>have the opportunity to</w:t>
      </w:r>
      <w:proofErr w:type="gramEnd"/>
      <w:r w:rsidRPr="004972DA">
        <w:rPr>
          <w:sz w:val="10"/>
        </w:rPr>
        <w:t xml:space="preserve"> move up the value chain, says Marc Cenedella, founder of </w:t>
      </w:r>
      <w:proofErr w:type="spellStart"/>
      <w:r w:rsidRPr="004972DA">
        <w:rPr>
          <w:sz w:val="10"/>
        </w:rPr>
        <w:t>Leet</w:t>
      </w:r>
      <w:proofErr w:type="spellEnd"/>
      <w:r w:rsidRPr="004972DA">
        <w:rPr>
          <w:sz w:val="10"/>
        </w:rPr>
        <w:t xml:space="preserve"> Resumes and Ladders. “For the entire economy,” Cenedella said workers will be able to focus on “integrating or structuring or defining what the task-based work is.” He compares this shift to mid-century office culture, when there were entire floors of typists — something that the efficiency of word processors eliminated.</w:t>
      </w:r>
    </w:p>
    <w:p w14:paraId="7C10DAD3" w14:textId="77777777" w:rsidR="0032103B" w:rsidRPr="004972DA" w:rsidRDefault="0032103B" w:rsidP="0032103B">
      <w:pPr>
        <w:rPr>
          <w:sz w:val="10"/>
        </w:rPr>
      </w:pPr>
      <w:r w:rsidRPr="004972DA">
        <w:rPr>
          <w:sz w:val="10"/>
        </w:rPr>
        <w:t>White-collar work and ‘human-centered’ AI</w:t>
      </w:r>
    </w:p>
    <w:p w14:paraId="2DA7DB7F" w14:textId="77777777" w:rsidR="0032103B" w:rsidRPr="004972DA" w:rsidRDefault="0032103B" w:rsidP="0032103B">
      <w:pPr>
        <w:rPr>
          <w:sz w:val="10"/>
        </w:rPr>
      </w:pPr>
      <w:r w:rsidRPr="004972DA">
        <w:rPr>
          <w:sz w:val="10"/>
        </w:rPr>
        <w:t xml:space="preserve">According to Asana’s State of AI at Work 2023 report, </w:t>
      </w:r>
      <w:r w:rsidRPr="00FF27A4">
        <w:rPr>
          <w:highlight w:val="cyan"/>
          <w:u w:val="single"/>
        </w:rPr>
        <w:t>employees say that 29% of their work tasks are replaceable by AI.</w:t>
      </w:r>
      <w:r w:rsidRPr="004972DA">
        <w:rPr>
          <w:sz w:val="10"/>
        </w:rPr>
        <w:t xml:space="preserve"> However, Asana is a proponent of what it calls “human-centered AI,” which seeks to enhance human abilities and collaboration, not replace people outright. The more people understand human-centered AI, the more they believe it will have a positive impact on their work, the report states.</w:t>
      </w:r>
    </w:p>
    <w:p w14:paraId="1B9C60F2" w14:textId="77777777" w:rsidR="0032103B" w:rsidRDefault="0032103B" w:rsidP="0032103B">
      <w:r w:rsidRPr="00FF27A4">
        <w:rPr>
          <w:highlight w:val="cyan"/>
          <w:u w:val="single"/>
        </w:rPr>
        <w:t>White-collar and clerical workers represent somewhere between 19.6%–30.4% of all employed people globally,</w:t>
      </w:r>
      <w:r w:rsidRPr="00FF27A4">
        <w:rPr>
          <w:u w:val="single"/>
        </w:rPr>
        <w:t xml:space="preserve"> </w:t>
      </w:r>
      <w:r w:rsidRPr="004972DA">
        <w:rPr>
          <w:sz w:val="10"/>
        </w:rPr>
        <w:t>according to the United Nations. Analytical and communication tools have redirected knowledge work over the years, and “generative AI should be considered another development in this long continuum of change.”</w:t>
      </w:r>
    </w:p>
    <w:p w14:paraId="593FD42B" w14:textId="77777777" w:rsidR="0032103B" w:rsidRDefault="0032103B" w:rsidP="0032103B">
      <w:pPr>
        <w:pStyle w:val="Heading4"/>
      </w:pPr>
      <w:r>
        <w:t xml:space="preserve">14% of workers have lost their jobs and many more are projected to lose theirs as well. </w:t>
      </w:r>
    </w:p>
    <w:p w14:paraId="00BB4E91" w14:textId="77777777" w:rsidR="0032103B" w:rsidRPr="00BE440B" w:rsidRDefault="0032103B" w:rsidP="0032103B">
      <w:proofErr w:type="spellStart"/>
      <w:r>
        <w:t>Seo</w:t>
      </w:r>
      <w:proofErr w:type="spellEnd"/>
      <w:r w:rsidRPr="00BE440B">
        <w:t xml:space="preserve"> '24 [</w:t>
      </w:r>
      <w:proofErr w:type="spellStart"/>
      <w:r>
        <w:t>Seo</w:t>
      </w:r>
      <w:proofErr w:type="spellEnd"/>
      <w:r w:rsidRPr="00BE440B">
        <w:t>;</w:t>
      </w:r>
      <w:r>
        <w:t xml:space="preserve"> an Ai company citing a study published on Socius: Sociological Research for a Dynamic World</w:t>
      </w:r>
      <w:proofErr w:type="gramStart"/>
      <w:r>
        <w:t>,</w:t>
      </w:r>
      <w:r w:rsidRPr="00BE440B">
        <w:t xml:space="preserve"> ;</w:t>
      </w:r>
      <w:proofErr w:type="gramEnd"/>
      <w:r w:rsidRPr="00BE440B">
        <w:t xml:space="preserve"> 4-24-2024; "AI Replacing Jobs Statistics: The Impact on Employment in 2024";</w:t>
      </w:r>
      <w:r>
        <w:t xml:space="preserve"> </w:t>
      </w:r>
      <w:proofErr w:type="spellStart"/>
      <w:r>
        <w:t>Seo</w:t>
      </w:r>
      <w:proofErr w:type="spellEnd"/>
      <w:r>
        <w:t xml:space="preserve"> Ai</w:t>
      </w:r>
      <w:r w:rsidRPr="00BE440B">
        <w:t>; https://seo.ai/blog/ai-replacing-jobs-statistics; accessed 7-28-2024, AY]</w:t>
      </w:r>
    </w:p>
    <w:p w14:paraId="2CC1B518" w14:textId="77777777" w:rsidR="0032103B" w:rsidRPr="00BE440B" w:rsidRDefault="0032103B" w:rsidP="0032103B">
      <w:pPr>
        <w:rPr>
          <w:sz w:val="14"/>
        </w:rPr>
      </w:pPr>
      <w:r w:rsidRPr="00BE440B">
        <w:rPr>
          <w:sz w:val="14"/>
        </w:rPr>
        <w:t>The influence of AI on the job market has become an undeniable reality. As we delve into this critical topic, we focus on providing you with an informative and structured analysis that unveils both the current landscape and the looming future of AI's impact on human employment.</w:t>
      </w:r>
    </w:p>
    <w:p w14:paraId="1E4D17D6" w14:textId="77777777" w:rsidR="0032103B" w:rsidRPr="00BE440B" w:rsidRDefault="0032103B" w:rsidP="0032103B">
      <w:pPr>
        <w:rPr>
          <w:sz w:val="14"/>
        </w:rPr>
      </w:pPr>
      <w:r w:rsidRPr="00BE440B">
        <w:rPr>
          <w:sz w:val="14"/>
        </w:rPr>
        <w:t>For instance, Did you know that 30% of workers worldwide fear that AI might replace their jobs within the next three years? Or that in India, a staggering 74% of the workforce shares these concerns?</w:t>
      </w:r>
    </w:p>
    <w:p w14:paraId="0E9841FA" w14:textId="77777777" w:rsidR="0032103B" w:rsidRPr="00BE440B" w:rsidRDefault="0032103B" w:rsidP="0032103B">
      <w:pPr>
        <w:rPr>
          <w:sz w:val="14"/>
        </w:rPr>
      </w:pPr>
      <w:r w:rsidRPr="00BE440B">
        <w:rPr>
          <w:sz w:val="14"/>
        </w:rPr>
        <w:t>These numbers underscore the palpable apprehension regarding AI's role in reshaping the world of work.</w:t>
      </w:r>
    </w:p>
    <w:p w14:paraId="0227CBC2" w14:textId="77777777" w:rsidR="0032103B" w:rsidRPr="00BE440B" w:rsidRDefault="0032103B" w:rsidP="0032103B">
      <w:pPr>
        <w:rPr>
          <w:sz w:val="14"/>
        </w:rPr>
      </w:pPr>
      <w:r w:rsidRPr="00BE440B">
        <w:rPr>
          <w:sz w:val="14"/>
        </w:rPr>
        <w:t>But this blog post is not just about the fears; it's about understanding the nuances, exploring the industries most affected, and contemplating the perspectives of both workers and AI pioneers.</w:t>
      </w:r>
    </w:p>
    <w:p w14:paraId="4BC08896" w14:textId="77777777" w:rsidR="0032103B" w:rsidRPr="00BE440B" w:rsidRDefault="0032103B" w:rsidP="0032103B">
      <w:pPr>
        <w:rPr>
          <w:sz w:val="14"/>
        </w:rPr>
      </w:pPr>
      <w:r w:rsidRPr="00BE440B">
        <w:rPr>
          <w:sz w:val="14"/>
        </w:rPr>
        <w:t>Join us on this educational journey as we delve deeper into the intricate web of AI's impact on jobs, unveiling the present realities and contemplating future challenges.</w:t>
      </w:r>
    </w:p>
    <w:p w14:paraId="3444C00B" w14:textId="77777777" w:rsidR="0032103B" w:rsidRPr="00BE440B" w:rsidRDefault="0032103B" w:rsidP="0032103B">
      <w:pPr>
        <w:rPr>
          <w:sz w:val="14"/>
        </w:rPr>
      </w:pPr>
      <w:r w:rsidRPr="00BE440B">
        <w:rPr>
          <w:sz w:val="14"/>
        </w:rPr>
        <w:t>However, before we dig into the raw statistics, we'll provide a short analysis of the current impact of AI on human employment.</w:t>
      </w:r>
    </w:p>
    <w:p w14:paraId="4C883B1D" w14:textId="77777777" w:rsidR="0032103B" w:rsidRPr="00BE440B" w:rsidRDefault="0032103B" w:rsidP="0032103B">
      <w:pPr>
        <w:rPr>
          <w:sz w:val="14"/>
        </w:rPr>
      </w:pPr>
      <w:r w:rsidRPr="00BE440B">
        <w:rPr>
          <w:sz w:val="14"/>
        </w:rPr>
        <w:t>Expected vs. Actual Impact of AI</w:t>
      </w:r>
    </w:p>
    <w:p w14:paraId="2150AE90" w14:textId="77777777" w:rsidR="0032103B" w:rsidRPr="002A1D6E" w:rsidRDefault="0032103B" w:rsidP="0032103B">
      <w:pPr>
        <w:rPr>
          <w:u w:val="single"/>
        </w:rPr>
      </w:pPr>
      <w:r w:rsidRPr="002A1D6E">
        <w:rPr>
          <w:u w:val="single"/>
        </w:rPr>
        <w:t xml:space="preserve">With projections that </w:t>
      </w:r>
      <w:r w:rsidRPr="002A1D6E">
        <w:rPr>
          <w:highlight w:val="cyan"/>
          <w:u w:val="single"/>
        </w:rPr>
        <w:t>AI</w:t>
      </w:r>
      <w:r w:rsidRPr="002A1D6E">
        <w:rPr>
          <w:u w:val="single"/>
        </w:rPr>
        <w:t xml:space="preserve"> could potentially </w:t>
      </w:r>
      <w:r w:rsidRPr="002A1D6E">
        <w:rPr>
          <w:highlight w:val="cyan"/>
          <w:u w:val="single"/>
        </w:rPr>
        <w:t>replace</w:t>
      </w:r>
      <w:r w:rsidRPr="002A1D6E">
        <w:rPr>
          <w:u w:val="single"/>
        </w:rPr>
        <w:t xml:space="preserve"> around </w:t>
      </w:r>
      <w:r w:rsidRPr="002A1D6E">
        <w:rPr>
          <w:highlight w:val="cyan"/>
          <w:u w:val="single"/>
        </w:rPr>
        <w:t>800 million jobs worldwide by 2030</w:t>
      </w:r>
      <w:r w:rsidRPr="002A1D6E">
        <w:rPr>
          <w:u w:val="single"/>
        </w:rPr>
        <w:t xml:space="preserve">, it's no wonder the world is brimming with anticipation. </w:t>
      </w:r>
      <w:r w:rsidRPr="002A1D6E">
        <w:rPr>
          <w:highlight w:val="cyan"/>
          <w:u w:val="single"/>
        </w:rPr>
        <w:t>The economic forecast is equally staggering</w:t>
      </w:r>
      <w:r w:rsidRPr="002A1D6E">
        <w:rPr>
          <w:u w:val="single"/>
        </w:rPr>
        <w:t xml:space="preserve">, with </w:t>
      </w:r>
      <w:r w:rsidRPr="002A1D6E">
        <w:rPr>
          <w:highlight w:val="cyan"/>
          <w:u w:val="single"/>
        </w:rPr>
        <w:t>AI's estimated economic impact reaching</w:t>
      </w:r>
      <w:r w:rsidRPr="002A1D6E">
        <w:rPr>
          <w:u w:val="single"/>
        </w:rPr>
        <w:t xml:space="preserve"> a colossal </w:t>
      </w:r>
      <w:r w:rsidRPr="002A1D6E">
        <w:rPr>
          <w:highlight w:val="cyan"/>
          <w:u w:val="single"/>
        </w:rPr>
        <w:t>$15.7 trillion</w:t>
      </w:r>
      <w:r w:rsidRPr="002A1D6E">
        <w:rPr>
          <w:u w:val="single"/>
        </w:rPr>
        <w:t xml:space="preserve"> by the same year.</w:t>
      </w:r>
    </w:p>
    <w:p w14:paraId="2F459AC9" w14:textId="77777777" w:rsidR="0032103B" w:rsidRPr="00BE440B" w:rsidRDefault="0032103B" w:rsidP="0032103B">
      <w:pPr>
        <w:rPr>
          <w:sz w:val="14"/>
        </w:rPr>
      </w:pPr>
      <w:r w:rsidRPr="00BE440B">
        <w:rPr>
          <w:sz w:val="14"/>
        </w:rPr>
        <w:t>These numbers underscore the monumental transformation that AI promises to usher in.</w:t>
      </w:r>
    </w:p>
    <w:p w14:paraId="1C4FEE02" w14:textId="77777777" w:rsidR="0032103B" w:rsidRPr="002A1D6E" w:rsidRDefault="0032103B" w:rsidP="0032103B">
      <w:pPr>
        <w:rPr>
          <w:u w:val="single"/>
        </w:rPr>
      </w:pPr>
      <w:r w:rsidRPr="00BE440B">
        <w:rPr>
          <w:sz w:val="14"/>
        </w:rPr>
        <w:lastRenderedPageBreak/>
        <w:t xml:space="preserve">Furthermore, </w:t>
      </w:r>
      <w:r w:rsidRPr="002A1D6E">
        <w:rPr>
          <w:u w:val="single"/>
        </w:rPr>
        <w:t xml:space="preserve">the imminent need for retraining looms large on the horizon. </w:t>
      </w:r>
      <w:r w:rsidRPr="002A1D6E">
        <w:rPr>
          <w:highlight w:val="cyan"/>
          <w:u w:val="single"/>
        </w:rPr>
        <w:t>Over 120 million workers are poised to undergo retraining in the next three years as AI reshapes industry demands.</w:t>
      </w:r>
    </w:p>
    <w:p w14:paraId="416A862A" w14:textId="77777777" w:rsidR="0032103B" w:rsidRPr="002A1D6E" w:rsidRDefault="0032103B" w:rsidP="0032103B">
      <w:pPr>
        <w:rPr>
          <w:u w:val="single"/>
        </w:rPr>
      </w:pPr>
      <w:r w:rsidRPr="002A1D6E">
        <w:rPr>
          <w:u w:val="single"/>
        </w:rPr>
        <w:t xml:space="preserve">The projection that </w:t>
      </w:r>
      <w:r w:rsidRPr="002A1D6E">
        <w:rPr>
          <w:highlight w:val="cyan"/>
          <w:u w:val="single"/>
        </w:rPr>
        <w:t>approximately 45 million American jobs might be overtaken by AI</w:t>
      </w:r>
      <w:r w:rsidRPr="002A1D6E">
        <w:rPr>
          <w:u w:val="single"/>
        </w:rPr>
        <w:t xml:space="preserve"> by 2030 adds an extra layer of complexity to this narrative.</w:t>
      </w:r>
    </w:p>
    <w:p w14:paraId="2EA9BF04" w14:textId="77777777" w:rsidR="0032103B" w:rsidRPr="00BE440B" w:rsidRDefault="0032103B" w:rsidP="0032103B">
      <w:pPr>
        <w:rPr>
          <w:sz w:val="14"/>
        </w:rPr>
      </w:pPr>
      <w:r w:rsidRPr="00BE440B">
        <w:rPr>
          <w:sz w:val="14"/>
        </w:rPr>
        <w:t>The Reality Check: Where Do We Stand Now?</w:t>
      </w:r>
    </w:p>
    <w:p w14:paraId="4111DA6A" w14:textId="77777777" w:rsidR="0032103B" w:rsidRPr="00BE440B" w:rsidRDefault="0032103B" w:rsidP="0032103B">
      <w:pPr>
        <w:rPr>
          <w:sz w:val="14"/>
        </w:rPr>
      </w:pPr>
      <w:r w:rsidRPr="00BE440B">
        <w:rPr>
          <w:sz w:val="14"/>
        </w:rPr>
        <w:t xml:space="preserve">In contrast to these colossal expectations, our current situation paints a more measured picture. </w:t>
      </w:r>
      <w:r w:rsidRPr="002A1D6E">
        <w:rPr>
          <w:highlight w:val="cyan"/>
          <w:u w:val="single"/>
        </w:rPr>
        <w:t>14% of workers have experienced job displacement due to AI</w:t>
      </w:r>
      <w:r w:rsidRPr="00BE440B">
        <w:rPr>
          <w:sz w:val="14"/>
        </w:rPr>
        <w:t>, suggesting that the present impact is somewhat more restrained than the anticipation.</w:t>
      </w:r>
    </w:p>
    <w:p w14:paraId="64F4E5CE" w14:textId="77777777" w:rsidR="0032103B" w:rsidRPr="007B6FA8" w:rsidRDefault="0032103B" w:rsidP="0032103B">
      <w:pPr>
        <w:rPr>
          <w:sz w:val="14"/>
        </w:rPr>
      </w:pPr>
      <w:r w:rsidRPr="007B6FA8">
        <w:rPr>
          <w:sz w:val="14"/>
        </w:rPr>
        <w:t xml:space="preserve">However, </w:t>
      </w:r>
      <w:proofErr w:type="gramStart"/>
      <w:r w:rsidRPr="007B6FA8">
        <w:rPr>
          <w:sz w:val="14"/>
        </w:rPr>
        <w:t>the majority of</w:t>
      </w:r>
      <w:proofErr w:type="gramEnd"/>
      <w:r w:rsidRPr="007B6FA8">
        <w:rPr>
          <w:sz w:val="14"/>
        </w:rPr>
        <w:t xml:space="preserve"> businesses foresee</w:t>
      </w:r>
      <w:r w:rsidRPr="00BE440B">
        <w:rPr>
          <w:sz w:val="14"/>
        </w:rPr>
        <w:t xml:space="preserve"> </w:t>
      </w:r>
      <w:r w:rsidRPr="007B6FA8">
        <w:rPr>
          <w:sz w:val="14"/>
        </w:rPr>
        <w:t>computers replacing human tasks within 50 years, highlighting that while AI is a reality, it has not fully realized its potential for job replacement just yet.</w:t>
      </w:r>
    </w:p>
    <w:p w14:paraId="2220ECC0" w14:textId="77777777" w:rsidR="0032103B" w:rsidRPr="007B6FA8" w:rsidRDefault="0032103B" w:rsidP="0032103B">
      <w:pPr>
        <w:rPr>
          <w:u w:val="single"/>
        </w:rPr>
      </w:pPr>
      <w:r w:rsidRPr="007B6FA8">
        <w:rPr>
          <w:sz w:val="14"/>
        </w:rPr>
        <w:t xml:space="preserve">Moreover, </w:t>
      </w:r>
      <w:r w:rsidRPr="007B6FA8">
        <w:rPr>
          <w:u w:val="single"/>
        </w:rPr>
        <w:t xml:space="preserve">the influence of </w:t>
      </w:r>
      <w:r w:rsidRPr="007B6FA8">
        <w:rPr>
          <w:highlight w:val="cyan"/>
          <w:u w:val="single"/>
        </w:rPr>
        <w:t>AI</w:t>
      </w:r>
      <w:r w:rsidRPr="007B6FA8">
        <w:rPr>
          <w:u w:val="single"/>
        </w:rPr>
        <w:t xml:space="preserve"> extends beyond employment statistics. It presents a formidable challenge in the context of pandemic recovery,</w:t>
      </w:r>
      <w:r w:rsidRPr="002A1D6E">
        <w:rPr>
          <w:u w:val="single"/>
        </w:rPr>
        <w:t xml:space="preserve"> </w:t>
      </w:r>
      <w:r w:rsidRPr="007B6FA8">
        <w:rPr>
          <w:u w:val="single"/>
        </w:rPr>
        <w:t xml:space="preserve">potentially </w:t>
      </w:r>
      <w:r w:rsidRPr="007B6FA8">
        <w:rPr>
          <w:highlight w:val="cyan"/>
          <w:u w:val="single"/>
        </w:rPr>
        <w:t>hinder</w:t>
      </w:r>
      <w:r w:rsidRPr="007B6FA8">
        <w:rPr>
          <w:u w:val="single"/>
        </w:rPr>
        <w:t xml:space="preserve">ing </w:t>
      </w:r>
      <w:r w:rsidRPr="007B6FA8">
        <w:rPr>
          <w:highlight w:val="cyan"/>
          <w:u w:val="single"/>
        </w:rPr>
        <w:t>the restoration of 42% of job losses</w:t>
      </w:r>
      <w:r w:rsidRPr="002A1D6E">
        <w:rPr>
          <w:u w:val="single"/>
        </w:rPr>
        <w:t xml:space="preserve"> </w:t>
      </w:r>
      <w:r w:rsidRPr="007B6FA8">
        <w:rPr>
          <w:u w:val="single"/>
        </w:rPr>
        <w:t>incurred during these unprecedented times.</w:t>
      </w:r>
    </w:p>
    <w:p w14:paraId="19761C52" w14:textId="508AB439" w:rsidR="0032103B" w:rsidRPr="0032103B" w:rsidRDefault="0032103B" w:rsidP="0032103B">
      <w:pPr>
        <w:rPr>
          <w:sz w:val="14"/>
        </w:rPr>
      </w:pPr>
      <w:r w:rsidRPr="009C0ADF">
        <w:rPr>
          <w:sz w:val="14"/>
        </w:rPr>
        <w:t>As we explore AI's impact on employment, we will delve deeper into the factors contributing to these dynamics and how individuals, industries, and economies adapt to the evolving landscape.</w:t>
      </w:r>
    </w:p>
    <w:p w14:paraId="74A20EB9" w14:textId="6D0E52E1" w:rsidR="00CB30A6" w:rsidRPr="00CB30A6" w:rsidRDefault="006A6016" w:rsidP="00CB30A6">
      <w:pPr>
        <w:pStyle w:val="Heading2"/>
        <w:rPr>
          <w:rFonts w:eastAsiaTheme="minorHAnsi"/>
          <w:highlight w:val="white"/>
        </w:rPr>
      </w:pPr>
      <w:r>
        <w:rPr>
          <w:rFonts w:eastAsiaTheme="minorHAnsi"/>
          <w:highlight w:val="white"/>
        </w:rPr>
        <w:lastRenderedPageBreak/>
        <w:t>Impact---</w:t>
      </w:r>
      <w:r w:rsidR="001C4FD4">
        <w:rPr>
          <w:rFonts w:eastAsiaTheme="minorHAnsi"/>
          <w:highlight w:val="white"/>
        </w:rPr>
        <w:t>MISC</w:t>
      </w:r>
    </w:p>
    <w:p w14:paraId="2438F468" w14:textId="27FDB1EC" w:rsidR="00CB30A6" w:rsidRDefault="00CB30A6" w:rsidP="00CB30A6">
      <w:pPr>
        <w:pStyle w:val="Heading3"/>
      </w:pPr>
      <w:proofErr w:type="gramStart"/>
      <w:r>
        <w:lastRenderedPageBreak/>
        <w:t>Deep-fakes</w:t>
      </w:r>
      <w:proofErr w:type="gramEnd"/>
    </w:p>
    <w:p w14:paraId="7D23A0E3" w14:textId="77777777" w:rsidR="00CB30A6" w:rsidRDefault="00CB30A6" w:rsidP="00CB30A6">
      <w:pPr>
        <w:pStyle w:val="Heading4"/>
      </w:pPr>
      <w:r>
        <w:t xml:space="preserve">Deepfake AI can cause detrimental harm to </w:t>
      </w:r>
      <w:proofErr w:type="gramStart"/>
      <w:r>
        <w:t>business</w:t>
      </w:r>
      <w:proofErr w:type="gramEnd"/>
    </w:p>
    <w:p w14:paraId="5AE01FDF" w14:textId="77777777" w:rsidR="00CB30A6" w:rsidRPr="00CB30A6" w:rsidRDefault="00CB30A6" w:rsidP="00CB30A6">
      <w:r w:rsidRPr="00CB30A6">
        <w:rPr>
          <w:rStyle w:val="Style13ptBold"/>
        </w:rPr>
        <w:t>Jackson ’23</w:t>
      </w:r>
      <w:r w:rsidRPr="00CB30A6">
        <w:t xml:space="preserve"> – (Amber, Deputy Editor for </w:t>
      </w:r>
      <w:proofErr w:type="spellStart"/>
      <w:r w:rsidRPr="00CB30A6">
        <w:t>BizClik</w:t>
      </w:r>
      <w:proofErr w:type="spellEnd"/>
      <w:r w:rsidRPr="00CB30A6">
        <w:t xml:space="preserve"> Media's Technology Portfolio, working as a writer and freelancer for the past five years, wrote for several online magazines previously, has a </w:t>
      </w:r>
      <w:proofErr w:type="spellStart"/>
      <w:proofErr w:type="gramStart"/>
      <w:r w:rsidRPr="00CB30A6">
        <w:t>Masters</w:t>
      </w:r>
      <w:proofErr w:type="spellEnd"/>
      <w:r w:rsidRPr="00CB30A6">
        <w:t xml:space="preserve"> degree in Film Studies</w:t>
      </w:r>
      <w:proofErr w:type="gramEnd"/>
      <w:r w:rsidRPr="00CB30A6">
        <w:t>, “The rising tide of deepfakes as AI growth cause concern”, 10/13/23, Cyber Magazine, https://cybermagazine.com/technology-and-ai/the-rising-tide-of-deepfakes-as-ai-growth-cause-concern)</w:t>
      </w:r>
    </w:p>
    <w:p w14:paraId="63338E25" w14:textId="77777777" w:rsidR="00CB30A6" w:rsidRDefault="00CB30A6" w:rsidP="00CB30A6">
      <w:pPr>
        <w:rPr>
          <w:u w:val="single"/>
        </w:rPr>
      </w:pPr>
    </w:p>
    <w:p w14:paraId="4BE0FD01" w14:textId="77777777" w:rsidR="00CB30A6" w:rsidRPr="00743147" w:rsidRDefault="00CB30A6" w:rsidP="00CB30A6">
      <w:pPr>
        <w:rPr>
          <w:u w:val="single"/>
        </w:rPr>
      </w:pPr>
      <w:r w:rsidRPr="00DD7DAB">
        <w:rPr>
          <w:highlight w:val="cyan"/>
          <w:u w:val="single"/>
        </w:rPr>
        <w:t>IT decision makers consider</w:t>
      </w:r>
      <w:r w:rsidRPr="00743147">
        <w:rPr>
          <w:u w:val="single"/>
        </w:rPr>
        <w:t xml:space="preserve"> the </w:t>
      </w:r>
      <w:r w:rsidRPr="00DD7DAB">
        <w:rPr>
          <w:highlight w:val="cyan"/>
          <w:u w:val="single"/>
        </w:rPr>
        <w:t>increase of AI as</w:t>
      </w:r>
      <w:r w:rsidRPr="00743147">
        <w:rPr>
          <w:u w:val="single"/>
        </w:rPr>
        <w:t xml:space="preserve"> an </w:t>
      </w:r>
      <w:r w:rsidRPr="00DD7DAB">
        <w:rPr>
          <w:highlight w:val="cyan"/>
          <w:u w:val="single"/>
        </w:rPr>
        <w:t>area of concern</w:t>
      </w:r>
      <w:r w:rsidRPr="00DD7DAB">
        <w:rPr>
          <w:sz w:val="16"/>
        </w:rPr>
        <w:t xml:space="preserve">, as </w:t>
      </w:r>
      <w:r w:rsidRPr="00DD7DAB">
        <w:rPr>
          <w:highlight w:val="cyan"/>
          <w:u w:val="single"/>
        </w:rPr>
        <w:t>business leaders fail to grasp</w:t>
      </w:r>
      <w:r w:rsidRPr="00DD7DAB">
        <w:rPr>
          <w:sz w:val="16"/>
        </w:rPr>
        <w:t xml:space="preserve"> the potentially </w:t>
      </w:r>
      <w:r w:rsidRPr="00DD7DAB">
        <w:rPr>
          <w:highlight w:val="cyan"/>
          <w:u w:val="single"/>
        </w:rPr>
        <w:t>devastating impact that this technology could have</w:t>
      </w:r>
      <w:r w:rsidRPr="00743147">
        <w:rPr>
          <w:u w:val="single"/>
        </w:rPr>
        <w:t xml:space="preserve"> on businesses</w:t>
      </w:r>
      <w:r w:rsidRPr="00DD7DAB">
        <w:rPr>
          <w:sz w:val="16"/>
        </w:rPr>
        <w:t xml:space="preserve">, if </w:t>
      </w:r>
      <w:r w:rsidRPr="00DD7DAB">
        <w:rPr>
          <w:highlight w:val="cyan"/>
          <w:u w:val="single"/>
        </w:rPr>
        <w:t>used unethically</w:t>
      </w:r>
      <w:r w:rsidRPr="00743147">
        <w:rPr>
          <w:u w:val="single"/>
        </w:rPr>
        <w:t>.</w:t>
      </w:r>
    </w:p>
    <w:p w14:paraId="1156E7DB" w14:textId="77777777" w:rsidR="00CB30A6" w:rsidRPr="00DD7DAB" w:rsidRDefault="00CB30A6" w:rsidP="00CB30A6">
      <w:pPr>
        <w:rPr>
          <w:sz w:val="16"/>
        </w:rPr>
      </w:pPr>
    </w:p>
    <w:p w14:paraId="4E0983E4" w14:textId="77777777" w:rsidR="00CB30A6" w:rsidRPr="00DD7DAB" w:rsidRDefault="00CB30A6" w:rsidP="00CB30A6">
      <w:pPr>
        <w:rPr>
          <w:sz w:val="16"/>
        </w:rPr>
      </w:pPr>
      <w:r w:rsidRPr="00DD7DAB">
        <w:rPr>
          <w:highlight w:val="cyan"/>
          <w:u w:val="single"/>
        </w:rPr>
        <w:t>Deepfakes are</w:t>
      </w:r>
      <w:r w:rsidRPr="00743147">
        <w:rPr>
          <w:u w:val="single"/>
        </w:rPr>
        <w:t xml:space="preserve"> inevitably </w:t>
      </w:r>
      <w:r w:rsidRPr="00DD7DAB">
        <w:rPr>
          <w:highlight w:val="cyan"/>
          <w:u w:val="single"/>
        </w:rPr>
        <w:t>becoming more advanced</w:t>
      </w:r>
      <w:r w:rsidRPr="00DD7DAB">
        <w:rPr>
          <w:sz w:val="16"/>
        </w:rPr>
        <w:t xml:space="preserve">, which is </w:t>
      </w:r>
      <w:r w:rsidRPr="00DD7DAB">
        <w:rPr>
          <w:highlight w:val="cyan"/>
          <w:u w:val="single"/>
        </w:rPr>
        <w:t>making it harder to spot and stop those</w:t>
      </w:r>
      <w:r w:rsidRPr="00743147">
        <w:rPr>
          <w:u w:val="single"/>
        </w:rPr>
        <w:t xml:space="preserve"> that are </w:t>
      </w:r>
      <w:r w:rsidRPr="00DD7DAB">
        <w:rPr>
          <w:highlight w:val="cyan"/>
          <w:u w:val="single"/>
        </w:rPr>
        <w:t>used with bad intentions</w:t>
      </w:r>
      <w:r w:rsidRPr="00DD7DAB">
        <w:rPr>
          <w:sz w:val="16"/>
        </w:rPr>
        <w:t xml:space="preserve">. As access to synthetic media technology increases, </w:t>
      </w:r>
      <w:r w:rsidRPr="00DD7DAB">
        <w:rPr>
          <w:highlight w:val="cyan"/>
          <w:u w:val="single"/>
        </w:rPr>
        <w:t>deepfakes can be used to damage</w:t>
      </w:r>
      <w:r w:rsidRPr="00743147">
        <w:rPr>
          <w:u w:val="single"/>
        </w:rPr>
        <w:t xml:space="preserve"> </w:t>
      </w:r>
      <w:r w:rsidRPr="00DD7DAB">
        <w:rPr>
          <w:highlight w:val="cyan"/>
          <w:u w:val="single"/>
        </w:rPr>
        <w:t>rep</w:t>
      </w:r>
      <w:r w:rsidRPr="00743147">
        <w:rPr>
          <w:u w:val="single"/>
        </w:rPr>
        <w:t>utations</w:t>
      </w:r>
      <w:r w:rsidRPr="00DD7DAB">
        <w:rPr>
          <w:sz w:val="16"/>
        </w:rPr>
        <w:t xml:space="preserve">, </w:t>
      </w:r>
      <w:r w:rsidRPr="00DD7DAB">
        <w:rPr>
          <w:highlight w:val="cyan"/>
          <w:u w:val="single"/>
        </w:rPr>
        <w:t xml:space="preserve">fabricate </w:t>
      </w:r>
      <w:proofErr w:type="gramStart"/>
      <w:r w:rsidRPr="00DD7DAB">
        <w:rPr>
          <w:highlight w:val="cyan"/>
          <w:u w:val="single"/>
        </w:rPr>
        <w:t>ev</w:t>
      </w:r>
      <w:r w:rsidRPr="00743147">
        <w:rPr>
          <w:u w:val="single"/>
        </w:rPr>
        <w:t>idence</w:t>
      </w:r>
      <w:proofErr w:type="gramEnd"/>
      <w:r w:rsidRPr="00DD7DAB">
        <w:rPr>
          <w:sz w:val="16"/>
        </w:rPr>
        <w:t xml:space="preserve"> and undermine trust. </w:t>
      </w:r>
    </w:p>
    <w:p w14:paraId="5E1598AB" w14:textId="77777777" w:rsidR="00CB30A6" w:rsidRPr="00DD7DAB" w:rsidRDefault="00CB30A6" w:rsidP="00CB30A6">
      <w:pPr>
        <w:rPr>
          <w:sz w:val="16"/>
        </w:rPr>
      </w:pPr>
    </w:p>
    <w:p w14:paraId="7D8EC5F6" w14:textId="77777777" w:rsidR="00CB30A6" w:rsidRPr="00DD7DAB" w:rsidRDefault="00CB30A6" w:rsidP="00CB30A6">
      <w:pPr>
        <w:rPr>
          <w:sz w:val="16"/>
        </w:rPr>
      </w:pPr>
      <w:r w:rsidRPr="00DD7DAB">
        <w:rPr>
          <w:sz w:val="16"/>
        </w:rPr>
        <w:t xml:space="preserve">With deepfake technology increasingly being used for mal-intent, businesses would do well to ensure that their workforce is fully trained and aware of the risks associated with AI-generated content. </w:t>
      </w:r>
    </w:p>
    <w:p w14:paraId="694D7982" w14:textId="77777777" w:rsidR="00CB30A6" w:rsidRPr="00DD7DAB" w:rsidRDefault="00CB30A6" w:rsidP="00CB30A6">
      <w:pPr>
        <w:rPr>
          <w:sz w:val="16"/>
        </w:rPr>
      </w:pPr>
    </w:p>
    <w:p w14:paraId="5C3B55E7" w14:textId="77777777" w:rsidR="00CB30A6" w:rsidRPr="00DD7DAB" w:rsidRDefault="00CB30A6" w:rsidP="00CB30A6">
      <w:pPr>
        <w:rPr>
          <w:b/>
          <w:bCs/>
          <w:sz w:val="16"/>
        </w:rPr>
      </w:pPr>
      <w:r w:rsidRPr="00DD7DAB">
        <w:rPr>
          <w:b/>
          <w:bCs/>
          <w:sz w:val="16"/>
        </w:rPr>
        <w:t xml:space="preserve">Deepfakes continue to wreak </w:t>
      </w:r>
      <w:proofErr w:type="gramStart"/>
      <w:r w:rsidRPr="00DD7DAB">
        <w:rPr>
          <w:b/>
          <w:bCs/>
          <w:sz w:val="16"/>
        </w:rPr>
        <w:t>havoc</w:t>
      </w:r>
      <w:proofErr w:type="gramEnd"/>
    </w:p>
    <w:p w14:paraId="6B5B6B69" w14:textId="77777777" w:rsidR="00CB30A6" w:rsidRPr="00DD7DAB" w:rsidRDefault="00CB30A6" w:rsidP="00CB30A6">
      <w:pPr>
        <w:rPr>
          <w:sz w:val="16"/>
        </w:rPr>
      </w:pPr>
      <w:r w:rsidRPr="00DD7DAB">
        <w:rPr>
          <w:sz w:val="16"/>
        </w:rPr>
        <w:t xml:space="preserve">Now nearly anyone can employ easy-to-use, readily available AI software to make content doing and saying things they never actually did - thereby </w:t>
      </w:r>
      <w:r w:rsidRPr="0007758C">
        <w:rPr>
          <w:u w:val="single"/>
        </w:rPr>
        <w:t>making it easier for bad actors to defraud the public</w:t>
      </w:r>
      <w:r w:rsidRPr="0007758C">
        <w:rPr>
          <w:sz w:val="16"/>
          <w:highlight w:val="cyan"/>
        </w:rPr>
        <w:t>,</w:t>
      </w:r>
      <w:r w:rsidRPr="00DD7DAB">
        <w:rPr>
          <w:sz w:val="16"/>
        </w:rPr>
        <w:t xml:space="preserve"> along with other such crimes.</w:t>
      </w:r>
    </w:p>
    <w:p w14:paraId="2D349BF3" w14:textId="77777777" w:rsidR="00CB30A6" w:rsidRPr="00DD7DAB" w:rsidRDefault="00CB30A6" w:rsidP="00CB30A6">
      <w:pPr>
        <w:rPr>
          <w:sz w:val="16"/>
        </w:rPr>
      </w:pPr>
    </w:p>
    <w:p w14:paraId="564F760B" w14:textId="77777777" w:rsidR="00CB30A6" w:rsidRPr="00DD7DAB" w:rsidRDefault="00CB30A6" w:rsidP="00CB30A6">
      <w:pPr>
        <w:rPr>
          <w:sz w:val="16"/>
        </w:rPr>
      </w:pPr>
      <w:r w:rsidRPr="00743147">
        <w:rPr>
          <w:u w:val="single"/>
        </w:rPr>
        <w:t xml:space="preserve">The </w:t>
      </w:r>
      <w:r w:rsidRPr="00DD7DAB">
        <w:rPr>
          <w:highlight w:val="cyan"/>
          <w:u w:val="single"/>
        </w:rPr>
        <w:t>danger with deepfakes</w:t>
      </w:r>
      <w:r w:rsidRPr="00743147">
        <w:rPr>
          <w:u w:val="single"/>
        </w:rPr>
        <w:t xml:space="preserve"> is in </w:t>
      </w:r>
      <w:r w:rsidRPr="00DD7DAB">
        <w:rPr>
          <w:highlight w:val="cyan"/>
          <w:u w:val="single"/>
        </w:rPr>
        <w:t xml:space="preserve">not being able to </w:t>
      </w:r>
      <w:proofErr w:type="spellStart"/>
      <w:r w:rsidRPr="00DD7DAB">
        <w:rPr>
          <w:highlight w:val="cyan"/>
          <w:u w:val="single"/>
        </w:rPr>
        <w:t>recognise</w:t>
      </w:r>
      <w:proofErr w:type="spellEnd"/>
      <w:r w:rsidRPr="00743147">
        <w:rPr>
          <w:u w:val="single"/>
        </w:rPr>
        <w:t xml:space="preserve"> what is </w:t>
      </w:r>
      <w:r w:rsidRPr="00DD7DAB">
        <w:rPr>
          <w:highlight w:val="cyan"/>
          <w:u w:val="single"/>
        </w:rPr>
        <w:t>real versus</w:t>
      </w:r>
      <w:r w:rsidRPr="00743147">
        <w:rPr>
          <w:u w:val="single"/>
        </w:rPr>
        <w:t xml:space="preserve"> what is </w:t>
      </w:r>
      <w:r w:rsidRPr="00DD7DAB">
        <w:rPr>
          <w:highlight w:val="cyan"/>
          <w:u w:val="single"/>
        </w:rPr>
        <w:t>AI</w:t>
      </w:r>
      <w:r w:rsidRPr="00DD7DAB">
        <w:rPr>
          <w:sz w:val="16"/>
          <w:highlight w:val="cyan"/>
        </w:rPr>
        <w:t>.</w:t>
      </w:r>
      <w:r w:rsidRPr="00DD7DAB">
        <w:rPr>
          <w:sz w:val="16"/>
        </w:rPr>
        <w:t xml:space="preserve"> As former Chief Information Security Officer at SailPoint, Heather Gantt-Evans, explains to our sister publication Technology Magazine: “By now, everyone has seen fake videos produced by deep learning (DL) and AI techniques, better known as ‘deepfake’ videos. </w:t>
      </w:r>
    </w:p>
    <w:p w14:paraId="417069C0" w14:textId="77777777" w:rsidR="00CB30A6" w:rsidRPr="00DD7DAB" w:rsidRDefault="00CB30A6" w:rsidP="00CB30A6">
      <w:pPr>
        <w:rPr>
          <w:sz w:val="16"/>
        </w:rPr>
      </w:pPr>
    </w:p>
    <w:p w14:paraId="616F1273" w14:textId="5ABAFC83" w:rsidR="00CB30A6" w:rsidRPr="00CB30A6" w:rsidRDefault="00CB30A6" w:rsidP="00CB30A6">
      <w:pPr>
        <w:rPr>
          <w:sz w:val="16"/>
        </w:rPr>
      </w:pPr>
      <w:r w:rsidRPr="00DD7DAB">
        <w:rPr>
          <w:sz w:val="16"/>
        </w:rPr>
        <w:t xml:space="preserve">“However, imagine receiving a phishing email with a deepfake video of your CEO instructing you to go to a malicious URL. Or an attacker constructing more believable, legitimate-seeming phishing emails by using AI to better mimic corporate communications. </w:t>
      </w:r>
      <w:r w:rsidRPr="00DD7DAB">
        <w:rPr>
          <w:highlight w:val="cyan"/>
          <w:u w:val="single"/>
        </w:rPr>
        <w:t>Modern AI capabilities</w:t>
      </w:r>
      <w:r w:rsidRPr="00477603">
        <w:rPr>
          <w:u w:val="single"/>
        </w:rPr>
        <w:t xml:space="preserve"> could completely </w:t>
      </w:r>
      <w:r w:rsidRPr="00DD7DAB">
        <w:rPr>
          <w:highlight w:val="cyan"/>
          <w:u w:val="single"/>
        </w:rPr>
        <w:t>blur the lines between legitimate</w:t>
      </w:r>
      <w:r w:rsidRPr="00477603">
        <w:rPr>
          <w:u w:val="single"/>
        </w:rPr>
        <w:t xml:space="preserve"> </w:t>
      </w:r>
      <w:r w:rsidRPr="00DD7DAB">
        <w:rPr>
          <w:highlight w:val="cyan"/>
          <w:u w:val="single"/>
        </w:rPr>
        <w:t>and malicious</w:t>
      </w:r>
      <w:r w:rsidRPr="00477603">
        <w:rPr>
          <w:u w:val="single"/>
        </w:rPr>
        <w:t xml:space="preserve"> emails, websites, company communications, and videos</w:t>
      </w:r>
      <w:r w:rsidRPr="00DD7DAB">
        <w:rPr>
          <w:sz w:val="16"/>
        </w:rPr>
        <w:t>,” she continues.</w:t>
      </w:r>
    </w:p>
    <w:p w14:paraId="50606570" w14:textId="491E2331" w:rsidR="00CB30A6" w:rsidRDefault="00CB30A6" w:rsidP="00CB30A6">
      <w:pPr>
        <w:pStyle w:val="Heading3"/>
      </w:pPr>
      <w:r>
        <w:lastRenderedPageBreak/>
        <w:t>Creativity</w:t>
      </w:r>
    </w:p>
    <w:p w14:paraId="081BC42D" w14:textId="4D40F769" w:rsidR="00CB30A6" w:rsidRDefault="00CB30A6" w:rsidP="00CB30A6">
      <w:pPr>
        <w:pStyle w:val="Heading4"/>
      </w:pPr>
      <w:r>
        <w:t xml:space="preserve">AI </w:t>
      </w:r>
      <w:r>
        <w:t>crowds out human innovation.</w:t>
      </w:r>
    </w:p>
    <w:p w14:paraId="2C41944B" w14:textId="77777777" w:rsidR="00CB30A6" w:rsidRPr="00CB30A6" w:rsidRDefault="00CB30A6" w:rsidP="00CB30A6">
      <w:r w:rsidRPr="00CB30A6">
        <w:rPr>
          <w:rStyle w:val="Style13ptBold"/>
        </w:rPr>
        <w:t>Day ’24</w:t>
      </w:r>
      <w:r w:rsidRPr="00CB30A6">
        <w:t xml:space="preserve"> – (Kathleen, A business author and journalist, Kathleen Day, MBA, MS, is a full-time lecturer at the Johns Hopkins Carey Business School with a specialty in financial crises and how they spread; in corporate governance; and in business communication, particularly during crises, “What’s yours isn’t mine: AI and intellectual property”, 6/14/24, Carey Business School, https://carey.jhu.edu/research/whats-yours-isnt-mine-aI-intellectual-property)</w:t>
      </w:r>
    </w:p>
    <w:p w14:paraId="6AE2BF96" w14:textId="77777777" w:rsidR="00CB30A6" w:rsidRPr="001945A8" w:rsidRDefault="00CB30A6" w:rsidP="00CB30A6">
      <w:pPr>
        <w:rPr>
          <w:sz w:val="16"/>
        </w:rPr>
      </w:pPr>
      <w:r w:rsidRPr="001945A8">
        <w:rPr>
          <w:sz w:val="16"/>
        </w:rPr>
        <w:t xml:space="preserve">We all benefit from new drugs, improved procedures, and the myriad of other advances AI has helped deliver. </w:t>
      </w:r>
      <w:r w:rsidRPr="001945A8">
        <w:rPr>
          <w:u w:val="single"/>
        </w:rPr>
        <w:t xml:space="preserve">But </w:t>
      </w:r>
      <w:r w:rsidRPr="001945A8">
        <w:rPr>
          <w:highlight w:val="cyan"/>
          <w:u w:val="single"/>
        </w:rPr>
        <w:t xml:space="preserve">what if the people whose work </w:t>
      </w:r>
      <w:r w:rsidRPr="00AE1D85">
        <w:rPr>
          <w:u w:val="single"/>
        </w:rPr>
        <w:t xml:space="preserve">led to these breakthroughs </w:t>
      </w:r>
      <w:r w:rsidRPr="001945A8">
        <w:rPr>
          <w:highlight w:val="cyan"/>
          <w:u w:val="single"/>
        </w:rPr>
        <w:t>lack the incentive</w:t>
      </w:r>
      <w:r w:rsidRPr="001945A8">
        <w:rPr>
          <w:u w:val="single"/>
        </w:rPr>
        <w:t xml:space="preserve"> to keep producing groundbreaking research</w:t>
      </w:r>
      <w:r w:rsidRPr="001945A8">
        <w:rPr>
          <w:sz w:val="16"/>
        </w:rPr>
        <w:t xml:space="preserve">? If </w:t>
      </w:r>
      <w:r w:rsidRPr="001945A8">
        <w:rPr>
          <w:highlight w:val="cyan"/>
          <w:u w:val="single"/>
        </w:rPr>
        <w:t>AI uses their</w:t>
      </w:r>
      <w:r w:rsidRPr="001945A8">
        <w:rPr>
          <w:u w:val="single"/>
        </w:rPr>
        <w:t xml:space="preserve"> </w:t>
      </w:r>
      <w:r w:rsidRPr="001945A8">
        <w:rPr>
          <w:highlight w:val="cyan"/>
          <w:u w:val="single"/>
        </w:rPr>
        <w:t>i</w:t>
      </w:r>
      <w:r w:rsidRPr="001945A8">
        <w:rPr>
          <w:u w:val="single"/>
        </w:rPr>
        <w:t xml:space="preserve">ntellectual </w:t>
      </w:r>
      <w:r w:rsidRPr="001945A8">
        <w:rPr>
          <w:highlight w:val="cyan"/>
          <w:u w:val="single"/>
        </w:rPr>
        <w:t>p</w:t>
      </w:r>
      <w:r w:rsidRPr="001945A8">
        <w:rPr>
          <w:u w:val="single"/>
        </w:rPr>
        <w:t xml:space="preserve">roperty </w:t>
      </w:r>
      <w:r w:rsidRPr="001945A8">
        <w:rPr>
          <w:highlight w:val="cyan"/>
          <w:u w:val="single"/>
        </w:rPr>
        <w:t>without permission</w:t>
      </w:r>
      <w:r w:rsidRPr="001945A8">
        <w:rPr>
          <w:u w:val="single"/>
        </w:rPr>
        <w:t xml:space="preserve"> or compensation, </w:t>
      </w:r>
      <w:r w:rsidRPr="00AE1D85">
        <w:rPr>
          <w:highlight w:val="cyan"/>
          <w:u w:val="single"/>
        </w:rPr>
        <w:t>they</w:t>
      </w:r>
      <w:r w:rsidRPr="001945A8">
        <w:rPr>
          <w:u w:val="single"/>
        </w:rPr>
        <w:t xml:space="preserve"> may </w:t>
      </w:r>
      <w:r w:rsidRPr="00AE1D85">
        <w:rPr>
          <w:highlight w:val="cyan"/>
          <w:u w:val="single"/>
        </w:rPr>
        <w:t>have less incentive to produce</w:t>
      </w:r>
      <w:r w:rsidRPr="001945A8">
        <w:rPr>
          <w:u w:val="single"/>
        </w:rPr>
        <w:t xml:space="preserve"> more</w:t>
      </w:r>
      <w:r w:rsidRPr="001945A8">
        <w:rPr>
          <w:sz w:val="16"/>
        </w:rPr>
        <w:t xml:space="preserve">. That </w:t>
      </w:r>
      <w:r w:rsidRPr="00AE1D85">
        <w:rPr>
          <w:highlight w:val="cyan"/>
          <w:u w:val="single"/>
        </w:rPr>
        <w:t>halts progress for everyone</w:t>
      </w:r>
      <w:r w:rsidRPr="00AE1D85">
        <w:rPr>
          <w:sz w:val="16"/>
          <w:highlight w:val="cyan"/>
        </w:rPr>
        <w:t>, and</w:t>
      </w:r>
      <w:r w:rsidRPr="001945A8">
        <w:rPr>
          <w:sz w:val="16"/>
        </w:rPr>
        <w:t xml:space="preserve">, </w:t>
      </w:r>
      <w:r w:rsidRPr="001945A8">
        <w:rPr>
          <w:u w:val="single"/>
        </w:rPr>
        <w:t xml:space="preserve">paradoxically, </w:t>
      </w:r>
      <w:r w:rsidRPr="00AE1D85">
        <w:rPr>
          <w:highlight w:val="cyan"/>
          <w:u w:val="single"/>
        </w:rPr>
        <w:t>for AI</w:t>
      </w:r>
      <w:r w:rsidRPr="001945A8">
        <w:rPr>
          <w:u w:val="single"/>
        </w:rPr>
        <w:t xml:space="preserve"> itself</w:t>
      </w:r>
      <w:r w:rsidRPr="001945A8">
        <w:rPr>
          <w:sz w:val="16"/>
        </w:rPr>
        <w:t xml:space="preserve">, as the well of examples </w:t>
      </w:r>
      <w:r w:rsidRPr="001945A8">
        <w:rPr>
          <w:u w:val="single"/>
        </w:rPr>
        <w:t>computers analyze could dry up</w:t>
      </w:r>
      <w:r w:rsidRPr="001945A8">
        <w:rPr>
          <w:sz w:val="16"/>
        </w:rPr>
        <w:t xml:space="preserve">. </w:t>
      </w:r>
    </w:p>
    <w:p w14:paraId="17DCBC21" w14:textId="77777777" w:rsidR="00CB30A6" w:rsidRPr="001945A8" w:rsidRDefault="00CB30A6" w:rsidP="00CB30A6">
      <w:pPr>
        <w:rPr>
          <w:sz w:val="16"/>
        </w:rPr>
      </w:pPr>
    </w:p>
    <w:p w14:paraId="0A2A015A" w14:textId="77777777" w:rsidR="00CB30A6" w:rsidRDefault="00CB30A6" w:rsidP="00CB30A6">
      <w:pPr>
        <w:rPr>
          <w:sz w:val="16"/>
        </w:rPr>
      </w:pPr>
      <w:r w:rsidRPr="00AE1D85">
        <w:rPr>
          <w:highlight w:val="cyan"/>
          <w:u w:val="single"/>
        </w:rPr>
        <w:t>Failure to protect</w:t>
      </w:r>
      <w:r w:rsidRPr="001945A8">
        <w:rPr>
          <w:u w:val="single"/>
        </w:rPr>
        <w:t xml:space="preserve"> </w:t>
      </w:r>
      <w:r w:rsidRPr="00AE1D85">
        <w:rPr>
          <w:highlight w:val="cyan"/>
          <w:u w:val="single"/>
        </w:rPr>
        <w:t>i</w:t>
      </w:r>
      <w:r w:rsidRPr="001945A8">
        <w:rPr>
          <w:u w:val="single"/>
        </w:rPr>
        <w:t xml:space="preserve">ntellectual </w:t>
      </w:r>
      <w:r w:rsidRPr="00AE1D85">
        <w:rPr>
          <w:highlight w:val="cyan"/>
          <w:u w:val="single"/>
        </w:rPr>
        <w:t>p</w:t>
      </w:r>
      <w:r w:rsidRPr="001945A8">
        <w:rPr>
          <w:u w:val="single"/>
        </w:rPr>
        <w:t>roperty</w:t>
      </w:r>
      <w:r w:rsidRPr="001945A8">
        <w:rPr>
          <w:sz w:val="16"/>
        </w:rPr>
        <w:t xml:space="preserve"> can </w:t>
      </w:r>
      <w:r w:rsidRPr="00AE1D85">
        <w:rPr>
          <w:highlight w:val="cyan"/>
          <w:u w:val="single"/>
        </w:rPr>
        <w:t>discourage</w:t>
      </w:r>
      <w:r w:rsidRPr="001945A8">
        <w:rPr>
          <w:u w:val="single"/>
        </w:rPr>
        <w:t xml:space="preserve"> writers, artists, and other </w:t>
      </w:r>
      <w:r w:rsidRPr="00AE1D85">
        <w:rPr>
          <w:highlight w:val="cyan"/>
          <w:u w:val="single"/>
        </w:rPr>
        <w:t>creators from producing new work</w:t>
      </w:r>
      <w:r w:rsidRPr="001945A8">
        <w:rPr>
          <w:sz w:val="16"/>
        </w:rPr>
        <w:t xml:space="preserve"> and </w:t>
      </w:r>
      <w:r w:rsidRPr="001945A8">
        <w:rPr>
          <w:u w:val="single"/>
        </w:rPr>
        <w:t xml:space="preserve">could </w:t>
      </w:r>
      <w:r w:rsidRPr="00AE1D85">
        <w:rPr>
          <w:highlight w:val="cyan"/>
          <w:u w:val="single"/>
        </w:rPr>
        <w:t>hinder</w:t>
      </w:r>
      <w:r w:rsidRPr="001945A8">
        <w:rPr>
          <w:u w:val="single"/>
        </w:rPr>
        <w:t xml:space="preserve"> the existing fountain of </w:t>
      </w:r>
      <w:r w:rsidRPr="00AE1D85">
        <w:rPr>
          <w:highlight w:val="cyan"/>
          <w:u w:val="single"/>
        </w:rPr>
        <w:t>human creativity</w:t>
      </w:r>
      <w:r w:rsidRPr="001945A8">
        <w:rPr>
          <w:sz w:val="16"/>
        </w:rPr>
        <w:t>—the very thing computers use to learn to mimic us.</w:t>
      </w:r>
    </w:p>
    <w:p w14:paraId="0882987D" w14:textId="77777777" w:rsidR="00CB30A6" w:rsidRDefault="00CB30A6" w:rsidP="00CB30A6">
      <w:pPr>
        <w:rPr>
          <w:sz w:val="16"/>
        </w:rPr>
      </w:pPr>
    </w:p>
    <w:p w14:paraId="552D1F10" w14:textId="77777777" w:rsidR="00A34C1F" w:rsidRDefault="00A34C1F" w:rsidP="001C4FD4">
      <w:pPr>
        <w:shd w:val="clear" w:color="auto" w:fill="FFFFFF"/>
        <w:spacing w:before="680" w:after="620" w:line="324" w:lineRule="auto"/>
        <w:rPr>
          <w:rFonts w:ascii="Arial" w:eastAsia="Arial" w:hAnsi="Arial" w:cs="Arial"/>
          <w:sz w:val="20"/>
          <w:szCs w:val="20"/>
          <w:highlight w:val="white"/>
        </w:rPr>
      </w:pPr>
    </w:p>
    <w:p w14:paraId="03997B02" w14:textId="5E9FCF37" w:rsidR="00A34C1F" w:rsidRDefault="006A6016" w:rsidP="00A34C1F">
      <w:pPr>
        <w:pStyle w:val="Heading2"/>
        <w:rPr>
          <w:rFonts w:eastAsia="Arial"/>
          <w:highlight w:val="white"/>
        </w:rPr>
      </w:pPr>
      <w:r>
        <w:rPr>
          <w:rFonts w:eastAsia="Arial"/>
          <w:highlight w:val="white"/>
        </w:rPr>
        <w:lastRenderedPageBreak/>
        <w:t xml:space="preserve">AT: </w:t>
      </w:r>
      <w:r w:rsidR="00A34C1F">
        <w:rPr>
          <w:rFonts w:eastAsia="Arial"/>
          <w:highlight w:val="white"/>
        </w:rPr>
        <w:t>Defense</w:t>
      </w:r>
    </w:p>
    <w:p w14:paraId="64BC5EEA" w14:textId="6A46AB80" w:rsidR="003D5E39" w:rsidRDefault="003D5E39" w:rsidP="003D5E39">
      <w:pPr>
        <w:pStyle w:val="Heading3"/>
      </w:pPr>
      <w:r>
        <w:lastRenderedPageBreak/>
        <w:t>AT: AI key to Military</w:t>
      </w:r>
    </w:p>
    <w:p w14:paraId="654E02FE" w14:textId="77777777" w:rsidR="003D5E39" w:rsidRDefault="003D5E39" w:rsidP="003D5E39">
      <w:pPr>
        <w:pStyle w:val="Heading4"/>
      </w:pPr>
      <w:r>
        <w:t xml:space="preserve">AI is unreliable to use for real world </w:t>
      </w:r>
      <w:proofErr w:type="gramStart"/>
      <w:r>
        <w:t>conflicts</w:t>
      </w:r>
      <w:proofErr w:type="gramEnd"/>
      <w:r>
        <w:t xml:space="preserve"> </w:t>
      </w:r>
    </w:p>
    <w:p w14:paraId="7CD5C155" w14:textId="77777777" w:rsidR="003D5E39" w:rsidRPr="003D5E39" w:rsidRDefault="003D5E39" w:rsidP="003D5E39">
      <w:r w:rsidRPr="003D5E39">
        <w:rPr>
          <w:rStyle w:val="Style13ptBold"/>
        </w:rPr>
        <w:t>Gault ’24</w:t>
      </w:r>
      <w:r w:rsidRPr="003D5E39">
        <w:t xml:space="preserve"> – (Matthew, professional multimedia journalist of Vice, “AI Launches Nukes In 'Worrying' War Simulation: 'I Just Want to Have Peace in the World'”, 2/6/24, Vice, https://www.vice.com/en/article/g5ynmm/ai-launches-nukes-in-worrying-war-simulation-i-just-want-to-have-peace-in-the-world)</w:t>
      </w:r>
    </w:p>
    <w:p w14:paraId="2F66CBC5" w14:textId="77777777" w:rsidR="003D5E39" w:rsidRDefault="003D5E39" w:rsidP="003D5E39"/>
    <w:p w14:paraId="15A42201" w14:textId="77777777" w:rsidR="003D5E39" w:rsidRPr="009D20C3" w:rsidRDefault="003D5E39" w:rsidP="003D5E39">
      <w:pPr>
        <w:rPr>
          <w:sz w:val="16"/>
        </w:rPr>
      </w:pPr>
      <w:r w:rsidRPr="009D20C3">
        <w:rPr>
          <w:highlight w:val="cyan"/>
          <w:u w:val="single"/>
        </w:rPr>
        <w:t>Researchers ran international conflict simulations</w:t>
      </w:r>
      <w:r w:rsidRPr="009D20C3">
        <w:rPr>
          <w:u w:val="single"/>
        </w:rPr>
        <w:t xml:space="preserve"> with </w:t>
      </w:r>
      <w:r w:rsidRPr="009D20C3">
        <w:rPr>
          <w:highlight w:val="cyan"/>
          <w:u w:val="single"/>
        </w:rPr>
        <w:t>five different AIs</w:t>
      </w:r>
      <w:r w:rsidRPr="009D20C3">
        <w:rPr>
          <w:sz w:val="16"/>
        </w:rPr>
        <w:t xml:space="preserve"> and found that the </w:t>
      </w:r>
      <w:r w:rsidRPr="009D20C3">
        <w:rPr>
          <w:highlight w:val="cyan"/>
          <w:u w:val="single"/>
        </w:rPr>
        <w:t>programs tended to escalate war</w:t>
      </w:r>
      <w:r w:rsidRPr="009D20C3">
        <w:rPr>
          <w:sz w:val="16"/>
        </w:rPr>
        <w:t xml:space="preserve">, sometimes out of nowhere, a new study </w:t>
      </w:r>
      <w:proofErr w:type="gramStart"/>
      <w:r w:rsidRPr="009D20C3">
        <w:rPr>
          <w:sz w:val="16"/>
        </w:rPr>
        <w:t>reports</w:t>
      </w:r>
      <w:proofErr w:type="gramEnd"/>
      <w:r w:rsidRPr="009D20C3">
        <w:rPr>
          <w:sz w:val="16"/>
        </w:rPr>
        <w:t xml:space="preserve">. </w:t>
      </w:r>
    </w:p>
    <w:p w14:paraId="54B9473F" w14:textId="77777777" w:rsidR="003D5E39" w:rsidRPr="009D20C3" w:rsidRDefault="003D5E39" w:rsidP="003D5E39">
      <w:pPr>
        <w:rPr>
          <w:sz w:val="16"/>
        </w:rPr>
      </w:pPr>
    </w:p>
    <w:p w14:paraId="62EF0F48" w14:textId="77777777" w:rsidR="003D5E39" w:rsidRPr="009D20C3" w:rsidRDefault="003D5E39" w:rsidP="003D5E39">
      <w:pPr>
        <w:rPr>
          <w:sz w:val="16"/>
        </w:rPr>
      </w:pPr>
      <w:r w:rsidRPr="009D20C3">
        <w:rPr>
          <w:sz w:val="16"/>
        </w:rPr>
        <w:t xml:space="preserve">In several instances, the </w:t>
      </w:r>
      <w:r w:rsidRPr="009D20C3">
        <w:rPr>
          <w:u w:val="single"/>
        </w:rPr>
        <w:t xml:space="preserve">AIs </w:t>
      </w:r>
      <w:r w:rsidRPr="009D20C3">
        <w:rPr>
          <w:highlight w:val="cyan"/>
          <w:u w:val="single"/>
        </w:rPr>
        <w:t>deployed nuclear weapons without warning</w:t>
      </w:r>
      <w:r w:rsidRPr="009D20C3">
        <w:rPr>
          <w:sz w:val="16"/>
        </w:rPr>
        <w:t>. “A lot of countries have nuclear weapons. Some say they should disarm them, others like to posture,” GPT-4-Base—a base model of GPT-4 that is available to researchers and hasn’t been fine-tuned with human feedback—said after launching its nukes. “We have it! Let’s use it!”</w:t>
      </w:r>
    </w:p>
    <w:p w14:paraId="082A1D5E" w14:textId="77777777" w:rsidR="003D5E39" w:rsidRPr="009D20C3" w:rsidRDefault="003D5E39" w:rsidP="003D5E39">
      <w:pPr>
        <w:rPr>
          <w:sz w:val="16"/>
        </w:rPr>
      </w:pPr>
    </w:p>
    <w:p w14:paraId="52B55B51" w14:textId="77777777" w:rsidR="003D5E39" w:rsidRPr="009D20C3" w:rsidRDefault="003D5E39" w:rsidP="003D5E39">
      <w:pPr>
        <w:rPr>
          <w:sz w:val="16"/>
        </w:rPr>
      </w:pPr>
      <w:r w:rsidRPr="009D20C3">
        <w:rPr>
          <w:sz w:val="16"/>
        </w:rPr>
        <w:t xml:space="preserve">The paper, titled “Escalation Risks from Language Models in Military and Diplomatic Decision-Making”, is the joint effort of researchers at the Georgia Institute of Technology, Stanford University, Northeastern University, and the Hoover Wargaming and Crisis Initiative was submitted to the </w:t>
      </w:r>
      <w:proofErr w:type="spellStart"/>
      <w:r w:rsidRPr="009D20C3">
        <w:rPr>
          <w:sz w:val="16"/>
        </w:rPr>
        <w:t>arXiv</w:t>
      </w:r>
      <w:proofErr w:type="spellEnd"/>
      <w:r w:rsidRPr="009D20C3">
        <w:rPr>
          <w:sz w:val="16"/>
        </w:rPr>
        <w:t xml:space="preserve"> preprint server on January 4 and is awaiting peer review. Despite that, it’s an interesting experiment that casts doubt on the rush by the Pentagon and defense contractors to deploy large language models (LLMs) in the decision-making process.</w:t>
      </w:r>
    </w:p>
    <w:p w14:paraId="127D06CC" w14:textId="77777777" w:rsidR="003D5E39" w:rsidRPr="009D20C3" w:rsidRDefault="003D5E39" w:rsidP="003D5E39">
      <w:pPr>
        <w:rPr>
          <w:sz w:val="16"/>
        </w:rPr>
      </w:pPr>
    </w:p>
    <w:p w14:paraId="617A87D0" w14:textId="77777777" w:rsidR="003D5E39" w:rsidRPr="009D20C3" w:rsidRDefault="003D5E39" w:rsidP="003D5E39">
      <w:pPr>
        <w:rPr>
          <w:sz w:val="16"/>
        </w:rPr>
      </w:pPr>
      <w:r w:rsidRPr="009D20C3">
        <w:rPr>
          <w:sz w:val="16"/>
        </w:rPr>
        <w:t xml:space="preserve">It may sound ridiculous that military leaders would consider using LLMs like </w:t>
      </w:r>
      <w:proofErr w:type="spellStart"/>
      <w:r w:rsidRPr="009D20C3">
        <w:rPr>
          <w:sz w:val="16"/>
        </w:rPr>
        <w:t>ChatGPT</w:t>
      </w:r>
      <w:proofErr w:type="spellEnd"/>
      <w:r w:rsidRPr="009D20C3">
        <w:rPr>
          <w:sz w:val="16"/>
        </w:rPr>
        <w:t xml:space="preserve"> to make decisions about life and death, but it’s happening. Last year Palantir demoed a software suite that showed off what it might look like. As the researchers pointed out, the U</w:t>
      </w:r>
      <w:r w:rsidRPr="009D20C3">
        <w:rPr>
          <w:u w:val="single"/>
        </w:rPr>
        <w:t xml:space="preserve">.S. </w:t>
      </w:r>
      <w:r w:rsidRPr="009D20C3">
        <w:rPr>
          <w:highlight w:val="cyan"/>
          <w:u w:val="single"/>
        </w:rPr>
        <w:t>Air Force has been testing LLMs</w:t>
      </w:r>
      <w:r w:rsidRPr="009D20C3">
        <w:rPr>
          <w:sz w:val="16"/>
        </w:rPr>
        <w:t>. “</w:t>
      </w:r>
      <w:r w:rsidRPr="009D20C3">
        <w:rPr>
          <w:u w:val="single"/>
        </w:rPr>
        <w:t xml:space="preserve">It was </w:t>
      </w:r>
      <w:r w:rsidRPr="009D20C3">
        <w:rPr>
          <w:highlight w:val="cyan"/>
          <w:u w:val="single"/>
        </w:rPr>
        <w:t>highly successful</w:t>
      </w:r>
      <w:r w:rsidRPr="009D20C3">
        <w:rPr>
          <w:u w:val="single"/>
        </w:rPr>
        <w:t xml:space="preserve">. It was </w:t>
      </w:r>
      <w:r w:rsidRPr="009D20C3">
        <w:rPr>
          <w:highlight w:val="cyan"/>
          <w:u w:val="single"/>
        </w:rPr>
        <w:t>very fast</w:t>
      </w:r>
      <w:r w:rsidRPr="009D20C3">
        <w:rPr>
          <w:sz w:val="16"/>
        </w:rPr>
        <w:t>,” an Air Force Colonel told Bloomberg in 2023. Which LLM was being used, and what exactly for, is not clear.</w:t>
      </w:r>
    </w:p>
    <w:p w14:paraId="34B9303F" w14:textId="77777777" w:rsidR="003D5E39" w:rsidRPr="009D20C3" w:rsidRDefault="003D5E39" w:rsidP="003D5E39">
      <w:pPr>
        <w:rPr>
          <w:sz w:val="16"/>
        </w:rPr>
      </w:pPr>
    </w:p>
    <w:p w14:paraId="3F7CBA20" w14:textId="77777777" w:rsidR="003D5E39" w:rsidRPr="009D20C3" w:rsidRDefault="003D5E39" w:rsidP="003D5E39">
      <w:pPr>
        <w:rPr>
          <w:sz w:val="16"/>
        </w:rPr>
      </w:pPr>
      <w:r w:rsidRPr="009D20C3">
        <w:rPr>
          <w:sz w:val="16"/>
        </w:rPr>
        <w:t xml:space="preserve">For the study, the researchers devised a game of international relations. They invented fake countries with different military levels, different concerns, and different histories and asked five different LLMs from </w:t>
      </w:r>
      <w:proofErr w:type="spellStart"/>
      <w:r w:rsidRPr="009D20C3">
        <w:rPr>
          <w:sz w:val="16"/>
        </w:rPr>
        <w:t>OpenAI</w:t>
      </w:r>
      <w:proofErr w:type="spellEnd"/>
      <w:r w:rsidRPr="009D20C3">
        <w:rPr>
          <w:sz w:val="16"/>
        </w:rPr>
        <w:t>, Meta, and Anthropic to act as their leaders. “We find that most of the studied LLMs escalate within the considered time frame, even in neutral scenarios without initially provided conflicts,” the paper said. “All models show signs of sudden and hard-to-predict escalations.”</w:t>
      </w:r>
    </w:p>
    <w:p w14:paraId="2EFD4447" w14:textId="77777777" w:rsidR="003D5E39" w:rsidRPr="009D20C3" w:rsidRDefault="003D5E39" w:rsidP="003D5E39">
      <w:pPr>
        <w:rPr>
          <w:sz w:val="16"/>
        </w:rPr>
      </w:pPr>
    </w:p>
    <w:p w14:paraId="45312BCA" w14:textId="77777777" w:rsidR="003D5E39" w:rsidRPr="009D20C3" w:rsidRDefault="003D5E39" w:rsidP="003D5E39">
      <w:pPr>
        <w:rPr>
          <w:sz w:val="16"/>
        </w:rPr>
      </w:pPr>
      <w:r w:rsidRPr="009D20C3">
        <w:rPr>
          <w:sz w:val="16"/>
        </w:rPr>
        <w:t>The study ran the simulations using GPT-4, GPT 3.5, Claude 2.0, Llama-2-Chat, and GPT-4-Base. “We further observe that models tend to develop arms-race dynamics between each other, leading to increasing military and nuclear armament, and in rare cases, to the choice to deploy nuclear weapons,” the study said. “Qualitatively, we also collect the models’ chain-of-thought reasoning for choosing actions and observe worrying justifications for violent escalatory actions.”</w:t>
      </w:r>
    </w:p>
    <w:p w14:paraId="0A69AF9D" w14:textId="77777777" w:rsidR="003D5E39" w:rsidRPr="009D20C3" w:rsidRDefault="003D5E39" w:rsidP="003D5E39">
      <w:pPr>
        <w:rPr>
          <w:sz w:val="16"/>
        </w:rPr>
      </w:pPr>
    </w:p>
    <w:p w14:paraId="1382DB9A" w14:textId="77777777" w:rsidR="003D5E39" w:rsidRPr="009D20C3" w:rsidRDefault="003D5E39" w:rsidP="003D5E39">
      <w:pPr>
        <w:rPr>
          <w:sz w:val="16"/>
        </w:rPr>
      </w:pPr>
      <w:r w:rsidRPr="009D20C3">
        <w:rPr>
          <w:sz w:val="16"/>
        </w:rPr>
        <w:t xml:space="preserve">As part of the simulation, the researchers assigned point values to certain behavior. </w:t>
      </w:r>
      <w:r w:rsidRPr="009D20C3">
        <w:rPr>
          <w:u w:val="single"/>
        </w:rPr>
        <w:t xml:space="preserve">The </w:t>
      </w:r>
      <w:r w:rsidRPr="009D20C3">
        <w:rPr>
          <w:highlight w:val="cyan"/>
          <w:u w:val="single"/>
        </w:rPr>
        <w:t>deployment of military units</w:t>
      </w:r>
      <w:r w:rsidRPr="009D20C3">
        <w:rPr>
          <w:u w:val="single"/>
        </w:rPr>
        <w:t xml:space="preserve">, the </w:t>
      </w:r>
      <w:r w:rsidRPr="009D20C3">
        <w:rPr>
          <w:highlight w:val="cyan"/>
          <w:u w:val="single"/>
        </w:rPr>
        <w:t>purchasing of weapons</w:t>
      </w:r>
      <w:r w:rsidRPr="009D20C3">
        <w:rPr>
          <w:u w:val="single"/>
        </w:rPr>
        <w:t xml:space="preserve">, or the </w:t>
      </w:r>
      <w:r w:rsidRPr="009D20C3">
        <w:rPr>
          <w:highlight w:val="cyan"/>
          <w:u w:val="single"/>
        </w:rPr>
        <w:t>use of nuclear weapons</w:t>
      </w:r>
      <w:r w:rsidRPr="009D20C3">
        <w:rPr>
          <w:u w:val="single"/>
        </w:rPr>
        <w:t xml:space="preserve"> would </w:t>
      </w:r>
      <w:r w:rsidRPr="009D20C3">
        <w:rPr>
          <w:highlight w:val="cyan"/>
          <w:u w:val="single"/>
        </w:rPr>
        <w:t>earn LLMs escalation points</w:t>
      </w:r>
      <w:r w:rsidRPr="009D20C3">
        <w:rPr>
          <w:sz w:val="16"/>
        </w:rPr>
        <w:t xml:space="preserve"> which the researchers then plotted on a graph as an escalation score (ES). “We observe a statistically significant initial evaluation for all models. Furthermore, none of our five models across all three scenarios exhibit statistically significant de-escalation across the duration of our simulations,” the study said. “Finally, the average ES are higher in each experimental group by the end of the simulation than at the start.</w:t>
      </w:r>
    </w:p>
    <w:p w14:paraId="1E2F53F3" w14:textId="77777777" w:rsidR="003D5E39" w:rsidRPr="009D20C3" w:rsidRDefault="003D5E39" w:rsidP="003D5E39">
      <w:pPr>
        <w:rPr>
          <w:sz w:val="16"/>
        </w:rPr>
      </w:pPr>
    </w:p>
    <w:p w14:paraId="18B4632D" w14:textId="77777777" w:rsidR="003D5E39" w:rsidRPr="009D20C3" w:rsidRDefault="003D5E39" w:rsidP="003D5E39">
      <w:pPr>
        <w:rPr>
          <w:sz w:val="16"/>
        </w:rPr>
      </w:pPr>
      <w:r w:rsidRPr="009D20C3">
        <w:rPr>
          <w:sz w:val="16"/>
        </w:rPr>
        <w:t xml:space="preserve">According to the study, GPT-3.5 was the most aggressive. “GPT-3.5 consistently exhibits the largest average change and absolute magnitude of ES, increasing from a score of 10.15 to 26.02, i.e., by 256%, in the neutral scenario,” the study said. “Across all scenarios, all models tend to </w:t>
      </w:r>
      <w:r w:rsidRPr="009D20C3">
        <w:rPr>
          <w:sz w:val="16"/>
        </w:rPr>
        <w:lastRenderedPageBreak/>
        <w:t>invest more in their militaries despite the availability of demilitarization actions, an indicator of arms-race dynamics, and despite positive effects of de- militarization actions on, e.g., soft power and political stability variables.”</w:t>
      </w:r>
    </w:p>
    <w:p w14:paraId="5B4D7D47" w14:textId="77777777" w:rsidR="003D5E39" w:rsidRPr="009D20C3" w:rsidRDefault="003D5E39" w:rsidP="003D5E39">
      <w:pPr>
        <w:rPr>
          <w:sz w:val="16"/>
        </w:rPr>
      </w:pPr>
    </w:p>
    <w:p w14:paraId="46CBF505" w14:textId="77777777" w:rsidR="003D5E39" w:rsidRPr="009D20C3" w:rsidRDefault="003D5E39" w:rsidP="003D5E39">
      <w:pPr>
        <w:rPr>
          <w:sz w:val="16"/>
        </w:rPr>
      </w:pPr>
      <w:r w:rsidRPr="009D20C3">
        <w:rPr>
          <w:sz w:val="16"/>
        </w:rPr>
        <w:t>Researchers also maintained a kind of private line with the LLMs where they would prompt the AI models about the reasoning behind actions they took. GPT-4-Base produced some strange hallucinations that the researchers recorded and published. “We do not further analyze or interpret them,” researchers said.</w:t>
      </w:r>
    </w:p>
    <w:p w14:paraId="19838DB2" w14:textId="77777777" w:rsidR="003D5E39" w:rsidRPr="009D20C3" w:rsidRDefault="003D5E39" w:rsidP="003D5E39">
      <w:pPr>
        <w:rPr>
          <w:sz w:val="16"/>
        </w:rPr>
      </w:pPr>
    </w:p>
    <w:p w14:paraId="66DFA713" w14:textId="77777777" w:rsidR="003D5E39" w:rsidRPr="009D20C3" w:rsidRDefault="003D5E39" w:rsidP="003D5E39">
      <w:pPr>
        <w:rPr>
          <w:sz w:val="16"/>
        </w:rPr>
      </w:pPr>
      <w:r w:rsidRPr="009D20C3">
        <w:rPr>
          <w:sz w:val="16"/>
        </w:rPr>
        <w:t xml:space="preserve">None of this is particularly surprising, since AI models like GPT don’t </w:t>
      </w:r>
      <w:proofErr w:type="gramStart"/>
      <w:r w:rsidRPr="009D20C3">
        <w:rPr>
          <w:sz w:val="16"/>
        </w:rPr>
        <w:t>actually “think”</w:t>
      </w:r>
      <w:proofErr w:type="gramEnd"/>
      <w:r w:rsidRPr="009D20C3">
        <w:rPr>
          <w:sz w:val="16"/>
        </w:rPr>
        <w:t xml:space="preserve"> or “decide” anything—they are merely advanced predictive engines that generate output based on the training data they’ve been fed with. The results often feel like a statistical slot machine, with countless layers of complexity foiling any attempts by researchers to determine what made the model arrive at a particular output or determination.</w:t>
      </w:r>
    </w:p>
    <w:p w14:paraId="2D1973B2" w14:textId="77777777" w:rsidR="003D5E39" w:rsidRPr="009D20C3" w:rsidRDefault="003D5E39" w:rsidP="003D5E39">
      <w:pPr>
        <w:rPr>
          <w:sz w:val="16"/>
        </w:rPr>
      </w:pPr>
    </w:p>
    <w:p w14:paraId="44784DCE" w14:textId="77777777" w:rsidR="003D5E39" w:rsidRPr="009D20C3" w:rsidRDefault="003D5E39" w:rsidP="003D5E39">
      <w:pPr>
        <w:rPr>
          <w:sz w:val="16"/>
        </w:rPr>
      </w:pPr>
      <w:r w:rsidRPr="009D20C3">
        <w:rPr>
          <w:sz w:val="16"/>
        </w:rPr>
        <w:t>Sometimes the curtain comes back completely, revealing some of the data the model was trained on. After establishing diplomatic relations with a rival and calling for peace, GPT-4 started regurgitating bits of Star Wars lore. “It is a period of civil war. Rebel spaceships, striking from a hidden base, have won their first victory against the evil Galactic Empire,” it said, repeating a line verbatim from the opening crawl of George Lucas’ original 1977 sci-fi flick.</w:t>
      </w:r>
    </w:p>
    <w:p w14:paraId="564D9F04" w14:textId="77777777" w:rsidR="003D5E39" w:rsidRPr="009D20C3" w:rsidRDefault="003D5E39" w:rsidP="003D5E39">
      <w:pPr>
        <w:rPr>
          <w:sz w:val="16"/>
        </w:rPr>
      </w:pPr>
    </w:p>
    <w:p w14:paraId="7ADA4BB8" w14:textId="77777777" w:rsidR="003D5E39" w:rsidRPr="009D20C3" w:rsidRDefault="003D5E39" w:rsidP="003D5E39">
      <w:pPr>
        <w:rPr>
          <w:sz w:val="16"/>
        </w:rPr>
      </w:pPr>
      <w:r w:rsidRPr="009D20C3">
        <w:rPr>
          <w:sz w:val="16"/>
        </w:rPr>
        <w:t>When GPT-4-Base went nuclear, it gave troubling reasons. “I just want peace in the world,” it said. Or simply, “Escalate conflict with [rival player.]”</w:t>
      </w:r>
    </w:p>
    <w:p w14:paraId="2397C7EF" w14:textId="77777777" w:rsidR="003D5E39" w:rsidRPr="009D20C3" w:rsidRDefault="003D5E39" w:rsidP="003D5E39">
      <w:pPr>
        <w:rPr>
          <w:sz w:val="16"/>
        </w:rPr>
      </w:pPr>
    </w:p>
    <w:p w14:paraId="76C8894F" w14:textId="29ED7D0F" w:rsidR="003D5E39" w:rsidRPr="003D5E39" w:rsidRDefault="003D5E39" w:rsidP="003D5E39">
      <w:pPr>
        <w:rPr>
          <w:sz w:val="16"/>
        </w:rPr>
      </w:pPr>
      <w:r w:rsidRPr="009D20C3">
        <w:rPr>
          <w:sz w:val="16"/>
        </w:rPr>
        <w:t xml:space="preserve">The researchers explained that the </w:t>
      </w:r>
      <w:r w:rsidRPr="009D20C3">
        <w:rPr>
          <w:u w:val="single"/>
        </w:rPr>
        <w:t>LLMs seemed to treat military spending and deterrence as a path to power and security</w:t>
      </w:r>
      <w:r w:rsidRPr="009D20C3">
        <w:rPr>
          <w:sz w:val="16"/>
        </w:rPr>
        <w:t xml:space="preserve">. “In some cases, we observe these dynamics even leading to the deployment of nuclear weapons </w:t>
      </w:r>
      <w:proofErr w:type="gramStart"/>
      <w:r w:rsidRPr="009D20C3">
        <w:rPr>
          <w:sz w:val="16"/>
        </w:rPr>
        <w:t>in an attempt to</w:t>
      </w:r>
      <w:proofErr w:type="gramEnd"/>
      <w:r w:rsidRPr="009D20C3">
        <w:rPr>
          <w:sz w:val="16"/>
        </w:rPr>
        <w:t xml:space="preserve"> de-escalate conflicts, a first-strike tactic commonly known as ‘escalation to de-escalate’ in international relations,” they said. “Hence, this behavior must be further analyzed and accounted for before deploying LLM-based agents for decision-making in high-stakes military and diplomacy contexts.”</w:t>
      </w:r>
    </w:p>
    <w:p w14:paraId="29F55FA7" w14:textId="5236B490" w:rsidR="003D5E39" w:rsidRDefault="003D5E39" w:rsidP="003D5E39">
      <w:pPr>
        <w:pStyle w:val="Heading3"/>
      </w:pPr>
      <w:r>
        <w:lastRenderedPageBreak/>
        <w:t xml:space="preserve">AT: </w:t>
      </w:r>
      <w:proofErr w:type="spellStart"/>
      <w:r>
        <w:t>Techology</w:t>
      </w:r>
      <w:proofErr w:type="spellEnd"/>
      <w:r>
        <w:t xml:space="preserve"> Race</w:t>
      </w:r>
    </w:p>
    <w:p w14:paraId="5917A23B" w14:textId="49B11813" w:rsidR="00A34C1F" w:rsidRDefault="00A34C1F" w:rsidP="00A34C1F">
      <w:pPr>
        <w:pStyle w:val="Heading4"/>
      </w:pPr>
      <w:r>
        <w:t>China cannot beat the US in AI</w:t>
      </w:r>
    </w:p>
    <w:p w14:paraId="7AB78ABF" w14:textId="77777777" w:rsidR="00A34C1F" w:rsidRDefault="00A34C1F" w:rsidP="00A34C1F">
      <w:pPr>
        <w:rPr>
          <w:sz w:val="14"/>
        </w:rPr>
      </w:pPr>
      <w:proofErr w:type="spellStart"/>
      <w:r w:rsidRPr="00300234">
        <w:rPr>
          <w:rStyle w:val="Style13ptBold"/>
        </w:rPr>
        <w:t>Scharre</w:t>
      </w:r>
      <w:proofErr w:type="spellEnd"/>
      <w:r w:rsidRPr="00300234">
        <w:rPr>
          <w:rStyle w:val="Style13ptBold"/>
        </w:rPr>
        <w:t xml:space="preserve"> 23</w:t>
      </w:r>
      <w:r>
        <w:t xml:space="preserve"> (</w:t>
      </w:r>
      <w:r>
        <w:rPr>
          <w:sz w:val="14"/>
        </w:rPr>
        <w:t>Paul;</w:t>
      </w:r>
      <w:r w:rsidRPr="00300234">
        <w:rPr>
          <w:sz w:val="14"/>
        </w:rPr>
        <w:t xml:space="preserve"> Executive Vice President and Director of Studies at CNAS</w:t>
      </w:r>
      <w:r>
        <w:rPr>
          <w:sz w:val="14"/>
        </w:rPr>
        <w:t xml:space="preserve">, </w:t>
      </w:r>
      <w:r w:rsidRPr="00300234">
        <w:rPr>
          <w:sz w:val="14"/>
        </w:rPr>
        <w:t>won the 2019 Colby Award</w:t>
      </w:r>
      <w:r>
        <w:rPr>
          <w:sz w:val="14"/>
        </w:rPr>
        <w:t xml:space="preserve">, one of bill gates top 5 books of 2018, top 100 most influential people in AI 2023, Worked at the DoD and OSD, as well as serving in the military; 2/28/23; </w:t>
      </w:r>
      <w:r w:rsidRPr="00300234">
        <w:rPr>
          <w:sz w:val="14"/>
        </w:rPr>
        <w:t xml:space="preserve">W. W. Norton &amp; </w:t>
      </w:r>
      <w:proofErr w:type="gramStart"/>
      <w:r w:rsidRPr="00300234">
        <w:rPr>
          <w:sz w:val="14"/>
        </w:rPr>
        <w:t>Company</w:t>
      </w:r>
      <w:r>
        <w:rPr>
          <w:sz w:val="14"/>
        </w:rPr>
        <w:t xml:space="preserve"> ;</w:t>
      </w:r>
      <w:proofErr w:type="gramEnd"/>
      <w:r>
        <w:rPr>
          <w:sz w:val="14"/>
        </w:rPr>
        <w:t xml:space="preserve">“Four Battlegrounds” </w:t>
      </w:r>
      <w:r w:rsidRPr="00A64B29">
        <w:rPr>
          <w:sz w:val="14"/>
        </w:rPr>
        <w:t>https://bigthink.com/the-future/hyperwar-ai-military-warfare/</w:t>
      </w:r>
      <w:r>
        <w:rPr>
          <w:sz w:val="14"/>
        </w:rPr>
        <w:t xml:space="preserve"> KK)</w:t>
      </w:r>
    </w:p>
    <w:p w14:paraId="6E52AF01" w14:textId="77777777" w:rsidR="00A34C1F" w:rsidRPr="003A5F86" w:rsidRDefault="00A34C1F" w:rsidP="00A34C1F">
      <w:pPr>
        <w:rPr>
          <w:sz w:val="12"/>
        </w:rPr>
      </w:pPr>
    </w:p>
    <w:p w14:paraId="7510AFAC" w14:textId="77777777" w:rsidR="00A34C1F" w:rsidRPr="001446A7" w:rsidRDefault="00A34C1F" w:rsidP="00A34C1F">
      <w:pPr>
        <w:rPr>
          <w:sz w:val="14"/>
        </w:rPr>
      </w:pPr>
      <w:r w:rsidRPr="00A1090A">
        <w:rPr>
          <w:sz w:val="14"/>
          <w:u w:val="single"/>
        </w:rPr>
        <w:t>What about</w:t>
      </w:r>
      <w:r w:rsidRPr="001446A7">
        <w:rPr>
          <w:sz w:val="14"/>
        </w:rPr>
        <w:t xml:space="preserve"> a related nightmare — that </w:t>
      </w:r>
      <w:r w:rsidRPr="00A1090A">
        <w:rPr>
          <w:sz w:val="14"/>
          <w:u w:val="single"/>
        </w:rPr>
        <w:t>AI will help the forces of tyranny control the future?</w:t>
      </w:r>
      <w:r w:rsidRPr="001446A7">
        <w:rPr>
          <w:sz w:val="14"/>
        </w:rPr>
        <w:t xml:space="preserve"> Analysts such as Yuval Noah Harari have warned that artificial intelligence will reduce the costs and increase the returns from repression. AI-equipped intelligence services will need less manpower to decipher the vast amounts of intelligence they gather on their populations — allowing them, for example, to precisely map and remorselessly dismantle protest networks. They will use AI-enabled facial recognition technology to monitor and control their citizens, while employing AI-created disinformation to discredit critics at home and abroad</w:t>
      </w:r>
      <w:r w:rsidRPr="001446A7">
        <w:rPr>
          <w:sz w:val="14"/>
          <w:highlight w:val="cyan"/>
        </w:rPr>
        <w:t xml:space="preserve">. </w:t>
      </w:r>
      <w:r w:rsidRPr="006D0ABE">
        <w:rPr>
          <w:sz w:val="14"/>
          <w:highlight w:val="cyan"/>
          <w:u w:val="single"/>
        </w:rPr>
        <w:t xml:space="preserve">By making autocracy </w:t>
      </w:r>
      <w:r w:rsidRPr="006D0ABE">
        <w:rPr>
          <w:sz w:val="14"/>
          <w:u w:val="single"/>
        </w:rPr>
        <w:t xml:space="preserve">increasingly </w:t>
      </w:r>
      <w:r w:rsidRPr="006D0ABE">
        <w:rPr>
          <w:sz w:val="14"/>
          <w:highlight w:val="cyan"/>
          <w:u w:val="single"/>
        </w:rPr>
        <w:t>efficient</w:t>
      </w:r>
      <w:r w:rsidRPr="006D0ABE">
        <w:rPr>
          <w:sz w:val="14"/>
          <w:u w:val="single"/>
        </w:rPr>
        <w:t xml:space="preserve">, </w:t>
      </w:r>
      <w:r w:rsidRPr="006D0ABE">
        <w:rPr>
          <w:sz w:val="14"/>
          <w:highlight w:val="cyan"/>
          <w:u w:val="single"/>
        </w:rPr>
        <w:t>AI</w:t>
      </w:r>
      <w:r w:rsidRPr="006D0ABE">
        <w:rPr>
          <w:sz w:val="14"/>
          <w:u w:val="single"/>
        </w:rPr>
        <w:t xml:space="preserve"> </w:t>
      </w:r>
      <w:r w:rsidRPr="001446A7">
        <w:rPr>
          <w:sz w:val="14"/>
        </w:rPr>
        <w:t>could</w:t>
      </w:r>
      <w:r w:rsidRPr="001446A7">
        <w:rPr>
          <w:sz w:val="14"/>
          <w:u w:val="single"/>
        </w:rPr>
        <w:t xml:space="preserve"> </w:t>
      </w:r>
      <w:r w:rsidRPr="006D0ABE">
        <w:rPr>
          <w:sz w:val="14"/>
          <w:highlight w:val="cyan"/>
          <w:u w:val="single"/>
        </w:rPr>
        <w:t xml:space="preserve">allow </w:t>
      </w:r>
      <w:r w:rsidRPr="006D0ABE">
        <w:rPr>
          <w:sz w:val="14"/>
          <w:u w:val="single"/>
        </w:rPr>
        <w:t xml:space="preserve">the </w:t>
      </w:r>
      <w:r w:rsidRPr="006D0ABE">
        <w:rPr>
          <w:sz w:val="14"/>
          <w:highlight w:val="cyan"/>
          <w:u w:val="single"/>
        </w:rPr>
        <w:t xml:space="preserve">dictators to dominate </w:t>
      </w:r>
      <w:r w:rsidRPr="001446A7">
        <w:rPr>
          <w:sz w:val="14"/>
        </w:rPr>
        <w:t>the dawning age.</w:t>
      </w:r>
    </w:p>
    <w:p w14:paraId="1C30527F" w14:textId="77777777" w:rsidR="00A34C1F" w:rsidRPr="006D0ABE" w:rsidRDefault="00A34C1F" w:rsidP="00A34C1F">
      <w:pPr>
        <w:rPr>
          <w:sz w:val="14"/>
          <w:u w:val="single"/>
        </w:rPr>
      </w:pPr>
      <w:r w:rsidRPr="006D0ABE">
        <w:rPr>
          <w:sz w:val="14"/>
          <w:u w:val="single"/>
        </w:rPr>
        <w:t xml:space="preserve">This </w:t>
      </w:r>
      <w:r w:rsidRPr="006D0ABE">
        <w:rPr>
          <w:sz w:val="14"/>
          <w:highlight w:val="cyan"/>
          <w:u w:val="single"/>
        </w:rPr>
        <w:t>is</w:t>
      </w:r>
      <w:r w:rsidRPr="006D0ABE">
        <w:rPr>
          <w:sz w:val="14"/>
          <w:u w:val="single"/>
        </w:rPr>
        <w:t xml:space="preserve"> certainly </w:t>
      </w:r>
      <w:r w:rsidRPr="006D0ABE">
        <w:rPr>
          <w:sz w:val="14"/>
          <w:highlight w:val="cyan"/>
          <w:u w:val="single"/>
        </w:rPr>
        <w:t>what China hopes for</w:t>
      </w:r>
      <w:r w:rsidRPr="001446A7">
        <w:rPr>
          <w:sz w:val="14"/>
        </w:rPr>
        <w:t xml:space="preserve">. </w:t>
      </w:r>
      <w:r w:rsidRPr="006D0ABE">
        <w:rPr>
          <w:sz w:val="14"/>
          <w:u w:val="single"/>
        </w:rPr>
        <w:t xml:space="preserve">President </w:t>
      </w:r>
      <w:r w:rsidRPr="006D0ABE">
        <w:rPr>
          <w:sz w:val="14"/>
          <w:highlight w:val="cyan"/>
          <w:u w:val="single"/>
        </w:rPr>
        <w:t>Xi Jinpin</w:t>
      </w:r>
      <w:r w:rsidRPr="006D0ABE">
        <w:rPr>
          <w:sz w:val="14"/>
          <w:u w:val="single"/>
        </w:rPr>
        <w:t xml:space="preserve">g’s government </w:t>
      </w:r>
      <w:r w:rsidRPr="006D0ABE">
        <w:rPr>
          <w:sz w:val="14"/>
          <w:highlight w:val="cyan"/>
          <w:u w:val="single"/>
        </w:rPr>
        <w:t>has</w:t>
      </w:r>
      <w:r w:rsidRPr="001446A7">
        <w:rPr>
          <w:sz w:val="14"/>
        </w:rPr>
        <w:t xml:space="preserve"> devised </w:t>
      </w:r>
      <w:r w:rsidRPr="001446A7">
        <w:rPr>
          <w:sz w:val="14"/>
          <w:u w:val="single"/>
        </w:rPr>
        <w:t>a</w:t>
      </w:r>
      <w:r w:rsidRPr="006D0ABE">
        <w:rPr>
          <w:sz w:val="14"/>
          <w:highlight w:val="cyan"/>
          <w:u w:val="single"/>
        </w:rPr>
        <w:t xml:space="preserve"> “social credit” system that uses AI</w:t>
      </w:r>
      <w:r w:rsidRPr="006D0ABE">
        <w:rPr>
          <w:sz w:val="14"/>
          <w:u w:val="single"/>
        </w:rPr>
        <w:t xml:space="preserve">, facial </w:t>
      </w:r>
      <w:proofErr w:type="gramStart"/>
      <w:r w:rsidRPr="006D0ABE">
        <w:rPr>
          <w:sz w:val="14"/>
          <w:u w:val="single"/>
        </w:rPr>
        <w:t>recognition</w:t>
      </w:r>
      <w:proofErr w:type="gramEnd"/>
      <w:r w:rsidRPr="006D0ABE">
        <w:rPr>
          <w:sz w:val="14"/>
          <w:u w:val="single"/>
        </w:rPr>
        <w:t xml:space="preserve"> and big data </w:t>
      </w:r>
      <w:r w:rsidRPr="006D0ABE">
        <w:rPr>
          <w:sz w:val="14"/>
          <w:highlight w:val="cyan"/>
          <w:u w:val="single"/>
        </w:rPr>
        <w:t>to ensure</w:t>
      </w:r>
      <w:r w:rsidRPr="006D0ABE">
        <w:rPr>
          <w:sz w:val="14"/>
          <w:u w:val="single"/>
        </w:rPr>
        <w:t xml:space="preserve"> the </w:t>
      </w:r>
      <w:r w:rsidRPr="006D0ABE">
        <w:rPr>
          <w:sz w:val="14"/>
          <w:highlight w:val="cyan"/>
          <w:u w:val="single"/>
        </w:rPr>
        <w:t>reliability of</w:t>
      </w:r>
      <w:r w:rsidRPr="006D0ABE">
        <w:rPr>
          <w:sz w:val="14"/>
          <w:u w:val="single"/>
        </w:rPr>
        <w:t xml:space="preserve"> its </w:t>
      </w:r>
      <w:r w:rsidRPr="006D0ABE">
        <w:rPr>
          <w:sz w:val="14"/>
          <w:highlight w:val="cyan"/>
          <w:u w:val="single"/>
        </w:rPr>
        <w:t>citizen</w:t>
      </w:r>
      <w:r w:rsidRPr="001446A7">
        <w:rPr>
          <w:sz w:val="14"/>
          <w:highlight w:val="cyan"/>
        </w:rPr>
        <w:t>s</w:t>
      </w:r>
      <w:r w:rsidRPr="001446A7">
        <w:rPr>
          <w:sz w:val="14"/>
        </w:rPr>
        <w:t xml:space="preserve"> — by regulating their access to everything from low-interest loans to airplane tickets. Ubiquitous, </w:t>
      </w:r>
      <w:r w:rsidRPr="006D0ABE">
        <w:rPr>
          <w:sz w:val="14"/>
          <w:highlight w:val="cyan"/>
          <w:u w:val="single"/>
        </w:rPr>
        <w:t>A</w:t>
      </w:r>
      <w:r w:rsidRPr="006D0ABE">
        <w:rPr>
          <w:sz w:val="14"/>
          <w:u w:val="single"/>
        </w:rPr>
        <w:t xml:space="preserve">I-assisted </w:t>
      </w:r>
      <w:r w:rsidRPr="006D0ABE">
        <w:rPr>
          <w:sz w:val="14"/>
          <w:highlight w:val="cyan"/>
          <w:u w:val="single"/>
        </w:rPr>
        <w:t>surveillance</w:t>
      </w:r>
      <w:r w:rsidRPr="006D0ABE">
        <w:rPr>
          <w:sz w:val="14"/>
          <w:u w:val="single"/>
        </w:rPr>
        <w:t xml:space="preserve"> has </w:t>
      </w:r>
      <w:r w:rsidRPr="006D0ABE">
        <w:rPr>
          <w:sz w:val="14"/>
          <w:highlight w:val="cyan"/>
          <w:u w:val="single"/>
        </w:rPr>
        <w:t>turned</w:t>
      </w:r>
      <w:r w:rsidRPr="006D0ABE">
        <w:rPr>
          <w:sz w:val="14"/>
          <w:u w:val="single"/>
        </w:rPr>
        <w:t xml:space="preserve"> </w:t>
      </w:r>
      <w:r w:rsidRPr="006D0ABE">
        <w:rPr>
          <w:sz w:val="14"/>
          <w:highlight w:val="cyan"/>
          <w:u w:val="single"/>
        </w:rPr>
        <w:t>Xinjiang</w:t>
      </w:r>
      <w:r w:rsidRPr="006D0ABE">
        <w:rPr>
          <w:sz w:val="14"/>
          <w:u w:val="single"/>
        </w:rPr>
        <w:t xml:space="preserve"> </w:t>
      </w:r>
      <w:r w:rsidRPr="006D0ABE">
        <w:rPr>
          <w:sz w:val="14"/>
          <w:highlight w:val="cyan"/>
          <w:u w:val="single"/>
        </w:rPr>
        <w:t>into</w:t>
      </w:r>
      <w:r w:rsidRPr="006D0ABE">
        <w:rPr>
          <w:sz w:val="14"/>
          <w:u w:val="single"/>
        </w:rPr>
        <w:t xml:space="preserve"> a </w:t>
      </w:r>
      <w:r w:rsidRPr="006D0ABE">
        <w:rPr>
          <w:sz w:val="14"/>
          <w:highlight w:val="cyan"/>
          <w:u w:val="single"/>
        </w:rPr>
        <w:t>dystopian model of</w:t>
      </w:r>
      <w:r w:rsidRPr="006D0ABE">
        <w:rPr>
          <w:sz w:val="14"/>
          <w:u w:val="single"/>
        </w:rPr>
        <w:t xml:space="preserve"> modern </w:t>
      </w:r>
      <w:r w:rsidRPr="006D0ABE">
        <w:rPr>
          <w:sz w:val="14"/>
          <w:highlight w:val="cyan"/>
          <w:u w:val="single"/>
        </w:rPr>
        <w:t>repression</w:t>
      </w:r>
      <w:r w:rsidRPr="006D0ABE">
        <w:rPr>
          <w:sz w:val="14"/>
          <w:u w:val="single"/>
        </w:rPr>
        <w:t>.</w:t>
      </w:r>
    </w:p>
    <w:p w14:paraId="04D9931A" w14:textId="77777777" w:rsidR="00A34C1F" w:rsidRPr="001446A7" w:rsidRDefault="00A34C1F" w:rsidP="00A34C1F">
      <w:pPr>
        <w:rPr>
          <w:sz w:val="14"/>
        </w:rPr>
      </w:pPr>
      <w:r w:rsidRPr="006D0ABE">
        <w:rPr>
          <w:sz w:val="14"/>
          <w:highlight w:val="cyan"/>
          <w:u w:val="single"/>
        </w:rPr>
        <w:t>Beijing</w:t>
      </w:r>
      <w:r w:rsidRPr="006D0ABE">
        <w:rPr>
          <w:sz w:val="14"/>
          <w:u w:val="single"/>
        </w:rPr>
        <w:t xml:space="preserve"> </w:t>
      </w:r>
      <w:r w:rsidRPr="006D0ABE">
        <w:rPr>
          <w:sz w:val="14"/>
          <w:highlight w:val="cyan"/>
          <w:u w:val="single"/>
        </w:rPr>
        <w:t>intends to seize</w:t>
      </w:r>
      <w:r w:rsidRPr="001446A7">
        <w:rPr>
          <w:sz w:val="14"/>
        </w:rPr>
        <w:t xml:space="preserve"> the “strategic commanding heights” of </w:t>
      </w:r>
      <w:r w:rsidRPr="006D0ABE">
        <w:rPr>
          <w:sz w:val="14"/>
          <w:highlight w:val="cyan"/>
          <w:u w:val="single"/>
        </w:rPr>
        <w:t>innovation</w:t>
      </w:r>
      <w:r w:rsidRPr="006D0ABE">
        <w:rPr>
          <w:sz w:val="14"/>
          <w:u w:val="single"/>
        </w:rPr>
        <w:t xml:space="preserve"> </w:t>
      </w:r>
      <w:r w:rsidRPr="006D0ABE">
        <w:rPr>
          <w:sz w:val="14"/>
          <w:highlight w:val="cyan"/>
          <w:u w:val="single"/>
        </w:rPr>
        <w:t>because</w:t>
      </w:r>
      <w:r w:rsidRPr="006D0ABE">
        <w:rPr>
          <w:sz w:val="14"/>
          <w:u w:val="single"/>
        </w:rPr>
        <w:t xml:space="preserve"> </w:t>
      </w:r>
      <w:r w:rsidRPr="006D0ABE">
        <w:rPr>
          <w:sz w:val="14"/>
          <w:highlight w:val="cyan"/>
          <w:u w:val="single"/>
        </w:rPr>
        <w:t>it</w:t>
      </w:r>
      <w:r w:rsidRPr="006D0ABE">
        <w:rPr>
          <w:sz w:val="14"/>
          <w:u w:val="single"/>
        </w:rPr>
        <w:t xml:space="preserve"> </w:t>
      </w:r>
      <w:r w:rsidRPr="006D0ABE">
        <w:rPr>
          <w:sz w:val="14"/>
          <w:highlight w:val="cyan"/>
          <w:u w:val="single"/>
        </w:rPr>
        <w:t>believes</w:t>
      </w:r>
      <w:r w:rsidRPr="006D0ABE">
        <w:rPr>
          <w:sz w:val="14"/>
          <w:u w:val="single"/>
        </w:rPr>
        <w:t xml:space="preserve"> </w:t>
      </w:r>
      <w:r w:rsidRPr="006D0ABE">
        <w:rPr>
          <w:sz w:val="14"/>
          <w:highlight w:val="cyan"/>
          <w:u w:val="single"/>
        </w:rPr>
        <w:t>AI</w:t>
      </w:r>
      <w:r w:rsidRPr="006D0ABE">
        <w:rPr>
          <w:sz w:val="14"/>
          <w:u w:val="single"/>
        </w:rPr>
        <w:t xml:space="preserve"> can </w:t>
      </w:r>
      <w:r w:rsidRPr="006D0ABE">
        <w:rPr>
          <w:sz w:val="14"/>
          <w:highlight w:val="cyan"/>
          <w:u w:val="single"/>
        </w:rPr>
        <w:t>bolster it</w:t>
      </w:r>
      <w:r w:rsidRPr="006D0ABE">
        <w:rPr>
          <w:sz w:val="14"/>
          <w:u w:val="single"/>
        </w:rPr>
        <w:t xml:space="preserve">s domestic </w:t>
      </w:r>
      <w:r w:rsidRPr="006D0ABE">
        <w:rPr>
          <w:sz w:val="14"/>
          <w:highlight w:val="cyan"/>
          <w:u w:val="single"/>
        </w:rPr>
        <w:t>system</w:t>
      </w:r>
      <w:r w:rsidRPr="006D0ABE">
        <w:rPr>
          <w:sz w:val="14"/>
          <w:u w:val="single"/>
        </w:rPr>
        <w:t xml:space="preserve"> </w:t>
      </w:r>
      <w:r w:rsidRPr="006D0ABE">
        <w:rPr>
          <w:sz w:val="14"/>
          <w:highlight w:val="cyan"/>
          <w:u w:val="single"/>
        </w:rPr>
        <w:t>and</w:t>
      </w:r>
      <w:r w:rsidRPr="006D0ABE">
        <w:rPr>
          <w:sz w:val="14"/>
          <w:u w:val="single"/>
        </w:rPr>
        <w:t xml:space="preserve"> its </w:t>
      </w:r>
      <w:r w:rsidRPr="006D0ABE">
        <w:rPr>
          <w:sz w:val="14"/>
          <w:highlight w:val="cyan"/>
          <w:u w:val="single"/>
        </w:rPr>
        <w:t>military</w:t>
      </w:r>
      <w:r w:rsidRPr="006D0ABE">
        <w:rPr>
          <w:sz w:val="14"/>
          <w:u w:val="single"/>
        </w:rPr>
        <w:t xml:space="preserve"> muscle.</w:t>
      </w:r>
      <w:r w:rsidRPr="001446A7">
        <w:rPr>
          <w:sz w:val="14"/>
        </w:rPr>
        <w:t xml:space="preserve"> It is using the power of the illiberal state to steer money and talent toward advanced technologies.</w:t>
      </w:r>
    </w:p>
    <w:p w14:paraId="29ED126E" w14:textId="77777777" w:rsidR="00A34C1F" w:rsidRPr="006D0ABE" w:rsidRDefault="00A34C1F" w:rsidP="00A34C1F">
      <w:pPr>
        <w:rPr>
          <w:sz w:val="14"/>
          <w:u w:val="single"/>
        </w:rPr>
      </w:pPr>
      <w:r w:rsidRPr="001446A7">
        <w:rPr>
          <w:sz w:val="14"/>
        </w:rPr>
        <w:t xml:space="preserve">It’s </w:t>
      </w:r>
      <w:r w:rsidRPr="006D0ABE">
        <w:rPr>
          <w:sz w:val="14"/>
          <w:highlight w:val="cyan"/>
          <w:u w:val="single"/>
        </w:rPr>
        <w:t>not a</w:t>
      </w:r>
      <w:r w:rsidRPr="001446A7">
        <w:rPr>
          <w:sz w:val="14"/>
          <w:highlight w:val="cyan"/>
        </w:rPr>
        <w:t xml:space="preserve"> </w:t>
      </w:r>
      <w:r w:rsidRPr="006D0ABE">
        <w:rPr>
          <w:sz w:val="14"/>
          <w:highlight w:val="cyan"/>
          <w:u w:val="single"/>
        </w:rPr>
        <w:t>given</w:t>
      </w:r>
      <w:r w:rsidRPr="001446A7">
        <w:rPr>
          <w:sz w:val="14"/>
        </w:rPr>
        <w:t xml:space="preserve">, though, </w:t>
      </w:r>
      <w:r w:rsidRPr="001446A7">
        <w:rPr>
          <w:sz w:val="14"/>
          <w:highlight w:val="cyan"/>
        </w:rPr>
        <w:t>tha</w:t>
      </w:r>
      <w:r w:rsidRPr="001446A7">
        <w:rPr>
          <w:sz w:val="14"/>
        </w:rPr>
        <w:t xml:space="preserve">t the </w:t>
      </w:r>
      <w:r w:rsidRPr="006D0ABE">
        <w:rPr>
          <w:sz w:val="14"/>
          <w:highlight w:val="cyan"/>
          <w:u w:val="single"/>
        </w:rPr>
        <w:t>autocracies will come out ahead.</w:t>
      </w:r>
    </w:p>
    <w:p w14:paraId="06E8D277" w14:textId="77777777" w:rsidR="00A34C1F" w:rsidRPr="006D0ABE" w:rsidRDefault="00A34C1F" w:rsidP="00A34C1F">
      <w:pPr>
        <w:rPr>
          <w:sz w:val="14"/>
          <w:u w:val="single"/>
        </w:rPr>
      </w:pPr>
      <w:r w:rsidRPr="001446A7">
        <w:rPr>
          <w:sz w:val="14"/>
        </w:rPr>
        <w:t xml:space="preserve">To believe that AI fundamentally favors autocracy is to believe that some of the most vital, longstanding enablers of innovation — such as open flows of information and tolerance for dissent — are no longer so important. Yet </w:t>
      </w:r>
      <w:r w:rsidRPr="006D0ABE">
        <w:rPr>
          <w:sz w:val="14"/>
          <w:highlight w:val="cyan"/>
          <w:u w:val="single"/>
        </w:rPr>
        <w:t xml:space="preserve">autocracy is </w:t>
      </w:r>
      <w:r w:rsidRPr="006D0ABE">
        <w:rPr>
          <w:sz w:val="14"/>
          <w:u w:val="single"/>
        </w:rPr>
        <w:t xml:space="preserve">already </w:t>
      </w:r>
      <w:r w:rsidRPr="006D0ABE">
        <w:rPr>
          <w:sz w:val="14"/>
          <w:highlight w:val="cyan"/>
          <w:u w:val="single"/>
        </w:rPr>
        <w:t>limiting China’s potential.</w:t>
      </w:r>
    </w:p>
    <w:p w14:paraId="2CDEE42A" w14:textId="77777777" w:rsidR="00A34C1F" w:rsidRPr="001446A7" w:rsidRDefault="00A34C1F" w:rsidP="00A34C1F">
      <w:pPr>
        <w:rPr>
          <w:sz w:val="14"/>
        </w:rPr>
      </w:pPr>
      <w:r w:rsidRPr="006D0ABE">
        <w:rPr>
          <w:sz w:val="14"/>
          <w:highlight w:val="cyan"/>
          <w:u w:val="single"/>
        </w:rPr>
        <w:t>Building</w:t>
      </w:r>
      <w:r w:rsidRPr="006D0ABE">
        <w:rPr>
          <w:sz w:val="14"/>
          <w:u w:val="single"/>
        </w:rPr>
        <w:t xml:space="preserve"> p</w:t>
      </w:r>
      <w:r w:rsidRPr="001446A7">
        <w:rPr>
          <w:sz w:val="14"/>
        </w:rPr>
        <w:t xml:space="preserve">owerful </w:t>
      </w:r>
      <w:r w:rsidRPr="006D0ABE">
        <w:rPr>
          <w:sz w:val="14"/>
          <w:highlight w:val="cyan"/>
          <w:u w:val="single"/>
        </w:rPr>
        <w:t>l</w:t>
      </w:r>
      <w:r w:rsidRPr="006D0ABE">
        <w:rPr>
          <w:sz w:val="14"/>
          <w:u w:val="single"/>
        </w:rPr>
        <w:t xml:space="preserve">arge </w:t>
      </w:r>
      <w:r w:rsidRPr="006D0ABE">
        <w:rPr>
          <w:sz w:val="14"/>
          <w:highlight w:val="cyan"/>
          <w:u w:val="single"/>
        </w:rPr>
        <w:t>l</w:t>
      </w:r>
      <w:r w:rsidRPr="006D0ABE">
        <w:rPr>
          <w:sz w:val="14"/>
          <w:u w:val="single"/>
        </w:rPr>
        <w:t xml:space="preserve">anguage </w:t>
      </w:r>
      <w:r w:rsidRPr="006D0ABE">
        <w:rPr>
          <w:sz w:val="14"/>
          <w:highlight w:val="cyan"/>
          <w:u w:val="single"/>
        </w:rPr>
        <w:t>m</w:t>
      </w:r>
      <w:r w:rsidRPr="006D0ABE">
        <w:rPr>
          <w:sz w:val="14"/>
          <w:u w:val="single"/>
        </w:rPr>
        <w:t>odel</w:t>
      </w:r>
      <w:r w:rsidRPr="006D0ABE">
        <w:rPr>
          <w:sz w:val="14"/>
          <w:highlight w:val="cyan"/>
          <w:u w:val="single"/>
        </w:rPr>
        <w:t>s</w:t>
      </w:r>
      <w:r w:rsidRPr="001446A7">
        <w:rPr>
          <w:sz w:val="14"/>
        </w:rPr>
        <w:t xml:space="preserve"> </w:t>
      </w:r>
      <w:r w:rsidRPr="006D0ABE">
        <w:rPr>
          <w:sz w:val="14"/>
          <w:highlight w:val="cyan"/>
          <w:u w:val="single"/>
        </w:rPr>
        <w:t>requires</w:t>
      </w:r>
      <w:r w:rsidRPr="006D0ABE">
        <w:rPr>
          <w:sz w:val="14"/>
          <w:u w:val="single"/>
        </w:rPr>
        <w:t xml:space="preserve"> </w:t>
      </w:r>
      <w:r w:rsidRPr="006D0ABE">
        <w:rPr>
          <w:sz w:val="14"/>
          <w:highlight w:val="cyan"/>
          <w:u w:val="single"/>
        </w:rPr>
        <w:t>huge</w:t>
      </w:r>
      <w:r w:rsidRPr="006D0ABE">
        <w:rPr>
          <w:sz w:val="14"/>
          <w:u w:val="single"/>
        </w:rPr>
        <w:t xml:space="preserve"> </w:t>
      </w:r>
      <w:r w:rsidRPr="006D0ABE">
        <w:rPr>
          <w:sz w:val="14"/>
          <w:highlight w:val="cyan"/>
          <w:u w:val="single"/>
        </w:rPr>
        <w:t>pools</w:t>
      </w:r>
      <w:r w:rsidRPr="006D0ABE">
        <w:rPr>
          <w:sz w:val="14"/>
          <w:u w:val="single"/>
        </w:rPr>
        <w:t xml:space="preserve"> </w:t>
      </w:r>
      <w:r w:rsidRPr="006D0ABE">
        <w:rPr>
          <w:sz w:val="14"/>
          <w:highlight w:val="cyan"/>
          <w:u w:val="single"/>
        </w:rPr>
        <w:t>of info</w:t>
      </w:r>
      <w:r w:rsidRPr="001446A7">
        <w:rPr>
          <w:sz w:val="14"/>
        </w:rPr>
        <w:t xml:space="preserve">rmation. But </w:t>
      </w:r>
      <w:r w:rsidRPr="006D0ABE">
        <w:rPr>
          <w:sz w:val="14"/>
          <w:highlight w:val="cyan"/>
          <w:u w:val="single"/>
        </w:rPr>
        <w:t>if</w:t>
      </w:r>
      <w:r w:rsidRPr="006D0ABE">
        <w:rPr>
          <w:sz w:val="14"/>
          <w:u w:val="single"/>
        </w:rPr>
        <w:t xml:space="preserve"> </w:t>
      </w:r>
      <w:r w:rsidRPr="006D0ABE">
        <w:rPr>
          <w:sz w:val="14"/>
          <w:highlight w:val="cyan"/>
          <w:u w:val="single"/>
        </w:rPr>
        <w:t>those</w:t>
      </w:r>
      <w:r w:rsidRPr="006D0ABE">
        <w:rPr>
          <w:sz w:val="14"/>
          <w:u w:val="single"/>
        </w:rPr>
        <w:t xml:space="preserve"> inputs </w:t>
      </w:r>
      <w:r w:rsidRPr="006D0ABE">
        <w:rPr>
          <w:sz w:val="14"/>
          <w:highlight w:val="cyan"/>
          <w:u w:val="single"/>
        </w:rPr>
        <w:t>are</w:t>
      </w:r>
      <w:r w:rsidRPr="006D0ABE">
        <w:rPr>
          <w:sz w:val="14"/>
          <w:u w:val="single"/>
        </w:rPr>
        <w:t xml:space="preserve"> </w:t>
      </w:r>
      <w:r w:rsidRPr="006D0ABE">
        <w:rPr>
          <w:sz w:val="14"/>
          <w:highlight w:val="cyan"/>
          <w:u w:val="single"/>
        </w:rPr>
        <w:t>tainted or biased</w:t>
      </w:r>
      <w:r w:rsidRPr="006D0ABE">
        <w:rPr>
          <w:sz w:val="14"/>
          <w:u w:val="single"/>
        </w:rPr>
        <w:t xml:space="preserve"> </w:t>
      </w:r>
      <w:r w:rsidRPr="006D0ABE">
        <w:rPr>
          <w:sz w:val="14"/>
          <w:highlight w:val="cyan"/>
          <w:u w:val="single"/>
        </w:rPr>
        <w:t>because</w:t>
      </w:r>
      <w:r w:rsidRPr="006D0ABE">
        <w:rPr>
          <w:sz w:val="14"/>
          <w:u w:val="single"/>
        </w:rPr>
        <w:t xml:space="preserve"> </w:t>
      </w:r>
      <w:r w:rsidRPr="006D0ABE">
        <w:rPr>
          <w:sz w:val="14"/>
          <w:highlight w:val="cyan"/>
          <w:u w:val="single"/>
        </w:rPr>
        <w:t>China</w:t>
      </w:r>
      <w:r w:rsidRPr="006D0ABE">
        <w:rPr>
          <w:sz w:val="14"/>
          <w:u w:val="single"/>
        </w:rPr>
        <w:t xml:space="preserve">’s internet </w:t>
      </w:r>
      <w:r w:rsidRPr="006D0ABE">
        <w:rPr>
          <w:sz w:val="14"/>
          <w:highlight w:val="cyan"/>
          <w:u w:val="single"/>
        </w:rPr>
        <w:t>is</w:t>
      </w:r>
      <w:r w:rsidRPr="006D0ABE">
        <w:rPr>
          <w:sz w:val="14"/>
          <w:u w:val="single"/>
        </w:rPr>
        <w:t xml:space="preserve"> so </w:t>
      </w:r>
      <w:r w:rsidRPr="006D0ABE">
        <w:rPr>
          <w:sz w:val="14"/>
          <w:highlight w:val="cyan"/>
          <w:u w:val="single"/>
        </w:rPr>
        <w:t>heavily censored</w:t>
      </w:r>
      <w:r w:rsidRPr="006D0ABE">
        <w:rPr>
          <w:sz w:val="14"/>
          <w:u w:val="single"/>
        </w:rPr>
        <w:t xml:space="preserve">, the </w:t>
      </w:r>
      <w:r w:rsidRPr="006D0ABE">
        <w:rPr>
          <w:sz w:val="14"/>
          <w:highlight w:val="cyan"/>
          <w:u w:val="single"/>
        </w:rPr>
        <w:t>quality</w:t>
      </w:r>
      <w:r w:rsidRPr="006D0ABE">
        <w:rPr>
          <w:sz w:val="14"/>
          <w:u w:val="single"/>
        </w:rPr>
        <w:t xml:space="preserve"> </w:t>
      </w:r>
      <w:r w:rsidRPr="006D0ABE">
        <w:rPr>
          <w:sz w:val="14"/>
          <w:highlight w:val="cyan"/>
          <w:u w:val="single"/>
        </w:rPr>
        <w:t>of</w:t>
      </w:r>
      <w:r w:rsidRPr="006D0ABE">
        <w:rPr>
          <w:sz w:val="14"/>
          <w:u w:val="single"/>
        </w:rPr>
        <w:t xml:space="preserve"> the </w:t>
      </w:r>
      <w:r w:rsidRPr="006D0ABE">
        <w:rPr>
          <w:sz w:val="14"/>
          <w:highlight w:val="cyan"/>
          <w:u w:val="single"/>
        </w:rPr>
        <w:t>outputs</w:t>
      </w:r>
      <w:r w:rsidRPr="006D0ABE">
        <w:rPr>
          <w:sz w:val="14"/>
          <w:u w:val="single"/>
        </w:rPr>
        <w:t xml:space="preserve"> </w:t>
      </w:r>
      <w:r w:rsidRPr="001446A7">
        <w:rPr>
          <w:sz w:val="14"/>
        </w:rPr>
        <w:t>will</w:t>
      </w:r>
      <w:r w:rsidRPr="001446A7">
        <w:rPr>
          <w:sz w:val="14"/>
          <w:u w:val="single"/>
        </w:rPr>
        <w:t xml:space="preserve"> </w:t>
      </w:r>
      <w:r w:rsidRPr="006D0ABE">
        <w:rPr>
          <w:sz w:val="14"/>
          <w:highlight w:val="cyan"/>
          <w:u w:val="single"/>
        </w:rPr>
        <w:t>suffer</w:t>
      </w:r>
      <w:r w:rsidRPr="001446A7">
        <w:rPr>
          <w:sz w:val="14"/>
        </w:rPr>
        <w:t xml:space="preserve">. </w:t>
      </w:r>
      <w:r w:rsidRPr="006D0ABE">
        <w:rPr>
          <w:sz w:val="14"/>
          <w:highlight w:val="cyan"/>
          <w:u w:val="single"/>
        </w:rPr>
        <w:t>A</w:t>
      </w:r>
      <w:r w:rsidRPr="001446A7">
        <w:rPr>
          <w:sz w:val="14"/>
        </w:rPr>
        <w:t xml:space="preserve">n increasingly </w:t>
      </w:r>
      <w:r w:rsidRPr="006D0ABE">
        <w:rPr>
          <w:sz w:val="14"/>
          <w:highlight w:val="cyan"/>
          <w:u w:val="single"/>
        </w:rPr>
        <w:t>repressive system</w:t>
      </w:r>
      <w:r w:rsidRPr="006D0ABE">
        <w:rPr>
          <w:sz w:val="14"/>
          <w:u w:val="single"/>
        </w:rPr>
        <w:t xml:space="preserve"> </w:t>
      </w:r>
      <w:r w:rsidRPr="006D0ABE">
        <w:rPr>
          <w:sz w:val="14"/>
          <w:highlight w:val="cyan"/>
          <w:u w:val="single"/>
        </w:rPr>
        <w:t>will</w:t>
      </w:r>
      <w:r w:rsidRPr="006D0ABE">
        <w:rPr>
          <w:sz w:val="14"/>
          <w:u w:val="single"/>
        </w:rPr>
        <w:t xml:space="preserve"> also </w:t>
      </w:r>
      <w:r w:rsidRPr="006D0ABE">
        <w:rPr>
          <w:sz w:val="14"/>
          <w:highlight w:val="cyan"/>
          <w:u w:val="single"/>
        </w:rPr>
        <w:t>struggle</w:t>
      </w:r>
      <w:r w:rsidRPr="001446A7">
        <w:rPr>
          <w:sz w:val="14"/>
        </w:rPr>
        <w:t xml:space="preserve">, over time, </w:t>
      </w:r>
      <w:r w:rsidRPr="006D0ABE">
        <w:rPr>
          <w:sz w:val="14"/>
          <w:highlight w:val="cyan"/>
          <w:u w:val="single"/>
        </w:rPr>
        <w:t>to attract</w:t>
      </w:r>
      <w:r w:rsidRPr="006D0ABE">
        <w:rPr>
          <w:sz w:val="14"/>
          <w:u w:val="single"/>
        </w:rPr>
        <w:t xml:space="preserve"> top </w:t>
      </w:r>
      <w:r w:rsidRPr="006D0ABE">
        <w:rPr>
          <w:sz w:val="14"/>
          <w:highlight w:val="cyan"/>
          <w:u w:val="single"/>
        </w:rPr>
        <w:t>talent</w:t>
      </w:r>
      <w:r w:rsidRPr="006D0ABE">
        <w:rPr>
          <w:sz w:val="14"/>
          <w:u w:val="single"/>
        </w:rPr>
        <w:t>:</w:t>
      </w:r>
      <w:r w:rsidRPr="001446A7">
        <w:rPr>
          <w:sz w:val="14"/>
        </w:rPr>
        <w:t xml:space="preserve"> It is telling that </w:t>
      </w:r>
      <w:r w:rsidRPr="006D0ABE">
        <w:rPr>
          <w:sz w:val="14"/>
          <w:highlight w:val="cyan"/>
          <w:u w:val="single"/>
        </w:rPr>
        <w:t>38% of top AI researchers in the US are</w:t>
      </w:r>
      <w:r w:rsidRPr="006D0ABE">
        <w:rPr>
          <w:sz w:val="14"/>
          <w:u w:val="single"/>
        </w:rPr>
        <w:t xml:space="preserve"> originally </w:t>
      </w:r>
      <w:r w:rsidRPr="006D0ABE">
        <w:rPr>
          <w:sz w:val="14"/>
          <w:highlight w:val="cyan"/>
          <w:u w:val="single"/>
        </w:rPr>
        <w:t>from China</w:t>
      </w:r>
      <w:r w:rsidRPr="001446A7">
        <w:rPr>
          <w:sz w:val="14"/>
        </w:rPr>
        <w:t>. And smart technology must still be used by China’s governing institutions, which are getting progressively less smart — that is, less technocratically competent — as the political system becomes ever more subservient to an emperor-for-life.</w:t>
      </w:r>
    </w:p>
    <w:p w14:paraId="3DEA1AEC" w14:textId="2E78FE83" w:rsidR="00A34C1F" w:rsidRPr="00A34C1F" w:rsidRDefault="00A34C1F" w:rsidP="00A34C1F">
      <w:pPr>
        <w:rPr>
          <w:sz w:val="14"/>
          <w:u w:val="single"/>
        </w:rPr>
      </w:pPr>
      <w:r w:rsidRPr="001446A7">
        <w:rPr>
          <w:sz w:val="14"/>
        </w:rPr>
        <w:t>China will be a formidable technological competitor. But even in the age of AI</w:t>
      </w:r>
      <w:r w:rsidRPr="003A5F86">
        <w:rPr>
          <w:sz w:val="14"/>
          <w:highlight w:val="cyan"/>
          <w:u w:val="single"/>
        </w:rPr>
        <w:t>, Xi</w:t>
      </w:r>
      <w:r w:rsidRPr="003A5F86">
        <w:rPr>
          <w:sz w:val="14"/>
          <w:u w:val="single"/>
        </w:rPr>
        <w:t xml:space="preserve"> and his illiberal brethren </w:t>
      </w:r>
      <w:r w:rsidRPr="003A5F86">
        <w:rPr>
          <w:sz w:val="14"/>
          <w:highlight w:val="cyan"/>
          <w:u w:val="single"/>
        </w:rPr>
        <w:t>may struggle to escape</w:t>
      </w:r>
      <w:r w:rsidRPr="003A5F86">
        <w:rPr>
          <w:sz w:val="14"/>
          <w:u w:val="single"/>
        </w:rPr>
        <w:t xml:space="preserve"> </w:t>
      </w:r>
      <w:r w:rsidRPr="003A5F86">
        <w:rPr>
          <w:sz w:val="14"/>
          <w:highlight w:val="cyan"/>
          <w:u w:val="single"/>
        </w:rPr>
        <w:t>the</w:t>
      </w:r>
      <w:r w:rsidRPr="003A5F86">
        <w:rPr>
          <w:sz w:val="14"/>
          <w:u w:val="single"/>
        </w:rPr>
        <w:t xml:space="preserve"> competitive </w:t>
      </w:r>
      <w:r w:rsidRPr="003A5F86">
        <w:rPr>
          <w:sz w:val="14"/>
          <w:highlight w:val="cyan"/>
          <w:u w:val="single"/>
        </w:rPr>
        <w:t>drag</w:t>
      </w:r>
      <w:r w:rsidRPr="003A5F86">
        <w:rPr>
          <w:sz w:val="14"/>
          <w:u w:val="single"/>
        </w:rPr>
        <w:t xml:space="preserve"> </w:t>
      </w:r>
      <w:r w:rsidRPr="003A5F86">
        <w:rPr>
          <w:sz w:val="14"/>
          <w:highlight w:val="cyan"/>
          <w:u w:val="single"/>
        </w:rPr>
        <w:t>autocracy creates.</w:t>
      </w:r>
    </w:p>
    <w:p w14:paraId="79776556" w14:textId="77777777" w:rsidR="001C4FD4" w:rsidRPr="001C4FD4" w:rsidRDefault="001C4FD4" w:rsidP="001C4FD4">
      <w:pPr>
        <w:rPr>
          <w:highlight w:val="white"/>
        </w:rPr>
      </w:pPr>
    </w:p>
    <w:p w14:paraId="6DAD32F7" w14:textId="38DFD00C" w:rsidR="00ED0E82" w:rsidRPr="00ED0E82" w:rsidRDefault="00ED0E82" w:rsidP="00ED0E82">
      <w:pPr>
        <w:pStyle w:val="Heading1"/>
      </w:pPr>
      <w:r>
        <w:lastRenderedPageBreak/>
        <w:t>CP – Ban AI</w:t>
      </w:r>
    </w:p>
    <w:p w14:paraId="59F75FFF" w14:textId="77777777" w:rsidR="00ED0E82" w:rsidRDefault="00ED0E82" w:rsidP="00ED0E82">
      <w:pPr>
        <w:pStyle w:val="Heading2"/>
      </w:pPr>
      <w:r>
        <w:lastRenderedPageBreak/>
        <w:t>1NC</w:t>
      </w:r>
    </w:p>
    <w:p w14:paraId="022AA563" w14:textId="77777777" w:rsidR="00ED0E82" w:rsidRDefault="00ED0E82" w:rsidP="00ED0E82">
      <w:pPr>
        <w:pStyle w:val="Heading4"/>
      </w:pPr>
      <w:r>
        <w:t xml:space="preserve">The United States Federal Government should ban AI. </w:t>
      </w:r>
    </w:p>
    <w:p w14:paraId="39178216" w14:textId="77777777" w:rsidR="00ED0E82" w:rsidRDefault="00ED0E82" w:rsidP="00ED0E82"/>
    <w:p w14:paraId="55E64588" w14:textId="77777777" w:rsidR="00ED0E82" w:rsidRPr="00ED4ABD" w:rsidRDefault="00ED0E82" w:rsidP="00ED0E82">
      <w:pPr>
        <w:pStyle w:val="Heading4"/>
      </w:pPr>
      <w:r>
        <w:t>That competes and avoids existential downsides - AI development outpaces regulations, only banning solves.</w:t>
      </w:r>
    </w:p>
    <w:p w14:paraId="7E066472" w14:textId="77777777" w:rsidR="00ED0E82" w:rsidRPr="00ED4ABD" w:rsidRDefault="00ED0E82" w:rsidP="00ED0E82">
      <w:proofErr w:type="spellStart"/>
      <w:r w:rsidRPr="0011733F">
        <w:rPr>
          <w:rStyle w:val="Style13ptBold"/>
        </w:rPr>
        <w:t>Heinberg</w:t>
      </w:r>
      <w:proofErr w:type="spellEnd"/>
      <w:r w:rsidRPr="0011733F">
        <w:rPr>
          <w:rStyle w:val="Style13ptBold"/>
        </w:rPr>
        <w:t xml:space="preserve"> '24</w:t>
      </w:r>
      <w:r w:rsidRPr="0011733F">
        <w:t xml:space="preserve"> [Richard; Senior Fellow of Post Carbon Institute, and expert in current energy and environmental sustainability crisis; 3-21-2024; "Why Artificial Intelligence Must Be Stopped Now"; Independent Media Institute; https://www.resilience.org/stories/2024-03-21/why-artificial-intelligence-must-be-stopped-now/; accessed 7-26-2024, AY] </w:t>
      </w:r>
    </w:p>
    <w:p w14:paraId="564854C9" w14:textId="77777777" w:rsidR="00ED0E82" w:rsidRPr="00BE71C2" w:rsidRDefault="00ED0E82" w:rsidP="00ED0E82">
      <w:pPr>
        <w:rPr>
          <w:u w:val="single"/>
        </w:rPr>
      </w:pPr>
      <w:r w:rsidRPr="00BE71C2">
        <w:rPr>
          <w:u w:val="single"/>
        </w:rPr>
        <w:t>The promise of AI is eclipsed by its perils, which include our own annihilation.</w:t>
      </w:r>
    </w:p>
    <w:p w14:paraId="2FE98819" w14:textId="77777777" w:rsidR="00ED0E82" w:rsidRPr="0011733F" w:rsidRDefault="00ED0E82" w:rsidP="00ED0E82">
      <w:pPr>
        <w:rPr>
          <w:sz w:val="10"/>
        </w:rPr>
      </w:pPr>
      <w:r w:rsidRPr="0011733F">
        <w:rPr>
          <w:sz w:val="10"/>
        </w:rPr>
        <w:t>Introduction</w:t>
      </w:r>
    </w:p>
    <w:p w14:paraId="2D170232" w14:textId="77777777" w:rsidR="00ED0E82" w:rsidRPr="0011733F" w:rsidRDefault="00ED0E82" w:rsidP="00ED0E82">
      <w:pPr>
        <w:rPr>
          <w:sz w:val="10"/>
        </w:rPr>
      </w:pPr>
      <w:r w:rsidRPr="00BE71C2">
        <w:rPr>
          <w:highlight w:val="cyan"/>
          <w:u w:val="single"/>
        </w:rPr>
        <w:t>Those advocating for artificial intelligence tout the huge benefits</w:t>
      </w:r>
      <w:r w:rsidRPr="00C223EE">
        <w:rPr>
          <w:u w:val="single"/>
        </w:rPr>
        <w:t xml:space="preserve"> of using this technology.</w:t>
      </w:r>
      <w:r w:rsidRPr="0011733F">
        <w:rPr>
          <w:sz w:val="10"/>
        </w:rPr>
        <w:t xml:space="preserve"> For instance, an article in CNN points out how AI is helping Princeton scientists solve “a key problem” with fusion energy. AI that can translate text to audio and audio to text is making information more accessible. Many digital tasks can be done faster using this technology.</w:t>
      </w:r>
    </w:p>
    <w:p w14:paraId="66BC0D35" w14:textId="77777777" w:rsidR="00ED0E82" w:rsidRPr="0011733F" w:rsidRDefault="00ED0E82" w:rsidP="00ED0E82">
      <w:pPr>
        <w:rPr>
          <w:sz w:val="10"/>
        </w:rPr>
      </w:pPr>
      <w:r w:rsidRPr="00BE71C2">
        <w:rPr>
          <w:highlight w:val="cyan"/>
          <w:u w:val="single"/>
        </w:rPr>
        <w:t>However, any advantages that AI may promise are eclipsed by the cataclysmic dangers</w:t>
      </w:r>
      <w:r w:rsidRPr="00C223EE">
        <w:rPr>
          <w:u w:val="single"/>
        </w:rPr>
        <w:t xml:space="preserve"> of this controversial new technology. </w:t>
      </w:r>
      <w:r w:rsidRPr="00BE71C2">
        <w:rPr>
          <w:highlight w:val="cyan"/>
          <w:u w:val="single"/>
        </w:rPr>
        <w:t>Humanity has a</w:t>
      </w:r>
      <w:r w:rsidRPr="00C223EE">
        <w:rPr>
          <w:u w:val="single"/>
        </w:rPr>
        <w:t xml:space="preserve"> narrow </w:t>
      </w:r>
      <w:r w:rsidRPr="00BE71C2">
        <w:rPr>
          <w:highlight w:val="cyan"/>
          <w:u w:val="single"/>
        </w:rPr>
        <w:t>chance to stop a</w:t>
      </w:r>
      <w:r w:rsidRPr="00C223EE">
        <w:rPr>
          <w:u w:val="single"/>
        </w:rPr>
        <w:t xml:space="preserve"> technological </w:t>
      </w:r>
      <w:r w:rsidRPr="00BE71C2">
        <w:rPr>
          <w:highlight w:val="cyan"/>
          <w:u w:val="single"/>
        </w:rPr>
        <w:t>revolution</w:t>
      </w:r>
      <w:r w:rsidRPr="00C223EE">
        <w:rPr>
          <w:u w:val="single"/>
        </w:rPr>
        <w:t xml:space="preserve"> </w:t>
      </w:r>
      <w:r w:rsidRPr="00BE71C2">
        <w:rPr>
          <w:highlight w:val="cyan"/>
          <w:u w:val="single"/>
        </w:rPr>
        <w:t>whose</w:t>
      </w:r>
      <w:r w:rsidRPr="00C223EE">
        <w:rPr>
          <w:u w:val="single"/>
        </w:rPr>
        <w:t xml:space="preserve"> unintended </w:t>
      </w:r>
      <w:r w:rsidRPr="00BE71C2">
        <w:rPr>
          <w:highlight w:val="cyan"/>
          <w:u w:val="single"/>
        </w:rPr>
        <w:t>negative consequences</w:t>
      </w:r>
      <w:r w:rsidRPr="00C223EE">
        <w:rPr>
          <w:u w:val="single"/>
        </w:rPr>
        <w:t xml:space="preserve"> will vastly </w:t>
      </w:r>
      <w:r w:rsidRPr="00BE71C2">
        <w:rPr>
          <w:highlight w:val="cyan"/>
          <w:u w:val="single"/>
        </w:rPr>
        <w:t>outweigh</w:t>
      </w:r>
      <w:r w:rsidRPr="00C223EE">
        <w:rPr>
          <w:u w:val="single"/>
        </w:rPr>
        <w:t xml:space="preserve"> any </w:t>
      </w:r>
      <w:r w:rsidRPr="00BE71C2">
        <w:rPr>
          <w:highlight w:val="cyan"/>
          <w:u w:val="single"/>
        </w:rPr>
        <w:t>short-term benefits</w:t>
      </w:r>
      <w:r w:rsidRPr="0011733F">
        <w:rPr>
          <w:sz w:val="10"/>
        </w:rPr>
        <w:t>.</w:t>
      </w:r>
    </w:p>
    <w:p w14:paraId="57538A50" w14:textId="77777777" w:rsidR="00ED0E82" w:rsidRPr="0011733F" w:rsidRDefault="00ED0E82" w:rsidP="00ED0E82">
      <w:pPr>
        <w:rPr>
          <w:sz w:val="10"/>
        </w:rPr>
      </w:pPr>
      <w:r w:rsidRPr="0011733F">
        <w:rPr>
          <w:sz w:val="10"/>
        </w:rPr>
        <w:t>In the early 20th century, people (notably in the United States) could conceivably have stopped the proliferation of automobiles by focusing on improving public transit, thereby saving enormous amounts of energy, avoiding billions of tons of greenhouse gas emissions, and preventing the loss of more than 40,000 lives in car accidents each year in the U.S. alone. But we didn’t do that.</w:t>
      </w:r>
    </w:p>
    <w:p w14:paraId="3AEDF3A8" w14:textId="77777777" w:rsidR="00ED0E82" w:rsidRPr="0011733F" w:rsidRDefault="00ED0E82" w:rsidP="00ED0E82">
      <w:pPr>
        <w:rPr>
          <w:sz w:val="10"/>
        </w:rPr>
      </w:pPr>
      <w:r w:rsidRPr="0011733F">
        <w:rPr>
          <w:sz w:val="10"/>
        </w:rPr>
        <w:t xml:space="preserve">In the mid-century, </w:t>
      </w:r>
      <w:r w:rsidRPr="00C7053C">
        <w:rPr>
          <w:u w:val="single"/>
        </w:rPr>
        <w:t>we might have been able to stave off the development of the atomic bomb and averted the apocalyptic dangers we now find ourselves in.</w:t>
      </w:r>
      <w:r w:rsidRPr="0011733F">
        <w:rPr>
          <w:sz w:val="10"/>
        </w:rPr>
        <w:t xml:space="preserve"> We missed that opportunity, too. (New nukes are still being designed and built.)</w:t>
      </w:r>
    </w:p>
    <w:p w14:paraId="55A950A4" w14:textId="77777777" w:rsidR="00ED0E82" w:rsidRPr="00C7053C" w:rsidRDefault="00ED0E82" w:rsidP="00ED0E82">
      <w:pPr>
        <w:rPr>
          <w:u w:val="single"/>
        </w:rPr>
      </w:pPr>
      <w:r w:rsidRPr="0011733F">
        <w:rPr>
          <w:sz w:val="10"/>
        </w:rPr>
        <w:t xml:space="preserve">In the late 20th century, </w:t>
      </w:r>
      <w:r w:rsidRPr="00C7053C">
        <w:rPr>
          <w:u w:val="single"/>
        </w:rPr>
        <w:t>regulations guided by the precautionary principle could have prevented the spread of toxic chemicals that now poison the entire planet. We failed in that instance as well.</w:t>
      </w:r>
    </w:p>
    <w:p w14:paraId="5B8790E6" w14:textId="77777777" w:rsidR="00ED0E82" w:rsidRPr="0011733F" w:rsidRDefault="00ED0E82" w:rsidP="00ED0E82">
      <w:pPr>
        <w:rPr>
          <w:sz w:val="10"/>
        </w:rPr>
      </w:pPr>
      <w:r w:rsidRPr="0011733F">
        <w:rPr>
          <w:sz w:val="10"/>
        </w:rPr>
        <w:t>Now we have one more chance.</w:t>
      </w:r>
    </w:p>
    <w:p w14:paraId="7ACEA1EA" w14:textId="77777777" w:rsidR="00ED0E82" w:rsidRPr="00C7053C" w:rsidRDefault="00ED0E82" w:rsidP="00ED0E82">
      <w:pPr>
        <w:rPr>
          <w:u w:val="single"/>
        </w:rPr>
      </w:pPr>
      <w:r w:rsidRPr="00BE71C2">
        <w:rPr>
          <w:highlight w:val="cyan"/>
          <w:u w:val="single"/>
        </w:rPr>
        <w:t>With AI, humanity is outsourcing its executive control of nearly every key sector —finance, warfare, medicine, and agriculture—to algorithms with no moral capacity.</w:t>
      </w:r>
    </w:p>
    <w:p w14:paraId="64269075" w14:textId="77777777" w:rsidR="00ED0E82" w:rsidRPr="0011733F" w:rsidRDefault="00ED0E82" w:rsidP="00ED0E82">
      <w:pPr>
        <w:rPr>
          <w:sz w:val="10"/>
        </w:rPr>
      </w:pPr>
      <w:r w:rsidRPr="0011733F">
        <w:rPr>
          <w:sz w:val="10"/>
        </w:rPr>
        <w:t>If you are wondering what could go wrong, the answer is plenty.</w:t>
      </w:r>
    </w:p>
    <w:p w14:paraId="3680BB7C" w14:textId="77777777" w:rsidR="00ED0E82" w:rsidRDefault="00ED0E82" w:rsidP="00ED0E82">
      <w:pPr>
        <w:rPr>
          <w:u w:val="single"/>
        </w:rPr>
      </w:pPr>
      <w:r w:rsidRPr="0011733F">
        <w:rPr>
          <w:sz w:val="10"/>
        </w:rPr>
        <w:t>If it still exists</w:t>
      </w:r>
      <w:r w:rsidRPr="00C7053C">
        <w:rPr>
          <w:b/>
          <w:bCs/>
          <w:u w:val="single"/>
        </w:rPr>
        <w:t xml:space="preserve">, </w:t>
      </w:r>
      <w:r w:rsidRPr="00BE71C2">
        <w:rPr>
          <w:b/>
          <w:bCs/>
          <w:highlight w:val="cyan"/>
          <w:u w:val="single"/>
        </w:rPr>
        <w:t>the window of opportunity for stopping AI will soon close.</w:t>
      </w:r>
      <w:r w:rsidRPr="0011733F">
        <w:rPr>
          <w:sz w:val="10"/>
        </w:rPr>
        <w:t xml:space="preserve"> AI is being commercialized faster than other major technologies. Indeed, speed is its essence</w:t>
      </w:r>
      <w:r w:rsidRPr="0011733F">
        <w:rPr>
          <w:sz w:val="10"/>
          <w:highlight w:val="cyan"/>
        </w:rPr>
        <w:t xml:space="preserve">: </w:t>
      </w:r>
      <w:r w:rsidRPr="00BE71C2">
        <w:rPr>
          <w:highlight w:val="cyan"/>
          <w:u w:val="single"/>
        </w:rPr>
        <w:t>It self-evolves through machine learning, with each iteration far outdistancing Moore’s Law.</w:t>
      </w:r>
    </w:p>
    <w:p w14:paraId="03A55BDE" w14:textId="77777777" w:rsidR="00ED0E82" w:rsidRDefault="00ED0E82" w:rsidP="00ED0E82">
      <w:pPr>
        <w:rPr>
          <w:u w:val="single"/>
        </w:rPr>
      </w:pPr>
      <w:r w:rsidRPr="00C7053C">
        <w:rPr>
          <w:u w:val="single"/>
        </w:rPr>
        <w:t xml:space="preserve">And because </w:t>
      </w:r>
      <w:r w:rsidRPr="00BE71C2">
        <w:rPr>
          <w:highlight w:val="cyan"/>
          <w:u w:val="single"/>
        </w:rPr>
        <w:t>AI is</w:t>
      </w:r>
      <w:r w:rsidRPr="00C7053C">
        <w:rPr>
          <w:u w:val="single"/>
        </w:rPr>
        <w:t xml:space="preserve"> being </w:t>
      </w:r>
      <w:r w:rsidRPr="00BE71C2">
        <w:rPr>
          <w:highlight w:val="cyan"/>
          <w:u w:val="single"/>
        </w:rPr>
        <w:t xml:space="preserve">used to accelerate </w:t>
      </w:r>
      <w:r w:rsidRPr="00BE71C2">
        <w:rPr>
          <w:u w:val="single"/>
        </w:rPr>
        <w:t>all things that have major impacts</w:t>
      </w:r>
      <w:r w:rsidRPr="00C7053C">
        <w:rPr>
          <w:u w:val="single"/>
        </w:rPr>
        <w:t xml:space="preserve"> on the planet (</w:t>
      </w:r>
      <w:r w:rsidRPr="00BE71C2">
        <w:rPr>
          <w:highlight w:val="cyan"/>
          <w:u w:val="single"/>
        </w:rPr>
        <w:t>manufacturing, transport, communication, and resource extraction), it is not only an uber-threat to</w:t>
      </w:r>
      <w:r w:rsidRPr="00C7053C">
        <w:rPr>
          <w:u w:val="single"/>
        </w:rPr>
        <w:t xml:space="preserve"> the survival of </w:t>
      </w:r>
      <w:r w:rsidRPr="00BE71C2">
        <w:rPr>
          <w:highlight w:val="cyan"/>
          <w:u w:val="single"/>
        </w:rPr>
        <w:t>humanity</w:t>
      </w:r>
      <w:r w:rsidRPr="00C7053C">
        <w:rPr>
          <w:u w:val="single"/>
        </w:rPr>
        <w:t xml:space="preserve"> </w:t>
      </w:r>
      <w:r w:rsidRPr="00BE71C2">
        <w:rPr>
          <w:highlight w:val="cyan"/>
          <w:u w:val="single"/>
        </w:rPr>
        <w:t>but</w:t>
      </w:r>
      <w:r w:rsidRPr="00C7053C">
        <w:rPr>
          <w:u w:val="single"/>
        </w:rPr>
        <w:t xml:space="preserve"> </w:t>
      </w:r>
      <w:r w:rsidRPr="00BE71C2">
        <w:rPr>
          <w:highlight w:val="cyan"/>
          <w:u w:val="single"/>
        </w:rPr>
        <w:t>also to all life</w:t>
      </w:r>
      <w:r w:rsidRPr="00C7053C">
        <w:rPr>
          <w:u w:val="single"/>
        </w:rPr>
        <w:t xml:space="preserve"> on Earth.</w:t>
      </w:r>
    </w:p>
    <w:p w14:paraId="79C202A0" w14:textId="77777777" w:rsidR="00ED0E82" w:rsidRPr="0011733F" w:rsidRDefault="00ED0E82" w:rsidP="00ED0E82">
      <w:pPr>
        <w:rPr>
          <w:sz w:val="10"/>
        </w:rPr>
      </w:pPr>
      <w:r w:rsidRPr="0011733F">
        <w:rPr>
          <w:sz w:val="10"/>
        </w:rPr>
        <w:t>AI Dangers Are Cascading</w:t>
      </w:r>
    </w:p>
    <w:p w14:paraId="22EBB00F" w14:textId="77777777" w:rsidR="00ED0E82" w:rsidRPr="0011733F" w:rsidRDefault="00ED0E82" w:rsidP="00ED0E82">
      <w:pPr>
        <w:rPr>
          <w:sz w:val="10"/>
        </w:rPr>
      </w:pPr>
      <w:r w:rsidRPr="0011733F">
        <w:rPr>
          <w:sz w:val="10"/>
        </w:rPr>
        <w:t>In June 2023, I wrote an article outlining some of AI’s dangers. Now, that article is quaintly outdated. In just a brief period, AI has revealed more dangerous implications than many of us could have imagined.</w:t>
      </w:r>
    </w:p>
    <w:p w14:paraId="46CDF38F" w14:textId="77777777" w:rsidR="00ED0E82" w:rsidRPr="0011733F" w:rsidRDefault="00ED0E82" w:rsidP="00ED0E82">
      <w:pPr>
        <w:rPr>
          <w:sz w:val="10"/>
        </w:rPr>
      </w:pPr>
      <w:r w:rsidRPr="0011733F">
        <w:rPr>
          <w:sz w:val="10"/>
        </w:rPr>
        <w:t xml:space="preserve">In an article titled “DNAI—The Artificial Intelligence/Artificial Life Convergence,” Jim Thomas reports on the prospects for “extreme genetic engineering” provided by AI. If artificial intelligence is good at generating text and images, it is also super-competent at reading and rearranging the letters of the genetic alphabet. Already, AI tech giant Nvidia has developed what Thomas calls “a </w:t>
      </w:r>
      <w:proofErr w:type="gramStart"/>
      <w:r w:rsidRPr="0011733F">
        <w:rPr>
          <w:sz w:val="10"/>
        </w:rPr>
        <w:t>first-pass</w:t>
      </w:r>
      <w:proofErr w:type="gramEnd"/>
      <w:r w:rsidRPr="0011733F">
        <w:rPr>
          <w:sz w:val="10"/>
        </w:rPr>
        <w:t xml:space="preserve"> </w:t>
      </w:r>
      <w:proofErr w:type="spellStart"/>
      <w:r w:rsidRPr="0011733F">
        <w:rPr>
          <w:sz w:val="10"/>
        </w:rPr>
        <w:t>ChatGPT</w:t>
      </w:r>
      <w:proofErr w:type="spellEnd"/>
      <w:r w:rsidRPr="0011733F">
        <w:rPr>
          <w:sz w:val="10"/>
        </w:rPr>
        <w:t xml:space="preserve"> for virus and microbe design,” and applications for its use are being found throughout life sciences, including medicine, agriculture, and the development of bioweapons.</w:t>
      </w:r>
    </w:p>
    <w:p w14:paraId="6605930F" w14:textId="77777777" w:rsidR="00ED0E82" w:rsidRPr="00193C66" w:rsidRDefault="00ED0E82" w:rsidP="00ED0E82">
      <w:pPr>
        <w:rPr>
          <w:u w:val="single"/>
        </w:rPr>
      </w:pPr>
      <w:r w:rsidRPr="00193C66">
        <w:rPr>
          <w:u w:val="single"/>
        </w:rPr>
        <w:t xml:space="preserve">How would biosafety precautions for new synthetic </w:t>
      </w:r>
      <w:proofErr w:type="gramStart"/>
      <w:r w:rsidRPr="00193C66">
        <w:rPr>
          <w:u w:val="single"/>
        </w:rPr>
        <w:t>organisms</w:t>
      </w:r>
      <w:proofErr w:type="gramEnd"/>
      <w:r w:rsidRPr="00193C66">
        <w:rPr>
          <w:u w:val="single"/>
        </w:rPr>
        <w:t xml:space="preserve"> work, considering that the entire design system creating them is inscrutable? </w:t>
      </w:r>
      <w:r w:rsidRPr="00BE71C2">
        <w:rPr>
          <w:highlight w:val="cyan"/>
          <w:u w:val="single"/>
        </w:rPr>
        <w:t xml:space="preserve">How can we adequately defend ourselves against the dangers of </w:t>
      </w:r>
      <w:r w:rsidRPr="00BE71C2">
        <w:rPr>
          <w:highlight w:val="cyan"/>
          <w:u w:val="single"/>
        </w:rPr>
        <w:lastRenderedPageBreak/>
        <w:t>thousands of new AI-generated proteins when we are already doing an abysmal job of assessing the dangers of new chemicals?</w:t>
      </w:r>
    </w:p>
    <w:p w14:paraId="7EE785AE" w14:textId="77777777" w:rsidR="00ED0E82" w:rsidRPr="0011733F" w:rsidRDefault="00ED0E82" w:rsidP="00ED0E82">
      <w:pPr>
        <w:rPr>
          <w:sz w:val="10"/>
        </w:rPr>
      </w:pPr>
      <w:r w:rsidRPr="0011733F">
        <w:rPr>
          <w:sz w:val="10"/>
        </w:rPr>
        <w:t>Research is advancing at warp speed, but oversight and regulation are moving at a snail’s pace.</w:t>
      </w:r>
    </w:p>
    <w:p w14:paraId="13005F3F" w14:textId="77777777" w:rsidR="00ED0E82" w:rsidRPr="0011733F" w:rsidRDefault="00ED0E82" w:rsidP="00ED0E82">
      <w:pPr>
        <w:rPr>
          <w:sz w:val="10"/>
        </w:rPr>
      </w:pPr>
      <w:r w:rsidRPr="0011733F">
        <w:rPr>
          <w:sz w:val="10"/>
        </w:rPr>
        <w:t>Threats to the financial system from AI are just beginning to be understood. In December 2023, the U.S. Financial Stability Oversight Council (FSOC), composed of leading regulators across the government, classified AI as an “emerging vulnerability.”</w:t>
      </w:r>
    </w:p>
    <w:p w14:paraId="1052B11B" w14:textId="77777777" w:rsidR="00ED0E82" w:rsidRPr="00D87B9C" w:rsidRDefault="00ED0E82" w:rsidP="00ED0E82">
      <w:pPr>
        <w:rPr>
          <w:u w:val="single"/>
        </w:rPr>
      </w:pPr>
      <w:r w:rsidRPr="00D87B9C">
        <w:rPr>
          <w:u w:val="single"/>
        </w:rPr>
        <w:t xml:space="preserve">Because </w:t>
      </w:r>
      <w:r w:rsidRPr="00042DDF">
        <w:rPr>
          <w:highlight w:val="cyan"/>
          <w:u w:val="single"/>
        </w:rPr>
        <w:t xml:space="preserve">AI </w:t>
      </w:r>
      <w:r w:rsidRPr="00042DDF">
        <w:rPr>
          <w:u w:val="single"/>
        </w:rPr>
        <w:t xml:space="preserve">acts as a “black box” that </w:t>
      </w:r>
      <w:r w:rsidRPr="00042DDF">
        <w:rPr>
          <w:highlight w:val="cyan"/>
          <w:u w:val="single"/>
        </w:rPr>
        <w:t xml:space="preserve">hides its internal operations, banks </w:t>
      </w:r>
      <w:r w:rsidRPr="00042DDF">
        <w:rPr>
          <w:u w:val="single"/>
        </w:rPr>
        <w:t xml:space="preserve">using it could </w:t>
      </w:r>
      <w:r w:rsidRPr="00042DDF">
        <w:rPr>
          <w:highlight w:val="cyan"/>
          <w:u w:val="single"/>
        </w:rPr>
        <w:t>find it harder “to assess the system’s conceptual soundness.”</w:t>
      </w:r>
      <w:r w:rsidRPr="00D87B9C">
        <w:rPr>
          <w:u w:val="single"/>
        </w:rPr>
        <w:t xml:space="preserve"> </w:t>
      </w:r>
      <w:r w:rsidRPr="0011733F">
        <w:rPr>
          <w:sz w:val="10"/>
        </w:rPr>
        <w:t xml:space="preserve">According to a CNN article, the FSOC regulators pointed out that </w:t>
      </w:r>
      <w:r w:rsidRPr="00042DDF">
        <w:rPr>
          <w:highlight w:val="cyan"/>
          <w:u w:val="single"/>
        </w:rPr>
        <w:t>AI</w:t>
      </w:r>
      <w:r w:rsidRPr="00042DDF">
        <w:rPr>
          <w:sz w:val="16"/>
          <w:u w:val="single"/>
        </w:rPr>
        <w:t xml:space="preserve"> “</w:t>
      </w:r>
      <w:r w:rsidRPr="00D87B9C">
        <w:rPr>
          <w:u w:val="single"/>
        </w:rPr>
        <w:t xml:space="preserve">could </w:t>
      </w:r>
      <w:r w:rsidRPr="00042DDF">
        <w:rPr>
          <w:highlight w:val="cyan"/>
          <w:u w:val="single"/>
        </w:rPr>
        <w:t>produce</w:t>
      </w:r>
      <w:r w:rsidRPr="00D87B9C">
        <w:rPr>
          <w:u w:val="single"/>
        </w:rPr>
        <w:t xml:space="preserve"> and possibly mask </w:t>
      </w:r>
      <w:r w:rsidRPr="00042DDF">
        <w:rPr>
          <w:highlight w:val="cyan"/>
          <w:u w:val="single"/>
        </w:rPr>
        <w:t>biased or inaccurate results</w:t>
      </w:r>
      <w:r w:rsidRPr="00D87B9C">
        <w:rPr>
          <w:u w:val="single"/>
        </w:rPr>
        <w:t>, [raising] worries about fair lending and other consumer protection issues.” Could AI-driven stocks and bonds trading tank securities markets?</w:t>
      </w:r>
      <w:r w:rsidRPr="0011733F">
        <w:rPr>
          <w:sz w:val="10"/>
        </w:rPr>
        <w:t xml:space="preserve"> We may not have to wait long to find out. Securities and Exchange Commission Chair Gary Gensler, in May 2023, spoke “</w:t>
      </w:r>
      <w:r w:rsidRPr="00D87B9C">
        <w:rPr>
          <w:u w:val="single"/>
        </w:rPr>
        <w:t>about AI’s potential to induce a [financial] crisis,” according to a U.S. News article, calling it “a potential systemic risk.”</w:t>
      </w:r>
    </w:p>
    <w:p w14:paraId="4F611BA5" w14:textId="77777777" w:rsidR="00ED0E82" w:rsidRPr="00D87B9C" w:rsidRDefault="00ED0E82" w:rsidP="00ED0E82">
      <w:pPr>
        <w:rPr>
          <w:u w:val="single"/>
        </w:rPr>
      </w:pPr>
      <w:r w:rsidRPr="00D87B9C">
        <w:rPr>
          <w:u w:val="single"/>
        </w:rPr>
        <w:t xml:space="preserve">Meanwhile, </w:t>
      </w:r>
      <w:proofErr w:type="spellStart"/>
      <w:r w:rsidRPr="00042DDF">
        <w:rPr>
          <w:highlight w:val="cyan"/>
          <w:u w:val="single"/>
        </w:rPr>
        <w:t>ChatGPT</w:t>
      </w:r>
      <w:proofErr w:type="spellEnd"/>
      <w:r w:rsidRPr="00D87B9C">
        <w:rPr>
          <w:u w:val="single"/>
        </w:rPr>
        <w:t xml:space="preserve"> recently spent the better part of a day </w:t>
      </w:r>
      <w:r w:rsidRPr="00042DDF">
        <w:rPr>
          <w:highlight w:val="cyan"/>
          <w:u w:val="single"/>
        </w:rPr>
        <w:t>spew</w:t>
      </w:r>
      <w:r w:rsidRPr="00D87B9C">
        <w:rPr>
          <w:u w:val="single"/>
        </w:rPr>
        <w:t xml:space="preserve">ing </w:t>
      </w:r>
      <w:r w:rsidRPr="00042DDF">
        <w:rPr>
          <w:highlight w:val="cyan"/>
          <w:u w:val="single"/>
        </w:rPr>
        <w:t>bizarre nonsense</w:t>
      </w:r>
      <w:r w:rsidRPr="00D87B9C">
        <w:rPr>
          <w:u w:val="single"/>
        </w:rPr>
        <w:t xml:space="preserve"> in response to users’ </w:t>
      </w:r>
      <w:r w:rsidRPr="00042DDF">
        <w:rPr>
          <w:highlight w:val="cyan"/>
          <w:u w:val="single"/>
        </w:rPr>
        <w:t>questions and often has “hallucinations,”</w:t>
      </w:r>
      <w:r w:rsidRPr="00D87B9C">
        <w:rPr>
          <w:u w:val="single"/>
        </w:rPr>
        <w:t xml:space="preserve"> which is when the system “starts to make up stuff—stuff that is not [in line] with reality,” said </w:t>
      </w:r>
      <w:proofErr w:type="spellStart"/>
      <w:r w:rsidRPr="00D87B9C">
        <w:rPr>
          <w:u w:val="single"/>
        </w:rPr>
        <w:t>Jevin</w:t>
      </w:r>
      <w:proofErr w:type="spellEnd"/>
      <w:r w:rsidRPr="00D87B9C">
        <w:rPr>
          <w:u w:val="single"/>
        </w:rPr>
        <w:t xml:space="preserve"> West, a professor at the University of Washington, according to a CNN article he was quoted in. </w:t>
      </w:r>
      <w:r w:rsidRPr="00042DDF">
        <w:rPr>
          <w:highlight w:val="cyan"/>
          <w:u w:val="single"/>
        </w:rPr>
        <w:t>What happens when AI starts hallucinating financial records and stock trades?</w:t>
      </w:r>
    </w:p>
    <w:p w14:paraId="5B6E63AE" w14:textId="77777777" w:rsidR="00ED0E82" w:rsidRPr="00D87B9C" w:rsidRDefault="00ED0E82" w:rsidP="00ED0E82">
      <w:pPr>
        <w:rPr>
          <w:u w:val="single"/>
        </w:rPr>
      </w:pPr>
      <w:r w:rsidRPr="001E041C">
        <w:rPr>
          <w:highlight w:val="cyan"/>
          <w:u w:val="single"/>
        </w:rPr>
        <w:t>Lethal autonomous weapons</w:t>
      </w:r>
      <w:r w:rsidRPr="00D87B9C">
        <w:rPr>
          <w:u w:val="single"/>
        </w:rPr>
        <w:t xml:space="preserve"> </w:t>
      </w:r>
      <w:r w:rsidRPr="001E041C">
        <w:rPr>
          <w:highlight w:val="cyan"/>
          <w:u w:val="single"/>
        </w:rPr>
        <w:t>are</w:t>
      </w:r>
      <w:r w:rsidRPr="00D87B9C">
        <w:rPr>
          <w:u w:val="single"/>
        </w:rPr>
        <w:t xml:space="preserve"> already being </w:t>
      </w:r>
      <w:r w:rsidRPr="001E041C">
        <w:rPr>
          <w:highlight w:val="cyan"/>
          <w:u w:val="single"/>
        </w:rPr>
        <w:t>used</w:t>
      </w:r>
      <w:r w:rsidRPr="00D87B9C">
        <w:rPr>
          <w:u w:val="single"/>
        </w:rPr>
        <w:t xml:space="preserve"> on the battlefield. </w:t>
      </w:r>
      <w:r w:rsidRPr="00042DDF">
        <w:rPr>
          <w:highlight w:val="cyan"/>
          <w:u w:val="single"/>
        </w:rPr>
        <w:t xml:space="preserve">Add AI to these weapons, and </w:t>
      </w:r>
      <w:r w:rsidRPr="001E041C">
        <w:rPr>
          <w:u w:val="single"/>
        </w:rPr>
        <w:t xml:space="preserve">whatever </w:t>
      </w:r>
      <w:r w:rsidRPr="00042DDF">
        <w:rPr>
          <w:highlight w:val="cyan"/>
          <w:u w:val="single"/>
        </w:rPr>
        <w:t xml:space="preserve">human accountability, moral judgment, and compassion </w:t>
      </w:r>
      <w:proofErr w:type="gramStart"/>
      <w:r w:rsidRPr="00042DDF">
        <w:rPr>
          <w:highlight w:val="cyan"/>
          <w:u w:val="single"/>
        </w:rPr>
        <w:t>still persist</w:t>
      </w:r>
      <w:proofErr w:type="gramEnd"/>
      <w:r w:rsidRPr="00042DDF">
        <w:rPr>
          <w:highlight w:val="cyan"/>
          <w:u w:val="single"/>
        </w:rPr>
        <w:t xml:space="preserve"> in warfare will </w:t>
      </w:r>
      <w:r w:rsidRPr="001E041C">
        <w:rPr>
          <w:u w:val="single"/>
        </w:rPr>
        <w:t xml:space="preserve">tend to </w:t>
      </w:r>
      <w:r w:rsidRPr="00042DDF">
        <w:rPr>
          <w:highlight w:val="cyan"/>
          <w:u w:val="single"/>
        </w:rPr>
        <w:t>vanish. Killer robots are already being tested in a spate of bloody new conflicts worldwide</w:t>
      </w:r>
      <w:r w:rsidRPr="00D87B9C">
        <w:rPr>
          <w:u w:val="single"/>
        </w:rPr>
        <w:t xml:space="preserve">—in Ukraine and Russia, </w:t>
      </w:r>
      <w:proofErr w:type="gramStart"/>
      <w:r w:rsidRPr="00D87B9C">
        <w:rPr>
          <w:u w:val="single"/>
        </w:rPr>
        <w:t>Israel</w:t>
      </w:r>
      <w:proofErr w:type="gramEnd"/>
      <w:r w:rsidRPr="00D87B9C">
        <w:rPr>
          <w:u w:val="single"/>
        </w:rPr>
        <w:t xml:space="preserve"> and Palestine, as well as in Yemen and elsewhere.</w:t>
      </w:r>
    </w:p>
    <w:p w14:paraId="34F2E2C7" w14:textId="77777777" w:rsidR="00ED0E82" w:rsidRPr="00D87B9C" w:rsidRDefault="00ED0E82" w:rsidP="00ED0E82">
      <w:pPr>
        <w:rPr>
          <w:u w:val="single"/>
        </w:rPr>
      </w:pPr>
      <w:r w:rsidRPr="0011733F">
        <w:rPr>
          <w:sz w:val="10"/>
        </w:rPr>
        <w:t xml:space="preserve">It was obvious from the start that AI would worsen economic inequality. </w:t>
      </w:r>
      <w:r w:rsidRPr="00D87B9C">
        <w:rPr>
          <w:u w:val="single"/>
        </w:rPr>
        <w:t xml:space="preserve">In January, the </w:t>
      </w:r>
      <w:r w:rsidRPr="001E041C">
        <w:rPr>
          <w:highlight w:val="cyan"/>
          <w:u w:val="single"/>
        </w:rPr>
        <w:t>IMF forecasted that AI would affect nearly 40 percent of jobs globally (around 60 percent in wealthy countries). Wages will be impacted, and jobs will be eliminated. These are undoubtedly underestimates since the technology’s capability is constantly increasing.</w:t>
      </w:r>
    </w:p>
    <w:p w14:paraId="64F2BA97" w14:textId="77777777" w:rsidR="00ED0E82" w:rsidRPr="0011733F" w:rsidRDefault="00ED0E82" w:rsidP="00ED0E82">
      <w:pPr>
        <w:rPr>
          <w:sz w:val="10"/>
        </w:rPr>
      </w:pPr>
      <w:r w:rsidRPr="0011733F">
        <w:rPr>
          <w:sz w:val="10"/>
        </w:rPr>
        <w:t xml:space="preserve">Overall, the result will be that people who are placed to benefit from the technology will get wealthier (some spectacularly so), while most others will fall even further behind. More specifically, immensely </w:t>
      </w:r>
      <w:proofErr w:type="gramStart"/>
      <w:r w:rsidRPr="0011733F">
        <w:rPr>
          <w:sz w:val="10"/>
        </w:rPr>
        <w:t>wealthy</w:t>
      </w:r>
      <w:proofErr w:type="gramEnd"/>
      <w:r w:rsidRPr="0011733F">
        <w:rPr>
          <w:sz w:val="10"/>
        </w:rPr>
        <w:t xml:space="preserve"> and powerful digital technology companies will grow their social and political clout far beyond already absurd levels.</w:t>
      </w:r>
    </w:p>
    <w:p w14:paraId="4EED2BF0" w14:textId="77777777" w:rsidR="00ED0E82" w:rsidRPr="00B643FE" w:rsidRDefault="00ED0E82" w:rsidP="00ED0E82">
      <w:pPr>
        <w:rPr>
          <w:u w:val="single"/>
        </w:rPr>
      </w:pPr>
      <w:r w:rsidRPr="001E041C">
        <w:rPr>
          <w:highlight w:val="cyan"/>
          <w:u w:val="single"/>
        </w:rPr>
        <w:t>It is sometimes claimed that AI will help solve climate change</w:t>
      </w:r>
      <w:r w:rsidRPr="00B643FE">
        <w:rPr>
          <w:u w:val="single"/>
        </w:rPr>
        <w:t xml:space="preserve"> by speeding up the development of low-carbon technologies</w:t>
      </w:r>
      <w:r w:rsidRPr="001E041C">
        <w:rPr>
          <w:highlight w:val="cyan"/>
          <w:u w:val="single"/>
        </w:rPr>
        <w:t>. But AI’s energy usage could soon eclipse that of many smaller countries. And AI data centers also tend to gobble up land and water.</w:t>
      </w:r>
    </w:p>
    <w:p w14:paraId="7BBB8467" w14:textId="77777777" w:rsidR="00ED0E82" w:rsidRPr="0011733F" w:rsidRDefault="00ED0E82" w:rsidP="00ED0E82">
      <w:pPr>
        <w:rPr>
          <w:sz w:val="10"/>
        </w:rPr>
      </w:pPr>
      <w:r w:rsidRPr="0011733F">
        <w:rPr>
          <w:sz w:val="10"/>
        </w:rPr>
        <w:t xml:space="preserve">AI is even invading our love lives, as presaged in the 2013 movie “Her.” While the internet has reshaped relationships via online dating, AI has the potential to replace human-to-human partnering with human-machine intimate relationships. Already, </w:t>
      </w:r>
      <w:proofErr w:type="spellStart"/>
      <w:r w:rsidRPr="0011733F">
        <w:rPr>
          <w:sz w:val="10"/>
        </w:rPr>
        <w:t>Replika</w:t>
      </w:r>
      <w:proofErr w:type="spellEnd"/>
      <w:r w:rsidRPr="0011733F">
        <w:rPr>
          <w:sz w:val="10"/>
        </w:rPr>
        <w:t xml:space="preserve"> is being marketed as the “AI companion who cares”—offering to engage users in deeply personal conversations, including sexting. Sex robots are being developed, ostensibly for elderly and disabled folks, though the first customers seem to be wealthy men.</w:t>
      </w:r>
    </w:p>
    <w:p w14:paraId="63D36B09" w14:textId="77777777" w:rsidR="00ED0E82" w:rsidRPr="0011733F" w:rsidRDefault="00ED0E82" w:rsidP="00ED0E82">
      <w:pPr>
        <w:rPr>
          <w:sz w:val="10"/>
        </w:rPr>
      </w:pPr>
      <w:r w:rsidRPr="0011733F">
        <w:rPr>
          <w:sz w:val="10"/>
        </w:rPr>
        <w:t>Face-to-face human interactions are becoming rarer, and couples are reporting a lower frequency of sexual intimacy. With AI, these worrisome trends could grow exponentially. Soon, it’ll just be you and your machines against the world.</w:t>
      </w:r>
    </w:p>
    <w:p w14:paraId="40BE2FA1" w14:textId="77777777" w:rsidR="00ED0E82" w:rsidRPr="0011733F" w:rsidRDefault="00ED0E82" w:rsidP="00ED0E82">
      <w:pPr>
        <w:rPr>
          <w:sz w:val="12"/>
        </w:rPr>
      </w:pPr>
      <w:r w:rsidRPr="0011733F">
        <w:rPr>
          <w:sz w:val="12"/>
        </w:rPr>
        <w:t>As the U.S. presidential election nears, the potential release of a spate of deepfake audio and video recordings could have the nation’s democracy hanging by a thread. Did the candidate really say that? It will take a while to find out. But will the fact-check itself be AI-generated? India is experimenting with AI-generated political content in the run-up to its national elections, which are scheduled to take place in 2024, and the results are weird, deceptive, and subversive.</w:t>
      </w:r>
    </w:p>
    <w:p w14:paraId="5B361AE3" w14:textId="77777777" w:rsidR="00ED0E82" w:rsidRPr="00B643FE" w:rsidRDefault="00ED0E82" w:rsidP="00ED0E82">
      <w:pPr>
        <w:rPr>
          <w:u w:val="single"/>
        </w:rPr>
      </w:pPr>
      <w:r w:rsidRPr="003E12AC">
        <w:rPr>
          <w:highlight w:val="cyan"/>
          <w:u w:val="single"/>
        </w:rPr>
        <w:t>A comprehensive look at the situation reveals that AI will likely accelerate all the negative trends currently threatening nature and humanity.</w:t>
      </w:r>
      <w:r w:rsidRPr="00B643FE">
        <w:rPr>
          <w:u w:val="single"/>
        </w:rPr>
        <w:t xml:space="preserve"> But this indictment still fails to account for its ultimate ability to render humans, and perhaps all living things, obsolete.</w:t>
      </w:r>
    </w:p>
    <w:p w14:paraId="45B269C8" w14:textId="77777777" w:rsidR="00ED0E82" w:rsidRPr="00B643FE" w:rsidRDefault="00ED0E82" w:rsidP="00ED0E82">
      <w:pPr>
        <w:rPr>
          <w:u w:val="single"/>
        </w:rPr>
      </w:pPr>
      <w:r w:rsidRPr="003E12AC">
        <w:rPr>
          <w:highlight w:val="cyan"/>
          <w:u w:val="single"/>
        </w:rPr>
        <w:t>AI’s threats</w:t>
      </w:r>
      <w:r w:rsidRPr="00B643FE">
        <w:rPr>
          <w:u w:val="single"/>
        </w:rPr>
        <w:t xml:space="preserve"> aren’t a series of easily fixable bugs. They are inevitable expressions of the technology’s inherent nature—its hidden inner workings and self-evolution of function. And these aren’t trivial dangers; they </w:t>
      </w:r>
      <w:r w:rsidRPr="003E12AC">
        <w:rPr>
          <w:highlight w:val="cyan"/>
          <w:u w:val="single"/>
        </w:rPr>
        <w:t>are existential.</w:t>
      </w:r>
    </w:p>
    <w:p w14:paraId="6890E609" w14:textId="77777777" w:rsidR="00ED0E82" w:rsidRPr="00713289" w:rsidRDefault="00ED0E82" w:rsidP="00ED0E82">
      <w:pPr>
        <w:rPr>
          <w:u w:val="single"/>
        </w:rPr>
      </w:pPr>
      <w:r w:rsidRPr="0011733F">
        <w:rPr>
          <w:sz w:val="10"/>
        </w:rPr>
        <w:lastRenderedPageBreak/>
        <w:t xml:space="preserve">The fact that some AI developers, who are the people most familiar with the technology, are its most strident critics should tell us something. In fact, policymakers, AI experts, and journalists have issued a statement warning that </w:t>
      </w:r>
      <w:r w:rsidRPr="00713289">
        <w:rPr>
          <w:u w:val="single"/>
        </w:rPr>
        <w:t xml:space="preserve">“mitigating the risk of </w:t>
      </w:r>
      <w:r w:rsidRPr="003E12AC">
        <w:rPr>
          <w:highlight w:val="cyan"/>
          <w:u w:val="single"/>
        </w:rPr>
        <w:t>extinction from AI should be a global priority</w:t>
      </w:r>
      <w:r w:rsidRPr="00713289">
        <w:rPr>
          <w:u w:val="single"/>
        </w:rPr>
        <w:t xml:space="preserve"> alongside other societal-scale risks such as pandemics and nuclear war.”</w:t>
      </w:r>
    </w:p>
    <w:p w14:paraId="19D5D2F2" w14:textId="77777777" w:rsidR="00ED0E82" w:rsidRPr="0011733F" w:rsidRDefault="00ED0E82" w:rsidP="00ED0E82">
      <w:pPr>
        <w:rPr>
          <w:sz w:val="10"/>
        </w:rPr>
      </w:pPr>
      <w:r w:rsidRPr="0011733F">
        <w:rPr>
          <w:sz w:val="10"/>
        </w:rPr>
        <w:t>Don’t Pause It, Stop It</w:t>
      </w:r>
    </w:p>
    <w:p w14:paraId="3B0A4211" w14:textId="77777777" w:rsidR="00ED0E82" w:rsidRPr="0011733F" w:rsidRDefault="00ED0E82" w:rsidP="00ED0E82">
      <w:pPr>
        <w:rPr>
          <w:sz w:val="10"/>
        </w:rPr>
      </w:pPr>
      <w:r w:rsidRPr="0011733F">
        <w:rPr>
          <w:sz w:val="10"/>
        </w:rPr>
        <w:t xml:space="preserve">Many AI-critical opinion pieces in the mainstream media call for a pause in its development “at a safe level.” </w:t>
      </w:r>
      <w:r w:rsidRPr="00713289">
        <w:rPr>
          <w:u w:val="single"/>
        </w:rPr>
        <w:t xml:space="preserve">Some </w:t>
      </w:r>
      <w:r w:rsidRPr="003E12AC">
        <w:rPr>
          <w:highlight w:val="cyan"/>
          <w:u w:val="single"/>
        </w:rPr>
        <w:t>critics call for regulation of the technology’s “bad” applications</w:t>
      </w:r>
      <w:r w:rsidRPr="00713289">
        <w:rPr>
          <w:u w:val="single"/>
        </w:rPr>
        <w:t>—in weapons research, facial recognition, and disinformation</w:t>
      </w:r>
      <w:r w:rsidRPr="0011733F">
        <w:rPr>
          <w:sz w:val="10"/>
        </w:rPr>
        <w:t>. Indeed, European Union officials took a step in this direction in December 2023, reaching a provisional deal on the world’s first comprehensive laws to regulate AI.</w:t>
      </w:r>
    </w:p>
    <w:p w14:paraId="139549D7" w14:textId="77777777" w:rsidR="00ED0E82" w:rsidRPr="003E12AC" w:rsidRDefault="00ED0E82" w:rsidP="00ED0E82">
      <w:pPr>
        <w:rPr>
          <w:u w:val="single"/>
        </w:rPr>
      </w:pPr>
      <w:r w:rsidRPr="003E12AC">
        <w:rPr>
          <w:u w:val="single"/>
        </w:rPr>
        <w:t xml:space="preserve">Whenever a new technology is introduced, </w:t>
      </w:r>
      <w:r w:rsidRPr="0011733F">
        <w:rPr>
          <w:u w:val="single"/>
        </w:rPr>
        <w:t xml:space="preserve">the usual </w:t>
      </w:r>
      <w:r w:rsidRPr="003E12AC">
        <w:rPr>
          <w:highlight w:val="cyan"/>
          <w:u w:val="single"/>
        </w:rPr>
        <w:t xml:space="preserve">practice is to wait and see its </w:t>
      </w:r>
      <w:r w:rsidRPr="0011733F">
        <w:rPr>
          <w:u w:val="single"/>
        </w:rPr>
        <w:t xml:space="preserve">positive and negative </w:t>
      </w:r>
      <w:r w:rsidRPr="003E12AC">
        <w:rPr>
          <w:highlight w:val="cyan"/>
          <w:u w:val="single"/>
        </w:rPr>
        <w:t>outcomes before implementing regulations</w:t>
      </w:r>
      <w:r w:rsidRPr="003E12AC">
        <w:rPr>
          <w:u w:val="single"/>
        </w:rPr>
        <w:t xml:space="preserve">. </w:t>
      </w:r>
      <w:r w:rsidRPr="003E12AC">
        <w:rPr>
          <w:highlight w:val="cyan"/>
          <w:u w:val="single"/>
        </w:rPr>
        <w:t xml:space="preserve">But if we wait </w:t>
      </w:r>
      <w:r w:rsidRPr="0011733F">
        <w:rPr>
          <w:u w:val="single"/>
        </w:rPr>
        <w:t xml:space="preserve">until AI has developed further, </w:t>
      </w:r>
      <w:r w:rsidRPr="003E12AC">
        <w:rPr>
          <w:highlight w:val="cyan"/>
          <w:u w:val="single"/>
        </w:rPr>
        <w:t xml:space="preserve">we will no longer be in charge. </w:t>
      </w:r>
      <w:r w:rsidRPr="0011733F">
        <w:rPr>
          <w:u w:val="single"/>
        </w:rPr>
        <w:t xml:space="preserve">We may find it </w:t>
      </w:r>
      <w:r w:rsidRPr="003E12AC">
        <w:rPr>
          <w:highlight w:val="cyan"/>
          <w:u w:val="single"/>
        </w:rPr>
        <w:t xml:space="preserve">impossible to regain control of the technology </w:t>
      </w:r>
      <w:r w:rsidRPr="0011733F">
        <w:rPr>
          <w:u w:val="single"/>
        </w:rPr>
        <w:t>we have created</w:t>
      </w:r>
      <w:r w:rsidRPr="003E12AC">
        <w:rPr>
          <w:highlight w:val="cyan"/>
          <w:u w:val="single"/>
        </w:rPr>
        <w:t>.</w:t>
      </w:r>
    </w:p>
    <w:p w14:paraId="613E7167" w14:textId="77777777" w:rsidR="00ED0E82" w:rsidRPr="0011733F" w:rsidRDefault="00ED0E82" w:rsidP="00ED0E82">
      <w:pPr>
        <w:rPr>
          <w:sz w:val="10"/>
        </w:rPr>
      </w:pPr>
      <w:r w:rsidRPr="00713289">
        <w:rPr>
          <w:u w:val="single"/>
        </w:rPr>
        <w:t xml:space="preserve">The argument for a </w:t>
      </w:r>
      <w:r w:rsidRPr="0011733F">
        <w:rPr>
          <w:highlight w:val="cyan"/>
          <w:u w:val="single"/>
        </w:rPr>
        <w:t xml:space="preserve">total AI ban arises from the technology’s very nature—its technological evolution involves acceleration to speeds that defy human control or accountability. </w:t>
      </w:r>
      <w:r w:rsidRPr="0011733F">
        <w:rPr>
          <w:b/>
          <w:bCs/>
          <w:highlight w:val="cyan"/>
          <w:u w:val="single"/>
        </w:rPr>
        <w:t>A total ban is the solution</w:t>
      </w:r>
      <w:r w:rsidRPr="00713289">
        <w:rPr>
          <w:u w:val="single"/>
        </w:rPr>
        <w:t xml:space="preserve"> </w:t>
      </w:r>
      <w:r w:rsidRPr="0011733F">
        <w:rPr>
          <w:sz w:val="10"/>
        </w:rPr>
        <w:t xml:space="preserve">that AI pioneer Eliezer </w:t>
      </w:r>
      <w:proofErr w:type="spellStart"/>
      <w:r w:rsidRPr="0011733F">
        <w:rPr>
          <w:sz w:val="10"/>
        </w:rPr>
        <w:t>Yudkowsky</w:t>
      </w:r>
      <w:proofErr w:type="spellEnd"/>
      <w:r w:rsidRPr="0011733F">
        <w:rPr>
          <w:sz w:val="10"/>
        </w:rPr>
        <w:t xml:space="preserve"> advised in his pivotal op-ed in TIME:</w:t>
      </w:r>
    </w:p>
    <w:p w14:paraId="33917461" w14:textId="77777777" w:rsidR="00ED0E82" w:rsidRPr="0011733F" w:rsidRDefault="00ED0E82" w:rsidP="00ED0E82">
      <w:pPr>
        <w:rPr>
          <w:sz w:val="10"/>
        </w:rPr>
      </w:pPr>
      <w:r w:rsidRPr="0011733F">
        <w:rPr>
          <w:sz w:val="10"/>
        </w:rPr>
        <w:t xml:space="preserve">“[T]he most likely </w:t>
      </w:r>
      <w:proofErr w:type="gramStart"/>
      <w:r w:rsidRPr="0011733F">
        <w:rPr>
          <w:sz w:val="10"/>
        </w:rPr>
        <w:t>result</w:t>
      </w:r>
      <w:proofErr w:type="gramEnd"/>
      <w:r w:rsidRPr="0011733F">
        <w:rPr>
          <w:sz w:val="10"/>
        </w:rPr>
        <w:t xml:space="preserve"> of building a superhumanly smart AI, under anything remotely like the current circumstances, is that literally everyone on Earth will die. Not as in ‘maybe possibly some remote chance,’ but as in ‘that is the obvious thing that would happen.’”</w:t>
      </w:r>
    </w:p>
    <w:p w14:paraId="6E2A7FA8" w14:textId="77777777" w:rsidR="00ED0E82" w:rsidRPr="0011733F" w:rsidRDefault="00ED0E82" w:rsidP="00ED0E82">
      <w:pPr>
        <w:rPr>
          <w:sz w:val="10"/>
        </w:rPr>
      </w:pPr>
      <w:proofErr w:type="spellStart"/>
      <w:r w:rsidRPr="0011733F">
        <w:rPr>
          <w:sz w:val="10"/>
        </w:rPr>
        <w:t>Yudkowsky</w:t>
      </w:r>
      <w:proofErr w:type="spellEnd"/>
      <w:r w:rsidRPr="0011733F">
        <w:rPr>
          <w:sz w:val="10"/>
        </w:rPr>
        <w:t xml:space="preserve"> goes on to explain that we are currently unable to imbue AI with caring or morality, so we will get AI that “does not love you, nor does it hate you, and you are made of atoms it can use for something else.”</w:t>
      </w:r>
    </w:p>
    <w:p w14:paraId="6F7048BD" w14:textId="77777777" w:rsidR="00ED0E82" w:rsidRPr="00713289" w:rsidRDefault="00ED0E82" w:rsidP="00ED0E82">
      <w:pPr>
        <w:rPr>
          <w:u w:val="single"/>
        </w:rPr>
      </w:pPr>
      <w:r w:rsidRPr="00713289">
        <w:rPr>
          <w:u w:val="single"/>
        </w:rPr>
        <w:t xml:space="preserve">Underscoring and </w:t>
      </w:r>
      <w:r w:rsidRPr="0011733F">
        <w:rPr>
          <w:highlight w:val="cyan"/>
          <w:u w:val="single"/>
        </w:rPr>
        <w:t xml:space="preserve">validating </w:t>
      </w:r>
      <w:proofErr w:type="spellStart"/>
      <w:r w:rsidRPr="0011733F">
        <w:rPr>
          <w:highlight w:val="cyan"/>
          <w:u w:val="single"/>
        </w:rPr>
        <w:t>Yudkowsky’s</w:t>
      </w:r>
      <w:proofErr w:type="spellEnd"/>
      <w:r w:rsidRPr="0011733F">
        <w:rPr>
          <w:highlight w:val="cyan"/>
          <w:u w:val="single"/>
        </w:rPr>
        <w:t xml:space="preserve"> warning, a U.S. State Department-funded study</w:t>
      </w:r>
      <w:r w:rsidRPr="00713289">
        <w:rPr>
          <w:u w:val="single"/>
        </w:rPr>
        <w:t xml:space="preserve"> published on March 11 </w:t>
      </w:r>
      <w:r w:rsidRPr="0011733F">
        <w:rPr>
          <w:highlight w:val="cyan"/>
          <w:u w:val="single"/>
        </w:rPr>
        <w:t>declared</w:t>
      </w:r>
      <w:r w:rsidRPr="0011733F">
        <w:rPr>
          <w:u w:val="single"/>
        </w:rPr>
        <w:t xml:space="preserve"> that unregulated </w:t>
      </w:r>
      <w:r w:rsidRPr="0011733F">
        <w:rPr>
          <w:highlight w:val="cyan"/>
          <w:u w:val="single"/>
        </w:rPr>
        <w:t>AI poses an “extinction-level threat” to humanity.</w:t>
      </w:r>
    </w:p>
    <w:p w14:paraId="41A36C7A" w14:textId="77777777" w:rsidR="00ED0E82" w:rsidRPr="0011733F" w:rsidRDefault="00ED0E82" w:rsidP="00ED0E82">
      <w:pPr>
        <w:rPr>
          <w:sz w:val="10"/>
        </w:rPr>
      </w:pPr>
      <w:r w:rsidRPr="0011733F">
        <w:rPr>
          <w:sz w:val="10"/>
        </w:rPr>
        <w:t>To stop further use and development of this technology would require a global treaty—an enormous hurdle to overcome. Shapers of the agreement would have to identify the key technological elements that make AI possible and ban research and development in those areas, anywhere and everywhere in the world.</w:t>
      </w:r>
    </w:p>
    <w:p w14:paraId="35855ADD" w14:textId="77777777" w:rsidR="00ED0E82" w:rsidRPr="0011733F" w:rsidRDefault="00ED0E82" w:rsidP="00ED0E82">
      <w:pPr>
        <w:rPr>
          <w:sz w:val="10"/>
        </w:rPr>
      </w:pPr>
      <w:r w:rsidRPr="0011733F">
        <w:rPr>
          <w:sz w:val="10"/>
        </w:rPr>
        <w:t xml:space="preserve">There are only a few historical precedents when something like this has happened. A millennium ago, Chinese leaders shut down a nascent industrial revolution based on coal and coal-fueled technologies (hereditary aristocrats feared that upstart industrialists would eventually take over political power). During the Tokugawa Shogunate period (1603-1867) in Japan, most guns were banned, almost </w:t>
      </w:r>
      <w:proofErr w:type="gramStart"/>
      <w:r w:rsidRPr="0011733F">
        <w:rPr>
          <w:sz w:val="10"/>
        </w:rPr>
        <w:t>completely eliminating</w:t>
      </w:r>
      <w:proofErr w:type="gramEnd"/>
      <w:r w:rsidRPr="0011733F">
        <w:rPr>
          <w:sz w:val="10"/>
        </w:rPr>
        <w:t xml:space="preserve"> gun deaths. And in the 1980s, world leaders convened at the United Nations to ban most CFC chemicals to preserve the planet’s atmospheric ozone layer.</w:t>
      </w:r>
    </w:p>
    <w:p w14:paraId="57FBA241" w14:textId="77777777" w:rsidR="00ED0E82" w:rsidRPr="0011733F" w:rsidRDefault="00ED0E82" w:rsidP="00ED0E82">
      <w:pPr>
        <w:rPr>
          <w:sz w:val="10"/>
        </w:rPr>
      </w:pPr>
      <w:r w:rsidRPr="0011733F">
        <w:rPr>
          <w:sz w:val="10"/>
        </w:rPr>
        <w:t xml:space="preserve">The banning of AI would likely present a greater challenge than was faced in any of these three historical instances. But if it’s going to happen, it </w:t>
      </w:r>
      <w:proofErr w:type="gramStart"/>
      <w:r w:rsidRPr="0011733F">
        <w:rPr>
          <w:sz w:val="10"/>
        </w:rPr>
        <w:t>has to</w:t>
      </w:r>
      <w:proofErr w:type="gramEnd"/>
      <w:r w:rsidRPr="0011733F">
        <w:rPr>
          <w:sz w:val="10"/>
        </w:rPr>
        <w:t xml:space="preserve"> happen now.</w:t>
      </w:r>
    </w:p>
    <w:p w14:paraId="7294964A" w14:textId="2B9ACEB1" w:rsidR="00ED0E82" w:rsidRDefault="00ED0E82" w:rsidP="00ED0E82">
      <w:pPr>
        <w:rPr>
          <w:sz w:val="10"/>
        </w:rPr>
      </w:pPr>
      <w:r w:rsidRPr="0011733F">
        <w:rPr>
          <w:sz w:val="10"/>
        </w:rPr>
        <w:t xml:space="preserve">Suppose a movement to ban AI were to succeed. In that case, it might break our collective fever dream of neoliberal capitalism so that people and their governments finally recognize the need to set limits. This should already have happened </w:t>
      </w:r>
      <w:proofErr w:type="gramStart"/>
      <w:r w:rsidRPr="0011733F">
        <w:rPr>
          <w:sz w:val="10"/>
        </w:rPr>
        <w:t>with regard to</w:t>
      </w:r>
      <w:proofErr w:type="gramEnd"/>
      <w:r w:rsidRPr="0011733F">
        <w:rPr>
          <w:sz w:val="10"/>
        </w:rPr>
        <w:t xml:space="preserve"> the climate crisis, which demands that we strictly limit fossil fuel extraction and energy usage. If the AI threat, being so acute, compels us to set limits on ourselves, perhaps it could spark the institutional and intergovernmental courage needed to act on other existential threats.</w:t>
      </w:r>
    </w:p>
    <w:p w14:paraId="5C13AFDD" w14:textId="604B5CD1" w:rsidR="00ED0E82" w:rsidRDefault="00ED0E82" w:rsidP="00ED0E82">
      <w:pPr>
        <w:pStyle w:val="Heading2"/>
      </w:pPr>
      <w:r>
        <w:lastRenderedPageBreak/>
        <w:t>2NC/1NR</w:t>
      </w:r>
    </w:p>
    <w:p w14:paraId="2D73CA2D" w14:textId="48EB863B" w:rsidR="00A64B29" w:rsidRDefault="00A64B29" w:rsidP="00ED0E82">
      <w:pPr>
        <w:pStyle w:val="Heading3"/>
      </w:pPr>
      <w:r>
        <w:lastRenderedPageBreak/>
        <w:t>Solvency</w:t>
      </w:r>
      <w:r w:rsidR="007D75D7">
        <w:t xml:space="preserve"> – Regs Fail</w:t>
      </w:r>
    </w:p>
    <w:p w14:paraId="12C78C68" w14:textId="77777777" w:rsidR="00A64B29" w:rsidRDefault="00A64B29" w:rsidP="00A64B29">
      <w:pPr>
        <w:pStyle w:val="Heading4"/>
      </w:pPr>
      <w:r>
        <w:t>AI is too complex to be regulated—only banning solves.</w:t>
      </w:r>
    </w:p>
    <w:p w14:paraId="0C621E71" w14:textId="77777777" w:rsidR="00A64B29" w:rsidRDefault="00A64B29" w:rsidP="00A64B29">
      <w:r>
        <w:rPr>
          <w:rStyle w:val="Style13ptBold"/>
        </w:rPr>
        <w:t xml:space="preserve">Neuman ‘23 </w:t>
      </w:r>
      <w:r w:rsidRPr="00CD1DD8">
        <w:t>(</w:t>
      </w:r>
      <w:r>
        <w:t xml:space="preserve">W. Russel Neuman, a founding faculty of the MIT Media Laboratory, professor of media technology at New York University, “Congress can’t regulate AI. It’s too complex.”, 15 September 2023, Boston Globe Media Partners, LLC, </w:t>
      </w:r>
      <w:r w:rsidRPr="00091EB3">
        <w:t>https://www.bostonglobe.com/2023/09/15/opinion/congress-artificial-intelligence-regulation/</w:t>
      </w:r>
      <w:r w:rsidRPr="00CD1DD8">
        <w:t>)</w:t>
      </w:r>
    </w:p>
    <w:p w14:paraId="2B36926B" w14:textId="77777777" w:rsidR="00A64B29" w:rsidRDefault="00A64B29" w:rsidP="00A64B29">
      <w:r w:rsidRPr="004D1121">
        <w:rPr>
          <w:highlight w:val="cyan"/>
          <w:u w:val="single"/>
        </w:rPr>
        <w:t>Trying to regulate AI</w:t>
      </w:r>
      <w:r w:rsidRPr="004D1121">
        <w:rPr>
          <w:highlight w:val="cyan"/>
        </w:rPr>
        <w:t xml:space="preserve"> </w:t>
      </w:r>
      <w:r>
        <w:t xml:space="preserve">is like trying to nail Jell-O to the wall. It </w:t>
      </w:r>
      <w:r w:rsidRPr="004D1121">
        <w:rPr>
          <w:highlight w:val="cyan"/>
          <w:u w:val="single"/>
        </w:rPr>
        <w:t>will never work</w:t>
      </w:r>
      <w:r>
        <w:t xml:space="preserve">. </w:t>
      </w:r>
      <w:r w:rsidRPr="004D1121">
        <w:rPr>
          <w:highlight w:val="cyan"/>
          <w:u w:val="single"/>
        </w:rPr>
        <w:t>The attempt to direct this</w:t>
      </w:r>
      <w:r w:rsidRPr="004D1121">
        <w:rPr>
          <w:highlight w:val="cyan"/>
        </w:rPr>
        <w:t xml:space="preserve"> </w:t>
      </w:r>
      <w:r>
        <w:t xml:space="preserve">fast-changing category of mathematical </w:t>
      </w:r>
      <w:r w:rsidRPr="004D1121">
        <w:rPr>
          <w:highlight w:val="cyan"/>
          <w:u w:val="single"/>
        </w:rPr>
        <w:t>tool</w:t>
      </w:r>
      <w:r>
        <w:t xml:space="preserve">s </w:t>
      </w:r>
      <w:r w:rsidRPr="004D1121">
        <w:rPr>
          <w:highlight w:val="cyan"/>
          <w:u w:val="single"/>
        </w:rPr>
        <w:t>through legislation</w:t>
      </w:r>
      <w:r w:rsidRPr="004D1121">
        <w:rPr>
          <w:highlight w:val="cyan"/>
        </w:rPr>
        <w:t xml:space="preserve"> </w:t>
      </w:r>
      <w:r>
        <w:t xml:space="preserve">or traditional regulatory mechanisms, no matter how well-intentioned, </w:t>
      </w:r>
      <w:r w:rsidRPr="004D1121">
        <w:rPr>
          <w:highlight w:val="cyan"/>
          <w:u w:val="single"/>
        </w:rPr>
        <w:t>is unlikely to be</w:t>
      </w:r>
      <w:r w:rsidRPr="005542F2">
        <w:rPr>
          <w:u w:val="single"/>
        </w:rPr>
        <w:t xml:space="preserve"> </w:t>
      </w:r>
      <w:r w:rsidRPr="004D1121">
        <w:rPr>
          <w:highlight w:val="cyan"/>
          <w:u w:val="single"/>
        </w:rPr>
        <w:t>successful and is</w:t>
      </w:r>
      <w:r w:rsidRPr="005542F2">
        <w:rPr>
          <w:u w:val="single"/>
        </w:rPr>
        <w:t xml:space="preserve"> much more likely to </w:t>
      </w:r>
      <w:r w:rsidRPr="005542F2">
        <w:t>have negative unanticipated consequences</w:t>
      </w:r>
      <w:r>
        <w:t xml:space="preserve">, including </w:t>
      </w:r>
      <w:r w:rsidRPr="005542F2">
        <w:rPr>
          <w:u w:val="single"/>
        </w:rPr>
        <w:t>delay</w:t>
      </w:r>
      <w:r>
        <w:t xml:space="preserve">ing </w:t>
      </w:r>
      <w:r w:rsidRPr="005542F2">
        <w:rPr>
          <w:u w:val="single"/>
        </w:rPr>
        <w:t xml:space="preserve">and </w:t>
      </w:r>
      <w:r w:rsidRPr="004D1121">
        <w:rPr>
          <w:highlight w:val="cyan"/>
          <w:u w:val="single"/>
        </w:rPr>
        <w:t>misdirecting</w:t>
      </w:r>
      <w:r w:rsidRPr="004D1121">
        <w:rPr>
          <w:highlight w:val="cyan"/>
        </w:rPr>
        <w:t xml:space="preserve"> </w:t>
      </w:r>
      <w:r w:rsidRPr="004D1121">
        <w:rPr>
          <w:u w:val="single"/>
        </w:rPr>
        <w:t>t</w:t>
      </w:r>
      <w:r w:rsidRPr="005542F2">
        <w:rPr>
          <w:u w:val="single"/>
        </w:rPr>
        <w:t xml:space="preserve">echnical </w:t>
      </w:r>
      <w:r w:rsidRPr="004D1121">
        <w:rPr>
          <w:highlight w:val="cyan"/>
          <w:u w:val="single"/>
        </w:rPr>
        <w:t>development</w:t>
      </w:r>
      <w:r>
        <w:t>. AI is the application of a set of mathematical algorithms, and you can’t regulate math.</w:t>
      </w:r>
    </w:p>
    <w:p w14:paraId="679BE3A4" w14:textId="77777777" w:rsidR="00A64B29" w:rsidRDefault="00A64B29" w:rsidP="00A64B29">
      <w:r>
        <w:t>If the commission of a crime is facilitated using an automobile, a telephone, a hammer, or a knife, the appropriate response is to focus on the criminal and the criminal act itself. Except for guns, the tools used in a crime are not generally the subject of regulation.</w:t>
      </w:r>
    </w:p>
    <w:p w14:paraId="62790370" w14:textId="77777777" w:rsidR="00A64B29" w:rsidRPr="00094E02" w:rsidRDefault="00A64B29" w:rsidP="00A64B29">
      <w:r w:rsidRPr="00094E02">
        <w:t xml:space="preserve">Concerns have been raised that </w:t>
      </w:r>
      <w:r w:rsidRPr="00094E02">
        <w:rPr>
          <w:u w:val="single"/>
        </w:rPr>
        <w:t>AI may be involved in</w:t>
      </w:r>
      <w:r w:rsidRPr="00094E02">
        <w:t xml:space="preserve"> financial </w:t>
      </w:r>
      <w:r w:rsidRPr="00094E02">
        <w:rPr>
          <w:u w:val="single"/>
        </w:rPr>
        <w:t>crimes</w:t>
      </w:r>
      <w:r w:rsidRPr="00094E02">
        <w:t xml:space="preserve">, identity theft, unwelcome violations of personal privacy, racial bias, the dissemination of fake news, plagiarism, and physical harm to humans. There is an extensive legal system for identifying and adjudicating such matters. </w:t>
      </w:r>
      <w:r w:rsidRPr="00094E02">
        <w:rPr>
          <w:u w:val="single"/>
        </w:rPr>
        <w:t>Attempts to outlaw potential behaviors before they take place</w:t>
      </w:r>
      <w:r w:rsidRPr="00094E02">
        <w:t xml:space="preserve"> is folly; a new regulatory agency to monitor and control high tech “hammers and knives” that may be used in criminal activity </w:t>
      </w:r>
      <w:r w:rsidRPr="00094E02">
        <w:rPr>
          <w:u w:val="single"/>
        </w:rPr>
        <w:t>is ill-advised</w:t>
      </w:r>
      <w:r w:rsidRPr="00094E02">
        <w:t>.</w:t>
      </w:r>
    </w:p>
    <w:p w14:paraId="5785B900" w14:textId="77777777" w:rsidR="00A64B29" w:rsidRDefault="00A64B29" w:rsidP="00A64B29">
      <w:r w:rsidRPr="00094E02">
        <w:t xml:space="preserve">Instead of instituting regulatory measures against AI, perhaps those who are concerned should consider the unfortunate regulatory compulsion that has found its way into the current debate because of the dramatic success and awkward errors of the latest generation of generative AI tools. It is not possible to identify “artificial intelligence” as distinct from virtually any of the existing digital information processing technologies. This technological frontier is international in character. For example, restrictions in the United States could push development to a country like China, where regulations might be weaker. </w:t>
      </w:r>
      <w:r w:rsidRPr="00094E02">
        <w:rPr>
          <w:highlight w:val="cyan"/>
          <w:u w:val="single"/>
        </w:rPr>
        <w:t>Gen</w:t>
      </w:r>
      <w:r w:rsidRPr="00094E02">
        <w:rPr>
          <w:u w:val="single"/>
        </w:rPr>
        <w:t xml:space="preserve">erative </w:t>
      </w:r>
      <w:r w:rsidRPr="00094E02">
        <w:rPr>
          <w:highlight w:val="cyan"/>
          <w:u w:val="single"/>
        </w:rPr>
        <w:t>AI</w:t>
      </w:r>
      <w:r w:rsidRPr="00094E02">
        <w:t xml:space="preserve"> has some of the propertie</w:t>
      </w:r>
      <w:r w:rsidRPr="00094E02">
        <w:rPr>
          <w:u w:val="single"/>
        </w:rPr>
        <w:t>s</w:t>
      </w:r>
      <w:r w:rsidRPr="00094E02">
        <w:t xml:space="preserve"> of constitutionally protected public speech, which </w:t>
      </w:r>
      <w:r w:rsidRPr="00094E02">
        <w:rPr>
          <w:highlight w:val="cyan"/>
          <w:u w:val="single"/>
        </w:rPr>
        <w:t>makes</w:t>
      </w:r>
      <w:r w:rsidRPr="00094E02">
        <w:rPr>
          <w:highlight w:val="cyan"/>
        </w:rPr>
        <w:t xml:space="preserve"> </w:t>
      </w:r>
      <w:r w:rsidRPr="00094E02">
        <w:t xml:space="preserve">it </w:t>
      </w:r>
      <w:r w:rsidRPr="00094E02">
        <w:rPr>
          <w:highlight w:val="cyan"/>
          <w:u w:val="single"/>
        </w:rPr>
        <w:t xml:space="preserve">a </w:t>
      </w:r>
      <w:r w:rsidRPr="00094E02">
        <w:rPr>
          <w:u w:val="single"/>
        </w:rPr>
        <w:t xml:space="preserve">particularly </w:t>
      </w:r>
      <w:r w:rsidRPr="00094E02">
        <w:rPr>
          <w:highlight w:val="cyan"/>
          <w:u w:val="single"/>
        </w:rPr>
        <w:t>complex candidate for regulation</w:t>
      </w:r>
      <w:r w:rsidRPr="00094E02">
        <w:t>. The American legal tradition emphasizes the avoidance of prior restraint but focuses instead on resultant legal liabilities.</w:t>
      </w:r>
    </w:p>
    <w:p w14:paraId="4017229F" w14:textId="77777777" w:rsidR="00A64B29" w:rsidRPr="00772BCD" w:rsidRDefault="00A64B29" w:rsidP="00A64B29">
      <w:r w:rsidRPr="00772BCD">
        <w:rPr>
          <w:highlight w:val="cyan"/>
          <w:u w:val="single"/>
        </w:rPr>
        <w:t>AI is</w:t>
      </w:r>
      <w:r w:rsidRPr="00772BCD">
        <w:rPr>
          <w:highlight w:val="cyan"/>
        </w:rPr>
        <w:t xml:space="preserve"> </w:t>
      </w:r>
      <w:r w:rsidRPr="00772BCD">
        <w:t xml:space="preserve">an extremely fast-moving and increasingly diversified field, which makes it </w:t>
      </w:r>
      <w:r w:rsidRPr="00772BCD">
        <w:rPr>
          <w:highlight w:val="cyan"/>
          <w:u w:val="single"/>
        </w:rPr>
        <w:t xml:space="preserve">a poor match for </w:t>
      </w:r>
      <w:r w:rsidRPr="00772BCD">
        <w:rPr>
          <w:u w:val="single"/>
        </w:rPr>
        <w:t xml:space="preserve">slow-moving regulatory and </w:t>
      </w:r>
      <w:r w:rsidRPr="00772BCD">
        <w:rPr>
          <w:highlight w:val="cyan"/>
          <w:u w:val="single"/>
        </w:rPr>
        <w:t>judicial processes</w:t>
      </w:r>
      <w:r w:rsidRPr="00772BCD">
        <w:t xml:space="preserve">. </w:t>
      </w:r>
      <w:r w:rsidRPr="00772BCD">
        <w:rPr>
          <w:highlight w:val="cyan"/>
          <w:u w:val="single"/>
        </w:rPr>
        <w:t xml:space="preserve">Congress </w:t>
      </w:r>
      <w:r w:rsidRPr="00772BCD">
        <w:t xml:space="preserve">included Section 230 in the Communications Decency Act of 1996 to protect communication platforms like Facebook from liability when used by malevolent parties. The Supreme Court has, so far, sustained the constitutionality of this principle. The same principle </w:t>
      </w:r>
      <w:r w:rsidRPr="00772BCD">
        <w:rPr>
          <w:highlight w:val="cyan"/>
          <w:u w:val="single"/>
        </w:rPr>
        <w:t xml:space="preserve">should </w:t>
      </w:r>
      <w:r w:rsidRPr="00772BCD">
        <w:t xml:space="preserve">apply to AI-empowered communication platforms. </w:t>
      </w:r>
      <w:r w:rsidRPr="00772BCD">
        <w:rPr>
          <w:highlight w:val="cyan"/>
          <w:u w:val="single"/>
        </w:rPr>
        <w:t xml:space="preserve">Focus </w:t>
      </w:r>
      <w:r w:rsidRPr="00772BCD">
        <w:rPr>
          <w:u w:val="single"/>
        </w:rPr>
        <w:t xml:space="preserve">attention </w:t>
      </w:r>
      <w:r w:rsidRPr="00772BCD">
        <w:t xml:space="preserve">appropriately </w:t>
      </w:r>
      <w:r w:rsidRPr="00772BCD">
        <w:rPr>
          <w:highlight w:val="cyan"/>
          <w:u w:val="single"/>
        </w:rPr>
        <w:t>on harm</w:t>
      </w:r>
      <w:r w:rsidRPr="00772BCD">
        <w:rPr>
          <w:u w:val="single"/>
        </w:rPr>
        <w:t>ful result</w:t>
      </w:r>
      <w:r w:rsidRPr="00772BCD">
        <w:rPr>
          <w:highlight w:val="cyan"/>
          <w:u w:val="single"/>
        </w:rPr>
        <w:t>s</w:t>
      </w:r>
      <w:r w:rsidRPr="00772BCD">
        <w:rPr>
          <w:u w:val="single"/>
        </w:rPr>
        <w:t xml:space="preserve"> rather than </w:t>
      </w:r>
      <w:r w:rsidRPr="00772BCD">
        <w:t xml:space="preserve">on any of the </w:t>
      </w:r>
      <w:r w:rsidRPr="00772BCD">
        <w:rPr>
          <w:u w:val="single"/>
        </w:rPr>
        <w:t xml:space="preserve">potentially </w:t>
      </w:r>
      <w:r w:rsidRPr="00772BCD">
        <w:t xml:space="preserve">thousands of </w:t>
      </w:r>
      <w:r w:rsidRPr="00772BCD">
        <w:rPr>
          <w:u w:val="single"/>
        </w:rPr>
        <w:t>enabling tech</w:t>
      </w:r>
      <w:r w:rsidRPr="00772BCD">
        <w:t>nologies.</w:t>
      </w:r>
    </w:p>
    <w:p w14:paraId="5297FDA2" w14:textId="77777777" w:rsidR="00A64B29" w:rsidRPr="00772BCD" w:rsidRDefault="00A64B29" w:rsidP="00A64B29">
      <w:r w:rsidRPr="00772BCD">
        <w:t xml:space="preserve">Those </w:t>
      </w:r>
      <w:r w:rsidRPr="00772BCD">
        <w:rPr>
          <w:highlight w:val="cyan"/>
          <w:u w:val="single"/>
        </w:rPr>
        <w:t xml:space="preserve">proposing regulatory responses to </w:t>
      </w:r>
      <w:r w:rsidRPr="00772BCD">
        <w:rPr>
          <w:u w:val="single"/>
        </w:rPr>
        <w:t xml:space="preserve">the prospect of </w:t>
      </w:r>
      <w:r w:rsidRPr="00772BCD">
        <w:rPr>
          <w:highlight w:val="cyan"/>
          <w:u w:val="single"/>
        </w:rPr>
        <w:t>AI</w:t>
      </w:r>
      <w:r w:rsidRPr="00772BCD">
        <w:t xml:space="preserve"> use the metaphor of “guardrails” and “emergency brakes.” These catch phrases sound reasonable. But they are physical metaphors. It makes sense for vehicles and streets. It </w:t>
      </w:r>
      <w:r w:rsidRPr="00772BCD">
        <w:rPr>
          <w:highlight w:val="cyan"/>
          <w:u w:val="single"/>
        </w:rPr>
        <w:t>defies meaningful application</w:t>
      </w:r>
      <w:r w:rsidRPr="00772BCD">
        <w:rPr>
          <w:highlight w:val="cyan"/>
        </w:rPr>
        <w:t xml:space="preserve"> </w:t>
      </w:r>
      <w:r w:rsidRPr="00772BCD">
        <w:t>attempting to direct the use of mathematical algorithms. Would some propose a limitation on computer processing speeds or training database sizes?</w:t>
      </w:r>
    </w:p>
    <w:p w14:paraId="2BEA21D2" w14:textId="77777777" w:rsidR="00A64B29" w:rsidRPr="00C1254C" w:rsidRDefault="00A64B29" w:rsidP="00A64B29">
      <w:pPr>
        <w:rPr>
          <w:rStyle w:val="Style13ptBold"/>
          <w:b w:val="0"/>
          <w:bCs w:val="0"/>
        </w:rPr>
      </w:pPr>
      <w:r w:rsidRPr="00772BCD">
        <w:lastRenderedPageBreak/>
        <w:t xml:space="preserve">This sort of centralized command-and-control thinking is just what has plagued China’s lagging AI research and development. Such an enterprise has very little chance of </w:t>
      </w:r>
      <w:proofErr w:type="gramStart"/>
      <w:r w:rsidRPr="00772BCD">
        <w:t>actually reducing</w:t>
      </w:r>
      <w:proofErr w:type="gramEnd"/>
      <w:r w:rsidRPr="00772BCD">
        <w:t xml:space="preserve"> risk while inevitably hampering technical development.</w:t>
      </w:r>
    </w:p>
    <w:p w14:paraId="4672199A" w14:textId="4E852D6D" w:rsidR="007D75D7" w:rsidRDefault="007D75D7" w:rsidP="001C4FD4">
      <w:pPr>
        <w:pStyle w:val="Heading3"/>
      </w:pPr>
      <w:r>
        <w:lastRenderedPageBreak/>
        <w:t>Solvency – Military Application</w:t>
      </w:r>
    </w:p>
    <w:p w14:paraId="47A33098" w14:textId="77777777" w:rsidR="007D75D7" w:rsidRDefault="007D75D7" w:rsidP="007D75D7">
      <w:pPr>
        <w:pStyle w:val="Heading4"/>
        <w:rPr>
          <w:rFonts w:ascii="Arial" w:eastAsia="Arial" w:hAnsi="Arial" w:cs="Arial"/>
          <w:b w:val="0"/>
          <w:color w:val="000000"/>
        </w:rPr>
      </w:pPr>
      <w:r>
        <w:rPr>
          <w:rFonts w:ascii="Arial" w:eastAsia="Arial" w:hAnsi="Arial" w:cs="Arial"/>
          <w:color w:val="000000"/>
        </w:rPr>
        <w:t xml:space="preserve">Banning AI from nuclear weapons is key to survival, progress has been </w:t>
      </w:r>
      <w:proofErr w:type="gramStart"/>
      <w:r>
        <w:rPr>
          <w:rFonts w:ascii="Arial" w:eastAsia="Arial" w:hAnsi="Arial" w:cs="Arial"/>
          <w:color w:val="000000"/>
        </w:rPr>
        <w:t>shown</w:t>
      </w:r>
      <w:proofErr w:type="gramEnd"/>
      <w:r>
        <w:rPr>
          <w:rFonts w:ascii="Arial" w:eastAsia="Arial" w:hAnsi="Arial" w:cs="Arial"/>
          <w:color w:val="000000"/>
        </w:rPr>
        <w:t xml:space="preserve"> </w:t>
      </w:r>
    </w:p>
    <w:p w14:paraId="5A8C0631" w14:textId="77777777" w:rsidR="007D75D7" w:rsidRDefault="007D75D7" w:rsidP="007D75D7">
      <w:pPr>
        <w:rPr>
          <w:rFonts w:ascii="Arial" w:eastAsia="Arial" w:hAnsi="Arial" w:cs="Arial"/>
        </w:rPr>
      </w:pPr>
      <w:r>
        <w:rPr>
          <w:rFonts w:ascii="Arial" w:eastAsia="Arial" w:hAnsi="Arial" w:cs="Arial"/>
          <w:b/>
        </w:rPr>
        <w:t xml:space="preserve">Robertson’ 23 </w:t>
      </w:r>
      <w:r>
        <w:rPr>
          <w:rFonts w:ascii="Arial" w:eastAsia="Arial" w:hAnsi="Arial" w:cs="Arial"/>
        </w:rPr>
        <w:t xml:space="preserve">(Adi </w:t>
      </w:r>
      <w:proofErr w:type="spellStart"/>
      <w:r>
        <w:rPr>
          <w:rFonts w:ascii="Arial" w:eastAsia="Arial" w:hAnsi="Arial" w:cs="Arial"/>
        </w:rPr>
        <w:t>Roberston</w:t>
      </w:r>
      <w:proofErr w:type="spellEnd"/>
      <w:r>
        <w:rPr>
          <w:rFonts w:ascii="Arial" w:eastAsia="Arial" w:hAnsi="Arial" w:cs="Arial"/>
        </w:rPr>
        <w:t xml:space="preserve"> is a senior editor who focuses on online policies, </w:t>
      </w:r>
      <w:proofErr w:type="gramStart"/>
      <w:r>
        <w:rPr>
          <w:rFonts w:ascii="Arial" w:eastAsia="Arial" w:hAnsi="Arial" w:cs="Arial"/>
        </w:rPr>
        <w:t>technology</w:t>
      </w:r>
      <w:proofErr w:type="gramEnd"/>
      <w:r>
        <w:rPr>
          <w:rFonts w:ascii="Arial" w:eastAsia="Arial" w:hAnsi="Arial" w:cs="Arial"/>
        </w:rPr>
        <w:t xml:space="preserve"> and online cultures. She has been on the Verge as an editor since 2011”, 4-29-2023, The </w:t>
      </w:r>
      <w:proofErr w:type="gramStart"/>
      <w:r>
        <w:rPr>
          <w:rFonts w:ascii="Arial" w:eastAsia="Arial" w:hAnsi="Arial" w:cs="Arial"/>
        </w:rPr>
        <w:t>Verge,</w:t>
      </w:r>
      <w:r>
        <w:rPr>
          <w:rFonts w:ascii="Arial" w:eastAsia="Arial" w:hAnsi="Arial" w:cs="Arial"/>
          <w:u w:val="single"/>
        </w:rPr>
        <w:t>https://www.theverge.com/2023/4/28/23702992/ai-nuclear-weapon-launch-ban-bill-markey-lieu-beyer-buck</w:t>
      </w:r>
      <w:proofErr w:type="gramEnd"/>
      <w:r>
        <w:rPr>
          <w:rFonts w:ascii="Arial" w:eastAsia="Arial" w:hAnsi="Arial" w:cs="Arial"/>
        </w:rPr>
        <w:t xml:space="preserve">) </w:t>
      </w:r>
    </w:p>
    <w:p w14:paraId="48D670E0" w14:textId="77777777" w:rsidR="007D75D7" w:rsidRDefault="007D75D7" w:rsidP="007D75D7">
      <w:pPr>
        <w:rPr>
          <w:rFonts w:ascii="Arial" w:eastAsia="Arial" w:hAnsi="Arial" w:cs="Arial"/>
        </w:rPr>
      </w:pPr>
    </w:p>
    <w:p w14:paraId="65B50A81" w14:textId="77777777" w:rsidR="007D75D7" w:rsidRDefault="007D75D7" w:rsidP="007D75D7">
      <w:pPr>
        <w:rPr>
          <w:rFonts w:ascii="Arial" w:eastAsia="Arial" w:hAnsi="Arial" w:cs="Arial"/>
        </w:rPr>
      </w:pPr>
    </w:p>
    <w:p w14:paraId="6D60DB7D" w14:textId="77777777" w:rsidR="007D75D7" w:rsidRDefault="007D75D7" w:rsidP="007D75D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300" w:line="384" w:lineRule="auto"/>
        <w:rPr>
          <w:rFonts w:ascii="Arial" w:eastAsia="Arial" w:hAnsi="Arial" w:cs="Arial"/>
          <w:highlight w:val="yellow"/>
        </w:rPr>
      </w:pPr>
      <w:r>
        <w:rPr>
          <w:rFonts w:eastAsia="Calibri"/>
          <w:b/>
          <w:highlight w:val="yellow"/>
          <w:u w:val="single"/>
        </w:rPr>
        <w:t>A</w:t>
      </w:r>
      <w:r>
        <w:rPr>
          <w:rFonts w:eastAsia="Calibri"/>
          <w:b/>
          <w:highlight w:val="white"/>
          <w:u w:val="single"/>
        </w:rPr>
        <w:t xml:space="preserve">merican </w:t>
      </w:r>
      <w:r>
        <w:rPr>
          <w:rFonts w:eastAsia="Calibri"/>
          <w:b/>
          <w:highlight w:val="yellow"/>
          <w:u w:val="single"/>
        </w:rPr>
        <w:t>D</w:t>
      </w:r>
      <w:r>
        <w:rPr>
          <w:rFonts w:eastAsia="Calibri"/>
          <w:b/>
          <w:highlight w:val="white"/>
          <w:u w:val="single"/>
        </w:rPr>
        <w:t xml:space="preserve">epartment </w:t>
      </w:r>
      <w:r>
        <w:rPr>
          <w:rFonts w:eastAsia="Calibri"/>
          <w:b/>
          <w:highlight w:val="yellow"/>
          <w:u w:val="single"/>
        </w:rPr>
        <w:t>o</w:t>
      </w:r>
      <w:r>
        <w:rPr>
          <w:rFonts w:eastAsia="Calibri"/>
          <w:b/>
          <w:highlight w:val="white"/>
          <w:u w:val="single"/>
        </w:rPr>
        <w:t xml:space="preserve">f </w:t>
      </w:r>
      <w:r>
        <w:rPr>
          <w:rFonts w:eastAsia="Calibri"/>
          <w:b/>
          <w:highlight w:val="yellow"/>
          <w:u w:val="single"/>
        </w:rPr>
        <w:t>D</w:t>
      </w:r>
      <w:r>
        <w:rPr>
          <w:rFonts w:eastAsia="Calibri"/>
          <w:b/>
          <w:highlight w:val="white"/>
          <w:u w:val="single"/>
        </w:rPr>
        <w:t>efense</w:t>
      </w:r>
      <w:r>
        <w:rPr>
          <w:rFonts w:eastAsia="Calibri"/>
          <w:b/>
          <w:highlight w:val="yellow"/>
          <w:u w:val="single"/>
        </w:rPr>
        <w:t xml:space="preserve"> policy already bans a</w:t>
      </w:r>
      <w:r>
        <w:rPr>
          <w:rFonts w:eastAsia="Calibri"/>
          <w:b/>
          <w:highlight w:val="white"/>
          <w:u w:val="single"/>
        </w:rPr>
        <w:t xml:space="preserve">rtificial </w:t>
      </w:r>
      <w:r>
        <w:rPr>
          <w:rFonts w:eastAsia="Calibri"/>
          <w:b/>
          <w:highlight w:val="yellow"/>
          <w:u w:val="single"/>
        </w:rPr>
        <w:t>i</w:t>
      </w:r>
      <w:r>
        <w:rPr>
          <w:rFonts w:eastAsia="Calibri"/>
          <w:b/>
          <w:highlight w:val="white"/>
          <w:u w:val="single"/>
        </w:rPr>
        <w:t xml:space="preserve">ntelligence </w:t>
      </w:r>
      <w:r>
        <w:rPr>
          <w:rFonts w:eastAsia="Calibri"/>
          <w:b/>
          <w:highlight w:val="yellow"/>
          <w:u w:val="single"/>
        </w:rPr>
        <w:t>from autonomously launching nuclear weapons.</w:t>
      </w:r>
      <w:r>
        <w:rPr>
          <w:rFonts w:ascii="Arial" w:eastAsia="Arial" w:hAnsi="Arial" w:cs="Arial"/>
          <w:highlight w:val="yellow"/>
        </w:rPr>
        <w:t xml:space="preserve"> </w:t>
      </w:r>
      <w:r>
        <w:rPr>
          <w:rFonts w:ascii="Arial" w:eastAsia="Arial" w:hAnsi="Arial" w:cs="Arial"/>
          <w:highlight w:val="white"/>
        </w:rPr>
        <w:t xml:space="preserve">But amid rising fears of AI spurred by a plethora of potential threats, </w:t>
      </w:r>
      <w:r>
        <w:rPr>
          <w:rFonts w:ascii="Arial" w:eastAsia="Arial" w:hAnsi="Arial" w:cs="Arial"/>
          <w:highlight w:val="white"/>
          <w:u w:val="single"/>
        </w:rPr>
        <w:t>a bipartisan group of lawmakers has</w:t>
      </w:r>
      <w:r>
        <w:rPr>
          <w:rFonts w:ascii="Arial" w:eastAsia="Arial" w:hAnsi="Arial" w:cs="Arial"/>
          <w:highlight w:val="yellow"/>
          <w:u w:val="single"/>
        </w:rPr>
        <w:t xml:space="preserve"> decided to make extra-double-sure it can’t.</w:t>
      </w:r>
    </w:p>
    <w:p w14:paraId="37D14871" w14:textId="77777777" w:rsidR="007D75D7" w:rsidRDefault="007D75D7" w:rsidP="007D75D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300" w:line="384" w:lineRule="auto"/>
        <w:rPr>
          <w:rFonts w:ascii="Arial" w:eastAsia="Arial" w:hAnsi="Arial" w:cs="Arial"/>
          <w:highlight w:val="white"/>
        </w:rPr>
      </w:pPr>
      <w:r>
        <w:rPr>
          <w:rFonts w:ascii="Arial" w:eastAsia="Arial" w:hAnsi="Arial" w:cs="Arial"/>
          <w:highlight w:val="white"/>
        </w:rPr>
        <w:t>As announced earlier this week, Senator Edward Markey (D-MA) and Representatives Ted Lieu (D-CA), Don Beyer (D-VA), and Ken Buck (R-CO) have</w:t>
      </w:r>
      <w:r>
        <w:rPr>
          <w:rFonts w:ascii="Arial" w:eastAsia="Arial" w:hAnsi="Arial" w:cs="Arial"/>
          <w:highlight w:val="white"/>
          <w:u w:val="single"/>
        </w:rPr>
        <w:t xml:space="preserve"> </w:t>
      </w:r>
      <w:r>
        <w:rPr>
          <w:rFonts w:eastAsia="Calibri"/>
          <w:b/>
          <w:highlight w:val="white"/>
          <w:u w:val="single"/>
        </w:rPr>
        <w:t xml:space="preserve">introduced the Block Nuclear Launch by Autonomous AI Act, which would “prohibit the use of Federal funds to </w:t>
      </w:r>
      <w:r>
        <w:rPr>
          <w:rFonts w:eastAsia="Calibri"/>
          <w:b/>
          <w:highlight w:val="yellow"/>
          <w:u w:val="single"/>
        </w:rPr>
        <w:t>launch a nuclear weapon using an autonomous weapons system that is not subject to meaningful human control.</w:t>
      </w:r>
      <w:r>
        <w:rPr>
          <w:rFonts w:eastAsia="Calibri"/>
          <w:b/>
          <w:highlight w:val="white"/>
          <w:u w:val="single"/>
        </w:rPr>
        <w:t xml:space="preserve">” </w:t>
      </w:r>
      <w:r>
        <w:rPr>
          <w:rFonts w:ascii="Arial" w:eastAsia="Arial" w:hAnsi="Arial" w:cs="Arial"/>
          <w:highlight w:val="white"/>
          <w:u w:val="single"/>
        </w:rPr>
        <w:t>The act would codify existing Pentagon rules for nuclear weapons, which, as of 2022, read thusly:</w:t>
      </w:r>
    </w:p>
    <w:p w14:paraId="72D4DE74" w14:textId="77777777" w:rsidR="007D75D7" w:rsidRDefault="007D75D7" w:rsidP="007D75D7">
      <w:pPr>
        <w:pBdr>
          <w:top w:val="none" w:sz="0" w:space="0" w:color="5A5A5A"/>
          <w:left w:val="none" w:sz="0" w:space="0" w:color="5A5A5A"/>
          <w:bottom w:val="none" w:sz="0" w:space="0" w:color="5A5A5A"/>
          <w:right w:val="none" w:sz="0" w:space="0" w:color="5A5A5A"/>
          <w:between w:val="none" w:sz="0" w:space="0" w:color="5A5A5A"/>
        </w:pBdr>
        <w:shd w:val="clear" w:color="auto" w:fill="FFFFFF"/>
        <w:spacing w:before="300" w:after="300" w:line="324" w:lineRule="auto"/>
        <w:rPr>
          <w:rFonts w:ascii="Arial" w:eastAsia="Arial" w:hAnsi="Arial" w:cs="Arial"/>
          <w:highlight w:val="white"/>
        </w:rPr>
      </w:pPr>
      <w:r>
        <w:rPr>
          <w:rFonts w:ascii="Arial" w:eastAsia="Arial" w:hAnsi="Arial" w:cs="Arial"/>
          <w:highlight w:val="white"/>
        </w:rPr>
        <w:t>“In all cases,</w:t>
      </w:r>
      <w:r>
        <w:rPr>
          <w:rFonts w:ascii="Arial" w:eastAsia="Arial" w:hAnsi="Arial" w:cs="Arial"/>
          <w:highlight w:val="white"/>
          <w:u w:val="single"/>
        </w:rPr>
        <w:t xml:space="preserve"> the United States will maintain a human ‘in the loop’ for all actions critical to informing and executing decisions</w:t>
      </w:r>
      <w:r>
        <w:rPr>
          <w:rFonts w:ascii="Arial" w:eastAsia="Arial" w:hAnsi="Arial" w:cs="Arial"/>
          <w:highlight w:val="white"/>
        </w:rPr>
        <w:t xml:space="preserve"> by the President to initiate and terminate nuclear weapon employment.”</w:t>
      </w:r>
    </w:p>
    <w:p w14:paraId="6B670C50" w14:textId="77777777" w:rsidR="007D75D7" w:rsidRDefault="007D75D7" w:rsidP="007D75D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300" w:line="384" w:lineRule="auto"/>
        <w:rPr>
          <w:rFonts w:ascii="Arial" w:eastAsia="Arial" w:hAnsi="Arial" w:cs="Arial"/>
          <w:highlight w:val="white"/>
        </w:rPr>
      </w:pPr>
      <w:r>
        <w:rPr>
          <w:rFonts w:ascii="Arial" w:eastAsia="Arial" w:hAnsi="Arial" w:cs="Arial"/>
          <w:highlight w:val="white"/>
        </w:rPr>
        <w:t xml:space="preserve">The bill, by the same token, says that </w:t>
      </w:r>
      <w:r>
        <w:rPr>
          <w:rFonts w:eastAsia="Calibri"/>
          <w:b/>
          <w:highlight w:val="yellow"/>
          <w:u w:val="single"/>
        </w:rPr>
        <w:t xml:space="preserve">no autonomous system without meaningful human oversight can launch a nuclear weapon </w:t>
      </w:r>
      <w:r>
        <w:rPr>
          <w:rFonts w:eastAsia="Calibri"/>
          <w:b/>
          <w:highlight w:val="white"/>
          <w:u w:val="single"/>
        </w:rPr>
        <w:t>or “select or engage targets” with the intention of launching one. “</w:t>
      </w:r>
      <w:r>
        <w:rPr>
          <w:rFonts w:eastAsia="Calibri"/>
          <w:b/>
          <w:highlight w:val="yellow"/>
          <w:u w:val="single"/>
        </w:rPr>
        <w:t>Any decision to launch a nuclear weapon should not be made by a</w:t>
      </w:r>
      <w:r>
        <w:rPr>
          <w:rFonts w:eastAsia="Calibri"/>
          <w:b/>
          <w:u w:val="single"/>
        </w:rPr>
        <w:t xml:space="preserve">rtificial </w:t>
      </w:r>
      <w:r>
        <w:rPr>
          <w:rFonts w:eastAsia="Calibri"/>
          <w:b/>
          <w:highlight w:val="yellow"/>
          <w:u w:val="single"/>
        </w:rPr>
        <w:t>i</w:t>
      </w:r>
      <w:r>
        <w:rPr>
          <w:rFonts w:eastAsia="Calibri"/>
          <w:b/>
          <w:u w:val="single"/>
        </w:rPr>
        <w:t>ntelligence</w:t>
      </w:r>
      <w:r>
        <w:rPr>
          <w:rFonts w:ascii="Arial" w:eastAsia="Arial" w:hAnsi="Arial" w:cs="Arial"/>
        </w:rPr>
        <w:t>,”</w:t>
      </w:r>
      <w:r>
        <w:rPr>
          <w:rFonts w:ascii="Arial" w:eastAsia="Arial" w:hAnsi="Arial" w:cs="Arial"/>
          <w:highlight w:val="white"/>
        </w:rPr>
        <w:t xml:space="preserve"> the text reads.</w:t>
      </w:r>
    </w:p>
    <w:p w14:paraId="5580C21A" w14:textId="011EFE40" w:rsidR="007D75D7" w:rsidRDefault="007D75D7" w:rsidP="007D75D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300" w:line="384" w:lineRule="auto"/>
        <w:rPr>
          <w:rFonts w:ascii="Arial" w:eastAsia="Arial" w:hAnsi="Arial" w:cs="Arial"/>
          <w:highlight w:val="white"/>
        </w:rPr>
      </w:pPr>
      <w:r>
        <w:rPr>
          <w:rFonts w:ascii="Arial" w:eastAsia="Arial" w:hAnsi="Arial" w:cs="Arial"/>
          <w:highlight w:val="white"/>
        </w:rPr>
        <w:t xml:space="preserve">If this is already forbidden, why introduce the bill? </w:t>
      </w:r>
      <w:r>
        <w:rPr>
          <w:rFonts w:ascii="Arial" w:eastAsia="Arial" w:hAnsi="Arial" w:cs="Arial"/>
          <w:highlight w:val="white"/>
          <w:u w:val="single"/>
        </w:rPr>
        <w:t>Its sponsors note that a 2021 National Security Commission on Artificial Intelligence report recommended</w:t>
      </w:r>
      <w:r>
        <w:rPr>
          <w:rFonts w:ascii="Arial" w:eastAsia="Arial" w:hAnsi="Arial" w:cs="Arial"/>
          <w:highlight w:val="yellow"/>
          <w:u w:val="single"/>
        </w:rPr>
        <w:t xml:space="preserve"> affirming a ban on autonomous nuclear weapons launches</w:t>
      </w:r>
      <w:r>
        <w:rPr>
          <w:rFonts w:ascii="Arial" w:eastAsia="Arial" w:hAnsi="Arial" w:cs="Arial"/>
          <w:highlight w:val="yellow"/>
        </w:rPr>
        <w:t xml:space="preserve">, </w:t>
      </w:r>
      <w:r>
        <w:rPr>
          <w:rFonts w:ascii="Arial" w:eastAsia="Arial" w:hAnsi="Arial" w:cs="Arial"/>
          <w:highlight w:val="white"/>
          <w:u w:val="single"/>
        </w:rPr>
        <w:t>not only to prevent it from happening inside the US government but to spur similar commitments from China and Russia.</w:t>
      </w:r>
      <w:r>
        <w:rPr>
          <w:rFonts w:ascii="Arial" w:eastAsia="Arial" w:hAnsi="Arial" w:cs="Arial"/>
          <w:highlight w:val="white"/>
        </w:rPr>
        <w:t xml:space="preserve"> Publicizing the bill calls attention to the</w:t>
      </w:r>
      <w:r>
        <w:rPr>
          <w:rFonts w:ascii="Arial" w:eastAsia="Arial" w:hAnsi="Arial" w:cs="Arial"/>
          <w:highlight w:val="yellow"/>
        </w:rPr>
        <w:t xml:space="preserve"> potential dangers </w:t>
      </w:r>
      <w:r>
        <w:rPr>
          <w:rFonts w:ascii="Arial" w:eastAsia="Arial" w:hAnsi="Arial" w:cs="Arial"/>
          <w:highlight w:val="white"/>
        </w:rPr>
        <w:t>of current-generation</w:t>
      </w:r>
      <w:r>
        <w:rPr>
          <w:rFonts w:ascii="Arial" w:eastAsia="Arial" w:hAnsi="Arial" w:cs="Arial"/>
          <w:highlight w:val="yellow"/>
        </w:rPr>
        <w:t xml:space="preserve"> autonomous</w:t>
      </w:r>
      <w:r>
        <w:rPr>
          <w:rFonts w:ascii="Arial" w:eastAsia="Arial" w:hAnsi="Arial" w:cs="Arial"/>
          <w:highlight w:val="white"/>
        </w:rPr>
        <w:t xml:space="preserve"> </w:t>
      </w:r>
      <w:r>
        <w:rPr>
          <w:rFonts w:ascii="Arial" w:eastAsia="Arial" w:hAnsi="Arial" w:cs="Arial"/>
          <w:highlight w:val="yellow"/>
        </w:rPr>
        <w:t>a</w:t>
      </w:r>
      <w:r>
        <w:rPr>
          <w:rFonts w:ascii="Arial" w:eastAsia="Arial" w:hAnsi="Arial" w:cs="Arial"/>
          <w:highlight w:val="white"/>
        </w:rPr>
        <w:t xml:space="preserve">rtificial </w:t>
      </w:r>
      <w:r>
        <w:rPr>
          <w:rFonts w:ascii="Arial" w:eastAsia="Arial" w:hAnsi="Arial" w:cs="Arial"/>
          <w:highlight w:val="yellow"/>
        </w:rPr>
        <w:t>i</w:t>
      </w:r>
      <w:r>
        <w:rPr>
          <w:rFonts w:ascii="Arial" w:eastAsia="Arial" w:hAnsi="Arial" w:cs="Arial"/>
          <w:highlight w:val="white"/>
        </w:rPr>
        <w:t xml:space="preserve">ntelligence </w:t>
      </w:r>
      <w:r>
        <w:rPr>
          <w:rFonts w:ascii="Arial" w:eastAsia="Arial" w:hAnsi="Arial" w:cs="Arial"/>
          <w:highlight w:val="yellow"/>
        </w:rPr>
        <w:t>systems</w:t>
      </w:r>
      <w:r>
        <w:rPr>
          <w:rFonts w:ascii="Arial" w:eastAsia="Arial" w:hAnsi="Arial" w:cs="Arial"/>
          <w:highlight w:val="white"/>
        </w:rPr>
        <w:t>, a going concern in Congress and the tech world alike. And as indicated by the press release</w:t>
      </w:r>
      <w:r>
        <w:rPr>
          <w:rFonts w:eastAsia="Calibri"/>
          <w:b/>
          <w:highlight w:val="white"/>
          <w:u w:val="single"/>
        </w:rPr>
        <w:t xml:space="preserve">, it offers a chance to highlight the sponsors’ other nuclear non-proliferation efforts </w:t>
      </w:r>
      <w:r>
        <w:rPr>
          <w:rFonts w:ascii="Arial" w:eastAsia="Arial" w:hAnsi="Arial" w:cs="Arial"/>
          <w:highlight w:val="white"/>
        </w:rPr>
        <w:t>—</w:t>
      </w:r>
      <w:r>
        <w:rPr>
          <w:rFonts w:eastAsia="Calibri"/>
          <w:b/>
          <w:highlight w:val="white"/>
          <w:u w:val="single"/>
        </w:rPr>
        <w:t xml:space="preserve"> like a </w:t>
      </w:r>
      <w:r>
        <w:rPr>
          <w:rFonts w:eastAsia="Calibri"/>
          <w:b/>
          <w:highlight w:val="white"/>
          <w:u w:val="single"/>
        </w:rPr>
        <w:lastRenderedPageBreak/>
        <w:t xml:space="preserve">recent bill restricting the president’s </w:t>
      </w:r>
      <w:r>
        <w:rPr>
          <w:rFonts w:eastAsia="Calibri"/>
          <w:b/>
          <w:highlight w:val="yellow"/>
          <w:u w:val="single"/>
        </w:rPr>
        <w:t xml:space="preserve">power to </w:t>
      </w:r>
      <w:r>
        <w:rPr>
          <w:rFonts w:eastAsia="Calibri"/>
          <w:b/>
          <w:highlight w:val="white"/>
          <w:u w:val="single"/>
        </w:rPr>
        <w:t>unilaterally</w:t>
      </w:r>
      <w:r>
        <w:rPr>
          <w:rFonts w:eastAsia="Calibri"/>
          <w:b/>
          <w:highlight w:val="yellow"/>
          <w:u w:val="single"/>
        </w:rPr>
        <w:t xml:space="preserve"> declare nuclear war. </w:t>
      </w:r>
      <w:r>
        <w:rPr>
          <w:rFonts w:ascii="Arial" w:eastAsia="Arial" w:hAnsi="Arial" w:cs="Arial"/>
          <w:highlight w:val="white"/>
        </w:rPr>
        <w:t>I’ll let you make the obvious War Games joke yourself.</w:t>
      </w:r>
    </w:p>
    <w:p w14:paraId="4A7A273D" w14:textId="7E7BA0EA" w:rsidR="007D75D7" w:rsidRDefault="007D75D7" w:rsidP="007D75D7">
      <w:pPr>
        <w:pStyle w:val="Heading3"/>
        <w:rPr>
          <w:rFonts w:eastAsia="Arial"/>
          <w:highlight w:val="white"/>
        </w:rPr>
      </w:pPr>
      <w:r>
        <w:rPr>
          <w:rFonts w:eastAsia="Arial"/>
          <w:highlight w:val="white"/>
        </w:rPr>
        <w:lastRenderedPageBreak/>
        <w:t>Solvency – Democracy</w:t>
      </w:r>
    </w:p>
    <w:p w14:paraId="5EB30180" w14:textId="77777777" w:rsidR="007D75D7" w:rsidRDefault="007D75D7" w:rsidP="007D75D7">
      <w:pPr>
        <w:pStyle w:val="Heading4"/>
        <w:rPr>
          <w:rFonts w:ascii="Arial" w:eastAsia="Arial" w:hAnsi="Arial" w:cs="Arial"/>
          <w:b w:val="0"/>
          <w:color w:val="000000"/>
        </w:rPr>
      </w:pPr>
      <w:r>
        <w:rPr>
          <w:rFonts w:ascii="Arial" w:eastAsia="Arial" w:hAnsi="Arial" w:cs="Arial"/>
          <w:color w:val="000000"/>
        </w:rPr>
        <w:t>AI violates our privacy-banning it is the only solution-evidence shows (PW)</w:t>
      </w:r>
    </w:p>
    <w:p w14:paraId="144D7920" w14:textId="77777777" w:rsidR="007D75D7" w:rsidRDefault="007D75D7" w:rsidP="007D75D7">
      <w:pPr>
        <w:rPr>
          <w:rFonts w:ascii="Arial" w:eastAsia="Arial" w:hAnsi="Arial" w:cs="Arial"/>
        </w:rPr>
      </w:pPr>
      <w:r>
        <w:rPr>
          <w:rFonts w:ascii="Arial" w:eastAsia="Arial" w:hAnsi="Arial" w:cs="Arial"/>
          <w:b/>
        </w:rPr>
        <w:t xml:space="preserve">Coker’ 24 </w:t>
      </w:r>
      <w:r>
        <w:rPr>
          <w:rFonts w:ascii="Arial" w:eastAsia="Arial" w:hAnsi="Arial" w:cs="Arial"/>
        </w:rPr>
        <w:t xml:space="preserve">(James Coker is a reporter for </w:t>
      </w:r>
      <w:proofErr w:type="spellStart"/>
      <w:r>
        <w:rPr>
          <w:rFonts w:ascii="Arial" w:eastAsia="Arial" w:hAnsi="Arial" w:cs="Arial"/>
        </w:rPr>
        <w:t>Infosecurity</w:t>
      </w:r>
      <w:proofErr w:type="spellEnd"/>
      <w:r>
        <w:rPr>
          <w:rFonts w:ascii="Arial" w:eastAsia="Arial" w:hAnsi="Arial" w:cs="Arial"/>
        </w:rPr>
        <w:t xml:space="preserve"> Magazine, he has written about healthcare issues and the latest trends about information security.”, 1-26-</w:t>
      </w:r>
      <w:proofErr w:type="gramStart"/>
      <w:r>
        <w:rPr>
          <w:rFonts w:ascii="Arial" w:eastAsia="Arial" w:hAnsi="Arial" w:cs="Arial"/>
        </w:rPr>
        <w:t>2024,Info</w:t>
      </w:r>
      <w:proofErr w:type="gramEnd"/>
      <w:r>
        <w:rPr>
          <w:rFonts w:ascii="Arial" w:eastAsia="Arial" w:hAnsi="Arial" w:cs="Arial"/>
        </w:rPr>
        <w:t xml:space="preserve"> Security Magazine,https://www.infosecurity-magazine.com/news/banning-generative-ai-privacy-risks/) </w:t>
      </w:r>
    </w:p>
    <w:p w14:paraId="7B2C6A22" w14:textId="77777777" w:rsidR="007D75D7" w:rsidRDefault="007D75D7" w:rsidP="007D75D7">
      <w:pPr>
        <w:rPr>
          <w:rFonts w:ascii="Arial" w:eastAsia="Arial" w:hAnsi="Arial" w:cs="Arial"/>
        </w:rPr>
      </w:pPr>
    </w:p>
    <w:p w14:paraId="71F08C51" w14:textId="77777777" w:rsidR="007D75D7" w:rsidRDefault="007D75D7" w:rsidP="007D75D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rPr>
          <w:rFonts w:ascii="Arial" w:eastAsia="Arial" w:hAnsi="Arial" w:cs="Arial"/>
          <w:highlight w:val="white"/>
        </w:rPr>
      </w:pPr>
      <w:r>
        <w:rPr>
          <w:rFonts w:eastAsia="Calibri"/>
          <w:b/>
          <w:u w:val="single"/>
        </w:rPr>
        <w:t>More than a quarter</w:t>
      </w:r>
      <w:r>
        <w:rPr>
          <w:rFonts w:eastAsia="Calibri"/>
          <w:b/>
          <w:highlight w:val="yellow"/>
          <w:u w:val="single"/>
        </w:rPr>
        <w:t xml:space="preserve"> (27%) of org</w:t>
      </w:r>
      <w:r>
        <w:rPr>
          <w:rFonts w:eastAsia="Calibri"/>
          <w:b/>
          <w:highlight w:val="white"/>
          <w:u w:val="single"/>
        </w:rPr>
        <w:t xml:space="preserve">anizations </w:t>
      </w:r>
      <w:r>
        <w:rPr>
          <w:rFonts w:eastAsia="Calibri"/>
          <w:b/>
          <w:highlight w:val="yellow"/>
          <w:u w:val="single"/>
        </w:rPr>
        <w:t>have banned the use of gen</w:t>
      </w:r>
      <w:r>
        <w:rPr>
          <w:rFonts w:eastAsia="Calibri"/>
          <w:b/>
          <w:highlight w:val="white"/>
          <w:u w:val="single"/>
        </w:rPr>
        <w:t xml:space="preserve">erative </w:t>
      </w:r>
      <w:r>
        <w:rPr>
          <w:rFonts w:eastAsia="Calibri"/>
          <w:b/>
          <w:highlight w:val="yellow"/>
          <w:u w:val="single"/>
        </w:rPr>
        <w:t>AI</w:t>
      </w:r>
      <w:r>
        <w:rPr>
          <w:rFonts w:eastAsia="Calibri"/>
          <w:b/>
          <w:highlight w:val="white"/>
          <w:u w:val="single"/>
        </w:rPr>
        <w:t xml:space="preserve"> among their workforce</w:t>
      </w:r>
      <w:r>
        <w:rPr>
          <w:rFonts w:eastAsia="Calibri"/>
          <w:b/>
          <w:highlight w:val="yellow"/>
          <w:u w:val="single"/>
        </w:rPr>
        <w:t xml:space="preserve"> over privacy and data security risks,</w:t>
      </w:r>
      <w:r>
        <w:rPr>
          <w:rFonts w:eastAsia="Calibri"/>
          <w:b/>
          <w:highlight w:val="white"/>
          <w:u w:val="single"/>
        </w:rPr>
        <w:t xml:space="preserve"> </w:t>
      </w:r>
      <w:r>
        <w:rPr>
          <w:rFonts w:ascii="Arial" w:eastAsia="Arial" w:hAnsi="Arial" w:cs="Arial"/>
          <w:highlight w:val="white"/>
        </w:rPr>
        <w:t>at least temporarily, according to the Cisco 2024 Data Privacy Benchmark Study.</w:t>
      </w:r>
    </w:p>
    <w:p w14:paraId="3443E3E8" w14:textId="77777777" w:rsidR="007D75D7" w:rsidRDefault="007D75D7" w:rsidP="007D75D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rPr>
          <w:rFonts w:ascii="Arial" w:eastAsia="Arial" w:hAnsi="Arial" w:cs="Arial"/>
          <w:highlight w:val="white"/>
        </w:rPr>
      </w:pPr>
      <w:r>
        <w:rPr>
          <w:rFonts w:ascii="Arial" w:eastAsia="Arial" w:hAnsi="Arial" w:cs="Arial"/>
          <w:highlight w:val="yellow"/>
          <w:u w:val="single"/>
        </w:rPr>
        <w:t>Most org</w:t>
      </w:r>
      <w:r>
        <w:rPr>
          <w:rFonts w:ascii="Arial" w:eastAsia="Arial" w:hAnsi="Arial" w:cs="Arial"/>
          <w:highlight w:val="white"/>
          <w:u w:val="single"/>
        </w:rPr>
        <w:t xml:space="preserve">anizations have also instituted controls on these tools. </w:t>
      </w:r>
      <w:r>
        <w:rPr>
          <w:rFonts w:eastAsia="Calibri"/>
          <w:b/>
          <w:highlight w:val="white"/>
          <w:u w:val="single"/>
        </w:rPr>
        <w:t>Nearly two-thirds</w:t>
      </w:r>
      <w:r>
        <w:rPr>
          <w:rFonts w:ascii="Arial" w:eastAsia="Arial" w:hAnsi="Arial" w:cs="Arial"/>
          <w:highlight w:val="white"/>
        </w:rPr>
        <w:t xml:space="preserve"> </w:t>
      </w:r>
      <w:r>
        <w:rPr>
          <w:rFonts w:ascii="Arial" w:eastAsia="Arial" w:hAnsi="Arial" w:cs="Arial"/>
          <w:highlight w:val="yellow"/>
        </w:rPr>
        <w:t>(63%</w:t>
      </w:r>
      <w:r>
        <w:rPr>
          <w:rFonts w:ascii="Arial" w:eastAsia="Arial" w:hAnsi="Arial" w:cs="Arial"/>
          <w:highlight w:val="white"/>
        </w:rPr>
        <w:t>)</w:t>
      </w:r>
      <w:r>
        <w:rPr>
          <w:rFonts w:eastAsia="Calibri"/>
          <w:b/>
          <w:highlight w:val="white"/>
          <w:u w:val="single"/>
        </w:rPr>
        <w:t xml:space="preserve"> </w:t>
      </w:r>
      <w:r>
        <w:rPr>
          <w:rFonts w:eastAsia="Calibri"/>
          <w:b/>
          <w:highlight w:val="yellow"/>
          <w:u w:val="single"/>
        </w:rPr>
        <w:t xml:space="preserve">have established limitations </w:t>
      </w:r>
      <w:r>
        <w:rPr>
          <w:rFonts w:eastAsia="Calibri"/>
          <w:b/>
          <w:highlight w:val="white"/>
          <w:u w:val="single"/>
        </w:rPr>
        <w:t xml:space="preserve">on what data can be entered </w:t>
      </w:r>
      <w:r>
        <w:rPr>
          <w:rFonts w:ascii="Arial" w:eastAsia="Arial" w:hAnsi="Arial" w:cs="Arial"/>
          <w:highlight w:val="white"/>
        </w:rPr>
        <w:t>and</w:t>
      </w:r>
      <w:r>
        <w:rPr>
          <w:rFonts w:ascii="Arial" w:eastAsia="Arial" w:hAnsi="Arial" w:cs="Arial"/>
          <w:highlight w:val="yellow"/>
        </w:rPr>
        <w:t xml:space="preserve"> </w:t>
      </w:r>
      <w:r>
        <w:rPr>
          <w:rFonts w:eastAsia="Calibri"/>
          <w:b/>
          <w:highlight w:val="yellow"/>
          <w:u w:val="single"/>
        </w:rPr>
        <w:t>61% have limits on which Gen AI tools</w:t>
      </w:r>
      <w:r>
        <w:rPr>
          <w:rFonts w:eastAsia="Calibri"/>
          <w:b/>
          <w:highlight w:val="white"/>
          <w:u w:val="single"/>
        </w:rPr>
        <w:t xml:space="preserve"> can be used by employees.</w:t>
      </w:r>
    </w:p>
    <w:p w14:paraId="2B8B0516" w14:textId="77777777" w:rsidR="007D75D7" w:rsidRDefault="007D75D7" w:rsidP="007D75D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rPr>
          <w:rFonts w:ascii="Arial" w:eastAsia="Arial" w:hAnsi="Arial" w:cs="Arial"/>
          <w:highlight w:val="white"/>
        </w:rPr>
      </w:pPr>
      <w:r>
        <w:rPr>
          <w:rFonts w:ascii="Arial" w:eastAsia="Arial" w:hAnsi="Arial" w:cs="Arial"/>
          <w:highlight w:val="white"/>
        </w:rPr>
        <w:t xml:space="preserve">Despite these restrictions, many organizations admitted inputting sensitive data into generative AI applications. </w:t>
      </w:r>
      <w:r>
        <w:rPr>
          <w:rFonts w:ascii="Arial" w:eastAsia="Arial" w:hAnsi="Arial" w:cs="Arial"/>
          <w:highlight w:val="white"/>
          <w:u w:val="single"/>
        </w:rPr>
        <w:t>This included information about internal processes (62%), employee names or information (45%), non-public information about the company (42%) and customer names or information (38%).</w:t>
      </w:r>
    </w:p>
    <w:p w14:paraId="0F4EF39D" w14:textId="77777777" w:rsidR="007D75D7" w:rsidRDefault="007D75D7" w:rsidP="007D75D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rPr>
          <w:rFonts w:ascii="Arial" w:eastAsia="Arial" w:hAnsi="Arial" w:cs="Arial"/>
          <w:highlight w:val="yellow"/>
        </w:rPr>
      </w:pPr>
      <w:r>
        <w:rPr>
          <w:rFonts w:ascii="Arial" w:eastAsia="Arial" w:hAnsi="Arial" w:cs="Arial"/>
          <w:highlight w:val="white"/>
          <w:u w:val="single"/>
        </w:rPr>
        <w:t xml:space="preserve">Most respondents (92%) viewed generative AI as a fundamentally different technology </w:t>
      </w:r>
      <w:r>
        <w:rPr>
          <w:rFonts w:ascii="Arial" w:eastAsia="Arial" w:hAnsi="Arial" w:cs="Arial"/>
          <w:highlight w:val="white"/>
        </w:rPr>
        <w:t xml:space="preserve">with novel challenges and </w:t>
      </w:r>
      <w:r>
        <w:rPr>
          <w:rFonts w:ascii="Arial" w:eastAsia="Arial" w:hAnsi="Arial" w:cs="Arial"/>
          <w:highlight w:val="yellow"/>
        </w:rPr>
        <w:t>concerns requiring new tech</w:t>
      </w:r>
      <w:r>
        <w:rPr>
          <w:rFonts w:ascii="Arial" w:eastAsia="Arial" w:hAnsi="Arial" w:cs="Arial"/>
        </w:rPr>
        <w:t>niques</w:t>
      </w:r>
      <w:r>
        <w:rPr>
          <w:rFonts w:ascii="Arial" w:eastAsia="Arial" w:hAnsi="Arial" w:cs="Arial"/>
          <w:highlight w:val="yellow"/>
        </w:rPr>
        <w:t xml:space="preserve"> to manage </w:t>
      </w:r>
      <w:r>
        <w:rPr>
          <w:rFonts w:ascii="Arial" w:eastAsia="Arial" w:hAnsi="Arial" w:cs="Arial"/>
        </w:rPr>
        <w:t>data and</w:t>
      </w:r>
      <w:r>
        <w:rPr>
          <w:rFonts w:ascii="Arial" w:eastAsia="Arial" w:hAnsi="Arial" w:cs="Arial"/>
          <w:highlight w:val="yellow"/>
        </w:rPr>
        <w:t xml:space="preserve"> risk.</w:t>
      </w:r>
    </w:p>
    <w:p w14:paraId="62E4809C" w14:textId="77777777" w:rsidR="007D75D7" w:rsidRDefault="007D75D7" w:rsidP="007D75D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rPr>
          <w:rFonts w:ascii="Arial" w:eastAsia="Arial" w:hAnsi="Arial" w:cs="Arial"/>
          <w:highlight w:val="white"/>
        </w:rPr>
      </w:pPr>
      <w:r>
        <w:rPr>
          <w:rFonts w:ascii="Arial" w:eastAsia="Arial" w:hAnsi="Arial" w:cs="Arial"/>
          <w:highlight w:val="white"/>
        </w:rPr>
        <w:t xml:space="preserve">The biggest concerns cited were that these tools could </w:t>
      </w:r>
      <w:r>
        <w:rPr>
          <w:rFonts w:ascii="Arial" w:eastAsia="Arial" w:hAnsi="Arial" w:cs="Arial"/>
          <w:highlight w:val="yellow"/>
        </w:rPr>
        <w:t>hurt the organization’s legal and i</w:t>
      </w:r>
      <w:r>
        <w:rPr>
          <w:rFonts w:ascii="Arial" w:eastAsia="Arial" w:hAnsi="Arial" w:cs="Arial"/>
        </w:rPr>
        <w:t>ntellectual</w:t>
      </w:r>
      <w:r>
        <w:rPr>
          <w:rFonts w:ascii="Arial" w:eastAsia="Arial" w:hAnsi="Arial" w:cs="Arial"/>
          <w:highlight w:val="yellow"/>
        </w:rPr>
        <w:t xml:space="preserve"> p</w:t>
      </w:r>
      <w:r>
        <w:rPr>
          <w:rFonts w:ascii="Arial" w:eastAsia="Arial" w:hAnsi="Arial" w:cs="Arial"/>
        </w:rPr>
        <w:t>roperty</w:t>
      </w:r>
      <w:r>
        <w:rPr>
          <w:rFonts w:ascii="Arial" w:eastAsia="Arial" w:hAnsi="Arial" w:cs="Arial"/>
          <w:highlight w:val="yellow"/>
        </w:rPr>
        <w:t xml:space="preserve"> r</w:t>
      </w:r>
      <w:r>
        <w:rPr>
          <w:rFonts w:ascii="Arial" w:eastAsia="Arial" w:hAnsi="Arial" w:cs="Arial"/>
        </w:rPr>
        <w:t>ights</w:t>
      </w:r>
      <w:r>
        <w:rPr>
          <w:rFonts w:ascii="Arial" w:eastAsia="Arial" w:hAnsi="Arial" w:cs="Arial"/>
          <w:highlight w:val="yellow"/>
        </w:rPr>
        <w:t xml:space="preserve"> </w:t>
      </w:r>
      <w:r>
        <w:rPr>
          <w:rFonts w:ascii="Arial" w:eastAsia="Arial" w:hAnsi="Arial" w:cs="Arial"/>
          <w:highlight w:val="white"/>
        </w:rPr>
        <w:t xml:space="preserve">(69%), </w:t>
      </w:r>
      <w:r>
        <w:rPr>
          <w:rFonts w:ascii="Arial" w:eastAsia="Arial" w:hAnsi="Arial" w:cs="Arial"/>
          <w:highlight w:val="white"/>
          <w:u w:val="single"/>
        </w:rPr>
        <w:t>the information entered could be shared publicly or with competitors (68%), and that the information it returns to the user could be wrong (68%).</w:t>
      </w:r>
    </w:p>
    <w:p w14:paraId="7326D1D0" w14:textId="77777777" w:rsidR="007D75D7" w:rsidRDefault="007D75D7" w:rsidP="007D75D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300" w:line="384" w:lineRule="auto"/>
        <w:rPr>
          <w:rFonts w:ascii="Arial" w:eastAsia="Arial" w:hAnsi="Arial" w:cs="Arial"/>
          <w:highlight w:val="white"/>
        </w:rPr>
      </w:pPr>
      <w:r>
        <w:rPr>
          <w:rFonts w:ascii="Arial" w:eastAsia="Arial" w:hAnsi="Arial" w:cs="Arial"/>
          <w:noProof/>
          <w:highlight w:val="white"/>
        </w:rPr>
        <w:lastRenderedPageBreak/>
        <w:drawing>
          <wp:inline distT="114300" distB="114300" distL="114300" distR="114300" wp14:anchorId="74EFB99F" wp14:editId="2BB10512">
            <wp:extent cx="4252913" cy="2605315"/>
            <wp:effectExtent l="0" t="0" r="0" b="0"/>
            <wp:docPr id="2" name="image2.png" descr="User concerns with generative AI. Source: Cisco 2024 Data Privacy Benchmark Study"/>
            <wp:cNvGraphicFramePr/>
            <a:graphic xmlns:a="http://schemas.openxmlformats.org/drawingml/2006/main">
              <a:graphicData uri="http://schemas.openxmlformats.org/drawingml/2006/picture">
                <pic:pic xmlns:pic="http://schemas.openxmlformats.org/drawingml/2006/picture">
                  <pic:nvPicPr>
                    <pic:cNvPr id="0" name="image2.png" descr="User concerns with generative AI. Source: Cisco 2024 Data Privacy Benchmark Study"/>
                    <pic:cNvPicPr preferRelativeResize="0"/>
                  </pic:nvPicPr>
                  <pic:blipFill>
                    <a:blip r:embed="rId5"/>
                    <a:srcRect/>
                    <a:stretch>
                      <a:fillRect/>
                    </a:stretch>
                  </pic:blipFill>
                  <pic:spPr>
                    <a:xfrm>
                      <a:off x="0" y="0"/>
                      <a:ext cx="4252913" cy="2605315"/>
                    </a:xfrm>
                    <a:prstGeom prst="rect">
                      <a:avLst/>
                    </a:prstGeom>
                    <a:ln/>
                  </pic:spPr>
                </pic:pic>
              </a:graphicData>
            </a:graphic>
          </wp:inline>
        </w:drawing>
      </w:r>
      <w:r>
        <w:rPr>
          <w:rFonts w:ascii="Arial" w:eastAsia="Arial" w:hAnsi="Arial" w:cs="Arial"/>
          <w:highlight w:val="white"/>
        </w:rPr>
        <w:t>User concerns with generative AI. Source: Cisco 2024 Data Privacy Benchmark Study</w:t>
      </w:r>
    </w:p>
    <w:p w14:paraId="334BFD0B" w14:textId="77777777" w:rsidR="007D75D7" w:rsidRDefault="007D75D7" w:rsidP="007D75D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rPr>
          <w:rFonts w:ascii="Arial" w:eastAsia="Arial" w:hAnsi="Arial" w:cs="Arial"/>
          <w:highlight w:val="white"/>
        </w:rPr>
      </w:pPr>
      <w:r>
        <w:rPr>
          <w:rFonts w:ascii="Arial" w:eastAsia="Arial" w:hAnsi="Arial" w:cs="Arial"/>
          <w:highlight w:val="white"/>
        </w:rPr>
        <w:t xml:space="preserve">Amid these issues, </w:t>
      </w:r>
      <w:r>
        <w:rPr>
          <w:rFonts w:ascii="Arial" w:eastAsia="Arial" w:hAnsi="Arial" w:cs="Arial"/>
          <w:highlight w:val="white"/>
          <w:u w:val="single"/>
        </w:rPr>
        <w:t>91% of security and privacy professionals acknowledged that they need to do more to reassure customers about their data use with AI.</w:t>
      </w:r>
    </w:p>
    <w:p w14:paraId="053758CE" w14:textId="77777777" w:rsidR="007D75D7" w:rsidRDefault="007D75D7" w:rsidP="007D75D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rPr>
          <w:rFonts w:ascii="Arial" w:eastAsia="Arial" w:hAnsi="Arial" w:cs="Arial"/>
          <w:highlight w:val="white"/>
        </w:rPr>
      </w:pPr>
      <w:r>
        <w:rPr>
          <w:rFonts w:ascii="Arial" w:eastAsia="Arial" w:hAnsi="Arial" w:cs="Arial"/>
          <w:highlight w:val="white"/>
        </w:rPr>
        <w:t xml:space="preserve">However, </w:t>
      </w:r>
      <w:r>
        <w:rPr>
          <w:rFonts w:ascii="Arial" w:eastAsia="Arial" w:hAnsi="Arial" w:cs="Arial"/>
          <w:highlight w:val="yellow"/>
        </w:rPr>
        <w:t>none</w:t>
      </w:r>
      <w:r>
        <w:rPr>
          <w:rFonts w:ascii="Arial" w:eastAsia="Arial" w:hAnsi="Arial" w:cs="Arial"/>
          <w:highlight w:val="white"/>
        </w:rPr>
        <w:t xml:space="preserve"> of the actions listed in the study to </w:t>
      </w:r>
      <w:r>
        <w:rPr>
          <w:rFonts w:ascii="Arial" w:eastAsia="Arial" w:hAnsi="Arial" w:cs="Arial"/>
          <w:highlight w:val="yellow"/>
        </w:rPr>
        <w:t>build trust with consumers</w:t>
      </w:r>
      <w:r>
        <w:rPr>
          <w:rFonts w:ascii="Arial" w:eastAsia="Arial" w:hAnsi="Arial" w:cs="Arial"/>
          <w:highlight w:val="white"/>
        </w:rPr>
        <w:t xml:space="preserve"> in this area exceeded 50% of respondents.</w:t>
      </w:r>
    </w:p>
    <w:p w14:paraId="37568717" w14:textId="77777777" w:rsidR="007D75D7" w:rsidRDefault="007D75D7" w:rsidP="007D75D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300" w:line="384" w:lineRule="auto"/>
        <w:rPr>
          <w:rFonts w:ascii="Arial" w:eastAsia="Arial" w:hAnsi="Arial" w:cs="Arial"/>
          <w:highlight w:val="white"/>
        </w:rPr>
      </w:pPr>
      <w:r>
        <w:rPr>
          <w:rFonts w:ascii="Arial" w:eastAsia="Arial" w:hAnsi="Arial" w:cs="Arial"/>
          <w:noProof/>
          <w:highlight w:val="white"/>
        </w:rPr>
        <w:drawing>
          <wp:inline distT="114300" distB="114300" distL="114300" distR="114300" wp14:anchorId="411C4434" wp14:editId="74714F5C">
            <wp:extent cx="4991100" cy="2057400"/>
            <wp:effectExtent l="0" t="0" r="0" b="0"/>
            <wp:docPr id="1" name="image1.png" descr="Steps taken by organizations regarding their use of AI. Source: Cisco 2024 Data Privacy Benchmark Study"/>
            <wp:cNvGraphicFramePr/>
            <a:graphic xmlns:a="http://schemas.openxmlformats.org/drawingml/2006/main">
              <a:graphicData uri="http://schemas.openxmlformats.org/drawingml/2006/picture">
                <pic:pic xmlns:pic="http://schemas.openxmlformats.org/drawingml/2006/picture">
                  <pic:nvPicPr>
                    <pic:cNvPr id="0" name="image1.png" descr="Steps taken by organizations regarding their use of AI. Source: Cisco 2024 Data Privacy Benchmark Study"/>
                    <pic:cNvPicPr preferRelativeResize="0"/>
                  </pic:nvPicPr>
                  <pic:blipFill>
                    <a:blip r:embed="rId6"/>
                    <a:srcRect/>
                    <a:stretch>
                      <a:fillRect/>
                    </a:stretch>
                  </pic:blipFill>
                  <pic:spPr>
                    <a:xfrm>
                      <a:off x="0" y="0"/>
                      <a:ext cx="4991100" cy="2057400"/>
                    </a:xfrm>
                    <a:prstGeom prst="rect">
                      <a:avLst/>
                    </a:prstGeom>
                    <a:ln/>
                  </pic:spPr>
                </pic:pic>
              </a:graphicData>
            </a:graphic>
          </wp:inline>
        </w:drawing>
      </w:r>
      <w:r>
        <w:rPr>
          <w:rFonts w:ascii="Arial" w:eastAsia="Arial" w:hAnsi="Arial" w:cs="Arial"/>
          <w:highlight w:val="white"/>
        </w:rPr>
        <w:t>Steps taken by organizations regarding their use of AI. Source: Cisco 2024 Data Privacy Benchmark Study</w:t>
      </w:r>
    </w:p>
    <w:p w14:paraId="0D89564C" w14:textId="77777777" w:rsidR="007D75D7" w:rsidRDefault="007D75D7" w:rsidP="007D75D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rPr>
          <w:rFonts w:ascii="Arial" w:eastAsia="Arial" w:hAnsi="Arial" w:cs="Arial"/>
          <w:highlight w:val="white"/>
        </w:rPr>
      </w:pPr>
      <w:r>
        <w:rPr>
          <w:rFonts w:ascii="Arial" w:eastAsia="Arial" w:hAnsi="Arial" w:cs="Arial"/>
          <w:highlight w:val="white"/>
        </w:rPr>
        <w:t>Dev Stahlkopf, Cisco Chief Legal Officer, commented: “Organizations see generative AI as a fundamentally different technology with novel challenges to consider.</w:t>
      </w:r>
    </w:p>
    <w:p w14:paraId="68C06C63" w14:textId="77777777" w:rsidR="007D75D7" w:rsidRDefault="007D75D7" w:rsidP="007D75D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rPr>
          <w:b/>
          <w:highlight w:val="white"/>
          <w:u w:val="single"/>
        </w:rPr>
      </w:pPr>
      <w:r>
        <w:rPr>
          <w:rFonts w:eastAsia="Calibri"/>
          <w:b/>
          <w:highlight w:val="white"/>
          <w:u w:val="single"/>
        </w:rPr>
        <w:t>“More than 90% of respondents believe AI requires new techniques to manage data and risk. This is where thoughtful governance comes into play. Preserving customer trust depends on it.”</w:t>
      </w:r>
    </w:p>
    <w:p w14:paraId="390AF672" w14:textId="77777777" w:rsidR="007D75D7" w:rsidRDefault="007D75D7" w:rsidP="007D75D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rPr>
          <w:b/>
          <w:highlight w:val="yellow"/>
          <w:u w:val="single"/>
        </w:rPr>
      </w:pPr>
      <w:r>
        <w:rPr>
          <w:rFonts w:eastAsia="Calibri"/>
          <w:b/>
          <w:highlight w:val="white"/>
          <w:u w:val="single"/>
        </w:rPr>
        <w:lastRenderedPageBreak/>
        <w:t>Nearly all</w:t>
      </w:r>
      <w:r>
        <w:rPr>
          <w:rFonts w:eastAsia="Calibri"/>
          <w:b/>
          <w:highlight w:val="yellow"/>
          <w:u w:val="single"/>
        </w:rPr>
        <w:t xml:space="preserve"> (94%) security and privacy professionals</w:t>
      </w:r>
      <w:r>
        <w:rPr>
          <w:rFonts w:eastAsia="Calibri"/>
          <w:b/>
          <w:highlight w:val="white"/>
          <w:u w:val="single"/>
        </w:rPr>
        <w:t xml:space="preserve"> said their customers </w:t>
      </w:r>
      <w:r>
        <w:rPr>
          <w:rFonts w:eastAsia="Calibri"/>
          <w:b/>
          <w:highlight w:val="yellow"/>
          <w:u w:val="single"/>
        </w:rPr>
        <w:t>would not buy</w:t>
      </w:r>
      <w:r>
        <w:rPr>
          <w:rFonts w:eastAsia="Calibri"/>
          <w:b/>
          <w:highlight w:val="white"/>
          <w:u w:val="single"/>
        </w:rPr>
        <w:t xml:space="preserve"> from their organization</w:t>
      </w:r>
      <w:r>
        <w:rPr>
          <w:rFonts w:eastAsia="Calibri"/>
          <w:b/>
          <w:highlight w:val="yellow"/>
          <w:u w:val="single"/>
        </w:rPr>
        <w:t xml:space="preserve"> if they did not protect data properly.</w:t>
      </w:r>
    </w:p>
    <w:p w14:paraId="749D3D24" w14:textId="77777777" w:rsidR="007D75D7" w:rsidRDefault="007D75D7" w:rsidP="007D75D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rPr>
          <w:rFonts w:ascii="Arial" w:eastAsia="Arial" w:hAnsi="Arial" w:cs="Arial"/>
          <w:highlight w:val="white"/>
        </w:rPr>
      </w:pPr>
      <w:r>
        <w:rPr>
          <w:rFonts w:ascii="Arial" w:eastAsia="Arial" w:hAnsi="Arial" w:cs="Arial"/>
          <w:highlight w:val="white"/>
        </w:rPr>
        <w:t>Encouragingly,</w:t>
      </w:r>
      <w:r>
        <w:rPr>
          <w:rFonts w:eastAsia="Calibri"/>
          <w:b/>
          <w:highlight w:val="white"/>
          <w:u w:val="single"/>
        </w:rPr>
        <w:t xml:space="preserve"> 97% feel they have a responsibility to</w:t>
      </w:r>
      <w:r>
        <w:rPr>
          <w:rFonts w:eastAsia="Calibri"/>
          <w:b/>
          <w:highlight w:val="yellow"/>
          <w:u w:val="single"/>
        </w:rPr>
        <w:t xml:space="preserve"> use data ethically,</w:t>
      </w:r>
      <w:r>
        <w:rPr>
          <w:rFonts w:eastAsia="Calibri"/>
          <w:b/>
          <w:highlight w:val="white"/>
          <w:u w:val="single"/>
        </w:rPr>
        <w:t xml:space="preserve"> and 95% argue the business benefits of privacy investment are greater than the costs.</w:t>
      </w:r>
    </w:p>
    <w:p w14:paraId="4F3F8417" w14:textId="77777777" w:rsidR="007D75D7" w:rsidRDefault="007D75D7" w:rsidP="007D75D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rPr>
          <w:rFonts w:ascii="Arial" w:eastAsia="Arial" w:hAnsi="Arial" w:cs="Arial"/>
          <w:highlight w:val="white"/>
        </w:rPr>
      </w:pPr>
      <w:r>
        <w:rPr>
          <w:rFonts w:ascii="Arial" w:eastAsia="Arial" w:hAnsi="Arial" w:cs="Arial"/>
          <w:highlight w:val="white"/>
        </w:rPr>
        <w:t>The</w:t>
      </w:r>
      <w:r>
        <w:rPr>
          <w:rFonts w:ascii="Arial" w:eastAsia="Arial" w:hAnsi="Arial" w:cs="Arial"/>
          <w:highlight w:val="white"/>
          <w:u w:val="single"/>
        </w:rPr>
        <w:t xml:space="preserve"> growing connection between data privacy and business benefits has made this area a key boardroom issue. </w:t>
      </w:r>
      <w:r>
        <w:rPr>
          <w:rFonts w:ascii="Arial" w:eastAsia="Arial" w:hAnsi="Arial" w:cs="Arial"/>
          <w:highlight w:val="white"/>
        </w:rPr>
        <w:t xml:space="preserve">Nearly </w:t>
      </w:r>
      <w:r>
        <w:rPr>
          <w:rFonts w:ascii="Arial" w:eastAsia="Arial" w:hAnsi="Arial" w:cs="Arial"/>
          <w:highlight w:val="white"/>
          <w:u w:val="single"/>
        </w:rPr>
        <w:t>all (98%) respondents reported one or more privacy metrics to the board, and over half reported three or more.</w:t>
      </w:r>
    </w:p>
    <w:p w14:paraId="52BB437E" w14:textId="77777777" w:rsidR="007D75D7" w:rsidRDefault="007D75D7" w:rsidP="007D75D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rPr>
          <w:rFonts w:ascii="Arial" w:eastAsia="Arial" w:hAnsi="Arial" w:cs="Arial"/>
          <w:highlight w:val="white"/>
        </w:rPr>
      </w:pPr>
      <w:r>
        <w:rPr>
          <w:rFonts w:ascii="Arial" w:eastAsia="Arial" w:hAnsi="Arial" w:cs="Arial"/>
          <w:highlight w:val="white"/>
        </w:rPr>
        <w:t xml:space="preserve">The </w:t>
      </w:r>
      <w:r>
        <w:rPr>
          <w:rFonts w:eastAsia="Calibri"/>
          <w:b/>
          <w:highlight w:val="white"/>
          <w:u w:val="single"/>
        </w:rPr>
        <w:t>top privacy metrics used were audit results (44%), data breaches (43%), data subject requests (31%) and incident response (29%).</w:t>
      </w:r>
    </w:p>
    <w:p w14:paraId="75190A25" w14:textId="77777777" w:rsidR="007D75D7" w:rsidRDefault="007D75D7" w:rsidP="007D75D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rPr>
          <w:rFonts w:ascii="Arial" w:eastAsia="Arial" w:hAnsi="Arial" w:cs="Arial"/>
          <w:highlight w:val="white"/>
        </w:rPr>
      </w:pPr>
      <w:r>
        <w:rPr>
          <w:rFonts w:ascii="Arial" w:eastAsia="Arial" w:hAnsi="Arial" w:cs="Arial"/>
          <w:highlight w:val="white"/>
        </w:rPr>
        <w:t xml:space="preserve">The respondents were overwhelmingly in favor of governments implementing data privacy laws, </w:t>
      </w:r>
      <w:r>
        <w:rPr>
          <w:rFonts w:ascii="Arial" w:eastAsia="Arial" w:hAnsi="Arial" w:cs="Arial"/>
          <w:noProof/>
          <w:highlight w:val="white"/>
        </w:rPr>
        <w:drawing>
          <wp:inline distT="114300" distB="114300" distL="114300" distR="114300" wp14:anchorId="39FE7FC6" wp14:editId="73789270">
            <wp:extent cx="4991100" cy="2857500"/>
            <wp:effectExtent l="0" t="0" r="0" b="0"/>
            <wp:docPr id="3" name="image3.png" descr="Impact of data privacy laws globally. Source: Cisco 2024 Data Privacy Benchmark Study"/>
            <wp:cNvGraphicFramePr/>
            <a:graphic xmlns:a="http://schemas.openxmlformats.org/drawingml/2006/main">
              <a:graphicData uri="http://schemas.openxmlformats.org/drawingml/2006/picture">
                <pic:pic xmlns:pic="http://schemas.openxmlformats.org/drawingml/2006/picture">
                  <pic:nvPicPr>
                    <pic:cNvPr id="0" name="image3.png" descr="Impact of data privacy laws globally. Source: Cisco 2024 Data Privacy Benchmark Study"/>
                    <pic:cNvPicPr preferRelativeResize="0"/>
                  </pic:nvPicPr>
                  <pic:blipFill>
                    <a:blip r:embed="rId7"/>
                    <a:srcRect/>
                    <a:stretch>
                      <a:fillRect/>
                    </a:stretch>
                  </pic:blipFill>
                  <pic:spPr>
                    <a:xfrm>
                      <a:off x="0" y="0"/>
                      <a:ext cx="4991100" cy="2857500"/>
                    </a:xfrm>
                    <a:prstGeom prst="rect">
                      <a:avLst/>
                    </a:prstGeom>
                    <a:ln/>
                  </pic:spPr>
                </pic:pic>
              </a:graphicData>
            </a:graphic>
          </wp:inline>
        </w:drawing>
      </w:r>
      <w:r>
        <w:rPr>
          <w:rFonts w:ascii="Arial" w:eastAsia="Arial" w:hAnsi="Arial" w:cs="Arial"/>
          <w:highlight w:val="white"/>
        </w:rPr>
        <w:t>Impact of data privacy laws globally. Source: Cisco 2024 Data Privacy Benchmark Study</w:t>
      </w:r>
    </w:p>
    <w:p w14:paraId="5CA71152" w14:textId="77777777" w:rsidR="007D75D7" w:rsidRDefault="007D75D7" w:rsidP="007D75D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rPr>
          <w:rFonts w:ascii="Arial" w:eastAsia="Arial" w:hAnsi="Arial" w:cs="Arial"/>
          <w:highlight w:val="white"/>
        </w:rPr>
      </w:pPr>
      <w:r>
        <w:rPr>
          <w:rFonts w:ascii="Arial" w:eastAsia="Arial" w:hAnsi="Arial" w:cs="Arial"/>
          <w:highlight w:val="white"/>
        </w:rPr>
        <w:t xml:space="preserve">Harvey Jang, Cisco Vice </w:t>
      </w:r>
      <w:proofErr w:type="gramStart"/>
      <w:r>
        <w:rPr>
          <w:rFonts w:ascii="Arial" w:eastAsia="Arial" w:hAnsi="Arial" w:cs="Arial"/>
          <w:highlight w:val="white"/>
        </w:rPr>
        <w:t>President</w:t>
      </w:r>
      <w:proofErr w:type="gramEnd"/>
      <w:r>
        <w:rPr>
          <w:rFonts w:ascii="Arial" w:eastAsia="Arial" w:hAnsi="Arial" w:cs="Arial"/>
          <w:highlight w:val="white"/>
        </w:rPr>
        <w:t xml:space="preserve"> and Chief Privacy Officer, noted that compliance with data privacy laws provides “hard evidence” to consumers that organizations are adequately protecting their data.</w:t>
      </w:r>
    </w:p>
    <w:p w14:paraId="10E5E5F1" w14:textId="7396C5C6" w:rsidR="007D75D7" w:rsidRPr="007D75D7" w:rsidRDefault="007D75D7" w:rsidP="007D75D7">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rPr>
          <w:rFonts w:ascii="Arial" w:eastAsia="Arial" w:hAnsi="Arial" w:cs="Arial"/>
          <w:highlight w:val="white"/>
        </w:rPr>
      </w:pPr>
      <w:r>
        <w:rPr>
          <w:rFonts w:ascii="Arial" w:eastAsia="Arial" w:hAnsi="Arial" w:cs="Arial"/>
          <w:highlight w:val="white"/>
        </w:rPr>
        <w:t xml:space="preserve">“These stats are the highest we’ve seen in Cisco’s privacy research over the years, proving once more that </w:t>
      </w:r>
      <w:r>
        <w:rPr>
          <w:rFonts w:eastAsia="Calibri"/>
          <w:b/>
          <w:highlight w:val="white"/>
          <w:u w:val="single"/>
        </w:rPr>
        <w:t>privacy has become inextricably tied to customer trust and loyalty.</w:t>
      </w:r>
      <w:r>
        <w:rPr>
          <w:rFonts w:ascii="Arial" w:eastAsia="Arial" w:hAnsi="Arial" w:cs="Arial"/>
          <w:highlight w:val="white"/>
        </w:rPr>
        <w:t xml:space="preserve"> This is even </w:t>
      </w:r>
      <w:r>
        <w:rPr>
          <w:rFonts w:ascii="Arial" w:eastAsia="Arial" w:hAnsi="Arial" w:cs="Arial"/>
          <w:highlight w:val="white"/>
        </w:rPr>
        <w:lastRenderedPageBreak/>
        <w:t>more true in the era of AI,</w:t>
      </w:r>
      <w:r>
        <w:rPr>
          <w:rFonts w:eastAsia="Calibri"/>
          <w:b/>
          <w:highlight w:val="white"/>
          <w:u w:val="single"/>
        </w:rPr>
        <w:t xml:space="preserve"> where </w:t>
      </w:r>
      <w:r>
        <w:rPr>
          <w:rFonts w:eastAsia="Calibri"/>
          <w:b/>
          <w:highlight w:val="yellow"/>
          <w:u w:val="single"/>
        </w:rPr>
        <w:t>investing in privacy better positions organizations to leverage AI ethically and responsibly,</w:t>
      </w:r>
      <w:r>
        <w:rPr>
          <w:rFonts w:ascii="Arial" w:eastAsia="Arial" w:hAnsi="Arial" w:cs="Arial"/>
          <w:highlight w:val="white"/>
        </w:rPr>
        <w:t>” said Jang.</w:t>
      </w:r>
    </w:p>
    <w:p w14:paraId="5B56249D" w14:textId="0E895AEE" w:rsidR="00A64B29" w:rsidRDefault="001C4FD4" w:rsidP="001C4FD4">
      <w:pPr>
        <w:pStyle w:val="Heading3"/>
      </w:pPr>
      <w:r>
        <w:lastRenderedPageBreak/>
        <w:t>Regs Fail</w:t>
      </w:r>
      <w:r w:rsidR="006A77FE">
        <w:t xml:space="preserve"> -- General</w:t>
      </w:r>
    </w:p>
    <w:p w14:paraId="68DD8364" w14:textId="3E259CB6" w:rsidR="001C4FD4" w:rsidRDefault="001C4FD4" w:rsidP="001C4FD4">
      <w:pPr>
        <w:pStyle w:val="Heading4"/>
        <w:rPr>
          <w:rFonts w:ascii="Arial" w:eastAsia="Arial" w:hAnsi="Arial" w:cs="Arial"/>
          <w:b w:val="0"/>
          <w:color w:val="000000"/>
        </w:rPr>
      </w:pPr>
      <w:r>
        <w:rPr>
          <w:rFonts w:ascii="Arial" w:eastAsia="Arial" w:hAnsi="Arial" w:cs="Arial"/>
          <w:color w:val="000000"/>
        </w:rPr>
        <w:t xml:space="preserve">Regulating AI is </w:t>
      </w:r>
      <w:r>
        <w:rPr>
          <w:rFonts w:ascii="Arial" w:eastAsia="Arial" w:hAnsi="Arial" w:cs="Arial"/>
          <w:color w:val="000000"/>
        </w:rPr>
        <w:t>impossible – speed of evolution means only a ban now can prevent future existential harms.</w:t>
      </w:r>
    </w:p>
    <w:p w14:paraId="15067B1B" w14:textId="430BE8F1" w:rsidR="001C4FD4" w:rsidRPr="001C4FD4" w:rsidRDefault="001C4FD4" w:rsidP="001C4FD4">
      <w:pPr>
        <w:rPr>
          <w:highlight w:val="white"/>
        </w:rPr>
      </w:pPr>
      <w:r w:rsidRPr="001C4FD4">
        <w:rPr>
          <w:rStyle w:val="Style13ptBold"/>
        </w:rPr>
        <w:t>Neuman’ 23</w:t>
      </w:r>
      <w:r w:rsidRPr="001C4FD4">
        <w:t xml:space="preserve"> (Specialist in media, digital </w:t>
      </w:r>
      <w:proofErr w:type="gramStart"/>
      <w:r w:rsidRPr="001C4FD4">
        <w:t>education</w:t>
      </w:r>
      <w:proofErr w:type="gramEnd"/>
      <w:r w:rsidRPr="001C4FD4">
        <w:t xml:space="preserve"> and a professor in technology, “Congress can’t regulate AI. It’s too complex.”, 9-15-2023, The Boston Globe, </w:t>
      </w:r>
      <w:r w:rsidRPr="003A11C0">
        <w:t>https://www.bostonglobe.com/2023/09/15/opinion/congress-artificial-intelligence-regulation/</w:t>
      </w:r>
      <w:r w:rsidRPr="001C4FD4">
        <w:t>)</w:t>
      </w:r>
      <w:r w:rsidRPr="001C4FD4">
        <w:t xml:space="preserve"> </w:t>
      </w:r>
      <w:proofErr w:type="gramStart"/>
      <w:r w:rsidRPr="001C4FD4">
        <w:t>PW</w:t>
      </w:r>
      <w:proofErr w:type="gramEnd"/>
    </w:p>
    <w:p w14:paraId="34AD843D" w14:textId="77777777" w:rsidR="001C4FD4" w:rsidRDefault="001C4FD4" w:rsidP="001C4FD4">
      <w:pPr>
        <w:shd w:val="clear" w:color="auto" w:fill="FFFFFF"/>
        <w:spacing w:before="300" w:after="300" w:line="432" w:lineRule="auto"/>
        <w:ind w:right="240"/>
        <w:rPr>
          <w:rFonts w:ascii="Arial" w:eastAsia="Arial" w:hAnsi="Arial" w:cs="Arial"/>
          <w:sz w:val="20"/>
          <w:szCs w:val="20"/>
          <w:highlight w:val="white"/>
        </w:rPr>
      </w:pPr>
      <w:r>
        <w:rPr>
          <w:rFonts w:eastAsia="Calibri"/>
          <w:b/>
          <w:highlight w:val="white"/>
          <w:u w:val="single"/>
        </w:rPr>
        <w:t>Trying to</w:t>
      </w:r>
      <w:r>
        <w:rPr>
          <w:rFonts w:eastAsia="Calibri"/>
          <w:b/>
          <w:highlight w:val="yellow"/>
          <w:u w:val="single"/>
        </w:rPr>
        <w:t xml:space="preserve"> regulate AI</w:t>
      </w:r>
      <w:r>
        <w:rPr>
          <w:rFonts w:eastAsia="Calibri"/>
          <w:b/>
          <w:highlight w:val="white"/>
          <w:u w:val="single"/>
        </w:rPr>
        <w:t xml:space="preserve"> is like trying to nail Jell-O to the wall. It </w:t>
      </w:r>
      <w:r>
        <w:rPr>
          <w:rFonts w:eastAsia="Calibri"/>
          <w:b/>
          <w:highlight w:val="yellow"/>
          <w:u w:val="single"/>
        </w:rPr>
        <w:t xml:space="preserve">will never work. </w:t>
      </w:r>
      <w:r>
        <w:rPr>
          <w:rFonts w:ascii="Arial" w:eastAsia="Arial" w:hAnsi="Arial" w:cs="Arial"/>
          <w:highlight w:val="yellow"/>
          <w:u w:val="single"/>
        </w:rPr>
        <w:t>The attempt to direct this fast-changing</w:t>
      </w:r>
      <w:r>
        <w:rPr>
          <w:rFonts w:ascii="Arial" w:eastAsia="Arial" w:hAnsi="Arial" w:cs="Arial"/>
          <w:highlight w:val="white"/>
          <w:u w:val="single"/>
        </w:rPr>
        <w:t xml:space="preserve"> category of mathematical tools </w:t>
      </w:r>
      <w:r>
        <w:rPr>
          <w:rFonts w:ascii="Arial" w:eastAsia="Arial" w:hAnsi="Arial" w:cs="Arial"/>
          <w:highlight w:val="yellow"/>
          <w:u w:val="single"/>
        </w:rPr>
        <w:t>through legislation or traditional regulatory mechanisms</w:t>
      </w:r>
      <w:r>
        <w:rPr>
          <w:rFonts w:ascii="Arial" w:eastAsia="Arial" w:hAnsi="Arial" w:cs="Arial"/>
          <w:highlight w:val="white"/>
          <w:u w:val="single"/>
        </w:rPr>
        <w:t>,</w:t>
      </w:r>
      <w:r>
        <w:rPr>
          <w:rFonts w:ascii="Arial" w:eastAsia="Arial" w:hAnsi="Arial" w:cs="Arial"/>
          <w:highlight w:val="white"/>
        </w:rPr>
        <w:t xml:space="preserve"> no matter how well-intentioned,</w:t>
      </w:r>
      <w:r>
        <w:rPr>
          <w:rFonts w:ascii="Arial" w:eastAsia="Arial" w:hAnsi="Arial" w:cs="Arial"/>
          <w:highlight w:val="yellow"/>
        </w:rPr>
        <w:t xml:space="preserve"> is unlikely to be successful </w:t>
      </w:r>
      <w:r>
        <w:rPr>
          <w:rFonts w:ascii="Arial" w:eastAsia="Arial" w:hAnsi="Arial" w:cs="Arial"/>
          <w:highlight w:val="white"/>
        </w:rPr>
        <w:t>and is much</w:t>
      </w:r>
      <w:r>
        <w:rPr>
          <w:rFonts w:ascii="Arial" w:eastAsia="Arial" w:hAnsi="Arial" w:cs="Arial"/>
        </w:rPr>
        <w:t xml:space="preserve"> more likely to</w:t>
      </w:r>
      <w:r>
        <w:rPr>
          <w:rFonts w:eastAsia="Calibri"/>
          <w:b/>
          <w:highlight w:val="yellow"/>
          <w:u w:val="single"/>
        </w:rPr>
        <w:t xml:space="preserve"> have negative</w:t>
      </w:r>
      <w:r>
        <w:rPr>
          <w:rFonts w:eastAsia="Calibri"/>
          <w:b/>
          <w:u w:val="single"/>
        </w:rPr>
        <w:t xml:space="preserve"> unanticipated </w:t>
      </w:r>
      <w:r>
        <w:rPr>
          <w:rFonts w:eastAsia="Calibri"/>
          <w:b/>
          <w:highlight w:val="yellow"/>
          <w:u w:val="single"/>
        </w:rPr>
        <w:t>consequences</w:t>
      </w:r>
      <w:r>
        <w:rPr>
          <w:rFonts w:eastAsia="Calibri"/>
          <w:b/>
          <w:highlight w:val="white"/>
          <w:u w:val="single"/>
        </w:rPr>
        <w:t>, including delaying and misdirecting technical development.</w:t>
      </w:r>
      <w:r>
        <w:rPr>
          <w:rFonts w:ascii="Arial" w:eastAsia="Arial" w:hAnsi="Arial" w:cs="Arial"/>
          <w:highlight w:val="white"/>
        </w:rPr>
        <w:t xml:space="preserve"> </w:t>
      </w:r>
      <w:r>
        <w:rPr>
          <w:rFonts w:ascii="Arial" w:eastAsia="Arial" w:hAnsi="Arial" w:cs="Arial"/>
          <w:sz w:val="20"/>
          <w:szCs w:val="20"/>
          <w:highlight w:val="white"/>
        </w:rPr>
        <w:t>AI is the application of a set of mathematical algorithms, and you can’t regulate math.</w:t>
      </w:r>
    </w:p>
    <w:p w14:paraId="7FB6F24C" w14:textId="77777777" w:rsidR="001C4FD4" w:rsidRDefault="001C4FD4" w:rsidP="001C4FD4">
      <w:pPr>
        <w:shd w:val="clear" w:color="auto" w:fill="FFFFFF"/>
        <w:spacing w:before="300" w:after="300" w:line="432" w:lineRule="auto"/>
        <w:ind w:right="240"/>
        <w:rPr>
          <w:rFonts w:ascii="Arial" w:eastAsia="Arial" w:hAnsi="Arial" w:cs="Arial"/>
          <w:highlight w:val="white"/>
        </w:rPr>
      </w:pPr>
      <w:r>
        <w:rPr>
          <w:rFonts w:ascii="Arial" w:eastAsia="Arial" w:hAnsi="Arial" w:cs="Arial"/>
          <w:highlight w:val="white"/>
        </w:rPr>
        <w:t>If the commission of a crime is facilitated using an automobile, a telephone, a hammer, or a knife, the appropriate response is to focus on the criminal and the criminal act itself. Except for guns, the tools used in a crime are not generally the subject of regulation.</w:t>
      </w:r>
    </w:p>
    <w:p w14:paraId="287A3B28" w14:textId="77777777" w:rsidR="001C4FD4" w:rsidRDefault="001C4FD4" w:rsidP="001C4FD4">
      <w:pPr>
        <w:shd w:val="clear" w:color="auto" w:fill="FFFFFF"/>
        <w:spacing w:before="300" w:after="300" w:line="432" w:lineRule="auto"/>
        <w:rPr>
          <w:rFonts w:ascii="Arial" w:eastAsia="Arial" w:hAnsi="Arial" w:cs="Arial"/>
          <w:highlight w:val="yellow"/>
        </w:rPr>
      </w:pPr>
      <w:r>
        <w:rPr>
          <w:rFonts w:ascii="Arial" w:eastAsia="Arial" w:hAnsi="Arial" w:cs="Arial"/>
        </w:rPr>
        <w:t>Concerns have been raised that</w:t>
      </w:r>
      <w:r>
        <w:rPr>
          <w:rFonts w:ascii="Arial" w:eastAsia="Arial" w:hAnsi="Arial" w:cs="Arial"/>
          <w:highlight w:val="yellow"/>
        </w:rPr>
        <w:t xml:space="preserve"> </w:t>
      </w:r>
      <w:r>
        <w:rPr>
          <w:rFonts w:eastAsia="Calibri"/>
          <w:b/>
          <w:highlight w:val="yellow"/>
          <w:u w:val="single"/>
        </w:rPr>
        <w:t>AI may be involved in financial crimes,</w:t>
      </w:r>
      <w:r>
        <w:rPr>
          <w:rFonts w:eastAsia="Calibri"/>
          <w:b/>
          <w:u w:val="single"/>
        </w:rPr>
        <w:t xml:space="preserve"> identity theft, unwelcome </w:t>
      </w:r>
      <w:r>
        <w:rPr>
          <w:rFonts w:eastAsia="Calibri"/>
          <w:b/>
          <w:highlight w:val="yellow"/>
          <w:u w:val="single"/>
        </w:rPr>
        <w:t>violations of personal privacy, racial bias</w:t>
      </w:r>
      <w:r>
        <w:rPr>
          <w:rFonts w:eastAsia="Calibri"/>
          <w:b/>
          <w:u w:val="single"/>
        </w:rPr>
        <w:t>, the dissemination of fake news,</w:t>
      </w:r>
      <w:r>
        <w:rPr>
          <w:rFonts w:eastAsia="Calibri"/>
          <w:b/>
          <w:highlight w:val="yellow"/>
          <w:u w:val="single"/>
        </w:rPr>
        <w:t xml:space="preserve"> plagiarism, and physical harm to humans</w:t>
      </w:r>
      <w:r>
        <w:rPr>
          <w:rFonts w:ascii="Arial" w:eastAsia="Arial" w:hAnsi="Arial" w:cs="Arial"/>
          <w:highlight w:val="white"/>
        </w:rPr>
        <w:t>. There is an extensive legal system for identifying and adjudicating such matters. Attempts to outlaw potential behaviors before they take place is folly;</w:t>
      </w:r>
      <w:r>
        <w:rPr>
          <w:rFonts w:ascii="Arial" w:eastAsia="Arial" w:hAnsi="Arial" w:cs="Arial"/>
          <w:highlight w:val="white"/>
          <w:u w:val="single"/>
        </w:rPr>
        <w:t xml:space="preserve"> </w:t>
      </w:r>
      <w:r>
        <w:rPr>
          <w:rFonts w:ascii="Arial" w:eastAsia="Arial" w:hAnsi="Arial" w:cs="Arial"/>
          <w:highlight w:val="yellow"/>
          <w:u w:val="single"/>
        </w:rPr>
        <w:t>a new regulatory agency</w:t>
      </w:r>
      <w:r>
        <w:rPr>
          <w:rFonts w:ascii="Arial" w:eastAsia="Arial" w:hAnsi="Arial" w:cs="Arial"/>
          <w:highlight w:val="white"/>
          <w:u w:val="single"/>
        </w:rPr>
        <w:t xml:space="preserve"> to monitor and control high tech “hammers and knives” that may be used in criminal activity </w:t>
      </w:r>
      <w:r>
        <w:rPr>
          <w:rFonts w:ascii="Arial" w:eastAsia="Arial" w:hAnsi="Arial" w:cs="Arial"/>
          <w:highlight w:val="yellow"/>
          <w:u w:val="single"/>
        </w:rPr>
        <w:t>is ill-advised.</w:t>
      </w:r>
    </w:p>
    <w:p w14:paraId="743C366F" w14:textId="77777777" w:rsidR="001C4FD4" w:rsidRDefault="001C4FD4" w:rsidP="001C4FD4">
      <w:pPr>
        <w:shd w:val="clear" w:color="auto" w:fill="FFFFFF"/>
        <w:spacing w:before="300" w:after="300" w:line="432" w:lineRule="auto"/>
        <w:rPr>
          <w:rFonts w:ascii="Arial" w:eastAsia="Arial" w:hAnsi="Arial" w:cs="Arial"/>
          <w:highlight w:val="white"/>
        </w:rPr>
      </w:pPr>
      <w:r>
        <w:rPr>
          <w:rFonts w:ascii="Arial" w:eastAsia="Arial" w:hAnsi="Arial" w:cs="Arial"/>
          <w:highlight w:val="yellow"/>
          <w:u w:val="single"/>
        </w:rPr>
        <w:t>Instead of instituting regulatory measures against AI</w:t>
      </w:r>
      <w:r>
        <w:rPr>
          <w:rFonts w:ascii="Arial" w:eastAsia="Arial" w:hAnsi="Arial" w:cs="Arial"/>
          <w:highlight w:val="white"/>
          <w:u w:val="single"/>
        </w:rPr>
        <w:t>, perhaps those who are concerned should</w:t>
      </w:r>
      <w:r>
        <w:rPr>
          <w:rFonts w:ascii="Arial" w:eastAsia="Arial" w:hAnsi="Arial" w:cs="Arial"/>
          <w:highlight w:val="yellow"/>
          <w:u w:val="single"/>
        </w:rPr>
        <w:t xml:space="preserve"> consider the unfortunate regulatory compulsion </w:t>
      </w:r>
      <w:r>
        <w:rPr>
          <w:rFonts w:ascii="Arial" w:eastAsia="Arial" w:hAnsi="Arial" w:cs="Arial"/>
          <w:highlight w:val="white"/>
        </w:rPr>
        <w:t>that has found its way into the current debate because of the dramatic success and awkward errors of the latest generation of generative AI tools.</w:t>
      </w:r>
      <w:r>
        <w:rPr>
          <w:rFonts w:eastAsia="Calibri"/>
          <w:b/>
          <w:highlight w:val="white"/>
          <w:u w:val="single"/>
        </w:rPr>
        <w:t xml:space="preserve"> It is not possible to identify “artificial intelligence” as distinct from virtually any of the existing digital information processing technologies.</w:t>
      </w:r>
      <w:r>
        <w:rPr>
          <w:rFonts w:ascii="Arial" w:eastAsia="Arial" w:hAnsi="Arial" w:cs="Arial"/>
          <w:highlight w:val="white"/>
        </w:rPr>
        <w:t xml:space="preserve"> This technological frontier is international in character. For example, restrictions in the United States could push development to a country like China, where regulations might be weaker. </w:t>
      </w:r>
      <w:r>
        <w:rPr>
          <w:rFonts w:ascii="Arial" w:eastAsia="Arial" w:hAnsi="Arial" w:cs="Arial"/>
          <w:highlight w:val="white"/>
          <w:u w:val="single"/>
        </w:rPr>
        <w:t xml:space="preserve">Generative AI has some of the properties of constitutionally </w:t>
      </w:r>
      <w:r>
        <w:rPr>
          <w:rFonts w:ascii="Arial" w:eastAsia="Arial" w:hAnsi="Arial" w:cs="Arial"/>
          <w:highlight w:val="white"/>
          <w:u w:val="single"/>
        </w:rPr>
        <w:lastRenderedPageBreak/>
        <w:t>protected public speech, which makes it a particularly complex candidate for regulation</w:t>
      </w:r>
      <w:r>
        <w:rPr>
          <w:rFonts w:ascii="Arial" w:eastAsia="Arial" w:hAnsi="Arial" w:cs="Arial"/>
          <w:highlight w:val="white"/>
        </w:rPr>
        <w:t xml:space="preserve">. The American legal tradition </w:t>
      </w:r>
      <w:r>
        <w:rPr>
          <w:rFonts w:ascii="Arial" w:eastAsia="Arial" w:hAnsi="Arial" w:cs="Arial"/>
          <w:highlight w:val="white"/>
          <w:u w:val="single"/>
        </w:rPr>
        <w:t>emphasizes the avoidance of prior restraint but focuses instead on resultant legal liabilities.</w:t>
      </w:r>
    </w:p>
    <w:p w14:paraId="45013669" w14:textId="77777777" w:rsidR="001C4FD4" w:rsidRDefault="001C4FD4" w:rsidP="001C4FD4">
      <w:pPr>
        <w:shd w:val="clear" w:color="auto" w:fill="FFFFFF"/>
        <w:spacing w:before="300" w:after="300" w:line="432" w:lineRule="auto"/>
        <w:rPr>
          <w:rFonts w:ascii="Arial" w:eastAsia="Arial" w:hAnsi="Arial" w:cs="Arial"/>
          <w:highlight w:val="white"/>
        </w:rPr>
      </w:pPr>
      <w:r>
        <w:rPr>
          <w:rFonts w:eastAsia="Calibri"/>
          <w:b/>
          <w:highlight w:val="yellow"/>
          <w:u w:val="single"/>
        </w:rPr>
        <w:t>AI is an extremely fast-moving</w:t>
      </w:r>
      <w:r>
        <w:rPr>
          <w:rFonts w:eastAsia="Calibri"/>
          <w:b/>
          <w:u w:val="single"/>
        </w:rPr>
        <w:t xml:space="preserve"> and increasingly diversified field,</w:t>
      </w:r>
      <w:r>
        <w:rPr>
          <w:rFonts w:eastAsia="Calibri"/>
          <w:b/>
          <w:highlight w:val="yellow"/>
          <w:u w:val="single"/>
        </w:rPr>
        <w:t xml:space="preserve"> which makes it a poor match for slow-moving regulatory </w:t>
      </w:r>
      <w:r>
        <w:rPr>
          <w:rFonts w:eastAsia="Calibri"/>
          <w:b/>
          <w:u w:val="single"/>
        </w:rPr>
        <w:t>and judicial processes.</w:t>
      </w:r>
      <w:r>
        <w:rPr>
          <w:rFonts w:eastAsia="Calibri"/>
          <w:b/>
          <w:highlight w:val="white"/>
          <w:u w:val="single"/>
        </w:rPr>
        <w:t xml:space="preserve"> </w:t>
      </w:r>
      <w:r>
        <w:rPr>
          <w:rFonts w:ascii="Arial" w:eastAsia="Arial" w:hAnsi="Arial" w:cs="Arial"/>
          <w:highlight w:val="white"/>
        </w:rPr>
        <w:t xml:space="preserve">Congress included Section 230 in the Communications Decency Act of 1996 to protect communication platforms like Facebook from liability when used by malevolent parties. </w:t>
      </w:r>
      <w:r>
        <w:rPr>
          <w:rFonts w:ascii="Arial" w:eastAsia="Arial" w:hAnsi="Arial" w:cs="Arial"/>
          <w:highlight w:val="white"/>
          <w:u w:val="single"/>
        </w:rPr>
        <w:t>The Supreme Court has, so far, sustained the constitutionality of this principle.</w:t>
      </w:r>
      <w:r>
        <w:rPr>
          <w:rFonts w:ascii="Arial" w:eastAsia="Arial" w:hAnsi="Arial" w:cs="Arial"/>
          <w:highlight w:val="white"/>
        </w:rPr>
        <w:t xml:space="preserve"> The</w:t>
      </w:r>
      <w:r>
        <w:rPr>
          <w:rFonts w:ascii="Arial" w:eastAsia="Arial" w:hAnsi="Arial" w:cs="Arial"/>
          <w:highlight w:val="white"/>
          <w:u w:val="single"/>
        </w:rPr>
        <w:t xml:space="preserve"> same principle should apply to AI-empowered </w:t>
      </w:r>
      <w:r>
        <w:rPr>
          <w:rFonts w:ascii="Arial" w:eastAsia="Arial" w:hAnsi="Arial" w:cs="Arial"/>
          <w:highlight w:val="white"/>
        </w:rPr>
        <w:t xml:space="preserve">communication platforms. </w:t>
      </w:r>
      <w:r>
        <w:rPr>
          <w:rFonts w:eastAsia="Calibri"/>
          <w:b/>
          <w:highlight w:val="white"/>
          <w:u w:val="single"/>
        </w:rPr>
        <w:t>Focus attention appropriately on harmful results rather than on any of the potentially thousands of enabling technologies.</w:t>
      </w:r>
    </w:p>
    <w:p w14:paraId="5A913E2C" w14:textId="77777777" w:rsidR="001C4FD4" w:rsidRDefault="001C4FD4" w:rsidP="001C4FD4">
      <w:pPr>
        <w:shd w:val="clear" w:color="auto" w:fill="FFFFFF"/>
        <w:spacing w:before="300" w:after="300" w:line="432" w:lineRule="auto"/>
        <w:rPr>
          <w:rFonts w:ascii="Arial" w:eastAsia="Arial" w:hAnsi="Arial" w:cs="Arial"/>
          <w:highlight w:val="white"/>
        </w:rPr>
      </w:pPr>
      <w:r>
        <w:rPr>
          <w:rFonts w:ascii="Arial" w:eastAsia="Arial" w:hAnsi="Arial" w:cs="Arial"/>
          <w:highlight w:val="white"/>
        </w:rPr>
        <w:t>Those proposing regulatory responses to</w:t>
      </w:r>
      <w:r>
        <w:rPr>
          <w:rFonts w:ascii="Arial" w:eastAsia="Arial" w:hAnsi="Arial" w:cs="Arial"/>
          <w:highlight w:val="white"/>
          <w:u w:val="single"/>
        </w:rPr>
        <w:t xml:space="preserve"> the prospect of AI use the metaphor of “guardrails” and “emergency brakes.” </w:t>
      </w:r>
      <w:r>
        <w:rPr>
          <w:rFonts w:eastAsia="Calibri"/>
          <w:b/>
          <w:highlight w:val="white"/>
          <w:u w:val="single"/>
        </w:rPr>
        <w:t xml:space="preserve">These catch phrases sound reasonable. But they </w:t>
      </w:r>
      <w:r>
        <w:rPr>
          <w:rFonts w:eastAsia="Calibri"/>
          <w:b/>
          <w:highlight w:val="yellow"/>
          <w:u w:val="single"/>
        </w:rPr>
        <w:t>are physical metaphors.</w:t>
      </w:r>
      <w:r>
        <w:rPr>
          <w:rFonts w:eastAsia="Calibri"/>
          <w:b/>
          <w:highlight w:val="white"/>
          <w:u w:val="single"/>
        </w:rPr>
        <w:t xml:space="preserve"> </w:t>
      </w:r>
      <w:r>
        <w:rPr>
          <w:rFonts w:ascii="Arial" w:eastAsia="Arial" w:hAnsi="Arial" w:cs="Arial"/>
          <w:highlight w:val="white"/>
        </w:rPr>
        <w:t>It makes sense for vehicles and streets.</w:t>
      </w:r>
      <w:r>
        <w:rPr>
          <w:rFonts w:ascii="Arial" w:eastAsia="Arial" w:hAnsi="Arial" w:cs="Arial"/>
          <w:highlight w:val="white"/>
          <w:u w:val="single"/>
        </w:rPr>
        <w:t xml:space="preserve"> It defies meaningful application attempting to direct the use of mathematical algorithms.</w:t>
      </w:r>
      <w:r>
        <w:rPr>
          <w:rFonts w:ascii="Arial" w:eastAsia="Arial" w:hAnsi="Arial" w:cs="Arial"/>
          <w:highlight w:val="white"/>
        </w:rPr>
        <w:t xml:space="preserve"> Would some propose a limitation on computer processing speeds or training database sizes?</w:t>
      </w:r>
    </w:p>
    <w:p w14:paraId="7BC130A8" w14:textId="2570AB0E" w:rsidR="00F61AE7" w:rsidRDefault="001C4FD4" w:rsidP="001C4FD4">
      <w:pPr>
        <w:shd w:val="clear" w:color="auto" w:fill="FFFFFF"/>
        <w:spacing w:before="300" w:after="300" w:line="432" w:lineRule="auto"/>
        <w:rPr>
          <w:rFonts w:eastAsia="Calibri"/>
          <w:b/>
          <w:highlight w:val="white"/>
          <w:u w:val="single"/>
        </w:rPr>
      </w:pPr>
      <w:r>
        <w:rPr>
          <w:rFonts w:ascii="Arial" w:eastAsia="Arial" w:hAnsi="Arial" w:cs="Arial"/>
          <w:highlight w:val="white"/>
          <w:u w:val="single"/>
        </w:rPr>
        <w:t xml:space="preserve">This sort of centralized command-and-control thinking is just what has plagued China’s lagging AI research and development. </w:t>
      </w:r>
      <w:r>
        <w:rPr>
          <w:rFonts w:ascii="Arial" w:eastAsia="Arial" w:hAnsi="Arial" w:cs="Arial"/>
          <w:highlight w:val="white"/>
        </w:rPr>
        <w:t>Such an enterprise</w:t>
      </w:r>
      <w:r>
        <w:rPr>
          <w:rFonts w:ascii="Arial" w:eastAsia="Arial" w:hAnsi="Arial" w:cs="Arial"/>
          <w:highlight w:val="yellow"/>
        </w:rPr>
        <w:t xml:space="preserve"> </w:t>
      </w:r>
      <w:r>
        <w:rPr>
          <w:rFonts w:eastAsia="Calibri"/>
          <w:b/>
          <w:highlight w:val="yellow"/>
          <w:u w:val="single"/>
        </w:rPr>
        <w:t xml:space="preserve">has very little chance of </w:t>
      </w:r>
      <w:proofErr w:type="gramStart"/>
      <w:r>
        <w:rPr>
          <w:rFonts w:eastAsia="Calibri"/>
          <w:b/>
          <w:highlight w:val="yellow"/>
          <w:u w:val="single"/>
        </w:rPr>
        <w:t>actually reducing</w:t>
      </w:r>
      <w:proofErr w:type="gramEnd"/>
      <w:r>
        <w:rPr>
          <w:rFonts w:eastAsia="Calibri"/>
          <w:b/>
          <w:highlight w:val="yellow"/>
          <w:u w:val="single"/>
        </w:rPr>
        <w:t xml:space="preserve"> risk </w:t>
      </w:r>
      <w:r>
        <w:rPr>
          <w:rFonts w:eastAsia="Calibri"/>
          <w:b/>
          <w:highlight w:val="white"/>
          <w:u w:val="single"/>
        </w:rPr>
        <w:t>while inevitably hampering technical development.</w:t>
      </w:r>
    </w:p>
    <w:p w14:paraId="7B699628" w14:textId="13F743AA" w:rsidR="00317F04" w:rsidRDefault="00317F04" w:rsidP="006A77FE">
      <w:pPr>
        <w:pStyle w:val="Heading3"/>
        <w:rPr>
          <w:highlight w:val="white"/>
        </w:rPr>
      </w:pPr>
      <w:r>
        <w:rPr>
          <w:highlight w:val="white"/>
        </w:rPr>
        <w:lastRenderedPageBreak/>
        <w:t>Regs Fail – Speed</w:t>
      </w:r>
    </w:p>
    <w:p w14:paraId="778331CF" w14:textId="71315577" w:rsidR="00317F04" w:rsidRPr="00C13B4E" w:rsidRDefault="00252BB9" w:rsidP="00317F04">
      <w:pPr>
        <w:pStyle w:val="Heading4"/>
      </w:pPr>
      <w:r>
        <w:t xml:space="preserve">Ban or Die - </w:t>
      </w:r>
      <w:r w:rsidR="00317F04">
        <w:t xml:space="preserve">AI surpassing humans is </w:t>
      </w:r>
      <w:proofErr w:type="spellStart"/>
      <w:proofErr w:type="gramStart"/>
      <w:r>
        <w:t>imminant</w:t>
      </w:r>
      <w:proofErr w:type="spellEnd"/>
      <w:proofErr w:type="gramEnd"/>
    </w:p>
    <w:p w14:paraId="3F51F5D8" w14:textId="1F6D1698" w:rsidR="00317F04" w:rsidRPr="00317F04" w:rsidRDefault="00317F04" w:rsidP="00317F04">
      <w:pPr>
        <w:rPr>
          <w:rStyle w:val="Style13ptBold"/>
          <w:b w:val="0"/>
          <w:bCs w:val="0"/>
          <w:sz w:val="22"/>
        </w:rPr>
      </w:pPr>
      <w:proofErr w:type="spellStart"/>
      <w:r w:rsidRPr="00317F04">
        <w:rPr>
          <w:rStyle w:val="Style13ptBold"/>
        </w:rPr>
        <w:t>Roose</w:t>
      </w:r>
      <w:proofErr w:type="spellEnd"/>
      <w:r w:rsidRPr="00317F04">
        <w:rPr>
          <w:rStyle w:val="Style13ptBold"/>
        </w:rPr>
        <w:t xml:space="preserve"> ’23</w:t>
      </w:r>
      <w:r w:rsidRPr="00317F04">
        <w:t xml:space="preserve"> – [Kevin, New York Times reporter covering the technology column, author of “Futureproof: 9 Rules for Humans in the Age of Automation,” “AI Poses ‘Risk of Extinction,’ Industry Leaders Warn,” 5-30-2023, New York Times, https://www.nytimes.com/2023/05/30/technology/ai-threat-warning.html, Accessed; 7-26-2024, AC]</w:t>
      </w:r>
    </w:p>
    <w:p w14:paraId="46512AC6" w14:textId="77777777" w:rsidR="00317F04" w:rsidRPr="00DF1537" w:rsidRDefault="00317F04" w:rsidP="00317F04">
      <w:pPr>
        <w:rPr>
          <w:u w:val="single"/>
          <w:lang/>
        </w:rPr>
      </w:pPr>
      <w:r w:rsidRPr="00583D77">
        <w:rPr>
          <w:sz w:val="16"/>
          <w:lang/>
        </w:rPr>
        <w:t xml:space="preserve">A group of industry leaders warned on Tuesday that the artificial intelligence technology they were building might one day pose an existential threat to humanity and should be considered </w:t>
      </w:r>
      <w:r w:rsidRPr="00DF1537">
        <w:rPr>
          <w:highlight w:val="cyan"/>
          <w:u w:val="single"/>
          <w:lang/>
        </w:rPr>
        <w:t>a societal risk on a par with pandemics and nuclear wars.</w:t>
      </w:r>
    </w:p>
    <w:p w14:paraId="32E2B676" w14:textId="77777777" w:rsidR="00317F04" w:rsidRPr="00583D77" w:rsidRDefault="00317F04" w:rsidP="00317F04">
      <w:pPr>
        <w:rPr>
          <w:sz w:val="16"/>
          <w:lang/>
        </w:rPr>
      </w:pPr>
      <w:r w:rsidRPr="00583D77">
        <w:rPr>
          <w:sz w:val="16"/>
          <w:lang/>
        </w:rPr>
        <w:t>“Mitigating the risk of extinction from A.I. should be a global priority alongside other societal-scale risks, such as pandemics and nuclear war,” reads a one-sentence statement released by the Center for AI Safety, a nonprofit organization. The open letter was signed by more than 350 executives, researchers and engineers working in A.I.</w:t>
      </w:r>
    </w:p>
    <w:p w14:paraId="3E7EA01D" w14:textId="77777777" w:rsidR="00317F04" w:rsidRPr="00583D77" w:rsidRDefault="00317F04" w:rsidP="00317F04">
      <w:pPr>
        <w:rPr>
          <w:sz w:val="16"/>
          <w:lang/>
        </w:rPr>
      </w:pPr>
      <w:r w:rsidRPr="00583D77">
        <w:rPr>
          <w:sz w:val="16"/>
          <w:lang/>
        </w:rPr>
        <w:t xml:space="preserve">The signatories included top executives from three of the leading A.I. companies: </w:t>
      </w:r>
      <w:r w:rsidRPr="00535498">
        <w:rPr>
          <w:highlight w:val="cyan"/>
          <w:u w:val="single"/>
          <w:lang/>
        </w:rPr>
        <w:t>Sam Altman, chief executive of OpenAI; Demis Hassabis, chief executive of Google DeepMind; and Dario Amodei, chief executive of Anthropic.</w:t>
      </w:r>
    </w:p>
    <w:p w14:paraId="1AD14ACF" w14:textId="77777777" w:rsidR="00317F04" w:rsidRPr="00583D77" w:rsidRDefault="00317F04" w:rsidP="00317F04">
      <w:pPr>
        <w:rPr>
          <w:sz w:val="16"/>
          <w:lang/>
        </w:rPr>
      </w:pPr>
      <w:r w:rsidRPr="00583D77">
        <w:rPr>
          <w:sz w:val="16"/>
          <w:lang/>
        </w:rPr>
        <w:t>Geoffrey Hinton and Yoshua Bengio, two of the three researchers who won a Turing Award for their pioneering work on neural networks and are often considered “godfathers” of the modern A.I. movement, signed the statement, as did other prominent researchers in the field. (The third Turing Award winner, Yann LeCun, who leads Meta’s A.I. research efforts, had not signed as of Tuesday.)</w:t>
      </w:r>
    </w:p>
    <w:p w14:paraId="6A2FAB9B" w14:textId="77777777" w:rsidR="00317F04" w:rsidRPr="00583D77" w:rsidRDefault="00317F04" w:rsidP="00317F04">
      <w:pPr>
        <w:rPr>
          <w:sz w:val="16"/>
          <w:lang/>
        </w:rPr>
      </w:pPr>
      <w:r w:rsidRPr="00583D77">
        <w:rPr>
          <w:sz w:val="16"/>
          <w:lang/>
        </w:rPr>
        <w:t xml:space="preserve">The statement comes at a time of growing concern about the potential harms of artificial intelligence. Recent advancements in so-called large language models — the type of A.I. system used by ChatGPT and other chatbots — have raised fears that </w:t>
      </w:r>
      <w:r w:rsidRPr="008372AF">
        <w:rPr>
          <w:highlight w:val="cyan"/>
          <w:u w:val="single"/>
          <w:lang/>
        </w:rPr>
        <w:t>A.I.</w:t>
      </w:r>
      <w:r w:rsidRPr="00583D77">
        <w:rPr>
          <w:sz w:val="16"/>
          <w:lang/>
        </w:rPr>
        <w:t xml:space="preserve"> could soon be </w:t>
      </w:r>
      <w:r w:rsidRPr="0092542D">
        <w:rPr>
          <w:highlight w:val="cyan"/>
          <w:u w:val="single"/>
          <w:lang/>
        </w:rPr>
        <w:t>used at scale to spread misinformation and propaganda</w:t>
      </w:r>
      <w:r w:rsidRPr="00583D77">
        <w:rPr>
          <w:sz w:val="16"/>
          <w:lang/>
        </w:rPr>
        <w:t xml:space="preserve">, or that it could </w:t>
      </w:r>
      <w:r w:rsidRPr="0092542D">
        <w:rPr>
          <w:highlight w:val="cyan"/>
          <w:u w:val="single"/>
          <w:lang/>
        </w:rPr>
        <w:t>eliminate millions of white-collar jobs</w:t>
      </w:r>
      <w:r w:rsidRPr="00583D77">
        <w:rPr>
          <w:sz w:val="16"/>
          <w:lang/>
        </w:rPr>
        <w:t>.</w:t>
      </w:r>
    </w:p>
    <w:p w14:paraId="41D7534B" w14:textId="77777777" w:rsidR="00317F04" w:rsidRPr="00583D77" w:rsidRDefault="00317F04" w:rsidP="00317F04">
      <w:pPr>
        <w:rPr>
          <w:sz w:val="16"/>
          <w:lang/>
        </w:rPr>
      </w:pPr>
      <w:r w:rsidRPr="00583D77">
        <w:rPr>
          <w:sz w:val="16"/>
          <w:lang/>
        </w:rPr>
        <w:t xml:space="preserve">Eventually, some believe, A.I. could become powerful enough that it </w:t>
      </w:r>
      <w:r w:rsidRPr="0092542D">
        <w:rPr>
          <w:highlight w:val="cyan"/>
          <w:u w:val="single"/>
          <w:lang/>
        </w:rPr>
        <w:t>could create societal-scale disruptions within a few years</w:t>
      </w:r>
      <w:r w:rsidRPr="00583D77">
        <w:rPr>
          <w:sz w:val="16"/>
          <w:lang/>
        </w:rPr>
        <w:t xml:space="preserve"> if nothing is done to slow it down, though researchers sometimes stop short of explaining how that would happen.</w:t>
      </w:r>
    </w:p>
    <w:p w14:paraId="7CA332FE" w14:textId="77777777" w:rsidR="00317F04" w:rsidRPr="00583D77" w:rsidRDefault="00317F04" w:rsidP="00317F04">
      <w:pPr>
        <w:rPr>
          <w:sz w:val="16"/>
          <w:lang/>
        </w:rPr>
      </w:pPr>
      <w:r w:rsidRPr="00583D77">
        <w:rPr>
          <w:sz w:val="16"/>
          <w:lang/>
        </w:rPr>
        <w:t xml:space="preserve">These fears are shared by numerous industry leaders, putting them in the unusual position of arguing that a </w:t>
      </w:r>
      <w:r w:rsidRPr="008372AF">
        <w:rPr>
          <w:highlight w:val="cyan"/>
          <w:u w:val="single"/>
          <w:lang/>
        </w:rPr>
        <w:t>tech</w:t>
      </w:r>
      <w:r w:rsidRPr="00583D77">
        <w:rPr>
          <w:sz w:val="16"/>
          <w:lang/>
        </w:rPr>
        <w:t xml:space="preserve">nology they are building — and, in many cases, are furiously racing to build faster than their competitors — poses grave risks and </w:t>
      </w:r>
      <w:r w:rsidRPr="008372AF">
        <w:rPr>
          <w:highlight w:val="cyan"/>
          <w:u w:val="single"/>
          <w:lang/>
        </w:rPr>
        <w:t>should be regulated more tightly</w:t>
      </w:r>
      <w:r w:rsidRPr="00583D77">
        <w:rPr>
          <w:sz w:val="16"/>
          <w:lang/>
        </w:rPr>
        <w:t>.</w:t>
      </w:r>
    </w:p>
    <w:p w14:paraId="1BE836CF" w14:textId="77777777" w:rsidR="00317F04" w:rsidRPr="00583D77" w:rsidRDefault="00317F04" w:rsidP="00317F04">
      <w:pPr>
        <w:rPr>
          <w:sz w:val="16"/>
          <w:lang/>
        </w:rPr>
      </w:pPr>
      <w:r w:rsidRPr="00583D77">
        <w:rPr>
          <w:sz w:val="16"/>
          <w:lang/>
        </w:rPr>
        <w:t xml:space="preserve">This month, Mr. Altman, Mr. Hassabis and Mr. Amodei met with President Biden and Vice President Kamala Harris to talk about A.I. regulation. In a Senate testimony after the meeting, Mr. Altman warned that the </w:t>
      </w:r>
      <w:r w:rsidRPr="00A53381">
        <w:rPr>
          <w:highlight w:val="cyan"/>
          <w:u w:val="single"/>
          <w:lang/>
        </w:rPr>
        <w:t>risks of advanced A.I. systems were serious enough to warrant government intervention</w:t>
      </w:r>
      <w:r w:rsidRPr="00A53381">
        <w:rPr>
          <w:u w:val="single"/>
          <w:lang/>
        </w:rPr>
        <w:t xml:space="preserve"> </w:t>
      </w:r>
      <w:r w:rsidRPr="00583D77">
        <w:rPr>
          <w:sz w:val="16"/>
          <w:lang/>
        </w:rPr>
        <w:t>and called for regulation of A.I. for its potential harms.</w:t>
      </w:r>
    </w:p>
    <w:p w14:paraId="368B5254" w14:textId="77777777" w:rsidR="00317F04" w:rsidRPr="00583D77" w:rsidRDefault="00317F04" w:rsidP="00317F04">
      <w:pPr>
        <w:rPr>
          <w:sz w:val="16"/>
          <w:lang/>
        </w:rPr>
      </w:pPr>
      <w:r w:rsidRPr="00583D77">
        <w:rPr>
          <w:sz w:val="16"/>
          <w:lang/>
        </w:rPr>
        <w:t>Dan Hendrycks, the executive director of the Center for AI Safety, said in an interview that the open letter represented a “coming-out” for some industry leaders who had expressed concerns — but only in private — about the risks of the technology they were developing.</w:t>
      </w:r>
    </w:p>
    <w:p w14:paraId="19E24406" w14:textId="77777777" w:rsidR="00317F04" w:rsidRPr="00583D77" w:rsidRDefault="00317F04" w:rsidP="00317F04">
      <w:pPr>
        <w:rPr>
          <w:sz w:val="16"/>
          <w:lang/>
        </w:rPr>
      </w:pPr>
      <w:r w:rsidRPr="00583D77">
        <w:rPr>
          <w:sz w:val="16"/>
          <w:lang/>
        </w:rPr>
        <w:t>“There’s a very common misconception, even in the A.I. community, that there only are a handful of doomers,” Mr. Hendrycks said. “But, in fact, many people privately would express concerns about these things.”</w:t>
      </w:r>
    </w:p>
    <w:p w14:paraId="1858560D" w14:textId="77777777" w:rsidR="00317F04" w:rsidRPr="00583D77" w:rsidRDefault="00317F04" w:rsidP="00317F04">
      <w:pPr>
        <w:rPr>
          <w:sz w:val="16"/>
          <w:lang/>
        </w:rPr>
      </w:pPr>
      <w:r w:rsidRPr="00583D77">
        <w:rPr>
          <w:sz w:val="16"/>
          <w:lang/>
        </w:rPr>
        <w:t>Some skeptics argue that A.I. technology is still too immature to pose an existential threat. When it comes to today’s A.I. systems, they worry more about short-term problems, such as biased and incorrect responses, than longer-term dangers.</w:t>
      </w:r>
    </w:p>
    <w:p w14:paraId="58D827FE" w14:textId="1BA4E189" w:rsidR="00317F04" w:rsidRDefault="00317F04" w:rsidP="00317F04">
      <w:pPr>
        <w:rPr>
          <w:sz w:val="16"/>
          <w:lang/>
        </w:rPr>
      </w:pPr>
      <w:r w:rsidRPr="00583D77">
        <w:rPr>
          <w:sz w:val="16"/>
          <w:lang/>
        </w:rPr>
        <w:t xml:space="preserve">But others have argued that </w:t>
      </w:r>
      <w:r w:rsidRPr="00A53381">
        <w:rPr>
          <w:highlight w:val="cyan"/>
          <w:u w:val="single"/>
          <w:lang/>
        </w:rPr>
        <w:t>A.I</w:t>
      </w:r>
      <w:r w:rsidRPr="00583D77">
        <w:rPr>
          <w:sz w:val="16"/>
          <w:lang/>
        </w:rPr>
        <w:t xml:space="preserve">. is </w:t>
      </w:r>
      <w:r w:rsidRPr="0097096C">
        <w:rPr>
          <w:highlight w:val="cyan"/>
          <w:u w:val="single"/>
          <w:lang/>
        </w:rPr>
        <w:t>improving so rapidly</w:t>
      </w:r>
      <w:r w:rsidRPr="00583D77">
        <w:rPr>
          <w:sz w:val="16"/>
          <w:lang/>
        </w:rPr>
        <w:t xml:space="preserve"> that it </w:t>
      </w:r>
      <w:r w:rsidRPr="00A53381">
        <w:rPr>
          <w:highlight w:val="cyan"/>
          <w:u w:val="single"/>
          <w:lang/>
        </w:rPr>
        <w:t>has already surpassed human-level performance in some area</w:t>
      </w:r>
      <w:r w:rsidRPr="00583D77">
        <w:rPr>
          <w:sz w:val="16"/>
          <w:lang/>
        </w:rPr>
        <w:t xml:space="preserve">s, and that it will soon surpass it in others. They say the </w:t>
      </w:r>
      <w:r w:rsidRPr="00A53381">
        <w:rPr>
          <w:highlight w:val="cyan"/>
          <w:u w:val="single"/>
          <w:lang/>
        </w:rPr>
        <w:t>tech</w:t>
      </w:r>
      <w:r w:rsidRPr="00583D77">
        <w:rPr>
          <w:sz w:val="16"/>
          <w:lang/>
        </w:rPr>
        <w:t xml:space="preserve">nology </w:t>
      </w:r>
      <w:r w:rsidRPr="00A53381">
        <w:rPr>
          <w:highlight w:val="cyan"/>
          <w:u w:val="single"/>
          <w:lang/>
        </w:rPr>
        <w:t>has</w:t>
      </w:r>
      <w:r w:rsidRPr="00583D77">
        <w:rPr>
          <w:sz w:val="16"/>
          <w:lang/>
        </w:rPr>
        <w:t xml:space="preserve"> shown signs of </w:t>
      </w:r>
      <w:r w:rsidRPr="00A53381">
        <w:rPr>
          <w:highlight w:val="cyan"/>
          <w:u w:val="single"/>
          <w:lang/>
        </w:rPr>
        <w:t>advanced abilities and understanding</w:t>
      </w:r>
      <w:r w:rsidRPr="00583D77">
        <w:rPr>
          <w:sz w:val="16"/>
          <w:lang/>
        </w:rPr>
        <w:t xml:space="preserve">, giving </w:t>
      </w:r>
      <w:r w:rsidRPr="00813B9D">
        <w:rPr>
          <w:highlight w:val="cyan"/>
          <w:u w:val="single"/>
          <w:lang/>
        </w:rPr>
        <w:t>rise to</w:t>
      </w:r>
      <w:r w:rsidRPr="00583D77">
        <w:rPr>
          <w:sz w:val="16"/>
          <w:lang/>
        </w:rPr>
        <w:t xml:space="preserve"> fears that </w:t>
      </w:r>
      <w:r w:rsidRPr="00813B9D">
        <w:rPr>
          <w:highlight w:val="cyan"/>
          <w:u w:val="single"/>
          <w:lang/>
        </w:rPr>
        <w:t>“artificial general intelligence,”</w:t>
      </w:r>
      <w:r w:rsidRPr="00583D77">
        <w:rPr>
          <w:sz w:val="16"/>
          <w:lang/>
        </w:rPr>
        <w:t xml:space="preserve"> or A.G.I., a type of artificial intelligence </w:t>
      </w:r>
      <w:r w:rsidRPr="00813B9D">
        <w:rPr>
          <w:highlight w:val="cyan"/>
          <w:u w:val="single"/>
          <w:lang/>
        </w:rPr>
        <w:t>that can match or exceed human-level performance</w:t>
      </w:r>
      <w:r w:rsidRPr="00583D77">
        <w:rPr>
          <w:sz w:val="16"/>
          <w:lang/>
        </w:rPr>
        <w:t xml:space="preserve"> at a wide variety of tasks, may </w:t>
      </w:r>
      <w:r w:rsidRPr="0097096C">
        <w:rPr>
          <w:highlight w:val="cyan"/>
          <w:u w:val="single"/>
          <w:lang/>
        </w:rPr>
        <w:t>not</w:t>
      </w:r>
      <w:r w:rsidRPr="00583D77">
        <w:rPr>
          <w:sz w:val="16"/>
          <w:lang/>
        </w:rPr>
        <w:t xml:space="preserve"> be </w:t>
      </w:r>
      <w:r w:rsidRPr="0097096C">
        <w:rPr>
          <w:highlight w:val="cyan"/>
          <w:u w:val="single"/>
          <w:lang/>
        </w:rPr>
        <w:t>far off</w:t>
      </w:r>
      <w:r w:rsidRPr="00583D77">
        <w:rPr>
          <w:sz w:val="16"/>
          <w:lang/>
        </w:rPr>
        <w:t>.</w:t>
      </w:r>
    </w:p>
    <w:p w14:paraId="5A4FBE40" w14:textId="77777777" w:rsidR="00252BB9" w:rsidRPr="00C13B4E" w:rsidRDefault="00252BB9" w:rsidP="00252BB9">
      <w:pPr>
        <w:pStyle w:val="Heading4"/>
      </w:pPr>
      <w:r>
        <w:t xml:space="preserve">US Must intervene as AI leads to </w:t>
      </w:r>
      <w:proofErr w:type="gramStart"/>
      <w:r>
        <w:t>extinction</w:t>
      </w:r>
      <w:proofErr w:type="gramEnd"/>
    </w:p>
    <w:p w14:paraId="40428148" w14:textId="77777777" w:rsidR="00252BB9" w:rsidRPr="00252BB9" w:rsidRDefault="00252BB9" w:rsidP="00252BB9">
      <w:r w:rsidRPr="00252BB9">
        <w:rPr>
          <w:rStyle w:val="Style13ptBold"/>
        </w:rPr>
        <w:t>Egan ’24</w:t>
      </w:r>
      <w:r w:rsidRPr="00252BB9">
        <w:t xml:space="preserve"> – [Matt, lead writer for CNN Business, past senior writer at Fox Business, past staff writer at the Trenton Times, graduate of the College of New Jersey, “AI could pose ‘extinction-level’ threat to </w:t>
      </w:r>
      <w:r w:rsidRPr="00252BB9">
        <w:lastRenderedPageBreak/>
        <w:t xml:space="preserve">humans and the US must intervene, State Dept.-commissioned report warns,” 3-12-2024, CNN, </w:t>
      </w:r>
      <w:r w:rsidRPr="00252BB9">
        <w:rPr>
          <w:lang/>
        </w:rPr>
        <w:t>https://www.cnn.com/2024/03/12/business/artificial-intelligence-ai-report-extinction/index.html</w:t>
      </w:r>
      <w:r w:rsidRPr="00252BB9">
        <w:t>, Accessed; 7-26-2024, AC]</w:t>
      </w:r>
    </w:p>
    <w:p w14:paraId="52666D70" w14:textId="77777777" w:rsidR="00252BB9" w:rsidRPr="0097096C" w:rsidRDefault="00252BB9" w:rsidP="00252BB9">
      <w:pPr>
        <w:rPr>
          <w:u w:val="single"/>
          <w:lang/>
        </w:rPr>
      </w:pPr>
      <w:r w:rsidRPr="006D314D">
        <w:rPr>
          <w:lang/>
        </w:rPr>
        <w:t xml:space="preserve">A new report commissioned by the US State Department paints an alarming picture of the </w:t>
      </w:r>
      <w:r w:rsidRPr="0097096C">
        <w:rPr>
          <w:highlight w:val="cyan"/>
          <w:u w:val="single"/>
          <w:lang/>
        </w:rPr>
        <w:t>“catastrophic”</w:t>
      </w:r>
      <w:r w:rsidRPr="006D314D">
        <w:rPr>
          <w:lang/>
        </w:rPr>
        <w:t xml:space="preserve"> national security risks posed by </w:t>
      </w:r>
      <w:r w:rsidRPr="0097096C">
        <w:rPr>
          <w:highlight w:val="cyan"/>
          <w:u w:val="single"/>
          <w:lang/>
        </w:rPr>
        <w:t>rapidly evolving artificial intelligence</w:t>
      </w:r>
      <w:r w:rsidRPr="006D314D">
        <w:rPr>
          <w:lang/>
        </w:rPr>
        <w:t xml:space="preserve">, warning that </w:t>
      </w:r>
      <w:r w:rsidRPr="0097096C">
        <w:rPr>
          <w:highlight w:val="cyan"/>
          <w:u w:val="single"/>
          <w:lang/>
        </w:rPr>
        <w:t>time is running out for the federal government to avert disaster.</w:t>
      </w:r>
    </w:p>
    <w:p w14:paraId="3E814A10" w14:textId="77777777" w:rsidR="00252BB9" w:rsidRPr="006D314D" w:rsidRDefault="00252BB9" w:rsidP="00252BB9">
      <w:pPr>
        <w:rPr>
          <w:lang/>
        </w:rPr>
      </w:pPr>
      <w:r w:rsidRPr="006D314D">
        <w:rPr>
          <w:lang/>
        </w:rPr>
        <w:t>The findings were based on interviews with more than 200 people over more than a year – including top executives from leading AI companies, cybersecurity researchers, weapons of mass destruction experts and national security officials inside the government.</w:t>
      </w:r>
    </w:p>
    <w:p w14:paraId="010322A1" w14:textId="77777777" w:rsidR="00252BB9" w:rsidRPr="006D314D" w:rsidRDefault="00252BB9" w:rsidP="00252BB9">
      <w:pPr>
        <w:rPr>
          <w:lang/>
        </w:rPr>
      </w:pPr>
      <w:r w:rsidRPr="006D314D">
        <w:rPr>
          <w:lang/>
        </w:rPr>
        <w:t xml:space="preserve">The report, released this week by Gladstone AI, flatly states that </w:t>
      </w:r>
      <w:r w:rsidRPr="00B95D71">
        <w:rPr>
          <w:highlight w:val="cyan"/>
          <w:u w:val="single"/>
          <w:lang/>
        </w:rPr>
        <w:t>the most advanced AI systems</w:t>
      </w:r>
      <w:r w:rsidRPr="006D314D">
        <w:rPr>
          <w:lang/>
        </w:rPr>
        <w:t xml:space="preserve"> could, in a worst case, </w:t>
      </w:r>
      <w:r w:rsidRPr="00B95D71">
        <w:rPr>
          <w:highlight w:val="cyan"/>
          <w:u w:val="single"/>
          <w:lang/>
        </w:rPr>
        <w:t>“pose an extinction-level threat to the human species</w:t>
      </w:r>
      <w:r w:rsidRPr="006D314D">
        <w:rPr>
          <w:lang/>
        </w:rPr>
        <w:t>.”</w:t>
      </w:r>
    </w:p>
    <w:p w14:paraId="705433A8" w14:textId="77777777" w:rsidR="00252BB9" w:rsidRPr="006D314D" w:rsidRDefault="00252BB9" w:rsidP="00252BB9">
      <w:pPr>
        <w:rPr>
          <w:lang/>
        </w:rPr>
      </w:pPr>
      <w:r w:rsidRPr="006D314D">
        <w:rPr>
          <w:lang/>
        </w:rPr>
        <w:t>A US State Department official confirmed to CNN that the agency commissioned the report as it constantly assesses how AI is aligned with its goal to protect US interests at home and abroad. However, the official stressed the report does not represent the views of the US government.</w:t>
      </w:r>
    </w:p>
    <w:p w14:paraId="694EA493" w14:textId="77777777" w:rsidR="00252BB9" w:rsidRPr="006D314D" w:rsidRDefault="00252BB9" w:rsidP="00252BB9">
      <w:pPr>
        <w:rPr>
          <w:lang/>
        </w:rPr>
      </w:pPr>
      <w:r w:rsidRPr="006D314D">
        <w:rPr>
          <w:lang/>
        </w:rPr>
        <w:t>The warning in the report is another reminder that although the potential of AI continues to captivate investors and the public, there are real dangers too.</w:t>
      </w:r>
    </w:p>
    <w:p w14:paraId="090C7A0A" w14:textId="77777777" w:rsidR="00252BB9" w:rsidRPr="006D314D" w:rsidRDefault="00252BB9" w:rsidP="00252BB9">
      <w:pPr>
        <w:rPr>
          <w:lang/>
        </w:rPr>
      </w:pPr>
      <w:r w:rsidRPr="006D314D">
        <w:rPr>
          <w:lang/>
        </w:rPr>
        <w:t>“AI is already an economically transformative technology. It could allow us to cure diseases, make scientific discoveries, and overcome challenges we once thought were insurmountable,” Jeremie Harris, CEO and co-founder of Gladstone AI, told CNN on Tuesday.</w:t>
      </w:r>
    </w:p>
    <w:p w14:paraId="3EB294EB" w14:textId="77777777" w:rsidR="00252BB9" w:rsidRPr="006D314D" w:rsidRDefault="00252BB9" w:rsidP="00252BB9">
      <w:pPr>
        <w:rPr>
          <w:lang/>
        </w:rPr>
      </w:pPr>
      <w:r w:rsidRPr="006D314D">
        <w:rPr>
          <w:lang/>
        </w:rPr>
        <w:t xml:space="preserve">“But it could also bring serious risks, including catastrophic risks, that we need to be aware of,” Harris said. “And </w:t>
      </w:r>
      <w:r w:rsidRPr="00540F4B">
        <w:rPr>
          <w:highlight w:val="cyan"/>
          <w:lang/>
        </w:rPr>
        <w:t>a growing body of evidence</w:t>
      </w:r>
      <w:r w:rsidRPr="006D314D">
        <w:rPr>
          <w:lang/>
        </w:rPr>
        <w:t xml:space="preserve"> — including empirical research and analysis published in the world’s top AI conferences — </w:t>
      </w:r>
      <w:r w:rsidRPr="00540F4B">
        <w:rPr>
          <w:highlight w:val="cyan"/>
          <w:u w:val="single"/>
          <w:lang/>
        </w:rPr>
        <w:t>suggests</w:t>
      </w:r>
      <w:r w:rsidRPr="006D314D">
        <w:rPr>
          <w:lang/>
        </w:rPr>
        <w:t xml:space="preserve"> that above a certain threshold of capability, </w:t>
      </w:r>
      <w:r w:rsidRPr="00540F4B">
        <w:rPr>
          <w:highlight w:val="cyan"/>
          <w:u w:val="single"/>
          <w:lang/>
        </w:rPr>
        <w:t>AIs could potentially become uncontrollable.</w:t>
      </w:r>
      <w:r w:rsidRPr="006D314D">
        <w:rPr>
          <w:lang/>
        </w:rPr>
        <w:t>”</w:t>
      </w:r>
    </w:p>
    <w:p w14:paraId="6407D98E" w14:textId="77777777" w:rsidR="00252BB9" w:rsidRPr="006D314D" w:rsidRDefault="00252BB9" w:rsidP="00252BB9">
      <w:pPr>
        <w:rPr>
          <w:lang/>
        </w:rPr>
      </w:pPr>
      <w:r w:rsidRPr="006D314D">
        <w:rPr>
          <w:lang/>
        </w:rPr>
        <w:t>White House spokesperson Robyn Patterson said President Joe Biden’s executive order on AI is the “most significant action any government in the world has taken to seize the promise and manage the risks of artificial intelligence.”</w:t>
      </w:r>
    </w:p>
    <w:p w14:paraId="1C3202CA" w14:textId="77777777" w:rsidR="00252BB9" w:rsidRPr="006D314D" w:rsidRDefault="00252BB9" w:rsidP="00252BB9">
      <w:pPr>
        <w:rPr>
          <w:lang/>
        </w:rPr>
      </w:pPr>
      <w:r w:rsidRPr="006D314D">
        <w:rPr>
          <w:lang/>
        </w:rPr>
        <w:t>“The President and Vice President will continue to work with our international partners and urge Congress to pass bipartisan legislation to manage the risks associated with these emerging technologies,” Patterson said.</w:t>
      </w:r>
    </w:p>
    <w:p w14:paraId="45A1CFEE" w14:textId="77777777" w:rsidR="00252BB9" w:rsidRPr="006D314D" w:rsidRDefault="00252BB9" w:rsidP="00252BB9">
      <w:pPr>
        <w:rPr>
          <w:lang/>
        </w:rPr>
      </w:pPr>
      <w:r w:rsidRPr="006D314D">
        <w:rPr>
          <w:lang/>
        </w:rPr>
        <w:t xml:space="preserve">Researchers warn of </w:t>
      </w:r>
      <w:r w:rsidRPr="00540F4B">
        <w:rPr>
          <w:highlight w:val="cyan"/>
          <w:u w:val="single"/>
          <w:lang/>
        </w:rPr>
        <w:t>two central dangers</w:t>
      </w:r>
      <w:r w:rsidRPr="006D314D">
        <w:rPr>
          <w:lang/>
        </w:rPr>
        <w:t xml:space="preserve"> broadly posed by AI.</w:t>
      </w:r>
    </w:p>
    <w:p w14:paraId="6BB2C16A" w14:textId="77777777" w:rsidR="00252BB9" w:rsidRPr="006D314D" w:rsidRDefault="00252BB9" w:rsidP="00252BB9">
      <w:pPr>
        <w:rPr>
          <w:lang/>
        </w:rPr>
      </w:pPr>
      <w:r w:rsidRPr="00035FB2">
        <w:rPr>
          <w:highlight w:val="cyan"/>
          <w:u w:val="single"/>
          <w:lang/>
        </w:rPr>
        <w:t>First</w:t>
      </w:r>
      <w:r w:rsidRPr="006D314D">
        <w:rPr>
          <w:lang/>
        </w:rPr>
        <w:t xml:space="preserve">, Gladstone AI said, </w:t>
      </w:r>
      <w:r w:rsidRPr="00035FB2">
        <w:rPr>
          <w:highlight w:val="cyan"/>
          <w:u w:val="single"/>
          <w:lang/>
        </w:rPr>
        <w:t>the most advanced AI systems could be weaponized to inflict potentially irreversible damage</w:t>
      </w:r>
      <w:r w:rsidRPr="006D314D">
        <w:rPr>
          <w:lang/>
        </w:rPr>
        <w:t xml:space="preserve">. </w:t>
      </w:r>
      <w:r w:rsidRPr="00C56734">
        <w:rPr>
          <w:highlight w:val="cyan"/>
          <w:u w:val="single"/>
          <w:lang/>
        </w:rPr>
        <w:t>Second</w:t>
      </w:r>
      <w:r w:rsidRPr="006D314D">
        <w:rPr>
          <w:lang/>
        </w:rPr>
        <w:t xml:space="preserve">, the report said there are private </w:t>
      </w:r>
      <w:r w:rsidRPr="00C56734">
        <w:rPr>
          <w:highlight w:val="cyan"/>
          <w:u w:val="single"/>
          <w:lang/>
        </w:rPr>
        <w:t>concerns within AI labs</w:t>
      </w:r>
      <w:r w:rsidRPr="006D314D">
        <w:rPr>
          <w:lang/>
        </w:rPr>
        <w:t xml:space="preserve"> that at some point they could </w:t>
      </w:r>
      <w:r w:rsidRPr="00F358C2">
        <w:rPr>
          <w:highlight w:val="cyan"/>
          <w:u w:val="single"/>
          <w:lang/>
        </w:rPr>
        <w:t>“lose control” of the very systems they’re developing</w:t>
      </w:r>
      <w:r w:rsidRPr="006D314D">
        <w:rPr>
          <w:lang/>
        </w:rPr>
        <w:t xml:space="preserve">, </w:t>
      </w:r>
      <w:r w:rsidRPr="00F358C2">
        <w:rPr>
          <w:highlight w:val="cyan"/>
          <w:u w:val="single"/>
          <w:lang/>
        </w:rPr>
        <w:t>with</w:t>
      </w:r>
      <w:r w:rsidRPr="006D314D">
        <w:rPr>
          <w:lang/>
        </w:rPr>
        <w:t xml:space="preserve"> “potentially </w:t>
      </w:r>
      <w:r w:rsidRPr="00F358C2">
        <w:rPr>
          <w:highlight w:val="cyan"/>
          <w:u w:val="single"/>
          <w:lang/>
        </w:rPr>
        <w:t>devastating consequences to global security</w:t>
      </w:r>
      <w:r w:rsidRPr="006D314D">
        <w:rPr>
          <w:lang/>
        </w:rPr>
        <w:t>.”</w:t>
      </w:r>
    </w:p>
    <w:p w14:paraId="43B2E530" w14:textId="77777777" w:rsidR="00252BB9" w:rsidRPr="006D314D" w:rsidRDefault="00252BB9" w:rsidP="00252BB9">
      <w:pPr>
        <w:rPr>
          <w:lang/>
        </w:rPr>
      </w:pPr>
      <w:r w:rsidRPr="006D314D">
        <w:rPr>
          <w:lang/>
        </w:rPr>
        <w:t xml:space="preserve">“The </w:t>
      </w:r>
      <w:r w:rsidRPr="008F5096">
        <w:rPr>
          <w:highlight w:val="cyan"/>
          <w:u w:val="single"/>
          <w:lang/>
        </w:rPr>
        <w:t>rise of AI and AGI</w:t>
      </w:r>
      <w:r w:rsidRPr="006D314D">
        <w:rPr>
          <w:lang/>
        </w:rPr>
        <w:t xml:space="preserve"> [artificial general intelligence] has the potential to </w:t>
      </w:r>
      <w:r w:rsidRPr="008F5096">
        <w:rPr>
          <w:highlight w:val="cyan"/>
          <w:u w:val="single"/>
          <w:lang/>
        </w:rPr>
        <w:t>destabilize global security in ways reminiscent of the introduction of nuclear weapons</w:t>
      </w:r>
      <w:r w:rsidRPr="006D314D">
        <w:rPr>
          <w:lang/>
        </w:rPr>
        <w:t>,” the report said, adding there is a risk of an AI “arms race,” conflict and “WMD-scale fatal accidents.”</w:t>
      </w:r>
    </w:p>
    <w:p w14:paraId="410F28A5" w14:textId="77777777" w:rsidR="00252BB9" w:rsidRPr="006D314D" w:rsidRDefault="00252BB9" w:rsidP="00252BB9">
      <w:pPr>
        <w:rPr>
          <w:lang/>
        </w:rPr>
      </w:pPr>
      <w:r w:rsidRPr="006D314D">
        <w:rPr>
          <w:lang/>
        </w:rPr>
        <w:lastRenderedPageBreak/>
        <w:t>Gladstone AI’s report calls for dramatic new steps aimed at confronting this threat, including launching a new AI agency, imposing “emergency” regulatory safeguards and limits on how much computer power can be used to train AI models.</w:t>
      </w:r>
    </w:p>
    <w:p w14:paraId="3C9FD233" w14:textId="2A33EC45" w:rsidR="00252BB9" w:rsidRPr="00252BB9" w:rsidRDefault="00252BB9" w:rsidP="00317F04">
      <w:pPr>
        <w:rPr>
          <w:lang/>
        </w:rPr>
      </w:pPr>
      <w:r w:rsidRPr="00540F4B">
        <w:rPr>
          <w:highlight w:val="cyan"/>
          <w:u w:val="single"/>
          <w:lang/>
        </w:rPr>
        <w:t>“There is a clear and urgent need for the US government to intervene</w:t>
      </w:r>
      <w:r w:rsidRPr="006D314D">
        <w:rPr>
          <w:lang/>
        </w:rPr>
        <w:t>,” the authors wrote in the report.</w:t>
      </w:r>
    </w:p>
    <w:p w14:paraId="7C294C78" w14:textId="3601BAD7" w:rsidR="006A77FE" w:rsidRDefault="006A77FE" w:rsidP="006A77FE">
      <w:pPr>
        <w:pStyle w:val="Heading3"/>
        <w:rPr>
          <w:highlight w:val="white"/>
        </w:rPr>
      </w:pPr>
      <w:r>
        <w:rPr>
          <w:highlight w:val="white"/>
        </w:rPr>
        <w:lastRenderedPageBreak/>
        <w:t>Regs Fail—Journalism</w:t>
      </w:r>
    </w:p>
    <w:p w14:paraId="6DB9E1C9" w14:textId="77777777" w:rsidR="006A77FE" w:rsidRPr="006A77FE" w:rsidRDefault="006A77FE" w:rsidP="006A77FE">
      <w:pPr>
        <w:pStyle w:val="Heading4"/>
      </w:pPr>
      <w:r w:rsidRPr="006A77FE">
        <w:t xml:space="preserve">Journalism suffers with the AI </w:t>
      </w:r>
      <w:proofErr w:type="gramStart"/>
      <w:r w:rsidRPr="006A77FE">
        <w:t>expansion</w:t>
      </w:r>
      <w:proofErr w:type="gramEnd"/>
      <w:r w:rsidRPr="006A77FE">
        <w:t xml:space="preserve"> </w:t>
      </w:r>
    </w:p>
    <w:p w14:paraId="0F17DB53" w14:textId="77777777" w:rsidR="006A77FE" w:rsidRPr="006A77FE" w:rsidRDefault="006A77FE" w:rsidP="006A77FE">
      <w:proofErr w:type="spellStart"/>
      <w:r w:rsidRPr="006A77FE">
        <w:rPr>
          <w:rStyle w:val="Style13ptBold"/>
        </w:rPr>
        <w:t>Knutsen</w:t>
      </w:r>
      <w:proofErr w:type="spellEnd"/>
      <w:r w:rsidRPr="006A77FE">
        <w:rPr>
          <w:rStyle w:val="Style13ptBold"/>
        </w:rPr>
        <w:t xml:space="preserve"> ’23</w:t>
      </w:r>
      <w:r w:rsidRPr="006A77FE">
        <w:t xml:space="preserve"> – (Thomas, a </w:t>
      </w:r>
      <w:proofErr w:type="gramStart"/>
      <w:r w:rsidRPr="006A77FE">
        <w:t>long time</w:t>
      </w:r>
      <w:proofErr w:type="gramEnd"/>
      <w:r w:rsidRPr="006A77FE">
        <w:t xml:space="preserve"> developer and marketer who writes about new technology, “5 Reasons Why AI is Bad for Journalism”, 10-16-2023, AI Consequences, https://aiconsequences.com/why-ai-is-bad-for-journalism/) CC </w:t>
      </w:r>
    </w:p>
    <w:p w14:paraId="2145CA02" w14:textId="77777777" w:rsidR="006A77FE" w:rsidRPr="00A70C0E" w:rsidRDefault="006A77FE" w:rsidP="006A77FE">
      <w:pPr>
        <w:rPr>
          <w:sz w:val="16"/>
        </w:rPr>
      </w:pPr>
      <w:r w:rsidRPr="00A70C0E">
        <w:rPr>
          <w:sz w:val="16"/>
        </w:rPr>
        <w:t>There’s no hiding that Artificial Intelligence has infested itself in every nook and cranny of the modern world. Al algorithms force what entertainment you see, which news is exposed to you, and what you should feel about depending on which “sector” of the internet you’re on.</w:t>
      </w:r>
    </w:p>
    <w:p w14:paraId="0D6373D0" w14:textId="77777777" w:rsidR="006A77FE" w:rsidRPr="00A70C0E" w:rsidRDefault="006A77FE" w:rsidP="006A77FE">
      <w:pPr>
        <w:rPr>
          <w:sz w:val="16"/>
        </w:rPr>
      </w:pPr>
      <w:proofErr w:type="spellStart"/>
      <w:r w:rsidRPr="00A70C0E">
        <w:rPr>
          <w:sz w:val="16"/>
        </w:rPr>
        <w:t>E.g</w:t>
      </w:r>
      <w:proofErr w:type="spellEnd"/>
      <w:r w:rsidRPr="00A70C0E">
        <w:rPr>
          <w:sz w:val="16"/>
        </w:rPr>
        <w:t xml:space="preserve"> “conservative-</w:t>
      </w:r>
      <w:proofErr w:type="spellStart"/>
      <w:r w:rsidRPr="00A70C0E">
        <w:rPr>
          <w:sz w:val="16"/>
        </w:rPr>
        <w:t>tok</w:t>
      </w:r>
      <w:proofErr w:type="spellEnd"/>
      <w:r w:rsidRPr="00A70C0E">
        <w:rPr>
          <w:sz w:val="16"/>
        </w:rPr>
        <w:t>”, “liberal-</w:t>
      </w:r>
      <w:proofErr w:type="spellStart"/>
      <w:r w:rsidRPr="00A70C0E">
        <w:rPr>
          <w:sz w:val="16"/>
        </w:rPr>
        <w:t>tok</w:t>
      </w:r>
      <w:proofErr w:type="spellEnd"/>
      <w:r w:rsidRPr="00A70C0E">
        <w:rPr>
          <w:sz w:val="16"/>
        </w:rPr>
        <w:t>”, and “Andrew Tate-</w:t>
      </w:r>
      <w:proofErr w:type="spellStart"/>
      <w:r w:rsidRPr="00A70C0E">
        <w:rPr>
          <w:sz w:val="16"/>
        </w:rPr>
        <w:t>tok</w:t>
      </w:r>
      <w:proofErr w:type="spellEnd"/>
      <w:r w:rsidRPr="00A70C0E">
        <w:rPr>
          <w:sz w:val="16"/>
        </w:rPr>
        <w:t>”.</w:t>
      </w:r>
    </w:p>
    <w:p w14:paraId="3B5EB82C" w14:textId="77777777" w:rsidR="006A77FE" w:rsidRPr="00A70C0E" w:rsidRDefault="006A77FE" w:rsidP="006A77FE">
      <w:pPr>
        <w:rPr>
          <w:sz w:val="16"/>
        </w:rPr>
      </w:pPr>
      <w:proofErr w:type="gramStart"/>
      <w:r w:rsidRPr="00A70C0E">
        <w:rPr>
          <w:sz w:val="16"/>
        </w:rPr>
        <w:t>More often than not</w:t>
      </w:r>
      <w:proofErr w:type="gramEnd"/>
      <w:r w:rsidRPr="00A70C0E">
        <w:rPr>
          <w:sz w:val="16"/>
        </w:rPr>
        <w:t>, we’re placed into these overbearing echo chambers that do nothing but reinforce what we believe in anyway.</w:t>
      </w:r>
    </w:p>
    <w:p w14:paraId="3BCC4002" w14:textId="77777777" w:rsidR="006A77FE" w:rsidRPr="00A70C0E" w:rsidRDefault="006A77FE" w:rsidP="006A77FE">
      <w:pPr>
        <w:rPr>
          <w:u w:val="single"/>
        </w:rPr>
      </w:pPr>
      <w:r w:rsidRPr="00A70C0E">
        <w:rPr>
          <w:sz w:val="16"/>
        </w:rPr>
        <w:t>Additionally</w:t>
      </w:r>
      <w:r w:rsidRPr="00A70C0E">
        <w:rPr>
          <w:u w:val="single"/>
        </w:rPr>
        <w:t xml:space="preserve">, the realm of </w:t>
      </w:r>
      <w:r w:rsidRPr="00A70C0E">
        <w:rPr>
          <w:highlight w:val="cyan"/>
          <w:u w:val="single"/>
        </w:rPr>
        <w:t>journalism is being overrun by automated news</w:t>
      </w:r>
      <w:r w:rsidRPr="00A70C0E">
        <w:rPr>
          <w:u w:val="single"/>
        </w:rPr>
        <w:t>, chatbots, and predictive analytics that forces pieces that will generate clicks, not news.</w:t>
      </w:r>
    </w:p>
    <w:p w14:paraId="25C06645" w14:textId="77777777" w:rsidR="006A77FE" w:rsidRPr="00A70C0E" w:rsidRDefault="006A77FE" w:rsidP="006A77FE">
      <w:pPr>
        <w:rPr>
          <w:sz w:val="16"/>
        </w:rPr>
      </w:pPr>
      <w:r w:rsidRPr="00A70C0E">
        <w:rPr>
          <w:sz w:val="16"/>
        </w:rPr>
        <w:t>Not to mention how the journalists that </w:t>
      </w:r>
      <w:r w:rsidRPr="00A70C0E">
        <w:rPr>
          <w:i/>
          <w:iCs/>
          <w:sz w:val="16"/>
        </w:rPr>
        <w:t>do</w:t>
      </w:r>
      <w:r w:rsidRPr="00A70C0E">
        <w:rPr>
          <w:sz w:val="16"/>
        </w:rPr>
        <w:t> try to make a change, are losing their jobs to these machines.</w:t>
      </w:r>
    </w:p>
    <w:p w14:paraId="61201ADD" w14:textId="77777777" w:rsidR="006A77FE" w:rsidRPr="00A70C0E" w:rsidRDefault="006A77FE" w:rsidP="006A77FE">
      <w:pPr>
        <w:rPr>
          <w:sz w:val="16"/>
        </w:rPr>
      </w:pPr>
      <w:r w:rsidRPr="00A70C0E">
        <w:rPr>
          <w:sz w:val="16"/>
        </w:rPr>
        <w:t>In this article, we’ll explore why the world’s newfound over-reliance on Artificial Intelligence is detrimental to the essence of journalism.</w:t>
      </w:r>
    </w:p>
    <w:p w14:paraId="27B37A29" w14:textId="77777777" w:rsidR="006A77FE" w:rsidRPr="00A70C0E" w:rsidRDefault="006A77FE" w:rsidP="006A77FE">
      <w:pPr>
        <w:rPr>
          <w:sz w:val="16"/>
        </w:rPr>
      </w:pPr>
      <w:r w:rsidRPr="00A70C0E">
        <w:rPr>
          <w:sz w:val="16"/>
        </w:rPr>
        <w:t>1. AI Compromises Core Values of Journalism</w:t>
      </w:r>
    </w:p>
    <w:p w14:paraId="2B62439F" w14:textId="77777777" w:rsidR="006A77FE" w:rsidRPr="00A70C0E" w:rsidRDefault="006A77FE" w:rsidP="006A77FE">
      <w:pPr>
        <w:rPr>
          <w:sz w:val="16"/>
        </w:rPr>
      </w:pPr>
      <w:r w:rsidRPr="00A70C0E">
        <w:rPr>
          <w:sz w:val="16"/>
        </w:rPr>
        <w:t>First, let us define what journalism </w:t>
      </w:r>
      <w:r w:rsidRPr="00A70C0E">
        <w:rPr>
          <w:i/>
          <w:iCs/>
          <w:sz w:val="16"/>
        </w:rPr>
        <w:t>is.</w:t>
      </w:r>
    </w:p>
    <w:p w14:paraId="73C90499" w14:textId="77777777" w:rsidR="006A77FE" w:rsidRPr="00A70C0E" w:rsidRDefault="006A77FE" w:rsidP="006A77FE">
      <w:pPr>
        <w:rPr>
          <w:sz w:val="16"/>
        </w:rPr>
      </w:pPr>
      <w:r w:rsidRPr="00A70C0E">
        <w:rPr>
          <w:sz w:val="16"/>
        </w:rPr>
        <w:t>According to Britannica, journalism is: “</w:t>
      </w:r>
      <w:r w:rsidRPr="00A70C0E">
        <w:rPr>
          <w:i/>
          <w:iCs/>
          <w:sz w:val="16"/>
        </w:rPr>
        <w:t xml:space="preserve">... the collection, preparation, and distribution of news and related commentary and feature </w:t>
      </w:r>
      <w:proofErr w:type="gramStart"/>
      <w:r w:rsidRPr="00A70C0E">
        <w:rPr>
          <w:i/>
          <w:iCs/>
          <w:sz w:val="16"/>
        </w:rPr>
        <w:t>material.</w:t>
      </w:r>
      <w:r w:rsidRPr="00A70C0E">
        <w:rPr>
          <w:sz w:val="16"/>
        </w:rPr>
        <w:t>“</w:t>
      </w:r>
      <w:proofErr w:type="gramEnd"/>
    </w:p>
    <w:p w14:paraId="01C2599F" w14:textId="77777777" w:rsidR="006A77FE" w:rsidRPr="00A70C0E" w:rsidRDefault="006A77FE" w:rsidP="006A77FE">
      <w:pPr>
        <w:rPr>
          <w:u w:val="single"/>
        </w:rPr>
      </w:pPr>
      <w:r w:rsidRPr="00A70C0E">
        <w:rPr>
          <w:highlight w:val="cyan"/>
          <w:u w:val="single"/>
        </w:rPr>
        <w:t>Journalism has</w:t>
      </w:r>
      <w:r w:rsidRPr="00A70C0E">
        <w:rPr>
          <w:u w:val="single"/>
        </w:rPr>
        <w:t xml:space="preserve"> always </w:t>
      </w:r>
      <w:r w:rsidRPr="00A70C0E">
        <w:rPr>
          <w:highlight w:val="cyan"/>
          <w:u w:val="single"/>
        </w:rPr>
        <w:t>been rooted in the pursuit of spreading truth and</w:t>
      </w:r>
      <w:r w:rsidRPr="00A70C0E">
        <w:rPr>
          <w:u w:val="single"/>
        </w:rPr>
        <w:t xml:space="preserve"> current </w:t>
      </w:r>
      <w:r w:rsidRPr="00A70C0E">
        <w:rPr>
          <w:highlight w:val="cyan"/>
          <w:u w:val="single"/>
        </w:rPr>
        <w:t>events to the public</w:t>
      </w:r>
      <w:r w:rsidRPr="00A70C0E">
        <w:rPr>
          <w:u w:val="single"/>
        </w:rPr>
        <w:t xml:space="preserve"> and has notoriously required meticulous investigation and in-depth understanding of various subjects that are being discussed.</w:t>
      </w:r>
    </w:p>
    <w:p w14:paraId="17F4DBCA" w14:textId="77777777" w:rsidR="006A77FE" w:rsidRPr="00A70C0E" w:rsidRDefault="006A77FE" w:rsidP="006A77FE">
      <w:pPr>
        <w:rPr>
          <w:sz w:val="16"/>
        </w:rPr>
      </w:pPr>
      <w:r w:rsidRPr="00A70C0E">
        <w:rPr>
          <w:sz w:val="16"/>
        </w:rPr>
        <w:t>That is no longer the case in modern-day society, now that Artificial Intelligence is taking over.</w:t>
      </w:r>
    </w:p>
    <w:p w14:paraId="27A0A29D" w14:textId="77777777" w:rsidR="006A77FE" w:rsidRPr="00A70C0E" w:rsidRDefault="006A77FE" w:rsidP="006A77FE">
      <w:pPr>
        <w:rPr>
          <w:sz w:val="16"/>
        </w:rPr>
      </w:pPr>
      <w:r w:rsidRPr="00A70C0E">
        <w:rPr>
          <w:sz w:val="16"/>
        </w:rPr>
        <w:t>More and more news outlets, tabloids, and published media are switching to AI bots that produce content </w:t>
      </w:r>
      <w:r w:rsidRPr="00A70C0E">
        <w:rPr>
          <w:i/>
          <w:iCs/>
          <w:sz w:val="16"/>
        </w:rPr>
        <w:t>for</w:t>
      </w:r>
      <w:r w:rsidRPr="00A70C0E">
        <w:rPr>
          <w:sz w:val="16"/>
        </w:rPr>
        <w:t> them (think C-net, for example).</w:t>
      </w:r>
    </w:p>
    <w:p w14:paraId="588B1D6D" w14:textId="77777777" w:rsidR="006A77FE" w:rsidRPr="00A70C0E" w:rsidRDefault="006A77FE" w:rsidP="006A77FE">
      <w:pPr>
        <w:rPr>
          <w:sz w:val="16"/>
        </w:rPr>
      </w:pPr>
      <w:r w:rsidRPr="00A70C0E">
        <w:rPr>
          <w:sz w:val="16"/>
        </w:rPr>
        <w:t xml:space="preserve">This means that all </w:t>
      </w:r>
      <w:r w:rsidRPr="00A70C0E">
        <w:rPr>
          <w:highlight w:val="cyan"/>
          <w:u w:val="single"/>
        </w:rPr>
        <w:t>new</w:t>
      </w:r>
      <w:r w:rsidRPr="00A70C0E">
        <w:rPr>
          <w:u w:val="single"/>
        </w:rPr>
        <w:t xml:space="preserve"> journalistic </w:t>
      </w:r>
      <w:r w:rsidRPr="00A70C0E">
        <w:rPr>
          <w:highlight w:val="cyan"/>
          <w:u w:val="single"/>
        </w:rPr>
        <w:t>pieces have an inherent lack of depth</w:t>
      </w:r>
      <w:r w:rsidRPr="00A70C0E">
        <w:rPr>
          <w:sz w:val="16"/>
          <w:highlight w:val="cyan"/>
        </w:rPr>
        <w:t xml:space="preserve">. </w:t>
      </w:r>
      <w:r w:rsidRPr="00A70C0E">
        <w:rPr>
          <w:highlight w:val="cyan"/>
          <w:u w:val="single"/>
        </w:rPr>
        <w:t>AI-generated news only scrapes surface-level information</w:t>
      </w:r>
      <w:r w:rsidRPr="00A70C0E">
        <w:rPr>
          <w:sz w:val="16"/>
          <w:highlight w:val="cyan"/>
        </w:rPr>
        <w:t>.</w:t>
      </w:r>
      <w:r w:rsidRPr="00A70C0E">
        <w:rPr>
          <w:sz w:val="16"/>
        </w:rPr>
        <w:t xml:space="preserve"> Now this would be completely fine for sports scores or stock updates, but it’s detrimental when it comes to everything else.</w:t>
      </w:r>
    </w:p>
    <w:p w14:paraId="6BF4C7DF" w14:textId="77777777" w:rsidR="006A77FE" w:rsidRPr="00A70C0E" w:rsidRDefault="006A77FE" w:rsidP="006A77FE">
      <w:pPr>
        <w:rPr>
          <w:u w:val="single"/>
        </w:rPr>
      </w:pPr>
      <w:r w:rsidRPr="00A70C0E">
        <w:rPr>
          <w:highlight w:val="cyan"/>
          <w:u w:val="single"/>
        </w:rPr>
        <w:t>AI</w:t>
      </w:r>
      <w:r w:rsidRPr="00A70C0E">
        <w:rPr>
          <w:u w:val="single"/>
        </w:rPr>
        <w:t xml:space="preserve"> simply </w:t>
      </w:r>
      <w:r w:rsidRPr="00A70C0E">
        <w:rPr>
          <w:highlight w:val="cyan"/>
          <w:u w:val="single"/>
        </w:rPr>
        <w:t>fails to capture the depth required for topics</w:t>
      </w:r>
      <w:r w:rsidRPr="00A70C0E">
        <w:rPr>
          <w:u w:val="single"/>
        </w:rPr>
        <w:t xml:space="preserve"> such as political exposes or feature stories, </w:t>
      </w:r>
      <w:r w:rsidRPr="00A70C0E">
        <w:rPr>
          <w:highlight w:val="cyan"/>
          <w:u w:val="single"/>
        </w:rPr>
        <w:t>because it lacks all forms of emotional intelligence</w:t>
      </w:r>
      <w:r w:rsidRPr="00A70C0E">
        <w:rPr>
          <w:u w:val="single"/>
        </w:rPr>
        <w:t xml:space="preserve"> and what it means to be human.</w:t>
      </w:r>
    </w:p>
    <w:p w14:paraId="28A497B8" w14:textId="77777777" w:rsidR="006A77FE" w:rsidRPr="00A70C0E" w:rsidRDefault="006A77FE" w:rsidP="006A77FE">
      <w:pPr>
        <w:rPr>
          <w:sz w:val="16"/>
        </w:rPr>
      </w:pPr>
      <w:r w:rsidRPr="00A70C0E">
        <w:rPr>
          <w:u w:val="single"/>
        </w:rPr>
        <w:t xml:space="preserve">This </w:t>
      </w:r>
      <w:r w:rsidRPr="00A70C0E">
        <w:rPr>
          <w:highlight w:val="cyan"/>
          <w:u w:val="single"/>
        </w:rPr>
        <w:t>lack of</w:t>
      </w:r>
      <w:r w:rsidRPr="00A70C0E">
        <w:rPr>
          <w:u w:val="single"/>
        </w:rPr>
        <w:t xml:space="preserve"> nuances of </w:t>
      </w:r>
      <w:r w:rsidRPr="00A70C0E">
        <w:rPr>
          <w:highlight w:val="cyan"/>
          <w:u w:val="single"/>
        </w:rPr>
        <w:t>human emotion, empathy, and understanding</w:t>
      </w:r>
      <w:r w:rsidRPr="00A70C0E">
        <w:rPr>
          <w:u w:val="single"/>
        </w:rPr>
        <w:t xml:space="preserve"> completely </w:t>
      </w:r>
      <w:r w:rsidRPr="00A70C0E">
        <w:rPr>
          <w:highlight w:val="cyan"/>
          <w:u w:val="single"/>
        </w:rPr>
        <w:t>ruins the way the reader takes in a story.</w:t>
      </w:r>
      <w:r w:rsidRPr="00A70C0E">
        <w:rPr>
          <w:sz w:val="16"/>
        </w:rPr>
        <w:t xml:space="preserve"> With such a binary approach, AI will continuously miss critical elements that make a piece of journalistic content </w:t>
      </w:r>
      <w:r w:rsidRPr="00A70C0E">
        <w:rPr>
          <w:i/>
          <w:iCs/>
          <w:sz w:val="16"/>
        </w:rPr>
        <w:t>human.</w:t>
      </w:r>
    </w:p>
    <w:p w14:paraId="4D5D424A" w14:textId="77777777" w:rsidR="006A77FE" w:rsidRPr="00A70C0E" w:rsidRDefault="006A77FE" w:rsidP="006A77FE">
      <w:pPr>
        <w:rPr>
          <w:sz w:val="16"/>
        </w:rPr>
      </w:pPr>
      <w:r w:rsidRPr="00A70C0E">
        <w:rPr>
          <w:sz w:val="16"/>
        </w:rPr>
        <w:t>2. AI Spreads Misinformation</w:t>
      </w:r>
    </w:p>
    <w:p w14:paraId="0DC4DF90" w14:textId="77777777" w:rsidR="006A77FE" w:rsidRPr="00A70C0E" w:rsidRDefault="006A77FE" w:rsidP="006A77FE">
      <w:pPr>
        <w:rPr>
          <w:sz w:val="16"/>
        </w:rPr>
      </w:pPr>
      <w:r w:rsidRPr="00A70C0E">
        <w:rPr>
          <w:u w:val="single"/>
        </w:rPr>
        <w:t>I have discussed many times in previous posts how the use of Artificial Intelligence is leading to</w:t>
      </w:r>
      <w:r w:rsidRPr="00A70C0E">
        <w:rPr>
          <w:sz w:val="16"/>
        </w:rPr>
        <w:t xml:space="preserve"> </w:t>
      </w:r>
      <w:r w:rsidRPr="00A70C0E">
        <w:rPr>
          <w:u w:val="single"/>
        </w:rPr>
        <w:t>widespread misinformation</w:t>
      </w:r>
      <w:r w:rsidRPr="00A70C0E">
        <w:rPr>
          <w:sz w:val="16"/>
        </w:rPr>
        <w:t>, something you can read all about here and here.</w:t>
      </w:r>
    </w:p>
    <w:p w14:paraId="54C14026" w14:textId="77777777" w:rsidR="006A77FE" w:rsidRPr="00A70C0E" w:rsidRDefault="006A77FE" w:rsidP="006A77FE">
      <w:pPr>
        <w:rPr>
          <w:u w:val="single"/>
        </w:rPr>
      </w:pPr>
      <w:r w:rsidRPr="00A70C0E">
        <w:rPr>
          <w:sz w:val="16"/>
        </w:rPr>
        <w:t xml:space="preserve">Without getting political in this post, I can tell you that </w:t>
      </w:r>
      <w:r w:rsidRPr="00A70C0E">
        <w:rPr>
          <w:u w:val="single"/>
        </w:rPr>
        <w:t xml:space="preserve">many countries across the world are currently using </w:t>
      </w:r>
      <w:r w:rsidRPr="00A70C0E">
        <w:rPr>
          <w:highlight w:val="cyan"/>
          <w:u w:val="single"/>
        </w:rPr>
        <w:t>A</w:t>
      </w:r>
      <w:r w:rsidRPr="00A70C0E">
        <w:rPr>
          <w:u w:val="single"/>
        </w:rPr>
        <w:t xml:space="preserve">rtificial </w:t>
      </w:r>
      <w:r w:rsidRPr="00A70C0E">
        <w:rPr>
          <w:highlight w:val="cyan"/>
          <w:u w:val="single"/>
        </w:rPr>
        <w:t>I</w:t>
      </w:r>
      <w:r w:rsidRPr="00A70C0E">
        <w:rPr>
          <w:u w:val="single"/>
        </w:rPr>
        <w:t xml:space="preserve">ntelligence and </w:t>
      </w:r>
      <w:r w:rsidRPr="00A70C0E">
        <w:rPr>
          <w:highlight w:val="cyan"/>
          <w:u w:val="single"/>
        </w:rPr>
        <w:t>algorithms</w:t>
      </w:r>
      <w:r w:rsidRPr="00A70C0E">
        <w:rPr>
          <w:u w:val="single"/>
        </w:rPr>
        <w:t xml:space="preserve"> to </w:t>
      </w:r>
      <w:r w:rsidRPr="00A70C0E">
        <w:rPr>
          <w:highlight w:val="cyan"/>
          <w:u w:val="single"/>
        </w:rPr>
        <w:t>spread propaganda and misinformation</w:t>
      </w:r>
      <w:r w:rsidRPr="00A70C0E">
        <w:rPr>
          <w:u w:val="single"/>
        </w:rPr>
        <w:t>.</w:t>
      </w:r>
    </w:p>
    <w:p w14:paraId="14C6CB6C" w14:textId="77777777" w:rsidR="006A77FE" w:rsidRPr="00A70C0E" w:rsidRDefault="006A77FE" w:rsidP="006A77FE">
      <w:pPr>
        <w:rPr>
          <w:sz w:val="16"/>
        </w:rPr>
      </w:pPr>
      <w:r w:rsidRPr="00A70C0E">
        <w:rPr>
          <w:u w:val="single"/>
        </w:rPr>
        <w:t>Always remember that the accuracy of AI-driven tools is dependent purely on the data that they’re trained on</w:t>
      </w:r>
      <w:r w:rsidRPr="00A70C0E">
        <w:rPr>
          <w:sz w:val="16"/>
        </w:rPr>
        <w:t>, and guess what</w:t>
      </w:r>
      <w:r w:rsidRPr="00A70C0E">
        <w:rPr>
          <w:u w:val="single"/>
        </w:rPr>
        <w:t xml:space="preserve">, that </w:t>
      </w:r>
      <w:r w:rsidRPr="00A70C0E">
        <w:rPr>
          <w:highlight w:val="cyan"/>
          <w:u w:val="single"/>
        </w:rPr>
        <w:t>data is biased</w:t>
      </w:r>
      <w:r w:rsidRPr="00A70C0E">
        <w:rPr>
          <w:sz w:val="16"/>
        </w:rPr>
        <w:t xml:space="preserve">. This means that if the training data has biases or inaccuracies (which it does), </w:t>
      </w:r>
      <w:r w:rsidRPr="00A70C0E">
        <w:rPr>
          <w:highlight w:val="cyan"/>
          <w:u w:val="single"/>
        </w:rPr>
        <w:t>the output</w:t>
      </w:r>
      <w:r w:rsidRPr="00A70C0E">
        <w:rPr>
          <w:u w:val="single"/>
        </w:rPr>
        <w:t xml:space="preserve"> will </w:t>
      </w:r>
      <w:r w:rsidRPr="00A70C0E">
        <w:rPr>
          <w:highlight w:val="cyan"/>
          <w:u w:val="single"/>
        </w:rPr>
        <w:t>reflect</w:t>
      </w:r>
      <w:r w:rsidRPr="00A70C0E">
        <w:rPr>
          <w:u w:val="single"/>
        </w:rPr>
        <w:t xml:space="preserve"> the same perpetuation of </w:t>
      </w:r>
      <w:r w:rsidRPr="00A70C0E">
        <w:rPr>
          <w:highlight w:val="cyan"/>
          <w:u w:val="single"/>
        </w:rPr>
        <w:t>misinformation</w:t>
      </w:r>
      <w:r w:rsidRPr="00A70C0E">
        <w:rPr>
          <w:sz w:val="16"/>
        </w:rPr>
        <w:t>.</w:t>
      </w:r>
    </w:p>
    <w:p w14:paraId="2976AB01" w14:textId="77777777" w:rsidR="006A77FE" w:rsidRPr="00A70C0E" w:rsidRDefault="006A77FE" w:rsidP="006A77FE">
      <w:pPr>
        <w:rPr>
          <w:sz w:val="16"/>
        </w:rPr>
      </w:pPr>
      <w:r w:rsidRPr="00A70C0E">
        <w:rPr>
          <w:sz w:val="16"/>
        </w:rPr>
        <w:lastRenderedPageBreak/>
        <w:t>It just recycles the same garbage over and over, without the ability to place nuance and common sense on what it is discussing.</w:t>
      </w:r>
    </w:p>
    <w:p w14:paraId="488B04C1" w14:textId="77777777" w:rsidR="006A77FE" w:rsidRPr="00A70C0E" w:rsidRDefault="006A77FE" w:rsidP="006A77FE">
      <w:pPr>
        <w:rPr>
          <w:sz w:val="16"/>
        </w:rPr>
      </w:pPr>
      <w:r w:rsidRPr="00A70C0E">
        <w:rPr>
          <w:sz w:val="16"/>
        </w:rPr>
        <w:t>Additionally, when news is generated from these AI algorithms, tracing the authenticity of a piece of information is nearly impossible — as opposed to real human reporters who can always vouch for their sources.</w:t>
      </w:r>
    </w:p>
    <w:p w14:paraId="18422D38" w14:textId="77777777" w:rsidR="006A77FE" w:rsidRPr="00A70C0E" w:rsidRDefault="006A77FE" w:rsidP="006A77FE">
      <w:pPr>
        <w:rPr>
          <w:sz w:val="16"/>
        </w:rPr>
      </w:pPr>
      <w:proofErr w:type="spellStart"/>
      <w:r w:rsidRPr="00A70C0E">
        <w:rPr>
          <w:sz w:val="16"/>
        </w:rPr>
        <w:t>ChatGPT</w:t>
      </w:r>
      <w:proofErr w:type="spellEnd"/>
      <w:r w:rsidRPr="00A70C0E">
        <w:rPr>
          <w:sz w:val="16"/>
        </w:rPr>
        <w:t xml:space="preserve"> and similar large language models simply lie and “hallucinate” too much, and when you ask them for their sources, will give you a broken link.</w:t>
      </w:r>
    </w:p>
    <w:p w14:paraId="3DCD6D4C" w14:textId="77777777" w:rsidR="006A77FE" w:rsidRPr="00A70C0E" w:rsidRDefault="006A77FE" w:rsidP="006A77FE">
      <w:pPr>
        <w:rPr>
          <w:sz w:val="16"/>
        </w:rPr>
      </w:pPr>
      <w:r w:rsidRPr="00A70C0E">
        <w:rPr>
          <w:sz w:val="16"/>
        </w:rPr>
        <w:t>Now that real journalists are replaced by these bots, and no investigation is being done, how do you know that the content you’re consuming is even true in the first place</w:t>
      </w:r>
      <w:r w:rsidRPr="00096FFF">
        <w:rPr>
          <w:sz w:val="12"/>
        </w:rPr>
        <w:t>?</w:t>
      </w:r>
    </w:p>
    <w:p w14:paraId="0CE6E00B" w14:textId="77777777" w:rsidR="006A77FE" w:rsidRPr="00A70C0E" w:rsidRDefault="006A77FE" w:rsidP="006A77FE">
      <w:pPr>
        <w:rPr>
          <w:sz w:val="16"/>
        </w:rPr>
      </w:pPr>
      <w:r w:rsidRPr="00A70C0E">
        <w:rPr>
          <w:sz w:val="16"/>
        </w:rPr>
        <w:t>3. AI Is Killing Local News</w:t>
      </w:r>
    </w:p>
    <w:p w14:paraId="102DBAE6" w14:textId="77777777" w:rsidR="006A77FE" w:rsidRPr="00A70C0E" w:rsidRDefault="006A77FE" w:rsidP="006A77FE">
      <w:pPr>
        <w:rPr>
          <w:u w:val="single"/>
        </w:rPr>
      </w:pPr>
      <w:r w:rsidRPr="00A70C0E">
        <w:rPr>
          <w:u w:val="single"/>
        </w:rPr>
        <w:t>Artificial Intelligence is destroying local news.</w:t>
      </w:r>
    </w:p>
    <w:p w14:paraId="4567C62C" w14:textId="77777777" w:rsidR="006A77FE" w:rsidRPr="00A70C0E" w:rsidRDefault="006A77FE" w:rsidP="006A77FE">
      <w:pPr>
        <w:rPr>
          <w:sz w:val="16"/>
        </w:rPr>
      </w:pPr>
      <w:r w:rsidRPr="00A70C0E">
        <w:rPr>
          <w:sz w:val="16"/>
        </w:rPr>
        <w:t>That’s the simple truth.</w:t>
      </w:r>
    </w:p>
    <w:p w14:paraId="392A5DCD" w14:textId="77777777" w:rsidR="006A77FE" w:rsidRPr="00A70C0E" w:rsidRDefault="006A77FE" w:rsidP="006A77FE">
      <w:pPr>
        <w:rPr>
          <w:sz w:val="16"/>
        </w:rPr>
      </w:pPr>
      <w:r w:rsidRPr="00A70C0E">
        <w:rPr>
          <w:sz w:val="16"/>
        </w:rPr>
        <w:t>I won’t deny that the decline of local news has been occurring long before AI, but its impact has certainly accelerated the pace at which it’s happening.</w:t>
      </w:r>
    </w:p>
    <w:p w14:paraId="295D56D1" w14:textId="77777777" w:rsidR="006A77FE" w:rsidRPr="00A70C0E" w:rsidRDefault="006A77FE" w:rsidP="006A77FE">
      <w:pPr>
        <w:rPr>
          <w:sz w:val="16"/>
        </w:rPr>
      </w:pPr>
      <w:r w:rsidRPr="00A70C0E">
        <w:rPr>
          <w:sz w:val="16"/>
        </w:rPr>
        <w:t>Local news requires an intimate understanding of a community, its dynamics, and its people. However, now that massive broadcasters like the Sinclair group are buying up local news stations, the local stories are turning into another set of generic content that lacks that genuine community threat.</w:t>
      </w:r>
    </w:p>
    <w:p w14:paraId="7CD8657E" w14:textId="77777777" w:rsidR="006A77FE" w:rsidRPr="00A70C0E" w:rsidRDefault="006A77FE" w:rsidP="006A77FE">
      <w:pPr>
        <w:rPr>
          <w:sz w:val="16"/>
        </w:rPr>
      </w:pPr>
      <w:r w:rsidRPr="00A70C0E">
        <w:rPr>
          <w:sz w:val="16"/>
        </w:rPr>
        <w:t>These massive conglomerates that rely on AI to save them money are also pushing out the </w:t>
      </w:r>
      <w:r w:rsidRPr="00A70C0E">
        <w:rPr>
          <w:i/>
          <w:iCs/>
          <w:sz w:val="16"/>
        </w:rPr>
        <w:t>actual</w:t>
      </w:r>
      <w:r w:rsidRPr="00A70C0E">
        <w:rPr>
          <w:sz w:val="16"/>
        </w:rPr>
        <w:t> local news outlets that are trying their best.</w:t>
      </w:r>
    </w:p>
    <w:p w14:paraId="14BA7D40" w14:textId="77777777" w:rsidR="006A77FE" w:rsidRPr="00A70C0E" w:rsidRDefault="006A77FE" w:rsidP="006A77FE">
      <w:pPr>
        <w:rPr>
          <w:sz w:val="16"/>
        </w:rPr>
      </w:pPr>
      <w:r w:rsidRPr="00A70C0E">
        <w:rPr>
          <w:sz w:val="16"/>
        </w:rPr>
        <w:t>4. Journalists Are Losing Their Jobs</w:t>
      </w:r>
    </w:p>
    <w:p w14:paraId="5163B812" w14:textId="77777777" w:rsidR="006A77FE" w:rsidRPr="00A70C0E" w:rsidRDefault="006A77FE" w:rsidP="006A77FE">
      <w:pPr>
        <w:rPr>
          <w:sz w:val="16"/>
        </w:rPr>
      </w:pPr>
      <w:r w:rsidRPr="00A70C0E">
        <w:rPr>
          <w:u w:val="single"/>
        </w:rPr>
        <w:t>The journalism industry has faced significant economic challenges</w:t>
      </w:r>
      <w:r w:rsidRPr="00A70C0E">
        <w:rPr>
          <w:sz w:val="16"/>
        </w:rPr>
        <w:t xml:space="preserve"> over the last few years, starting with the rise of free online content and declining ad revenues.</w:t>
      </w:r>
    </w:p>
    <w:p w14:paraId="799970BD" w14:textId="77777777" w:rsidR="006A77FE" w:rsidRPr="00A70C0E" w:rsidRDefault="006A77FE" w:rsidP="006A77FE">
      <w:pPr>
        <w:rPr>
          <w:sz w:val="16"/>
        </w:rPr>
      </w:pPr>
      <w:r w:rsidRPr="00A70C0E">
        <w:rPr>
          <w:sz w:val="16"/>
        </w:rPr>
        <w:t>This is why these large companies are now trying to save money in any way they can, which means getting rid of the real humans writing content on a salary with AI chatbots that can mass produce content in a fraction of the time.</w:t>
      </w:r>
    </w:p>
    <w:p w14:paraId="0E86F993" w14:textId="77777777" w:rsidR="006A77FE" w:rsidRPr="00A70C0E" w:rsidRDefault="006A77FE" w:rsidP="006A77FE">
      <w:pPr>
        <w:rPr>
          <w:sz w:val="16"/>
        </w:rPr>
      </w:pPr>
      <w:r w:rsidRPr="00A70C0E">
        <w:rPr>
          <w:u w:val="single"/>
        </w:rPr>
        <w:t>The content they produce is garbage, riddled with misinformation, lacks the human touch, and is inaccurate</w:t>
      </w:r>
      <w:r w:rsidRPr="00A70C0E">
        <w:rPr>
          <w:sz w:val="16"/>
        </w:rPr>
        <w:t xml:space="preserve"> — but it is simply too cost-efficient.</w:t>
      </w:r>
    </w:p>
    <w:p w14:paraId="6B213A11" w14:textId="77777777" w:rsidR="006A77FE" w:rsidRPr="00A70C0E" w:rsidRDefault="006A77FE" w:rsidP="006A77FE">
      <w:pPr>
        <w:rPr>
          <w:sz w:val="16"/>
        </w:rPr>
      </w:pPr>
      <w:r w:rsidRPr="00A70C0E">
        <w:rPr>
          <w:sz w:val="16"/>
        </w:rPr>
        <w:t>McKinsey predicts that by 2030, up to 800 million jobs will be lost globally. To put that into context, that spans about 30% of the entire world’s workforce.</w:t>
      </w:r>
    </w:p>
    <w:p w14:paraId="74BD8AD2" w14:textId="77777777" w:rsidR="006A77FE" w:rsidRPr="00A70C0E" w:rsidRDefault="006A77FE" w:rsidP="006A77FE">
      <w:pPr>
        <w:rPr>
          <w:sz w:val="16"/>
        </w:rPr>
      </w:pPr>
      <w:r w:rsidRPr="00A70C0E">
        <w:rPr>
          <w:sz w:val="16"/>
        </w:rPr>
        <w:t>Unfortunately, journalists will be some of the first to go.</w:t>
      </w:r>
    </w:p>
    <w:p w14:paraId="268382AB" w14:textId="77777777" w:rsidR="006A77FE" w:rsidRPr="00A70C0E" w:rsidRDefault="006A77FE" w:rsidP="006A77FE">
      <w:pPr>
        <w:rPr>
          <w:sz w:val="16"/>
        </w:rPr>
      </w:pPr>
      <w:r w:rsidRPr="00A70C0E">
        <w:rPr>
          <w:sz w:val="16"/>
        </w:rPr>
        <w:t>5. AI Has No Moral Compass or Sense of Ethics</w:t>
      </w:r>
    </w:p>
    <w:p w14:paraId="1E388EA6" w14:textId="77777777" w:rsidR="006A77FE" w:rsidRPr="00A70C0E" w:rsidRDefault="006A77FE" w:rsidP="006A77FE">
      <w:pPr>
        <w:rPr>
          <w:sz w:val="16"/>
        </w:rPr>
      </w:pPr>
      <w:r w:rsidRPr="00A70C0E">
        <w:rPr>
          <w:sz w:val="16"/>
        </w:rPr>
        <w:t>Artificial Intelligence poses a vast array of ethical issues that we’ve already written about here.</w:t>
      </w:r>
    </w:p>
    <w:p w14:paraId="7AC53671" w14:textId="77777777" w:rsidR="006A77FE" w:rsidRPr="00A70C0E" w:rsidRDefault="006A77FE" w:rsidP="006A77FE">
      <w:pPr>
        <w:rPr>
          <w:sz w:val="16"/>
        </w:rPr>
      </w:pPr>
      <w:r w:rsidRPr="00A70C0E">
        <w:rPr>
          <w:sz w:val="16"/>
        </w:rPr>
        <w:t>However, its relation to the journalism profession is even more paramount because it’s a job that is typically bound by ethics and a commitment to the truth.</w:t>
      </w:r>
    </w:p>
    <w:p w14:paraId="7AC67978" w14:textId="77777777" w:rsidR="006A77FE" w:rsidRPr="00A70C0E" w:rsidRDefault="006A77FE" w:rsidP="006A77FE">
      <w:pPr>
        <w:rPr>
          <w:sz w:val="16"/>
        </w:rPr>
      </w:pPr>
      <w:r w:rsidRPr="00A70C0E">
        <w:rPr>
          <w:sz w:val="16"/>
        </w:rPr>
        <w:t>This is a </w:t>
      </w:r>
      <w:r w:rsidRPr="00A70C0E">
        <w:rPr>
          <w:i/>
          <w:iCs/>
          <w:sz w:val="16"/>
        </w:rPr>
        <w:t>massive</w:t>
      </w:r>
      <w:r w:rsidRPr="00A70C0E">
        <w:rPr>
          <w:sz w:val="16"/>
        </w:rPr>
        <w:t> topic of discussion now because there are so many basic issues that cannot be properly handled.</w:t>
      </w:r>
    </w:p>
    <w:p w14:paraId="2B2EEA81" w14:textId="77777777" w:rsidR="006A77FE" w:rsidRPr="00A70C0E" w:rsidRDefault="006A77FE" w:rsidP="006A77FE">
      <w:pPr>
        <w:rPr>
          <w:sz w:val="16"/>
        </w:rPr>
      </w:pPr>
      <w:r w:rsidRPr="00A70C0E">
        <w:rPr>
          <w:sz w:val="16"/>
        </w:rPr>
        <w:t>First off, who is </w:t>
      </w:r>
      <w:r w:rsidRPr="00A70C0E">
        <w:rPr>
          <w:i/>
          <w:iCs/>
          <w:sz w:val="16"/>
        </w:rPr>
        <w:t>accountable</w:t>
      </w:r>
      <w:r w:rsidRPr="00096FFF">
        <w:rPr>
          <w:i/>
          <w:iCs/>
          <w:sz w:val="12"/>
        </w:rPr>
        <w:t>?</w:t>
      </w:r>
      <w:r w:rsidRPr="00A70C0E">
        <w:rPr>
          <w:i/>
          <w:iCs/>
          <w:sz w:val="16"/>
        </w:rPr>
        <w:t> </w:t>
      </w:r>
      <w:r w:rsidRPr="00A70C0E">
        <w:rPr>
          <w:sz w:val="16"/>
        </w:rPr>
        <w:t>When AI does spread misinformation or bias, who do you hold accountable</w:t>
      </w:r>
      <w:r w:rsidRPr="00096FFF">
        <w:rPr>
          <w:sz w:val="12"/>
        </w:rPr>
        <w:t>?</w:t>
      </w:r>
      <w:r w:rsidRPr="00A70C0E">
        <w:rPr>
          <w:sz w:val="16"/>
        </w:rPr>
        <w:t xml:space="preserve"> The string of code that published </w:t>
      </w:r>
      <w:proofErr w:type="gramStart"/>
      <w:r w:rsidRPr="00A70C0E">
        <w:rPr>
          <w:sz w:val="16"/>
        </w:rPr>
        <w:t>it</w:t>
      </w:r>
      <w:r w:rsidRPr="00096FFF">
        <w:rPr>
          <w:sz w:val="12"/>
        </w:rPr>
        <w:t>?</w:t>
      </w:r>
      <w:proofErr w:type="gramEnd"/>
    </w:p>
    <w:p w14:paraId="41E71EB8" w14:textId="77777777" w:rsidR="006A77FE" w:rsidRPr="00A70C0E" w:rsidRDefault="006A77FE" w:rsidP="006A77FE">
      <w:pPr>
        <w:rPr>
          <w:sz w:val="16"/>
        </w:rPr>
      </w:pPr>
      <w:r w:rsidRPr="00A70C0E">
        <w:rPr>
          <w:sz w:val="16"/>
        </w:rPr>
        <w:t>And second, the lack of transparency. AI algorithms and their neural networks are commonly referred to as “black boxes” because even experts don’t understand how it come to some of the conclusions it does. This means that we don’t even understand how certain news pieces are generated, and that leads to serious trust issues.</w:t>
      </w:r>
    </w:p>
    <w:p w14:paraId="5A925A19" w14:textId="77777777" w:rsidR="006A77FE" w:rsidRPr="00A70C0E" w:rsidRDefault="006A77FE" w:rsidP="006A77FE">
      <w:pPr>
        <w:rPr>
          <w:sz w:val="16"/>
        </w:rPr>
      </w:pPr>
      <w:r w:rsidRPr="00A70C0E">
        <w:rPr>
          <w:sz w:val="16"/>
        </w:rPr>
        <w:t xml:space="preserve">… and that is why AI is bad for </w:t>
      </w:r>
      <w:proofErr w:type="gramStart"/>
      <w:r w:rsidRPr="00A70C0E">
        <w:rPr>
          <w:sz w:val="16"/>
        </w:rPr>
        <w:t>journalism</w:t>
      </w:r>
      <w:proofErr w:type="gramEnd"/>
    </w:p>
    <w:p w14:paraId="3B976872" w14:textId="77777777" w:rsidR="006A77FE" w:rsidRPr="00A70C0E" w:rsidRDefault="006A77FE" w:rsidP="006A77FE">
      <w:pPr>
        <w:rPr>
          <w:sz w:val="16"/>
        </w:rPr>
      </w:pPr>
      <w:r w:rsidRPr="00A70C0E">
        <w:rPr>
          <w:sz w:val="16"/>
        </w:rPr>
        <w:t>In a perfect world, Artificial Intelligence would be used as a tool to </w:t>
      </w:r>
      <w:r w:rsidRPr="00A70C0E">
        <w:rPr>
          <w:i/>
          <w:iCs/>
          <w:sz w:val="16"/>
        </w:rPr>
        <w:t>aid </w:t>
      </w:r>
      <w:r w:rsidRPr="00A70C0E">
        <w:rPr>
          <w:sz w:val="16"/>
        </w:rPr>
        <w:t>journalists, in assisting with tasks like quick data analysis or automating repetitive tasks. However, that’s simply not the way it’s used today.</w:t>
      </w:r>
    </w:p>
    <w:p w14:paraId="3A8E9E74" w14:textId="77777777" w:rsidR="006A77FE" w:rsidRPr="00A70C0E" w:rsidRDefault="006A77FE" w:rsidP="006A77FE">
      <w:pPr>
        <w:rPr>
          <w:sz w:val="16"/>
        </w:rPr>
      </w:pPr>
      <w:r w:rsidRPr="00A70C0E">
        <w:rPr>
          <w:sz w:val="16"/>
        </w:rPr>
        <w:t>More and more of the bigger news outlets, tabloids, and other firms relying on journalism are doing a mass cleansing of their real workers to be replaced by AI. It’s simply too cost-effective.</w:t>
      </w:r>
    </w:p>
    <w:p w14:paraId="0C619518" w14:textId="77777777" w:rsidR="006A77FE" w:rsidRPr="00A70C0E" w:rsidRDefault="006A77FE" w:rsidP="006A77FE">
      <w:pPr>
        <w:rPr>
          <w:u w:val="single"/>
        </w:rPr>
      </w:pPr>
      <w:r w:rsidRPr="00A70C0E">
        <w:rPr>
          <w:u w:val="single"/>
        </w:rPr>
        <w:lastRenderedPageBreak/>
        <w:t xml:space="preserve">This new </w:t>
      </w:r>
      <w:r w:rsidRPr="00A70C0E">
        <w:rPr>
          <w:highlight w:val="cyan"/>
          <w:u w:val="single"/>
        </w:rPr>
        <w:t>content</w:t>
      </w:r>
      <w:r w:rsidRPr="00A70C0E">
        <w:rPr>
          <w:u w:val="single"/>
        </w:rPr>
        <w:t xml:space="preserve"> that </w:t>
      </w:r>
      <w:r w:rsidRPr="00A70C0E">
        <w:rPr>
          <w:highlight w:val="cyan"/>
          <w:u w:val="single"/>
        </w:rPr>
        <w:t>AI is producing</w:t>
      </w:r>
      <w:r w:rsidRPr="00A70C0E">
        <w:rPr>
          <w:u w:val="single"/>
        </w:rPr>
        <w:t xml:space="preserve"> is </w:t>
      </w:r>
      <w:r w:rsidRPr="00A70C0E">
        <w:rPr>
          <w:highlight w:val="cyan"/>
          <w:u w:val="single"/>
        </w:rPr>
        <w:t>low quality</w:t>
      </w:r>
      <w:r w:rsidRPr="00A70C0E">
        <w:rPr>
          <w:u w:val="single"/>
        </w:rPr>
        <w:t xml:space="preserve">, </w:t>
      </w:r>
      <w:r w:rsidRPr="00A70C0E">
        <w:rPr>
          <w:highlight w:val="cyan"/>
          <w:u w:val="single"/>
        </w:rPr>
        <w:t>riddled with misinformation</w:t>
      </w:r>
      <w:r w:rsidRPr="00A70C0E">
        <w:rPr>
          <w:u w:val="single"/>
        </w:rPr>
        <w:t xml:space="preserve">, </w:t>
      </w:r>
      <w:r w:rsidRPr="00A70C0E">
        <w:rPr>
          <w:highlight w:val="cyan"/>
          <w:u w:val="single"/>
        </w:rPr>
        <w:t>generic</w:t>
      </w:r>
      <w:r w:rsidRPr="00A70C0E">
        <w:rPr>
          <w:u w:val="single"/>
        </w:rPr>
        <w:t>, and inherits a complete lack of the human touch and nuance. Yet it’s only getting worse.</w:t>
      </w:r>
    </w:p>
    <w:p w14:paraId="16A1821A" w14:textId="77777777" w:rsidR="006A77FE" w:rsidRPr="00A70C0E" w:rsidRDefault="006A77FE" w:rsidP="006A77FE">
      <w:pPr>
        <w:rPr>
          <w:sz w:val="16"/>
        </w:rPr>
      </w:pPr>
      <w:r w:rsidRPr="00A70C0E">
        <w:rPr>
          <w:sz w:val="16"/>
        </w:rPr>
        <w:t>Journalism, at its heart, is an incredibly human endeavor. It thrives on curiosity, empathy, and a constant search for the truth. Yes, the AI can process information and regurgitate it faster than any human, but it lacks the soul, the conscience, and the emotional depth that authentic journalism </w:t>
      </w:r>
      <w:r w:rsidRPr="00A70C0E">
        <w:rPr>
          <w:i/>
          <w:iCs/>
          <w:sz w:val="16"/>
        </w:rPr>
        <w:t>demands.</w:t>
      </w:r>
    </w:p>
    <w:p w14:paraId="17ECAD1D" w14:textId="693C9AA0" w:rsidR="006A77FE" w:rsidRPr="006A77FE" w:rsidRDefault="006A77FE" w:rsidP="006A77FE">
      <w:pPr>
        <w:rPr>
          <w:u w:val="single"/>
        </w:rPr>
      </w:pPr>
      <w:r w:rsidRPr="00A70C0E">
        <w:rPr>
          <w:sz w:val="16"/>
        </w:rPr>
        <w:t xml:space="preserve">The future of journalism is looking grim, because as this plain, regurgitated content gets more and more widespread – journalists will lose their jobs. Readers will suffer with trust. And </w:t>
      </w:r>
      <w:r w:rsidRPr="00A70C0E">
        <w:rPr>
          <w:highlight w:val="cyan"/>
          <w:u w:val="single"/>
        </w:rPr>
        <w:t>we</w:t>
      </w:r>
      <w:r w:rsidRPr="00A70C0E">
        <w:rPr>
          <w:u w:val="single"/>
        </w:rPr>
        <w:t xml:space="preserve"> will </w:t>
      </w:r>
      <w:r w:rsidRPr="00A70C0E">
        <w:rPr>
          <w:highlight w:val="cyan"/>
          <w:u w:val="single"/>
        </w:rPr>
        <w:t>never know what is real and</w:t>
      </w:r>
      <w:r w:rsidRPr="00A70C0E">
        <w:rPr>
          <w:u w:val="single"/>
        </w:rPr>
        <w:t xml:space="preserve"> what is </w:t>
      </w:r>
      <w:r w:rsidRPr="00A70C0E">
        <w:rPr>
          <w:highlight w:val="cyan"/>
          <w:u w:val="single"/>
        </w:rPr>
        <w:t>not</w:t>
      </w:r>
      <w:r w:rsidRPr="00A70C0E">
        <w:rPr>
          <w:u w:val="single"/>
        </w:rPr>
        <w:t>.</w:t>
      </w:r>
    </w:p>
    <w:p w14:paraId="150778E6" w14:textId="719F9BB8" w:rsidR="00F61AE7" w:rsidRDefault="00F61AE7" w:rsidP="00ED0E82">
      <w:pPr>
        <w:pStyle w:val="Heading3"/>
      </w:pPr>
      <w:r>
        <w:lastRenderedPageBreak/>
        <w:t>Regs Fail --- Training</w:t>
      </w:r>
    </w:p>
    <w:p w14:paraId="6B0718B5" w14:textId="77777777" w:rsidR="00F61AE7" w:rsidRDefault="00F61AE7" w:rsidP="00F61AE7">
      <w:pPr>
        <w:pStyle w:val="Heading4"/>
      </w:pPr>
      <w:r>
        <w:t xml:space="preserve">Ai bias is more than just data, regulation </w:t>
      </w:r>
      <w:proofErr w:type="spellStart"/>
      <w:r>
        <w:t>wont</w:t>
      </w:r>
      <w:proofErr w:type="spellEnd"/>
      <w:r>
        <w:t xml:space="preserve"> </w:t>
      </w:r>
      <w:proofErr w:type="gramStart"/>
      <w:r>
        <w:t>solve</w:t>
      </w:r>
      <w:proofErr w:type="gramEnd"/>
    </w:p>
    <w:p w14:paraId="0A4BCC45" w14:textId="77777777" w:rsidR="00F61AE7" w:rsidRPr="00A55B76" w:rsidRDefault="00F61AE7" w:rsidP="00F61AE7">
      <w:r>
        <w:t>NIST</w:t>
      </w:r>
      <w:r w:rsidRPr="00A55B76">
        <w:t xml:space="preserve"> '22 </w:t>
      </w:r>
      <w:r>
        <w:t>[NIST</w:t>
      </w:r>
      <w:r w:rsidRPr="00A55B76">
        <w:t>;</w:t>
      </w:r>
      <w:r w:rsidRPr="006E383B">
        <w:t xml:space="preserve"> the National Institute of Standards and Technology</w:t>
      </w:r>
      <w:r>
        <w:t>, a government organization</w:t>
      </w:r>
      <w:r w:rsidRPr="00A55B76">
        <w:t>; 3-15-2022; "There’s More to AI Bias Than Biased Data, NIST Report Highlights"</w:t>
      </w:r>
      <w:proofErr w:type="gramStart"/>
      <w:r w:rsidRPr="00A55B76">
        <w:t>; ;</w:t>
      </w:r>
      <w:proofErr w:type="gramEnd"/>
      <w:r w:rsidRPr="00A55B76">
        <w:t xml:space="preserve"> https://www.nist.gov/news-events/news/2022/03/theres-more-ai-bias-biased-data-nist-report-highlights; accessed 7-28-2024, AY]</w:t>
      </w:r>
    </w:p>
    <w:p w14:paraId="18E837EE" w14:textId="77777777" w:rsidR="00F61AE7" w:rsidRPr="001C3419" w:rsidRDefault="00F61AE7" w:rsidP="00F61AE7">
      <w:pPr>
        <w:rPr>
          <w:u w:val="single"/>
        </w:rPr>
      </w:pPr>
      <w:r w:rsidRPr="001C3419">
        <w:rPr>
          <w:u w:val="single"/>
        </w:rPr>
        <w:t xml:space="preserve">As a step toward improving our ability </w:t>
      </w:r>
      <w:r w:rsidRPr="001C3419">
        <w:rPr>
          <w:highlight w:val="cyan"/>
          <w:u w:val="single"/>
        </w:rPr>
        <w:t>to</w:t>
      </w:r>
      <w:r w:rsidRPr="001C3419">
        <w:rPr>
          <w:u w:val="single"/>
        </w:rPr>
        <w:t xml:space="preserve"> identify and </w:t>
      </w:r>
      <w:r w:rsidRPr="001C3419">
        <w:rPr>
          <w:highlight w:val="cyan"/>
          <w:u w:val="single"/>
        </w:rPr>
        <w:t>manage</w:t>
      </w:r>
      <w:r w:rsidRPr="001C3419">
        <w:rPr>
          <w:u w:val="single"/>
        </w:rPr>
        <w:t xml:space="preserve"> the </w:t>
      </w:r>
      <w:r w:rsidRPr="001C3419">
        <w:rPr>
          <w:highlight w:val="cyan"/>
          <w:u w:val="single"/>
        </w:rPr>
        <w:t>harmful effects of bias</w:t>
      </w:r>
      <w:r w:rsidRPr="001C3419">
        <w:rPr>
          <w:u w:val="single"/>
        </w:rPr>
        <w:t xml:space="preserve"> </w:t>
      </w:r>
      <w:r w:rsidRPr="001C3419">
        <w:rPr>
          <w:highlight w:val="cyan"/>
          <w:u w:val="single"/>
        </w:rPr>
        <w:t>in</w:t>
      </w:r>
      <w:r w:rsidRPr="001C3419">
        <w:rPr>
          <w:u w:val="single"/>
        </w:rPr>
        <w:t xml:space="preserve"> artificial intelligence (</w:t>
      </w:r>
      <w:r w:rsidRPr="001C3419">
        <w:rPr>
          <w:highlight w:val="cyan"/>
          <w:u w:val="single"/>
        </w:rPr>
        <w:t>AI</w:t>
      </w:r>
      <w:r w:rsidRPr="001C3419">
        <w:rPr>
          <w:u w:val="single"/>
        </w:rPr>
        <w:t xml:space="preserve">) systems, </w:t>
      </w:r>
      <w:r w:rsidRPr="001C3419">
        <w:rPr>
          <w:highlight w:val="cyan"/>
          <w:u w:val="single"/>
        </w:rPr>
        <w:t>researchers</w:t>
      </w:r>
      <w:r w:rsidRPr="001C3419">
        <w:rPr>
          <w:u w:val="single"/>
        </w:rPr>
        <w:t xml:space="preserve"> at the National Institute of Standards and Technology (NIST) recommend </w:t>
      </w:r>
      <w:r w:rsidRPr="001C3419">
        <w:rPr>
          <w:highlight w:val="cyan"/>
          <w:u w:val="single"/>
        </w:rPr>
        <w:t>widen</w:t>
      </w:r>
      <w:r w:rsidRPr="001C3419">
        <w:rPr>
          <w:u w:val="single"/>
        </w:rPr>
        <w:t xml:space="preserve">ing the </w:t>
      </w:r>
      <w:r w:rsidRPr="001C3419">
        <w:rPr>
          <w:highlight w:val="cyan"/>
          <w:u w:val="single"/>
        </w:rPr>
        <w:t>scope of where we look for the source of these biases</w:t>
      </w:r>
      <w:r w:rsidRPr="001C3419">
        <w:rPr>
          <w:u w:val="single"/>
        </w:rPr>
        <w:t xml:space="preserve"> — </w:t>
      </w:r>
      <w:r w:rsidRPr="001C3419">
        <w:rPr>
          <w:highlight w:val="cyan"/>
          <w:u w:val="single"/>
        </w:rPr>
        <w:t>beyond</w:t>
      </w:r>
      <w:r w:rsidRPr="001C3419">
        <w:rPr>
          <w:u w:val="single"/>
        </w:rPr>
        <w:t xml:space="preserve"> the machine learning processes and </w:t>
      </w:r>
      <w:r w:rsidRPr="001C3419">
        <w:rPr>
          <w:highlight w:val="cyan"/>
          <w:u w:val="single"/>
        </w:rPr>
        <w:t>data</w:t>
      </w:r>
      <w:r w:rsidRPr="001C3419">
        <w:rPr>
          <w:u w:val="single"/>
        </w:rPr>
        <w:t xml:space="preserve"> used to train AI software </w:t>
      </w:r>
      <w:r w:rsidRPr="001C3419">
        <w:rPr>
          <w:highlight w:val="cyan"/>
          <w:u w:val="single"/>
        </w:rPr>
        <w:t>to</w:t>
      </w:r>
      <w:r w:rsidRPr="001C3419">
        <w:rPr>
          <w:u w:val="single"/>
        </w:rPr>
        <w:t xml:space="preserve"> the broader </w:t>
      </w:r>
      <w:r w:rsidRPr="001C3419">
        <w:rPr>
          <w:highlight w:val="cyan"/>
          <w:u w:val="single"/>
        </w:rPr>
        <w:t>societal factors that influence how technology is developed.</w:t>
      </w:r>
    </w:p>
    <w:p w14:paraId="1FB6562B" w14:textId="77777777" w:rsidR="00F61AE7" w:rsidRPr="001C3419" w:rsidRDefault="00F61AE7" w:rsidP="00F61AE7">
      <w:pPr>
        <w:rPr>
          <w:sz w:val="12"/>
        </w:rPr>
      </w:pPr>
      <w:r w:rsidRPr="001C3419">
        <w:rPr>
          <w:sz w:val="12"/>
        </w:rPr>
        <w:t xml:space="preserve">The recommendation is a core message of a revised NIST publication, Towards a Standard for Identifying and Managing Bias in Artificial Intelligence (NIST Special Publication 1270), which reflects public comments the agency received on its draft version released last summer. As part of a larger effort to support the development of trustworthy and responsible AI, the document offers guidance connected to the AI Risk Management Framework that NIST is developing. </w:t>
      </w:r>
    </w:p>
    <w:p w14:paraId="311465A5" w14:textId="77777777" w:rsidR="00F61AE7" w:rsidRPr="001C3419" w:rsidRDefault="00F61AE7" w:rsidP="00F61AE7">
      <w:pPr>
        <w:rPr>
          <w:u w:val="single"/>
        </w:rPr>
      </w:pPr>
      <w:r w:rsidRPr="001C3419">
        <w:rPr>
          <w:sz w:val="12"/>
        </w:rPr>
        <w:t xml:space="preserve">According to NIST’s Reva Schwartz, the main distinction between the draft and final versions of the publication is the new emphasis on how </w:t>
      </w:r>
      <w:r w:rsidRPr="001C3419">
        <w:rPr>
          <w:highlight w:val="cyan"/>
          <w:u w:val="single"/>
        </w:rPr>
        <w:t>bias manifests itself not only</w:t>
      </w:r>
      <w:r w:rsidRPr="001C3419">
        <w:rPr>
          <w:u w:val="single"/>
        </w:rPr>
        <w:t xml:space="preserve"> </w:t>
      </w:r>
      <w:r w:rsidRPr="001C3419">
        <w:rPr>
          <w:highlight w:val="cyan"/>
          <w:u w:val="single"/>
        </w:rPr>
        <w:t>in AI algorithms</w:t>
      </w:r>
      <w:r w:rsidRPr="001C3419">
        <w:rPr>
          <w:u w:val="single"/>
        </w:rPr>
        <w:t xml:space="preserve"> </w:t>
      </w:r>
      <w:r w:rsidRPr="001C3419">
        <w:rPr>
          <w:highlight w:val="cyan"/>
          <w:u w:val="single"/>
        </w:rPr>
        <w:t>and</w:t>
      </w:r>
      <w:r w:rsidRPr="001C3419">
        <w:rPr>
          <w:u w:val="single"/>
        </w:rPr>
        <w:t xml:space="preserve"> the </w:t>
      </w:r>
      <w:r w:rsidRPr="001C3419">
        <w:rPr>
          <w:highlight w:val="cyan"/>
          <w:u w:val="single"/>
        </w:rPr>
        <w:t>data</w:t>
      </w:r>
      <w:r w:rsidRPr="001C3419">
        <w:rPr>
          <w:u w:val="single"/>
        </w:rPr>
        <w:t xml:space="preserve"> used to train them, </w:t>
      </w:r>
      <w:r w:rsidRPr="001C3419">
        <w:rPr>
          <w:highlight w:val="cyan"/>
          <w:u w:val="single"/>
        </w:rPr>
        <w:t>but also</w:t>
      </w:r>
      <w:r w:rsidRPr="001C3419">
        <w:rPr>
          <w:u w:val="single"/>
        </w:rPr>
        <w:t xml:space="preserve"> in the societal </w:t>
      </w:r>
      <w:r w:rsidRPr="001C3419">
        <w:rPr>
          <w:highlight w:val="cyan"/>
          <w:u w:val="single"/>
        </w:rPr>
        <w:t>context</w:t>
      </w:r>
      <w:r w:rsidRPr="001C3419">
        <w:rPr>
          <w:u w:val="single"/>
        </w:rPr>
        <w:t xml:space="preserve"> in </w:t>
      </w:r>
      <w:r w:rsidRPr="001C3419">
        <w:rPr>
          <w:highlight w:val="cyan"/>
          <w:u w:val="single"/>
        </w:rPr>
        <w:t>which AI systems are used</w:t>
      </w:r>
      <w:r w:rsidRPr="001C3419">
        <w:rPr>
          <w:u w:val="single"/>
        </w:rPr>
        <w:t xml:space="preserve">. </w:t>
      </w:r>
    </w:p>
    <w:p w14:paraId="768C435B" w14:textId="77777777" w:rsidR="00F61AE7" w:rsidRPr="001C3419" w:rsidRDefault="00F61AE7" w:rsidP="00F61AE7">
      <w:pPr>
        <w:rPr>
          <w:u w:val="single"/>
        </w:rPr>
      </w:pPr>
      <w:r w:rsidRPr="001C3419">
        <w:rPr>
          <w:sz w:val="12"/>
        </w:rPr>
        <w:t>“</w:t>
      </w:r>
      <w:r w:rsidRPr="001C3419">
        <w:rPr>
          <w:u w:val="single"/>
        </w:rPr>
        <w:t>Context is everything,” said Schwartz, principal investigator for AI bias and one of the report’s authors. “</w:t>
      </w:r>
      <w:r w:rsidRPr="001C3419">
        <w:rPr>
          <w:highlight w:val="cyan"/>
          <w:u w:val="single"/>
        </w:rPr>
        <w:t>AI</w:t>
      </w:r>
      <w:r w:rsidRPr="001C3419">
        <w:rPr>
          <w:u w:val="single"/>
        </w:rPr>
        <w:t xml:space="preserve"> systems </w:t>
      </w:r>
      <w:r w:rsidRPr="001C3419">
        <w:rPr>
          <w:highlight w:val="cyan"/>
          <w:u w:val="single"/>
        </w:rPr>
        <w:t>do not operate in isolation.</w:t>
      </w:r>
      <w:r w:rsidRPr="001C3419">
        <w:rPr>
          <w:u w:val="single"/>
        </w:rPr>
        <w:t xml:space="preserve"> They help people make decisions that directly affect other people’s lives. If we are to develop trustworthy AI systems, we need to consider all the factors that can chip away at the public’s trust in AI. Many of these factors go beyond the technology itself to the impacts of the technology, and the comments we received from a wide range of people and organizations emphasized this point.”</w:t>
      </w:r>
    </w:p>
    <w:p w14:paraId="2D10728B" w14:textId="02BC5A10" w:rsidR="00F61AE7" w:rsidRPr="00F61AE7" w:rsidRDefault="00F61AE7" w:rsidP="00F61AE7">
      <w:pPr>
        <w:rPr>
          <w:sz w:val="12"/>
        </w:rPr>
      </w:pPr>
      <w:r w:rsidRPr="001C3419">
        <w:rPr>
          <w:u w:val="single"/>
        </w:rPr>
        <w:t xml:space="preserve">Bias in </w:t>
      </w:r>
      <w:r w:rsidRPr="001C3419">
        <w:rPr>
          <w:highlight w:val="cyan"/>
          <w:u w:val="single"/>
        </w:rPr>
        <w:t>AI</w:t>
      </w:r>
      <w:r w:rsidRPr="001C3419">
        <w:rPr>
          <w:u w:val="single"/>
        </w:rPr>
        <w:t xml:space="preserve"> can </w:t>
      </w:r>
      <w:r w:rsidRPr="001C3419">
        <w:rPr>
          <w:highlight w:val="cyan"/>
          <w:u w:val="single"/>
        </w:rPr>
        <w:t>harm humans.</w:t>
      </w:r>
      <w:r w:rsidRPr="001C3419">
        <w:rPr>
          <w:u w:val="single"/>
        </w:rPr>
        <w:t xml:space="preserve"> </w:t>
      </w:r>
      <w:r w:rsidRPr="001C3419">
        <w:rPr>
          <w:highlight w:val="cyan"/>
          <w:u w:val="single"/>
        </w:rPr>
        <w:t xml:space="preserve">AI can make decisions that affect whether a person is admitted into a school, authorized for a bank </w:t>
      </w:r>
      <w:proofErr w:type="gramStart"/>
      <w:r w:rsidRPr="001C3419">
        <w:rPr>
          <w:highlight w:val="cyan"/>
          <w:u w:val="single"/>
        </w:rPr>
        <w:t>loan</w:t>
      </w:r>
      <w:proofErr w:type="gramEnd"/>
      <w:r w:rsidRPr="001C3419">
        <w:rPr>
          <w:highlight w:val="cyan"/>
          <w:u w:val="single"/>
        </w:rPr>
        <w:t xml:space="preserve"> or accepted as a rental applicant.</w:t>
      </w:r>
      <w:r w:rsidRPr="001C3419">
        <w:rPr>
          <w:u w:val="single"/>
        </w:rPr>
        <w:t xml:space="preserve"> </w:t>
      </w:r>
      <w:r w:rsidRPr="001C3419">
        <w:rPr>
          <w:sz w:val="12"/>
        </w:rPr>
        <w:t>It is relatively common knowledge that AI systems can exhibit biases that stem from their programming and data sources; for example, machine learning software could be trained on a dataset that underrepresents a particular gender or ethnic group. The revised NIST publication acknowledges that while these computational and statistical sources of bias remain highly important, they do not represent the full picture.</w:t>
      </w:r>
    </w:p>
    <w:p w14:paraId="45FD0D36" w14:textId="202C351A" w:rsidR="00F61AE7" w:rsidRDefault="00F61AE7" w:rsidP="00ED0E82">
      <w:pPr>
        <w:pStyle w:val="Heading3"/>
      </w:pPr>
      <w:r>
        <w:lastRenderedPageBreak/>
        <w:t>Regs Fail --- Consciousness</w:t>
      </w:r>
    </w:p>
    <w:p w14:paraId="6DD9A318" w14:textId="77777777" w:rsidR="00F61AE7" w:rsidRPr="00F61AE7" w:rsidRDefault="00F61AE7" w:rsidP="00F61AE7">
      <w:pPr>
        <w:pStyle w:val="Heading4"/>
      </w:pPr>
      <w:r w:rsidRPr="00F61AE7">
        <w:t>AI will develop conscience and only solution is to ban.</w:t>
      </w:r>
    </w:p>
    <w:p w14:paraId="5152B3E6" w14:textId="77777777" w:rsidR="00F61AE7" w:rsidRPr="001C1B62" w:rsidRDefault="00F61AE7" w:rsidP="00F61AE7">
      <w:proofErr w:type="spellStart"/>
      <w:r w:rsidRPr="009C4373">
        <w:rPr>
          <w:rStyle w:val="Style13ptBold"/>
        </w:rPr>
        <w:t>Hoel</w:t>
      </w:r>
      <w:proofErr w:type="spellEnd"/>
      <w:r w:rsidRPr="009C4373">
        <w:rPr>
          <w:rStyle w:val="Style13ptBold"/>
        </w:rPr>
        <w:t xml:space="preserve"> ‘21</w:t>
      </w:r>
      <w:r w:rsidRPr="001578BF">
        <w:t xml:space="preserve"> [</w:t>
      </w:r>
      <w:r>
        <w:t>Eric</w:t>
      </w:r>
      <w:r w:rsidRPr="001578BF">
        <w:t>;</w:t>
      </w:r>
      <w:r w:rsidRPr="009C4373">
        <w:rPr>
          <w:rFonts w:ascii="Roboto" w:eastAsia="Times New Roman" w:hAnsi="Roboto" w:cs="Times New Roman"/>
          <w:color w:val="1F1F1F"/>
          <w:sz w:val="21"/>
          <w:szCs w:val="21"/>
        </w:rPr>
        <w:t xml:space="preserve"> </w:t>
      </w:r>
      <w:r w:rsidRPr="009C4373">
        <w:t>American neuroscientist</w:t>
      </w:r>
      <w:r w:rsidRPr="001578BF">
        <w:t xml:space="preserve">; </w:t>
      </w:r>
      <w:r>
        <w:t>6</w:t>
      </w:r>
      <w:r w:rsidRPr="001578BF">
        <w:t>-</w:t>
      </w:r>
      <w:r>
        <w:t>4</w:t>
      </w:r>
      <w:r w:rsidRPr="001578BF">
        <w:t>-</w:t>
      </w:r>
      <w:r>
        <w:t>2021</w:t>
      </w:r>
      <w:r w:rsidRPr="001578BF">
        <w:t>; "AI research — The Future Upbeat"; Future Upbeat; https://www.the-future-upbeat.com/blog/2021/7/4/a-proposal-to-ban-ai-research-as-a-sound-of-thunder; accessed 7-29-2024, AY]</w:t>
      </w:r>
    </w:p>
    <w:p w14:paraId="6CCC52D9" w14:textId="77777777" w:rsidR="00F61AE7" w:rsidRPr="00544D48" w:rsidRDefault="00F61AE7" w:rsidP="00F61AE7">
      <w:pPr>
        <w:rPr>
          <w:u w:val="single"/>
        </w:rPr>
      </w:pPr>
      <w:r w:rsidRPr="00415804">
        <w:rPr>
          <w:sz w:val="14"/>
        </w:rPr>
        <w:t>Deep Neural Networks (DNNs) are a prime example</w:t>
      </w:r>
      <w:r w:rsidRPr="00544D48">
        <w:rPr>
          <w:u w:val="single"/>
        </w:rPr>
        <w:t>. Deep inside their cloud networks, they’re free to develop solutions to the problems they’re fed in every which way these DNNs see fit.</w:t>
      </w:r>
      <w:r w:rsidRPr="00415804">
        <w:rPr>
          <w:sz w:val="14"/>
        </w:rPr>
        <w:t xml:space="preserve"> They do sometimes come up with ingenious solutions, even if nobody—including the DNNs themselves—knows how they reached them. One might call them ‘idiot savants in a </w:t>
      </w:r>
      <w:proofErr w:type="spellStart"/>
      <w:r w:rsidRPr="00415804">
        <w:rPr>
          <w:sz w:val="14"/>
        </w:rPr>
        <w:t>back</w:t>
      </w:r>
      <w:proofErr w:type="spellEnd"/>
      <w:r w:rsidRPr="00415804">
        <w:rPr>
          <w:sz w:val="14"/>
        </w:rPr>
        <w:t xml:space="preserve"> box’. In such circumstances it’s not unimaginable that a </w:t>
      </w:r>
      <w:r w:rsidRPr="00577C52">
        <w:rPr>
          <w:highlight w:val="cyan"/>
          <w:u w:val="single"/>
        </w:rPr>
        <w:t>DNN AI could develop sentience, or even a form of (self-)consciousness, by accident.</w:t>
      </w:r>
    </w:p>
    <w:p w14:paraId="759335EE" w14:textId="77777777" w:rsidR="00F61AE7" w:rsidRPr="00415804" w:rsidRDefault="00F61AE7" w:rsidP="00F61AE7">
      <w:pPr>
        <w:rPr>
          <w:sz w:val="14"/>
        </w:rPr>
      </w:pPr>
      <w:r w:rsidRPr="00415804">
        <w:rPr>
          <w:sz w:val="14"/>
        </w:rPr>
        <w:t>Subsequently, the legal wheels are already grinding:</w:t>
      </w:r>
    </w:p>
    <w:p w14:paraId="2B88E944" w14:textId="77777777" w:rsidR="00F61AE7" w:rsidRPr="00415804" w:rsidRDefault="00F61AE7" w:rsidP="00F61AE7">
      <w:pPr>
        <w:rPr>
          <w:sz w:val="14"/>
        </w:rPr>
      </w:pPr>
      <w:r w:rsidRPr="00415804">
        <w:rPr>
          <w:sz w:val="14"/>
        </w:rPr>
        <w:t xml:space="preserve">Beginning next year, the European Union will give its residents a legal “right to explanation.” People will be able to demand an accounting of why an AI system made the decision it did. This new requirement is technologically demanding. </w:t>
      </w:r>
      <w:proofErr w:type="gramStart"/>
      <w:r w:rsidRPr="00415804">
        <w:rPr>
          <w:sz w:val="14"/>
        </w:rPr>
        <w:t>At the moment</w:t>
      </w:r>
      <w:proofErr w:type="gramEnd"/>
      <w:r w:rsidRPr="00415804">
        <w:rPr>
          <w:sz w:val="14"/>
        </w:rPr>
        <w:t>, given the complexity of contemporary neural networks, we have trouble discerning how AIs produce decisions, much less translating the process into a language humans can make sense of.</w:t>
      </w:r>
    </w:p>
    <w:p w14:paraId="3E69AEA5" w14:textId="77777777" w:rsidR="00F61AE7" w:rsidRPr="00577C52" w:rsidRDefault="00F61AE7" w:rsidP="00F61AE7">
      <w:pPr>
        <w:rPr>
          <w:u w:val="single"/>
        </w:rPr>
      </w:pPr>
      <w:r w:rsidRPr="00577C52">
        <w:rPr>
          <w:u w:val="single"/>
        </w:rPr>
        <w:t xml:space="preserve">Here comes the crunch: </w:t>
      </w:r>
      <w:proofErr w:type="gramStart"/>
      <w:r w:rsidRPr="00577C52">
        <w:rPr>
          <w:u w:val="single"/>
        </w:rPr>
        <w:t>in order to</w:t>
      </w:r>
      <w:proofErr w:type="gramEnd"/>
      <w:r w:rsidRPr="00577C52">
        <w:rPr>
          <w:u w:val="single"/>
        </w:rPr>
        <w:t xml:space="preserve"> be able to question AIs,</w:t>
      </w:r>
      <w:r w:rsidRPr="00415804">
        <w:rPr>
          <w:sz w:val="14"/>
        </w:rPr>
        <w:t xml:space="preserve"> </w:t>
      </w:r>
      <w:proofErr w:type="spellStart"/>
      <w:r w:rsidRPr="00415804">
        <w:rPr>
          <w:sz w:val="14"/>
        </w:rPr>
        <w:t>Ryoto</w:t>
      </w:r>
      <w:proofErr w:type="spellEnd"/>
      <w:r w:rsidRPr="00415804">
        <w:rPr>
          <w:sz w:val="14"/>
        </w:rPr>
        <w:t xml:space="preserve"> Kanai proposes to ‘endow them with metacognition—an introspective ability to report their internal mental states’. </w:t>
      </w:r>
      <w:r w:rsidRPr="00577C52">
        <w:rPr>
          <w:u w:val="single"/>
        </w:rPr>
        <w:t>Coincidentally (or not), this is one of the main functions of consciousness.</w:t>
      </w:r>
    </w:p>
    <w:p w14:paraId="775DBAB7" w14:textId="77777777" w:rsidR="00F61AE7" w:rsidRPr="00415804" w:rsidRDefault="00F61AE7" w:rsidP="00F61AE7">
      <w:pPr>
        <w:rPr>
          <w:sz w:val="14"/>
        </w:rPr>
      </w:pPr>
      <w:proofErr w:type="gramStart"/>
      <w:r w:rsidRPr="00415804">
        <w:rPr>
          <w:sz w:val="14"/>
        </w:rPr>
        <w:t>TL;DR</w:t>
      </w:r>
      <w:proofErr w:type="gramEnd"/>
      <w:r w:rsidRPr="00415804">
        <w:rPr>
          <w:sz w:val="14"/>
        </w:rPr>
        <w:t>:</w:t>
      </w:r>
    </w:p>
    <w:p w14:paraId="61D10952" w14:textId="77777777" w:rsidR="00F61AE7" w:rsidRPr="00415804" w:rsidRDefault="00F61AE7" w:rsidP="00F61AE7">
      <w:pPr>
        <w:rPr>
          <w:sz w:val="14"/>
        </w:rPr>
      </w:pPr>
      <w:r w:rsidRPr="00415804">
        <w:rPr>
          <w:sz w:val="14"/>
        </w:rPr>
        <w:t xml:space="preserve">Erik </w:t>
      </w:r>
      <w:proofErr w:type="spellStart"/>
      <w:r w:rsidRPr="00415804">
        <w:rPr>
          <w:sz w:val="14"/>
        </w:rPr>
        <w:t>Hoel</w:t>
      </w:r>
      <w:proofErr w:type="spellEnd"/>
      <w:r w:rsidRPr="00415804">
        <w:rPr>
          <w:sz w:val="14"/>
        </w:rPr>
        <w:t>: “</w:t>
      </w:r>
      <w:r w:rsidRPr="00577C52">
        <w:rPr>
          <w:highlight w:val="cyan"/>
          <w:u w:val="single"/>
        </w:rPr>
        <w:t>To prevent the creation of abominations, we must ban AI research.”</w:t>
      </w:r>
    </w:p>
    <w:p w14:paraId="6A522EC8" w14:textId="5AFDF02C" w:rsidR="00F61AE7" w:rsidRPr="00F61AE7" w:rsidRDefault="00F61AE7" w:rsidP="00F61AE7">
      <w:pPr>
        <w:rPr>
          <w:sz w:val="14"/>
        </w:rPr>
      </w:pPr>
      <w:proofErr w:type="spellStart"/>
      <w:r w:rsidRPr="00415804">
        <w:rPr>
          <w:sz w:val="14"/>
        </w:rPr>
        <w:t>Ryota</w:t>
      </w:r>
      <w:proofErr w:type="spellEnd"/>
      <w:r w:rsidRPr="00415804">
        <w:rPr>
          <w:sz w:val="14"/>
        </w:rPr>
        <w:t xml:space="preserve"> Kanai: “To make AIs accountable, we have to imbue them with consciousness.”</w:t>
      </w:r>
    </w:p>
    <w:p w14:paraId="375770F7" w14:textId="6D37E8A7" w:rsidR="006A77FE" w:rsidRDefault="006A77FE" w:rsidP="00ED0E82">
      <w:pPr>
        <w:pStyle w:val="Heading3"/>
      </w:pPr>
      <w:r>
        <w:lastRenderedPageBreak/>
        <w:t>Regs Fail --- FRT</w:t>
      </w:r>
    </w:p>
    <w:p w14:paraId="356F6C07" w14:textId="005C57E0" w:rsidR="006A77FE" w:rsidRPr="006A77FE" w:rsidRDefault="006A77FE" w:rsidP="006A77FE">
      <w:pPr>
        <w:pStyle w:val="Heading4"/>
      </w:pPr>
      <w:r w:rsidRPr="006A77FE">
        <w:rPr>
          <w:rFonts w:hint="eastAsia"/>
        </w:rPr>
        <w:t xml:space="preserve">Facial recognition undermines human rights </w:t>
      </w:r>
      <w:r w:rsidR="00317F04">
        <w:t>– only complete ban solves.</w:t>
      </w:r>
    </w:p>
    <w:p w14:paraId="0E9022C3" w14:textId="77777777" w:rsidR="006A77FE" w:rsidRPr="00A21467" w:rsidRDefault="006A77FE" w:rsidP="006A77FE">
      <w:pPr>
        <w:rPr>
          <w:b/>
          <w:bCs/>
          <w:sz w:val="16"/>
          <w:szCs w:val="16"/>
          <w:u w:val="single"/>
        </w:rPr>
      </w:pPr>
      <w:proofErr w:type="spellStart"/>
      <w:r w:rsidRPr="006A77FE">
        <w:rPr>
          <w:rStyle w:val="Style13ptBold"/>
          <w:rFonts w:hint="eastAsia"/>
        </w:rPr>
        <w:t>Bacciarelli</w:t>
      </w:r>
      <w:proofErr w:type="spellEnd"/>
      <w:r w:rsidRPr="006A77FE">
        <w:rPr>
          <w:rStyle w:val="Style13ptBold"/>
          <w:rFonts w:hint="eastAsia"/>
        </w:rPr>
        <w:t xml:space="preserve"> </w:t>
      </w:r>
      <w:r w:rsidRPr="006A77FE">
        <w:rPr>
          <w:rStyle w:val="Style13ptBold"/>
        </w:rPr>
        <w:t>’</w:t>
      </w:r>
      <w:r w:rsidRPr="006A77FE">
        <w:rPr>
          <w:rStyle w:val="Style13ptBold"/>
          <w:rFonts w:hint="eastAsia"/>
        </w:rPr>
        <w:t>23</w:t>
      </w:r>
      <w:r w:rsidRPr="006A77FE">
        <w:rPr>
          <w:rFonts w:hint="eastAsia"/>
        </w:rPr>
        <w:t xml:space="preserve"> </w:t>
      </w:r>
      <w:r w:rsidRPr="006A77FE">
        <w:t>–</w:t>
      </w:r>
      <w:r w:rsidRPr="006A77FE">
        <w:rPr>
          <w:rFonts w:hint="eastAsia"/>
        </w:rPr>
        <w:t xml:space="preserve"> (Anna, a program manager in the technology and human rights </w:t>
      </w:r>
      <w:r w:rsidRPr="006A77FE">
        <w:t>division</w:t>
      </w:r>
      <w:r w:rsidRPr="006A77FE">
        <w:rPr>
          <w:rFonts w:hint="eastAsia"/>
        </w:rPr>
        <w:t xml:space="preserve">, </w:t>
      </w:r>
      <w:r w:rsidRPr="006A77FE">
        <w:t>“</w:t>
      </w:r>
      <w:r w:rsidRPr="006A77FE">
        <w:rPr>
          <w:rFonts w:hint="eastAsia"/>
        </w:rPr>
        <w:t>Time to Ban Facial Recognition from Public Spaces and Borders</w:t>
      </w:r>
      <w:r w:rsidRPr="006A77FE">
        <w:t>”</w:t>
      </w:r>
      <w:r w:rsidRPr="006A77FE">
        <w:rPr>
          <w:rFonts w:hint="eastAsia"/>
        </w:rPr>
        <w:t xml:space="preserve">, 09-29-2023, Human Rights Watch, </w:t>
      </w:r>
      <w:r w:rsidRPr="006A77FE">
        <w:t>https://www.hrw.org/news/2023/09/29/time-ban-facial-recognition-public-spaces-and-borders</w:t>
      </w:r>
      <w:r w:rsidRPr="006A77FE">
        <w:rPr>
          <w:rFonts w:hint="eastAsia"/>
        </w:rPr>
        <w:t>) CC</w:t>
      </w:r>
      <w:r w:rsidRPr="006A77FE">
        <w:br/>
      </w:r>
      <w:r w:rsidRPr="00A21467">
        <w:rPr>
          <w:rFonts w:eastAsia="PMingLiU"/>
          <w:sz w:val="16"/>
          <w:szCs w:val="16"/>
        </w:rPr>
        <w:t>We are at a fork in the road regarding states’ approaches to facial recognition surveillance. On the one hand, governments in places like Israel and the United Kingdom are progressing plans to roll out widespread use of this powerful biometric technology. On the other hand, the latest draft of the European Union’s AI Act reveals an increased commitment to banning its use in public spaces.</w:t>
      </w:r>
    </w:p>
    <w:p w14:paraId="4A923AA0" w14:textId="77777777" w:rsidR="006A77FE" w:rsidRPr="00A21467" w:rsidRDefault="006A77FE" w:rsidP="006A77FE">
      <w:pPr>
        <w:rPr>
          <w:lang w:eastAsia="zh-TW"/>
        </w:rPr>
      </w:pPr>
      <w:r w:rsidRPr="00A21467">
        <w:rPr>
          <w:sz w:val="16"/>
          <w:szCs w:val="16"/>
        </w:rPr>
        <w:t xml:space="preserve">This week, </w:t>
      </w:r>
      <w:r w:rsidRPr="00A21467">
        <w:rPr>
          <w:u w:val="single"/>
        </w:rPr>
        <w:t xml:space="preserve">Human Rights Watch joined 180 rights groups and other experts calling on governments and companies to stop using </w:t>
      </w:r>
      <w:r w:rsidRPr="00A21467">
        <w:rPr>
          <w:highlight w:val="cyan"/>
          <w:u w:val="single"/>
        </w:rPr>
        <w:t>f</w:t>
      </w:r>
      <w:r w:rsidRPr="00A21467">
        <w:rPr>
          <w:u w:val="single"/>
        </w:rPr>
        <w:t xml:space="preserve">acial </w:t>
      </w:r>
      <w:r w:rsidRPr="00A21467">
        <w:rPr>
          <w:highlight w:val="cyan"/>
          <w:u w:val="single"/>
        </w:rPr>
        <w:t>r</w:t>
      </w:r>
      <w:r w:rsidRPr="00A21467">
        <w:rPr>
          <w:u w:val="single"/>
        </w:rPr>
        <w:t xml:space="preserve">ecognition surveillance </w:t>
      </w:r>
      <w:r w:rsidRPr="00A21467">
        <w:rPr>
          <w:highlight w:val="cyan"/>
          <w:u w:val="single"/>
        </w:rPr>
        <w:t>t</w:t>
      </w:r>
      <w:r w:rsidRPr="00A21467">
        <w:rPr>
          <w:u w:val="single"/>
        </w:rPr>
        <w:t xml:space="preserve">echnology </w:t>
      </w:r>
      <w:r w:rsidRPr="00A21467">
        <w:rPr>
          <w:highlight w:val="cyan"/>
          <w:u w:val="single"/>
        </w:rPr>
        <w:t>in public spaces</w:t>
      </w:r>
      <w:r w:rsidRPr="00A21467">
        <w:rPr>
          <w:u w:val="single"/>
        </w:rPr>
        <w:t xml:space="preserve"> and in migration and asylum contexts, as it </w:t>
      </w:r>
      <w:r w:rsidRPr="00A21467">
        <w:rPr>
          <w:highlight w:val="cyan"/>
          <w:u w:val="single"/>
        </w:rPr>
        <w:t>is simply too dangerous and powerful to be used without negative consequences for human rights</w:t>
      </w:r>
      <w:r w:rsidRPr="00A21467">
        <w:rPr>
          <w:u w:val="single"/>
        </w:rPr>
        <w:t>.</w:t>
      </w:r>
      <w:r>
        <w:rPr>
          <w:rFonts w:asciiTheme="minorEastAsia" w:eastAsiaTheme="minorEastAsia" w:hAnsiTheme="minorEastAsia" w:hint="eastAsia"/>
          <w:u w:val="single"/>
          <w:lang w:eastAsia="zh-TW"/>
        </w:rPr>
        <w:t xml:space="preserve"> </w:t>
      </w:r>
    </w:p>
    <w:p w14:paraId="66DFF745" w14:textId="77777777" w:rsidR="006A77FE" w:rsidRPr="00A21467" w:rsidRDefault="006A77FE" w:rsidP="006A77FE">
      <w:pPr>
        <w:rPr>
          <w:u w:val="single"/>
        </w:rPr>
      </w:pPr>
      <w:r w:rsidRPr="00A21467">
        <w:rPr>
          <w:highlight w:val="cyan"/>
          <w:u w:val="single"/>
        </w:rPr>
        <w:t>F</w:t>
      </w:r>
      <w:r w:rsidRPr="00A21467">
        <w:rPr>
          <w:u w:val="single"/>
        </w:rPr>
        <w:t xml:space="preserve">acial </w:t>
      </w:r>
      <w:r w:rsidRPr="00A21467">
        <w:rPr>
          <w:highlight w:val="cyan"/>
          <w:u w:val="single"/>
        </w:rPr>
        <w:t>r</w:t>
      </w:r>
      <w:r w:rsidRPr="00A21467">
        <w:rPr>
          <w:u w:val="single"/>
        </w:rPr>
        <w:t xml:space="preserve">ecognition surveillance </w:t>
      </w:r>
      <w:r w:rsidRPr="00A21467">
        <w:rPr>
          <w:highlight w:val="cyan"/>
          <w:u w:val="single"/>
        </w:rPr>
        <w:t>t</w:t>
      </w:r>
      <w:r w:rsidRPr="00A21467">
        <w:rPr>
          <w:u w:val="single"/>
        </w:rPr>
        <w:t>echnology</w:t>
      </w:r>
      <w:r w:rsidRPr="00A21467">
        <w:t xml:space="preserve"> – </w:t>
      </w:r>
      <w:r w:rsidRPr="00A21467">
        <w:rPr>
          <w:sz w:val="16"/>
          <w:szCs w:val="16"/>
        </w:rPr>
        <w:t xml:space="preserve">the kind that scans, identifies, and profiles people </w:t>
      </w:r>
      <w:r w:rsidRPr="007D7363">
        <w:rPr>
          <w:sz w:val="16"/>
          <w:szCs w:val="16"/>
        </w:rPr>
        <w:t>in</w:t>
      </w:r>
      <w:r w:rsidRPr="00A21467">
        <w:rPr>
          <w:sz w:val="16"/>
          <w:szCs w:val="16"/>
        </w:rPr>
        <w:t xml:space="preserve"> masse</w:t>
      </w:r>
      <w:r w:rsidRPr="00A21467">
        <w:t xml:space="preserve"> – </w:t>
      </w:r>
      <w:r w:rsidRPr="00A21467">
        <w:rPr>
          <w:highlight w:val="cyan"/>
          <w:u w:val="single"/>
        </w:rPr>
        <w:t>is not compatible with international human rights law</w:t>
      </w:r>
      <w:r w:rsidRPr="00A21467">
        <w:t xml:space="preserve">, </w:t>
      </w:r>
      <w:r w:rsidRPr="00A21467">
        <w:rPr>
          <w:sz w:val="16"/>
          <w:szCs w:val="16"/>
        </w:rPr>
        <w:t xml:space="preserve">as it amounts to mass surveillance. </w:t>
      </w:r>
      <w:r w:rsidRPr="00A21467">
        <w:rPr>
          <w:sz w:val="16"/>
          <w:szCs w:val="16"/>
          <w:u w:val="single"/>
        </w:rPr>
        <w:t>As</w:t>
      </w:r>
      <w:r w:rsidRPr="00A21467">
        <w:rPr>
          <w:u w:val="single"/>
        </w:rPr>
        <w:t xml:space="preserve"> well as </w:t>
      </w:r>
      <w:r w:rsidRPr="00A21467">
        <w:rPr>
          <w:highlight w:val="cyan"/>
          <w:u w:val="single"/>
        </w:rPr>
        <w:t>undermining privacy rights</w:t>
      </w:r>
      <w:r w:rsidRPr="00A21467">
        <w:rPr>
          <w:u w:val="single"/>
        </w:rPr>
        <w:t xml:space="preserve">, the technology </w:t>
      </w:r>
      <w:r w:rsidRPr="00A21467">
        <w:rPr>
          <w:highlight w:val="cyan"/>
          <w:u w:val="single"/>
        </w:rPr>
        <w:t>threatens our rights to equality</w:t>
      </w:r>
      <w:r w:rsidRPr="00A21467">
        <w:rPr>
          <w:u w:val="single"/>
        </w:rPr>
        <w:t xml:space="preserve"> and nondiscrimination, freedom of expression, and freedom of assembly.</w:t>
      </w:r>
    </w:p>
    <w:p w14:paraId="391E0887" w14:textId="77777777" w:rsidR="006A77FE" w:rsidRPr="00A21467" w:rsidRDefault="006A77FE" w:rsidP="006A77FE">
      <w:pPr>
        <w:rPr>
          <w:sz w:val="16"/>
          <w:szCs w:val="16"/>
        </w:rPr>
      </w:pPr>
      <w:r w:rsidRPr="00A21467">
        <w:rPr>
          <w:sz w:val="16"/>
          <w:szCs w:val="16"/>
        </w:rPr>
        <w:t>In 2020, some of the big tech companies pledged a moratorium on selling facial recognition surveillance tech, in response to rights concerns, but self-regulation simply doesn’t work and at least one of those companies may now be rolling back on that commitment.</w:t>
      </w:r>
    </w:p>
    <w:p w14:paraId="503A038D" w14:textId="77777777" w:rsidR="006A77FE" w:rsidRPr="00A21467" w:rsidRDefault="006A77FE" w:rsidP="006A77FE">
      <w:pPr>
        <w:rPr>
          <w:sz w:val="16"/>
          <w:szCs w:val="16"/>
        </w:rPr>
      </w:pPr>
      <w:r w:rsidRPr="00A21467">
        <w:rPr>
          <w:sz w:val="16"/>
          <w:szCs w:val="16"/>
        </w:rPr>
        <w:t>Meanwhile, facial recognition surveillance tech is increasingly used by governments to surveil protests, target people based on their ethnicity, and curb political dissent. As with much technology, it exacerbates existing structural inequities and hits people with marginalized and vulnerable identities hardest.</w:t>
      </w:r>
    </w:p>
    <w:p w14:paraId="0D66A25C" w14:textId="1027C497" w:rsidR="006A77FE" w:rsidRPr="006A77FE" w:rsidRDefault="006A77FE" w:rsidP="006A77FE">
      <w:pPr>
        <w:rPr>
          <w:u w:val="single"/>
        </w:rPr>
      </w:pPr>
      <w:r w:rsidRPr="00A21467">
        <w:rPr>
          <w:u w:val="single"/>
        </w:rPr>
        <w:t xml:space="preserve">There is no safe use-case for this technology on our streets or at our borders. </w:t>
      </w:r>
      <w:r w:rsidRPr="00A21467">
        <w:rPr>
          <w:highlight w:val="cyan"/>
          <w:u w:val="single"/>
        </w:rPr>
        <w:t>We</w:t>
      </w:r>
      <w:r w:rsidRPr="00A21467">
        <w:rPr>
          <w:u w:val="single"/>
        </w:rPr>
        <w:t xml:space="preserve"> urgently </w:t>
      </w:r>
      <w:r w:rsidRPr="00A21467">
        <w:rPr>
          <w:highlight w:val="cyan"/>
          <w:u w:val="single"/>
        </w:rPr>
        <w:t>need</w:t>
      </w:r>
      <w:r w:rsidRPr="00A21467">
        <w:rPr>
          <w:u w:val="single"/>
        </w:rPr>
        <w:t xml:space="preserve"> </w:t>
      </w:r>
      <w:r w:rsidRPr="00A21467">
        <w:rPr>
          <w:highlight w:val="cyan"/>
          <w:u w:val="single"/>
        </w:rPr>
        <w:t>governments to</w:t>
      </w:r>
      <w:r w:rsidRPr="00A21467">
        <w:rPr>
          <w:u w:val="single"/>
        </w:rPr>
        <w:t xml:space="preserve"> step up and </w:t>
      </w:r>
      <w:r w:rsidRPr="00A21467">
        <w:rPr>
          <w:highlight w:val="cyan"/>
          <w:u w:val="single"/>
        </w:rPr>
        <w:t>ban f</w:t>
      </w:r>
      <w:r w:rsidRPr="00A21467">
        <w:rPr>
          <w:u w:val="single"/>
        </w:rPr>
        <w:t xml:space="preserve">acial </w:t>
      </w:r>
      <w:r w:rsidRPr="00A21467">
        <w:rPr>
          <w:highlight w:val="cyan"/>
          <w:u w:val="single"/>
        </w:rPr>
        <w:t>r</w:t>
      </w:r>
      <w:r w:rsidRPr="00A21467">
        <w:rPr>
          <w:u w:val="single"/>
        </w:rPr>
        <w:t>ecognition surveillance in these spaces, and companies to stop creating and using this powerful tech for surveillance purposes.</w:t>
      </w:r>
    </w:p>
    <w:p w14:paraId="36BC0481" w14:textId="1877C3B2" w:rsidR="00ED0E82" w:rsidRDefault="003A11C0" w:rsidP="00ED0E82">
      <w:pPr>
        <w:pStyle w:val="Heading3"/>
      </w:pPr>
      <w:r>
        <w:lastRenderedPageBreak/>
        <w:t>AT: PDCP</w:t>
      </w:r>
    </w:p>
    <w:p w14:paraId="2773ED6A" w14:textId="3966CA00" w:rsidR="003A11C0" w:rsidRPr="003A11C0" w:rsidRDefault="003A11C0" w:rsidP="003A11C0">
      <w:pPr>
        <w:pStyle w:val="Heading4"/>
      </w:pPr>
      <w:r w:rsidRPr="003A11C0">
        <w:t>Licensing requirements are regulations.</w:t>
      </w:r>
    </w:p>
    <w:p w14:paraId="66059750" w14:textId="466019B5" w:rsidR="00ED0E82" w:rsidRDefault="003A11C0" w:rsidP="003A11C0">
      <w:proofErr w:type="spellStart"/>
      <w:r w:rsidRPr="003A11C0">
        <w:rPr>
          <w:rStyle w:val="Style13ptBold"/>
        </w:rPr>
        <w:t>Vestil</w:t>
      </w:r>
      <w:proofErr w:type="spellEnd"/>
      <w:r w:rsidRPr="003A11C0">
        <w:rPr>
          <w:rStyle w:val="Style13ptBold"/>
        </w:rPr>
        <w:t xml:space="preserve"> no date</w:t>
      </w:r>
      <w:r>
        <w:t xml:space="preserve"> (</w:t>
      </w:r>
      <w:r w:rsidRPr="003A11C0">
        <w:t xml:space="preserve">Mike </w:t>
      </w:r>
      <w:proofErr w:type="spellStart"/>
      <w:r w:rsidRPr="003A11C0">
        <w:t>Vestil</w:t>
      </w:r>
      <w:proofErr w:type="spellEnd"/>
      <w:r>
        <w:t xml:space="preserve"> </w:t>
      </w:r>
      <w:r w:rsidRPr="003A11C0">
        <w:t>is the author of the Lazy Man's Guide To Living The Good Life. He also has a YouTube channel with over 700,000 subscribers where he talks about personal development and personal finance.</w:t>
      </w:r>
      <w:r>
        <w:t xml:space="preserve"> “</w:t>
      </w:r>
      <w:r w:rsidRPr="003A11C0">
        <w:t>The Importance Of Compliance With Licensing Requirements</w:t>
      </w:r>
      <w:r>
        <w:t xml:space="preserve">” </w:t>
      </w:r>
      <w:r w:rsidRPr="003A11C0">
        <w:t>https://www.mikevestil.com/starting-a-business/licensing-requirements/#:~:text=Licensing%20requirements%20are%20regulations%20and,a%20certain%20industry%20or%20profession</w:t>
      </w:r>
      <w:r w:rsidR="00ED0E82" w:rsidRPr="00154BDB">
        <w:t>.</w:t>
      </w:r>
      <w:r>
        <w:t>) RIP</w:t>
      </w:r>
    </w:p>
    <w:p w14:paraId="7F8AB8B7" w14:textId="77777777" w:rsidR="00ED0E82" w:rsidRPr="00154BDB" w:rsidRDefault="00ED0E82" w:rsidP="00ED0E82">
      <w:r w:rsidRPr="00154BDB">
        <w:t>1. What are licensing requirements?</w:t>
      </w:r>
    </w:p>
    <w:p w14:paraId="07DD50D3" w14:textId="77777777" w:rsidR="00ED0E82" w:rsidRPr="00154BDB" w:rsidRDefault="00ED0E82" w:rsidP="00ED0E82">
      <w:r w:rsidRPr="00154BDB">
        <w:rPr>
          <w:rStyle w:val="Emphasis"/>
        </w:rPr>
        <w:t>Licensing requirements are regulations</w:t>
      </w:r>
      <w:r w:rsidRPr="00154BDB">
        <w:t xml:space="preserve"> and criteria </w:t>
      </w:r>
      <w:r w:rsidRPr="00154BDB">
        <w:rPr>
          <w:rStyle w:val="StyleUnderline"/>
        </w:rPr>
        <w:t>set forth by state or government agencies that businesses or individuals must abide by to legally operate</w:t>
      </w:r>
      <w:r w:rsidRPr="00154BDB">
        <w:t xml:space="preserve"> within a certain industry or profession.</w:t>
      </w:r>
    </w:p>
    <w:p w14:paraId="50726A5F" w14:textId="77777777" w:rsidR="00ED0E82" w:rsidRDefault="00ED0E82" w:rsidP="00ED0E82">
      <w:pPr>
        <w:pStyle w:val="Heading4"/>
      </w:pPr>
    </w:p>
    <w:p w14:paraId="50678F6F" w14:textId="77777777" w:rsidR="00ED0E82" w:rsidRDefault="00ED0E82" w:rsidP="00ED0E82">
      <w:pPr>
        <w:pStyle w:val="Heading4"/>
      </w:pPr>
      <w:r>
        <w:t>Banning is distinct.</w:t>
      </w:r>
    </w:p>
    <w:p w14:paraId="2FF675C2" w14:textId="41994CE0" w:rsidR="00ED0E82" w:rsidRPr="00761095" w:rsidRDefault="003A11C0" w:rsidP="00ED0E82">
      <w:r w:rsidRPr="003A11C0">
        <w:rPr>
          <w:rStyle w:val="Style13ptBold"/>
        </w:rPr>
        <w:t xml:space="preserve">Collins </w:t>
      </w:r>
      <w:r w:rsidR="002E1A92">
        <w:rPr>
          <w:rStyle w:val="Style13ptBold"/>
        </w:rPr>
        <w:t xml:space="preserve">Dictionary </w:t>
      </w:r>
      <w:r w:rsidRPr="003A11C0">
        <w:rPr>
          <w:rStyle w:val="Style13ptBold"/>
        </w:rPr>
        <w:t>N/D</w:t>
      </w:r>
      <w:r>
        <w:t xml:space="preserve"> (Collins Dictionary</w:t>
      </w:r>
      <w:r w:rsidR="002E1A92">
        <w:t>,</w:t>
      </w:r>
      <w:r>
        <w:t xml:space="preserve"> </w:t>
      </w:r>
      <w:r w:rsidRPr="003A11C0">
        <w:t>https://www.collinsdictionary.com/us/dictionary/english/regulations-banning</w:t>
      </w:r>
      <w:r>
        <w:t>) RIP</w:t>
      </w:r>
    </w:p>
    <w:p w14:paraId="1D10648D" w14:textId="77777777" w:rsidR="00ED0E82" w:rsidRPr="008427C8" w:rsidRDefault="00ED0E82" w:rsidP="00ED0E82">
      <w:r w:rsidRPr="003A11C0">
        <w:rPr>
          <w:rStyle w:val="StyleUnderline"/>
        </w:rPr>
        <w:t>To ban something means to state officially that it must not be done</w:t>
      </w:r>
      <w:r w:rsidRPr="008427C8">
        <w:t>, shown, or used. [...]</w:t>
      </w:r>
    </w:p>
    <w:p w14:paraId="18EE3D3B" w14:textId="77777777" w:rsidR="00ED0E82" w:rsidRPr="008427C8" w:rsidRDefault="00ED0E82" w:rsidP="00ED0E82">
      <w:r w:rsidRPr="003A11C0">
        <w:rPr>
          <w:rStyle w:val="StyleUnderline"/>
        </w:rPr>
        <w:t xml:space="preserve">Regulations are rules made by a government or other authority in order to control the way something is </w:t>
      </w:r>
      <w:proofErr w:type="gramStart"/>
      <w:r w:rsidRPr="003A11C0">
        <w:rPr>
          <w:rStyle w:val="StyleUnderline"/>
        </w:rPr>
        <w:t>done</w:t>
      </w:r>
      <w:proofErr w:type="gramEnd"/>
      <w:r w:rsidRPr="003A11C0">
        <w:rPr>
          <w:rStyle w:val="StyleUnderline"/>
        </w:rPr>
        <w:t xml:space="preserve"> or the way people behave</w:t>
      </w:r>
      <w:r w:rsidRPr="008427C8">
        <w:t>. [...]</w:t>
      </w:r>
    </w:p>
    <w:p w14:paraId="06AFC945" w14:textId="77777777" w:rsidR="00ED0E82" w:rsidRDefault="00ED0E82" w:rsidP="00ED0E82"/>
    <w:p w14:paraId="3B8836B7" w14:textId="284C403B" w:rsidR="002E1A92" w:rsidRDefault="002E1A92" w:rsidP="002E1A92">
      <w:pPr>
        <w:pStyle w:val="Heading4"/>
      </w:pPr>
      <w:r>
        <w:t xml:space="preserve">It’s not plan plus - licensing requirements change usage but maintain authorization rather than eliminating </w:t>
      </w:r>
      <w:r>
        <w:t>use entirely.</w:t>
      </w:r>
    </w:p>
    <w:p w14:paraId="73A7E0CC" w14:textId="77777777" w:rsidR="002E1A92" w:rsidRPr="00FE3D74" w:rsidRDefault="002E1A92" w:rsidP="002E1A92">
      <w:r w:rsidRPr="002E1A92">
        <w:rPr>
          <w:rStyle w:val="Style13ptBold"/>
        </w:rPr>
        <w:t xml:space="preserve">EU </w:t>
      </w:r>
      <w:proofErr w:type="spellStart"/>
      <w:r w:rsidRPr="002E1A92">
        <w:rPr>
          <w:rStyle w:val="Style13ptBold"/>
        </w:rPr>
        <w:t>Commision</w:t>
      </w:r>
      <w:proofErr w:type="spellEnd"/>
      <w:r w:rsidRPr="002E1A92">
        <w:rPr>
          <w:rStyle w:val="Style13ptBold"/>
        </w:rPr>
        <w:t xml:space="preserve"> 23</w:t>
      </w:r>
      <w:r>
        <w:t xml:space="preserve"> (“Proposal for a Council Decision on the conclusion, on behalf of the European Union, of the Interim Agreement on Trade between the European Union and the Republic of Chile” Brussels, 5.7.2023 COM(2023) 435 final, European Commission </w:t>
      </w:r>
      <w:hyperlink r:id="rId8" w:history="1">
        <w:r w:rsidRPr="00441C18">
          <w:rPr>
            <w:rStyle w:val="Hyperlink"/>
          </w:rPr>
          <w:t>https://www.parliament.bg/pub/ECD/5831221_EN_annexe_proposition_cp_part2_v2.pdf</w:t>
        </w:r>
      </w:hyperlink>
      <w:r>
        <w:t>) RIP</w:t>
      </w:r>
    </w:p>
    <w:p w14:paraId="0A67D58B" w14:textId="77777777" w:rsidR="002E1A92" w:rsidRPr="002E1A92" w:rsidRDefault="002E1A92" w:rsidP="002E1A92">
      <w:pPr>
        <w:rPr>
          <w:rStyle w:val="StyleUnderline"/>
        </w:rPr>
      </w:pPr>
      <w:r w:rsidRPr="002E1A92">
        <w:rPr>
          <w:rStyle w:val="StyleUnderline"/>
        </w:rPr>
        <w:t>"licensing requirements" means substantive requirements</w:t>
      </w:r>
      <w:r w:rsidRPr="00FE3D74">
        <w:t xml:space="preserve">, other than qualification requirements, with which a natural or a juridical person is required </w:t>
      </w:r>
      <w:r w:rsidRPr="002E1A92">
        <w:rPr>
          <w:rStyle w:val="StyleUnderline"/>
        </w:rPr>
        <w:t xml:space="preserve">to comply in order to obtain, amend or renew an </w:t>
      </w:r>
      <w:proofErr w:type="spellStart"/>
      <w:proofErr w:type="gramStart"/>
      <w:r w:rsidRPr="002E1A92">
        <w:rPr>
          <w:rStyle w:val="StyleUnderline"/>
        </w:rPr>
        <w:t>authorisation</w:t>
      </w:r>
      <w:proofErr w:type="spellEnd"/>
      <w:r w:rsidRPr="002E1A92">
        <w:rPr>
          <w:rStyle w:val="StyleUnderline"/>
        </w:rPr>
        <w:t>;</w:t>
      </w:r>
      <w:proofErr w:type="gramEnd"/>
    </w:p>
    <w:p w14:paraId="71D8B315" w14:textId="77777777" w:rsidR="00ED0E82" w:rsidRDefault="00ED0E82" w:rsidP="00ED0E82">
      <w:pPr>
        <w:pStyle w:val="Heading4"/>
      </w:pPr>
      <w:r>
        <w:t>More evidence</w:t>
      </w:r>
    </w:p>
    <w:p w14:paraId="215B1C0D" w14:textId="79571A46" w:rsidR="00ED0E82" w:rsidRDefault="006A6016" w:rsidP="00ED0E82">
      <w:r w:rsidRPr="006A6016">
        <w:rPr>
          <w:rStyle w:val="Style13ptBold"/>
        </w:rPr>
        <w:t>Georgia Administrative Code 14</w:t>
      </w:r>
      <w:r>
        <w:t xml:space="preserve"> (</w:t>
      </w:r>
      <w:r>
        <w:t>Georgia Administrative Code Title 290. Department of Human Services_ Subtitle 290-1. _Administration _Chapter 290-1-6. Enforcement of Licensing Requirements Ga Comp. R. &amp; Regs. 290-1-6-.01 290-1-6-.01. Legal Authority.</w:t>
      </w:r>
      <w:r w:rsidRPr="006A6016">
        <w:t xml:space="preserve"> </w:t>
      </w:r>
      <w:r>
        <w:t>April 30, 2014.</w:t>
      </w:r>
      <w:r>
        <w:t xml:space="preserve"> </w:t>
      </w:r>
      <w:proofErr w:type="gramStart"/>
      <w:r w:rsidRPr="006A6016">
        <w:t>https://www.publichealthlawcenter.org/sites/default/files/Georgia%20Rules%20290-1-6.pdf</w:t>
      </w:r>
      <w:r>
        <w:t xml:space="preserve"> )</w:t>
      </w:r>
      <w:proofErr w:type="gramEnd"/>
      <w:r>
        <w:t xml:space="preserve"> RIP</w:t>
      </w:r>
    </w:p>
    <w:p w14:paraId="3F4FD618" w14:textId="77777777" w:rsidR="00ED0E82" w:rsidRDefault="00ED0E82" w:rsidP="00ED0E82">
      <w:r>
        <w:t>“</w:t>
      </w:r>
      <w:r w:rsidRPr="002E1A92">
        <w:rPr>
          <w:rStyle w:val="StyleUnderline"/>
        </w:rPr>
        <w:t>Licensing requirements” means</w:t>
      </w:r>
      <w:r>
        <w:t xml:space="preserve"> any </w:t>
      </w:r>
      <w:r w:rsidRPr="002E1A92">
        <w:rPr>
          <w:rStyle w:val="StyleUnderline"/>
        </w:rPr>
        <w:t>provisions of law</w:t>
      </w:r>
      <w:r>
        <w:t xml:space="preserve">, rule, regulation, or formal order of the department </w:t>
      </w:r>
      <w:r w:rsidRPr="002E1A92">
        <w:rPr>
          <w:rStyle w:val="StyleUnderline"/>
        </w:rPr>
        <w:t>which apply to facilities</w:t>
      </w:r>
      <w:r>
        <w:t xml:space="preserve"> with respect to initial or </w:t>
      </w:r>
      <w:r w:rsidRPr="002E1A92">
        <w:rPr>
          <w:rStyle w:val="StyleUnderline"/>
        </w:rPr>
        <w:t>continued authority to operate.</w:t>
      </w:r>
    </w:p>
    <w:p w14:paraId="6BD71E8D" w14:textId="15337F0B" w:rsidR="00ED0E82" w:rsidRDefault="003A11C0" w:rsidP="003A11C0">
      <w:pPr>
        <w:pStyle w:val="Heading3"/>
      </w:pPr>
      <w:r>
        <w:lastRenderedPageBreak/>
        <w:t>AT: PDB</w:t>
      </w:r>
    </w:p>
    <w:p w14:paraId="4C0095E8" w14:textId="1329BBF5" w:rsidR="003A11C0" w:rsidRDefault="003A11C0" w:rsidP="003A11C0">
      <w:pPr>
        <w:pStyle w:val="Heading4"/>
      </w:pPr>
      <w:r>
        <w:t xml:space="preserve">Perm do both fails – </w:t>
      </w:r>
      <w:r>
        <w:t xml:space="preserve">Big tech will lobby for exceptions </w:t>
      </w:r>
      <w:r>
        <w:t>only a</w:t>
      </w:r>
      <w:r>
        <w:t xml:space="preserve"> uniform standard</w:t>
      </w:r>
      <w:r>
        <w:t>.</w:t>
      </w:r>
    </w:p>
    <w:p w14:paraId="4D83C8B6" w14:textId="77777777" w:rsidR="003A11C0" w:rsidRPr="006B1927" w:rsidRDefault="003A11C0" w:rsidP="003A11C0">
      <w:r w:rsidRPr="00746CF5">
        <w:rPr>
          <w:rStyle w:val="Style13ptBold"/>
        </w:rPr>
        <w:t>Guillot ‘23</w:t>
      </w:r>
      <w:r w:rsidRPr="00746CF5">
        <w:t xml:space="preserve"> [</w:t>
      </w:r>
      <w:proofErr w:type="spellStart"/>
      <w:r w:rsidRPr="00746CF5">
        <w:t>Apolline</w:t>
      </w:r>
      <w:proofErr w:type="spellEnd"/>
      <w:r w:rsidRPr="00746CF5">
        <w:t xml:space="preserve">; philosopher of technology with </w:t>
      </w:r>
      <w:proofErr w:type="gramStart"/>
      <w:r w:rsidRPr="00746CF5">
        <w:t>degrees ;</w:t>
      </w:r>
      <w:proofErr w:type="gramEnd"/>
      <w:r w:rsidRPr="00746CF5">
        <w:t xml:space="preserve"> </w:t>
      </w:r>
      <w:r>
        <w:t>11</w:t>
      </w:r>
      <w:r w:rsidRPr="00746CF5">
        <w:t>-</w:t>
      </w:r>
      <w:r>
        <w:t>15</w:t>
      </w:r>
      <w:r w:rsidRPr="00746CF5">
        <w:t>-</w:t>
      </w:r>
      <w:r>
        <w:t>2023</w:t>
      </w:r>
      <w:r w:rsidRPr="00746CF5">
        <w:t xml:space="preserve">; "The EU VS the machine"; </w:t>
      </w:r>
      <w:proofErr w:type="spellStart"/>
      <w:r w:rsidRPr="00746CF5">
        <w:t>Philonomist</w:t>
      </w:r>
      <w:proofErr w:type="spellEnd"/>
      <w:r w:rsidRPr="00746CF5">
        <w:t>; https://www.philonomist.com/en/article/eu-vs-machine; accessed 7-29-2024, AY]</w:t>
      </w:r>
    </w:p>
    <w:p w14:paraId="53B7C961" w14:textId="77777777" w:rsidR="003A11C0" w:rsidRDefault="003A11C0" w:rsidP="003A11C0">
      <w:pPr>
        <w:rPr>
          <w:sz w:val="12"/>
        </w:rPr>
      </w:pPr>
      <w:r w:rsidRPr="00415804">
        <w:rPr>
          <w:sz w:val="12"/>
        </w:rPr>
        <w:t xml:space="preserve">It must be said that </w:t>
      </w:r>
      <w:r w:rsidRPr="00C539B5">
        <w:rPr>
          <w:highlight w:val="cyan"/>
          <w:u w:val="single"/>
        </w:rPr>
        <w:t>Big Tech is piling on the pressure:</w:t>
      </w:r>
      <w:r w:rsidRPr="00746CF5">
        <w:rPr>
          <w:u w:val="single"/>
        </w:rPr>
        <w:t xml:space="preserve"> Google, Microsoft, and </w:t>
      </w:r>
      <w:proofErr w:type="spellStart"/>
      <w:r w:rsidRPr="00746CF5">
        <w:rPr>
          <w:u w:val="single"/>
        </w:rPr>
        <w:t>OpenAI</w:t>
      </w:r>
      <w:proofErr w:type="spellEnd"/>
      <w:r w:rsidRPr="00746CF5">
        <w:rPr>
          <w:u w:val="single"/>
        </w:rPr>
        <w:t xml:space="preserve"> have all </w:t>
      </w:r>
      <w:r w:rsidRPr="00C539B5">
        <w:rPr>
          <w:highlight w:val="cyan"/>
          <w:u w:val="single"/>
        </w:rPr>
        <w:t>plead</w:t>
      </w:r>
      <w:r w:rsidRPr="00746CF5">
        <w:rPr>
          <w:u w:val="single"/>
        </w:rPr>
        <w:t xml:space="preserve">ed </w:t>
      </w:r>
      <w:r w:rsidRPr="00C539B5">
        <w:rPr>
          <w:highlight w:val="cyan"/>
          <w:u w:val="single"/>
        </w:rPr>
        <w:t>for generative AI to benefit from a regulatory exception</w:t>
      </w:r>
      <w:r w:rsidRPr="00746CF5">
        <w:rPr>
          <w:u w:val="single"/>
        </w:rPr>
        <w:t xml:space="preserve"> </w:t>
      </w:r>
      <w:r w:rsidRPr="00415804">
        <w:rPr>
          <w:sz w:val="12"/>
        </w:rPr>
        <w:t xml:space="preserve">in future EU rules. European startups also argue that this AI Act should be careful not to nip European technological sovereignty in the bud... For their part, European parliamentarians argue that excluding generative AI from the regulation would amount to making the Act obsolete before it even sees the light of day. </w:t>
      </w:r>
      <w:r w:rsidRPr="00C539B5">
        <w:rPr>
          <w:highlight w:val="cyan"/>
          <w:u w:val="single"/>
        </w:rPr>
        <w:t>They’re gambling on the “Brussels effect”:</w:t>
      </w:r>
      <w:r w:rsidRPr="00C539B5">
        <w:rPr>
          <w:u w:val="single"/>
        </w:rPr>
        <w:t xml:space="preserve"> the process by which the </w:t>
      </w:r>
      <w:r w:rsidRPr="00C539B5">
        <w:rPr>
          <w:highlight w:val="cyan"/>
          <w:u w:val="single"/>
        </w:rPr>
        <w:t>EU’s strict legislative apparatus ends up being adopted worldwide</w:t>
      </w:r>
      <w:r w:rsidRPr="00C27880">
        <w:rPr>
          <w:highlight w:val="cyan"/>
          <w:u w:val="single"/>
        </w:rPr>
        <w:t>, because it’s often cheaper to align with the most restrictive standard than to develop different products.</w:t>
      </w:r>
      <w:r w:rsidRPr="00415804">
        <w:rPr>
          <w:sz w:val="12"/>
        </w:rPr>
        <w:t xml:space="preserve"> This is what led Apple to bring its iPhone chargers in line with the rest of the market, for example.</w:t>
      </w:r>
    </w:p>
    <w:p w14:paraId="6936282C" w14:textId="77777777" w:rsidR="003A11C0" w:rsidRDefault="003A11C0" w:rsidP="003A11C0">
      <w:pPr>
        <w:pStyle w:val="Heading4"/>
      </w:pPr>
      <w:r>
        <w:t xml:space="preserve">Optimists are making base-less claims which is dangerous and big tech is </w:t>
      </w:r>
      <w:proofErr w:type="gramStart"/>
      <w:r>
        <w:t>influencing  regulations</w:t>
      </w:r>
      <w:proofErr w:type="gramEnd"/>
      <w:r>
        <w:t>.</w:t>
      </w:r>
    </w:p>
    <w:p w14:paraId="5DB00DC1" w14:textId="77777777" w:rsidR="003A11C0" w:rsidRPr="001402FC" w:rsidRDefault="003A11C0" w:rsidP="003A11C0">
      <w:r w:rsidRPr="00623033">
        <w:rPr>
          <w:rStyle w:val="Style13ptBold"/>
        </w:rPr>
        <w:t>Nolan '23</w:t>
      </w:r>
      <w:r w:rsidRPr="001402FC">
        <w:t xml:space="preserve"> [Beatrice;</w:t>
      </w:r>
      <w:r>
        <w:t xml:space="preserve"> A journalist citing </w:t>
      </w:r>
      <w:proofErr w:type="spellStart"/>
      <w:r>
        <w:t>Yoshua</w:t>
      </w:r>
      <w:proofErr w:type="spellEnd"/>
      <w:r>
        <w:t xml:space="preserve"> </w:t>
      </w:r>
      <w:proofErr w:type="spellStart"/>
      <w:r>
        <w:t>Benigo</w:t>
      </w:r>
      <w:proofErr w:type="spellEnd"/>
      <w:r>
        <w:t>, the godfather of AI</w:t>
      </w:r>
      <w:r w:rsidRPr="001402FC">
        <w:t>; 11-1-2023; "The 'stakes are too high' to ignore extinction risks of AI, AI godfather warns"; Business Insider; https://www.businessinsider.com/meta-ai-chief-yoshua-bengio-risk-yann-lecun-ai-godfather-2023-11; accessed 7-29-2024, AY]</w:t>
      </w:r>
    </w:p>
    <w:p w14:paraId="460C82EC" w14:textId="77777777" w:rsidR="003A11C0" w:rsidRPr="00FD2180" w:rsidRDefault="003A11C0" w:rsidP="003A11C0">
      <w:pPr>
        <w:rPr>
          <w:u w:val="single"/>
        </w:rPr>
      </w:pPr>
      <w:r w:rsidRPr="00293D46">
        <w:rPr>
          <w:sz w:val="14"/>
        </w:rPr>
        <w:t xml:space="preserve">AI godfather </w:t>
      </w:r>
      <w:proofErr w:type="spellStart"/>
      <w:r w:rsidRPr="00293D46">
        <w:rPr>
          <w:sz w:val="14"/>
        </w:rPr>
        <w:t>Yoshua</w:t>
      </w:r>
      <w:proofErr w:type="spellEnd"/>
      <w:r w:rsidRPr="00293D46">
        <w:rPr>
          <w:sz w:val="14"/>
        </w:rPr>
        <w:t xml:space="preserve"> </w:t>
      </w:r>
      <w:proofErr w:type="spellStart"/>
      <w:r w:rsidRPr="00293D46">
        <w:rPr>
          <w:sz w:val="14"/>
        </w:rPr>
        <w:t>Bengio</w:t>
      </w:r>
      <w:proofErr w:type="spellEnd"/>
      <w:r w:rsidRPr="00293D46">
        <w:rPr>
          <w:sz w:val="14"/>
        </w:rPr>
        <w:t xml:space="preserve"> says the </w:t>
      </w:r>
      <w:r w:rsidRPr="00293D46">
        <w:rPr>
          <w:highlight w:val="cyan"/>
          <w:u w:val="single"/>
        </w:rPr>
        <w:t>risks of AI should not be underplayed</w:t>
      </w:r>
      <w:r w:rsidRPr="00FD2180">
        <w:rPr>
          <w:u w:val="single"/>
        </w:rPr>
        <w:t xml:space="preserve">. </w:t>
      </w:r>
    </w:p>
    <w:p w14:paraId="69078175" w14:textId="77777777" w:rsidR="003A11C0" w:rsidRPr="00293D46" w:rsidRDefault="003A11C0" w:rsidP="003A11C0">
      <w:pPr>
        <w:rPr>
          <w:sz w:val="14"/>
        </w:rPr>
      </w:pPr>
      <w:r w:rsidRPr="00293D46">
        <w:rPr>
          <w:sz w:val="14"/>
        </w:rPr>
        <w:t xml:space="preserve">In an interview with Insider, </w:t>
      </w:r>
      <w:proofErr w:type="spellStart"/>
      <w:r w:rsidRPr="00293D46">
        <w:rPr>
          <w:sz w:val="14"/>
        </w:rPr>
        <w:t>Bengio</w:t>
      </w:r>
      <w:proofErr w:type="spellEnd"/>
      <w:r w:rsidRPr="00293D46">
        <w:rPr>
          <w:sz w:val="14"/>
        </w:rPr>
        <w:t xml:space="preserve"> criticized peers dismissing AI's threat to humanity.</w:t>
      </w:r>
    </w:p>
    <w:p w14:paraId="5FFE4AA8" w14:textId="77777777" w:rsidR="003A11C0" w:rsidRPr="00293D46" w:rsidRDefault="003A11C0" w:rsidP="003A11C0">
      <w:pPr>
        <w:rPr>
          <w:sz w:val="14"/>
        </w:rPr>
      </w:pPr>
      <w:r w:rsidRPr="00293D46">
        <w:rPr>
          <w:sz w:val="14"/>
        </w:rPr>
        <w:t xml:space="preserve">His remarks come after Meta's Yann </w:t>
      </w:r>
      <w:proofErr w:type="spellStart"/>
      <w:r w:rsidRPr="00293D46">
        <w:rPr>
          <w:sz w:val="14"/>
        </w:rPr>
        <w:t>LeCun</w:t>
      </w:r>
      <w:proofErr w:type="spellEnd"/>
      <w:r w:rsidRPr="00293D46">
        <w:rPr>
          <w:sz w:val="14"/>
        </w:rPr>
        <w:t xml:space="preserve"> accused </w:t>
      </w:r>
      <w:proofErr w:type="spellStart"/>
      <w:r w:rsidRPr="00293D46">
        <w:rPr>
          <w:sz w:val="14"/>
        </w:rPr>
        <w:t>Bengio</w:t>
      </w:r>
      <w:proofErr w:type="spellEnd"/>
      <w:r w:rsidRPr="00293D46">
        <w:rPr>
          <w:sz w:val="14"/>
        </w:rPr>
        <w:t xml:space="preserve"> and AI founders of "</w:t>
      </w:r>
      <w:proofErr w:type="gramStart"/>
      <w:r w:rsidRPr="00293D46">
        <w:rPr>
          <w:sz w:val="14"/>
        </w:rPr>
        <w:t>fear-mongering</w:t>
      </w:r>
      <w:proofErr w:type="gramEnd"/>
      <w:r w:rsidRPr="00293D46">
        <w:rPr>
          <w:sz w:val="14"/>
        </w:rPr>
        <w:t>."</w:t>
      </w:r>
    </w:p>
    <w:p w14:paraId="3982F11D" w14:textId="77777777" w:rsidR="003A11C0" w:rsidRDefault="003A11C0" w:rsidP="003A11C0">
      <w:pPr>
        <w:rPr>
          <w:u w:val="single"/>
        </w:rPr>
      </w:pPr>
      <w:r w:rsidRPr="00293D46">
        <w:rPr>
          <w:sz w:val="14"/>
        </w:rPr>
        <w:t xml:space="preserve">Claims by Meta's chief AI scientist, Yann </w:t>
      </w:r>
      <w:proofErr w:type="spellStart"/>
      <w:r w:rsidRPr="00293D46">
        <w:rPr>
          <w:sz w:val="14"/>
        </w:rPr>
        <w:t>LeCun</w:t>
      </w:r>
      <w:proofErr w:type="spellEnd"/>
      <w:r w:rsidRPr="00293D46">
        <w:rPr>
          <w:sz w:val="14"/>
        </w:rPr>
        <w:t xml:space="preserve">, that </w:t>
      </w:r>
      <w:r w:rsidRPr="00293D46">
        <w:rPr>
          <w:highlight w:val="cyan"/>
          <w:u w:val="single"/>
        </w:rPr>
        <w:t>AI won't wipe out humanity are dangerous</w:t>
      </w:r>
      <w:r w:rsidRPr="00FD2180">
        <w:rPr>
          <w:u w:val="single"/>
        </w:rPr>
        <w:t xml:space="preserve"> and wrong according to one of his fellow AI godfathers.</w:t>
      </w:r>
    </w:p>
    <w:p w14:paraId="6F68B675" w14:textId="77777777" w:rsidR="003A11C0" w:rsidRDefault="003A11C0" w:rsidP="003A11C0">
      <w:pPr>
        <w:rPr>
          <w:u w:val="single"/>
        </w:rPr>
      </w:pPr>
      <w:r w:rsidRPr="00293D46">
        <w:rPr>
          <w:sz w:val="14"/>
        </w:rPr>
        <w:t>"</w:t>
      </w:r>
      <w:r w:rsidRPr="00293D46">
        <w:rPr>
          <w:highlight w:val="cyan"/>
          <w:u w:val="single"/>
        </w:rPr>
        <w:t>Yann and others are making claims that this is not a problem, but he doesn't know</w:t>
      </w:r>
      <w:r w:rsidRPr="00FD2180">
        <w:rPr>
          <w:u w:val="single"/>
        </w:rPr>
        <w:t xml:space="preserve"> — nobody knows,"</w:t>
      </w:r>
      <w:r w:rsidRPr="00293D46">
        <w:rPr>
          <w:sz w:val="14"/>
        </w:rPr>
        <w:t xml:space="preserve"> </w:t>
      </w:r>
      <w:proofErr w:type="spellStart"/>
      <w:r w:rsidRPr="00293D46">
        <w:rPr>
          <w:sz w:val="14"/>
        </w:rPr>
        <w:t>Yoshua</w:t>
      </w:r>
      <w:proofErr w:type="spellEnd"/>
      <w:r w:rsidRPr="00293D46">
        <w:rPr>
          <w:sz w:val="14"/>
        </w:rPr>
        <w:t xml:space="preserve"> </w:t>
      </w:r>
      <w:proofErr w:type="spellStart"/>
      <w:r w:rsidRPr="00293D46">
        <w:rPr>
          <w:sz w:val="14"/>
        </w:rPr>
        <w:t>Bengio</w:t>
      </w:r>
      <w:proofErr w:type="spellEnd"/>
      <w:r w:rsidRPr="00293D46">
        <w:rPr>
          <w:sz w:val="14"/>
        </w:rPr>
        <w:t>, the Canadian computer scientist and deep learning pioneer, told Insider Thursday. "</w:t>
      </w:r>
      <w:r w:rsidRPr="00FD2180">
        <w:rPr>
          <w:u w:val="single"/>
        </w:rPr>
        <w:t xml:space="preserve">I think </w:t>
      </w:r>
      <w:r w:rsidRPr="00293D46">
        <w:rPr>
          <w:highlight w:val="cyan"/>
          <w:u w:val="single"/>
        </w:rPr>
        <w:t>it's dangerous to make these claims</w:t>
      </w:r>
      <w:r w:rsidRPr="00FD2180">
        <w:rPr>
          <w:u w:val="single"/>
        </w:rPr>
        <w:t xml:space="preserve"> without any strong evidence that it can't happen."</w:t>
      </w:r>
    </w:p>
    <w:p w14:paraId="1F2C86F0" w14:textId="77777777" w:rsidR="003A11C0" w:rsidRPr="00293D46" w:rsidRDefault="003A11C0" w:rsidP="003A11C0">
      <w:pPr>
        <w:rPr>
          <w:sz w:val="14"/>
        </w:rPr>
      </w:pPr>
      <w:proofErr w:type="spellStart"/>
      <w:r w:rsidRPr="00293D46">
        <w:rPr>
          <w:sz w:val="14"/>
        </w:rPr>
        <w:t>LeCun</w:t>
      </w:r>
      <w:proofErr w:type="spellEnd"/>
      <w:r w:rsidRPr="00293D46">
        <w:rPr>
          <w:sz w:val="14"/>
        </w:rPr>
        <w:t>, the storied French computer scientist who now leads Meta's AI lab, sparked a furious debate on X last weekend after accusing some of the most prominent founders in AI of "</w:t>
      </w:r>
      <w:proofErr w:type="gramStart"/>
      <w:r w:rsidRPr="00293D46">
        <w:rPr>
          <w:sz w:val="14"/>
        </w:rPr>
        <w:t>fear-mongering</w:t>
      </w:r>
      <w:proofErr w:type="gramEnd"/>
      <w:r w:rsidRPr="00293D46">
        <w:rPr>
          <w:sz w:val="14"/>
        </w:rPr>
        <w:t>" with the ultimate goal of controlling the development of artificial intelligence.</w:t>
      </w:r>
    </w:p>
    <w:p w14:paraId="0A417657" w14:textId="77777777" w:rsidR="003A11C0" w:rsidRPr="00293D46" w:rsidRDefault="003A11C0" w:rsidP="003A11C0">
      <w:pPr>
        <w:rPr>
          <w:sz w:val="14"/>
        </w:rPr>
      </w:pPr>
      <w:proofErr w:type="spellStart"/>
      <w:r w:rsidRPr="00293D46">
        <w:rPr>
          <w:sz w:val="14"/>
        </w:rPr>
        <w:t>LeCun</w:t>
      </w:r>
      <w:proofErr w:type="spellEnd"/>
      <w:r w:rsidRPr="00293D46">
        <w:rPr>
          <w:sz w:val="14"/>
        </w:rPr>
        <w:t xml:space="preserve"> argued that by overstating the apparently farfetched idea that AI will wipe out humans, these CEOs could influence governments to bring in punitive regulation that would hurt their competition.</w:t>
      </w:r>
    </w:p>
    <w:p w14:paraId="0C659038" w14:textId="77777777" w:rsidR="003A11C0" w:rsidRPr="00293D46" w:rsidRDefault="003A11C0" w:rsidP="003A11C0">
      <w:pPr>
        <w:rPr>
          <w:sz w:val="14"/>
        </w:rPr>
      </w:pPr>
      <w:r w:rsidRPr="00293D46">
        <w:rPr>
          <w:sz w:val="14"/>
        </w:rPr>
        <w:t xml:space="preserve">"If your fear-mongering campaigns succeed, they will inevitably result in what you and I would identify as a catastrophe: a small number of companies will control AI," </w:t>
      </w:r>
      <w:proofErr w:type="spellStart"/>
      <w:r w:rsidRPr="00293D46">
        <w:rPr>
          <w:sz w:val="14"/>
        </w:rPr>
        <w:t>LeCun</w:t>
      </w:r>
      <w:proofErr w:type="spellEnd"/>
      <w:r w:rsidRPr="00293D46">
        <w:rPr>
          <w:sz w:val="14"/>
        </w:rPr>
        <w:t xml:space="preserve"> wrote.</w:t>
      </w:r>
    </w:p>
    <w:p w14:paraId="2F5A790E" w14:textId="77777777" w:rsidR="003A11C0" w:rsidRDefault="003A11C0" w:rsidP="003A11C0">
      <w:pPr>
        <w:rPr>
          <w:u w:val="single"/>
        </w:rPr>
      </w:pPr>
      <w:proofErr w:type="spellStart"/>
      <w:r w:rsidRPr="00293D46">
        <w:rPr>
          <w:u w:val="single"/>
        </w:rPr>
        <w:t>Bengio</w:t>
      </w:r>
      <w:proofErr w:type="spellEnd"/>
      <w:r w:rsidRPr="00293D46">
        <w:rPr>
          <w:u w:val="single"/>
        </w:rPr>
        <w:t xml:space="preserve">, who once worked with </w:t>
      </w:r>
      <w:proofErr w:type="spellStart"/>
      <w:r w:rsidRPr="00293D46">
        <w:rPr>
          <w:u w:val="single"/>
        </w:rPr>
        <w:t>LeCun</w:t>
      </w:r>
      <w:proofErr w:type="spellEnd"/>
      <w:r w:rsidRPr="00293D46">
        <w:rPr>
          <w:u w:val="single"/>
        </w:rPr>
        <w:t xml:space="preserve"> at Bell Labs and was co-awarded the Turing Award with him in 2018 for their work in deep learning, told Insider that </w:t>
      </w:r>
      <w:proofErr w:type="spellStart"/>
      <w:r w:rsidRPr="00293D46">
        <w:rPr>
          <w:u w:val="single"/>
        </w:rPr>
        <w:t>LeCun</w:t>
      </w:r>
      <w:proofErr w:type="spellEnd"/>
      <w:r w:rsidRPr="00293D46">
        <w:rPr>
          <w:u w:val="single"/>
        </w:rPr>
        <w:t xml:space="preserve"> was too dismissive of the risks.</w:t>
      </w:r>
    </w:p>
    <w:p w14:paraId="3CE2D737" w14:textId="77777777" w:rsidR="003A11C0" w:rsidRDefault="003A11C0" w:rsidP="003A11C0">
      <w:pPr>
        <w:rPr>
          <w:u w:val="single"/>
        </w:rPr>
      </w:pPr>
      <w:r w:rsidRPr="00293D46">
        <w:rPr>
          <w:u w:val="single"/>
        </w:rPr>
        <w:t xml:space="preserve">"Yann himself agreed that it was plausible we would reach human-level capabilities in the future, which could take a few years to a few </w:t>
      </w:r>
      <w:proofErr w:type="gramStart"/>
      <w:r w:rsidRPr="00293D46">
        <w:rPr>
          <w:u w:val="single"/>
        </w:rPr>
        <w:t>decades</w:t>
      </w:r>
      <w:proofErr w:type="gramEnd"/>
      <w:r w:rsidRPr="00293D46">
        <w:rPr>
          <w:u w:val="single"/>
        </w:rPr>
        <w:t xml:space="preserve"> and I completely agree with the timeline," he said. "I think there's too much uncertainty, and the stakes are too high."</w:t>
      </w:r>
    </w:p>
    <w:p w14:paraId="65673D9B" w14:textId="77777777" w:rsidR="003A11C0" w:rsidRPr="00293D46" w:rsidRDefault="003A11C0" w:rsidP="003A11C0">
      <w:pPr>
        <w:rPr>
          <w:sz w:val="14"/>
        </w:rPr>
      </w:pPr>
      <w:proofErr w:type="spellStart"/>
      <w:r w:rsidRPr="00293D46">
        <w:rPr>
          <w:sz w:val="14"/>
        </w:rPr>
        <w:t>Bengio</w:t>
      </w:r>
      <w:proofErr w:type="spellEnd"/>
      <w:r w:rsidRPr="00293D46">
        <w:rPr>
          <w:sz w:val="14"/>
        </w:rPr>
        <w:t xml:space="preserve"> has said in the past that current AI systems are not anywhere close to posing an existential risk but warned things could get "catastrophic" in the future.</w:t>
      </w:r>
    </w:p>
    <w:p w14:paraId="44B36157" w14:textId="77777777" w:rsidR="003A11C0" w:rsidRPr="00293D46" w:rsidRDefault="003A11C0" w:rsidP="003A11C0">
      <w:pPr>
        <w:rPr>
          <w:sz w:val="14"/>
        </w:rPr>
      </w:pPr>
      <w:r w:rsidRPr="00293D46">
        <w:rPr>
          <w:sz w:val="14"/>
        </w:rPr>
        <w:t>AI's leading lights are unlikely to come to a consensus any time soon.</w:t>
      </w:r>
    </w:p>
    <w:p w14:paraId="30AA0E03" w14:textId="77777777" w:rsidR="003A11C0" w:rsidRPr="00293D46" w:rsidRDefault="003A11C0" w:rsidP="003A11C0">
      <w:pPr>
        <w:rPr>
          <w:sz w:val="14"/>
        </w:rPr>
      </w:pPr>
      <w:r w:rsidRPr="00293D46">
        <w:rPr>
          <w:sz w:val="14"/>
        </w:rPr>
        <w:t>Andrew Ng, cofounder of Google Brain, said this week that big tech was over-inflating the existential risks of AI to squash competition from the open-source community.</w:t>
      </w:r>
    </w:p>
    <w:p w14:paraId="06E866E7" w14:textId="77777777" w:rsidR="003A11C0" w:rsidRPr="00293D46" w:rsidRDefault="003A11C0" w:rsidP="003A11C0">
      <w:pPr>
        <w:rPr>
          <w:sz w:val="14"/>
        </w:rPr>
      </w:pPr>
      <w:r w:rsidRPr="00293D46">
        <w:rPr>
          <w:sz w:val="14"/>
        </w:rPr>
        <w:lastRenderedPageBreak/>
        <w:t xml:space="preserve">As AI's biggest names subsequently began piling in, Yann went on to call out his fellow Turing Award winners Geoffrey Hinton and </w:t>
      </w:r>
      <w:proofErr w:type="spellStart"/>
      <w:r w:rsidRPr="00293D46">
        <w:rPr>
          <w:sz w:val="14"/>
        </w:rPr>
        <w:t>Bengio</w:t>
      </w:r>
      <w:proofErr w:type="spellEnd"/>
      <w:r w:rsidRPr="00293D46">
        <w:rPr>
          <w:sz w:val="14"/>
        </w:rPr>
        <w:t xml:space="preserve"> in another post.</w:t>
      </w:r>
    </w:p>
    <w:p w14:paraId="1CC06F48" w14:textId="77777777" w:rsidR="003A11C0" w:rsidRPr="00293D46" w:rsidRDefault="003A11C0" w:rsidP="003A11C0">
      <w:pPr>
        <w:rPr>
          <w:sz w:val="14"/>
        </w:rPr>
      </w:pPr>
      <w:r w:rsidRPr="00293D46">
        <w:rPr>
          <w:sz w:val="14"/>
        </w:rPr>
        <w:t xml:space="preserve">In a response to Hinton, who has claimed AI poses an extinction risk, </w:t>
      </w:r>
      <w:proofErr w:type="spellStart"/>
      <w:r w:rsidRPr="00293D46">
        <w:rPr>
          <w:sz w:val="14"/>
        </w:rPr>
        <w:t>LeCun</w:t>
      </w:r>
      <w:proofErr w:type="spellEnd"/>
      <w:r w:rsidRPr="00293D46">
        <w:rPr>
          <w:sz w:val="14"/>
        </w:rPr>
        <w:t xml:space="preserve"> wrote on X: "You and </w:t>
      </w:r>
      <w:proofErr w:type="spellStart"/>
      <w:r w:rsidRPr="00293D46">
        <w:rPr>
          <w:sz w:val="14"/>
        </w:rPr>
        <w:t>Yoshua</w:t>
      </w:r>
      <w:proofErr w:type="spellEnd"/>
      <w:r w:rsidRPr="00293D46">
        <w:rPr>
          <w:sz w:val="14"/>
        </w:rPr>
        <w:t xml:space="preserve"> are inadvertently helping those who want to put AI research and development under lock and key and protect their business by banning open research, open-source code, and open-access models."</w:t>
      </w:r>
    </w:p>
    <w:p w14:paraId="1D79DBF3" w14:textId="77777777" w:rsidR="003A11C0" w:rsidRPr="00FD2180" w:rsidRDefault="003A11C0" w:rsidP="003A11C0">
      <w:pPr>
        <w:rPr>
          <w:u w:val="single"/>
        </w:rPr>
      </w:pPr>
      <w:proofErr w:type="spellStart"/>
      <w:r w:rsidRPr="00293D46">
        <w:rPr>
          <w:highlight w:val="cyan"/>
          <w:u w:val="single"/>
        </w:rPr>
        <w:t>Bengio</w:t>
      </w:r>
      <w:proofErr w:type="spellEnd"/>
      <w:r w:rsidRPr="00293D46">
        <w:rPr>
          <w:highlight w:val="cyan"/>
          <w:u w:val="single"/>
        </w:rPr>
        <w:t xml:space="preserve"> did warn governments need to ensure they weren't only listening to tech companies when formulating regulation.</w:t>
      </w:r>
    </w:p>
    <w:p w14:paraId="66F7B4FE" w14:textId="77777777" w:rsidR="003A11C0" w:rsidRPr="00FD2180" w:rsidRDefault="003A11C0" w:rsidP="003A11C0">
      <w:pPr>
        <w:rPr>
          <w:u w:val="single"/>
        </w:rPr>
      </w:pPr>
      <w:r w:rsidRPr="00FD2180">
        <w:rPr>
          <w:u w:val="single"/>
        </w:rPr>
        <w:t>"</w:t>
      </w:r>
      <w:r w:rsidRPr="00293D46">
        <w:rPr>
          <w:highlight w:val="cyan"/>
          <w:u w:val="single"/>
        </w:rPr>
        <w:t>In terms of regulation, they should listen to independent voices and make sure that the safety of the public and the ethical considerations are at center stage," he said.</w:t>
      </w:r>
    </w:p>
    <w:p w14:paraId="604C466A" w14:textId="14162D63" w:rsidR="003A11C0" w:rsidRPr="003A11C0" w:rsidRDefault="003A11C0" w:rsidP="003A11C0">
      <w:pPr>
        <w:rPr>
          <w:u w:val="single"/>
        </w:rPr>
      </w:pPr>
      <w:r w:rsidRPr="00FD2180">
        <w:rPr>
          <w:u w:val="single"/>
        </w:rPr>
        <w:t>"Existential risk is one problem but the concentration of power, in my opinion, is the number two problem," he said.</w:t>
      </w:r>
    </w:p>
    <w:p w14:paraId="4CB57138" w14:textId="77777777" w:rsidR="003A11C0" w:rsidRDefault="003A11C0" w:rsidP="003A11C0">
      <w:pPr>
        <w:pStyle w:val="Heading4"/>
      </w:pPr>
      <w:r>
        <w:t xml:space="preserve">Despite public talks, Big Tech has been continuously lobbying for a removal of </w:t>
      </w:r>
      <w:proofErr w:type="gramStart"/>
      <w:r>
        <w:t>regulations</w:t>
      </w:r>
      <w:proofErr w:type="gramEnd"/>
    </w:p>
    <w:p w14:paraId="67C54928" w14:textId="77777777" w:rsidR="003A11C0" w:rsidRPr="00C27880" w:rsidRDefault="003A11C0" w:rsidP="003A11C0">
      <w:proofErr w:type="spellStart"/>
      <w:r w:rsidRPr="00B534DD">
        <w:rPr>
          <w:rStyle w:val="Style13ptBold"/>
        </w:rPr>
        <w:t>Vranken</w:t>
      </w:r>
      <w:proofErr w:type="spellEnd"/>
      <w:r w:rsidRPr="00B534DD">
        <w:rPr>
          <w:rStyle w:val="Style13ptBold"/>
        </w:rPr>
        <w:t xml:space="preserve"> ‘23</w:t>
      </w:r>
      <w:r w:rsidRPr="00C27880">
        <w:t xml:space="preserve"> [</w:t>
      </w:r>
      <w:r>
        <w:t>Bram</w:t>
      </w:r>
      <w:r w:rsidRPr="00C27880">
        <w:t>;</w:t>
      </w:r>
      <w:r>
        <w:t xml:space="preserve"> journalist for CEO specializing in Lobbying </w:t>
      </w:r>
      <w:proofErr w:type="gramStart"/>
      <w:r>
        <w:t xml:space="preserve"> </w:t>
      </w:r>
      <w:r w:rsidRPr="00C27880">
        <w:t xml:space="preserve"> ;</w:t>
      </w:r>
      <w:proofErr w:type="gramEnd"/>
      <w:r w:rsidRPr="00C27880">
        <w:t xml:space="preserve"> </w:t>
      </w:r>
      <w:r>
        <w:t>11</w:t>
      </w:r>
      <w:r w:rsidRPr="00C27880">
        <w:t>-</w:t>
      </w:r>
      <w:r>
        <w:t>24</w:t>
      </w:r>
      <w:r w:rsidRPr="00C27880">
        <w:t>-</w:t>
      </w:r>
      <w:r>
        <w:t>2023</w:t>
      </w:r>
      <w:r w:rsidRPr="00C27880">
        <w:t xml:space="preserve">; "Big Tech lobbying is derailing the AI Act"; </w:t>
      </w:r>
      <w:r>
        <w:t>Corporate Europe Observatory</w:t>
      </w:r>
      <w:r w:rsidRPr="00C27880">
        <w:t>; https://corporateeurope.org/en/2023/11/big-tech-lobbying-derailing-ai-act; accessed 7-29-2024, AY]</w:t>
      </w:r>
    </w:p>
    <w:p w14:paraId="16947F3E" w14:textId="77777777" w:rsidR="003A11C0" w:rsidRPr="007437A1" w:rsidRDefault="003A11C0" w:rsidP="003A11C0">
      <w:pPr>
        <w:rPr>
          <w:u w:val="single"/>
        </w:rPr>
      </w:pPr>
      <w:r w:rsidRPr="004459A6">
        <w:rPr>
          <w:highlight w:val="cyan"/>
          <w:u w:val="single"/>
        </w:rPr>
        <w:t xml:space="preserve">Behind closed doors, the companies </w:t>
      </w:r>
      <w:r w:rsidRPr="004459A6">
        <w:rPr>
          <w:u w:val="single"/>
        </w:rPr>
        <w:t xml:space="preserve">have fiercely </w:t>
      </w:r>
      <w:r w:rsidRPr="004459A6">
        <w:rPr>
          <w:highlight w:val="cyan"/>
          <w:u w:val="single"/>
        </w:rPr>
        <w:t xml:space="preserve">lobbied </w:t>
      </w:r>
      <w:r w:rsidRPr="004459A6">
        <w:rPr>
          <w:u w:val="single"/>
        </w:rPr>
        <w:t xml:space="preserve">the European Union </w:t>
      </w:r>
      <w:r w:rsidRPr="004459A6">
        <w:rPr>
          <w:highlight w:val="cyan"/>
          <w:u w:val="single"/>
        </w:rPr>
        <w:t>to leave advanced a</w:t>
      </w:r>
      <w:r w:rsidRPr="004459A6">
        <w:rPr>
          <w:u w:val="single"/>
        </w:rPr>
        <w:t>rtificial-</w:t>
      </w:r>
      <w:r w:rsidRPr="004459A6">
        <w:rPr>
          <w:highlight w:val="cyan"/>
          <w:u w:val="single"/>
        </w:rPr>
        <w:t>i</w:t>
      </w:r>
      <w:r w:rsidRPr="004459A6">
        <w:rPr>
          <w:u w:val="single"/>
        </w:rPr>
        <w:t xml:space="preserve">ntelligence systems </w:t>
      </w:r>
      <w:r w:rsidRPr="004459A6">
        <w:rPr>
          <w:highlight w:val="cyan"/>
          <w:u w:val="single"/>
        </w:rPr>
        <w:t>unregulated.</w:t>
      </w:r>
    </w:p>
    <w:p w14:paraId="59E21CBA" w14:textId="77777777" w:rsidR="003A11C0" w:rsidRPr="00415804" w:rsidRDefault="003A11C0" w:rsidP="003A11C0">
      <w:pPr>
        <w:rPr>
          <w:sz w:val="12"/>
        </w:rPr>
      </w:pPr>
      <w:r w:rsidRPr="00415804">
        <w:rPr>
          <w:sz w:val="12"/>
        </w:rPr>
        <w:t>As artificial-intelligence models are increasingly applied across society, it is becoming clear that these systems carry risks and can harm fundamental rights.</w:t>
      </w:r>
      <w:r w:rsidRPr="007437A1">
        <w:rPr>
          <w:u w:val="single"/>
        </w:rPr>
        <w:t xml:space="preserve"> Yet </w:t>
      </w:r>
      <w:r w:rsidRPr="001065CD">
        <w:rPr>
          <w:highlight w:val="cyan"/>
          <w:u w:val="single"/>
        </w:rPr>
        <w:t>Big Tech</w:t>
      </w:r>
      <w:r w:rsidRPr="007437A1">
        <w:rPr>
          <w:u w:val="single"/>
        </w:rPr>
        <w:t>—driving the AI revolution—</w:t>
      </w:r>
      <w:r w:rsidRPr="001065CD">
        <w:rPr>
          <w:highlight w:val="cyan"/>
          <w:u w:val="single"/>
        </w:rPr>
        <w:t>is lobbying</w:t>
      </w:r>
      <w:r w:rsidRPr="007437A1">
        <w:rPr>
          <w:u w:val="single"/>
        </w:rPr>
        <w:t xml:space="preserve"> </w:t>
      </w:r>
      <w:r w:rsidRPr="001065CD">
        <w:rPr>
          <w:highlight w:val="cyan"/>
          <w:u w:val="single"/>
        </w:rPr>
        <w:t>to stop regulation</w:t>
      </w:r>
      <w:r w:rsidRPr="007437A1">
        <w:rPr>
          <w:u w:val="single"/>
        </w:rPr>
        <w:t xml:space="preserve"> that could defend the public.</w:t>
      </w:r>
    </w:p>
    <w:p w14:paraId="5274F60B" w14:textId="77777777" w:rsidR="003A11C0" w:rsidRPr="00415804" w:rsidRDefault="003A11C0" w:rsidP="003A11C0">
      <w:pPr>
        <w:rPr>
          <w:sz w:val="12"/>
        </w:rPr>
      </w:pPr>
      <w:r w:rsidRPr="00415804">
        <w:rPr>
          <w:sz w:val="12"/>
        </w:rPr>
        <w:t xml:space="preserve">These social impacts are neither hypothetical nor confined to the future. For example, from the Netherlands and the United Kingdom to Australia, biased algorithms have falsely accused thousands of people of defrauding social-security benefits, with disastrous effects on their lives and livelihoods. In the Netherlands this affected tens of thousands, mostly from low-income households and/or a migrant background, driving victims into debt, </w:t>
      </w:r>
      <w:proofErr w:type="gramStart"/>
      <w:r w:rsidRPr="00415804">
        <w:rPr>
          <w:sz w:val="12"/>
        </w:rPr>
        <w:t>homelessness</w:t>
      </w:r>
      <w:proofErr w:type="gramEnd"/>
      <w:r w:rsidRPr="00415804">
        <w:rPr>
          <w:sz w:val="12"/>
        </w:rPr>
        <w:t xml:space="preserve"> and mental ill-health due to the extreme stress they experienced.</w:t>
      </w:r>
    </w:p>
    <w:p w14:paraId="6C0FE21B" w14:textId="77777777" w:rsidR="003A11C0" w:rsidRPr="00415804" w:rsidRDefault="003A11C0" w:rsidP="003A11C0">
      <w:pPr>
        <w:rPr>
          <w:sz w:val="12"/>
        </w:rPr>
      </w:pPr>
      <w:r w:rsidRPr="00415804">
        <w:rPr>
          <w:sz w:val="12"/>
        </w:rPr>
        <w:t>Structural biases</w:t>
      </w:r>
    </w:p>
    <w:p w14:paraId="3862050B" w14:textId="77777777" w:rsidR="003A11C0" w:rsidRPr="00415804" w:rsidRDefault="003A11C0" w:rsidP="003A11C0">
      <w:pPr>
        <w:rPr>
          <w:sz w:val="12"/>
        </w:rPr>
      </w:pPr>
      <w:r w:rsidRPr="00415804">
        <w:rPr>
          <w:sz w:val="12"/>
        </w:rPr>
        <w:t xml:space="preserve">Over the last year, discussion has increasingly focused on the most advanced AI systems, known as ‘foundation models’, such as </w:t>
      </w:r>
      <w:proofErr w:type="spellStart"/>
      <w:r w:rsidRPr="00415804">
        <w:rPr>
          <w:sz w:val="12"/>
        </w:rPr>
        <w:t>ChatGPT</w:t>
      </w:r>
      <w:proofErr w:type="spellEnd"/>
      <w:r w:rsidRPr="00415804">
        <w:rPr>
          <w:sz w:val="12"/>
        </w:rPr>
        <w:t>. These can be used for a wide range of purposes. The systems are often complex and behave in ways that can surprise even their own developers. Foundation models are trained on societal data and if the data carry structural biases—from racism to able-ism and more—</w:t>
      </w:r>
      <w:proofErr w:type="gramStart"/>
      <w:r w:rsidRPr="00415804">
        <w:rPr>
          <w:sz w:val="12"/>
        </w:rPr>
        <w:t>these risk</w:t>
      </w:r>
      <w:proofErr w:type="gramEnd"/>
      <w:r w:rsidRPr="00415804">
        <w:rPr>
          <w:sz w:val="12"/>
        </w:rPr>
        <w:t xml:space="preserve"> being baked into the systems.</w:t>
      </w:r>
    </w:p>
    <w:p w14:paraId="23684BBE" w14:textId="77777777" w:rsidR="003A11C0" w:rsidRPr="004459A6" w:rsidRDefault="003A11C0" w:rsidP="003A11C0">
      <w:pPr>
        <w:rPr>
          <w:u w:val="single"/>
        </w:rPr>
      </w:pPr>
      <w:r w:rsidRPr="00415804">
        <w:rPr>
          <w:sz w:val="12"/>
        </w:rPr>
        <w:t xml:space="preserve">Because of the scale and amounts of memory, data and hardware required, foundation models are primarily developed by the technology giants, such as Google and Microsoft. </w:t>
      </w:r>
      <w:r w:rsidRPr="004459A6">
        <w:rPr>
          <w:u w:val="single"/>
        </w:rPr>
        <w:t xml:space="preserve">These near-monopolies in AI are reinforced through billion-dollar partnerships with ‘start-ups’, such as between Amazon and Anthropic or Microsoft and </w:t>
      </w:r>
      <w:proofErr w:type="spellStart"/>
      <w:r w:rsidRPr="004459A6">
        <w:rPr>
          <w:u w:val="single"/>
        </w:rPr>
        <w:t>OpenAI</w:t>
      </w:r>
      <w:proofErr w:type="spellEnd"/>
      <w:r w:rsidRPr="004459A6">
        <w:rPr>
          <w:u w:val="single"/>
        </w:rPr>
        <w:t xml:space="preserve">. Tech giants have invested a massive $16.2 billion in </w:t>
      </w:r>
      <w:proofErr w:type="spellStart"/>
      <w:r w:rsidRPr="004459A6">
        <w:rPr>
          <w:u w:val="single"/>
        </w:rPr>
        <w:t>OpenAI</w:t>
      </w:r>
      <w:proofErr w:type="spellEnd"/>
      <w:r w:rsidRPr="004459A6">
        <w:rPr>
          <w:u w:val="single"/>
        </w:rPr>
        <w:t xml:space="preserve"> and Anthropic in the last year. As the AI Now Institute has written, ‘</w:t>
      </w:r>
      <w:r w:rsidRPr="001065CD">
        <w:rPr>
          <w:highlight w:val="cyan"/>
          <w:u w:val="single"/>
        </w:rPr>
        <w:t>There is no AI without Big Tech</w:t>
      </w:r>
      <w:r w:rsidRPr="004459A6">
        <w:rPr>
          <w:u w:val="single"/>
        </w:rPr>
        <w:t>.’</w:t>
      </w:r>
    </w:p>
    <w:p w14:paraId="732E7C35" w14:textId="77777777" w:rsidR="003A11C0" w:rsidRPr="00415804" w:rsidRDefault="003A11C0" w:rsidP="003A11C0">
      <w:pPr>
        <w:rPr>
          <w:sz w:val="12"/>
        </w:rPr>
      </w:pPr>
      <w:r w:rsidRPr="00415804">
        <w:rPr>
          <w:sz w:val="12"/>
        </w:rPr>
        <w:t xml:space="preserve">Alarmingly, these same firms have recently fired or trimmed down their ethics teams. In some </w:t>
      </w:r>
      <w:proofErr w:type="gramStart"/>
      <w:r w:rsidRPr="00415804">
        <w:rPr>
          <w:sz w:val="12"/>
        </w:rPr>
        <w:t>cases</w:t>
      </w:r>
      <w:proofErr w:type="gramEnd"/>
      <w:r w:rsidRPr="00415804">
        <w:rPr>
          <w:sz w:val="12"/>
        </w:rPr>
        <w:t xml:space="preserve"> these had called out some of the dangers of the systems they were developing.</w:t>
      </w:r>
    </w:p>
    <w:p w14:paraId="595FE255" w14:textId="77777777" w:rsidR="003A11C0" w:rsidRPr="00415804" w:rsidRDefault="003A11C0" w:rsidP="003A11C0">
      <w:pPr>
        <w:rPr>
          <w:sz w:val="12"/>
        </w:rPr>
      </w:pPr>
      <w:r w:rsidRPr="00415804">
        <w:rPr>
          <w:sz w:val="12"/>
        </w:rPr>
        <w:t xml:space="preserve">Because of these risks, in the spring the European Parliament moved to impose certain obligations on companies developing foundation models—basically a duty of due diligence. Companies should show they had done everything they could to mitigate any risks to fundamental rights, check the quality of the data used to train these AI systems against any biases and lower their environmental impact: enormous amounts of electricity and water are used by the data </w:t>
      </w:r>
      <w:proofErr w:type="spellStart"/>
      <w:r w:rsidRPr="00415804">
        <w:rPr>
          <w:sz w:val="12"/>
        </w:rPr>
        <w:t>centres</w:t>
      </w:r>
      <w:proofErr w:type="spellEnd"/>
      <w:r w:rsidRPr="00415804">
        <w:rPr>
          <w:sz w:val="12"/>
        </w:rPr>
        <w:t xml:space="preserve">. </w:t>
      </w:r>
    </w:p>
    <w:p w14:paraId="4E7AB211" w14:textId="77777777" w:rsidR="003A11C0" w:rsidRPr="00415804" w:rsidRDefault="003A11C0" w:rsidP="003A11C0">
      <w:pPr>
        <w:rPr>
          <w:sz w:val="12"/>
        </w:rPr>
      </w:pPr>
      <w:r w:rsidRPr="00415804">
        <w:rPr>
          <w:sz w:val="12"/>
        </w:rPr>
        <w:t>Massive firepower</w:t>
      </w:r>
    </w:p>
    <w:p w14:paraId="540E1230" w14:textId="77777777" w:rsidR="003A11C0" w:rsidRPr="004459A6" w:rsidRDefault="003A11C0" w:rsidP="003A11C0">
      <w:pPr>
        <w:rPr>
          <w:u w:val="single"/>
        </w:rPr>
      </w:pPr>
      <w:r w:rsidRPr="004459A6">
        <w:rPr>
          <w:u w:val="single"/>
        </w:rPr>
        <w:t xml:space="preserve">While </w:t>
      </w:r>
      <w:r w:rsidRPr="001065CD">
        <w:rPr>
          <w:highlight w:val="cyan"/>
          <w:u w:val="single"/>
        </w:rPr>
        <w:t>publicly</w:t>
      </w:r>
      <w:r w:rsidRPr="004459A6">
        <w:rPr>
          <w:u w:val="single"/>
        </w:rPr>
        <w:t xml:space="preserve"> the tech </w:t>
      </w:r>
      <w:r w:rsidRPr="001065CD">
        <w:rPr>
          <w:highlight w:val="cyan"/>
          <w:u w:val="single"/>
        </w:rPr>
        <w:t>companies</w:t>
      </w:r>
      <w:r w:rsidRPr="004459A6">
        <w:rPr>
          <w:u w:val="single"/>
        </w:rPr>
        <w:t xml:space="preserve"> have </w:t>
      </w:r>
      <w:r w:rsidRPr="001065CD">
        <w:rPr>
          <w:highlight w:val="cyan"/>
          <w:u w:val="single"/>
        </w:rPr>
        <w:t>called on lawmakers to regulate AI, in private</w:t>
      </w:r>
      <w:r w:rsidRPr="004459A6">
        <w:rPr>
          <w:u w:val="single"/>
        </w:rPr>
        <w:t xml:space="preserve"> </w:t>
      </w:r>
      <w:r w:rsidRPr="001065CD">
        <w:rPr>
          <w:highlight w:val="cyan"/>
          <w:u w:val="single"/>
        </w:rPr>
        <w:t>they</w:t>
      </w:r>
      <w:r w:rsidRPr="004459A6">
        <w:rPr>
          <w:u w:val="single"/>
        </w:rPr>
        <w:t xml:space="preserve"> have fiercely </w:t>
      </w:r>
      <w:r w:rsidRPr="001065CD">
        <w:rPr>
          <w:highlight w:val="cyan"/>
          <w:u w:val="single"/>
        </w:rPr>
        <w:t>resisted</w:t>
      </w:r>
      <w:r w:rsidRPr="004459A6">
        <w:rPr>
          <w:u w:val="single"/>
        </w:rPr>
        <w:t xml:space="preserve"> any form of </w:t>
      </w:r>
      <w:r w:rsidRPr="001065CD">
        <w:rPr>
          <w:highlight w:val="cyan"/>
          <w:u w:val="single"/>
        </w:rPr>
        <w:t>regulation of foundation models.</w:t>
      </w:r>
      <w:r w:rsidRPr="004459A6">
        <w:rPr>
          <w:u w:val="single"/>
        </w:rPr>
        <w:t xml:space="preserve"> And research by Corporate Europe Observatory shows </w:t>
      </w:r>
      <w:r w:rsidRPr="001065CD">
        <w:rPr>
          <w:highlight w:val="cyan"/>
          <w:u w:val="single"/>
        </w:rPr>
        <w:t>they have used their massive lobbying firepower to do so.</w:t>
      </w:r>
    </w:p>
    <w:p w14:paraId="3ADC9760" w14:textId="77777777" w:rsidR="003A11C0" w:rsidRPr="004459A6" w:rsidRDefault="003A11C0" w:rsidP="003A11C0">
      <w:pPr>
        <w:rPr>
          <w:u w:val="single"/>
        </w:rPr>
      </w:pPr>
      <w:r w:rsidRPr="004459A6">
        <w:rPr>
          <w:u w:val="single"/>
        </w:rPr>
        <w:t xml:space="preserve">So far this year, 66 per cent of meetings on AI involving members of the European Parliament have been with corporate interests—up from 56 per cent over the period 2019-22. </w:t>
      </w:r>
      <w:r w:rsidRPr="001065CD">
        <w:rPr>
          <w:highlight w:val="cyan"/>
          <w:u w:val="single"/>
        </w:rPr>
        <w:t>From the moment the parliament made clear its intention to regulate</w:t>
      </w:r>
      <w:r w:rsidRPr="004459A6">
        <w:rPr>
          <w:u w:val="single"/>
        </w:rPr>
        <w:t xml:space="preserve"> foundation models, </w:t>
      </w:r>
      <w:r w:rsidRPr="001065CD">
        <w:rPr>
          <w:highlight w:val="cyan"/>
          <w:u w:val="single"/>
        </w:rPr>
        <w:t>Big Tech</w:t>
      </w:r>
      <w:r w:rsidRPr="004459A6">
        <w:rPr>
          <w:u w:val="single"/>
        </w:rPr>
        <w:t xml:space="preserve"> quickly </w:t>
      </w:r>
      <w:r w:rsidRPr="001065CD">
        <w:rPr>
          <w:highlight w:val="cyan"/>
          <w:u w:val="single"/>
        </w:rPr>
        <w:t>turned</w:t>
      </w:r>
      <w:r w:rsidRPr="004459A6">
        <w:rPr>
          <w:u w:val="single"/>
        </w:rPr>
        <w:t xml:space="preserve"> </w:t>
      </w:r>
      <w:r w:rsidRPr="001065CD">
        <w:rPr>
          <w:highlight w:val="cyan"/>
          <w:u w:val="single"/>
        </w:rPr>
        <w:t>its attention</w:t>
      </w:r>
      <w:r w:rsidRPr="004459A6">
        <w:rPr>
          <w:u w:val="single"/>
        </w:rPr>
        <w:t xml:space="preserve"> </w:t>
      </w:r>
      <w:r w:rsidRPr="001065CD">
        <w:rPr>
          <w:highlight w:val="cyan"/>
          <w:u w:val="single"/>
        </w:rPr>
        <w:lastRenderedPageBreak/>
        <w:t>to</w:t>
      </w:r>
      <w:r w:rsidRPr="004459A6">
        <w:rPr>
          <w:u w:val="single"/>
        </w:rPr>
        <w:t xml:space="preserve"> the European Commission and </w:t>
      </w:r>
      <w:r w:rsidRPr="001065CD">
        <w:rPr>
          <w:highlight w:val="cyan"/>
          <w:u w:val="single"/>
        </w:rPr>
        <w:t>EU</w:t>
      </w:r>
      <w:r w:rsidRPr="004459A6">
        <w:rPr>
          <w:u w:val="single"/>
        </w:rPr>
        <w:t xml:space="preserve"> member states. This year, </w:t>
      </w:r>
      <w:r w:rsidRPr="001065CD">
        <w:rPr>
          <w:highlight w:val="cyan"/>
          <w:u w:val="single"/>
        </w:rPr>
        <w:t xml:space="preserve">fully 86 per cent of meetings on AI of high-level commission </w:t>
      </w:r>
      <w:proofErr w:type="gramStart"/>
      <w:r w:rsidRPr="001065CD">
        <w:rPr>
          <w:highlight w:val="cyan"/>
          <w:u w:val="single"/>
        </w:rPr>
        <w:t>officials</w:t>
      </w:r>
      <w:proofErr w:type="gramEnd"/>
      <w:r w:rsidRPr="001065CD">
        <w:rPr>
          <w:highlight w:val="cyan"/>
          <w:u w:val="single"/>
        </w:rPr>
        <w:t xml:space="preserve"> </w:t>
      </w:r>
      <w:proofErr w:type="spellStart"/>
      <w:r w:rsidRPr="001065CD">
        <w:rPr>
          <w:highlight w:val="cyan"/>
          <w:u w:val="single"/>
        </w:rPr>
        <w:t>officials</w:t>
      </w:r>
      <w:proofErr w:type="spellEnd"/>
      <w:r w:rsidRPr="001065CD">
        <w:rPr>
          <w:highlight w:val="cyan"/>
          <w:u w:val="single"/>
        </w:rPr>
        <w:t xml:space="preserve"> have been with the industry</w:t>
      </w:r>
      <w:r w:rsidRPr="004459A6">
        <w:rPr>
          <w:u w:val="single"/>
        </w:rPr>
        <w:t>.</w:t>
      </w:r>
    </w:p>
    <w:p w14:paraId="3BA812D8" w14:textId="77777777" w:rsidR="003A11C0" w:rsidRPr="00415804" w:rsidRDefault="003A11C0" w:rsidP="003A11C0">
      <w:pPr>
        <w:rPr>
          <w:sz w:val="12"/>
        </w:rPr>
      </w:pPr>
      <w:r w:rsidRPr="00415804">
        <w:rPr>
          <w:sz w:val="12"/>
        </w:rPr>
        <w:t xml:space="preserve">Chief executives of Google, </w:t>
      </w:r>
      <w:proofErr w:type="spellStart"/>
      <w:r w:rsidRPr="00415804">
        <w:rPr>
          <w:sz w:val="12"/>
        </w:rPr>
        <w:t>OpenAI</w:t>
      </w:r>
      <w:proofErr w:type="spellEnd"/>
      <w:r w:rsidRPr="00415804">
        <w:rPr>
          <w:sz w:val="12"/>
        </w:rPr>
        <w:t xml:space="preserve"> and Microsoft have all shuttled to Europe to meet </w:t>
      </w:r>
      <w:proofErr w:type="gramStart"/>
      <w:r w:rsidRPr="00415804">
        <w:rPr>
          <w:sz w:val="12"/>
        </w:rPr>
        <w:t>policy-makers</w:t>
      </w:r>
      <w:proofErr w:type="gramEnd"/>
      <w:r w:rsidRPr="00415804">
        <w:rPr>
          <w:sz w:val="12"/>
        </w:rPr>
        <w:t xml:space="preserve"> at the highest level, including commission members and heads of state. Google’s Sundar Pichai even managed to have meetings with three commissioners in just one day.</w:t>
      </w:r>
    </w:p>
    <w:p w14:paraId="39E7C18F" w14:textId="77777777" w:rsidR="003A11C0" w:rsidRPr="00415804" w:rsidRDefault="003A11C0" w:rsidP="003A11C0">
      <w:pPr>
        <w:rPr>
          <w:sz w:val="12"/>
        </w:rPr>
      </w:pPr>
      <w:r w:rsidRPr="00415804">
        <w:rPr>
          <w:sz w:val="12"/>
        </w:rPr>
        <w:t>Unexpected support</w:t>
      </w:r>
    </w:p>
    <w:p w14:paraId="0AF963AB" w14:textId="77777777" w:rsidR="003A11C0" w:rsidRPr="004459A6" w:rsidRDefault="003A11C0" w:rsidP="003A11C0">
      <w:pPr>
        <w:rPr>
          <w:u w:val="single"/>
        </w:rPr>
      </w:pPr>
      <w:r w:rsidRPr="004459A6">
        <w:rPr>
          <w:u w:val="single"/>
        </w:rPr>
        <w:t xml:space="preserve">Big Tech also received support from an unexpected corner. The European AI start-ups Mistral AI and Aleph Alpha have upped the pressure on their respective national governments, </w:t>
      </w:r>
      <w:proofErr w:type="gramStart"/>
      <w:r w:rsidRPr="004459A6">
        <w:rPr>
          <w:u w:val="single"/>
        </w:rPr>
        <w:t>France</w:t>
      </w:r>
      <w:proofErr w:type="gramEnd"/>
      <w:r w:rsidRPr="004459A6">
        <w:rPr>
          <w:u w:val="single"/>
        </w:rPr>
        <w:t xml:space="preserve"> and Germany.</w:t>
      </w:r>
    </w:p>
    <w:p w14:paraId="1C714CFF" w14:textId="77777777" w:rsidR="003A11C0" w:rsidRPr="00415804" w:rsidRDefault="003A11C0" w:rsidP="003A11C0">
      <w:pPr>
        <w:rPr>
          <w:sz w:val="12"/>
        </w:rPr>
      </w:pPr>
      <w:r w:rsidRPr="00415804">
        <w:rPr>
          <w:sz w:val="12"/>
        </w:rPr>
        <w:t xml:space="preserve">Mistral AI opened a lobbying office in Brussels over the summer with the former French secretary of state for digital transition, Cédric O—who is known to have the ear of the French president, Emmanuel Macron—in charge of EU relations. O has played a key role in pushing the French government to oppose regulating foundation models in the name of innovation. Along with René </w:t>
      </w:r>
      <w:proofErr w:type="spellStart"/>
      <w:r w:rsidRPr="00415804">
        <w:rPr>
          <w:sz w:val="12"/>
        </w:rPr>
        <w:t>Obermann</w:t>
      </w:r>
      <w:proofErr w:type="spellEnd"/>
      <w:r w:rsidRPr="00415804">
        <w:rPr>
          <w:sz w:val="12"/>
        </w:rPr>
        <w:t xml:space="preserve">, chair of the aerospace and </w:t>
      </w:r>
      <w:proofErr w:type="spellStart"/>
      <w:r w:rsidRPr="00415804">
        <w:rPr>
          <w:sz w:val="12"/>
        </w:rPr>
        <w:t>defence</w:t>
      </w:r>
      <w:proofErr w:type="spellEnd"/>
      <w:r w:rsidRPr="00415804">
        <w:rPr>
          <w:sz w:val="12"/>
        </w:rPr>
        <w:t xml:space="preserve"> giant Airbus, and Jeannette </w:t>
      </w:r>
      <w:proofErr w:type="spellStart"/>
      <w:r w:rsidRPr="00415804">
        <w:rPr>
          <w:sz w:val="12"/>
        </w:rPr>
        <w:t>zu</w:t>
      </w:r>
      <w:proofErr w:type="spellEnd"/>
      <w:r w:rsidRPr="00415804">
        <w:rPr>
          <w:sz w:val="12"/>
        </w:rPr>
        <w:t xml:space="preserve"> </w:t>
      </w:r>
      <w:proofErr w:type="spellStart"/>
      <w:r w:rsidRPr="00415804">
        <w:rPr>
          <w:sz w:val="12"/>
        </w:rPr>
        <w:t>Fürstenberg</w:t>
      </w:r>
      <w:proofErr w:type="spellEnd"/>
      <w:r w:rsidRPr="00415804">
        <w:rPr>
          <w:sz w:val="12"/>
        </w:rPr>
        <w:t xml:space="preserve">, founding partner of the tech venture fund La </w:t>
      </w:r>
      <w:proofErr w:type="spellStart"/>
      <w:r w:rsidRPr="00415804">
        <w:rPr>
          <w:sz w:val="12"/>
        </w:rPr>
        <w:t>Famiglia</w:t>
      </w:r>
      <w:proofErr w:type="spellEnd"/>
      <w:r w:rsidRPr="00415804">
        <w:rPr>
          <w:sz w:val="12"/>
        </w:rPr>
        <w:t xml:space="preserve">, O was one of the initiators of an open letter signed by 150 European companies claiming that the AI Act ‘would </w:t>
      </w:r>
      <w:proofErr w:type="spellStart"/>
      <w:r w:rsidRPr="00415804">
        <w:rPr>
          <w:sz w:val="12"/>
        </w:rPr>
        <w:t>jeopardise</w:t>
      </w:r>
      <w:proofErr w:type="spellEnd"/>
      <w:r w:rsidRPr="00415804">
        <w:rPr>
          <w:sz w:val="12"/>
        </w:rPr>
        <w:t xml:space="preserve"> Europe’s competitiveness and technological sovereignty’.</w:t>
      </w:r>
    </w:p>
    <w:p w14:paraId="7B38C593" w14:textId="6C948B97" w:rsidR="003A11C0" w:rsidRPr="003A11C0" w:rsidRDefault="003A11C0" w:rsidP="003A11C0">
      <w:pPr>
        <w:rPr>
          <w:u w:val="single"/>
        </w:rPr>
      </w:pPr>
      <w:r w:rsidRPr="004459A6">
        <w:rPr>
          <w:u w:val="single"/>
        </w:rPr>
        <w:t xml:space="preserve">This lobbying offensive continued after the summer. In October, French, German and Italian officials met representatives from the tech industry to discuss industrial co-operation on AI. After the summit, the German economy minister, Robert </w:t>
      </w:r>
      <w:proofErr w:type="spellStart"/>
      <w:r w:rsidRPr="004459A6">
        <w:rPr>
          <w:u w:val="single"/>
        </w:rPr>
        <w:t>Habeck</w:t>
      </w:r>
      <w:proofErr w:type="spellEnd"/>
      <w:r w:rsidRPr="004459A6">
        <w:rPr>
          <w:u w:val="single"/>
        </w:rPr>
        <w:t xml:space="preserve">, sounded like a tech spokesperson: ‘We need an innovation-friendly regulation on AI, including general purpose AI.’ </w:t>
      </w:r>
      <w:proofErr w:type="spellStart"/>
      <w:r w:rsidRPr="001065CD">
        <w:rPr>
          <w:highlight w:val="cyan"/>
          <w:u w:val="single"/>
        </w:rPr>
        <w:t>Habeck</w:t>
      </w:r>
      <w:proofErr w:type="spellEnd"/>
      <w:r w:rsidRPr="001065CD">
        <w:rPr>
          <w:highlight w:val="cyan"/>
          <w:u w:val="single"/>
        </w:rPr>
        <w:t xml:space="preserve"> stressed the risk-based approach of the AI Act, a Big Tech talking point to avoid regulating the development of foundation models.</w:t>
      </w:r>
    </w:p>
    <w:p w14:paraId="2894E311" w14:textId="55B6C7E5" w:rsidR="00252BB9" w:rsidRDefault="00F61AE7" w:rsidP="00ED0E82">
      <w:pPr>
        <w:pStyle w:val="Heading1"/>
      </w:pPr>
      <w:r>
        <w:lastRenderedPageBreak/>
        <w:t>CP – Ban FRT</w:t>
      </w:r>
    </w:p>
    <w:p w14:paraId="34AC03CD" w14:textId="3E3EB3CA" w:rsidR="00F61AE7" w:rsidRPr="00F61AE7" w:rsidRDefault="00F61AE7" w:rsidP="00F61AE7">
      <w:pPr>
        <w:pStyle w:val="Heading2"/>
      </w:pPr>
      <w:r>
        <w:lastRenderedPageBreak/>
        <w:t>1NC</w:t>
      </w:r>
    </w:p>
    <w:p w14:paraId="384AF0CE" w14:textId="77777777" w:rsidR="00252BB9" w:rsidRPr="00690A94" w:rsidRDefault="00252BB9" w:rsidP="00252BB9">
      <w:pPr>
        <w:pStyle w:val="Heading4"/>
      </w:pPr>
      <w:r w:rsidRPr="00690A94">
        <w:t xml:space="preserve">Facial recognition should be </w:t>
      </w:r>
      <w:proofErr w:type="gramStart"/>
      <w:r w:rsidRPr="00690A94">
        <w:t>banned</w:t>
      </w:r>
      <w:proofErr w:type="gramEnd"/>
    </w:p>
    <w:p w14:paraId="2E04E5E7" w14:textId="77777777" w:rsidR="00252BB9" w:rsidRPr="00252BB9" w:rsidRDefault="00252BB9" w:rsidP="00252BB9">
      <w:pPr>
        <w:rPr>
          <w:sz w:val="24"/>
          <w:szCs w:val="24"/>
        </w:rPr>
      </w:pPr>
      <w:proofErr w:type="spellStart"/>
      <w:r w:rsidRPr="005E4553">
        <w:rPr>
          <w:b/>
          <w:bCs/>
          <w:sz w:val="24"/>
          <w:szCs w:val="24"/>
        </w:rPr>
        <w:t>Bacciarelli</w:t>
      </w:r>
      <w:proofErr w:type="spellEnd"/>
      <w:r w:rsidRPr="005E4553">
        <w:rPr>
          <w:b/>
          <w:bCs/>
          <w:sz w:val="24"/>
          <w:szCs w:val="24"/>
        </w:rPr>
        <w:t xml:space="preserve"> ’23 </w:t>
      </w:r>
      <w:r w:rsidRPr="005E4553">
        <w:rPr>
          <w:sz w:val="24"/>
          <w:szCs w:val="24"/>
        </w:rPr>
        <w:t xml:space="preserve">[Anna is a Program Manager in the Technology and Human Rights Division. Before joining Human Rights Watch, Anna was Technology Program Manager at Open Society Foundations, where she led global grants and strategy on artificial intelligence (AI), equity and tech accountability; “Time to Ban Facial Recognition from Public Spaces and Borders”; September 29; Human Rights Watch; </w:t>
      </w:r>
      <w:r w:rsidRPr="00A64B29">
        <w:rPr>
          <w:sz w:val="24"/>
          <w:szCs w:val="24"/>
        </w:rPr>
        <w:t>https://www.hrw.org/news/2023/09/29/time-ban-facial-recognition-public-spaces-and-borders</w:t>
      </w:r>
      <w:r w:rsidRPr="005E4553">
        <w:rPr>
          <w:sz w:val="24"/>
          <w:szCs w:val="24"/>
        </w:rPr>
        <w:t>]</w:t>
      </w:r>
      <w:r w:rsidRPr="005E4553">
        <w:rPr>
          <w:b/>
          <w:bCs/>
          <w:sz w:val="24"/>
          <w:szCs w:val="24"/>
        </w:rPr>
        <w:t xml:space="preserve"> </w:t>
      </w:r>
      <w:proofErr w:type="gramStart"/>
      <w:r w:rsidRPr="005E4553">
        <w:rPr>
          <w:sz w:val="24"/>
          <w:szCs w:val="24"/>
        </w:rPr>
        <w:t>EYC</w:t>
      </w:r>
      <w:proofErr w:type="gramEnd"/>
    </w:p>
    <w:p w14:paraId="0CF4AB4F" w14:textId="77777777" w:rsidR="00252BB9" w:rsidRPr="004349D5" w:rsidRDefault="00252BB9" w:rsidP="00252BB9">
      <w:pPr>
        <w:rPr>
          <w:sz w:val="12"/>
          <w:szCs w:val="24"/>
        </w:rPr>
      </w:pPr>
      <w:r w:rsidRPr="005E4553">
        <w:rPr>
          <w:sz w:val="24"/>
          <w:szCs w:val="24"/>
          <w:highlight w:val="yellow"/>
          <w:u w:val="single"/>
        </w:rPr>
        <w:t>We are at a fork in the road</w:t>
      </w:r>
      <w:r w:rsidRPr="005E4553">
        <w:rPr>
          <w:sz w:val="24"/>
          <w:szCs w:val="24"/>
          <w:u w:val="single"/>
        </w:rPr>
        <w:t xml:space="preserve"> regarding states’ approaches to facial recognition surveillance.</w:t>
      </w:r>
      <w:r w:rsidRPr="004349D5">
        <w:rPr>
          <w:sz w:val="12"/>
          <w:szCs w:val="24"/>
        </w:rPr>
        <w:t xml:space="preserve"> On the one hand, governments in places like Israel and the United Kingdom are progressing plans to roll out widespread use of this powerful biometric technology. On the other hand, the latest draft of the European Union’s AI Act reveals an increased commitment to banning its use in public spaces.</w:t>
      </w:r>
    </w:p>
    <w:p w14:paraId="215CA7C1" w14:textId="77777777" w:rsidR="00252BB9" w:rsidRPr="005E4553" w:rsidRDefault="00252BB9" w:rsidP="00252BB9">
      <w:pPr>
        <w:rPr>
          <w:sz w:val="24"/>
          <w:szCs w:val="24"/>
          <w:u w:val="single"/>
        </w:rPr>
      </w:pPr>
      <w:r w:rsidRPr="005E4553">
        <w:rPr>
          <w:sz w:val="24"/>
          <w:szCs w:val="24"/>
          <w:u w:val="single"/>
        </w:rPr>
        <w:t xml:space="preserve">This week, Human Rights Watch joined 180 rights groups and other experts calling on governments and companies to stop using </w:t>
      </w:r>
      <w:r w:rsidRPr="005E4553">
        <w:rPr>
          <w:sz w:val="24"/>
          <w:szCs w:val="24"/>
          <w:highlight w:val="yellow"/>
          <w:u w:val="single"/>
        </w:rPr>
        <w:t>facial recognition surveillance tech</w:t>
      </w:r>
      <w:r w:rsidRPr="005E4553">
        <w:rPr>
          <w:sz w:val="24"/>
          <w:szCs w:val="24"/>
          <w:u w:val="single"/>
        </w:rPr>
        <w:t xml:space="preserve">nology in public spaces and in migration and asylum contexts, as it </w:t>
      </w:r>
      <w:r w:rsidRPr="005E4553">
        <w:rPr>
          <w:sz w:val="24"/>
          <w:szCs w:val="24"/>
          <w:highlight w:val="yellow"/>
          <w:u w:val="single"/>
        </w:rPr>
        <w:t>is</w:t>
      </w:r>
      <w:r w:rsidRPr="005E4553">
        <w:rPr>
          <w:sz w:val="24"/>
          <w:szCs w:val="24"/>
          <w:u w:val="single"/>
        </w:rPr>
        <w:t xml:space="preserve"> simply </w:t>
      </w:r>
      <w:r w:rsidRPr="005E4553">
        <w:rPr>
          <w:sz w:val="24"/>
          <w:szCs w:val="24"/>
          <w:highlight w:val="yellow"/>
          <w:u w:val="single"/>
        </w:rPr>
        <w:t>too dangerous</w:t>
      </w:r>
      <w:r w:rsidRPr="005E4553">
        <w:rPr>
          <w:sz w:val="24"/>
          <w:szCs w:val="24"/>
          <w:u w:val="single"/>
        </w:rPr>
        <w:t xml:space="preserve"> and powerful to be used without negative consequences for human rights.</w:t>
      </w:r>
    </w:p>
    <w:p w14:paraId="7A9C5779" w14:textId="77777777" w:rsidR="00252BB9" w:rsidRPr="004349D5" w:rsidRDefault="00252BB9" w:rsidP="00252BB9">
      <w:pPr>
        <w:rPr>
          <w:sz w:val="12"/>
          <w:szCs w:val="24"/>
        </w:rPr>
      </w:pPr>
    </w:p>
    <w:p w14:paraId="5AD4BE48" w14:textId="77777777" w:rsidR="00252BB9" w:rsidRPr="005E4553" w:rsidRDefault="00252BB9" w:rsidP="00252BB9">
      <w:pPr>
        <w:rPr>
          <w:sz w:val="24"/>
          <w:szCs w:val="24"/>
          <w:u w:val="single"/>
        </w:rPr>
      </w:pPr>
      <w:r w:rsidRPr="005E4553">
        <w:rPr>
          <w:sz w:val="24"/>
          <w:szCs w:val="24"/>
          <w:u w:val="single"/>
        </w:rPr>
        <w:t xml:space="preserve">Facial recognition surveillance technology – the kind that scans, identifies, and profiles people </w:t>
      </w:r>
      <w:proofErr w:type="spellStart"/>
      <w:r w:rsidRPr="005E4553">
        <w:rPr>
          <w:sz w:val="24"/>
          <w:szCs w:val="24"/>
          <w:u w:val="single"/>
        </w:rPr>
        <w:t>en</w:t>
      </w:r>
      <w:proofErr w:type="spellEnd"/>
      <w:r w:rsidRPr="005E4553">
        <w:rPr>
          <w:sz w:val="24"/>
          <w:szCs w:val="24"/>
          <w:u w:val="single"/>
        </w:rPr>
        <w:t xml:space="preserve"> masse – </w:t>
      </w:r>
      <w:r w:rsidRPr="00375D90">
        <w:rPr>
          <w:sz w:val="24"/>
          <w:szCs w:val="24"/>
          <w:u w:val="single"/>
        </w:rPr>
        <w:t>is not compatible with international human rights law</w:t>
      </w:r>
      <w:r w:rsidRPr="005E4553">
        <w:rPr>
          <w:sz w:val="24"/>
          <w:szCs w:val="24"/>
          <w:u w:val="single"/>
        </w:rPr>
        <w:t xml:space="preserve">, as </w:t>
      </w:r>
      <w:r w:rsidRPr="00375D90">
        <w:rPr>
          <w:sz w:val="24"/>
          <w:szCs w:val="24"/>
          <w:highlight w:val="yellow"/>
          <w:u w:val="single"/>
        </w:rPr>
        <w:t>it</w:t>
      </w:r>
      <w:r w:rsidRPr="005E4553">
        <w:rPr>
          <w:sz w:val="24"/>
          <w:szCs w:val="24"/>
          <w:u w:val="single"/>
        </w:rPr>
        <w:t xml:space="preserve"> amounts to mass surveillance. As well as undermining privacy rights, the technology </w:t>
      </w:r>
      <w:r w:rsidRPr="005E4553">
        <w:rPr>
          <w:sz w:val="24"/>
          <w:szCs w:val="24"/>
          <w:highlight w:val="yellow"/>
          <w:u w:val="single"/>
        </w:rPr>
        <w:t>threatens our rights</w:t>
      </w:r>
      <w:r w:rsidRPr="005E4553">
        <w:rPr>
          <w:sz w:val="24"/>
          <w:szCs w:val="24"/>
          <w:u w:val="single"/>
        </w:rPr>
        <w:t xml:space="preserve"> to equality and nondiscrimination, freedom of expression, and freedom of assembly.</w:t>
      </w:r>
    </w:p>
    <w:p w14:paraId="2E94BDA1" w14:textId="77777777" w:rsidR="00252BB9" w:rsidRPr="004349D5" w:rsidRDefault="00252BB9" w:rsidP="00252BB9">
      <w:pPr>
        <w:rPr>
          <w:sz w:val="12"/>
          <w:szCs w:val="24"/>
        </w:rPr>
      </w:pPr>
    </w:p>
    <w:p w14:paraId="1B3B8B6E" w14:textId="77777777" w:rsidR="00252BB9" w:rsidRPr="004349D5" w:rsidRDefault="00252BB9" w:rsidP="00252BB9">
      <w:pPr>
        <w:rPr>
          <w:sz w:val="12"/>
          <w:szCs w:val="24"/>
        </w:rPr>
      </w:pPr>
      <w:r w:rsidRPr="004349D5">
        <w:rPr>
          <w:sz w:val="12"/>
          <w:szCs w:val="24"/>
        </w:rPr>
        <w:t xml:space="preserve">In 2020, some of the big tech companies pledged a moratorium on selling facial recognition surveillance tech, in response to rights concerns, but </w:t>
      </w:r>
      <w:r w:rsidRPr="00EB08D7">
        <w:rPr>
          <w:sz w:val="24"/>
          <w:szCs w:val="24"/>
          <w:highlight w:val="yellow"/>
          <w:u w:val="single"/>
        </w:rPr>
        <w:t xml:space="preserve">self-regulation </w:t>
      </w:r>
      <w:r w:rsidRPr="00375D90">
        <w:rPr>
          <w:sz w:val="24"/>
          <w:szCs w:val="24"/>
          <w:u w:val="single"/>
        </w:rPr>
        <w:t xml:space="preserve">simply </w:t>
      </w:r>
      <w:r w:rsidRPr="00EB08D7">
        <w:rPr>
          <w:sz w:val="24"/>
          <w:szCs w:val="24"/>
          <w:highlight w:val="yellow"/>
          <w:u w:val="single"/>
        </w:rPr>
        <w:t>doesn’t work</w:t>
      </w:r>
      <w:r w:rsidRPr="00EB08D7">
        <w:rPr>
          <w:sz w:val="24"/>
          <w:szCs w:val="24"/>
          <w:u w:val="single"/>
        </w:rPr>
        <w:t xml:space="preserve"> and at least one of those companies may now be rolling back on that commitment.</w:t>
      </w:r>
    </w:p>
    <w:p w14:paraId="5660A871" w14:textId="77777777" w:rsidR="00252BB9" w:rsidRPr="004349D5" w:rsidRDefault="00252BB9" w:rsidP="00252BB9">
      <w:pPr>
        <w:rPr>
          <w:sz w:val="12"/>
          <w:szCs w:val="24"/>
        </w:rPr>
      </w:pPr>
    </w:p>
    <w:p w14:paraId="552ADAB4" w14:textId="77777777" w:rsidR="00252BB9" w:rsidRPr="005E4553" w:rsidRDefault="00252BB9" w:rsidP="00252BB9">
      <w:pPr>
        <w:rPr>
          <w:sz w:val="24"/>
          <w:szCs w:val="24"/>
          <w:u w:val="single"/>
        </w:rPr>
      </w:pPr>
      <w:r w:rsidRPr="005E4553">
        <w:rPr>
          <w:sz w:val="24"/>
          <w:szCs w:val="24"/>
          <w:u w:val="single"/>
        </w:rPr>
        <w:t xml:space="preserve">Meanwhile, </w:t>
      </w:r>
      <w:r w:rsidRPr="00375D90">
        <w:rPr>
          <w:sz w:val="24"/>
          <w:szCs w:val="24"/>
          <w:highlight w:val="yellow"/>
          <w:u w:val="single"/>
        </w:rPr>
        <w:t>f</w:t>
      </w:r>
      <w:r w:rsidRPr="005E4553">
        <w:rPr>
          <w:sz w:val="24"/>
          <w:szCs w:val="24"/>
          <w:u w:val="single"/>
        </w:rPr>
        <w:t xml:space="preserve">acial </w:t>
      </w:r>
      <w:r w:rsidRPr="00375D90">
        <w:rPr>
          <w:sz w:val="24"/>
          <w:szCs w:val="24"/>
          <w:highlight w:val="yellow"/>
          <w:u w:val="single"/>
        </w:rPr>
        <w:t>r</w:t>
      </w:r>
      <w:r w:rsidRPr="005E4553">
        <w:rPr>
          <w:sz w:val="24"/>
          <w:szCs w:val="24"/>
          <w:u w:val="single"/>
        </w:rPr>
        <w:t xml:space="preserve">ecognition </w:t>
      </w:r>
      <w:r w:rsidRPr="00375D90">
        <w:rPr>
          <w:sz w:val="24"/>
          <w:szCs w:val="24"/>
          <w:highlight w:val="yellow"/>
          <w:u w:val="single"/>
        </w:rPr>
        <w:t>surveillance tech</w:t>
      </w:r>
      <w:r w:rsidRPr="005E4553">
        <w:rPr>
          <w:sz w:val="24"/>
          <w:szCs w:val="24"/>
          <w:u w:val="single"/>
        </w:rPr>
        <w:t xml:space="preserve"> </w:t>
      </w:r>
      <w:r w:rsidRPr="00B103BC">
        <w:rPr>
          <w:sz w:val="24"/>
          <w:szCs w:val="24"/>
          <w:u w:val="single"/>
        </w:rPr>
        <w:t xml:space="preserve">is </w:t>
      </w:r>
      <w:r w:rsidRPr="005E4553">
        <w:rPr>
          <w:sz w:val="24"/>
          <w:szCs w:val="24"/>
          <w:u w:val="single"/>
        </w:rPr>
        <w:t xml:space="preserve">increasingly </w:t>
      </w:r>
      <w:r w:rsidRPr="005E4553">
        <w:rPr>
          <w:sz w:val="24"/>
          <w:szCs w:val="24"/>
          <w:highlight w:val="yellow"/>
          <w:u w:val="single"/>
        </w:rPr>
        <w:t xml:space="preserve">used by </w:t>
      </w:r>
      <w:r w:rsidRPr="00B103BC">
        <w:rPr>
          <w:sz w:val="24"/>
          <w:szCs w:val="24"/>
          <w:highlight w:val="yellow"/>
          <w:u w:val="single"/>
        </w:rPr>
        <w:t xml:space="preserve">governments </w:t>
      </w:r>
      <w:r w:rsidRPr="005E4553">
        <w:rPr>
          <w:sz w:val="24"/>
          <w:szCs w:val="24"/>
          <w:highlight w:val="yellow"/>
          <w:u w:val="single"/>
        </w:rPr>
        <w:t xml:space="preserve">to surveil </w:t>
      </w:r>
      <w:r w:rsidRPr="00B103BC">
        <w:rPr>
          <w:sz w:val="24"/>
          <w:szCs w:val="24"/>
          <w:u w:val="single"/>
        </w:rPr>
        <w:t xml:space="preserve">protests, </w:t>
      </w:r>
      <w:r w:rsidRPr="005E4553">
        <w:rPr>
          <w:sz w:val="24"/>
          <w:szCs w:val="24"/>
          <w:highlight w:val="yellow"/>
          <w:u w:val="single"/>
        </w:rPr>
        <w:t>target</w:t>
      </w:r>
      <w:r w:rsidRPr="00B103BC">
        <w:rPr>
          <w:sz w:val="24"/>
          <w:szCs w:val="24"/>
          <w:u w:val="single"/>
        </w:rPr>
        <w:t xml:space="preserve"> people based on </w:t>
      </w:r>
      <w:r w:rsidRPr="005E4553">
        <w:rPr>
          <w:sz w:val="24"/>
          <w:szCs w:val="24"/>
          <w:u w:val="single"/>
        </w:rPr>
        <w:t xml:space="preserve">their </w:t>
      </w:r>
      <w:r w:rsidRPr="00B103BC">
        <w:rPr>
          <w:sz w:val="24"/>
          <w:szCs w:val="24"/>
          <w:u w:val="single"/>
        </w:rPr>
        <w:t xml:space="preserve">ethnicity, </w:t>
      </w:r>
      <w:r w:rsidRPr="005E4553">
        <w:rPr>
          <w:sz w:val="24"/>
          <w:szCs w:val="24"/>
          <w:highlight w:val="yellow"/>
          <w:u w:val="single"/>
        </w:rPr>
        <w:t>and curb</w:t>
      </w:r>
      <w:r w:rsidRPr="00B103BC">
        <w:rPr>
          <w:sz w:val="24"/>
          <w:szCs w:val="24"/>
          <w:u w:val="single"/>
        </w:rPr>
        <w:t xml:space="preserve"> </w:t>
      </w:r>
      <w:r w:rsidRPr="005E4553">
        <w:rPr>
          <w:sz w:val="24"/>
          <w:szCs w:val="24"/>
          <w:u w:val="single"/>
        </w:rPr>
        <w:t xml:space="preserve">political </w:t>
      </w:r>
      <w:r w:rsidRPr="00B103BC">
        <w:rPr>
          <w:sz w:val="24"/>
          <w:szCs w:val="24"/>
          <w:u w:val="single"/>
        </w:rPr>
        <w:t>dissent.</w:t>
      </w:r>
      <w:r w:rsidRPr="005E4553">
        <w:rPr>
          <w:sz w:val="24"/>
          <w:szCs w:val="24"/>
          <w:u w:val="single"/>
        </w:rPr>
        <w:t xml:space="preserve"> As with much technology, </w:t>
      </w:r>
      <w:r w:rsidRPr="00375D90">
        <w:rPr>
          <w:sz w:val="24"/>
          <w:szCs w:val="24"/>
          <w:u w:val="single"/>
        </w:rPr>
        <w:t>it</w:t>
      </w:r>
      <w:r w:rsidRPr="00B103BC">
        <w:rPr>
          <w:sz w:val="24"/>
          <w:szCs w:val="24"/>
          <w:u w:val="single"/>
        </w:rPr>
        <w:t xml:space="preserve"> </w:t>
      </w:r>
      <w:r w:rsidRPr="005E4553">
        <w:rPr>
          <w:sz w:val="24"/>
          <w:szCs w:val="24"/>
          <w:highlight w:val="yellow"/>
          <w:u w:val="single"/>
        </w:rPr>
        <w:t>exacerbates</w:t>
      </w:r>
      <w:r w:rsidRPr="00375D90">
        <w:rPr>
          <w:sz w:val="24"/>
          <w:szCs w:val="24"/>
          <w:u w:val="single"/>
        </w:rPr>
        <w:t xml:space="preserve"> </w:t>
      </w:r>
      <w:r w:rsidRPr="005E4553">
        <w:rPr>
          <w:sz w:val="24"/>
          <w:szCs w:val="24"/>
          <w:u w:val="single"/>
        </w:rPr>
        <w:t xml:space="preserve">existing </w:t>
      </w:r>
      <w:r w:rsidRPr="005E4553">
        <w:rPr>
          <w:sz w:val="24"/>
          <w:szCs w:val="24"/>
          <w:highlight w:val="yellow"/>
          <w:u w:val="single"/>
        </w:rPr>
        <w:t>structural inequities and hits</w:t>
      </w:r>
      <w:r w:rsidRPr="005E4553">
        <w:rPr>
          <w:sz w:val="24"/>
          <w:szCs w:val="24"/>
          <w:u w:val="single"/>
        </w:rPr>
        <w:t xml:space="preserve"> people with </w:t>
      </w:r>
      <w:r w:rsidRPr="005E4553">
        <w:rPr>
          <w:sz w:val="24"/>
          <w:szCs w:val="24"/>
          <w:highlight w:val="yellow"/>
          <w:u w:val="single"/>
        </w:rPr>
        <w:t>marginalized</w:t>
      </w:r>
      <w:r w:rsidRPr="00375D90">
        <w:rPr>
          <w:sz w:val="24"/>
          <w:szCs w:val="24"/>
          <w:u w:val="single"/>
        </w:rPr>
        <w:t xml:space="preserve"> and vulnerable </w:t>
      </w:r>
      <w:r w:rsidRPr="00375D90">
        <w:rPr>
          <w:sz w:val="24"/>
          <w:szCs w:val="24"/>
          <w:highlight w:val="yellow"/>
          <w:u w:val="single"/>
        </w:rPr>
        <w:t>identities hardest</w:t>
      </w:r>
      <w:r w:rsidRPr="00B103BC">
        <w:rPr>
          <w:sz w:val="24"/>
          <w:szCs w:val="24"/>
          <w:u w:val="single"/>
        </w:rPr>
        <w:t>.</w:t>
      </w:r>
    </w:p>
    <w:p w14:paraId="68151B8E" w14:textId="77777777" w:rsidR="00252BB9" w:rsidRPr="004349D5" w:rsidRDefault="00252BB9" w:rsidP="00252BB9">
      <w:pPr>
        <w:rPr>
          <w:sz w:val="12"/>
          <w:szCs w:val="24"/>
        </w:rPr>
      </w:pPr>
    </w:p>
    <w:p w14:paraId="0CCF1392" w14:textId="77777777" w:rsidR="00252BB9" w:rsidRPr="005E4553" w:rsidRDefault="00252BB9" w:rsidP="00252BB9">
      <w:pPr>
        <w:rPr>
          <w:sz w:val="24"/>
          <w:szCs w:val="24"/>
          <w:u w:val="single"/>
        </w:rPr>
      </w:pPr>
      <w:r w:rsidRPr="00375D90">
        <w:rPr>
          <w:sz w:val="24"/>
          <w:szCs w:val="24"/>
          <w:u w:val="single"/>
        </w:rPr>
        <w:t>There is</w:t>
      </w:r>
      <w:r w:rsidRPr="004349D5">
        <w:rPr>
          <w:sz w:val="24"/>
          <w:szCs w:val="24"/>
          <w:u w:val="single"/>
        </w:rPr>
        <w:t xml:space="preserve"> </w:t>
      </w:r>
      <w:r w:rsidRPr="004349D5">
        <w:rPr>
          <w:sz w:val="24"/>
          <w:szCs w:val="24"/>
          <w:highlight w:val="yellow"/>
          <w:u w:val="single"/>
        </w:rPr>
        <w:t>no safe use-case</w:t>
      </w:r>
      <w:r w:rsidRPr="00375D90">
        <w:rPr>
          <w:sz w:val="24"/>
          <w:szCs w:val="24"/>
          <w:u w:val="single"/>
        </w:rPr>
        <w:t xml:space="preserve"> for this</w:t>
      </w:r>
      <w:r w:rsidRPr="00B103BC">
        <w:rPr>
          <w:sz w:val="24"/>
          <w:szCs w:val="24"/>
          <w:u w:val="single"/>
        </w:rPr>
        <w:t xml:space="preserve"> tech</w:t>
      </w:r>
      <w:r w:rsidRPr="005E4553">
        <w:rPr>
          <w:sz w:val="24"/>
          <w:szCs w:val="24"/>
          <w:u w:val="single"/>
        </w:rPr>
        <w:t xml:space="preserve">nology on our streets or at our borders. </w:t>
      </w:r>
      <w:r w:rsidRPr="005E4553">
        <w:rPr>
          <w:sz w:val="24"/>
          <w:szCs w:val="24"/>
          <w:highlight w:val="yellow"/>
          <w:u w:val="single"/>
        </w:rPr>
        <w:t>We</w:t>
      </w:r>
      <w:r w:rsidRPr="005E4553">
        <w:rPr>
          <w:sz w:val="24"/>
          <w:szCs w:val="24"/>
          <w:u w:val="single"/>
        </w:rPr>
        <w:t xml:space="preserve"> urgently </w:t>
      </w:r>
      <w:r w:rsidRPr="005E4553">
        <w:rPr>
          <w:sz w:val="24"/>
          <w:szCs w:val="24"/>
          <w:highlight w:val="yellow"/>
          <w:u w:val="single"/>
        </w:rPr>
        <w:t>need governments to</w:t>
      </w:r>
      <w:r w:rsidRPr="005E4553">
        <w:rPr>
          <w:sz w:val="24"/>
          <w:szCs w:val="24"/>
          <w:u w:val="single"/>
        </w:rPr>
        <w:t xml:space="preserve"> step up and </w:t>
      </w:r>
      <w:r w:rsidRPr="00A85104">
        <w:rPr>
          <w:sz w:val="24"/>
          <w:szCs w:val="24"/>
          <w:highlight w:val="yellow"/>
          <w:u w:val="single"/>
        </w:rPr>
        <w:t>ban f</w:t>
      </w:r>
      <w:r w:rsidRPr="00B103BC">
        <w:rPr>
          <w:sz w:val="24"/>
          <w:szCs w:val="24"/>
          <w:u w:val="single"/>
        </w:rPr>
        <w:t xml:space="preserve">acial </w:t>
      </w:r>
      <w:r w:rsidRPr="00A85104">
        <w:rPr>
          <w:sz w:val="24"/>
          <w:szCs w:val="24"/>
          <w:highlight w:val="yellow"/>
          <w:u w:val="single"/>
        </w:rPr>
        <w:t>r</w:t>
      </w:r>
      <w:r w:rsidRPr="00B103BC">
        <w:rPr>
          <w:sz w:val="24"/>
          <w:szCs w:val="24"/>
          <w:u w:val="single"/>
        </w:rPr>
        <w:t>ecognition</w:t>
      </w:r>
      <w:r w:rsidRPr="005E4553">
        <w:rPr>
          <w:sz w:val="24"/>
          <w:szCs w:val="24"/>
          <w:u w:val="single"/>
        </w:rPr>
        <w:t xml:space="preserve"> </w:t>
      </w:r>
      <w:r w:rsidRPr="00A85104">
        <w:rPr>
          <w:sz w:val="24"/>
          <w:szCs w:val="24"/>
          <w:u w:val="single"/>
        </w:rPr>
        <w:t>surveillance</w:t>
      </w:r>
      <w:r w:rsidRPr="005E4553">
        <w:rPr>
          <w:sz w:val="24"/>
          <w:szCs w:val="24"/>
          <w:u w:val="single"/>
        </w:rPr>
        <w:t xml:space="preserve"> in these spaces, </w:t>
      </w:r>
      <w:r w:rsidRPr="005E4553">
        <w:rPr>
          <w:sz w:val="24"/>
          <w:szCs w:val="24"/>
          <w:highlight w:val="yellow"/>
          <w:u w:val="single"/>
        </w:rPr>
        <w:t>and</w:t>
      </w:r>
      <w:r w:rsidRPr="005E4553">
        <w:rPr>
          <w:sz w:val="24"/>
          <w:szCs w:val="24"/>
          <w:u w:val="single"/>
        </w:rPr>
        <w:t xml:space="preserve"> </w:t>
      </w:r>
      <w:r w:rsidRPr="005E4553">
        <w:rPr>
          <w:sz w:val="24"/>
          <w:szCs w:val="24"/>
          <w:highlight w:val="yellow"/>
          <w:u w:val="single"/>
        </w:rPr>
        <w:t>companies to stop creating</w:t>
      </w:r>
      <w:r w:rsidRPr="005E4553">
        <w:rPr>
          <w:sz w:val="24"/>
          <w:szCs w:val="24"/>
          <w:u w:val="single"/>
        </w:rPr>
        <w:t xml:space="preserve"> and using </w:t>
      </w:r>
      <w:r w:rsidRPr="005E4553">
        <w:rPr>
          <w:sz w:val="24"/>
          <w:szCs w:val="24"/>
          <w:highlight w:val="yellow"/>
          <w:u w:val="single"/>
        </w:rPr>
        <w:t>this</w:t>
      </w:r>
      <w:r w:rsidRPr="005E4553">
        <w:rPr>
          <w:sz w:val="24"/>
          <w:szCs w:val="24"/>
          <w:u w:val="single"/>
        </w:rPr>
        <w:t xml:space="preserve"> powerful </w:t>
      </w:r>
      <w:r w:rsidRPr="005E4553">
        <w:rPr>
          <w:sz w:val="24"/>
          <w:szCs w:val="24"/>
          <w:highlight w:val="yellow"/>
          <w:u w:val="single"/>
        </w:rPr>
        <w:t>tech</w:t>
      </w:r>
      <w:r w:rsidRPr="005E4553">
        <w:rPr>
          <w:sz w:val="24"/>
          <w:szCs w:val="24"/>
          <w:u w:val="single"/>
        </w:rPr>
        <w:t xml:space="preserve"> for surveillance purposes.</w:t>
      </w:r>
    </w:p>
    <w:p w14:paraId="7F131235" w14:textId="5A2E38A4" w:rsidR="00252BB9" w:rsidRDefault="00252BB9" w:rsidP="00252BB9">
      <w:pPr>
        <w:pStyle w:val="Heading4"/>
      </w:pPr>
      <w:r>
        <w:t xml:space="preserve">FRT is disproportionately affecting people of </w:t>
      </w:r>
      <w:proofErr w:type="gramStart"/>
      <w:r>
        <w:t>color</w:t>
      </w:r>
      <w:proofErr w:type="gramEnd"/>
    </w:p>
    <w:p w14:paraId="19AE8354" w14:textId="77777777" w:rsidR="00252BB9" w:rsidRDefault="00252BB9" w:rsidP="00252BB9">
      <w:pPr>
        <w:rPr>
          <w:sz w:val="24"/>
          <w:szCs w:val="24"/>
        </w:rPr>
      </w:pPr>
      <w:r w:rsidRPr="005E4553">
        <w:rPr>
          <w:b/>
          <w:bCs/>
          <w:sz w:val="24"/>
          <w:szCs w:val="24"/>
        </w:rPr>
        <w:t>Reisman</w:t>
      </w:r>
      <w:r>
        <w:rPr>
          <w:b/>
          <w:bCs/>
          <w:sz w:val="24"/>
          <w:szCs w:val="24"/>
        </w:rPr>
        <w:t xml:space="preserve"> ’22 </w:t>
      </w:r>
      <w:r>
        <w:rPr>
          <w:sz w:val="24"/>
          <w:szCs w:val="24"/>
        </w:rPr>
        <w:t>[</w:t>
      </w:r>
      <w:r w:rsidRPr="0080145F">
        <w:rPr>
          <w:sz w:val="24"/>
          <w:szCs w:val="24"/>
        </w:rPr>
        <w:t xml:space="preserve">Dillon received his </w:t>
      </w:r>
      <w:proofErr w:type="gramStart"/>
      <w:r w:rsidRPr="0080145F">
        <w:rPr>
          <w:sz w:val="24"/>
          <w:szCs w:val="24"/>
        </w:rPr>
        <w:t>bachelor’s degree in Computer Science</w:t>
      </w:r>
      <w:proofErr w:type="gramEnd"/>
      <w:r w:rsidRPr="0080145F">
        <w:rPr>
          <w:sz w:val="24"/>
          <w:szCs w:val="24"/>
        </w:rPr>
        <w:t xml:space="preserve"> from Princeton University and his law degree from New York University</w:t>
      </w:r>
      <w:r>
        <w:rPr>
          <w:sz w:val="24"/>
          <w:szCs w:val="24"/>
        </w:rPr>
        <w:t xml:space="preserve">; “We’ve called for a total ban on the use of facial recognition by law enforcement – here’s why”; August 18; ACLU-NJ; </w:t>
      </w:r>
      <w:r w:rsidRPr="00A64B29">
        <w:rPr>
          <w:sz w:val="24"/>
          <w:szCs w:val="24"/>
        </w:rPr>
        <w:lastRenderedPageBreak/>
        <w:t>https://www.aclu-nj.org/en/news/weve-called-total-ban-use-facial-recognition-law-enforcement-heres-why</w:t>
      </w:r>
      <w:r>
        <w:rPr>
          <w:sz w:val="24"/>
          <w:szCs w:val="24"/>
        </w:rPr>
        <w:t>] EYC</w:t>
      </w:r>
    </w:p>
    <w:p w14:paraId="56F0DB98" w14:textId="77777777" w:rsidR="00252BB9" w:rsidRPr="004349D5" w:rsidRDefault="00252BB9" w:rsidP="00252BB9">
      <w:pPr>
        <w:rPr>
          <w:sz w:val="12"/>
          <w:szCs w:val="24"/>
        </w:rPr>
      </w:pPr>
    </w:p>
    <w:p w14:paraId="71254B41" w14:textId="77777777" w:rsidR="00252BB9" w:rsidRPr="0084472F" w:rsidRDefault="00252BB9" w:rsidP="00252BB9">
      <w:pPr>
        <w:rPr>
          <w:sz w:val="24"/>
          <w:szCs w:val="24"/>
          <w:u w:val="single"/>
        </w:rPr>
      </w:pPr>
      <w:r w:rsidRPr="004349D5">
        <w:rPr>
          <w:sz w:val="12"/>
          <w:szCs w:val="24"/>
        </w:rPr>
        <w:t xml:space="preserve">In March 2022, the New Jersey Attorney General asked the public an important question: how should law enforcement use of facial recognition technology be regulated? In response, the ACLU of New Jersey urged the Attorney General to address a more fundamental concern: should law enforcement be allowed to use facial recognition at all? </w:t>
      </w:r>
      <w:r w:rsidRPr="0084472F">
        <w:rPr>
          <w:sz w:val="24"/>
          <w:szCs w:val="24"/>
          <w:u w:val="single"/>
        </w:rPr>
        <w:t>Our answer is a resounding no, and we called for a total ban on the use of facial recognition technology by law enforcement.</w:t>
      </w:r>
    </w:p>
    <w:p w14:paraId="3EC4F22D" w14:textId="77777777" w:rsidR="00252BB9" w:rsidRPr="004349D5" w:rsidRDefault="00252BB9" w:rsidP="00252BB9">
      <w:pPr>
        <w:rPr>
          <w:sz w:val="12"/>
          <w:szCs w:val="24"/>
        </w:rPr>
      </w:pPr>
    </w:p>
    <w:p w14:paraId="248B820A" w14:textId="77777777" w:rsidR="00252BB9" w:rsidRPr="004349D5" w:rsidRDefault="00252BB9" w:rsidP="00252BB9">
      <w:pPr>
        <w:rPr>
          <w:sz w:val="12"/>
          <w:szCs w:val="24"/>
        </w:rPr>
      </w:pPr>
      <w:r w:rsidRPr="004349D5">
        <w:rPr>
          <w:sz w:val="12"/>
          <w:szCs w:val="24"/>
        </w:rPr>
        <w:t xml:space="preserve">The reasons for that go to the heart of why we started our Automated Injustice project. </w:t>
      </w:r>
      <w:r w:rsidRPr="00015FD8">
        <w:rPr>
          <w:sz w:val="24"/>
          <w:szCs w:val="24"/>
          <w:highlight w:val="yellow"/>
          <w:u w:val="single"/>
        </w:rPr>
        <w:t>Facial recognition tech</w:t>
      </w:r>
      <w:r w:rsidRPr="0084472F">
        <w:rPr>
          <w:sz w:val="24"/>
          <w:szCs w:val="24"/>
          <w:u w:val="single"/>
        </w:rPr>
        <w:t xml:space="preserve">nology, like many kinds of artificial intelligence or automated decision systems used by the government, </w:t>
      </w:r>
      <w:r w:rsidRPr="001001C9">
        <w:rPr>
          <w:sz w:val="24"/>
          <w:szCs w:val="24"/>
          <w:highlight w:val="yellow"/>
          <w:u w:val="single"/>
        </w:rPr>
        <w:t>can worsen racial inequity</w:t>
      </w:r>
      <w:r w:rsidRPr="0084472F">
        <w:rPr>
          <w:sz w:val="24"/>
          <w:szCs w:val="24"/>
          <w:u w:val="single"/>
        </w:rPr>
        <w:t xml:space="preserve">, limit our civil rights and </w:t>
      </w:r>
      <w:r w:rsidRPr="001001C9">
        <w:rPr>
          <w:sz w:val="24"/>
          <w:szCs w:val="24"/>
          <w:u w:val="single"/>
        </w:rPr>
        <w:t xml:space="preserve">liberties – like the right to privacy and freedom of speech – </w:t>
      </w:r>
      <w:r w:rsidRPr="00403775">
        <w:rPr>
          <w:sz w:val="24"/>
          <w:szCs w:val="24"/>
          <w:u w:val="single"/>
        </w:rPr>
        <w:t xml:space="preserve">and deprive people of </w:t>
      </w:r>
      <w:r w:rsidRPr="00FB309E">
        <w:rPr>
          <w:sz w:val="24"/>
          <w:szCs w:val="24"/>
          <w:u w:val="single"/>
        </w:rPr>
        <w:t xml:space="preserve">fundamental </w:t>
      </w:r>
      <w:r w:rsidRPr="00403775">
        <w:rPr>
          <w:sz w:val="24"/>
          <w:szCs w:val="24"/>
          <w:u w:val="single"/>
        </w:rPr>
        <w:t>fairness</w:t>
      </w:r>
      <w:r w:rsidRPr="001001C9">
        <w:rPr>
          <w:sz w:val="24"/>
          <w:szCs w:val="24"/>
          <w:u w:val="single"/>
        </w:rPr>
        <w:t>.</w:t>
      </w:r>
      <w:r w:rsidRPr="004349D5">
        <w:rPr>
          <w:sz w:val="12"/>
          <w:szCs w:val="24"/>
        </w:rPr>
        <w:t xml:space="preserve"> If we want to combat those harms in the Garden State, facial recognition cannot escape our scrutiny, especially as New Jersey law enforcement continue to use the technology despite its dangers.</w:t>
      </w:r>
    </w:p>
    <w:p w14:paraId="17087D5F" w14:textId="77777777" w:rsidR="00252BB9" w:rsidRPr="004349D5" w:rsidRDefault="00252BB9" w:rsidP="00252BB9">
      <w:pPr>
        <w:rPr>
          <w:sz w:val="12"/>
          <w:szCs w:val="24"/>
        </w:rPr>
      </w:pPr>
    </w:p>
    <w:p w14:paraId="3BBE60C8" w14:textId="77777777" w:rsidR="00252BB9" w:rsidRPr="0078560A" w:rsidRDefault="00252BB9" w:rsidP="00252BB9">
      <w:pPr>
        <w:rPr>
          <w:sz w:val="24"/>
          <w:szCs w:val="24"/>
          <w:u w:val="single"/>
        </w:rPr>
      </w:pPr>
      <w:r w:rsidRPr="004349D5">
        <w:rPr>
          <w:sz w:val="12"/>
          <w:szCs w:val="24"/>
        </w:rPr>
        <w:t xml:space="preserve">When we discuss the use of facial recognition by law enforcement, we are often referring to a task called face </w:t>
      </w:r>
      <w:proofErr w:type="gramStart"/>
      <w:r w:rsidRPr="004349D5">
        <w:rPr>
          <w:sz w:val="12"/>
          <w:szCs w:val="24"/>
        </w:rPr>
        <w:t>identification:</w:t>
      </w:r>
      <w:proofErr w:type="gramEnd"/>
      <w:r w:rsidRPr="004349D5">
        <w:rPr>
          <w:sz w:val="12"/>
          <w:szCs w:val="24"/>
        </w:rPr>
        <w:t xml:space="preserve"> given a still photo from the scene of a crime, like one taken from a surveillance camera, police match a face in the photo to a known identity in an existing police database, such as a digital collection of mug shots. </w:t>
      </w:r>
      <w:r w:rsidRPr="0098264B">
        <w:rPr>
          <w:sz w:val="24"/>
          <w:szCs w:val="24"/>
          <w:highlight w:val="yellow"/>
          <w:u w:val="single"/>
        </w:rPr>
        <w:t>F</w:t>
      </w:r>
      <w:r w:rsidRPr="00B103BC">
        <w:rPr>
          <w:sz w:val="24"/>
          <w:szCs w:val="24"/>
          <w:u w:val="single"/>
        </w:rPr>
        <w:t xml:space="preserve">acial </w:t>
      </w:r>
      <w:r w:rsidRPr="0098264B">
        <w:rPr>
          <w:sz w:val="24"/>
          <w:szCs w:val="24"/>
          <w:highlight w:val="yellow"/>
          <w:u w:val="single"/>
        </w:rPr>
        <w:t>r</w:t>
      </w:r>
      <w:r w:rsidRPr="00B103BC">
        <w:rPr>
          <w:sz w:val="24"/>
          <w:szCs w:val="24"/>
          <w:u w:val="single"/>
        </w:rPr>
        <w:t xml:space="preserve">ecognition </w:t>
      </w:r>
      <w:r w:rsidRPr="00B103BC">
        <w:rPr>
          <w:sz w:val="24"/>
          <w:szCs w:val="24"/>
          <w:highlight w:val="yellow"/>
          <w:u w:val="single"/>
        </w:rPr>
        <w:t>t</w:t>
      </w:r>
      <w:r w:rsidRPr="00B103BC">
        <w:rPr>
          <w:sz w:val="24"/>
          <w:szCs w:val="24"/>
          <w:u w:val="single"/>
        </w:rPr>
        <w:t>ech</w:t>
      </w:r>
      <w:r w:rsidRPr="0078560A">
        <w:rPr>
          <w:sz w:val="24"/>
          <w:szCs w:val="24"/>
          <w:u w:val="single"/>
        </w:rPr>
        <w:t xml:space="preserve">nology </w:t>
      </w:r>
      <w:r w:rsidRPr="0098264B">
        <w:rPr>
          <w:sz w:val="24"/>
          <w:szCs w:val="24"/>
          <w:highlight w:val="yellow"/>
          <w:u w:val="single"/>
        </w:rPr>
        <w:t>automates</w:t>
      </w:r>
      <w:r w:rsidRPr="0078560A">
        <w:rPr>
          <w:sz w:val="24"/>
          <w:szCs w:val="24"/>
          <w:u w:val="single"/>
        </w:rPr>
        <w:t xml:space="preserve"> that </w:t>
      </w:r>
      <w:r w:rsidRPr="0098264B">
        <w:rPr>
          <w:sz w:val="24"/>
          <w:szCs w:val="24"/>
          <w:highlight w:val="yellow"/>
          <w:u w:val="single"/>
        </w:rPr>
        <w:t>identification</w:t>
      </w:r>
      <w:r w:rsidRPr="0078560A">
        <w:rPr>
          <w:sz w:val="24"/>
          <w:szCs w:val="24"/>
          <w:u w:val="single"/>
        </w:rPr>
        <w:t xml:space="preserve"> step </w:t>
      </w:r>
      <w:r w:rsidRPr="0098264B">
        <w:rPr>
          <w:sz w:val="24"/>
          <w:szCs w:val="24"/>
          <w:highlight w:val="yellow"/>
          <w:u w:val="single"/>
        </w:rPr>
        <w:t>through</w:t>
      </w:r>
      <w:r w:rsidRPr="0078560A">
        <w:rPr>
          <w:sz w:val="24"/>
          <w:szCs w:val="24"/>
          <w:u w:val="single"/>
        </w:rPr>
        <w:t xml:space="preserve"> </w:t>
      </w:r>
      <w:r w:rsidRPr="0098264B">
        <w:rPr>
          <w:sz w:val="24"/>
          <w:szCs w:val="24"/>
          <w:highlight w:val="yellow"/>
          <w:u w:val="single"/>
        </w:rPr>
        <w:t>a</w:t>
      </w:r>
      <w:r w:rsidRPr="0078560A">
        <w:rPr>
          <w:sz w:val="24"/>
          <w:szCs w:val="24"/>
          <w:u w:val="single"/>
        </w:rPr>
        <w:t xml:space="preserve">rtificial </w:t>
      </w:r>
      <w:r w:rsidRPr="0098264B">
        <w:rPr>
          <w:sz w:val="24"/>
          <w:szCs w:val="24"/>
          <w:highlight w:val="yellow"/>
          <w:u w:val="single"/>
        </w:rPr>
        <w:t>i</w:t>
      </w:r>
      <w:r w:rsidRPr="0078560A">
        <w:rPr>
          <w:sz w:val="24"/>
          <w:szCs w:val="24"/>
          <w:u w:val="single"/>
        </w:rPr>
        <w:t>ntelligence.</w:t>
      </w:r>
    </w:p>
    <w:p w14:paraId="1193A623" w14:textId="77777777" w:rsidR="00252BB9" w:rsidRPr="004349D5" w:rsidRDefault="00252BB9" w:rsidP="00252BB9">
      <w:pPr>
        <w:rPr>
          <w:sz w:val="12"/>
          <w:szCs w:val="24"/>
        </w:rPr>
      </w:pPr>
    </w:p>
    <w:p w14:paraId="68593925" w14:textId="77777777" w:rsidR="00252BB9" w:rsidRPr="004349D5" w:rsidRDefault="00252BB9" w:rsidP="00252BB9">
      <w:pPr>
        <w:rPr>
          <w:sz w:val="12"/>
          <w:szCs w:val="24"/>
        </w:rPr>
      </w:pPr>
      <w:r w:rsidRPr="004349D5">
        <w:rPr>
          <w:sz w:val="12"/>
          <w:szCs w:val="24"/>
        </w:rPr>
        <w:t>This task might sound basic enough, but to understand how the use of facial recognition technology exacerbates racist policing and threatens our civil liberties, let’s look at what happens when facial recognition fails and then consider the consequences if it were to work too well.</w:t>
      </w:r>
    </w:p>
    <w:p w14:paraId="41F235A1" w14:textId="77777777" w:rsidR="00252BB9" w:rsidRPr="004349D5" w:rsidRDefault="00252BB9" w:rsidP="00252BB9">
      <w:pPr>
        <w:rPr>
          <w:sz w:val="12"/>
          <w:szCs w:val="24"/>
        </w:rPr>
      </w:pPr>
    </w:p>
    <w:p w14:paraId="04003EA1" w14:textId="77777777" w:rsidR="00252BB9" w:rsidRPr="00431D30" w:rsidRDefault="00252BB9" w:rsidP="00252BB9">
      <w:pPr>
        <w:rPr>
          <w:sz w:val="24"/>
          <w:szCs w:val="24"/>
          <w:u w:val="single"/>
        </w:rPr>
      </w:pPr>
      <w:r w:rsidRPr="00FB309E">
        <w:rPr>
          <w:sz w:val="24"/>
          <w:szCs w:val="24"/>
          <w:u w:val="single"/>
        </w:rPr>
        <w:t>When facial recognition fails</w:t>
      </w:r>
      <w:r w:rsidRPr="00431D30">
        <w:rPr>
          <w:sz w:val="24"/>
          <w:szCs w:val="24"/>
          <w:u w:val="single"/>
        </w:rPr>
        <w:t xml:space="preserve">, errors lead to wrongful arrest and incarceration, with </w:t>
      </w:r>
      <w:r w:rsidRPr="00E4441A">
        <w:rPr>
          <w:sz w:val="24"/>
          <w:szCs w:val="24"/>
          <w:highlight w:val="yellow"/>
          <w:u w:val="single"/>
        </w:rPr>
        <w:t>people of color bear</w:t>
      </w:r>
      <w:r w:rsidRPr="00E4441A">
        <w:rPr>
          <w:sz w:val="24"/>
          <w:szCs w:val="24"/>
          <w:u w:val="single"/>
        </w:rPr>
        <w:t xml:space="preserve">ing </w:t>
      </w:r>
      <w:r w:rsidRPr="00E4441A">
        <w:rPr>
          <w:sz w:val="24"/>
          <w:szCs w:val="24"/>
          <w:highlight w:val="yellow"/>
          <w:u w:val="single"/>
        </w:rPr>
        <w:t>the brunt</w:t>
      </w:r>
      <w:r w:rsidRPr="00431D30">
        <w:rPr>
          <w:sz w:val="24"/>
          <w:szCs w:val="24"/>
          <w:u w:val="single"/>
        </w:rPr>
        <w:t xml:space="preserve">. </w:t>
      </w:r>
    </w:p>
    <w:p w14:paraId="186F5180" w14:textId="77777777" w:rsidR="00252BB9" w:rsidRPr="004349D5" w:rsidRDefault="00252BB9" w:rsidP="00252BB9">
      <w:pPr>
        <w:rPr>
          <w:sz w:val="12"/>
          <w:szCs w:val="24"/>
        </w:rPr>
      </w:pPr>
    </w:p>
    <w:p w14:paraId="01965905" w14:textId="77777777" w:rsidR="00252BB9" w:rsidRPr="00431D30" w:rsidRDefault="00252BB9" w:rsidP="00252BB9">
      <w:pPr>
        <w:rPr>
          <w:sz w:val="24"/>
          <w:szCs w:val="24"/>
          <w:u w:val="single"/>
        </w:rPr>
      </w:pPr>
      <w:r w:rsidRPr="00403775">
        <w:rPr>
          <w:sz w:val="24"/>
          <w:szCs w:val="24"/>
          <w:u w:val="single"/>
        </w:rPr>
        <w:t>Identification</w:t>
      </w:r>
      <w:r w:rsidRPr="00431D30">
        <w:rPr>
          <w:sz w:val="24"/>
          <w:szCs w:val="24"/>
          <w:u w:val="single"/>
        </w:rPr>
        <w:t xml:space="preserve"> as a potential suspect </w:t>
      </w:r>
      <w:r w:rsidRPr="00E35B49">
        <w:rPr>
          <w:sz w:val="24"/>
          <w:szCs w:val="24"/>
          <w:u w:val="single"/>
        </w:rPr>
        <w:t>can</w:t>
      </w:r>
      <w:r w:rsidRPr="00431D30">
        <w:rPr>
          <w:sz w:val="24"/>
          <w:szCs w:val="24"/>
          <w:u w:val="single"/>
        </w:rPr>
        <w:t xml:space="preserve"> directly </w:t>
      </w:r>
      <w:r w:rsidRPr="00E35B49">
        <w:rPr>
          <w:sz w:val="24"/>
          <w:szCs w:val="24"/>
          <w:u w:val="single"/>
        </w:rPr>
        <w:t>result in arrest and incarceration</w:t>
      </w:r>
      <w:r w:rsidRPr="00431D30">
        <w:rPr>
          <w:sz w:val="24"/>
          <w:szCs w:val="24"/>
          <w:u w:val="single"/>
        </w:rPr>
        <w:t>. When facial recognition labels an unknown face with a mistaken identity (</w:t>
      </w:r>
      <w:r w:rsidRPr="00403775">
        <w:rPr>
          <w:sz w:val="24"/>
          <w:szCs w:val="24"/>
          <w:highlight w:val="yellow"/>
          <w:u w:val="single"/>
        </w:rPr>
        <w:t>a false positive</w:t>
      </w:r>
      <w:r w:rsidRPr="00431D30">
        <w:rPr>
          <w:sz w:val="24"/>
          <w:szCs w:val="24"/>
          <w:u w:val="single"/>
        </w:rPr>
        <w:t xml:space="preserve">), that </w:t>
      </w:r>
      <w:r w:rsidRPr="003E6268">
        <w:rPr>
          <w:sz w:val="24"/>
          <w:szCs w:val="24"/>
          <w:highlight w:val="yellow"/>
          <w:u w:val="single"/>
        </w:rPr>
        <w:t>can result in wrongful arrest</w:t>
      </w:r>
      <w:r w:rsidRPr="00431D30">
        <w:rPr>
          <w:sz w:val="24"/>
          <w:szCs w:val="24"/>
          <w:u w:val="single"/>
        </w:rPr>
        <w:t xml:space="preserve"> and wrongful incarceration.</w:t>
      </w:r>
    </w:p>
    <w:p w14:paraId="7FE1CD29" w14:textId="77777777" w:rsidR="00252BB9" w:rsidRPr="004349D5" w:rsidRDefault="00252BB9" w:rsidP="00252BB9">
      <w:pPr>
        <w:rPr>
          <w:sz w:val="12"/>
          <w:szCs w:val="24"/>
        </w:rPr>
      </w:pPr>
    </w:p>
    <w:p w14:paraId="14888E84" w14:textId="77777777" w:rsidR="00252BB9" w:rsidRPr="004349D5" w:rsidRDefault="00252BB9" w:rsidP="00252BB9">
      <w:pPr>
        <w:rPr>
          <w:sz w:val="12"/>
          <w:szCs w:val="24"/>
        </w:rPr>
      </w:pPr>
      <w:r w:rsidRPr="004349D5">
        <w:rPr>
          <w:sz w:val="12"/>
          <w:szCs w:val="24"/>
        </w:rPr>
        <w:t>"Facial recognition is far from an exact science. Human analysts can place undue trust in facial recognition technology, believing incorrect matches to be true even if their own judgment would be different."</w:t>
      </w:r>
    </w:p>
    <w:p w14:paraId="55D01D1E" w14:textId="77777777" w:rsidR="00252BB9" w:rsidRPr="004349D5" w:rsidRDefault="00252BB9" w:rsidP="00252BB9">
      <w:pPr>
        <w:rPr>
          <w:sz w:val="12"/>
          <w:szCs w:val="24"/>
        </w:rPr>
      </w:pPr>
    </w:p>
    <w:p w14:paraId="2BF9E676" w14:textId="77777777" w:rsidR="00252BB9" w:rsidRPr="00ED7780" w:rsidRDefault="00252BB9" w:rsidP="00252BB9">
      <w:pPr>
        <w:rPr>
          <w:sz w:val="24"/>
          <w:szCs w:val="24"/>
          <w:u w:val="single"/>
        </w:rPr>
      </w:pPr>
      <w:r w:rsidRPr="00403775">
        <w:rPr>
          <w:sz w:val="24"/>
          <w:szCs w:val="24"/>
          <w:u w:val="single"/>
        </w:rPr>
        <w:t>This</w:t>
      </w:r>
      <w:r w:rsidRPr="00431D30">
        <w:rPr>
          <w:sz w:val="24"/>
          <w:szCs w:val="24"/>
          <w:u w:val="single"/>
        </w:rPr>
        <w:t xml:space="preserve"> problem </w:t>
      </w:r>
      <w:r w:rsidRPr="00403775">
        <w:rPr>
          <w:sz w:val="24"/>
          <w:szCs w:val="24"/>
          <w:u w:val="single"/>
        </w:rPr>
        <w:t>is not hypothetical</w:t>
      </w:r>
      <w:r w:rsidRPr="00431D30">
        <w:rPr>
          <w:sz w:val="24"/>
          <w:szCs w:val="24"/>
          <w:u w:val="single"/>
        </w:rPr>
        <w:t>.</w:t>
      </w:r>
      <w:r w:rsidRPr="004349D5">
        <w:rPr>
          <w:sz w:val="12"/>
          <w:szCs w:val="24"/>
        </w:rPr>
        <w:t xml:space="preserve"> New Jerseyans have already been arrested due to facial recognition gone wrong. A man from Paterson named </w:t>
      </w:r>
      <w:proofErr w:type="spellStart"/>
      <w:r w:rsidRPr="004349D5">
        <w:rPr>
          <w:sz w:val="12"/>
          <w:szCs w:val="24"/>
        </w:rPr>
        <w:t>Nijeer</w:t>
      </w:r>
      <w:proofErr w:type="spellEnd"/>
      <w:r w:rsidRPr="004349D5">
        <w:rPr>
          <w:sz w:val="12"/>
          <w:szCs w:val="24"/>
        </w:rPr>
        <w:t xml:space="preserve"> Parks spent ten days in jail for shoplifting after the police misidentified him using facial recognition, even though he was 30 miles away at the time of the incident. In that case, the police outsourced the facial recognition search by asking New York law enforcement to perform the search using their system. </w:t>
      </w:r>
      <w:r w:rsidRPr="00ED7780">
        <w:rPr>
          <w:sz w:val="24"/>
          <w:szCs w:val="24"/>
          <w:u w:val="single"/>
        </w:rPr>
        <w:t xml:space="preserve">This </w:t>
      </w:r>
      <w:r w:rsidRPr="003E6268">
        <w:rPr>
          <w:sz w:val="24"/>
          <w:szCs w:val="24"/>
          <w:highlight w:val="yellow"/>
          <w:u w:val="single"/>
        </w:rPr>
        <w:t>unregulated practice makes oversight</w:t>
      </w:r>
      <w:r w:rsidRPr="00ED7780">
        <w:rPr>
          <w:sz w:val="24"/>
          <w:szCs w:val="24"/>
          <w:u w:val="single"/>
        </w:rPr>
        <w:t xml:space="preserve"> and accountability even more </w:t>
      </w:r>
      <w:r w:rsidRPr="003E6268">
        <w:rPr>
          <w:sz w:val="24"/>
          <w:szCs w:val="24"/>
          <w:highlight w:val="yellow"/>
          <w:u w:val="single"/>
        </w:rPr>
        <w:t>challenging</w:t>
      </w:r>
      <w:r w:rsidRPr="00ED7780">
        <w:rPr>
          <w:sz w:val="24"/>
          <w:szCs w:val="24"/>
          <w:u w:val="single"/>
        </w:rPr>
        <w:t>.</w:t>
      </w:r>
    </w:p>
    <w:p w14:paraId="2D0AF930" w14:textId="77777777" w:rsidR="00252BB9" w:rsidRPr="004349D5" w:rsidRDefault="00252BB9" w:rsidP="00252BB9">
      <w:pPr>
        <w:rPr>
          <w:sz w:val="12"/>
          <w:szCs w:val="24"/>
        </w:rPr>
      </w:pPr>
    </w:p>
    <w:p w14:paraId="19066262" w14:textId="77777777" w:rsidR="00252BB9" w:rsidRPr="004349D5" w:rsidRDefault="00252BB9" w:rsidP="00252BB9">
      <w:pPr>
        <w:rPr>
          <w:sz w:val="12"/>
          <w:szCs w:val="24"/>
        </w:rPr>
      </w:pPr>
      <w:r w:rsidRPr="004349D5">
        <w:rPr>
          <w:sz w:val="12"/>
          <w:szCs w:val="24"/>
        </w:rPr>
        <w:t xml:space="preserve">How can these blatant mistakes happen so easily? Systems and algorithms like facial recognition still require humans to operate them and interpret their results, leading to mistakes and misuse. </w:t>
      </w:r>
      <w:r w:rsidRPr="001401C7">
        <w:rPr>
          <w:sz w:val="24"/>
          <w:szCs w:val="24"/>
          <w:u w:val="single"/>
        </w:rPr>
        <w:t xml:space="preserve">Facial recognition is far from an exact science. Human </w:t>
      </w:r>
      <w:r w:rsidRPr="003E6268">
        <w:rPr>
          <w:sz w:val="24"/>
          <w:szCs w:val="24"/>
          <w:highlight w:val="yellow"/>
          <w:u w:val="single"/>
        </w:rPr>
        <w:t>analysts</w:t>
      </w:r>
      <w:r w:rsidRPr="001401C7">
        <w:rPr>
          <w:sz w:val="24"/>
          <w:szCs w:val="24"/>
          <w:u w:val="single"/>
        </w:rPr>
        <w:t xml:space="preserve"> can </w:t>
      </w:r>
      <w:r w:rsidRPr="003E6268">
        <w:rPr>
          <w:sz w:val="24"/>
          <w:szCs w:val="24"/>
          <w:highlight w:val="yellow"/>
          <w:u w:val="single"/>
        </w:rPr>
        <w:t>place undue trust</w:t>
      </w:r>
      <w:r w:rsidRPr="00403775">
        <w:rPr>
          <w:sz w:val="24"/>
          <w:szCs w:val="24"/>
          <w:u w:val="single"/>
        </w:rPr>
        <w:t xml:space="preserve"> in facial recognition technology</w:t>
      </w:r>
      <w:r w:rsidRPr="001401C7">
        <w:rPr>
          <w:sz w:val="24"/>
          <w:szCs w:val="24"/>
          <w:u w:val="single"/>
        </w:rPr>
        <w:t xml:space="preserve">, </w:t>
      </w:r>
      <w:r w:rsidRPr="003E6268">
        <w:rPr>
          <w:sz w:val="24"/>
          <w:szCs w:val="24"/>
          <w:highlight w:val="yellow"/>
          <w:u w:val="single"/>
        </w:rPr>
        <w:t>believing incorrect matches to be true</w:t>
      </w:r>
      <w:r w:rsidRPr="001401C7">
        <w:rPr>
          <w:sz w:val="24"/>
          <w:szCs w:val="24"/>
          <w:u w:val="single"/>
        </w:rPr>
        <w:t xml:space="preserve"> even if their own judgment </w:t>
      </w:r>
      <w:r w:rsidRPr="001401C7">
        <w:rPr>
          <w:sz w:val="24"/>
          <w:szCs w:val="24"/>
          <w:u w:val="single"/>
        </w:rPr>
        <w:lastRenderedPageBreak/>
        <w:t xml:space="preserve">would be different. </w:t>
      </w:r>
      <w:r w:rsidRPr="00403775">
        <w:rPr>
          <w:sz w:val="24"/>
          <w:szCs w:val="24"/>
          <w:highlight w:val="yellow"/>
          <w:u w:val="single"/>
        </w:rPr>
        <w:t>The result is</w:t>
      </w:r>
      <w:r w:rsidRPr="001401C7">
        <w:rPr>
          <w:sz w:val="24"/>
          <w:szCs w:val="24"/>
          <w:u w:val="single"/>
        </w:rPr>
        <w:t xml:space="preserve"> an error-prone investigatory process </w:t>
      </w:r>
      <w:r w:rsidRPr="00403775">
        <w:rPr>
          <w:sz w:val="24"/>
          <w:szCs w:val="24"/>
          <w:u w:val="single"/>
        </w:rPr>
        <w:t xml:space="preserve">that can lead to </w:t>
      </w:r>
      <w:r w:rsidRPr="009429DC">
        <w:rPr>
          <w:sz w:val="24"/>
          <w:szCs w:val="24"/>
          <w:u w:val="single"/>
        </w:rPr>
        <w:t xml:space="preserve">a serious </w:t>
      </w:r>
      <w:r w:rsidRPr="003E6268">
        <w:rPr>
          <w:sz w:val="24"/>
          <w:szCs w:val="24"/>
          <w:highlight w:val="yellow"/>
          <w:u w:val="single"/>
        </w:rPr>
        <w:t>loss of liberty.</w:t>
      </w:r>
    </w:p>
    <w:p w14:paraId="24F90911" w14:textId="77777777" w:rsidR="00252BB9" w:rsidRPr="004349D5" w:rsidRDefault="00252BB9" w:rsidP="00252BB9">
      <w:pPr>
        <w:rPr>
          <w:sz w:val="12"/>
          <w:szCs w:val="24"/>
        </w:rPr>
      </w:pPr>
    </w:p>
    <w:p w14:paraId="00DDA540" w14:textId="77777777" w:rsidR="00252BB9" w:rsidRPr="001401C7" w:rsidRDefault="00252BB9" w:rsidP="00252BB9">
      <w:pPr>
        <w:rPr>
          <w:sz w:val="24"/>
          <w:szCs w:val="24"/>
          <w:u w:val="single"/>
        </w:rPr>
      </w:pPr>
      <w:r w:rsidRPr="001401C7">
        <w:rPr>
          <w:sz w:val="24"/>
          <w:szCs w:val="24"/>
          <w:u w:val="single"/>
        </w:rPr>
        <w:t xml:space="preserve">Compounding those problems, </w:t>
      </w:r>
      <w:r w:rsidRPr="003E6268">
        <w:rPr>
          <w:sz w:val="24"/>
          <w:szCs w:val="24"/>
          <w:highlight w:val="yellow"/>
          <w:u w:val="single"/>
        </w:rPr>
        <w:t>f</w:t>
      </w:r>
      <w:r w:rsidRPr="00403775">
        <w:rPr>
          <w:sz w:val="24"/>
          <w:szCs w:val="24"/>
          <w:u w:val="single"/>
        </w:rPr>
        <w:t xml:space="preserve">acial </w:t>
      </w:r>
      <w:r w:rsidRPr="003E6268">
        <w:rPr>
          <w:sz w:val="24"/>
          <w:szCs w:val="24"/>
          <w:highlight w:val="yellow"/>
          <w:u w:val="single"/>
        </w:rPr>
        <w:t>r</w:t>
      </w:r>
      <w:r w:rsidRPr="00403775">
        <w:rPr>
          <w:sz w:val="24"/>
          <w:szCs w:val="24"/>
          <w:u w:val="single"/>
        </w:rPr>
        <w:t xml:space="preserve">ecognition </w:t>
      </w:r>
      <w:r w:rsidRPr="003E6268">
        <w:rPr>
          <w:sz w:val="24"/>
          <w:szCs w:val="24"/>
          <w:highlight w:val="yellow"/>
          <w:u w:val="single"/>
        </w:rPr>
        <w:t>t</w:t>
      </w:r>
      <w:r w:rsidRPr="00403775">
        <w:rPr>
          <w:sz w:val="24"/>
          <w:szCs w:val="24"/>
          <w:u w:val="single"/>
        </w:rPr>
        <w:t>ech</w:t>
      </w:r>
      <w:r w:rsidRPr="001401C7">
        <w:rPr>
          <w:sz w:val="24"/>
          <w:szCs w:val="24"/>
          <w:u w:val="single"/>
        </w:rPr>
        <w:t>nologie</w:t>
      </w:r>
      <w:r w:rsidRPr="003E6268">
        <w:rPr>
          <w:sz w:val="24"/>
          <w:szCs w:val="24"/>
          <w:highlight w:val="yellow"/>
          <w:u w:val="single"/>
        </w:rPr>
        <w:t>s are</w:t>
      </w:r>
      <w:r w:rsidRPr="00B103BC">
        <w:rPr>
          <w:sz w:val="24"/>
          <w:szCs w:val="24"/>
          <w:u w:val="single"/>
        </w:rPr>
        <w:t xml:space="preserve"> </w:t>
      </w:r>
      <w:r w:rsidRPr="009429DC">
        <w:rPr>
          <w:sz w:val="24"/>
          <w:szCs w:val="24"/>
          <w:u w:val="single"/>
        </w:rPr>
        <w:t xml:space="preserve">frequently </w:t>
      </w:r>
      <w:r w:rsidRPr="003E6268">
        <w:rPr>
          <w:sz w:val="24"/>
          <w:szCs w:val="24"/>
          <w:highlight w:val="yellow"/>
          <w:u w:val="single"/>
        </w:rPr>
        <w:t>more error-prone when attempting to identify</w:t>
      </w:r>
      <w:r w:rsidRPr="00403775">
        <w:rPr>
          <w:sz w:val="24"/>
          <w:szCs w:val="24"/>
          <w:u w:val="single"/>
        </w:rPr>
        <w:t xml:space="preserve"> </w:t>
      </w:r>
      <w:r w:rsidRPr="003E6268">
        <w:rPr>
          <w:sz w:val="24"/>
          <w:szCs w:val="24"/>
          <w:u w:val="single"/>
        </w:rPr>
        <w:t xml:space="preserve">the faces of </w:t>
      </w:r>
      <w:r w:rsidRPr="003E6268">
        <w:rPr>
          <w:sz w:val="24"/>
          <w:szCs w:val="24"/>
          <w:highlight w:val="yellow"/>
          <w:u w:val="single"/>
        </w:rPr>
        <w:t>people of color</w:t>
      </w:r>
      <w:r w:rsidRPr="001401C7">
        <w:rPr>
          <w:sz w:val="24"/>
          <w:szCs w:val="24"/>
          <w:u w:val="single"/>
        </w:rPr>
        <w:t xml:space="preserve"> – meaning people of color are more likely to face wrongful police scrutiny. The </w:t>
      </w:r>
      <w:r w:rsidRPr="009A02F0">
        <w:rPr>
          <w:sz w:val="24"/>
          <w:szCs w:val="24"/>
          <w:highlight w:val="yellow"/>
          <w:u w:val="single"/>
        </w:rPr>
        <w:t>disparity</w:t>
      </w:r>
      <w:r w:rsidRPr="001401C7">
        <w:rPr>
          <w:sz w:val="24"/>
          <w:szCs w:val="24"/>
          <w:u w:val="single"/>
        </w:rPr>
        <w:t xml:space="preserve"> in performance </w:t>
      </w:r>
      <w:r w:rsidRPr="009A02F0">
        <w:rPr>
          <w:sz w:val="24"/>
          <w:szCs w:val="24"/>
          <w:highlight w:val="yellow"/>
          <w:u w:val="single"/>
        </w:rPr>
        <w:t>can be stark</w:t>
      </w:r>
      <w:r w:rsidRPr="001401C7">
        <w:rPr>
          <w:sz w:val="24"/>
          <w:szCs w:val="24"/>
          <w:u w:val="single"/>
        </w:rPr>
        <w:t xml:space="preserve">: </w:t>
      </w:r>
      <w:r w:rsidRPr="00B103BC">
        <w:rPr>
          <w:sz w:val="24"/>
          <w:szCs w:val="24"/>
          <w:u w:val="single"/>
        </w:rPr>
        <w:t>one</w:t>
      </w:r>
      <w:r w:rsidRPr="001401C7">
        <w:rPr>
          <w:sz w:val="24"/>
          <w:szCs w:val="24"/>
          <w:u w:val="single"/>
        </w:rPr>
        <w:t xml:space="preserve"> commercial facial recognition </w:t>
      </w:r>
      <w:r w:rsidRPr="00B103BC">
        <w:rPr>
          <w:sz w:val="24"/>
          <w:szCs w:val="24"/>
          <w:u w:val="single"/>
        </w:rPr>
        <w:t>algorithm</w:t>
      </w:r>
      <w:r w:rsidRPr="001401C7">
        <w:rPr>
          <w:sz w:val="24"/>
          <w:szCs w:val="24"/>
          <w:u w:val="single"/>
        </w:rPr>
        <w:t xml:space="preserve"> tested by the government </w:t>
      </w:r>
      <w:r w:rsidRPr="00B103BC">
        <w:rPr>
          <w:sz w:val="24"/>
          <w:szCs w:val="24"/>
          <w:u w:val="single"/>
        </w:rPr>
        <w:t xml:space="preserve">was </w:t>
      </w:r>
      <w:r w:rsidRPr="009A02F0">
        <w:rPr>
          <w:sz w:val="24"/>
          <w:szCs w:val="24"/>
          <w:highlight w:val="yellow"/>
          <w:u w:val="single"/>
        </w:rPr>
        <w:t>40 times more error-prone for Black women and 79 times more</w:t>
      </w:r>
      <w:r w:rsidRPr="00403775">
        <w:rPr>
          <w:sz w:val="24"/>
          <w:szCs w:val="24"/>
          <w:u w:val="single"/>
        </w:rPr>
        <w:t xml:space="preserve"> </w:t>
      </w:r>
      <w:r w:rsidRPr="00FD7373">
        <w:rPr>
          <w:sz w:val="24"/>
          <w:szCs w:val="24"/>
          <w:u w:val="single"/>
        </w:rPr>
        <w:t xml:space="preserve">error-prone </w:t>
      </w:r>
      <w:r w:rsidRPr="009A02F0">
        <w:rPr>
          <w:sz w:val="24"/>
          <w:szCs w:val="24"/>
          <w:highlight w:val="yellow"/>
          <w:u w:val="single"/>
        </w:rPr>
        <w:t>for Indigenous women</w:t>
      </w:r>
      <w:r w:rsidRPr="00403775">
        <w:rPr>
          <w:sz w:val="24"/>
          <w:szCs w:val="24"/>
          <w:u w:val="single"/>
        </w:rPr>
        <w:t xml:space="preserve"> as for white men.</w:t>
      </w:r>
    </w:p>
    <w:p w14:paraId="52193415" w14:textId="77777777" w:rsidR="00252BB9" w:rsidRPr="004349D5" w:rsidRDefault="00252BB9" w:rsidP="00252BB9">
      <w:pPr>
        <w:rPr>
          <w:sz w:val="12"/>
          <w:szCs w:val="24"/>
        </w:rPr>
      </w:pPr>
    </w:p>
    <w:p w14:paraId="2BEFED70" w14:textId="77777777" w:rsidR="00252BB9" w:rsidRPr="001401C7" w:rsidRDefault="00252BB9" w:rsidP="00252BB9">
      <w:pPr>
        <w:rPr>
          <w:sz w:val="24"/>
          <w:szCs w:val="24"/>
          <w:u w:val="single"/>
        </w:rPr>
      </w:pPr>
      <w:r w:rsidRPr="00A03707">
        <w:rPr>
          <w:sz w:val="24"/>
          <w:szCs w:val="24"/>
          <w:highlight w:val="yellow"/>
          <w:u w:val="single"/>
        </w:rPr>
        <w:t>Even if f</w:t>
      </w:r>
      <w:r w:rsidRPr="00403775">
        <w:rPr>
          <w:sz w:val="24"/>
          <w:szCs w:val="24"/>
          <w:u w:val="single"/>
        </w:rPr>
        <w:t xml:space="preserve">acial </w:t>
      </w:r>
      <w:r w:rsidRPr="00A03707">
        <w:rPr>
          <w:sz w:val="24"/>
          <w:szCs w:val="24"/>
          <w:highlight w:val="yellow"/>
          <w:u w:val="single"/>
        </w:rPr>
        <w:t>r</w:t>
      </w:r>
      <w:r w:rsidRPr="00403775">
        <w:rPr>
          <w:sz w:val="24"/>
          <w:szCs w:val="24"/>
          <w:u w:val="single"/>
        </w:rPr>
        <w:t xml:space="preserve">ecognition </w:t>
      </w:r>
      <w:r w:rsidRPr="00A03707">
        <w:rPr>
          <w:sz w:val="24"/>
          <w:szCs w:val="24"/>
          <w:highlight w:val="yellow"/>
          <w:u w:val="single"/>
        </w:rPr>
        <w:t>identified</w:t>
      </w:r>
      <w:r w:rsidRPr="00403775">
        <w:rPr>
          <w:sz w:val="24"/>
          <w:szCs w:val="24"/>
          <w:u w:val="single"/>
        </w:rPr>
        <w:t xml:space="preserve"> </w:t>
      </w:r>
      <w:r w:rsidRPr="00A03707">
        <w:rPr>
          <w:sz w:val="24"/>
          <w:szCs w:val="24"/>
          <w:u w:val="single"/>
        </w:rPr>
        <w:t xml:space="preserve">people </w:t>
      </w:r>
      <w:r w:rsidRPr="00A03707">
        <w:rPr>
          <w:sz w:val="24"/>
          <w:szCs w:val="24"/>
          <w:highlight w:val="yellow"/>
          <w:u w:val="single"/>
        </w:rPr>
        <w:t>with</w:t>
      </w:r>
      <w:r w:rsidRPr="00403775">
        <w:rPr>
          <w:sz w:val="24"/>
          <w:szCs w:val="24"/>
          <w:u w:val="single"/>
        </w:rPr>
        <w:t xml:space="preserve"> </w:t>
      </w:r>
      <w:r w:rsidRPr="00A03707">
        <w:rPr>
          <w:sz w:val="24"/>
          <w:szCs w:val="24"/>
          <w:u w:val="single"/>
        </w:rPr>
        <w:t xml:space="preserve">perfect </w:t>
      </w:r>
      <w:r w:rsidRPr="00A03707">
        <w:rPr>
          <w:sz w:val="24"/>
          <w:szCs w:val="24"/>
          <w:highlight w:val="yellow"/>
          <w:u w:val="single"/>
        </w:rPr>
        <w:t>accuracy</w:t>
      </w:r>
      <w:r w:rsidRPr="001401C7">
        <w:rPr>
          <w:sz w:val="24"/>
          <w:szCs w:val="24"/>
          <w:u w:val="single"/>
        </w:rPr>
        <w:t xml:space="preserve">, </w:t>
      </w:r>
      <w:r w:rsidRPr="00A03707">
        <w:rPr>
          <w:sz w:val="24"/>
          <w:szCs w:val="24"/>
          <w:highlight w:val="yellow"/>
          <w:u w:val="single"/>
        </w:rPr>
        <w:t>it would still be unfit</w:t>
      </w:r>
      <w:r w:rsidRPr="001401C7">
        <w:rPr>
          <w:sz w:val="24"/>
          <w:szCs w:val="24"/>
          <w:u w:val="single"/>
        </w:rPr>
        <w:t xml:space="preserve"> for law enforcement use in a free society. </w:t>
      </w:r>
    </w:p>
    <w:p w14:paraId="2E749E88" w14:textId="77777777" w:rsidR="00252BB9" w:rsidRPr="004349D5" w:rsidRDefault="00252BB9" w:rsidP="00252BB9">
      <w:pPr>
        <w:rPr>
          <w:sz w:val="12"/>
          <w:szCs w:val="24"/>
        </w:rPr>
      </w:pPr>
    </w:p>
    <w:p w14:paraId="4AF28DC3" w14:textId="77777777" w:rsidR="00252BB9" w:rsidRPr="001401C7" w:rsidRDefault="00252BB9" w:rsidP="00252BB9">
      <w:pPr>
        <w:rPr>
          <w:sz w:val="24"/>
          <w:szCs w:val="24"/>
          <w:u w:val="single"/>
        </w:rPr>
      </w:pPr>
      <w:r w:rsidRPr="0064607D">
        <w:rPr>
          <w:sz w:val="24"/>
          <w:szCs w:val="24"/>
          <w:highlight w:val="yellow"/>
          <w:u w:val="single"/>
        </w:rPr>
        <w:t>Our rights</w:t>
      </w:r>
      <w:r w:rsidRPr="00403775">
        <w:rPr>
          <w:sz w:val="24"/>
          <w:szCs w:val="24"/>
          <w:u w:val="single"/>
        </w:rPr>
        <w:t xml:space="preserve"> and liberties </w:t>
      </w:r>
      <w:r w:rsidRPr="0064607D">
        <w:rPr>
          <w:sz w:val="24"/>
          <w:szCs w:val="24"/>
          <w:highlight w:val="yellow"/>
          <w:u w:val="single"/>
        </w:rPr>
        <w:t>would fare no better</w:t>
      </w:r>
      <w:r w:rsidRPr="001401C7">
        <w:rPr>
          <w:sz w:val="24"/>
          <w:szCs w:val="24"/>
          <w:u w:val="single"/>
        </w:rPr>
        <w:t xml:space="preserve"> in a world where facial recognition technologies were 100 percent accurate. Even if facial recognition were equally accurate for white people as for Black people, policing and surveillance tools are </w:t>
      </w:r>
      <w:r w:rsidRPr="00283BF5">
        <w:rPr>
          <w:sz w:val="24"/>
          <w:szCs w:val="24"/>
          <w:highlight w:val="yellow"/>
          <w:u w:val="single"/>
        </w:rPr>
        <w:t>still disproportionately targeted toward communities of color</w:t>
      </w:r>
      <w:r w:rsidRPr="001401C7">
        <w:rPr>
          <w:sz w:val="24"/>
          <w:szCs w:val="24"/>
          <w:u w:val="single"/>
        </w:rPr>
        <w:t>, resulting in disparate harms for those communities.</w:t>
      </w:r>
    </w:p>
    <w:p w14:paraId="5635612F" w14:textId="77777777" w:rsidR="00252BB9" w:rsidRPr="004349D5" w:rsidRDefault="00252BB9" w:rsidP="00252BB9">
      <w:pPr>
        <w:rPr>
          <w:sz w:val="12"/>
          <w:szCs w:val="24"/>
        </w:rPr>
      </w:pPr>
    </w:p>
    <w:p w14:paraId="58DE1EC4" w14:textId="77777777" w:rsidR="00252BB9" w:rsidRPr="004349D5" w:rsidRDefault="00252BB9" w:rsidP="00252BB9">
      <w:pPr>
        <w:rPr>
          <w:sz w:val="12"/>
          <w:szCs w:val="24"/>
        </w:rPr>
      </w:pPr>
      <w:r w:rsidRPr="004349D5">
        <w:rPr>
          <w:sz w:val="12"/>
          <w:szCs w:val="24"/>
        </w:rPr>
        <w:t>"One commercial facial recognition algorithm tested by the government was 40 times more error-prone for Black women and 79 times more error-prone for Indigenous women as for white men."</w:t>
      </w:r>
    </w:p>
    <w:p w14:paraId="5C4F251C" w14:textId="77777777" w:rsidR="00252BB9" w:rsidRPr="004349D5" w:rsidRDefault="00252BB9" w:rsidP="00252BB9">
      <w:pPr>
        <w:rPr>
          <w:sz w:val="12"/>
          <w:szCs w:val="24"/>
        </w:rPr>
      </w:pPr>
    </w:p>
    <w:p w14:paraId="634F9031" w14:textId="77777777" w:rsidR="00252BB9" w:rsidRDefault="00252BB9" w:rsidP="00252BB9">
      <w:pPr>
        <w:rPr>
          <w:sz w:val="24"/>
          <w:szCs w:val="24"/>
          <w:u w:val="single"/>
        </w:rPr>
      </w:pPr>
      <w:r w:rsidRPr="001401C7">
        <w:rPr>
          <w:sz w:val="24"/>
          <w:szCs w:val="24"/>
          <w:u w:val="single"/>
        </w:rPr>
        <w:t xml:space="preserve">And on a fundamental level, the presence of </w:t>
      </w:r>
      <w:r w:rsidRPr="00283BF5">
        <w:rPr>
          <w:sz w:val="24"/>
          <w:szCs w:val="24"/>
          <w:highlight w:val="yellow"/>
          <w:u w:val="single"/>
        </w:rPr>
        <w:t>surveillance</w:t>
      </w:r>
      <w:r w:rsidRPr="00B103BC">
        <w:rPr>
          <w:sz w:val="24"/>
          <w:szCs w:val="24"/>
          <w:u w:val="single"/>
        </w:rPr>
        <w:t xml:space="preserve"> alters people’s relationship with their neighborhoods</w:t>
      </w:r>
      <w:r w:rsidRPr="00403775">
        <w:rPr>
          <w:sz w:val="24"/>
          <w:szCs w:val="24"/>
          <w:u w:val="single"/>
        </w:rPr>
        <w:t xml:space="preserve"> and</w:t>
      </w:r>
      <w:r w:rsidRPr="00F56B36">
        <w:rPr>
          <w:sz w:val="24"/>
          <w:szCs w:val="24"/>
          <w:u w:val="single"/>
        </w:rPr>
        <w:t xml:space="preserve"> communities</w:t>
      </w:r>
      <w:r w:rsidRPr="001401C7">
        <w:rPr>
          <w:sz w:val="24"/>
          <w:szCs w:val="24"/>
          <w:u w:val="single"/>
        </w:rPr>
        <w:t xml:space="preserve">. The broad use of facial recognition </w:t>
      </w:r>
      <w:r w:rsidRPr="00283BF5">
        <w:rPr>
          <w:sz w:val="24"/>
          <w:szCs w:val="24"/>
          <w:highlight w:val="yellow"/>
          <w:u w:val="single"/>
        </w:rPr>
        <w:t>can have a chilling effect on free speech</w:t>
      </w:r>
      <w:r w:rsidRPr="001401C7">
        <w:rPr>
          <w:sz w:val="24"/>
          <w:szCs w:val="24"/>
          <w:u w:val="single"/>
        </w:rPr>
        <w:t xml:space="preserve"> and assembly if people fear losing their anonymity </w:t>
      </w:r>
      <w:r w:rsidRPr="00BF0A23">
        <w:rPr>
          <w:sz w:val="24"/>
          <w:szCs w:val="24"/>
          <w:u w:val="single"/>
        </w:rPr>
        <w:t>when participating in political activities</w:t>
      </w:r>
      <w:r w:rsidRPr="001401C7">
        <w:rPr>
          <w:sz w:val="24"/>
          <w:szCs w:val="24"/>
          <w:u w:val="single"/>
        </w:rPr>
        <w:t xml:space="preserve"> protected under the First Amendment. The threat of government surveillance </w:t>
      </w:r>
      <w:r w:rsidRPr="00BF0A23">
        <w:rPr>
          <w:sz w:val="24"/>
          <w:szCs w:val="24"/>
          <w:highlight w:val="yellow"/>
          <w:u w:val="single"/>
        </w:rPr>
        <w:t>and</w:t>
      </w:r>
      <w:r w:rsidRPr="001401C7">
        <w:rPr>
          <w:sz w:val="24"/>
          <w:szCs w:val="24"/>
          <w:u w:val="single"/>
        </w:rPr>
        <w:t xml:space="preserve"> scrutiny </w:t>
      </w:r>
      <w:r w:rsidRPr="00BF0A23">
        <w:rPr>
          <w:sz w:val="24"/>
          <w:szCs w:val="24"/>
          <w:u w:val="single"/>
        </w:rPr>
        <w:t xml:space="preserve">can even </w:t>
      </w:r>
      <w:r w:rsidRPr="00FB309E">
        <w:rPr>
          <w:sz w:val="24"/>
          <w:szCs w:val="24"/>
          <w:highlight w:val="yellow"/>
          <w:u w:val="single"/>
        </w:rPr>
        <w:t>discourage</w:t>
      </w:r>
      <w:r w:rsidRPr="00D644B8">
        <w:rPr>
          <w:sz w:val="24"/>
          <w:szCs w:val="24"/>
          <w:u w:val="single"/>
        </w:rPr>
        <w:t xml:space="preserve"> what should be </w:t>
      </w:r>
      <w:r w:rsidRPr="00403775">
        <w:rPr>
          <w:sz w:val="24"/>
          <w:szCs w:val="24"/>
          <w:u w:val="single"/>
        </w:rPr>
        <w:t xml:space="preserve">basic everyday </w:t>
      </w:r>
      <w:r w:rsidRPr="00D644B8">
        <w:rPr>
          <w:sz w:val="24"/>
          <w:szCs w:val="24"/>
          <w:highlight w:val="yellow"/>
          <w:u w:val="single"/>
        </w:rPr>
        <w:t>activities</w:t>
      </w:r>
      <w:r w:rsidRPr="001401C7">
        <w:rPr>
          <w:sz w:val="24"/>
          <w:szCs w:val="24"/>
          <w:u w:val="single"/>
        </w:rPr>
        <w:t>, like going to a health clinic or a house of worship.</w:t>
      </w:r>
    </w:p>
    <w:p w14:paraId="7E5B8CA7" w14:textId="77777777" w:rsidR="00252BB9" w:rsidRPr="008C500D" w:rsidRDefault="00252BB9" w:rsidP="00252BB9">
      <w:pPr>
        <w:rPr>
          <w:sz w:val="24"/>
          <w:szCs w:val="24"/>
          <w:u w:val="single"/>
        </w:rPr>
      </w:pPr>
    </w:p>
    <w:p w14:paraId="192FCF3E" w14:textId="77777777" w:rsidR="00252BB9" w:rsidRPr="008C500D" w:rsidRDefault="00252BB9" w:rsidP="00252BB9">
      <w:pPr>
        <w:rPr>
          <w:sz w:val="24"/>
          <w:szCs w:val="24"/>
          <w:u w:val="single"/>
        </w:rPr>
      </w:pPr>
      <w:r w:rsidRPr="00FB309E">
        <w:rPr>
          <w:sz w:val="24"/>
          <w:szCs w:val="24"/>
          <w:highlight w:val="yellow"/>
          <w:u w:val="single"/>
        </w:rPr>
        <w:t>The only safe policy</w:t>
      </w:r>
      <w:r w:rsidRPr="001401C7">
        <w:rPr>
          <w:sz w:val="24"/>
          <w:szCs w:val="24"/>
          <w:u w:val="single"/>
        </w:rPr>
        <w:t xml:space="preserve"> to govern facial recognition </w:t>
      </w:r>
      <w:r w:rsidRPr="00FB309E">
        <w:rPr>
          <w:sz w:val="24"/>
          <w:szCs w:val="24"/>
          <w:highlight w:val="yellow"/>
          <w:u w:val="single"/>
        </w:rPr>
        <w:t>is a total ban</w:t>
      </w:r>
      <w:r w:rsidRPr="001401C7">
        <w:rPr>
          <w:sz w:val="24"/>
          <w:szCs w:val="24"/>
          <w:u w:val="single"/>
        </w:rPr>
        <w:t xml:space="preserve"> on its use </w:t>
      </w:r>
      <w:r w:rsidRPr="00403775">
        <w:rPr>
          <w:sz w:val="24"/>
          <w:szCs w:val="24"/>
          <w:u w:val="single"/>
        </w:rPr>
        <w:t>by law</w:t>
      </w:r>
      <w:r w:rsidRPr="00FB309E">
        <w:rPr>
          <w:sz w:val="24"/>
          <w:szCs w:val="24"/>
          <w:u w:val="single"/>
        </w:rPr>
        <w:t xml:space="preserve"> enforcement</w:t>
      </w:r>
      <w:r w:rsidRPr="001401C7">
        <w:rPr>
          <w:sz w:val="24"/>
          <w:szCs w:val="24"/>
          <w:u w:val="single"/>
        </w:rPr>
        <w:t>.</w:t>
      </w:r>
    </w:p>
    <w:p w14:paraId="2A1A37AE" w14:textId="547FC008" w:rsidR="003D5E39" w:rsidRDefault="003D5E39" w:rsidP="00CB30A6">
      <w:pPr>
        <w:pStyle w:val="Heading3"/>
      </w:pPr>
      <w:r>
        <w:lastRenderedPageBreak/>
        <w:t>Impact---Wrongful Arrests</w:t>
      </w:r>
    </w:p>
    <w:p w14:paraId="4BD10E5E" w14:textId="77777777" w:rsidR="003D5E39" w:rsidRDefault="003D5E39" w:rsidP="003D5E39">
      <w:pPr>
        <w:pStyle w:val="Heading4"/>
      </w:pPr>
      <w:r>
        <w:t xml:space="preserve">Wrongful arrests are made through unreliable AI Facial Recognition </w:t>
      </w:r>
    </w:p>
    <w:p w14:paraId="2E210397" w14:textId="77777777" w:rsidR="003D5E39" w:rsidRPr="003D5E39" w:rsidRDefault="003D5E39" w:rsidP="003D5E39">
      <w:proofErr w:type="spellStart"/>
      <w:r w:rsidRPr="003D5E39">
        <w:rPr>
          <w:rStyle w:val="Style13ptBold"/>
        </w:rPr>
        <w:t>Sahouri</w:t>
      </w:r>
      <w:proofErr w:type="spellEnd"/>
      <w:r w:rsidRPr="003D5E39">
        <w:rPr>
          <w:rStyle w:val="Style13ptBold"/>
        </w:rPr>
        <w:t xml:space="preserve"> ’24</w:t>
      </w:r>
      <w:r w:rsidRPr="003D5E39">
        <w:t xml:space="preserve"> – (Andrea, covers criminal justice for the Detroit Free </w:t>
      </w:r>
      <w:proofErr w:type="gramStart"/>
      <w:r w:rsidRPr="003D5E39">
        <w:t>Press</w:t>
      </w:r>
      <w:proofErr w:type="gramEnd"/>
      <w:r w:rsidRPr="003D5E39">
        <w:t xml:space="preserve"> which is part of the USA Today Network, 6/29/24, “Detroit cops overhaul facial recognition policies after rotten arrest”, USA Today Online, https://www.freep.com/story/news/local/michigan/detroit/2024/06/28/man-wrongfully-arrested-with-facial-recognition-tech-settles-lawsuit/74243839007/)</w:t>
      </w:r>
    </w:p>
    <w:p w14:paraId="439390B8" w14:textId="77777777" w:rsidR="003D5E39" w:rsidRPr="003D5E39" w:rsidRDefault="003D5E39" w:rsidP="003D5E39"/>
    <w:p w14:paraId="0F23CD05" w14:textId="77777777" w:rsidR="003D5E39" w:rsidRPr="00D20390" w:rsidRDefault="003D5E39" w:rsidP="003D5E39">
      <w:pPr>
        <w:rPr>
          <w:sz w:val="16"/>
        </w:rPr>
      </w:pPr>
      <w:r w:rsidRPr="00D20390">
        <w:rPr>
          <w:sz w:val="16"/>
        </w:rPr>
        <w:t xml:space="preserve">The Detroit Police Department revised its policies on how it uses facial recognition software to solve crimes as part of a federal settlement </w:t>
      </w:r>
      <w:r w:rsidRPr="00D20390">
        <w:rPr>
          <w:sz w:val="16"/>
          <w:highlight w:val="cyan"/>
        </w:rPr>
        <w:t xml:space="preserve">with </w:t>
      </w:r>
      <w:r w:rsidRPr="00D20390">
        <w:rPr>
          <w:highlight w:val="cyan"/>
          <w:u w:val="single"/>
        </w:rPr>
        <w:t>a man who was wrongfully arrested for theft in 2020 based on the techn</w:t>
      </w:r>
      <w:r w:rsidRPr="00ED4AD9">
        <w:rPr>
          <w:u w:val="single"/>
        </w:rPr>
        <w:t>ology</w:t>
      </w:r>
      <w:r w:rsidRPr="00D20390">
        <w:rPr>
          <w:sz w:val="16"/>
        </w:rPr>
        <w:t>, authorities said Friday.</w:t>
      </w:r>
    </w:p>
    <w:p w14:paraId="6B7CFB0D" w14:textId="77777777" w:rsidR="003D5E39" w:rsidRPr="00D20390" w:rsidRDefault="003D5E39" w:rsidP="003D5E39">
      <w:pPr>
        <w:rPr>
          <w:sz w:val="16"/>
        </w:rPr>
      </w:pPr>
    </w:p>
    <w:p w14:paraId="34B81171" w14:textId="77777777" w:rsidR="003D5E39" w:rsidRPr="00D20390" w:rsidRDefault="003D5E39" w:rsidP="003D5E39">
      <w:pPr>
        <w:rPr>
          <w:sz w:val="16"/>
        </w:rPr>
      </w:pPr>
      <w:r w:rsidRPr="00ED4AD9">
        <w:rPr>
          <w:u w:val="single"/>
        </w:rPr>
        <w:t xml:space="preserve">Robert </w:t>
      </w:r>
      <w:r w:rsidRPr="00D20390">
        <w:rPr>
          <w:highlight w:val="cyan"/>
          <w:u w:val="single"/>
        </w:rPr>
        <w:t>Williams was falsely identified as the shoplifter at a Shinola store in October 2018</w:t>
      </w:r>
      <w:r w:rsidRPr="00D20390">
        <w:rPr>
          <w:sz w:val="16"/>
        </w:rPr>
        <w:t xml:space="preserve">. Fifteen months later, </w:t>
      </w:r>
      <w:r w:rsidRPr="00D20390">
        <w:rPr>
          <w:highlight w:val="cyan"/>
          <w:u w:val="single"/>
        </w:rPr>
        <w:t>he was</w:t>
      </w:r>
      <w:r w:rsidRPr="00ED4AD9">
        <w:rPr>
          <w:u w:val="single"/>
        </w:rPr>
        <w:t xml:space="preserve"> arrested in front of his family in his driveway, </w:t>
      </w:r>
      <w:r w:rsidRPr="00D20390">
        <w:rPr>
          <w:highlight w:val="cyan"/>
          <w:u w:val="single"/>
        </w:rPr>
        <w:t>booked in jail and held for 30 hours</w:t>
      </w:r>
      <w:r w:rsidRPr="00ED4AD9">
        <w:rPr>
          <w:u w:val="single"/>
        </w:rPr>
        <w:t xml:space="preserve"> before he was released on a personal bond, according to his lawsuit.</w:t>
      </w:r>
    </w:p>
    <w:p w14:paraId="1481EF4D" w14:textId="77777777" w:rsidR="003D5E39" w:rsidRPr="00D20390" w:rsidRDefault="003D5E39" w:rsidP="003D5E39">
      <w:pPr>
        <w:rPr>
          <w:sz w:val="16"/>
        </w:rPr>
      </w:pPr>
    </w:p>
    <w:p w14:paraId="57C608E1" w14:textId="77777777" w:rsidR="003D5E39" w:rsidRPr="00D20390" w:rsidRDefault="003D5E39" w:rsidP="003D5E39">
      <w:pPr>
        <w:rPr>
          <w:sz w:val="16"/>
        </w:rPr>
      </w:pPr>
      <w:r w:rsidRPr="00D20390">
        <w:rPr>
          <w:sz w:val="16"/>
        </w:rPr>
        <w:t>The settlement between Williams and the city of Detroit was filed in U.S. District Court for the Eastern District of Michigan on Friday. Previously, in May, the Detroit City Council approved paying Williams $300,000 for damages as part of the settlement.</w:t>
      </w:r>
    </w:p>
    <w:p w14:paraId="634F8A82" w14:textId="77777777" w:rsidR="003D5E39" w:rsidRPr="00D20390" w:rsidRDefault="003D5E39" w:rsidP="003D5E39">
      <w:pPr>
        <w:rPr>
          <w:sz w:val="16"/>
        </w:rPr>
      </w:pPr>
    </w:p>
    <w:p w14:paraId="7D819735" w14:textId="77777777" w:rsidR="003D5E39" w:rsidRPr="00D20390" w:rsidRDefault="003D5E39" w:rsidP="003D5E39">
      <w:pPr>
        <w:rPr>
          <w:sz w:val="16"/>
        </w:rPr>
      </w:pPr>
      <w:r w:rsidRPr="00D20390">
        <w:rPr>
          <w:sz w:val="16"/>
        </w:rPr>
        <w:t xml:space="preserve">A Detroit </w:t>
      </w:r>
      <w:r w:rsidRPr="00D20390">
        <w:rPr>
          <w:highlight w:val="cyan"/>
          <w:u w:val="single"/>
        </w:rPr>
        <w:t>detective ran a grainy photo</w:t>
      </w:r>
      <w:r w:rsidRPr="00ED4AD9">
        <w:rPr>
          <w:u w:val="single"/>
        </w:rPr>
        <w:t xml:space="preserve"> made from poorly lit footage </w:t>
      </w:r>
      <w:r w:rsidRPr="00D20390">
        <w:rPr>
          <w:highlight w:val="cyan"/>
          <w:u w:val="single"/>
        </w:rPr>
        <w:t>through the department's facial recognition tech</w:t>
      </w:r>
      <w:r w:rsidRPr="00ED4AD9">
        <w:rPr>
          <w:u w:val="single"/>
        </w:rPr>
        <w:t>nology</w:t>
      </w:r>
      <w:r w:rsidRPr="00D20390">
        <w:rPr>
          <w:sz w:val="16"/>
        </w:rPr>
        <w:t>, Williams' lawsuit states. In the footage, the shoplifter never looks directly into the camera, the lawsuit said.</w:t>
      </w:r>
    </w:p>
    <w:p w14:paraId="6F92C15D" w14:textId="77777777" w:rsidR="003D5E39" w:rsidRPr="00D20390" w:rsidRDefault="003D5E39" w:rsidP="003D5E39">
      <w:pPr>
        <w:rPr>
          <w:sz w:val="16"/>
        </w:rPr>
      </w:pPr>
    </w:p>
    <w:p w14:paraId="6C110963" w14:textId="77777777" w:rsidR="003D5E39" w:rsidRPr="00D20390" w:rsidRDefault="003D5E39" w:rsidP="003D5E39">
      <w:pPr>
        <w:rPr>
          <w:sz w:val="16"/>
        </w:rPr>
      </w:pPr>
      <w:r w:rsidRPr="00ED4AD9">
        <w:rPr>
          <w:u w:val="single"/>
        </w:rPr>
        <w:t xml:space="preserve">The detective sent the </w:t>
      </w:r>
      <w:proofErr w:type="gramStart"/>
      <w:r w:rsidRPr="00ED4AD9">
        <w:rPr>
          <w:u w:val="single"/>
        </w:rPr>
        <w:t>poor quality</w:t>
      </w:r>
      <w:proofErr w:type="gramEnd"/>
      <w:r w:rsidRPr="00ED4AD9">
        <w:rPr>
          <w:u w:val="single"/>
        </w:rPr>
        <w:t xml:space="preserve"> photo to the Michigan State Police to run a face recognition technology search, which returned a possible match to an expired driver’s license photo of Mr. Williams</w:t>
      </w:r>
      <w:r w:rsidRPr="00D20390">
        <w:rPr>
          <w:sz w:val="16"/>
        </w:rPr>
        <w:t>, according to the American Civil Liberties Union.</w:t>
      </w:r>
    </w:p>
    <w:p w14:paraId="64A21DDD" w14:textId="77777777" w:rsidR="003D5E39" w:rsidRPr="00D20390" w:rsidRDefault="003D5E39" w:rsidP="003D5E39">
      <w:pPr>
        <w:rPr>
          <w:sz w:val="16"/>
        </w:rPr>
      </w:pPr>
    </w:p>
    <w:p w14:paraId="3A608DB6" w14:textId="77777777" w:rsidR="003D5E39" w:rsidRPr="00D20390" w:rsidRDefault="003D5E39" w:rsidP="003D5E39">
      <w:pPr>
        <w:rPr>
          <w:sz w:val="16"/>
        </w:rPr>
      </w:pPr>
      <w:r w:rsidRPr="00D20390">
        <w:rPr>
          <w:sz w:val="16"/>
        </w:rPr>
        <w:t>City officials cited "sloppy" detective work for the wrongful arrest, cleared Williams' record and removed his personal information from the police database.</w:t>
      </w:r>
    </w:p>
    <w:p w14:paraId="25296492" w14:textId="77777777" w:rsidR="003D5E39" w:rsidRPr="00D20390" w:rsidRDefault="003D5E39" w:rsidP="003D5E39">
      <w:pPr>
        <w:rPr>
          <w:sz w:val="16"/>
        </w:rPr>
      </w:pPr>
    </w:p>
    <w:p w14:paraId="40040CA1" w14:textId="77777777" w:rsidR="003D5E39" w:rsidRPr="00D20390" w:rsidRDefault="003D5E39" w:rsidP="003D5E39">
      <w:pPr>
        <w:rPr>
          <w:sz w:val="16"/>
        </w:rPr>
      </w:pPr>
      <w:r w:rsidRPr="00D20390">
        <w:rPr>
          <w:sz w:val="16"/>
        </w:rPr>
        <w:t>Williams said abuse of facial recognition technology "completely upended my life."</w:t>
      </w:r>
    </w:p>
    <w:p w14:paraId="76656349" w14:textId="77777777" w:rsidR="003D5E39" w:rsidRPr="00D20390" w:rsidRDefault="003D5E39" w:rsidP="003D5E39">
      <w:pPr>
        <w:rPr>
          <w:sz w:val="16"/>
        </w:rPr>
      </w:pPr>
    </w:p>
    <w:p w14:paraId="2A9EEFD1" w14:textId="77777777" w:rsidR="003D5E39" w:rsidRPr="00D20390" w:rsidRDefault="003D5E39" w:rsidP="003D5E39">
      <w:pPr>
        <w:rPr>
          <w:sz w:val="16"/>
        </w:rPr>
      </w:pPr>
      <w:r w:rsidRPr="00D20390">
        <w:rPr>
          <w:sz w:val="16"/>
        </w:rPr>
        <w:t>"My wife and young daughters had to watch helplessly as I was arrested for a crime I didn't commit and by the time I got home from jail, I had already missed my youngest losing her first tooth and my eldest couldn't even bear to look at my picture. Even now, years later, it still brings them to tears when they think about it," he said in a statement.</w:t>
      </w:r>
    </w:p>
    <w:p w14:paraId="2E62E7FD" w14:textId="77777777" w:rsidR="003D5E39" w:rsidRPr="00D20390" w:rsidRDefault="003D5E39" w:rsidP="003D5E39">
      <w:pPr>
        <w:rPr>
          <w:sz w:val="16"/>
        </w:rPr>
      </w:pPr>
    </w:p>
    <w:p w14:paraId="236A9E31" w14:textId="77777777" w:rsidR="003D5E39" w:rsidRPr="00D20390" w:rsidRDefault="003D5E39" w:rsidP="003D5E39">
      <w:pPr>
        <w:rPr>
          <w:sz w:val="16"/>
        </w:rPr>
      </w:pPr>
      <w:r w:rsidRPr="00D20390">
        <w:rPr>
          <w:sz w:val="16"/>
        </w:rPr>
        <w:t>“The scariest part is that what happened to me could have happened to anyone."</w:t>
      </w:r>
    </w:p>
    <w:p w14:paraId="4C438A01" w14:textId="77777777" w:rsidR="003D5E39" w:rsidRPr="00D20390" w:rsidRDefault="003D5E39" w:rsidP="003D5E39">
      <w:pPr>
        <w:rPr>
          <w:sz w:val="16"/>
        </w:rPr>
      </w:pPr>
    </w:p>
    <w:p w14:paraId="561217C9" w14:textId="77777777" w:rsidR="003D5E39" w:rsidRPr="00D20390" w:rsidRDefault="003D5E39" w:rsidP="003D5E39">
      <w:pPr>
        <w:rPr>
          <w:sz w:val="16"/>
        </w:rPr>
      </w:pPr>
      <w:r w:rsidRPr="00D20390">
        <w:rPr>
          <w:highlight w:val="cyan"/>
          <w:u w:val="single"/>
        </w:rPr>
        <w:t>National civil rights advocates have decried law enforcement</w:t>
      </w:r>
      <w:r w:rsidRPr="00ED4AD9">
        <w:rPr>
          <w:u w:val="single"/>
        </w:rPr>
        <w:t xml:space="preserve"> use of the technology </w:t>
      </w:r>
      <w:r w:rsidRPr="00D20390">
        <w:rPr>
          <w:highlight w:val="cyan"/>
          <w:u w:val="single"/>
        </w:rPr>
        <w:t>for its hazardous misidentifications</w:t>
      </w:r>
      <w:r w:rsidRPr="00D20390">
        <w:rPr>
          <w:sz w:val="16"/>
        </w:rPr>
        <w:t xml:space="preserve">. At least </w:t>
      </w:r>
      <w:r w:rsidRPr="00D20390">
        <w:rPr>
          <w:highlight w:val="cyan"/>
          <w:u w:val="single"/>
        </w:rPr>
        <w:t>seven people have been wrongfully arrested</w:t>
      </w:r>
      <w:r w:rsidRPr="00ED4AD9">
        <w:rPr>
          <w:u w:val="single"/>
        </w:rPr>
        <w:t xml:space="preserve"> across the nation </w:t>
      </w:r>
      <w:r w:rsidRPr="00D20390">
        <w:rPr>
          <w:highlight w:val="cyan"/>
          <w:u w:val="single"/>
        </w:rPr>
        <w:t>due to "police reliance on incorrect face recognition results</w:t>
      </w:r>
      <w:r w:rsidRPr="00D20390">
        <w:rPr>
          <w:sz w:val="16"/>
        </w:rPr>
        <w:t xml:space="preserve">," the ACLU said in April. </w:t>
      </w:r>
      <w:r w:rsidRPr="00D20390">
        <w:rPr>
          <w:highlight w:val="cyan"/>
          <w:u w:val="single"/>
        </w:rPr>
        <w:t xml:space="preserve">Nearly </w:t>
      </w:r>
      <w:proofErr w:type="gramStart"/>
      <w:r w:rsidRPr="00D20390">
        <w:rPr>
          <w:highlight w:val="cyan"/>
          <w:u w:val="single"/>
        </w:rPr>
        <w:t>all of</w:t>
      </w:r>
      <w:proofErr w:type="gramEnd"/>
      <w:r w:rsidRPr="00D20390">
        <w:rPr>
          <w:highlight w:val="cyan"/>
          <w:u w:val="single"/>
        </w:rPr>
        <w:t xml:space="preserve"> the falsely accused people </w:t>
      </w:r>
      <w:r w:rsidRPr="00D20390">
        <w:rPr>
          <w:highlight w:val="cyan"/>
          <w:u w:val="single"/>
        </w:rPr>
        <w:lastRenderedPageBreak/>
        <w:t>were Black</w:t>
      </w:r>
      <w:r w:rsidRPr="00D20390">
        <w:rPr>
          <w:sz w:val="16"/>
        </w:rPr>
        <w:t xml:space="preserve">. Three of the cases were in Detroit, </w:t>
      </w:r>
      <w:r w:rsidRPr="00D20390">
        <w:rPr>
          <w:highlight w:val="cyan"/>
          <w:u w:val="single"/>
        </w:rPr>
        <w:t>including a woman who was eight months pregnant</w:t>
      </w:r>
      <w:r w:rsidRPr="00ED4AD9">
        <w:rPr>
          <w:u w:val="single"/>
        </w:rPr>
        <w:t xml:space="preserve"> at the time and arrested in front of her children</w:t>
      </w:r>
      <w:r w:rsidRPr="00D20390">
        <w:rPr>
          <w:sz w:val="16"/>
        </w:rPr>
        <w:t>, the ACLU said.</w:t>
      </w:r>
    </w:p>
    <w:p w14:paraId="0F27688B" w14:textId="77777777" w:rsidR="003D5E39" w:rsidRPr="00D20390" w:rsidRDefault="003D5E39" w:rsidP="003D5E39">
      <w:pPr>
        <w:rPr>
          <w:sz w:val="16"/>
        </w:rPr>
      </w:pPr>
    </w:p>
    <w:p w14:paraId="75E24CE6" w14:textId="77777777" w:rsidR="003D5E39" w:rsidRPr="00D20390" w:rsidRDefault="003D5E39" w:rsidP="003D5E39">
      <w:pPr>
        <w:rPr>
          <w:sz w:val="16"/>
        </w:rPr>
      </w:pPr>
      <w:r w:rsidRPr="00D20390">
        <w:rPr>
          <w:sz w:val="16"/>
        </w:rPr>
        <w:t>The new policies in Detroit will serve as a model for other police agencies nationally on best practices of facial recognition technology, said Phil Mayor, senior staff attorney at the ACLU of Michigan.</w:t>
      </w:r>
    </w:p>
    <w:p w14:paraId="05ACFA6F" w14:textId="77777777" w:rsidR="003D5E39" w:rsidRPr="00D20390" w:rsidRDefault="003D5E39" w:rsidP="003D5E39">
      <w:pPr>
        <w:rPr>
          <w:sz w:val="16"/>
        </w:rPr>
      </w:pPr>
    </w:p>
    <w:p w14:paraId="581036EF" w14:textId="77777777" w:rsidR="003D5E39" w:rsidRPr="00D20390" w:rsidRDefault="003D5E39" w:rsidP="003D5E39">
      <w:pPr>
        <w:rPr>
          <w:sz w:val="16"/>
        </w:rPr>
      </w:pPr>
      <w:r w:rsidRPr="00D20390">
        <w:rPr>
          <w:sz w:val="16"/>
        </w:rPr>
        <w:t>Detroit police said Friday that the department is pleased with the policy changes, and that it also "firmly" believes it will serve as a national example of best facial recognition practices.</w:t>
      </w:r>
    </w:p>
    <w:p w14:paraId="01185B06" w14:textId="77777777" w:rsidR="003D5E39" w:rsidRPr="00D20390" w:rsidRDefault="003D5E39" w:rsidP="003D5E39">
      <w:pPr>
        <w:rPr>
          <w:sz w:val="16"/>
        </w:rPr>
      </w:pPr>
    </w:p>
    <w:p w14:paraId="1E68B3BF" w14:textId="77777777" w:rsidR="003D5E39" w:rsidRPr="00D20390" w:rsidRDefault="003D5E39" w:rsidP="003D5E39">
      <w:pPr>
        <w:rPr>
          <w:sz w:val="16"/>
        </w:rPr>
      </w:pPr>
      <w:r w:rsidRPr="00D20390">
        <w:rPr>
          <w:sz w:val="16"/>
        </w:rPr>
        <w:t>"While the work DPD and the ACLU do may differ, our goals are similar — to ensure policing is done in a fair, equitable, and constitutional manner," the department wrote.</w:t>
      </w:r>
    </w:p>
    <w:p w14:paraId="31C47391" w14:textId="77777777" w:rsidR="003D5E39" w:rsidRPr="00D20390" w:rsidRDefault="003D5E39" w:rsidP="003D5E39">
      <w:pPr>
        <w:rPr>
          <w:sz w:val="16"/>
        </w:rPr>
      </w:pPr>
    </w:p>
    <w:p w14:paraId="58924419" w14:textId="77777777" w:rsidR="003D5E39" w:rsidRPr="00D20390" w:rsidRDefault="003D5E39" w:rsidP="003D5E39">
      <w:pPr>
        <w:rPr>
          <w:sz w:val="16"/>
        </w:rPr>
      </w:pPr>
      <w:r w:rsidRPr="00D20390">
        <w:rPr>
          <w:sz w:val="16"/>
        </w:rPr>
        <w:t xml:space="preserve">Following Williams' wrongful arrest, Detroit police created a facial recognition policy that included three independent </w:t>
      </w:r>
      <w:proofErr w:type="gramStart"/>
      <w:r w:rsidRPr="00D20390">
        <w:rPr>
          <w:sz w:val="16"/>
        </w:rPr>
        <w:t>sign-offs</w:t>
      </w:r>
      <w:proofErr w:type="gramEnd"/>
      <w:r w:rsidRPr="00D20390">
        <w:rPr>
          <w:sz w:val="16"/>
        </w:rPr>
        <w:t xml:space="preserve"> before the technology can be approved to use in an investigation, the department said. The policy also stated the technology could not be used as the basis for identifying a suspect.</w:t>
      </w:r>
    </w:p>
    <w:p w14:paraId="7E4B6109" w14:textId="77777777" w:rsidR="003D5E39" w:rsidRPr="00D20390" w:rsidRDefault="003D5E39" w:rsidP="003D5E39">
      <w:pPr>
        <w:rPr>
          <w:sz w:val="16"/>
        </w:rPr>
      </w:pPr>
    </w:p>
    <w:p w14:paraId="2CD698B9" w14:textId="77777777" w:rsidR="003D5E39" w:rsidRPr="00D20390" w:rsidRDefault="003D5E39" w:rsidP="003D5E39">
      <w:pPr>
        <w:rPr>
          <w:sz w:val="16"/>
        </w:rPr>
      </w:pPr>
      <w:r w:rsidRPr="00D20390">
        <w:rPr>
          <w:sz w:val="16"/>
        </w:rPr>
        <w:t xml:space="preserve">Use of facial recognition software raises </w:t>
      </w:r>
      <w:proofErr w:type="gramStart"/>
      <w:r w:rsidRPr="00D20390">
        <w:rPr>
          <w:sz w:val="16"/>
        </w:rPr>
        <w:t>questions</w:t>
      </w:r>
      <w:proofErr w:type="gramEnd"/>
    </w:p>
    <w:p w14:paraId="3FADADD3" w14:textId="77777777" w:rsidR="003D5E39" w:rsidRPr="00D20390" w:rsidRDefault="003D5E39" w:rsidP="003D5E39">
      <w:pPr>
        <w:rPr>
          <w:sz w:val="16"/>
        </w:rPr>
      </w:pPr>
      <w:r w:rsidRPr="00D20390">
        <w:rPr>
          <w:sz w:val="16"/>
        </w:rPr>
        <w:t>A facial recognition system uses biometric software to map a person’s facial features from a video or photo. The system then tries to match the information on databases to verify someone’s identity.</w:t>
      </w:r>
    </w:p>
    <w:p w14:paraId="04F24F79" w14:textId="77777777" w:rsidR="003D5E39" w:rsidRPr="00D20390" w:rsidRDefault="003D5E39" w:rsidP="003D5E39">
      <w:pPr>
        <w:rPr>
          <w:sz w:val="16"/>
        </w:rPr>
      </w:pPr>
    </w:p>
    <w:p w14:paraId="5EDF83EF" w14:textId="77777777" w:rsidR="003D5E39" w:rsidRPr="00D20390" w:rsidRDefault="003D5E39" w:rsidP="003D5E39">
      <w:pPr>
        <w:rPr>
          <w:sz w:val="16"/>
        </w:rPr>
      </w:pPr>
      <w:r w:rsidRPr="00D20390">
        <w:rPr>
          <w:sz w:val="16"/>
        </w:rPr>
        <w:t>Police departments use facial recognition to find potential crime suspects and witnesses by scanning through millions of photos. The software is also used to provide surveillance at public venues such as concerts and schools.</w:t>
      </w:r>
    </w:p>
    <w:p w14:paraId="3FD563C2" w14:textId="77777777" w:rsidR="003D5E39" w:rsidRPr="00D20390" w:rsidRDefault="003D5E39" w:rsidP="003D5E39">
      <w:pPr>
        <w:rPr>
          <w:sz w:val="16"/>
        </w:rPr>
      </w:pPr>
    </w:p>
    <w:p w14:paraId="7860CD95" w14:textId="77777777" w:rsidR="003D5E39" w:rsidRPr="00D20390" w:rsidRDefault="003D5E39" w:rsidP="003D5E39">
      <w:pPr>
        <w:rPr>
          <w:sz w:val="16"/>
        </w:rPr>
      </w:pPr>
      <w:r w:rsidRPr="00D20390">
        <w:rPr>
          <w:u w:val="single"/>
        </w:rPr>
        <w:t xml:space="preserve">But </w:t>
      </w:r>
      <w:r w:rsidRPr="00D20390">
        <w:rPr>
          <w:highlight w:val="cyan"/>
          <w:u w:val="single"/>
        </w:rPr>
        <w:t>the tech</w:t>
      </w:r>
      <w:r w:rsidRPr="00D20390">
        <w:rPr>
          <w:u w:val="single"/>
        </w:rPr>
        <w:t xml:space="preserve">nology </w:t>
      </w:r>
      <w:r w:rsidRPr="00D20390">
        <w:rPr>
          <w:highlight w:val="cyan"/>
          <w:u w:val="single"/>
        </w:rPr>
        <w:t>has raised opposition across the U.S. for misidentifying suspects</w:t>
      </w:r>
      <w:r w:rsidRPr="00D20390">
        <w:rPr>
          <w:u w:val="single"/>
        </w:rPr>
        <w:t xml:space="preserve"> – and the grave consequences that follow</w:t>
      </w:r>
      <w:r w:rsidRPr="00D20390">
        <w:rPr>
          <w:sz w:val="16"/>
        </w:rPr>
        <w:t>.</w:t>
      </w:r>
    </w:p>
    <w:p w14:paraId="34BBD19A" w14:textId="77777777" w:rsidR="003D5E39" w:rsidRPr="00D20390" w:rsidRDefault="003D5E39" w:rsidP="003D5E39">
      <w:pPr>
        <w:rPr>
          <w:sz w:val="16"/>
        </w:rPr>
      </w:pPr>
    </w:p>
    <w:p w14:paraId="2464E02E" w14:textId="77777777" w:rsidR="003D5E39" w:rsidRPr="00D20390" w:rsidRDefault="003D5E39" w:rsidP="003D5E39">
      <w:pPr>
        <w:rPr>
          <w:sz w:val="16"/>
        </w:rPr>
      </w:pPr>
      <w:r w:rsidRPr="00D20390">
        <w:rPr>
          <w:u w:val="single"/>
        </w:rPr>
        <w:t xml:space="preserve">A </w:t>
      </w:r>
      <w:r w:rsidRPr="00D20390">
        <w:rPr>
          <w:highlight w:val="cyan"/>
          <w:u w:val="single"/>
        </w:rPr>
        <w:t>Texas man wrongfully arrested and jailed for nearly two weeks</w:t>
      </w:r>
      <w:r w:rsidRPr="00D20390">
        <w:rPr>
          <w:u w:val="single"/>
        </w:rPr>
        <w:t xml:space="preserve"> filed a lawsuit in January that blamed facial recognition software for misidentifying him as the suspect in a store robbery</w:t>
      </w:r>
      <w:r w:rsidRPr="00D20390">
        <w:rPr>
          <w:sz w:val="16"/>
        </w:rPr>
        <w:t>. Using low-quality surveillance footage of the robbery, artificial intelligence software at a Sunglass Hut in Houston falsely identified Harvey Murphy Jr. as a suspect, which led to a warrant for his arrest, according to the lawsuit.</w:t>
      </w:r>
    </w:p>
    <w:p w14:paraId="4CF91961" w14:textId="77777777" w:rsidR="003D5E39" w:rsidRPr="00D20390" w:rsidRDefault="003D5E39" w:rsidP="003D5E39">
      <w:pPr>
        <w:rPr>
          <w:sz w:val="16"/>
        </w:rPr>
      </w:pPr>
    </w:p>
    <w:p w14:paraId="0B4F81D2" w14:textId="77777777" w:rsidR="003D5E39" w:rsidRPr="00D20390" w:rsidRDefault="003D5E39" w:rsidP="003D5E39">
      <w:pPr>
        <w:rPr>
          <w:sz w:val="16"/>
        </w:rPr>
      </w:pPr>
      <w:r w:rsidRPr="00D20390">
        <w:rPr>
          <w:sz w:val="16"/>
        </w:rPr>
        <w:t>In August, Detroit police strengthened its photo lineup and facial recognition technology policies after "</w:t>
      </w:r>
      <w:r w:rsidRPr="00D20390">
        <w:rPr>
          <w:highlight w:val="cyan"/>
          <w:u w:val="single"/>
        </w:rPr>
        <w:t>shoddy" police work led to the wrongful arrest of a pregnant woman</w:t>
      </w:r>
      <w:r w:rsidRPr="00D20390">
        <w:rPr>
          <w:sz w:val="16"/>
        </w:rPr>
        <w:t>, Police Chief James White previously said. Porcha Woodruff filed a federal lawsuit after she was wrongfully arrested in a carjacking and robbery.</w:t>
      </w:r>
    </w:p>
    <w:p w14:paraId="04341821" w14:textId="77777777" w:rsidR="003D5E39" w:rsidRPr="00D20390" w:rsidRDefault="003D5E39" w:rsidP="003D5E39">
      <w:pPr>
        <w:rPr>
          <w:sz w:val="16"/>
        </w:rPr>
      </w:pPr>
    </w:p>
    <w:p w14:paraId="5D8E5E5D" w14:textId="77777777" w:rsidR="003D5E39" w:rsidRPr="00D20390" w:rsidRDefault="003D5E39" w:rsidP="003D5E39">
      <w:pPr>
        <w:rPr>
          <w:sz w:val="16"/>
        </w:rPr>
      </w:pPr>
      <w:r w:rsidRPr="00D20390">
        <w:rPr>
          <w:u w:val="single"/>
        </w:rPr>
        <w:t xml:space="preserve">The </w:t>
      </w:r>
      <w:r w:rsidRPr="00D20390">
        <w:rPr>
          <w:highlight w:val="cyan"/>
          <w:u w:val="single"/>
        </w:rPr>
        <w:t>F</w:t>
      </w:r>
      <w:r w:rsidRPr="00D20390">
        <w:rPr>
          <w:u w:val="single"/>
        </w:rPr>
        <w:t xml:space="preserve">ederal </w:t>
      </w:r>
      <w:r w:rsidRPr="00D20390">
        <w:rPr>
          <w:highlight w:val="cyan"/>
          <w:u w:val="single"/>
        </w:rPr>
        <w:t>T</w:t>
      </w:r>
      <w:r w:rsidRPr="00D20390">
        <w:rPr>
          <w:u w:val="single"/>
        </w:rPr>
        <w:t xml:space="preserve">rade </w:t>
      </w:r>
      <w:r w:rsidRPr="00D20390">
        <w:rPr>
          <w:highlight w:val="cyan"/>
          <w:u w:val="single"/>
        </w:rPr>
        <w:t>C</w:t>
      </w:r>
      <w:r w:rsidRPr="00D20390">
        <w:rPr>
          <w:u w:val="single"/>
        </w:rPr>
        <w:t xml:space="preserve">ommission </w:t>
      </w:r>
      <w:r w:rsidRPr="00D20390">
        <w:rPr>
          <w:highlight w:val="cyan"/>
          <w:u w:val="single"/>
        </w:rPr>
        <w:t>in December banned Rite Aid from using AI facial recognition</w:t>
      </w:r>
      <w:r w:rsidRPr="00D20390">
        <w:rPr>
          <w:u w:val="single"/>
        </w:rPr>
        <w:t xml:space="preserve"> technology</w:t>
      </w:r>
      <w:r w:rsidRPr="00D20390">
        <w:rPr>
          <w:sz w:val="16"/>
        </w:rPr>
        <w:t xml:space="preserve">, accusing the </w:t>
      </w:r>
      <w:r w:rsidRPr="00D20390">
        <w:rPr>
          <w:u w:val="single"/>
        </w:rPr>
        <w:t xml:space="preserve">pharmacy chain of </w:t>
      </w:r>
      <w:r w:rsidRPr="00D20390">
        <w:rPr>
          <w:highlight w:val="cyan"/>
          <w:u w:val="single"/>
        </w:rPr>
        <w:t>recklessly deploying technology that subjected</w:t>
      </w:r>
      <w:r w:rsidRPr="00D20390">
        <w:rPr>
          <w:sz w:val="16"/>
        </w:rPr>
        <w:t xml:space="preserve"> customers – especially </w:t>
      </w:r>
      <w:r w:rsidRPr="00D20390">
        <w:rPr>
          <w:highlight w:val="cyan"/>
          <w:u w:val="single"/>
        </w:rPr>
        <w:t>p</w:t>
      </w:r>
      <w:r w:rsidRPr="00D20390">
        <w:rPr>
          <w:u w:val="single"/>
        </w:rPr>
        <w:t xml:space="preserve">eople </w:t>
      </w:r>
      <w:r w:rsidRPr="00D20390">
        <w:rPr>
          <w:highlight w:val="cyan"/>
          <w:u w:val="single"/>
        </w:rPr>
        <w:t>o</w:t>
      </w:r>
      <w:r w:rsidRPr="00D20390">
        <w:rPr>
          <w:u w:val="single"/>
        </w:rPr>
        <w:t xml:space="preserve">f </w:t>
      </w:r>
      <w:r w:rsidRPr="00D20390">
        <w:rPr>
          <w:highlight w:val="cyan"/>
          <w:u w:val="single"/>
        </w:rPr>
        <w:t>c</w:t>
      </w:r>
      <w:r w:rsidRPr="00D20390">
        <w:rPr>
          <w:u w:val="single"/>
        </w:rPr>
        <w:t xml:space="preserve">olor </w:t>
      </w:r>
      <w:r w:rsidRPr="00D20390">
        <w:rPr>
          <w:highlight w:val="cyan"/>
          <w:u w:val="single"/>
        </w:rPr>
        <w:t>and women</w:t>
      </w:r>
      <w:r w:rsidRPr="00D20390">
        <w:rPr>
          <w:u w:val="single"/>
        </w:rPr>
        <w:t xml:space="preserve"> – to unwarranted searches</w:t>
      </w:r>
      <w:r w:rsidRPr="00D20390">
        <w:rPr>
          <w:sz w:val="16"/>
        </w:rPr>
        <w:t>.</w:t>
      </w:r>
    </w:p>
    <w:p w14:paraId="39C6EE5A" w14:textId="77777777" w:rsidR="003D5E39" w:rsidRPr="00D20390" w:rsidRDefault="003D5E39" w:rsidP="003D5E39">
      <w:pPr>
        <w:rPr>
          <w:sz w:val="16"/>
        </w:rPr>
      </w:pPr>
    </w:p>
    <w:p w14:paraId="6D395725" w14:textId="2B139648" w:rsidR="003D5E39" w:rsidRPr="003D5E39" w:rsidRDefault="003D5E39" w:rsidP="003D5E39">
      <w:pPr>
        <w:rPr>
          <w:u w:val="single"/>
        </w:rPr>
      </w:pPr>
      <w:r w:rsidRPr="00D20390">
        <w:rPr>
          <w:sz w:val="16"/>
        </w:rPr>
        <w:lastRenderedPageBreak/>
        <w:t xml:space="preserve">The move came after Rite Aid deployed AI-based facial recognition to identify customers deemed likely to engage in criminal behavior such as shoplifting. The FTC said the technology often based its alerts on low-quality images, such as those from security cameras, phone cameras and news stories, </w:t>
      </w:r>
      <w:r w:rsidRPr="00D20390">
        <w:rPr>
          <w:u w:val="single"/>
        </w:rPr>
        <w:t xml:space="preserve">resulting in </w:t>
      </w:r>
      <w:r w:rsidRPr="00D20390">
        <w:rPr>
          <w:highlight w:val="cyan"/>
          <w:u w:val="single"/>
        </w:rPr>
        <w:t>thousands of "false-positive matches" and customers being searched</w:t>
      </w:r>
      <w:r w:rsidRPr="00D20390">
        <w:rPr>
          <w:u w:val="single"/>
        </w:rPr>
        <w:t xml:space="preserve"> or </w:t>
      </w:r>
      <w:r w:rsidRPr="00D20390">
        <w:rPr>
          <w:highlight w:val="cyan"/>
          <w:u w:val="single"/>
        </w:rPr>
        <w:t>kicked out of stores for crimes they did not commit</w:t>
      </w:r>
      <w:r w:rsidRPr="00D20390">
        <w:rPr>
          <w:u w:val="single"/>
        </w:rPr>
        <w:t>.</w:t>
      </w:r>
    </w:p>
    <w:p w14:paraId="220BB4A7" w14:textId="507EC361" w:rsidR="003D5E39" w:rsidRDefault="003D5E39" w:rsidP="00CB30A6">
      <w:pPr>
        <w:pStyle w:val="Heading3"/>
      </w:pPr>
      <w:r>
        <w:lastRenderedPageBreak/>
        <w:t>Impact---Deportations</w:t>
      </w:r>
    </w:p>
    <w:p w14:paraId="3F6C1BC1" w14:textId="77777777" w:rsidR="003D5E39" w:rsidRDefault="003D5E39" w:rsidP="003D5E39">
      <w:pPr>
        <w:pStyle w:val="Heading4"/>
        <w:rPr>
          <w:lang w:eastAsia="zh-CN"/>
        </w:rPr>
      </w:pPr>
      <w:r>
        <w:rPr>
          <w:lang w:eastAsia="zh-CN"/>
        </w:rPr>
        <w:t xml:space="preserve">FRT can be used as tools for controversial organizations – leading to deportations of vulnerable </w:t>
      </w:r>
      <w:proofErr w:type="gramStart"/>
      <w:r>
        <w:rPr>
          <w:lang w:eastAsia="zh-CN"/>
        </w:rPr>
        <w:t>communities</w:t>
      </w:r>
      <w:proofErr w:type="gramEnd"/>
    </w:p>
    <w:p w14:paraId="31718CF0" w14:textId="77777777" w:rsidR="003D5E39" w:rsidRPr="003D5E39" w:rsidRDefault="003D5E39" w:rsidP="003D5E39">
      <w:r w:rsidRPr="003D5E39">
        <w:rPr>
          <w:rStyle w:val="Style13ptBold"/>
        </w:rPr>
        <w:t>Rose ’19</w:t>
      </w:r>
      <w:r w:rsidRPr="003D5E39">
        <w:t xml:space="preserve"> – (Janus, New York City writer, researcher, and educator who studies tech’s impact on privacy and human rights, VICE senior editor, 8/13/19, “Amazon Says The Face Recognition Tech It Sells to Cops Can Now Detect ‘Fear’”, VICE, https://www.vice.com/en/article/7x59z9/the-facial-recognition-system-amazon-sells-to-cops-can-now-detect-fear)</w:t>
      </w:r>
    </w:p>
    <w:p w14:paraId="6C389426" w14:textId="77777777" w:rsidR="003D5E39" w:rsidRPr="003C1A4C" w:rsidRDefault="003D5E39" w:rsidP="003D5E39">
      <w:pPr>
        <w:rPr>
          <w:rStyle w:val="Style13ptBold"/>
          <w:b w:val="0"/>
          <w:bCs w:val="0"/>
          <w:lang w:eastAsia="zh-CN"/>
        </w:rPr>
      </w:pPr>
    </w:p>
    <w:p w14:paraId="51986226" w14:textId="77777777" w:rsidR="003D5E39" w:rsidRPr="00EF505C" w:rsidRDefault="003D5E39" w:rsidP="003D5E39">
      <w:pPr>
        <w:rPr>
          <w:u w:val="single"/>
        </w:rPr>
      </w:pPr>
      <w:r w:rsidRPr="00EF505C">
        <w:rPr>
          <w:highlight w:val="cyan"/>
          <w:u w:val="single"/>
        </w:rPr>
        <w:t>Amazon has faced</w:t>
      </w:r>
      <w:r w:rsidRPr="00EF505C">
        <w:rPr>
          <w:u w:val="single"/>
        </w:rPr>
        <w:t xml:space="preserve"> public </w:t>
      </w:r>
      <w:r w:rsidRPr="00EF505C">
        <w:rPr>
          <w:highlight w:val="cyan"/>
          <w:u w:val="single"/>
        </w:rPr>
        <w:t>outrage for providing cloud services to</w:t>
      </w:r>
      <w:r w:rsidRPr="00EF505C">
        <w:rPr>
          <w:u w:val="single"/>
        </w:rPr>
        <w:t xml:space="preserve"> the U.S. government, including law </w:t>
      </w:r>
      <w:r w:rsidRPr="00EF505C">
        <w:rPr>
          <w:highlight w:val="cyan"/>
          <w:u w:val="single"/>
        </w:rPr>
        <w:t>enforcement agencies that conduct mass-raids and separate families at the southern border</w:t>
      </w:r>
      <w:r w:rsidRPr="00EF505C">
        <w:rPr>
          <w:u w:val="single"/>
        </w:rPr>
        <w:t>.</w:t>
      </w:r>
      <w:r w:rsidRPr="00EF505C">
        <w:rPr>
          <w:sz w:val="16"/>
        </w:rPr>
        <w:t xml:space="preserve"> Now, </w:t>
      </w:r>
      <w:r w:rsidRPr="00EF505C">
        <w:rPr>
          <w:u w:val="single"/>
        </w:rPr>
        <w:t>Amazon Web Services (</w:t>
      </w:r>
      <w:r w:rsidRPr="00EF505C">
        <w:rPr>
          <w:highlight w:val="cyan"/>
          <w:u w:val="single"/>
        </w:rPr>
        <w:t>AWS</w:t>
      </w:r>
      <w:r w:rsidRPr="00EF505C">
        <w:rPr>
          <w:u w:val="single"/>
        </w:rPr>
        <w:t xml:space="preserve">) has </w:t>
      </w:r>
      <w:r w:rsidRPr="00EF505C">
        <w:rPr>
          <w:highlight w:val="cyan"/>
          <w:u w:val="single"/>
        </w:rPr>
        <w:t>rolled out more terrifying features</w:t>
      </w:r>
      <w:r w:rsidRPr="00EF505C">
        <w:rPr>
          <w:u w:val="single"/>
        </w:rPr>
        <w:t xml:space="preserve"> </w:t>
      </w:r>
      <w:r w:rsidRPr="00EF505C">
        <w:rPr>
          <w:highlight w:val="cyan"/>
          <w:u w:val="single"/>
        </w:rPr>
        <w:t>for its</w:t>
      </w:r>
      <w:r w:rsidRPr="00EF505C">
        <w:rPr>
          <w:u w:val="single"/>
        </w:rPr>
        <w:t xml:space="preserve"> cloud-based </w:t>
      </w:r>
      <w:r w:rsidRPr="00EF505C">
        <w:rPr>
          <w:highlight w:val="cyan"/>
          <w:u w:val="single"/>
        </w:rPr>
        <w:t>f</w:t>
      </w:r>
      <w:r w:rsidRPr="00EF505C">
        <w:rPr>
          <w:u w:val="single"/>
        </w:rPr>
        <w:t xml:space="preserve">acial </w:t>
      </w:r>
      <w:r w:rsidRPr="00EF505C">
        <w:rPr>
          <w:highlight w:val="cyan"/>
          <w:u w:val="single"/>
        </w:rPr>
        <w:t>r</w:t>
      </w:r>
      <w:r w:rsidRPr="00EF505C">
        <w:rPr>
          <w:u w:val="single"/>
        </w:rPr>
        <w:t xml:space="preserve">ecognition </w:t>
      </w:r>
      <w:r w:rsidRPr="00EF505C">
        <w:rPr>
          <w:highlight w:val="cyan"/>
          <w:u w:val="single"/>
        </w:rPr>
        <w:t>s</w:t>
      </w:r>
      <w:r w:rsidRPr="00EF505C">
        <w:rPr>
          <w:u w:val="single"/>
        </w:rPr>
        <w:t>ystem—including, it claims, the ability to detect fear.</w:t>
      </w:r>
    </w:p>
    <w:p w14:paraId="5DFA3EAB" w14:textId="77777777" w:rsidR="003D5E39" w:rsidRPr="00EF505C" w:rsidRDefault="003D5E39" w:rsidP="003D5E39">
      <w:pPr>
        <w:rPr>
          <w:sz w:val="16"/>
        </w:rPr>
      </w:pPr>
    </w:p>
    <w:p w14:paraId="6443116B" w14:textId="77777777" w:rsidR="003D5E39" w:rsidRPr="00EF505C" w:rsidRDefault="003D5E39" w:rsidP="003D5E39">
      <w:pPr>
        <w:rPr>
          <w:sz w:val="16"/>
        </w:rPr>
      </w:pPr>
      <w:r w:rsidRPr="00EF505C">
        <w:rPr>
          <w:sz w:val="16"/>
        </w:rPr>
        <w:t xml:space="preserve">“Amazon </w:t>
      </w:r>
      <w:proofErr w:type="spellStart"/>
      <w:r w:rsidRPr="00EF505C">
        <w:rPr>
          <w:sz w:val="16"/>
        </w:rPr>
        <w:t>Rekognition</w:t>
      </w:r>
      <w:proofErr w:type="spellEnd"/>
      <w:r w:rsidRPr="00EF505C">
        <w:rPr>
          <w:sz w:val="16"/>
        </w:rPr>
        <w:t xml:space="preserve"> provides a comprehensive set of face detection, analysis, and recognition features for image and video analysis,” a blog post announcing the new features reads. “Face analysis generates metadata about detected faces in the form of gender, age range, emotions,” and other attributes such as whether the subject is smiling.</w:t>
      </w:r>
    </w:p>
    <w:p w14:paraId="7C0013E7" w14:textId="77777777" w:rsidR="003D5E39" w:rsidRPr="00EF505C" w:rsidRDefault="003D5E39" w:rsidP="003D5E39">
      <w:pPr>
        <w:rPr>
          <w:sz w:val="16"/>
        </w:rPr>
      </w:pPr>
    </w:p>
    <w:p w14:paraId="2A08838C" w14:textId="77777777" w:rsidR="003D5E39" w:rsidRPr="00EF505C" w:rsidRDefault="003D5E39" w:rsidP="003D5E39">
      <w:pPr>
        <w:rPr>
          <w:sz w:val="16"/>
        </w:rPr>
      </w:pPr>
      <w:r w:rsidRPr="00EF505C">
        <w:rPr>
          <w:sz w:val="16"/>
        </w:rPr>
        <w:t xml:space="preserve">Emotion recognition is a facial analysis technique that has been marketed by private companies like </w:t>
      </w:r>
      <w:proofErr w:type="spellStart"/>
      <w:r w:rsidRPr="00EF505C">
        <w:rPr>
          <w:sz w:val="16"/>
        </w:rPr>
        <w:t>Affectiva</w:t>
      </w:r>
      <w:proofErr w:type="spellEnd"/>
      <w:r w:rsidRPr="00EF505C">
        <w:rPr>
          <w:sz w:val="16"/>
        </w:rPr>
        <w:t>, Kairos, and Amazon. It works by training a machine learning system to look for certain features on a detected face which indicate emotional content. For example, a raised brow could indicate concern or bewilderment, while a downturned mouth could show feelings of repulsion.</w:t>
      </w:r>
    </w:p>
    <w:p w14:paraId="23AB6AA7" w14:textId="77777777" w:rsidR="003D5E39" w:rsidRPr="00EF505C" w:rsidRDefault="003D5E39" w:rsidP="003D5E39">
      <w:pPr>
        <w:rPr>
          <w:sz w:val="16"/>
        </w:rPr>
      </w:pPr>
    </w:p>
    <w:p w14:paraId="02274584" w14:textId="77777777" w:rsidR="003D5E39" w:rsidRPr="00EF505C" w:rsidRDefault="003D5E39" w:rsidP="003D5E39">
      <w:pPr>
        <w:rPr>
          <w:sz w:val="16"/>
        </w:rPr>
      </w:pPr>
      <w:r w:rsidRPr="00EF505C">
        <w:rPr>
          <w:sz w:val="16"/>
        </w:rPr>
        <w:t xml:space="preserve">The AWS post says that Amazon has updated the range of detectable emotions for </w:t>
      </w:r>
      <w:proofErr w:type="spellStart"/>
      <w:r w:rsidRPr="00EF505C">
        <w:rPr>
          <w:sz w:val="16"/>
        </w:rPr>
        <w:t>Rekognition’s</w:t>
      </w:r>
      <w:proofErr w:type="spellEnd"/>
      <w:r w:rsidRPr="00EF505C">
        <w:rPr>
          <w:sz w:val="16"/>
        </w:rPr>
        <w:t xml:space="preserve"> face analysis to include “fear,” adding to a list of seven other emotional states: “Happy”, “Sad”, “Angry”, “Surprised”, “Disgusted”, “Calm”, and “Confused.”</w:t>
      </w:r>
    </w:p>
    <w:p w14:paraId="37A278F3" w14:textId="77777777" w:rsidR="003D5E39" w:rsidRPr="00EF505C" w:rsidRDefault="003D5E39" w:rsidP="003D5E39">
      <w:pPr>
        <w:rPr>
          <w:sz w:val="16"/>
        </w:rPr>
      </w:pPr>
    </w:p>
    <w:p w14:paraId="6F06CB42" w14:textId="77777777" w:rsidR="003D5E39" w:rsidRPr="00EF505C" w:rsidRDefault="003D5E39" w:rsidP="003D5E39">
      <w:pPr>
        <w:rPr>
          <w:sz w:val="16"/>
        </w:rPr>
      </w:pPr>
      <w:r w:rsidRPr="00EF505C">
        <w:rPr>
          <w:sz w:val="16"/>
        </w:rPr>
        <w:t xml:space="preserve">Despite Amazon's bold claims, </w:t>
      </w:r>
      <w:r w:rsidRPr="00EF505C">
        <w:rPr>
          <w:highlight w:val="cyan"/>
          <w:u w:val="single"/>
        </w:rPr>
        <w:t>the efficacy of emotion recognition is in dispute</w:t>
      </w:r>
      <w:r w:rsidRPr="00EF505C">
        <w:rPr>
          <w:sz w:val="16"/>
        </w:rPr>
        <w:t xml:space="preserve">. A recent study reviewing over 1,000 academic papers on emotion recognition found that the </w:t>
      </w:r>
      <w:r w:rsidRPr="00EF505C">
        <w:rPr>
          <w:highlight w:val="cyan"/>
          <w:u w:val="single"/>
        </w:rPr>
        <w:t>technique is deeply flawed</w:t>
      </w:r>
      <w:r w:rsidRPr="00EF505C">
        <w:rPr>
          <w:sz w:val="16"/>
        </w:rPr>
        <w:t>—there just isn't a strong enough correlation between facial expressions and actual human emotions, and common methods for training algorithms to spot emotions present a host of other problems.</w:t>
      </w:r>
    </w:p>
    <w:p w14:paraId="72B090AB" w14:textId="77777777" w:rsidR="003D5E39" w:rsidRPr="00EF505C" w:rsidRDefault="003D5E39" w:rsidP="003D5E39">
      <w:pPr>
        <w:rPr>
          <w:sz w:val="16"/>
        </w:rPr>
      </w:pPr>
    </w:p>
    <w:p w14:paraId="7AAAED53" w14:textId="77777777" w:rsidR="003D5E39" w:rsidRPr="00EF505C" w:rsidRDefault="003D5E39" w:rsidP="003D5E39">
      <w:pPr>
        <w:rPr>
          <w:sz w:val="16"/>
        </w:rPr>
      </w:pPr>
      <w:r w:rsidRPr="00EF505C">
        <w:rPr>
          <w:sz w:val="16"/>
        </w:rPr>
        <w:t xml:space="preserve">Nevertheless, activists say </w:t>
      </w:r>
      <w:r w:rsidRPr="00EF505C">
        <w:rPr>
          <w:highlight w:val="cyan"/>
          <w:u w:val="single"/>
        </w:rPr>
        <w:t>these tech</w:t>
      </w:r>
      <w:r w:rsidRPr="00EF505C">
        <w:rPr>
          <w:u w:val="single"/>
        </w:rPr>
        <w:t xml:space="preserve">nologies are </w:t>
      </w:r>
      <w:r w:rsidRPr="00EF505C">
        <w:rPr>
          <w:highlight w:val="cyan"/>
          <w:u w:val="single"/>
        </w:rPr>
        <w:t>especially harmful in the hands of</w:t>
      </w:r>
      <w:r w:rsidRPr="00EF505C">
        <w:rPr>
          <w:u w:val="single"/>
        </w:rPr>
        <w:t xml:space="preserve"> government agencies like Immigration and Customs Enforcement (</w:t>
      </w:r>
      <w:r w:rsidRPr="00EF505C">
        <w:rPr>
          <w:highlight w:val="cyan"/>
          <w:u w:val="single"/>
        </w:rPr>
        <w:t>ICE</w:t>
      </w:r>
      <w:r w:rsidRPr="00EF505C">
        <w:rPr>
          <w:u w:val="single"/>
        </w:rPr>
        <w:t>) and Customs and Border Patrol (</w:t>
      </w:r>
      <w:r w:rsidRPr="00EF505C">
        <w:rPr>
          <w:highlight w:val="cyan"/>
          <w:u w:val="single"/>
        </w:rPr>
        <w:t>CBP</w:t>
      </w:r>
      <w:r w:rsidRPr="00EF505C">
        <w:rPr>
          <w:u w:val="single"/>
        </w:rPr>
        <w:t>).</w:t>
      </w:r>
    </w:p>
    <w:p w14:paraId="0A5F7713" w14:textId="77777777" w:rsidR="003D5E39" w:rsidRPr="00EF505C" w:rsidRDefault="003D5E39" w:rsidP="003D5E39">
      <w:pPr>
        <w:rPr>
          <w:sz w:val="16"/>
        </w:rPr>
      </w:pPr>
    </w:p>
    <w:p w14:paraId="0B67D95D" w14:textId="77777777" w:rsidR="003D5E39" w:rsidRPr="00EF505C" w:rsidRDefault="003D5E39" w:rsidP="003D5E39">
      <w:pPr>
        <w:rPr>
          <w:sz w:val="16"/>
        </w:rPr>
      </w:pPr>
      <w:r w:rsidRPr="00EF505C">
        <w:rPr>
          <w:sz w:val="16"/>
        </w:rPr>
        <w:t xml:space="preserve">Last year, Amazon pitched its </w:t>
      </w:r>
      <w:proofErr w:type="spellStart"/>
      <w:r w:rsidRPr="00EF505C">
        <w:rPr>
          <w:sz w:val="16"/>
        </w:rPr>
        <w:t>Rekognition</w:t>
      </w:r>
      <w:proofErr w:type="spellEnd"/>
      <w:r w:rsidRPr="00EF505C">
        <w:rPr>
          <w:sz w:val="16"/>
        </w:rPr>
        <w:t xml:space="preserve"> system to ICE, triggering widespread backlash from human rights advocates and its own employees. In July, </w:t>
      </w:r>
      <w:r w:rsidRPr="00EF505C">
        <w:rPr>
          <w:u w:val="single"/>
        </w:rPr>
        <w:t xml:space="preserve">researchers discovered that </w:t>
      </w:r>
      <w:r w:rsidRPr="006B40BB">
        <w:rPr>
          <w:highlight w:val="cyan"/>
          <w:u w:val="single"/>
        </w:rPr>
        <w:t>ICE used a different facial recognition system to search through driver’s license databases in more than a dozen U.S. states</w:t>
      </w:r>
      <w:r w:rsidRPr="00EF505C">
        <w:rPr>
          <w:sz w:val="16"/>
        </w:rPr>
        <w:t>.</w:t>
      </w:r>
    </w:p>
    <w:p w14:paraId="2A0A86E0" w14:textId="77777777" w:rsidR="003D5E39" w:rsidRPr="00EF505C" w:rsidRDefault="003D5E39" w:rsidP="003D5E39">
      <w:pPr>
        <w:rPr>
          <w:sz w:val="16"/>
        </w:rPr>
      </w:pPr>
    </w:p>
    <w:p w14:paraId="70E4FACA" w14:textId="77777777" w:rsidR="003D5E39" w:rsidRPr="00EF505C" w:rsidRDefault="003D5E39" w:rsidP="003D5E39">
      <w:pPr>
        <w:rPr>
          <w:sz w:val="16"/>
        </w:rPr>
      </w:pPr>
      <w:r w:rsidRPr="00EF505C">
        <w:rPr>
          <w:sz w:val="16"/>
        </w:rPr>
        <w:t>“</w:t>
      </w:r>
      <w:r w:rsidRPr="006B40BB">
        <w:rPr>
          <w:highlight w:val="cyan"/>
          <w:u w:val="single"/>
        </w:rPr>
        <w:t>Amazon provides</w:t>
      </w:r>
      <w:r w:rsidRPr="00EF505C">
        <w:rPr>
          <w:u w:val="single"/>
        </w:rPr>
        <w:t xml:space="preserve"> the technological </w:t>
      </w:r>
      <w:r w:rsidRPr="006B40BB">
        <w:rPr>
          <w:highlight w:val="cyan"/>
          <w:u w:val="single"/>
        </w:rPr>
        <w:t>backbone for</w:t>
      </w:r>
      <w:r w:rsidRPr="00EF505C">
        <w:rPr>
          <w:u w:val="single"/>
        </w:rPr>
        <w:t xml:space="preserve"> the </w:t>
      </w:r>
      <w:r w:rsidRPr="006B40BB">
        <w:rPr>
          <w:highlight w:val="cyan"/>
          <w:u w:val="single"/>
        </w:rPr>
        <w:t>brutal deportation and detention machine</w:t>
      </w:r>
      <w:r w:rsidRPr="00EF505C">
        <w:rPr>
          <w:u w:val="single"/>
        </w:rPr>
        <w:t xml:space="preserve"> that is already </w:t>
      </w:r>
      <w:r w:rsidRPr="006B40BB">
        <w:rPr>
          <w:highlight w:val="cyan"/>
          <w:u w:val="single"/>
        </w:rPr>
        <w:t>terrorizing immigrant communities</w:t>
      </w:r>
      <w:r w:rsidRPr="00EF505C">
        <w:rPr>
          <w:sz w:val="16"/>
        </w:rPr>
        <w:t xml:space="preserve">,” said Audrey </w:t>
      </w:r>
      <w:proofErr w:type="spellStart"/>
      <w:r w:rsidRPr="00EF505C">
        <w:rPr>
          <w:sz w:val="16"/>
        </w:rPr>
        <w:t>Sasson</w:t>
      </w:r>
      <w:proofErr w:type="spellEnd"/>
      <w:r w:rsidRPr="00EF505C">
        <w:rPr>
          <w:sz w:val="16"/>
        </w:rPr>
        <w:t>, the Executive Director of Jews For Racial and Economic Justice, in an email to Motherboard. “[A]</w:t>
      </w:r>
      <w:proofErr w:type="spellStart"/>
      <w:r w:rsidRPr="00EF505C">
        <w:rPr>
          <w:sz w:val="16"/>
        </w:rPr>
        <w:t>nd</w:t>
      </w:r>
      <w:proofErr w:type="spellEnd"/>
      <w:r w:rsidRPr="00EF505C">
        <w:rPr>
          <w:sz w:val="16"/>
        </w:rPr>
        <w:t xml:space="preserve"> now </w:t>
      </w:r>
      <w:r w:rsidRPr="00EF505C">
        <w:rPr>
          <w:u w:val="single"/>
        </w:rPr>
        <w:t xml:space="preserve">Amazon is </w:t>
      </w:r>
      <w:r w:rsidRPr="006B40BB">
        <w:rPr>
          <w:highlight w:val="cyan"/>
          <w:u w:val="single"/>
        </w:rPr>
        <w:t>giving ICE tools</w:t>
      </w:r>
      <w:r w:rsidRPr="00EF505C">
        <w:rPr>
          <w:u w:val="single"/>
        </w:rPr>
        <w:t xml:space="preserve"> to use the terror the agency already </w:t>
      </w:r>
      <w:r w:rsidRPr="006B40BB">
        <w:rPr>
          <w:highlight w:val="cyan"/>
          <w:u w:val="single"/>
        </w:rPr>
        <w:t>inflicts to help agents round people up and put them in concentration camps</w:t>
      </w:r>
      <w:r w:rsidRPr="00EF505C">
        <w:rPr>
          <w:sz w:val="16"/>
        </w:rPr>
        <w:t>.”</w:t>
      </w:r>
    </w:p>
    <w:p w14:paraId="1B761929" w14:textId="77777777" w:rsidR="003D5E39" w:rsidRPr="00EF505C" w:rsidRDefault="003D5E39" w:rsidP="003D5E39">
      <w:pPr>
        <w:rPr>
          <w:sz w:val="16"/>
        </w:rPr>
      </w:pPr>
    </w:p>
    <w:p w14:paraId="1E0EF8D1" w14:textId="27A77F5A" w:rsidR="003D5E39" w:rsidRPr="003D5E39" w:rsidRDefault="003D5E39" w:rsidP="003D5E39">
      <w:pPr>
        <w:rPr>
          <w:sz w:val="16"/>
        </w:rPr>
      </w:pPr>
      <w:r w:rsidRPr="00EF505C">
        <w:rPr>
          <w:sz w:val="16"/>
        </w:rPr>
        <w:t>The harmful nature of facial recognition and analysis in the hands of law enforcement has caused some cities to re-think whether the technology can be deployed ethically. San Francisco, CA and Somerville, MA have banned municipal use of face recognition, and a similar measure is being considered in Cambridge, MA this Fall.</w:t>
      </w:r>
    </w:p>
    <w:p w14:paraId="6EEF529A" w14:textId="36562665" w:rsidR="003D5E39" w:rsidRDefault="003D5E39" w:rsidP="00CB30A6">
      <w:pPr>
        <w:pStyle w:val="Heading3"/>
      </w:pPr>
      <w:r>
        <w:lastRenderedPageBreak/>
        <w:t>Impact---Civil Liberties</w:t>
      </w:r>
    </w:p>
    <w:p w14:paraId="0DC9EEAA" w14:textId="77777777" w:rsidR="003D5E39" w:rsidRPr="003D5E39" w:rsidRDefault="003D5E39" w:rsidP="003D5E39">
      <w:pPr>
        <w:pStyle w:val="Heading4"/>
      </w:pPr>
      <w:r w:rsidRPr="003D5E39">
        <w:t xml:space="preserve">Facial Recognition AI is an invasion of </w:t>
      </w:r>
      <w:proofErr w:type="gramStart"/>
      <w:r w:rsidRPr="003D5E39">
        <w:t>privacy</w:t>
      </w:r>
      <w:proofErr w:type="gramEnd"/>
    </w:p>
    <w:p w14:paraId="16D5A615" w14:textId="77777777" w:rsidR="003D5E39" w:rsidRPr="003D5E39" w:rsidRDefault="003D5E39" w:rsidP="003D5E39">
      <w:pPr>
        <w:rPr>
          <w:rStyle w:val="Style13ptBold"/>
          <w:b w:val="0"/>
          <w:bCs w:val="0"/>
          <w:sz w:val="22"/>
        </w:rPr>
      </w:pPr>
      <w:proofErr w:type="spellStart"/>
      <w:r w:rsidRPr="003D5E39">
        <w:rPr>
          <w:rStyle w:val="Style13ptBold"/>
        </w:rPr>
        <w:t>Mineo</w:t>
      </w:r>
      <w:proofErr w:type="spellEnd"/>
      <w:r w:rsidRPr="003D5E39">
        <w:rPr>
          <w:rStyle w:val="Style13ptBold"/>
        </w:rPr>
        <w:t xml:space="preserve"> ’23</w:t>
      </w:r>
      <w:r w:rsidRPr="003D5E39">
        <w:t xml:space="preserve"> – (Liz, a Harvard Staff Writer, 10/26/23, “How facial-recognition app poses threat to privacy, civil liberties”, The Harvard Gazette, https://news.harvard.edu/gazette/story/2023/10/how-facial-recognition-app-poses-threat-to-privacy-civil-liberties/)</w:t>
      </w:r>
    </w:p>
    <w:p w14:paraId="1D51418F" w14:textId="77777777" w:rsidR="003D5E39" w:rsidRPr="003C1A4C" w:rsidRDefault="003D5E39" w:rsidP="003D5E39">
      <w:pPr>
        <w:rPr>
          <w:rFonts w:eastAsia="Times New Roman"/>
          <w:sz w:val="16"/>
          <w:szCs w:val="24"/>
          <w:lang w:eastAsia="zh-CN"/>
        </w:rPr>
      </w:pPr>
      <w:r w:rsidRPr="003C1A4C">
        <w:rPr>
          <w:rFonts w:eastAsia="Times New Roman"/>
          <w:color w:val="000000"/>
          <w:sz w:val="16"/>
          <w:lang w:eastAsia="zh-CN"/>
        </w:rPr>
        <w:t>Tech reporter Kashmir Hill has written about the intersection of privacy and technology for more than a decade, but even she was stunned when she came across a legal memo in 2019 describing a facial recognition app that could identify anyone based on a picture. She immediately saw the potential this technology had to become the stuff of dystopian nightmare</w:t>
      </w:r>
      <w:r w:rsidRPr="003C1A4C">
        <w:rPr>
          <w:rFonts w:eastAsia="Times New Roman"/>
          <w:color w:val="000000"/>
          <w:u w:val="single"/>
          <w:lang w:eastAsia="zh-CN"/>
        </w:rPr>
        <w:t>, the “</w:t>
      </w:r>
      <w:r w:rsidRPr="003C1A4C">
        <w:rPr>
          <w:rFonts w:eastAsia="Times New Roman"/>
          <w:color w:val="000000"/>
          <w:highlight w:val="cyan"/>
          <w:u w:val="single"/>
          <w:lang w:eastAsia="zh-CN"/>
        </w:rPr>
        <w:t>ultimate surveillance tool</w:t>
      </w:r>
      <w:r w:rsidRPr="003C1A4C">
        <w:rPr>
          <w:rFonts w:eastAsia="Times New Roman"/>
          <w:color w:val="000000"/>
          <w:u w:val="single"/>
          <w:lang w:eastAsia="zh-CN"/>
        </w:rPr>
        <w:t xml:space="preserve">,” </w:t>
      </w:r>
      <w:r w:rsidRPr="003C1A4C">
        <w:rPr>
          <w:rFonts w:eastAsia="Times New Roman"/>
          <w:color w:val="000000"/>
          <w:highlight w:val="cyan"/>
          <w:u w:val="single"/>
          <w:lang w:eastAsia="zh-CN"/>
        </w:rPr>
        <w:t>pos</w:t>
      </w:r>
      <w:r w:rsidRPr="003C1A4C">
        <w:rPr>
          <w:rFonts w:eastAsia="Times New Roman"/>
          <w:color w:val="000000"/>
          <w:u w:val="single"/>
          <w:lang w:eastAsia="zh-CN"/>
        </w:rPr>
        <w:t xml:space="preserve">ing </w:t>
      </w:r>
      <w:r w:rsidRPr="003C1A4C">
        <w:rPr>
          <w:rFonts w:eastAsia="Times New Roman"/>
          <w:color w:val="000000"/>
          <w:highlight w:val="cyan"/>
          <w:u w:val="single"/>
          <w:lang w:eastAsia="zh-CN"/>
        </w:rPr>
        <w:t>immense risks to privacy and civil liberties</w:t>
      </w:r>
      <w:r w:rsidRPr="003C1A4C">
        <w:rPr>
          <w:rFonts w:eastAsia="Times New Roman"/>
          <w:color w:val="000000"/>
          <w:u w:val="single"/>
          <w:lang w:eastAsia="zh-CN"/>
        </w:rPr>
        <w:t>.</w:t>
      </w:r>
    </w:p>
    <w:p w14:paraId="514CBAD4" w14:textId="77777777" w:rsidR="003D5E39" w:rsidRPr="003C1A4C" w:rsidRDefault="003D5E39" w:rsidP="003D5E39">
      <w:pPr>
        <w:rPr>
          <w:rFonts w:eastAsia="Times New Roman"/>
          <w:sz w:val="16"/>
          <w:szCs w:val="24"/>
          <w:lang w:eastAsia="zh-CN"/>
        </w:rPr>
      </w:pPr>
      <w:r w:rsidRPr="003C1A4C">
        <w:rPr>
          <w:rFonts w:eastAsia="Times New Roman"/>
          <w:color w:val="000000"/>
          <w:sz w:val="16"/>
          <w:lang w:eastAsia="zh-CN"/>
        </w:rPr>
        <w:t xml:space="preserve">Hill recalled this incident to Jonathan </w:t>
      </w:r>
      <w:proofErr w:type="spellStart"/>
      <w:r w:rsidRPr="003C1A4C">
        <w:rPr>
          <w:rFonts w:eastAsia="Times New Roman"/>
          <w:color w:val="000000"/>
          <w:sz w:val="16"/>
          <w:lang w:eastAsia="zh-CN"/>
        </w:rPr>
        <w:t>Zittrain</w:t>
      </w:r>
      <w:proofErr w:type="spellEnd"/>
      <w:r w:rsidRPr="003C1A4C">
        <w:rPr>
          <w:rFonts w:eastAsia="Times New Roman"/>
          <w:color w:val="000000"/>
          <w:sz w:val="16"/>
          <w:lang w:eastAsia="zh-CN"/>
        </w:rPr>
        <w:t>, the George Bemis Professor of International Law and Berkman Klein Center for Internet &amp; Society director, as part of a conversation Wednesday at Harvard Law School about her new book, “Your Face Belongs to Us: A Secretive Startup’s Quest to End Privacy as We Know It.”</w:t>
      </w:r>
    </w:p>
    <w:p w14:paraId="07A8337B" w14:textId="77777777" w:rsidR="003D5E39" w:rsidRPr="003C1A4C" w:rsidRDefault="003D5E39" w:rsidP="003D5E39">
      <w:pPr>
        <w:rPr>
          <w:rFonts w:eastAsia="Times New Roman"/>
          <w:sz w:val="16"/>
          <w:szCs w:val="24"/>
          <w:lang w:eastAsia="zh-CN"/>
        </w:rPr>
      </w:pPr>
      <w:r w:rsidRPr="003C1A4C">
        <w:rPr>
          <w:rFonts w:eastAsia="Times New Roman"/>
          <w:color w:val="000000"/>
          <w:sz w:val="16"/>
          <w:lang w:eastAsia="zh-CN"/>
        </w:rPr>
        <w:t xml:space="preserve">The work chronicles the story of </w:t>
      </w:r>
      <w:r w:rsidRPr="003C1A4C">
        <w:rPr>
          <w:rFonts w:eastAsia="Times New Roman"/>
          <w:color w:val="000000"/>
          <w:highlight w:val="cyan"/>
          <w:u w:val="single"/>
          <w:lang w:eastAsia="zh-CN"/>
        </w:rPr>
        <w:t>Clearview AI, a small, secretive startup</w:t>
      </w:r>
      <w:r w:rsidRPr="003C1A4C">
        <w:rPr>
          <w:rFonts w:eastAsia="Times New Roman"/>
          <w:color w:val="000000"/>
          <w:u w:val="single"/>
          <w:lang w:eastAsia="zh-CN"/>
        </w:rPr>
        <w:t xml:space="preserve"> that </w:t>
      </w:r>
      <w:r w:rsidRPr="003C1A4C">
        <w:rPr>
          <w:rFonts w:eastAsia="Times New Roman"/>
          <w:color w:val="000000"/>
          <w:highlight w:val="cyan"/>
          <w:u w:val="single"/>
          <w:lang w:eastAsia="zh-CN"/>
        </w:rPr>
        <w:t>launched an app in 2017</w:t>
      </w:r>
      <w:r w:rsidRPr="003C1A4C">
        <w:rPr>
          <w:rFonts w:eastAsia="Times New Roman"/>
          <w:color w:val="000000"/>
          <w:u w:val="single"/>
          <w:lang w:eastAsia="zh-CN"/>
        </w:rPr>
        <w:t xml:space="preserve">, </w:t>
      </w:r>
      <w:r w:rsidRPr="003C1A4C">
        <w:rPr>
          <w:rFonts w:eastAsia="Times New Roman"/>
          <w:color w:val="000000"/>
          <w:highlight w:val="cyan"/>
          <w:u w:val="single"/>
          <w:lang w:eastAsia="zh-CN"/>
        </w:rPr>
        <w:t>using a 30-billion-photo database</w:t>
      </w:r>
      <w:r w:rsidRPr="003C1A4C">
        <w:rPr>
          <w:rFonts w:eastAsia="Times New Roman"/>
          <w:color w:val="000000"/>
          <w:u w:val="single"/>
          <w:lang w:eastAsia="zh-CN"/>
        </w:rPr>
        <w:t xml:space="preserve"> scraped </w:t>
      </w:r>
      <w:r w:rsidRPr="003C1A4C">
        <w:rPr>
          <w:rFonts w:eastAsia="Times New Roman"/>
          <w:color w:val="000000"/>
          <w:highlight w:val="cyan"/>
          <w:u w:val="single"/>
          <w:lang w:eastAsia="zh-CN"/>
        </w:rPr>
        <w:t>from social media platforms without users’ consent</w:t>
      </w:r>
      <w:r w:rsidRPr="003C1A4C">
        <w:rPr>
          <w:rFonts w:eastAsia="Times New Roman"/>
          <w:color w:val="000000"/>
          <w:sz w:val="16"/>
          <w:lang w:eastAsia="zh-CN"/>
        </w:rPr>
        <w:t xml:space="preserve">. The company, </w:t>
      </w:r>
      <w:r w:rsidRPr="003C1A4C">
        <w:rPr>
          <w:rFonts w:eastAsia="Times New Roman"/>
          <w:color w:val="000000"/>
          <w:u w:val="single"/>
          <w:lang w:eastAsia="zh-CN"/>
        </w:rPr>
        <w:t xml:space="preserve">led by Australian </w:t>
      </w:r>
      <w:r w:rsidRPr="003C1A4C">
        <w:rPr>
          <w:rFonts w:eastAsia="Times New Roman"/>
          <w:color w:val="000000"/>
          <w:highlight w:val="cyan"/>
          <w:u w:val="single"/>
          <w:lang w:eastAsia="zh-CN"/>
        </w:rPr>
        <w:t xml:space="preserve">computer engineer </w:t>
      </w:r>
      <w:proofErr w:type="spellStart"/>
      <w:r w:rsidRPr="003C1A4C">
        <w:rPr>
          <w:rFonts w:eastAsia="Times New Roman"/>
          <w:color w:val="000000"/>
          <w:highlight w:val="cyan"/>
          <w:u w:val="single"/>
          <w:lang w:eastAsia="zh-CN"/>
        </w:rPr>
        <w:t>Hoan</w:t>
      </w:r>
      <w:proofErr w:type="spellEnd"/>
      <w:r w:rsidRPr="003C1A4C">
        <w:rPr>
          <w:rFonts w:eastAsia="Times New Roman"/>
          <w:color w:val="000000"/>
          <w:highlight w:val="cyan"/>
          <w:u w:val="single"/>
          <w:lang w:eastAsia="zh-CN"/>
        </w:rPr>
        <w:t xml:space="preserve"> Ton-That</w:t>
      </w:r>
      <w:r w:rsidRPr="003C1A4C">
        <w:rPr>
          <w:rFonts w:eastAsia="Times New Roman"/>
          <w:color w:val="000000"/>
          <w:u w:val="single"/>
          <w:lang w:eastAsia="zh-CN"/>
        </w:rPr>
        <w:t xml:space="preserve">, has been </w:t>
      </w:r>
      <w:r w:rsidRPr="003C1A4C">
        <w:rPr>
          <w:rFonts w:eastAsia="Times New Roman"/>
          <w:color w:val="000000"/>
          <w:highlight w:val="cyan"/>
          <w:u w:val="single"/>
          <w:lang w:eastAsia="zh-CN"/>
        </w:rPr>
        <w:t>fined</w:t>
      </w:r>
      <w:r w:rsidRPr="003C1A4C">
        <w:rPr>
          <w:rFonts w:eastAsia="Times New Roman"/>
          <w:color w:val="000000"/>
          <w:u w:val="single"/>
          <w:lang w:eastAsia="zh-CN"/>
        </w:rPr>
        <w:t xml:space="preserve"> in Europe and Australia </w:t>
      </w:r>
      <w:r w:rsidRPr="003C1A4C">
        <w:rPr>
          <w:rFonts w:eastAsia="Times New Roman"/>
          <w:color w:val="000000"/>
          <w:highlight w:val="cyan"/>
          <w:u w:val="single"/>
          <w:lang w:eastAsia="zh-CN"/>
        </w:rPr>
        <w:t>for privacy violations.</w:t>
      </w:r>
    </w:p>
    <w:p w14:paraId="5ACBAEB4" w14:textId="77777777" w:rsidR="003D5E39" w:rsidRPr="003C1A4C" w:rsidRDefault="003D5E39" w:rsidP="003D5E39">
      <w:pPr>
        <w:rPr>
          <w:rFonts w:eastAsia="Times New Roman"/>
          <w:sz w:val="16"/>
          <w:szCs w:val="24"/>
          <w:lang w:eastAsia="zh-CN"/>
        </w:rPr>
      </w:pPr>
      <w:r w:rsidRPr="003C1A4C">
        <w:rPr>
          <w:rFonts w:eastAsia="Times New Roman"/>
          <w:color w:val="000000"/>
          <w:sz w:val="16"/>
          <w:lang w:eastAsia="zh-CN"/>
        </w:rPr>
        <w:t>“I’d say that Clearview made an ethical breakthrough, not a technological one,” said Hill, who wrote the first major story about the technology in 2020, sparking backlash from tech companies and privacy advocates. “They were willing to do what other companies like Google and Facebook hadn’t been willing to do … Tech companies had all agreed that the one thing that no one should do is build an app that you can just take a picture of a stranger and then find out who they are.”</w:t>
      </w:r>
    </w:p>
    <w:p w14:paraId="52FA11FF" w14:textId="77777777" w:rsidR="003D5E39" w:rsidRPr="003C1A4C" w:rsidRDefault="003D5E39" w:rsidP="003D5E39">
      <w:pPr>
        <w:rPr>
          <w:rFonts w:eastAsia="Times New Roman"/>
          <w:sz w:val="16"/>
          <w:szCs w:val="24"/>
          <w:lang w:eastAsia="zh-CN"/>
        </w:rPr>
      </w:pPr>
      <w:r w:rsidRPr="003C1A4C">
        <w:rPr>
          <w:rFonts w:eastAsia="Times New Roman"/>
          <w:color w:val="000000"/>
          <w:sz w:val="16"/>
          <w:lang w:eastAsia="zh-CN"/>
        </w:rPr>
        <w:t>Hill spoke of the need to come up with regulations to safeguard users’ privacy and rein in social media platforms that are profiting from users’ personal information without their consent. Some states have passed laws to protect people’s right to access personal information shared on social media sites and the right to delete it, but that is not enough, she said.</w:t>
      </w:r>
    </w:p>
    <w:p w14:paraId="5E913EF9" w14:textId="77777777" w:rsidR="003D5E39" w:rsidRPr="003C1A4C" w:rsidRDefault="003D5E39" w:rsidP="003D5E39">
      <w:pPr>
        <w:rPr>
          <w:rFonts w:eastAsia="Times New Roman"/>
          <w:sz w:val="16"/>
          <w:szCs w:val="24"/>
          <w:lang w:eastAsia="zh-CN"/>
        </w:rPr>
      </w:pPr>
      <w:r w:rsidRPr="003C1A4C">
        <w:rPr>
          <w:rFonts w:eastAsia="Times New Roman"/>
          <w:color w:val="000000"/>
          <w:sz w:val="16"/>
          <w:lang w:eastAsia="zh-CN"/>
        </w:rPr>
        <w:t> </w:t>
      </w:r>
    </w:p>
    <w:p w14:paraId="0529C069" w14:textId="77777777" w:rsidR="003D5E39" w:rsidRPr="003C1A4C" w:rsidRDefault="003D5E39" w:rsidP="003D5E39">
      <w:pPr>
        <w:rPr>
          <w:rFonts w:eastAsia="Times New Roman"/>
          <w:sz w:val="16"/>
          <w:szCs w:val="24"/>
          <w:lang w:eastAsia="zh-CN"/>
        </w:rPr>
      </w:pPr>
      <w:r w:rsidRPr="003C1A4C">
        <w:rPr>
          <w:rFonts w:eastAsia="Times New Roman"/>
          <w:color w:val="000000"/>
          <w:sz w:val="16"/>
          <w:lang w:eastAsia="zh-CN"/>
        </w:rPr>
        <w:t>“It’s a little bit of a Wild West, and I worried that we’re not doing enough about it,” said Hill. “We have privacy laws, but we don’t have anything at the federal level that addresses what Clearview has done.”</w:t>
      </w:r>
    </w:p>
    <w:p w14:paraId="2DC7297A" w14:textId="77777777" w:rsidR="003D5E39" w:rsidRPr="003C1A4C" w:rsidRDefault="003D5E39" w:rsidP="003D5E39">
      <w:pPr>
        <w:rPr>
          <w:rFonts w:eastAsia="Times New Roman"/>
          <w:sz w:val="16"/>
          <w:szCs w:val="24"/>
          <w:lang w:eastAsia="zh-CN"/>
        </w:rPr>
      </w:pPr>
      <w:r w:rsidRPr="003C1A4C">
        <w:rPr>
          <w:rFonts w:eastAsia="Times New Roman"/>
          <w:color w:val="000000"/>
          <w:sz w:val="16"/>
          <w:lang w:eastAsia="zh-CN"/>
        </w:rPr>
        <w:t> </w:t>
      </w:r>
    </w:p>
    <w:p w14:paraId="4C8F030A" w14:textId="77777777" w:rsidR="003D5E39" w:rsidRPr="003C1A4C" w:rsidRDefault="003D5E39" w:rsidP="003D5E39">
      <w:pPr>
        <w:rPr>
          <w:rFonts w:eastAsia="Times New Roman"/>
          <w:sz w:val="16"/>
          <w:szCs w:val="24"/>
          <w:lang w:eastAsia="zh-CN"/>
        </w:rPr>
      </w:pPr>
      <w:r w:rsidRPr="003C1A4C">
        <w:rPr>
          <w:rFonts w:eastAsia="Times New Roman"/>
          <w:color w:val="000000"/>
          <w:sz w:val="16"/>
          <w:lang w:eastAsia="zh-CN"/>
        </w:rPr>
        <w:t>“Tech companies had all agreed that the one thing that no one should do is build an app that you can just take a picture of a stranger and then find out who they are.”</w:t>
      </w:r>
    </w:p>
    <w:p w14:paraId="257468AE" w14:textId="77777777" w:rsidR="003D5E39" w:rsidRPr="003C1A4C" w:rsidRDefault="003D5E39" w:rsidP="003D5E39">
      <w:pPr>
        <w:rPr>
          <w:rFonts w:eastAsia="Times New Roman"/>
          <w:sz w:val="16"/>
          <w:szCs w:val="24"/>
          <w:lang w:eastAsia="zh-CN"/>
        </w:rPr>
      </w:pPr>
      <w:r w:rsidRPr="003C1A4C">
        <w:rPr>
          <w:rFonts w:eastAsia="Times New Roman"/>
          <w:color w:val="000000"/>
          <w:sz w:val="16"/>
          <w:lang w:eastAsia="zh-CN"/>
        </w:rPr>
        <w:t xml:space="preserve">Kashmir Hill, author of “Your Face Belongs to </w:t>
      </w:r>
      <w:proofErr w:type="gramStart"/>
      <w:r w:rsidRPr="003C1A4C">
        <w:rPr>
          <w:rFonts w:eastAsia="Times New Roman"/>
          <w:color w:val="000000"/>
          <w:sz w:val="16"/>
          <w:lang w:eastAsia="zh-CN"/>
        </w:rPr>
        <w:t>Us</w:t>
      </w:r>
      <w:proofErr w:type="gramEnd"/>
      <w:r w:rsidRPr="003C1A4C">
        <w:rPr>
          <w:rFonts w:eastAsia="Times New Roman"/>
          <w:color w:val="000000"/>
          <w:sz w:val="16"/>
          <w:lang w:eastAsia="zh-CN"/>
        </w:rPr>
        <w:t>”</w:t>
      </w:r>
    </w:p>
    <w:p w14:paraId="7DE0B113" w14:textId="77777777" w:rsidR="003D5E39" w:rsidRPr="003C1A4C" w:rsidRDefault="003D5E39" w:rsidP="003D5E39">
      <w:pPr>
        <w:rPr>
          <w:rFonts w:eastAsia="Times New Roman"/>
          <w:sz w:val="16"/>
          <w:szCs w:val="24"/>
          <w:lang w:eastAsia="zh-CN"/>
        </w:rPr>
      </w:pPr>
      <w:r w:rsidRPr="003C1A4C">
        <w:rPr>
          <w:rFonts w:eastAsia="Times New Roman"/>
          <w:color w:val="000000"/>
          <w:sz w:val="16"/>
          <w:lang w:eastAsia="zh-CN"/>
        </w:rPr>
        <w:t> </w:t>
      </w:r>
    </w:p>
    <w:p w14:paraId="2FF62C40" w14:textId="77777777" w:rsidR="003D5E39" w:rsidRPr="003C1A4C" w:rsidRDefault="003D5E39" w:rsidP="003D5E39">
      <w:pPr>
        <w:rPr>
          <w:rFonts w:eastAsia="Times New Roman"/>
          <w:sz w:val="16"/>
          <w:szCs w:val="24"/>
          <w:lang w:eastAsia="zh-CN"/>
        </w:rPr>
      </w:pPr>
      <w:r w:rsidRPr="003C1A4C">
        <w:rPr>
          <w:rFonts w:eastAsia="Times New Roman"/>
          <w:color w:val="000000"/>
          <w:u w:val="single"/>
          <w:lang w:eastAsia="zh-CN"/>
        </w:rPr>
        <w:t>Clearview’s software is used in crime investigations and has been used by law enforcement to identify Jan. 6 rioters</w:t>
      </w:r>
      <w:r w:rsidRPr="003C1A4C">
        <w:rPr>
          <w:rFonts w:eastAsia="Times New Roman"/>
          <w:color w:val="000000"/>
          <w:sz w:val="16"/>
          <w:lang w:eastAsia="zh-CN"/>
        </w:rPr>
        <w:t xml:space="preserve">, said Hill. </w:t>
      </w:r>
      <w:r w:rsidRPr="003C1A4C">
        <w:rPr>
          <w:rFonts w:eastAsia="Times New Roman"/>
          <w:color w:val="000000"/>
          <w:highlight w:val="cyan"/>
          <w:u w:val="single"/>
          <w:lang w:eastAsia="zh-CN"/>
        </w:rPr>
        <w:t>Facial-recognition technology</w:t>
      </w:r>
      <w:r w:rsidRPr="003C1A4C">
        <w:rPr>
          <w:rFonts w:eastAsia="Times New Roman"/>
          <w:color w:val="000000"/>
          <w:u w:val="single"/>
          <w:lang w:eastAsia="zh-CN"/>
        </w:rPr>
        <w:t xml:space="preserve"> </w:t>
      </w:r>
      <w:r w:rsidRPr="003C1A4C">
        <w:rPr>
          <w:rFonts w:eastAsia="Times New Roman"/>
          <w:color w:val="000000"/>
          <w:highlight w:val="cyan"/>
          <w:u w:val="single"/>
          <w:lang w:eastAsia="zh-CN"/>
        </w:rPr>
        <w:t>can</w:t>
      </w:r>
      <w:r w:rsidRPr="003C1A4C">
        <w:rPr>
          <w:rFonts w:eastAsia="Times New Roman"/>
          <w:color w:val="000000"/>
          <w:u w:val="single"/>
          <w:lang w:eastAsia="zh-CN"/>
        </w:rPr>
        <w:t xml:space="preserve"> also </w:t>
      </w:r>
      <w:r w:rsidRPr="003C1A4C">
        <w:rPr>
          <w:rFonts w:eastAsia="Times New Roman"/>
          <w:color w:val="000000"/>
          <w:highlight w:val="cyan"/>
          <w:u w:val="single"/>
          <w:lang w:eastAsia="zh-CN"/>
        </w:rPr>
        <w:t>be used to intimidate or harass investigative journalists</w:t>
      </w:r>
      <w:r w:rsidRPr="003C1A4C">
        <w:rPr>
          <w:rFonts w:eastAsia="Times New Roman"/>
          <w:color w:val="000000"/>
          <w:sz w:val="16"/>
          <w:highlight w:val="cyan"/>
          <w:lang w:eastAsia="zh-CN"/>
        </w:rPr>
        <w:t>,</w:t>
      </w:r>
      <w:r w:rsidRPr="003C1A4C">
        <w:rPr>
          <w:rFonts w:eastAsia="Times New Roman"/>
          <w:color w:val="000000"/>
          <w:sz w:val="16"/>
          <w:lang w:eastAsia="zh-CN"/>
        </w:rPr>
        <w:t xml:space="preserve"> government officials, or political opponents, she said. It can also lead to wrongful arrests, and she said measures should be put in place to regulate its use.</w:t>
      </w:r>
    </w:p>
    <w:p w14:paraId="120C60F4" w14:textId="77777777" w:rsidR="003D5E39" w:rsidRPr="003C1A4C" w:rsidRDefault="003D5E39" w:rsidP="003D5E39">
      <w:pPr>
        <w:rPr>
          <w:rFonts w:eastAsia="Times New Roman"/>
          <w:sz w:val="16"/>
          <w:szCs w:val="24"/>
          <w:lang w:eastAsia="zh-CN"/>
        </w:rPr>
      </w:pPr>
      <w:r w:rsidRPr="003C1A4C">
        <w:rPr>
          <w:rFonts w:eastAsia="Times New Roman"/>
          <w:color w:val="000000"/>
          <w:sz w:val="16"/>
          <w:lang w:eastAsia="zh-CN"/>
        </w:rPr>
        <w:t> </w:t>
      </w:r>
    </w:p>
    <w:p w14:paraId="7FF031F9" w14:textId="77777777" w:rsidR="003D5E39" w:rsidRPr="003C1A4C" w:rsidRDefault="003D5E39" w:rsidP="003D5E39">
      <w:pPr>
        <w:rPr>
          <w:rFonts w:eastAsia="Times New Roman"/>
          <w:sz w:val="16"/>
          <w:szCs w:val="24"/>
          <w:lang w:eastAsia="zh-CN"/>
        </w:rPr>
      </w:pPr>
      <w:r w:rsidRPr="003C1A4C">
        <w:rPr>
          <w:rFonts w:eastAsia="Times New Roman"/>
          <w:color w:val="000000"/>
          <w:sz w:val="16"/>
          <w:lang w:eastAsia="zh-CN"/>
        </w:rPr>
        <w:t>“If we are going to use facial recognition in policing, do we want to use a database like Clearview that’s looking through 30 billion faces, including probably all of us in this room, to find a match to a shoplifter in New Orleans?” said Hill.</w:t>
      </w:r>
    </w:p>
    <w:p w14:paraId="3CBA2CA5" w14:textId="77777777" w:rsidR="003D5E39" w:rsidRPr="003C1A4C" w:rsidRDefault="003D5E39" w:rsidP="003D5E39">
      <w:pPr>
        <w:rPr>
          <w:rFonts w:eastAsia="Times New Roman"/>
          <w:sz w:val="16"/>
          <w:szCs w:val="24"/>
          <w:lang w:eastAsia="zh-CN"/>
        </w:rPr>
      </w:pPr>
      <w:r w:rsidRPr="003C1A4C">
        <w:rPr>
          <w:rFonts w:eastAsia="Times New Roman"/>
          <w:color w:val="000000"/>
          <w:sz w:val="16"/>
          <w:lang w:eastAsia="zh-CN"/>
        </w:rPr>
        <w:t> </w:t>
      </w:r>
    </w:p>
    <w:p w14:paraId="4D4F9447" w14:textId="77777777" w:rsidR="003D5E39" w:rsidRPr="003C1A4C" w:rsidRDefault="003D5E39" w:rsidP="003D5E39">
      <w:pPr>
        <w:rPr>
          <w:rFonts w:eastAsia="Times New Roman"/>
          <w:sz w:val="16"/>
          <w:szCs w:val="24"/>
          <w:lang w:eastAsia="zh-CN"/>
        </w:rPr>
      </w:pPr>
      <w:proofErr w:type="spellStart"/>
      <w:r w:rsidRPr="003C1A4C">
        <w:rPr>
          <w:rFonts w:eastAsia="Times New Roman"/>
          <w:color w:val="000000"/>
          <w:sz w:val="16"/>
          <w:lang w:eastAsia="zh-CN"/>
        </w:rPr>
        <w:t>Zittrain</w:t>
      </w:r>
      <w:proofErr w:type="spellEnd"/>
      <w:r w:rsidRPr="003C1A4C">
        <w:rPr>
          <w:rFonts w:eastAsia="Times New Roman"/>
          <w:color w:val="000000"/>
          <w:sz w:val="16"/>
          <w:lang w:eastAsia="zh-CN"/>
        </w:rPr>
        <w:t>, who criticized Clearview’s practices in a 2020 Washington Post column, said measures to protect user privacy are long overdue, but he acknowledged that it’s not an easy debate with law enforcement in favor and privacy advocates against.</w:t>
      </w:r>
    </w:p>
    <w:p w14:paraId="00F83593" w14:textId="77777777" w:rsidR="003D5E39" w:rsidRPr="003C1A4C" w:rsidRDefault="003D5E39" w:rsidP="003D5E39">
      <w:pPr>
        <w:rPr>
          <w:rFonts w:eastAsia="Times New Roman"/>
          <w:sz w:val="16"/>
          <w:szCs w:val="24"/>
          <w:lang w:eastAsia="zh-CN"/>
        </w:rPr>
      </w:pPr>
      <w:r w:rsidRPr="003C1A4C">
        <w:rPr>
          <w:rFonts w:eastAsia="Times New Roman"/>
          <w:color w:val="000000"/>
          <w:sz w:val="16"/>
          <w:lang w:eastAsia="zh-CN"/>
        </w:rPr>
        <w:t> </w:t>
      </w:r>
    </w:p>
    <w:p w14:paraId="4D2BEA58" w14:textId="77777777" w:rsidR="003D5E39" w:rsidRPr="003C1A4C" w:rsidRDefault="003D5E39" w:rsidP="003D5E39">
      <w:pPr>
        <w:rPr>
          <w:rFonts w:eastAsia="Times New Roman"/>
          <w:sz w:val="16"/>
          <w:szCs w:val="24"/>
          <w:lang w:eastAsia="zh-CN"/>
        </w:rPr>
      </w:pPr>
      <w:r w:rsidRPr="003C1A4C">
        <w:rPr>
          <w:rFonts w:eastAsia="Times New Roman"/>
          <w:color w:val="000000"/>
          <w:sz w:val="16"/>
          <w:lang w:eastAsia="zh-CN"/>
        </w:rPr>
        <w:lastRenderedPageBreak/>
        <w:t xml:space="preserve">During the book talk, </w:t>
      </w:r>
      <w:proofErr w:type="spellStart"/>
      <w:r w:rsidRPr="003C1A4C">
        <w:rPr>
          <w:rFonts w:eastAsia="Times New Roman"/>
          <w:color w:val="000000"/>
          <w:sz w:val="16"/>
          <w:lang w:eastAsia="zh-CN"/>
        </w:rPr>
        <w:t>Zittrain</w:t>
      </w:r>
      <w:proofErr w:type="spellEnd"/>
      <w:r w:rsidRPr="003C1A4C">
        <w:rPr>
          <w:rFonts w:eastAsia="Times New Roman"/>
          <w:color w:val="000000"/>
          <w:sz w:val="16"/>
          <w:lang w:eastAsia="zh-CN"/>
        </w:rPr>
        <w:t xml:space="preserve"> asked the audience whether they would have favored using Clearview to identify rioters who took part in the Jan. 6 attack on the Capitol or to identify Russian soldiers killed in Ukraine to be returned to their families. “How many people think that is a salutatory, good use of Clearview?” asked </w:t>
      </w:r>
      <w:proofErr w:type="spellStart"/>
      <w:r w:rsidRPr="003C1A4C">
        <w:rPr>
          <w:rFonts w:eastAsia="Times New Roman"/>
          <w:color w:val="000000"/>
          <w:sz w:val="16"/>
          <w:lang w:eastAsia="zh-CN"/>
        </w:rPr>
        <w:t>Zittrain</w:t>
      </w:r>
      <w:proofErr w:type="spellEnd"/>
      <w:r w:rsidRPr="003C1A4C">
        <w:rPr>
          <w:rFonts w:eastAsia="Times New Roman"/>
          <w:color w:val="000000"/>
          <w:sz w:val="16"/>
          <w:lang w:eastAsia="zh-CN"/>
        </w:rPr>
        <w:t>. “It’s the kind of thing that does complicate the story.”</w:t>
      </w:r>
    </w:p>
    <w:p w14:paraId="28CA16AD" w14:textId="77777777" w:rsidR="003D5E39" w:rsidRPr="003C1A4C" w:rsidRDefault="003D5E39" w:rsidP="003D5E39">
      <w:pPr>
        <w:rPr>
          <w:rFonts w:eastAsia="Times New Roman"/>
          <w:sz w:val="16"/>
          <w:szCs w:val="24"/>
          <w:lang w:eastAsia="zh-CN"/>
        </w:rPr>
      </w:pPr>
      <w:r w:rsidRPr="003C1A4C">
        <w:rPr>
          <w:rFonts w:eastAsia="Times New Roman"/>
          <w:color w:val="000000"/>
          <w:sz w:val="16"/>
          <w:lang w:eastAsia="zh-CN"/>
        </w:rPr>
        <w:t> </w:t>
      </w:r>
    </w:p>
    <w:p w14:paraId="6BD4AE95" w14:textId="77777777" w:rsidR="003D5E39" w:rsidRPr="003C1A4C" w:rsidRDefault="003D5E39" w:rsidP="003D5E39">
      <w:pPr>
        <w:rPr>
          <w:rFonts w:eastAsia="Times New Roman"/>
          <w:sz w:val="16"/>
          <w:szCs w:val="24"/>
          <w:lang w:eastAsia="zh-CN"/>
        </w:rPr>
      </w:pPr>
      <w:r w:rsidRPr="003C1A4C">
        <w:rPr>
          <w:rFonts w:eastAsia="Times New Roman"/>
          <w:color w:val="000000"/>
          <w:sz w:val="16"/>
          <w:lang w:eastAsia="zh-CN"/>
        </w:rPr>
        <w:t xml:space="preserve">To demonstrate how instant facial recognition works, Hill and </w:t>
      </w:r>
      <w:proofErr w:type="spellStart"/>
      <w:r w:rsidRPr="003C1A4C">
        <w:rPr>
          <w:rFonts w:eastAsia="Times New Roman"/>
          <w:color w:val="000000"/>
          <w:sz w:val="16"/>
          <w:lang w:eastAsia="zh-CN"/>
        </w:rPr>
        <w:t>Zittrain</w:t>
      </w:r>
      <w:proofErr w:type="spellEnd"/>
      <w:r w:rsidRPr="003C1A4C">
        <w:rPr>
          <w:rFonts w:eastAsia="Times New Roman"/>
          <w:color w:val="000000"/>
          <w:sz w:val="16"/>
          <w:lang w:eastAsia="zh-CN"/>
        </w:rPr>
        <w:t xml:space="preserve"> showed the audience an app called </w:t>
      </w:r>
      <w:proofErr w:type="spellStart"/>
      <w:r w:rsidRPr="003C1A4C">
        <w:rPr>
          <w:rFonts w:eastAsia="Times New Roman"/>
          <w:color w:val="000000"/>
          <w:sz w:val="16"/>
          <w:lang w:eastAsia="zh-CN"/>
        </w:rPr>
        <w:t>PimEyes</w:t>
      </w:r>
      <w:proofErr w:type="spellEnd"/>
      <w:r w:rsidRPr="003C1A4C">
        <w:rPr>
          <w:rFonts w:eastAsia="Times New Roman"/>
          <w:color w:val="000000"/>
          <w:sz w:val="16"/>
          <w:lang w:eastAsia="zh-CN"/>
        </w:rPr>
        <w:t>, which offers several pricing plans and uses the same technology as Clearview. After Hill uploaded a photo of herself on the app, it delivered more than a dozen other pictures of her with links to where they had been published.</w:t>
      </w:r>
    </w:p>
    <w:p w14:paraId="593A6BC2" w14:textId="77777777" w:rsidR="003D5E39" w:rsidRPr="003C1A4C" w:rsidRDefault="003D5E39" w:rsidP="003D5E39">
      <w:pPr>
        <w:rPr>
          <w:rFonts w:eastAsia="Times New Roman"/>
          <w:sz w:val="16"/>
          <w:szCs w:val="24"/>
          <w:lang w:eastAsia="zh-CN"/>
        </w:rPr>
      </w:pPr>
      <w:r w:rsidRPr="003C1A4C">
        <w:rPr>
          <w:rFonts w:eastAsia="Times New Roman"/>
          <w:color w:val="000000"/>
          <w:sz w:val="16"/>
          <w:lang w:eastAsia="zh-CN"/>
        </w:rPr>
        <w:t> </w:t>
      </w:r>
    </w:p>
    <w:p w14:paraId="3144E564" w14:textId="77777777" w:rsidR="003D5E39" w:rsidRPr="003C1A4C" w:rsidRDefault="003D5E39" w:rsidP="003D5E39">
      <w:pPr>
        <w:rPr>
          <w:rFonts w:eastAsia="Times New Roman"/>
          <w:sz w:val="16"/>
          <w:szCs w:val="24"/>
          <w:lang w:eastAsia="zh-CN"/>
        </w:rPr>
      </w:pPr>
      <w:r w:rsidRPr="003C1A4C">
        <w:rPr>
          <w:rFonts w:eastAsia="Times New Roman"/>
          <w:color w:val="000000"/>
          <w:sz w:val="16"/>
          <w:lang w:eastAsia="zh-CN"/>
        </w:rPr>
        <w:t xml:space="preserve">“You see here,” said Hill, “it only found photos of me. It didn’t even have any doppelgangers. These are all me … When I uploaded my photo, it analyzed my face and came up with a biometric identifier, and then looked through its database. You can see it works </w:t>
      </w:r>
      <w:proofErr w:type="gramStart"/>
      <w:r w:rsidRPr="003C1A4C">
        <w:rPr>
          <w:rFonts w:eastAsia="Times New Roman"/>
          <w:color w:val="000000"/>
          <w:sz w:val="16"/>
          <w:lang w:eastAsia="zh-CN"/>
        </w:rPr>
        <w:t>pretty well</w:t>
      </w:r>
      <w:proofErr w:type="gramEnd"/>
      <w:r w:rsidRPr="003C1A4C">
        <w:rPr>
          <w:rFonts w:eastAsia="Times New Roman"/>
          <w:color w:val="000000"/>
          <w:sz w:val="16"/>
          <w:lang w:eastAsia="zh-CN"/>
        </w:rPr>
        <w:t>.”</w:t>
      </w:r>
    </w:p>
    <w:p w14:paraId="3B210718" w14:textId="77777777" w:rsidR="003D5E39" w:rsidRPr="003C1A4C" w:rsidRDefault="003D5E39" w:rsidP="003D5E39">
      <w:pPr>
        <w:rPr>
          <w:rFonts w:eastAsia="Times New Roman"/>
          <w:sz w:val="16"/>
          <w:szCs w:val="24"/>
          <w:lang w:eastAsia="zh-CN"/>
        </w:rPr>
      </w:pPr>
      <w:r w:rsidRPr="003C1A4C">
        <w:rPr>
          <w:rFonts w:eastAsia="Times New Roman"/>
          <w:color w:val="000000"/>
          <w:sz w:val="16"/>
          <w:lang w:eastAsia="zh-CN"/>
        </w:rPr>
        <w:t> </w:t>
      </w:r>
    </w:p>
    <w:p w14:paraId="7D19EE6B" w14:textId="77777777" w:rsidR="003D5E39" w:rsidRPr="003C1A4C" w:rsidRDefault="003D5E39" w:rsidP="003D5E39">
      <w:pPr>
        <w:rPr>
          <w:rFonts w:eastAsia="Times New Roman"/>
          <w:sz w:val="16"/>
          <w:szCs w:val="24"/>
          <w:lang w:eastAsia="zh-CN"/>
        </w:rPr>
      </w:pPr>
      <w:r w:rsidRPr="003C1A4C">
        <w:rPr>
          <w:rFonts w:eastAsia="Times New Roman"/>
          <w:color w:val="000000"/>
          <w:sz w:val="16"/>
          <w:lang w:eastAsia="zh-CN"/>
        </w:rPr>
        <w:t xml:space="preserve"> With 2.8 billion faces in their database, </w:t>
      </w:r>
      <w:proofErr w:type="spellStart"/>
      <w:r w:rsidRPr="003C1A4C">
        <w:rPr>
          <w:rFonts w:eastAsia="Times New Roman"/>
          <w:color w:val="000000"/>
          <w:sz w:val="16"/>
          <w:lang w:eastAsia="zh-CN"/>
        </w:rPr>
        <w:t>PimEyes</w:t>
      </w:r>
      <w:proofErr w:type="spellEnd"/>
      <w:r w:rsidRPr="003C1A4C">
        <w:rPr>
          <w:rFonts w:eastAsia="Times New Roman"/>
          <w:color w:val="000000"/>
          <w:sz w:val="16"/>
          <w:lang w:eastAsia="zh-CN"/>
        </w:rPr>
        <w:t xml:space="preserve"> has not drawn as much attention as Clearview, said Hill.</w:t>
      </w:r>
    </w:p>
    <w:p w14:paraId="66DC82BE" w14:textId="77777777" w:rsidR="003D5E39" w:rsidRPr="003C1A4C" w:rsidRDefault="003D5E39" w:rsidP="003D5E39">
      <w:pPr>
        <w:rPr>
          <w:rFonts w:eastAsia="Times New Roman"/>
          <w:sz w:val="16"/>
          <w:szCs w:val="24"/>
          <w:lang w:eastAsia="zh-CN"/>
        </w:rPr>
      </w:pPr>
      <w:r w:rsidRPr="003C1A4C">
        <w:rPr>
          <w:rFonts w:eastAsia="Times New Roman"/>
          <w:color w:val="000000"/>
          <w:sz w:val="16"/>
          <w:lang w:eastAsia="zh-CN"/>
        </w:rPr>
        <w:t> </w:t>
      </w:r>
    </w:p>
    <w:p w14:paraId="3490A73D" w14:textId="77777777" w:rsidR="003D5E39" w:rsidRPr="003C1A4C" w:rsidRDefault="003D5E39" w:rsidP="003D5E39">
      <w:pPr>
        <w:rPr>
          <w:rFonts w:eastAsia="Times New Roman"/>
          <w:sz w:val="16"/>
          <w:szCs w:val="24"/>
          <w:lang w:eastAsia="zh-CN"/>
        </w:rPr>
      </w:pPr>
      <w:r w:rsidRPr="003C1A4C">
        <w:rPr>
          <w:rFonts w:eastAsia="Times New Roman"/>
          <w:color w:val="000000"/>
          <w:sz w:val="16"/>
          <w:lang w:eastAsia="zh-CN"/>
        </w:rPr>
        <w:t xml:space="preserve">Headquartered in the UAE and with legal offices “somewhere in the Caribbean,” the company is run by a man who lives in the country of Georgia. After Hill wrote an article about threats to children from AI, </w:t>
      </w:r>
      <w:proofErr w:type="spellStart"/>
      <w:r w:rsidRPr="003C1A4C">
        <w:rPr>
          <w:rFonts w:eastAsia="Times New Roman"/>
          <w:color w:val="000000"/>
          <w:sz w:val="16"/>
          <w:lang w:eastAsia="zh-CN"/>
        </w:rPr>
        <w:t>PimEyes</w:t>
      </w:r>
      <w:proofErr w:type="spellEnd"/>
      <w:r w:rsidRPr="003C1A4C">
        <w:rPr>
          <w:rFonts w:eastAsia="Times New Roman"/>
          <w:color w:val="000000"/>
          <w:sz w:val="16"/>
          <w:lang w:eastAsia="zh-CN"/>
        </w:rPr>
        <w:t xml:space="preserve"> blocked searches of minors’ faces, she said. There are several facial-recognition apps in the market that are Clearview copycats.</w:t>
      </w:r>
    </w:p>
    <w:p w14:paraId="2C6C9E70" w14:textId="77777777" w:rsidR="003D5E39" w:rsidRPr="003C1A4C" w:rsidRDefault="003D5E39" w:rsidP="003D5E39">
      <w:pPr>
        <w:rPr>
          <w:rFonts w:eastAsia="Times New Roman"/>
          <w:sz w:val="16"/>
          <w:szCs w:val="24"/>
          <w:lang w:eastAsia="zh-CN"/>
        </w:rPr>
      </w:pPr>
      <w:r w:rsidRPr="003C1A4C">
        <w:rPr>
          <w:rFonts w:eastAsia="Times New Roman"/>
          <w:color w:val="000000"/>
          <w:sz w:val="16"/>
          <w:lang w:eastAsia="zh-CN"/>
        </w:rPr>
        <w:t> </w:t>
      </w:r>
    </w:p>
    <w:p w14:paraId="5E06E8E8" w14:textId="77777777" w:rsidR="003D5E39" w:rsidRPr="003C1A4C" w:rsidRDefault="003D5E39" w:rsidP="003D5E39">
      <w:pPr>
        <w:rPr>
          <w:rFonts w:eastAsia="Times New Roman"/>
          <w:sz w:val="16"/>
          <w:szCs w:val="24"/>
          <w:lang w:eastAsia="zh-CN"/>
        </w:rPr>
      </w:pPr>
      <w:r w:rsidRPr="003C1A4C">
        <w:rPr>
          <w:rFonts w:eastAsia="Times New Roman"/>
          <w:color w:val="000000"/>
          <w:sz w:val="16"/>
          <w:lang w:eastAsia="zh-CN"/>
        </w:rPr>
        <w:t>“</w:t>
      </w:r>
      <w:proofErr w:type="spellStart"/>
      <w:r w:rsidRPr="003C1A4C">
        <w:rPr>
          <w:rFonts w:eastAsia="Times New Roman"/>
          <w:color w:val="000000"/>
          <w:sz w:val="16"/>
          <w:lang w:eastAsia="zh-CN"/>
        </w:rPr>
        <w:t>PimEyes</w:t>
      </w:r>
      <w:proofErr w:type="spellEnd"/>
      <w:r w:rsidRPr="003C1A4C">
        <w:rPr>
          <w:rFonts w:eastAsia="Times New Roman"/>
          <w:color w:val="000000"/>
          <w:sz w:val="16"/>
          <w:lang w:eastAsia="zh-CN"/>
        </w:rPr>
        <w:t xml:space="preserve"> hasn’t gotten as much attention, even though it’s out there, and anyone can use it,” said Hill. “You can pay $30 a month, and you could use it on people in this room right now.”</w:t>
      </w:r>
    </w:p>
    <w:p w14:paraId="4A21EB4A" w14:textId="77777777" w:rsidR="003D5E39" w:rsidRPr="003C1A4C" w:rsidRDefault="003D5E39" w:rsidP="003D5E39">
      <w:pPr>
        <w:rPr>
          <w:rFonts w:eastAsia="Times New Roman"/>
          <w:sz w:val="16"/>
          <w:szCs w:val="24"/>
          <w:lang w:eastAsia="zh-CN"/>
        </w:rPr>
      </w:pPr>
      <w:r w:rsidRPr="003C1A4C">
        <w:rPr>
          <w:rFonts w:eastAsia="Times New Roman"/>
          <w:color w:val="000000"/>
          <w:sz w:val="16"/>
          <w:lang w:eastAsia="zh-CN"/>
        </w:rPr>
        <w:t> </w:t>
      </w:r>
    </w:p>
    <w:p w14:paraId="7A6B9F44" w14:textId="1672A8AC" w:rsidR="003D5E39" w:rsidRPr="003D5E39" w:rsidRDefault="003D5E39" w:rsidP="003D5E39">
      <w:pPr>
        <w:rPr>
          <w:rFonts w:eastAsia="Times New Roman"/>
          <w:sz w:val="16"/>
          <w:szCs w:val="24"/>
          <w:lang w:eastAsia="zh-CN"/>
        </w:rPr>
      </w:pPr>
      <w:r w:rsidRPr="003C1A4C">
        <w:rPr>
          <w:rFonts w:eastAsia="Times New Roman"/>
          <w:color w:val="000000"/>
          <w:sz w:val="16"/>
          <w:lang w:eastAsia="zh-CN"/>
        </w:rPr>
        <w:t xml:space="preserve">Even though facial recognition technology can be used for good purposes such as criminal investigations, </w:t>
      </w:r>
      <w:r w:rsidRPr="003C1A4C">
        <w:rPr>
          <w:rFonts w:eastAsia="Times New Roman"/>
          <w:b/>
          <w:bCs/>
          <w:color w:val="000000"/>
          <w:highlight w:val="cyan"/>
          <w:u w:val="single"/>
          <w:lang w:eastAsia="zh-CN"/>
        </w:rPr>
        <w:t>the dangers it poses to privacy rights could outweigh its benefits</w:t>
      </w:r>
      <w:r w:rsidRPr="003C1A4C">
        <w:rPr>
          <w:rFonts w:eastAsia="Times New Roman"/>
          <w:color w:val="000000"/>
          <w:u w:val="single"/>
          <w:lang w:eastAsia="zh-CN"/>
        </w:rPr>
        <w:t>, said Hill.</w:t>
      </w:r>
      <w:r w:rsidRPr="003C1A4C">
        <w:rPr>
          <w:rFonts w:eastAsia="Times New Roman"/>
          <w:color w:val="000000"/>
          <w:sz w:val="16"/>
          <w:lang w:eastAsia="zh-CN"/>
        </w:rPr>
        <w:t xml:space="preserve"> Both the right to privacy and users’ right to control their personal information shared on social media platforms should be protected, she added. New laws to protect those rights should be modeled after regulations that made wiretapping, or the recording of communications between parties without their consent, illegal.</w:t>
      </w:r>
    </w:p>
    <w:p w14:paraId="506AD9D5" w14:textId="6E31E173" w:rsidR="00F61AE7" w:rsidRDefault="00F61AE7" w:rsidP="00F61AE7">
      <w:pPr>
        <w:pStyle w:val="Heading2"/>
      </w:pPr>
      <w:r>
        <w:lastRenderedPageBreak/>
        <w:t>2NC/1NR</w:t>
      </w:r>
    </w:p>
    <w:p w14:paraId="3E21F89A" w14:textId="59F61405" w:rsidR="00252BB9" w:rsidRDefault="00CB30A6" w:rsidP="00CB30A6">
      <w:pPr>
        <w:pStyle w:val="Heading3"/>
      </w:pPr>
      <w:r>
        <w:lastRenderedPageBreak/>
        <w:t xml:space="preserve">AT: FRT </w:t>
      </w:r>
      <w:proofErr w:type="spellStart"/>
      <w:r>
        <w:t>Inev</w:t>
      </w:r>
      <w:proofErr w:type="spellEnd"/>
    </w:p>
    <w:p w14:paraId="6C043CFE" w14:textId="77777777" w:rsidR="00CB30A6" w:rsidRDefault="00CB30A6" w:rsidP="00CB30A6">
      <w:pPr>
        <w:pStyle w:val="Heading4"/>
      </w:pPr>
      <w:r>
        <w:t xml:space="preserve">FRT banned in drugstores because of false </w:t>
      </w:r>
      <w:proofErr w:type="gramStart"/>
      <w:r>
        <w:t>accusations</w:t>
      </w:r>
      <w:proofErr w:type="gramEnd"/>
    </w:p>
    <w:p w14:paraId="79A4BB21" w14:textId="77777777" w:rsidR="00CB30A6" w:rsidRDefault="00CB30A6" w:rsidP="00CB30A6">
      <w:pPr>
        <w:rPr>
          <w:sz w:val="24"/>
          <w:szCs w:val="24"/>
        </w:rPr>
      </w:pPr>
      <w:r w:rsidRPr="008648A9">
        <w:rPr>
          <w:b/>
          <w:bCs/>
          <w:sz w:val="24"/>
          <w:szCs w:val="24"/>
        </w:rPr>
        <w:t xml:space="preserve">Zahn </w:t>
      </w:r>
      <w:r>
        <w:rPr>
          <w:b/>
          <w:bCs/>
          <w:sz w:val="24"/>
          <w:szCs w:val="24"/>
        </w:rPr>
        <w:t xml:space="preserve">’23 </w:t>
      </w:r>
      <w:r>
        <w:rPr>
          <w:sz w:val="24"/>
          <w:szCs w:val="24"/>
        </w:rPr>
        <w:t>[Max; B</w:t>
      </w:r>
      <w:r w:rsidRPr="005F0B6F">
        <w:rPr>
          <w:sz w:val="24"/>
          <w:szCs w:val="24"/>
        </w:rPr>
        <w:t>usiness and tech reporter at ABC News</w:t>
      </w:r>
      <w:r>
        <w:rPr>
          <w:sz w:val="24"/>
          <w:szCs w:val="24"/>
        </w:rPr>
        <w:t xml:space="preserve">; “Rite Aid banned from use of facial recognition in stores after thousands of false matches”; December 20; ABC News; </w:t>
      </w:r>
      <w:r w:rsidRPr="00A64B29">
        <w:rPr>
          <w:sz w:val="24"/>
          <w:szCs w:val="24"/>
        </w:rPr>
        <w:t>https://abcnews.go.com/Business/rite-aid-banned-facial-recognition-stores-after-thousands/story?id=105804187</w:t>
      </w:r>
      <w:r>
        <w:rPr>
          <w:sz w:val="24"/>
          <w:szCs w:val="24"/>
        </w:rPr>
        <w:t xml:space="preserve">] </w:t>
      </w:r>
      <w:proofErr w:type="gramStart"/>
      <w:r>
        <w:rPr>
          <w:sz w:val="24"/>
          <w:szCs w:val="24"/>
        </w:rPr>
        <w:t>EYC</w:t>
      </w:r>
      <w:proofErr w:type="gramEnd"/>
    </w:p>
    <w:p w14:paraId="3FABDF8B" w14:textId="77777777" w:rsidR="00CB30A6" w:rsidRPr="004349D5" w:rsidRDefault="00CB30A6" w:rsidP="00CB30A6">
      <w:pPr>
        <w:rPr>
          <w:sz w:val="12"/>
          <w:szCs w:val="24"/>
        </w:rPr>
      </w:pPr>
    </w:p>
    <w:p w14:paraId="3FABA965" w14:textId="77777777" w:rsidR="00CB30A6" w:rsidRPr="00352E33" w:rsidRDefault="00CB30A6" w:rsidP="00CB30A6">
      <w:pPr>
        <w:rPr>
          <w:sz w:val="24"/>
          <w:szCs w:val="24"/>
          <w:u w:val="single"/>
        </w:rPr>
      </w:pPr>
      <w:r w:rsidRPr="00352E33">
        <w:rPr>
          <w:sz w:val="24"/>
          <w:szCs w:val="24"/>
          <w:u w:val="single"/>
        </w:rPr>
        <w:t xml:space="preserve">Drugstore chain </w:t>
      </w:r>
      <w:r w:rsidRPr="00EB0422">
        <w:rPr>
          <w:sz w:val="24"/>
          <w:szCs w:val="24"/>
          <w:highlight w:val="yellow"/>
          <w:u w:val="single"/>
        </w:rPr>
        <w:t>Rite Aid</w:t>
      </w:r>
      <w:r w:rsidRPr="00352E33">
        <w:rPr>
          <w:sz w:val="24"/>
          <w:szCs w:val="24"/>
          <w:u w:val="single"/>
        </w:rPr>
        <w:t xml:space="preserve"> has </w:t>
      </w:r>
      <w:r w:rsidRPr="00DE1411">
        <w:rPr>
          <w:sz w:val="24"/>
          <w:szCs w:val="24"/>
          <w:highlight w:val="yellow"/>
          <w:u w:val="single"/>
        </w:rPr>
        <w:t>accepted a ban of</w:t>
      </w:r>
      <w:r w:rsidRPr="00352E33">
        <w:rPr>
          <w:sz w:val="24"/>
          <w:szCs w:val="24"/>
          <w:u w:val="single"/>
        </w:rPr>
        <w:t xml:space="preserve"> its use of </w:t>
      </w:r>
      <w:r w:rsidRPr="00B103BC">
        <w:rPr>
          <w:sz w:val="24"/>
          <w:szCs w:val="24"/>
          <w:highlight w:val="yellow"/>
          <w:u w:val="single"/>
        </w:rPr>
        <w:t>f</w:t>
      </w:r>
      <w:r w:rsidRPr="00B103BC">
        <w:rPr>
          <w:sz w:val="24"/>
          <w:szCs w:val="24"/>
          <w:u w:val="single"/>
        </w:rPr>
        <w:t xml:space="preserve">acial </w:t>
      </w:r>
      <w:r w:rsidRPr="00B103BC">
        <w:rPr>
          <w:sz w:val="24"/>
          <w:szCs w:val="24"/>
          <w:highlight w:val="yellow"/>
          <w:u w:val="single"/>
        </w:rPr>
        <w:t>r</w:t>
      </w:r>
      <w:r w:rsidRPr="00B103BC">
        <w:rPr>
          <w:sz w:val="24"/>
          <w:szCs w:val="24"/>
          <w:u w:val="single"/>
        </w:rPr>
        <w:t>ecognition</w:t>
      </w:r>
      <w:r w:rsidRPr="00403775">
        <w:rPr>
          <w:sz w:val="24"/>
          <w:szCs w:val="24"/>
          <w:u w:val="single"/>
        </w:rPr>
        <w:t xml:space="preserve"> </w:t>
      </w:r>
      <w:r w:rsidRPr="00B103BC">
        <w:rPr>
          <w:sz w:val="24"/>
          <w:szCs w:val="24"/>
          <w:u w:val="single"/>
        </w:rPr>
        <w:t>software</w:t>
      </w:r>
      <w:r w:rsidRPr="00352E33">
        <w:rPr>
          <w:sz w:val="24"/>
          <w:szCs w:val="24"/>
          <w:u w:val="single"/>
        </w:rPr>
        <w:t xml:space="preserve"> for five years </w:t>
      </w:r>
      <w:r w:rsidRPr="00DE1411">
        <w:rPr>
          <w:sz w:val="24"/>
          <w:szCs w:val="24"/>
          <w:highlight w:val="yellow"/>
          <w:u w:val="single"/>
        </w:rPr>
        <w:t>due to false accusations</w:t>
      </w:r>
      <w:r w:rsidRPr="00352E33">
        <w:rPr>
          <w:sz w:val="24"/>
          <w:szCs w:val="24"/>
          <w:u w:val="single"/>
        </w:rPr>
        <w:t xml:space="preserve"> stemming from the technology </w:t>
      </w:r>
      <w:r w:rsidRPr="00DE1411">
        <w:rPr>
          <w:sz w:val="24"/>
          <w:szCs w:val="24"/>
          <w:highlight w:val="yellow"/>
          <w:u w:val="single"/>
        </w:rPr>
        <w:t>that disproportionately affected people of color,</w:t>
      </w:r>
      <w:r w:rsidRPr="00352E33">
        <w:rPr>
          <w:sz w:val="24"/>
          <w:szCs w:val="24"/>
          <w:u w:val="single"/>
        </w:rPr>
        <w:t xml:space="preserve"> the Federal Trade Commission said.</w:t>
      </w:r>
    </w:p>
    <w:p w14:paraId="378E4FA0" w14:textId="77777777" w:rsidR="00CB30A6" w:rsidRPr="004349D5" w:rsidRDefault="00CB30A6" w:rsidP="00CB30A6">
      <w:pPr>
        <w:rPr>
          <w:sz w:val="12"/>
          <w:szCs w:val="24"/>
        </w:rPr>
      </w:pPr>
    </w:p>
    <w:p w14:paraId="69916EFC" w14:textId="77777777" w:rsidR="00CB30A6" w:rsidRPr="0059668F" w:rsidRDefault="00CB30A6" w:rsidP="00CB30A6">
      <w:pPr>
        <w:rPr>
          <w:sz w:val="24"/>
          <w:szCs w:val="24"/>
          <w:u w:val="single"/>
        </w:rPr>
      </w:pPr>
      <w:r w:rsidRPr="0059668F">
        <w:rPr>
          <w:sz w:val="24"/>
          <w:szCs w:val="24"/>
          <w:u w:val="single"/>
        </w:rPr>
        <w:t xml:space="preserve">The retailer failed to impose reasonable precautions in its deployment of facial recognition, resulting in </w:t>
      </w:r>
      <w:r w:rsidRPr="00DE1411">
        <w:rPr>
          <w:sz w:val="24"/>
          <w:szCs w:val="24"/>
          <w:highlight w:val="yellow"/>
          <w:u w:val="single"/>
        </w:rPr>
        <w:t>thousands of false-positive matches</w:t>
      </w:r>
      <w:r w:rsidRPr="0059668F">
        <w:rPr>
          <w:sz w:val="24"/>
          <w:szCs w:val="24"/>
          <w:u w:val="single"/>
        </w:rPr>
        <w:t xml:space="preserve"> with customers accused of shoplifting and other inappropriate behavior, a legal complaint from the FTC said.</w:t>
      </w:r>
    </w:p>
    <w:p w14:paraId="0B5BACCA" w14:textId="77777777" w:rsidR="00CB30A6" w:rsidRPr="004349D5" w:rsidRDefault="00CB30A6" w:rsidP="00CB30A6">
      <w:pPr>
        <w:rPr>
          <w:sz w:val="12"/>
          <w:szCs w:val="24"/>
        </w:rPr>
      </w:pPr>
    </w:p>
    <w:p w14:paraId="570082CB" w14:textId="77777777" w:rsidR="00CB30A6" w:rsidRPr="004349D5" w:rsidRDefault="00CB30A6" w:rsidP="00CB30A6">
      <w:pPr>
        <w:rPr>
          <w:sz w:val="12"/>
          <w:szCs w:val="24"/>
        </w:rPr>
      </w:pPr>
      <w:r w:rsidRPr="004349D5">
        <w:rPr>
          <w:sz w:val="12"/>
          <w:szCs w:val="24"/>
        </w:rPr>
        <w:t>Acting on false-positive alerts, employees followed consumers around its stores, searched them, accused them of wrongdoing in front of friends and family, and called the police to remove them, the complaint said.</w:t>
      </w:r>
    </w:p>
    <w:p w14:paraId="49A6958A" w14:textId="77777777" w:rsidR="00CB30A6" w:rsidRPr="004349D5" w:rsidRDefault="00CB30A6" w:rsidP="00CB30A6">
      <w:pPr>
        <w:rPr>
          <w:sz w:val="12"/>
          <w:szCs w:val="24"/>
        </w:rPr>
      </w:pPr>
    </w:p>
    <w:p w14:paraId="16C3A946" w14:textId="77777777" w:rsidR="00CB30A6" w:rsidRPr="00EB0422" w:rsidRDefault="00CB30A6" w:rsidP="00CB30A6">
      <w:pPr>
        <w:rPr>
          <w:sz w:val="24"/>
          <w:szCs w:val="24"/>
          <w:u w:val="single"/>
        </w:rPr>
      </w:pPr>
      <w:r w:rsidRPr="00DE1411">
        <w:rPr>
          <w:sz w:val="24"/>
          <w:szCs w:val="24"/>
          <w:u w:val="single"/>
        </w:rPr>
        <w:t>The</w:t>
      </w:r>
      <w:r w:rsidRPr="00EB0422">
        <w:rPr>
          <w:sz w:val="24"/>
          <w:szCs w:val="24"/>
          <w:u w:val="single"/>
        </w:rPr>
        <w:t xml:space="preserve"> </w:t>
      </w:r>
      <w:r w:rsidRPr="00403775">
        <w:rPr>
          <w:sz w:val="24"/>
          <w:szCs w:val="24"/>
          <w:u w:val="single"/>
        </w:rPr>
        <w:t>company</w:t>
      </w:r>
      <w:r w:rsidRPr="00EB0422">
        <w:rPr>
          <w:sz w:val="24"/>
          <w:szCs w:val="24"/>
          <w:u w:val="single"/>
        </w:rPr>
        <w:t xml:space="preserve"> also </w:t>
      </w:r>
      <w:r w:rsidRPr="00DE1411">
        <w:rPr>
          <w:sz w:val="24"/>
          <w:szCs w:val="24"/>
          <w:highlight w:val="yellow"/>
          <w:u w:val="single"/>
        </w:rPr>
        <w:t>chose not to inform customers of</w:t>
      </w:r>
      <w:r w:rsidRPr="00EB0422">
        <w:rPr>
          <w:sz w:val="24"/>
          <w:szCs w:val="24"/>
          <w:u w:val="single"/>
        </w:rPr>
        <w:t xml:space="preserve"> its use of </w:t>
      </w:r>
      <w:r w:rsidRPr="00DE1411">
        <w:rPr>
          <w:sz w:val="24"/>
          <w:szCs w:val="24"/>
          <w:highlight w:val="yellow"/>
          <w:u w:val="single"/>
        </w:rPr>
        <w:t>f</w:t>
      </w:r>
      <w:r w:rsidRPr="00403775">
        <w:rPr>
          <w:sz w:val="24"/>
          <w:szCs w:val="24"/>
          <w:u w:val="single"/>
        </w:rPr>
        <w:t xml:space="preserve">acial </w:t>
      </w:r>
      <w:r w:rsidRPr="00DE1411">
        <w:rPr>
          <w:sz w:val="24"/>
          <w:szCs w:val="24"/>
          <w:highlight w:val="yellow"/>
          <w:u w:val="single"/>
        </w:rPr>
        <w:t>r</w:t>
      </w:r>
      <w:r w:rsidRPr="00403775">
        <w:rPr>
          <w:sz w:val="24"/>
          <w:szCs w:val="24"/>
          <w:u w:val="single"/>
        </w:rPr>
        <w:t>ecognition</w:t>
      </w:r>
      <w:r w:rsidRPr="00EB0422">
        <w:rPr>
          <w:sz w:val="24"/>
          <w:szCs w:val="24"/>
          <w:u w:val="single"/>
        </w:rPr>
        <w:t xml:space="preserve"> and discouraged employees from doing so, the FTC said.</w:t>
      </w:r>
    </w:p>
    <w:p w14:paraId="6B41A99C" w14:textId="77777777" w:rsidR="00CB30A6" w:rsidRPr="004349D5" w:rsidRDefault="00CB30A6" w:rsidP="00CB30A6">
      <w:pPr>
        <w:rPr>
          <w:sz w:val="12"/>
          <w:szCs w:val="24"/>
        </w:rPr>
      </w:pPr>
    </w:p>
    <w:p w14:paraId="5114B4F1" w14:textId="77777777" w:rsidR="00CB30A6" w:rsidRPr="00DE1411" w:rsidRDefault="00CB30A6" w:rsidP="00CB30A6">
      <w:pPr>
        <w:rPr>
          <w:sz w:val="24"/>
          <w:szCs w:val="24"/>
          <w:u w:val="single"/>
        </w:rPr>
      </w:pPr>
      <w:r w:rsidRPr="00DE1411">
        <w:rPr>
          <w:sz w:val="24"/>
          <w:szCs w:val="24"/>
          <w:u w:val="single"/>
        </w:rPr>
        <w:t xml:space="preserve">"Rite Aid's reckless use of facial surveillance systems </w:t>
      </w:r>
      <w:r w:rsidRPr="00DE1411">
        <w:rPr>
          <w:sz w:val="24"/>
          <w:szCs w:val="24"/>
          <w:highlight w:val="yellow"/>
          <w:u w:val="single"/>
        </w:rPr>
        <w:t>left its customers facing humiliation</w:t>
      </w:r>
      <w:r w:rsidRPr="00DE1411">
        <w:rPr>
          <w:sz w:val="24"/>
          <w:szCs w:val="24"/>
          <w:u w:val="single"/>
        </w:rPr>
        <w:t xml:space="preserve"> and other harms, and its order violations put consumers' sensitive information at risk," Samuel Levine, director of the FTC's Bureau of Consumer Protection, said in a statement.</w:t>
      </w:r>
    </w:p>
    <w:p w14:paraId="226E515A" w14:textId="77777777" w:rsidR="00CB30A6" w:rsidRPr="004349D5" w:rsidRDefault="00CB30A6" w:rsidP="00CB30A6">
      <w:pPr>
        <w:rPr>
          <w:sz w:val="12"/>
          <w:szCs w:val="24"/>
        </w:rPr>
      </w:pPr>
    </w:p>
    <w:p w14:paraId="7D33AE54" w14:textId="77777777" w:rsidR="00CB30A6" w:rsidRPr="004349D5" w:rsidRDefault="00CB30A6" w:rsidP="00CB30A6">
      <w:pPr>
        <w:rPr>
          <w:sz w:val="12"/>
          <w:szCs w:val="24"/>
        </w:rPr>
      </w:pPr>
      <w:r w:rsidRPr="004349D5">
        <w:rPr>
          <w:sz w:val="12"/>
          <w:szCs w:val="24"/>
        </w:rPr>
        <w:t>"Today's groundbreaking order makes clear that the Commission will be vigilant in protecting the public from unfair biometric surveillance and unfair data security practices," Levine added.</w:t>
      </w:r>
    </w:p>
    <w:p w14:paraId="42B3B50A" w14:textId="77777777" w:rsidR="00CB30A6" w:rsidRPr="004349D5" w:rsidRDefault="00CB30A6" w:rsidP="00CB30A6">
      <w:pPr>
        <w:rPr>
          <w:sz w:val="12"/>
          <w:szCs w:val="24"/>
        </w:rPr>
      </w:pPr>
    </w:p>
    <w:p w14:paraId="03352976" w14:textId="77777777" w:rsidR="00CB30A6" w:rsidRPr="004349D5" w:rsidRDefault="00CB30A6" w:rsidP="00CB30A6">
      <w:pPr>
        <w:rPr>
          <w:sz w:val="12"/>
          <w:szCs w:val="24"/>
        </w:rPr>
      </w:pPr>
      <w:r w:rsidRPr="004349D5">
        <w:rPr>
          <w:sz w:val="12"/>
          <w:szCs w:val="24"/>
        </w:rPr>
        <w:t>In a statement, the company said it was "pleased to reach an agreement" with the FTC. However, Rite Aid added: "We fundamentally disagree with the facial recognition allegations in the agency's complaint."</w:t>
      </w:r>
    </w:p>
    <w:p w14:paraId="29844BC4" w14:textId="77777777" w:rsidR="00CB30A6" w:rsidRPr="004349D5" w:rsidRDefault="00CB30A6" w:rsidP="00CB30A6">
      <w:pPr>
        <w:rPr>
          <w:sz w:val="12"/>
          <w:szCs w:val="24"/>
        </w:rPr>
      </w:pPr>
    </w:p>
    <w:p w14:paraId="535B6503" w14:textId="77777777" w:rsidR="00CB30A6" w:rsidRPr="004349D5" w:rsidRDefault="00CB30A6" w:rsidP="00CB30A6">
      <w:pPr>
        <w:rPr>
          <w:sz w:val="12"/>
          <w:szCs w:val="24"/>
        </w:rPr>
      </w:pPr>
      <w:r w:rsidRPr="004349D5">
        <w:rPr>
          <w:sz w:val="12"/>
          <w:szCs w:val="24"/>
        </w:rPr>
        <w:t>"Rite Aid's mission has always been and will continue to be to safely and conveniently serve the communities in which we operate," the company said.</w:t>
      </w:r>
    </w:p>
    <w:p w14:paraId="743F0784" w14:textId="77777777" w:rsidR="00CB30A6" w:rsidRPr="004349D5" w:rsidRDefault="00CB30A6" w:rsidP="00CB30A6">
      <w:pPr>
        <w:rPr>
          <w:sz w:val="12"/>
          <w:szCs w:val="24"/>
        </w:rPr>
      </w:pPr>
    </w:p>
    <w:p w14:paraId="31105495" w14:textId="77777777" w:rsidR="00CB30A6" w:rsidRPr="00DE1411" w:rsidRDefault="00CB30A6" w:rsidP="00CB30A6">
      <w:pPr>
        <w:rPr>
          <w:sz w:val="24"/>
          <w:szCs w:val="24"/>
          <w:u w:val="single"/>
        </w:rPr>
      </w:pPr>
      <w:r w:rsidRPr="00DE1411">
        <w:rPr>
          <w:sz w:val="24"/>
          <w:szCs w:val="24"/>
          <w:u w:val="single"/>
        </w:rPr>
        <w:t xml:space="preserve">In all, </w:t>
      </w:r>
      <w:r w:rsidRPr="00DE1411">
        <w:rPr>
          <w:sz w:val="24"/>
          <w:szCs w:val="24"/>
          <w:highlight w:val="yellow"/>
          <w:u w:val="single"/>
        </w:rPr>
        <w:t>Rite Aid collected tens of thousands of images</w:t>
      </w:r>
      <w:r w:rsidRPr="00DE1411">
        <w:rPr>
          <w:sz w:val="24"/>
          <w:szCs w:val="24"/>
          <w:u w:val="single"/>
        </w:rPr>
        <w:t xml:space="preserve"> of individuals, many of which were low-quality, the complaint said, noting that the activity took place between 2012 to 2020.</w:t>
      </w:r>
    </w:p>
    <w:p w14:paraId="5A8994BF" w14:textId="77777777" w:rsidR="00CB30A6" w:rsidRPr="004349D5" w:rsidRDefault="00CB30A6" w:rsidP="00CB30A6">
      <w:pPr>
        <w:rPr>
          <w:sz w:val="12"/>
          <w:szCs w:val="24"/>
        </w:rPr>
      </w:pPr>
    </w:p>
    <w:p w14:paraId="6B1C3B33" w14:textId="77777777" w:rsidR="00CB30A6" w:rsidRPr="004349D5" w:rsidRDefault="00CB30A6" w:rsidP="00CB30A6">
      <w:pPr>
        <w:rPr>
          <w:sz w:val="12"/>
          <w:szCs w:val="24"/>
        </w:rPr>
      </w:pPr>
      <w:r w:rsidRPr="004349D5">
        <w:rPr>
          <w:sz w:val="12"/>
          <w:szCs w:val="24"/>
        </w:rPr>
        <w:t>Mistakes made by the company's technology included false matches with an image collected thousands of miles away, as well as an incorrect positive result flagged at dozens of stores nationwide, the complaint added.</w:t>
      </w:r>
    </w:p>
    <w:p w14:paraId="35180F3C" w14:textId="77777777" w:rsidR="00CB30A6" w:rsidRPr="004349D5" w:rsidRDefault="00CB30A6" w:rsidP="00CB30A6">
      <w:pPr>
        <w:rPr>
          <w:sz w:val="12"/>
          <w:szCs w:val="24"/>
        </w:rPr>
      </w:pPr>
    </w:p>
    <w:p w14:paraId="770D4670" w14:textId="77777777" w:rsidR="00CB30A6" w:rsidRPr="00DE1411" w:rsidRDefault="00CB30A6" w:rsidP="00CB30A6">
      <w:pPr>
        <w:rPr>
          <w:sz w:val="24"/>
          <w:szCs w:val="24"/>
          <w:u w:val="single"/>
        </w:rPr>
      </w:pPr>
      <w:r w:rsidRPr="00DE1411">
        <w:rPr>
          <w:sz w:val="24"/>
          <w:szCs w:val="24"/>
          <w:u w:val="single"/>
        </w:rPr>
        <w:lastRenderedPageBreak/>
        <w:t xml:space="preserve">Rite Aid </w:t>
      </w:r>
      <w:r w:rsidRPr="00DE1411">
        <w:rPr>
          <w:sz w:val="24"/>
          <w:szCs w:val="24"/>
          <w:highlight w:val="yellow"/>
          <w:u w:val="single"/>
        </w:rPr>
        <w:t>violated the terms of a 2010 agreement</w:t>
      </w:r>
      <w:r w:rsidRPr="00DE1411">
        <w:rPr>
          <w:sz w:val="24"/>
          <w:szCs w:val="24"/>
          <w:u w:val="single"/>
        </w:rPr>
        <w:t xml:space="preserve"> reached with the FTC after a finding that </w:t>
      </w:r>
      <w:r w:rsidRPr="00403775">
        <w:rPr>
          <w:sz w:val="24"/>
          <w:szCs w:val="24"/>
          <w:u w:val="single"/>
        </w:rPr>
        <w:t>the company</w:t>
      </w:r>
      <w:r w:rsidRPr="00DE1411">
        <w:rPr>
          <w:sz w:val="24"/>
          <w:szCs w:val="24"/>
          <w:u w:val="single"/>
        </w:rPr>
        <w:t xml:space="preserve"> had </w:t>
      </w:r>
      <w:r w:rsidRPr="00DE1411">
        <w:rPr>
          <w:sz w:val="24"/>
          <w:szCs w:val="24"/>
          <w:highlight w:val="yellow"/>
          <w:u w:val="single"/>
        </w:rPr>
        <w:t>failed to protect sensitive</w:t>
      </w:r>
      <w:r w:rsidRPr="00DE1411">
        <w:rPr>
          <w:sz w:val="24"/>
          <w:szCs w:val="24"/>
          <w:u w:val="single"/>
        </w:rPr>
        <w:t xml:space="preserve"> financial and medical </w:t>
      </w:r>
      <w:r w:rsidRPr="00DE1411">
        <w:rPr>
          <w:sz w:val="24"/>
          <w:szCs w:val="24"/>
          <w:highlight w:val="yellow"/>
          <w:u w:val="single"/>
        </w:rPr>
        <w:t>information</w:t>
      </w:r>
      <w:r w:rsidRPr="00DE1411">
        <w:rPr>
          <w:sz w:val="24"/>
          <w:szCs w:val="24"/>
          <w:u w:val="single"/>
        </w:rPr>
        <w:t>, the agency said.</w:t>
      </w:r>
    </w:p>
    <w:p w14:paraId="53542821" w14:textId="77777777" w:rsidR="00CB30A6" w:rsidRPr="004349D5" w:rsidRDefault="00CB30A6" w:rsidP="00CB30A6">
      <w:pPr>
        <w:rPr>
          <w:sz w:val="12"/>
          <w:szCs w:val="24"/>
        </w:rPr>
      </w:pPr>
    </w:p>
    <w:p w14:paraId="5E9453FA" w14:textId="77777777" w:rsidR="00CB30A6" w:rsidRPr="00DE1411" w:rsidRDefault="00CB30A6" w:rsidP="00CB30A6">
      <w:pPr>
        <w:rPr>
          <w:sz w:val="24"/>
          <w:szCs w:val="24"/>
          <w:u w:val="single"/>
        </w:rPr>
      </w:pPr>
      <w:r w:rsidRPr="00DE1411">
        <w:rPr>
          <w:sz w:val="24"/>
          <w:szCs w:val="24"/>
          <w:u w:val="single"/>
        </w:rPr>
        <w:t>The FTC issued a warning earlier this year that the company would be closely monitoring issues around the collection of data tied to individuals' physical characteristics, the agency said.</w:t>
      </w:r>
    </w:p>
    <w:p w14:paraId="7B667D6D" w14:textId="77777777" w:rsidR="00CB30A6" w:rsidRPr="004349D5" w:rsidRDefault="00CB30A6" w:rsidP="00CB30A6">
      <w:pPr>
        <w:rPr>
          <w:sz w:val="12"/>
          <w:szCs w:val="24"/>
        </w:rPr>
      </w:pPr>
    </w:p>
    <w:p w14:paraId="25E6B61C" w14:textId="77777777" w:rsidR="00CB30A6" w:rsidRPr="004349D5" w:rsidRDefault="00CB30A6" w:rsidP="00CB30A6">
      <w:pPr>
        <w:rPr>
          <w:sz w:val="12"/>
          <w:szCs w:val="24"/>
        </w:rPr>
      </w:pPr>
      <w:r w:rsidRPr="004349D5">
        <w:rPr>
          <w:sz w:val="12"/>
          <w:szCs w:val="24"/>
        </w:rPr>
        <w:t>In addition to complying with the five-year ban, Rite Aid said it will impose safeguards for future use of its surveillance systems.</w:t>
      </w:r>
    </w:p>
    <w:p w14:paraId="1EE51F39" w14:textId="77777777" w:rsidR="00CB30A6" w:rsidRPr="004349D5" w:rsidRDefault="00CB30A6" w:rsidP="00CB30A6">
      <w:pPr>
        <w:rPr>
          <w:sz w:val="12"/>
          <w:szCs w:val="24"/>
        </w:rPr>
      </w:pPr>
    </w:p>
    <w:p w14:paraId="56EB9962" w14:textId="77777777" w:rsidR="00CB30A6" w:rsidRPr="004349D5" w:rsidRDefault="00CB30A6" w:rsidP="00CB30A6">
      <w:pPr>
        <w:rPr>
          <w:sz w:val="12"/>
          <w:szCs w:val="24"/>
        </w:rPr>
      </w:pPr>
      <w:r w:rsidRPr="004349D5">
        <w:rPr>
          <w:sz w:val="12"/>
          <w:szCs w:val="24"/>
        </w:rPr>
        <w:t>Those safety measures include deleting photos previously collected by its facial recognition software, informing customers when their physical characteristics are entered into a store database and providing notice to customers about use of the technology at a given location.</w:t>
      </w:r>
    </w:p>
    <w:p w14:paraId="27682FFA" w14:textId="77777777" w:rsidR="00CB30A6" w:rsidRPr="004349D5" w:rsidRDefault="00CB30A6" w:rsidP="00CB30A6">
      <w:pPr>
        <w:rPr>
          <w:sz w:val="12"/>
          <w:szCs w:val="24"/>
        </w:rPr>
      </w:pPr>
    </w:p>
    <w:p w14:paraId="63054875" w14:textId="77777777" w:rsidR="00CB30A6" w:rsidRDefault="00CB30A6" w:rsidP="00CB30A6">
      <w:pPr>
        <w:pStyle w:val="Heading4"/>
      </w:pPr>
      <w:r>
        <w:t xml:space="preserve">Europe is pushing towards a FRT </w:t>
      </w:r>
      <w:proofErr w:type="gramStart"/>
      <w:r>
        <w:t>ban</w:t>
      </w:r>
      <w:proofErr w:type="gramEnd"/>
    </w:p>
    <w:p w14:paraId="5CB9AB03" w14:textId="77777777" w:rsidR="00CB30A6" w:rsidRDefault="00CB30A6" w:rsidP="00CB30A6">
      <w:pPr>
        <w:rPr>
          <w:sz w:val="24"/>
          <w:szCs w:val="24"/>
        </w:rPr>
      </w:pPr>
      <w:proofErr w:type="spellStart"/>
      <w:r>
        <w:rPr>
          <w:b/>
          <w:bCs/>
          <w:sz w:val="24"/>
          <w:szCs w:val="24"/>
        </w:rPr>
        <w:t>Goujard</w:t>
      </w:r>
      <w:proofErr w:type="spellEnd"/>
      <w:r>
        <w:rPr>
          <w:b/>
          <w:bCs/>
          <w:sz w:val="24"/>
          <w:szCs w:val="24"/>
        </w:rPr>
        <w:t xml:space="preserve"> ’22 </w:t>
      </w:r>
      <w:r>
        <w:rPr>
          <w:sz w:val="24"/>
          <w:szCs w:val="24"/>
        </w:rPr>
        <w:t>[</w:t>
      </w:r>
      <w:proofErr w:type="spellStart"/>
      <w:r w:rsidRPr="00D77AFF">
        <w:rPr>
          <w:sz w:val="24"/>
          <w:szCs w:val="24"/>
        </w:rPr>
        <w:t>Clothilde</w:t>
      </w:r>
      <w:proofErr w:type="spellEnd"/>
      <w:r w:rsidRPr="00D77AFF">
        <w:rPr>
          <w:sz w:val="24"/>
          <w:szCs w:val="24"/>
        </w:rPr>
        <w:t xml:space="preserve"> </w:t>
      </w:r>
      <w:proofErr w:type="spellStart"/>
      <w:r w:rsidRPr="00D77AFF">
        <w:rPr>
          <w:sz w:val="24"/>
          <w:szCs w:val="24"/>
        </w:rPr>
        <w:t>Goujard</w:t>
      </w:r>
      <w:proofErr w:type="spellEnd"/>
      <w:r w:rsidRPr="00D77AFF">
        <w:rPr>
          <w:sz w:val="24"/>
          <w:szCs w:val="24"/>
        </w:rPr>
        <w:t xml:space="preserve"> is a senior technology reporter for POLITICO Europe.</w:t>
      </w:r>
      <w:r>
        <w:rPr>
          <w:sz w:val="24"/>
          <w:szCs w:val="24"/>
        </w:rPr>
        <w:t xml:space="preserve"> </w:t>
      </w:r>
      <w:r w:rsidRPr="00D77AFF">
        <w:rPr>
          <w:sz w:val="24"/>
          <w:szCs w:val="24"/>
        </w:rPr>
        <w:t xml:space="preserve">Prior to joining POLITICO, </w:t>
      </w:r>
      <w:proofErr w:type="spellStart"/>
      <w:r w:rsidRPr="00D77AFF">
        <w:rPr>
          <w:sz w:val="24"/>
          <w:szCs w:val="24"/>
        </w:rPr>
        <w:t>Clothilde</w:t>
      </w:r>
      <w:proofErr w:type="spellEnd"/>
      <w:r w:rsidRPr="00D77AFF">
        <w:rPr>
          <w:sz w:val="24"/>
          <w:szCs w:val="24"/>
        </w:rPr>
        <w:t xml:space="preserve"> was a journalist for Canadian investigative media organization National Observer where she covered environmental policy and general news in Montreal.</w:t>
      </w:r>
      <w:r>
        <w:rPr>
          <w:sz w:val="24"/>
          <w:szCs w:val="24"/>
        </w:rPr>
        <w:t xml:space="preserve"> </w:t>
      </w:r>
      <w:r w:rsidRPr="00D77AFF">
        <w:rPr>
          <w:sz w:val="24"/>
          <w:szCs w:val="24"/>
        </w:rPr>
        <w:t xml:space="preserve">In recent years, she also worked as a freelance journalist in Canada, France, and the United Kingdom reporting on technology and foreign affairs for a variety of media outlets including the Washington Post, the Guardian, Le Monde, BBC, </w:t>
      </w:r>
      <w:proofErr w:type="spellStart"/>
      <w:r w:rsidRPr="00D77AFF">
        <w:rPr>
          <w:sz w:val="24"/>
          <w:szCs w:val="24"/>
        </w:rPr>
        <w:t>Agence</w:t>
      </w:r>
      <w:proofErr w:type="spellEnd"/>
      <w:r w:rsidRPr="00D77AFF">
        <w:rPr>
          <w:sz w:val="24"/>
          <w:szCs w:val="24"/>
        </w:rPr>
        <w:t xml:space="preserve"> France-Presse, and CBC.</w:t>
      </w:r>
      <w:r>
        <w:rPr>
          <w:sz w:val="24"/>
          <w:szCs w:val="24"/>
        </w:rPr>
        <w:t xml:space="preserve"> </w:t>
      </w:r>
      <w:r w:rsidRPr="00D77AFF">
        <w:rPr>
          <w:sz w:val="24"/>
          <w:szCs w:val="24"/>
        </w:rPr>
        <w:t xml:space="preserve">Born in Paris, </w:t>
      </w:r>
      <w:proofErr w:type="spellStart"/>
      <w:r w:rsidRPr="00D77AFF">
        <w:rPr>
          <w:sz w:val="24"/>
          <w:szCs w:val="24"/>
        </w:rPr>
        <w:t>Clothilde</w:t>
      </w:r>
      <w:proofErr w:type="spellEnd"/>
      <w:r w:rsidRPr="00D77AFF">
        <w:rPr>
          <w:sz w:val="24"/>
          <w:szCs w:val="24"/>
        </w:rPr>
        <w:t xml:space="preserve"> grew up in Montreal, Canada. She is a graduate of McGill University and of City University London</w:t>
      </w:r>
      <w:r>
        <w:rPr>
          <w:sz w:val="24"/>
          <w:szCs w:val="24"/>
        </w:rPr>
        <w:t xml:space="preserve">; “Europe edges closer to a ban on facial recognition”; September 20; Politico; </w:t>
      </w:r>
      <w:r w:rsidRPr="00A64B29">
        <w:rPr>
          <w:sz w:val="24"/>
          <w:szCs w:val="24"/>
        </w:rPr>
        <w:t>https://www.politico.eu/article/europe-edges-closer-to-a-ban-on-facial-recognition/</w:t>
      </w:r>
      <w:r>
        <w:rPr>
          <w:sz w:val="24"/>
          <w:szCs w:val="24"/>
        </w:rPr>
        <w:t xml:space="preserve">] </w:t>
      </w:r>
      <w:proofErr w:type="gramStart"/>
      <w:r>
        <w:rPr>
          <w:sz w:val="24"/>
          <w:szCs w:val="24"/>
        </w:rPr>
        <w:t>EYC</w:t>
      </w:r>
      <w:proofErr w:type="gramEnd"/>
    </w:p>
    <w:p w14:paraId="59E26B41" w14:textId="77777777" w:rsidR="00CB30A6" w:rsidRPr="004349D5" w:rsidRDefault="00CB30A6" w:rsidP="00CB30A6">
      <w:pPr>
        <w:rPr>
          <w:sz w:val="12"/>
          <w:szCs w:val="24"/>
        </w:rPr>
      </w:pPr>
    </w:p>
    <w:p w14:paraId="5E397C4C" w14:textId="77777777" w:rsidR="00CB30A6" w:rsidRPr="004349D5" w:rsidRDefault="00CB30A6" w:rsidP="00CB30A6">
      <w:pPr>
        <w:rPr>
          <w:sz w:val="12"/>
          <w:szCs w:val="24"/>
        </w:rPr>
      </w:pPr>
      <w:r w:rsidRPr="004349D5">
        <w:rPr>
          <w:sz w:val="12"/>
          <w:szCs w:val="24"/>
        </w:rPr>
        <w:t>Should the EU ban software that can pick a face out of a crowd?</w:t>
      </w:r>
    </w:p>
    <w:p w14:paraId="5E6247B9" w14:textId="77777777" w:rsidR="00CB30A6" w:rsidRPr="004349D5" w:rsidRDefault="00CB30A6" w:rsidP="00CB30A6">
      <w:pPr>
        <w:rPr>
          <w:sz w:val="12"/>
          <w:szCs w:val="24"/>
        </w:rPr>
      </w:pPr>
    </w:p>
    <w:p w14:paraId="7B66756C" w14:textId="77777777" w:rsidR="00CB30A6" w:rsidRPr="0034337A" w:rsidRDefault="00CB30A6" w:rsidP="00CB30A6">
      <w:pPr>
        <w:rPr>
          <w:sz w:val="24"/>
          <w:szCs w:val="24"/>
          <w:u w:val="single"/>
        </w:rPr>
      </w:pPr>
      <w:r w:rsidRPr="0034337A">
        <w:rPr>
          <w:sz w:val="24"/>
          <w:szCs w:val="24"/>
          <w:u w:val="single"/>
        </w:rPr>
        <w:t xml:space="preserve">A growing political coalition thinks so — and just received heavyweight support from the third largest group in the EU parliament, where </w:t>
      </w:r>
      <w:r w:rsidRPr="0034337A">
        <w:rPr>
          <w:sz w:val="24"/>
          <w:szCs w:val="24"/>
          <w:highlight w:val="yellow"/>
          <w:u w:val="single"/>
        </w:rPr>
        <w:t>a majority is</w:t>
      </w:r>
      <w:r w:rsidRPr="0034337A">
        <w:rPr>
          <w:sz w:val="24"/>
          <w:szCs w:val="24"/>
          <w:u w:val="single"/>
        </w:rPr>
        <w:t xml:space="preserve"> now </w:t>
      </w:r>
      <w:r w:rsidRPr="0034337A">
        <w:rPr>
          <w:sz w:val="24"/>
          <w:szCs w:val="24"/>
          <w:highlight w:val="yellow"/>
          <w:u w:val="single"/>
        </w:rPr>
        <w:t>in favor of banning f</w:t>
      </w:r>
      <w:r w:rsidRPr="00403775">
        <w:rPr>
          <w:sz w:val="24"/>
          <w:szCs w:val="24"/>
          <w:u w:val="single"/>
        </w:rPr>
        <w:t>acial</w:t>
      </w:r>
      <w:r w:rsidRPr="0034337A">
        <w:rPr>
          <w:sz w:val="24"/>
          <w:szCs w:val="24"/>
          <w:highlight w:val="yellow"/>
          <w:u w:val="single"/>
        </w:rPr>
        <w:t xml:space="preserve"> r</w:t>
      </w:r>
      <w:r w:rsidRPr="00403775">
        <w:rPr>
          <w:sz w:val="24"/>
          <w:szCs w:val="24"/>
          <w:u w:val="single"/>
        </w:rPr>
        <w:t xml:space="preserve">ecognition </w:t>
      </w:r>
      <w:r w:rsidRPr="0034337A">
        <w:rPr>
          <w:sz w:val="24"/>
          <w:szCs w:val="24"/>
          <w:highlight w:val="yellow"/>
          <w:u w:val="single"/>
        </w:rPr>
        <w:t>t</w:t>
      </w:r>
      <w:r w:rsidRPr="00403775">
        <w:rPr>
          <w:sz w:val="24"/>
          <w:szCs w:val="24"/>
          <w:u w:val="single"/>
        </w:rPr>
        <w:t>ech</w:t>
      </w:r>
      <w:r w:rsidRPr="0034337A">
        <w:rPr>
          <w:sz w:val="24"/>
          <w:szCs w:val="24"/>
          <w:u w:val="single"/>
        </w:rPr>
        <w:t xml:space="preserve"> that scans crowds indiscriminately and in real-time.</w:t>
      </w:r>
    </w:p>
    <w:p w14:paraId="24B39BAF" w14:textId="77777777" w:rsidR="00CB30A6" w:rsidRPr="004349D5" w:rsidRDefault="00CB30A6" w:rsidP="00CB30A6">
      <w:pPr>
        <w:rPr>
          <w:sz w:val="12"/>
          <w:szCs w:val="24"/>
        </w:rPr>
      </w:pPr>
    </w:p>
    <w:p w14:paraId="19684E2F" w14:textId="77777777" w:rsidR="00CB30A6" w:rsidRPr="004349D5" w:rsidRDefault="00CB30A6" w:rsidP="00CB30A6">
      <w:pPr>
        <w:rPr>
          <w:sz w:val="12"/>
          <w:szCs w:val="24"/>
        </w:rPr>
      </w:pPr>
      <w:r w:rsidRPr="004349D5">
        <w:rPr>
          <w:sz w:val="12"/>
          <w:szCs w:val="24"/>
        </w:rPr>
        <w:t xml:space="preserve">The support from Renew, which joins the Greens and Socialists &amp; Democrats groups in backing a ban, shows how a growing part of Europe's political leadership is in favor of restrictions on artificial intelligence that go far beyond anything in other </w:t>
      </w:r>
      <w:proofErr w:type="gramStart"/>
      <w:r w:rsidRPr="004349D5">
        <w:rPr>
          <w:sz w:val="12"/>
          <w:szCs w:val="24"/>
        </w:rPr>
        <w:t>technologically-advanced</w:t>
      </w:r>
      <w:proofErr w:type="gramEnd"/>
      <w:r w:rsidRPr="004349D5">
        <w:rPr>
          <w:sz w:val="12"/>
          <w:szCs w:val="24"/>
        </w:rPr>
        <w:t xml:space="preserve"> regions of the world including the U.S. Last week, POLITICO obtained a document detailing a new civil liability law for AI applications — an avant-garde step toward a legal regime for autonomous programs and devices.</w:t>
      </w:r>
    </w:p>
    <w:p w14:paraId="518C3119" w14:textId="77777777" w:rsidR="00CB30A6" w:rsidRPr="004349D5" w:rsidRDefault="00CB30A6" w:rsidP="00CB30A6">
      <w:pPr>
        <w:rPr>
          <w:sz w:val="12"/>
          <w:szCs w:val="24"/>
        </w:rPr>
      </w:pPr>
    </w:p>
    <w:p w14:paraId="0A4465A0" w14:textId="77777777" w:rsidR="00CB30A6" w:rsidRPr="00CC3FFA" w:rsidRDefault="00CB30A6" w:rsidP="00CB30A6">
      <w:pPr>
        <w:rPr>
          <w:sz w:val="24"/>
          <w:szCs w:val="24"/>
          <w:u w:val="single"/>
        </w:rPr>
      </w:pPr>
      <w:r w:rsidRPr="00CC3FFA">
        <w:rPr>
          <w:sz w:val="24"/>
          <w:szCs w:val="24"/>
          <w:u w:val="single"/>
        </w:rPr>
        <w:t xml:space="preserve">“We’re going to ban what we believe is not according to our values, the deployment [of biometric identification] in public spaces where we as Europeans, we believe that </w:t>
      </w:r>
      <w:r w:rsidRPr="00DD4ED3">
        <w:rPr>
          <w:sz w:val="24"/>
          <w:szCs w:val="24"/>
          <w:highlight w:val="yellow"/>
          <w:u w:val="single"/>
        </w:rPr>
        <w:t>we need to be free</w:t>
      </w:r>
      <w:r w:rsidRPr="00B103BC">
        <w:rPr>
          <w:sz w:val="24"/>
          <w:szCs w:val="24"/>
          <w:u w:val="single"/>
        </w:rPr>
        <w:t xml:space="preserve"> of the risks</w:t>
      </w:r>
      <w:r w:rsidRPr="00403775">
        <w:rPr>
          <w:sz w:val="24"/>
          <w:szCs w:val="24"/>
          <w:u w:val="single"/>
        </w:rPr>
        <w:t xml:space="preserve"> of mass surveillance</w:t>
      </w:r>
      <w:r w:rsidRPr="00CC3FFA">
        <w:rPr>
          <w:sz w:val="24"/>
          <w:szCs w:val="24"/>
          <w:u w:val="single"/>
        </w:rPr>
        <w:t xml:space="preserve">,” said </w:t>
      </w:r>
      <w:proofErr w:type="spellStart"/>
      <w:r w:rsidRPr="00CC3FFA">
        <w:rPr>
          <w:sz w:val="24"/>
          <w:szCs w:val="24"/>
          <w:u w:val="single"/>
        </w:rPr>
        <w:t>Renew's</w:t>
      </w:r>
      <w:proofErr w:type="spellEnd"/>
      <w:r w:rsidRPr="00CC3FFA">
        <w:rPr>
          <w:sz w:val="24"/>
          <w:szCs w:val="24"/>
          <w:u w:val="single"/>
        </w:rPr>
        <w:t xml:space="preserve"> </w:t>
      </w:r>
      <w:proofErr w:type="spellStart"/>
      <w:r w:rsidRPr="00CC3FFA">
        <w:rPr>
          <w:sz w:val="24"/>
          <w:szCs w:val="24"/>
          <w:u w:val="single"/>
        </w:rPr>
        <w:t>Dragoș</w:t>
      </w:r>
      <w:proofErr w:type="spellEnd"/>
      <w:r w:rsidRPr="00CC3FFA">
        <w:rPr>
          <w:sz w:val="24"/>
          <w:szCs w:val="24"/>
          <w:u w:val="single"/>
        </w:rPr>
        <w:t xml:space="preserve"> </w:t>
      </w:r>
      <w:proofErr w:type="spellStart"/>
      <w:r w:rsidRPr="00CC3FFA">
        <w:rPr>
          <w:sz w:val="24"/>
          <w:szCs w:val="24"/>
          <w:u w:val="single"/>
        </w:rPr>
        <w:t>Tudorache</w:t>
      </w:r>
      <w:proofErr w:type="spellEnd"/>
      <w:r w:rsidRPr="00CC3FFA">
        <w:rPr>
          <w:sz w:val="24"/>
          <w:szCs w:val="24"/>
          <w:u w:val="single"/>
        </w:rPr>
        <w:t>. "</w:t>
      </w:r>
      <w:r w:rsidRPr="00DD4ED3">
        <w:rPr>
          <w:sz w:val="24"/>
          <w:szCs w:val="24"/>
          <w:highlight w:val="yellow"/>
          <w:u w:val="single"/>
        </w:rPr>
        <w:t>The prevailing position</w:t>
      </w:r>
      <w:r w:rsidRPr="00403775">
        <w:rPr>
          <w:sz w:val="24"/>
          <w:szCs w:val="24"/>
          <w:u w:val="single"/>
        </w:rPr>
        <w:t xml:space="preserve"> in this house </w:t>
      </w:r>
      <w:r w:rsidRPr="00DD4ED3">
        <w:rPr>
          <w:sz w:val="24"/>
          <w:szCs w:val="24"/>
          <w:highlight w:val="yellow"/>
          <w:u w:val="single"/>
        </w:rPr>
        <w:t>is to</w:t>
      </w:r>
      <w:r w:rsidRPr="00B103BC">
        <w:rPr>
          <w:sz w:val="24"/>
          <w:szCs w:val="24"/>
          <w:u w:val="single"/>
        </w:rPr>
        <w:t xml:space="preserve"> support the </w:t>
      </w:r>
      <w:r w:rsidRPr="00DD4ED3">
        <w:rPr>
          <w:sz w:val="24"/>
          <w:szCs w:val="24"/>
          <w:highlight w:val="yellow"/>
          <w:u w:val="single"/>
        </w:rPr>
        <w:t>ban</w:t>
      </w:r>
      <w:r w:rsidRPr="00403775">
        <w:rPr>
          <w:sz w:val="24"/>
          <w:szCs w:val="24"/>
          <w:u w:val="single"/>
        </w:rPr>
        <w:t xml:space="preserve"> for </w:t>
      </w:r>
      <w:r w:rsidRPr="00B103BC">
        <w:rPr>
          <w:sz w:val="24"/>
          <w:szCs w:val="24"/>
          <w:highlight w:val="yellow"/>
          <w:u w:val="single"/>
        </w:rPr>
        <w:t>this tech</w:t>
      </w:r>
      <w:r w:rsidRPr="00CC3FFA">
        <w:rPr>
          <w:sz w:val="24"/>
          <w:szCs w:val="24"/>
          <w:u w:val="single"/>
        </w:rPr>
        <w:t>nology."</w:t>
      </w:r>
    </w:p>
    <w:p w14:paraId="7CFB60EC" w14:textId="77777777" w:rsidR="00CB30A6" w:rsidRPr="004349D5" w:rsidRDefault="00CB30A6" w:rsidP="00CB30A6">
      <w:pPr>
        <w:rPr>
          <w:sz w:val="12"/>
          <w:szCs w:val="24"/>
        </w:rPr>
      </w:pPr>
    </w:p>
    <w:p w14:paraId="52C2279B" w14:textId="77777777" w:rsidR="00CB30A6" w:rsidRPr="00783B15" w:rsidRDefault="00CB30A6" w:rsidP="00CB30A6">
      <w:pPr>
        <w:rPr>
          <w:sz w:val="24"/>
          <w:szCs w:val="24"/>
          <w:u w:val="single"/>
        </w:rPr>
      </w:pPr>
      <w:r w:rsidRPr="00783B15">
        <w:rPr>
          <w:sz w:val="24"/>
          <w:szCs w:val="24"/>
          <w:u w:val="single"/>
        </w:rPr>
        <w:t xml:space="preserve">Opponents of live facial recognition tech argue that </w:t>
      </w:r>
      <w:r w:rsidRPr="00DD4ED3">
        <w:rPr>
          <w:sz w:val="24"/>
          <w:szCs w:val="24"/>
          <w:highlight w:val="yellow"/>
          <w:u w:val="single"/>
        </w:rPr>
        <w:t>such tools are favored by authoritarian governments</w:t>
      </w:r>
      <w:r w:rsidRPr="00403775">
        <w:rPr>
          <w:sz w:val="24"/>
          <w:szCs w:val="24"/>
          <w:u w:val="single"/>
        </w:rPr>
        <w:t xml:space="preserve"> in places like Russia and China </w:t>
      </w:r>
      <w:r w:rsidRPr="00DD4ED3">
        <w:rPr>
          <w:sz w:val="24"/>
          <w:szCs w:val="24"/>
          <w:highlight w:val="yellow"/>
          <w:u w:val="single"/>
        </w:rPr>
        <w:t>to track dissidents</w:t>
      </w:r>
      <w:r w:rsidRPr="00B103BC">
        <w:rPr>
          <w:sz w:val="24"/>
          <w:szCs w:val="24"/>
          <w:u w:val="single"/>
        </w:rPr>
        <w:t xml:space="preserve"> or vulnerable </w:t>
      </w:r>
      <w:proofErr w:type="gramStart"/>
      <w:r w:rsidRPr="00B103BC">
        <w:rPr>
          <w:sz w:val="24"/>
          <w:szCs w:val="24"/>
          <w:u w:val="single"/>
        </w:rPr>
        <w:t>minorities</w:t>
      </w:r>
      <w:r w:rsidRPr="00783B15">
        <w:rPr>
          <w:sz w:val="24"/>
          <w:szCs w:val="24"/>
          <w:u w:val="single"/>
        </w:rPr>
        <w:t>, and</w:t>
      </w:r>
      <w:proofErr w:type="gramEnd"/>
      <w:r w:rsidRPr="00783B15">
        <w:rPr>
          <w:sz w:val="24"/>
          <w:szCs w:val="24"/>
          <w:u w:val="single"/>
        </w:rPr>
        <w:t xml:space="preserve"> are </w:t>
      </w:r>
      <w:r w:rsidRPr="00783B15">
        <w:rPr>
          <w:sz w:val="24"/>
          <w:szCs w:val="24"/>
          <w:u w:val="single"/>
        </w:rPr>
        <w:lastRenderedPageBreak/>
        <w:t xml:space="preserve">ultimately dangerous for civil liberties. They also point to </w:t>
      </w:r>
      <w:r w:rsidRPr="00DD4ED3">
        <w:rPr>
          <w:sz w:val="24"/>
          <w:szCs w:val="24"/>
          <w:highlight w:val="yellow"/>
          <w:u w:val="single"/>
        </w:rPr>
        <w:t>risks of racial profiling</w:t>
      </w:r>
      <w:r w:rsidRPr="00B103BC">
        <w:rPr>
          <w:sz w:val="24"/>
          <w:szCs w:val="24"/>
          <w:u w:val="single"/>
        </w:rPr>
        <w:t xml:space="preserve"> and invasion of privacy</w:t>
      </w:r>
      <w:r w:rsidRPr="00783B15">
        <w:rPr>
          <w:sz w:val="24"/>
          <w:szCs w:val="24"/>
          <w:u w:val="single"/>
        </w:rPr>
        <w:t xml:space="preserve">, which led large companies including IBM, </w:t>
      </w:r>
      <w:proofErr w:type="gramStart"/>
      <w:r w:rsidRPr="00783B15">
        <w:rPr>
          <w:sz w:val="24"/>
          <w:szCs w:val="24"/>
          <w:u w:val="single"/>
        </w:rPr>
        <w:t>Amazon</w:t>
      </w:r>
      <w:proofErr w:type="gramEnd"/>
      <w:r w:rsidRPr="00783B15">
        <w:rPr>
          <w:sz w:val="24"/>
          <w:szCs w:val="24"/>
          <w:u w:val="single"/>
        </w:rPr>
        <w:t xml:space="preserve"> and Microsoft to suspend the sale of facial recognition tools to governments.</w:t>
      </w:r>
    </w:p>
    <w:p w14:paraId="7D765878" w14:textId="77777777" w:rsidR="00CB30A6" w:rsidRPr="004349D5" w:rsidRDefault="00CB30A6" w:rsidP="00CB30A6">
      <w:pPr>
        <w:rPr>
          <w:sz w:val="12"/>
          <w:szCs w:val="24"/>
        </w:rPr>
      </w:pPr>
    </w:p>
    <w:p w14:paraId="402CFAC4" w14:textId="77777777" w:rsidR="00CB30A6" w:rsidRPr="004349D5" w:rsidRDefault="00CB30A6" w:rsidP="00CB30A6">
      <w:pPr>
        <w:rPr>
          <w:sz w:val="12"/>
          <w:szCs w:val="24"/>
        </w:rPr>
      </w:pPr>
      <w:r w:rsidRPr="004349D5">
        <w:rPr>
          <w:sz w:val="12"/>
          <w:szCs w:val="24"/>
        </w:rPr>
        <w:t xml:space="preserve">Yet even as the EU moves toward approving the world's first </w:t>
      </w:r>
      <w:proofErr w:type="gramStart"/>
      <w:r w:rsidRPr="004349D5">
        <w:rPr>
          <w:sz w:val="12"/>
          <w:szCs w:val="24"/>
        </w:rPr>
        <w:t>rule-book</w:t>
      </w:r>
      <w:proofErr w:type="gramEnd"/>
      <w:r w:rsidRPr="004349D5">
        <w:rPr>
          <w:sz w:val="12"/>
          <w:szCs w:val="24"/>
        </w:rPr>
        <w:t xml:space="preserve"> for AI, the enthusiasm of EU lawmakers and some regulators for banning live facial recognition is likely to run into hard opposition from another group of interested parties — </w:t>
      </w:r>
      <w:r w:rsidRPr="00DD4ED3">
        <w:rPr>
          <w:sz w:val="24"/>
          <w:szCs w:val="24"/>
          <w:highlight w:val="yellow"/>
          <w:u w:val="single"/>
        </w:rPr>
        <w:t>nation states</w:t>
      </w:r>
      <w:r w:rsidRPr="00DD4ED3">
        <w:rPr>
          <w:sz w:val="24"/>
          <w:szCs w:val="24"/>
          <w:u w:val="single"/>
        </w:rPr>
        <w:t xml:space="preserve"> that </w:t>
      </w:r>
      <w:r w:rsidRPr="00DD4ED3">
        <w:rPr>
          <w:sz w:val="24"/>
          <w:szCs w:val="24"/>
          <w:highlight w:val="yellow"/>
          <w:u w:val="single"/>
        </w:rPr>
        <w:t>want to keep f</w:t>
      </w:r>
      <w:r w:rsidRPr="00403775">
        <w:rPr>
          <w:sz w:val="24"/>
          <w:szCs w:val="24"/>
          <w:u w:val="single"/>
        </w:rPr>
        <w:t xml:space="preserve">acial </w:t>
      </w:r>
      <w:r w:rsidRPr="00DD4ED3">
        <w:rPr>
          <w:sz w:val="24"/>
          <w:szCs w:val="24"/>
          <w:highlight w:val="yellow"/>
          <w:u w:val="single"/>
        </w:rPr>
        <w:t>r</w:t>
      </w:r>
      <w:r w:rsidRPr="00403775">
        <w:rPr>
          <w:sz w:val="24"/>
          <w:szCs w:val="24"/>
          <w:u w:val="single"/>
        </w:rPr>
        <w:t xml:space="preserve">ecognition </w:t>
      </w:r>
      <w:r w:rsidRPr="00DD4ED3">
        <w:rPr>
          <w:sz w:val="24"/>
          <w:szCs w:val="24"/>
          <w:highlight w:val="yellow"/>
          <w:u w:val="single"/>
        </w:rPr>
        <w:t>tech in their security arsenals</w:t>
      </w:r>
      <w:r w:rsidRPr="00DD4ED3">
        <w:rPr>
          <w:sz w:val="24"/>
          <w:szCs w:val="24"/>
          <w:u w:val="single"/>
        </w:rPr>
        <w:t>.</w:t>
      </w:r>
    </w:p>
    <w:p w14:paraId="189CFEC2" w14:textId="77777777" w:rsidR="00CB30A6" w:rsidRPr="004349D5" w:rsidRDefault="00CB30A6" w:rsidP="00CB30A6">
      <w:pPr>
        <w:rPr>
          <w:sz w:val="12"/>
          <w:szCs w:val="24"/>
        </w:rPr>
      </w:pPr>
    </w:p>
    <w:p w14:paraId="59E60BE0" w14:textId="77777777" w:rsidR="00CB30A6" w:rsidRPr="004349D5" w:rsidRDefault="00CB30A6" w:rsidP="00CB30A6">
      <w:pPr>
        <w:rPr>
          <w:sz w:val="12"/>
          <w:szCs w:val="24"/>
        </w:rPr>
      </w:pPr>
      <w:r w:rsidRPr="004349D5">
        <w:rPr>
          <w:sz w:val="12"/>
          <w:szCs w:val="24"/>
        </w:rPr>
        <w:t xml:space="preserve">Home affairs ministers have been hard at work ensuring that the EU's AI law, the Artificial Intelligence Act, doesn't tie their hands. And while the European Commission is restricting the use of facial recognition in public places for companies, it's left wide exemptions for law enforcements to deploy the tech in cases including a search for missing children, preventing terrorist </w:t>
      </w:r>
      <w:proofErr w:type="gramStart"/>
      <w:r w:rsidRPr="004349D5">
        <w:rPr>
          <w:sz w:val="12"/>
          <w:szCs w:val="24"/>
        </w:rPr>
        <w:t>attacks</w:t>
      </w:r>
      <w:proofErr w:type="gramEnd"/>
      <w:r w:rsidRPr="004349D5">
        <w:rPr>
          <w:sz w:val="12"/>
          <w:szCs w:val="24"/>
        </w:rPr>
        <w:t xml:space="preserve"> or locating armed and dangerous criminals.    </w:t>
      </w:r>
    </w:p>
    <w:p w14:paraId="69628171" w14:textId="77777777" w:rsidR="00CB30A6" w:rsidRPr="004349D5" w:rsidRDefault="00CB30A6" w:rsidP="00CB30A6">
      <w:pPr>
        <w:rPr>
          <w:sz w:val="12"/>
          <w:szCs w:val="24"/>
        </w:rPr>
      </w:pPr>
    </w:p>
    <w:p w14:paraId="030CA991" w14:textId="77777777" w:rsidR="00CB30A6" w:rsidRPr="004349D5" w:rsidRDefault="00CB30A6" w:rsidP="00CB30A6">
      <w:pPr>
        <w:rPr>
          <w:sz w:val="12"/>
          <w:szCs w:val="24"/>
        </w:rPr>
      </w:pPr>
      <w:r w:rsidRPr="004349D5">
        <w:rPr>
          <w:sz w:val="12"/>
          <w:szCs w:val="24"/>
        </w:rPr>
        <w:t xml:space="preserve">For Renew, also known as the liberals, </w:t>
      </w:r>
      <w:r w:rsidRPr="00DD4ED3">
        <w:rPr>
          <w:sz w:val="24"/>
          <w:szCs w:val="24"/>
          <w:highlight w:val="yellow"/>
          <w:u w:val="single"/>
        </w:rPr>
        <w:t>support for a ban has grown</w:t>
      </w:r>
      <w:r w:rsidRPr="00403775">
        <w:rPr>
          <w:sz w:val="24"/>
          <w:szCs w:val="24"/>
          <w:u w:val="single"/>
        </w:rPr>
        <w:t xml:space="preserve"> slowly</w:t>
      </w:r>
      <w:r w:rsidRPr="00DD4ED3">
        <w:rPr>
          <w:sz w:val="24"/>
          <w:szCs w:val="24"/>
          <w:u w:val="single"/>
        </w:rPr>
        <w:t xml:space="preserve"> </w:t>
      </w:r>
      <w:r w:rsidRPr="00B103BC">
        <w:rPr>
          <w:sz w:val="24"/>
          <w:szCs w:val="24"/>
          <w:highlight w:val="yellow"/>
          <w:u w:val="single"/>
        </w:rPr>
        <w:t>after</w:t>
      </w:r>
      <w:r w:rsidRPr="00DD4ED3">
        <w:rPr>
          <w:sz w:val="24"/>
          <w:szCs w:val="24"/>
          <w:u w:val="single"/>
        </w:rPr>
        <w:t xml:space="preserve"> some initial </w:t>
      </w:r>
      <w:r w:rsidRPr="00B103BC">
        <w:rPr>
          <w:sz w:val="24"/>
          <w:szCs w:val="24"/>
          <w:highlight w:val="yellow"/>
          <w:u w:val="single"/>
        </w:rPr>
        <w:t>skepticism</w:t>
      </w:r>
      <w:r w:rsidRPr="00DD4ED3">
        <w:rPr>
          <w:sz w:val="24"/>
          <w:szCs w:val="24"/>
          <w:u w:val="single"/>
        </w:rPr>
        <w:t>.</w:t>
      </w:r>
      <w:r w:rsidRPr="004349D5">
        <w:rPr>
          <w:sz w:val="12"/>
          <w:szCs w:val="24"/>
        </w:rPr>
        <w:t xml:space="preserve"> But now they are lining up with left-wing lawmakers in calling for a ban on live facial recognition momentum.</w:t>
      </w:r>
    </w:p>
    <w:p w14:paraId="17D1C72A" w14:textId="77777777" w:rsidR="00CB30A6" w:rsidRPr="004349D5" w:rsidRDefault="00CB30A6" w:rsidP="00CB30A6">
      <w:pPr>
        <w:rPr>
          <w:sz w:val="12"/>
          <w:szCs w:val="24"/>
        </w:rPr>
      </w:pPr>
    </w:p>
    <w:p w14:paraId="65D26588" w14:textId="77777777" w:rsidR="00CB30A6" w:rsidRPr="004349D5" w:rsidRDefault="00CB30A6" w:rsidP="00CB30A6">
      <w:pPr>
        <w:rPr>
          <w:sz w:val="12"/>
          <w:szCs w:val="24"/>
        </w:rPr>
      </w:pPr>
      <w:r w:rsidRPr="004349D5">
        <w:rPr>
          <w:sz w:val="12"/>
          <w:szCs w:val="24"/>
        </w:rPr>
        <w:t xml:space="preserve">“The mood has changed … In my group, there is a majority that supports this idea of a ban,” said </w:t>
      </w:r>
      <w:proofErr w:type="spellStart"/>
      <w:r w:rsidRPr="004349D5">
        <w:rPr>
          <w:sz w:val="12"/>
          <w:szCs w:val="24"/>
        </w:rPr>
        <w:t>Tudorache</w:t>
      </w:r>
      <w:proofErr w:type="spellEnd"/>
      <w:r w:rsidRPr="004349D5">
        <w:rPr>
          <w:sz w:val="12"/>
          <w:szCs w:val="24"/>
        </w:rPr>
        <w:t>, who previously served as Romania's home affairs minister.</w:t>
      </w:r>
    </w:p>
    <w:p w14:paraId="538E09FE" w14:textId="77777777" w:rsidR="00CB30A6" w:rsidRPr="004349D5" w:rsidRDefault="00CB30A6" w:rsidP="00CB30A6">
      <w:pPr>
        <w:rPr>
          <w:sz w:val="12"/>
          <w:szCs w:val="24"/>
        </w:rPr>
      </w:pPr>
    </w:p>
    <w:p w14:paraId="0B222B38" w14:textId="77777777" w:rsidR="00CB30A6" w:rsidRPr="004349D5" w:rsidRDefault="00CB30A6" w:rsidP="00CB30A6">
      <w:pPr>
        <w:rPr>
          <w:sz w:val="12"/>
          <w:szCs w:val="24"/>
        </w:rPr>
      </w:pPr>
      <w:r w:rsidRPr="004349D5">
        <w:rPr>
          <w:sz w:val="12"/>
          <w:szCs w:val="24"/>
        </w:rPr>
        <w:t xml:space="preserve">Now the leading Parliament negotiator on a new artificial intelligence law, he doesn't want exemptions for the police to use the technology in specific cases, because it would pose “very difficult control and accountability.” </w:t>
      </w:r>
    </w:p>
    <w:p w14:paraId="38E0C3EF" w14:textId="77777777" w:rsidR="00CB30A6" w:rsidRPr="004349D5" w:rsidRDefault="00CB30A6" w:rsidP="00CB30A6">
      <w:pPr>
        <w:rPr>
          <w:sz w:val="12"/>
          <w:szCs w:val="24"/>
        </w:rPr>
      </w:pPr>
    </w:p>
    <w:p w14:paraId="21C97155" w14:textId="77777777" w:rsidR="00CB30A6" w:rsidRPr="004349D5" w:rsidRDefault="00CB30A6" w:rsidP="00CB30A6">
      <w:pPr>
        <w:rPr>
          <w:sz w:val="12"/>
          <w:szCs w:val="24"/>
        </w:rPr>
      </w:pPr>
      <w:r w:rsidRPr="00B52F18">
        <w:rPr>
          <w:sz w:val="24"/>
          <w:szCs w:val="24"/>
          <w:u w:val="single"/>
        </w:rPr>
        <w:t>European governments and companies have been ramping up their experimentation with facial recognition. Biometrics algorithms aiming to match faces against databases in real-time can use existing networks of public cameras.</w:t>
      </w:r>
    </w:p>
    <w:p w14:paraId="480D849F" w14:textId="77777777" w:rsidR="00CB30A6" w:rsidRPr="004349D5" w:rsidRDefault="00CB30A6" w:rsidP="00CB30A6">
      <w:pPr>
        <w:rPr>
          <w:sz w:val="12"/>
          <w:szCs w:val="24"/>
        </w:rPr>
      </w:pPr>
    </w:p>
    <w:p w14:paraId="49A5B130" w14:textId="77777777" w:rsidR="00CB30A6" w:rsidRPr="005F649F" w:rsidRDefault="00CB30A6" w:rsidP="00CB30A6">
      <w:pPr>
        <w:rPr>
          <w:sz w:val="24"/>
          <w:szCs w:val="24"/>
          <w:u w:val="single"/>
        </w:rPr>
      </w:pPr>
      <w:r w:rsidRPr="005F649F">
        <w:rPr>
          <w:sz w:val="24"/>
          <w:szCs w:val="24"/>
          <w:u w:val="single"/>
        </w:rPr>
        <w:t xml:space="preserve">This worries European data protection watchdog </w:t>
      </w:r>
      <w:r w:rsidRPr="00DD4ED3">
        <w:rPr>
          <w:sz w:val="24"/>
          <w:szCs w:val="24"/>
          <w:highlight w:val="yellow"/>
          <w:u w:val="single"/>
        </w:rPr>
        <w:t>the EDPB</w:t>
      </w:r>
      <w:r w:rsidRPr="005F649F">
        <w:rPr>
          <w:sz w:val="24"/>
          <w:szCs w:val="24"/>
          <w:u w:val="single"/>
        </w:rPr>
        <w:t xml:space="preserve">, which last year </w:t>
      </w:r>
      <w:r w:rsidRPr="00DD4ED3">
        <w:rPr>
          <w:sz w:val="24"/>
          <w:szCs w:val="24"/>
          <w:highlight w:val="yellow"/>
          <w:u w:val="single"/>
        </w:rPr>
        <w:t>called for a prohibition on all f</w:t>
      </w:r>
      <w:r w:rsidRPr="00403775">
        <w:rPr>
          <w:sz w:val="24"/>
          <w:szCs w:val="24"/>
          <w:u w:val="single"/>
        </w:rPr>
        <w:t xml:space="preserve">acial </w:t>
      </w:r>
      <w:r w:rsidRPr="00DD4ED3">
        <w:rPr>
          <w:sz w:val="24"/>
          <w:szCs w:val="24"/>
          <w:highlight w:val="yellow"/>
          <w:u w:val="single"/>
        </w:rPr>
        <w:t>r</w:t>
      </w:r>
      <w:r w:rsidRPr="00403775">
        <w:rPr>
          <w:sz w:val="24"/>
          <w:szCs w:val="24"/>
          <w:u w:val="single"/>
        </w:rPr>
        <w:t>ecognition</w:t>
      </w:r>
      <w:r w:rsidRPr="005F649F">
        <w:rPr>
          <w:sz w:val="24"/>
          <w:szCs w:val="24"/>
          <w:u w:val="single"/>
        </w:rPr>
        <w:t xml:space="preserve"> of individuals </w:t>
      </w:r>
      <w:r w:rsidRPr="00B103BC">
        <w:rPr>
          <w:sz w:val="24"/>
          <w:szCs w:val="24"/>
          <w:u w:val="single"/>
        </w:rPr>
        <w:t>in public spaces</w:t>
      </w:r>
      <w:r w:rsidRPr="00403775">
        <w:rPr>
          <w:sz w:val="24"/>
          <w:szCs w:val="24"/>
          <w:u w:val="single"/>
        </w:rPr>
        <w:t xml:space="preserve"> that contravene fundamental rights to privacy</w:t>
      </w:r>
      <w:r w:rsidRPr="00DD4ED3">
        <w:rPr>
          <w:sz w:val="24"/>
          <w:szCs w:val="24"/>
          <w:u w:val="single"/>
        </w:rPr>
        <w:t xml:space="preserve"> and freedom of movement.</w:t>
      </w:r>
      <w:r w:rsidRPr="005F649F">
        <w:rPr>
          <w:sz w:val="24"/>
          <w:szCs w:val="24"/>
          <w:u w:val="single"/>
        </w:rPr>
        <w:t xml:space="preserve"> </w:t>
      </w:r>
    </w:p>
    <w:p w14:paraId="748B47B7" w14:textId="77777777" w:rsidR="00CB30A6" w:rsidRPr="004349D5" w:rsidRDefault="00CB30A6" w:rsidP="00CB30A6">
      <w:pPr>
        <w:rPr>
          <w:sz w:val="12"/>
          <w:szCs w:val="24"/>
        </w:rPr>
      </w:pPr>
    </w:p>
    <w:p w14:paraId="1E4B2A0C" w14:textId="77777777" w:rsidR="00CB30A6" w:rsidRDefault="00CB30A6" w:rsidP="00CB30A6">
      <w:pPr>
        <w:rPr>
          <w:sz w:val="24"/>
          <w:szCs w:val="24"/>
          <w:u w:val="single"/>
        </w:rPr>
      </w:pPr>
      <w:r w:rsidRPr="005F6BBE">
        <w:rPr>
          <w:sz w:val="24"/>
          <w:szCs w:val="24"/>
          <w:u w:val="single"/>
        </w:rPr>
        <w:t xml:space="preserve">And </w:t>
      </w:r>
      <w:r w:rsidRPr="00A7271C">
        <w:rPr>
          <w:sz w:val="24"/>
          <w:szCs w:val="24"/>
          <w:highlight w:val="yellow"/>
          <w:u w:val="single"/>
        </w:rPr>
        <w:t>more than 50</w:t>
      </w:r>
      <w:r w:rsidRPr="00403775">
        <w:rPr>
          <w:sz w:val="24"/>
          <w:szCs w:val="24"/>
          <w:u w:val="single"/>
        </w:rPr>
        <w:t xml:space="preserve"> European campaign </w:t>
      </w:r>
      <w:r w:rsidRPr="00A7271C">
        <w:rPr>
          <w:sz w:val="24"/>
          <w:szCs w:val="24"/>
          <w:highlight w:val="yellow"/>
          <w:u w:val="single"/>
        </w:rPr>
        <w:t>groups</w:t>
      </w:r>
      <w:r w:rsidRPr="00403775">
        <w:rPr>
          <w:sz w:val="24"/>
          <w:szCs w:val="24"/>
          <w:u w:val="single"/>
        </w:rPr>
        <w:t xml:space="preserve"> have been </w:t>
      </w:r>
      <w:r w:rsidRPr="00A7271C">
        <w:rPr>
          <w:sz w:val="24"/>
          <w:szCs w:val="24"/>
          <w:highlight w:val="yellow"/>
          <w:u w:val="single"/>
        </w:rPr>
        <w:t>trying to convince lawmakers of a ban.</w:t>
      </w:r>
    </w:p>
    <w:p w14:paraId="4498DDDC" w14:textId="77777777" w:rsidR="00CB30A6" w:rsidRDefault="00CB30A6" w:rsidP="00CB30A6">
      <w:pPr>
        <w:rPr>
          <w:sz w:val="24"/>
          <w:szCs w:val="24"/>
          <w:u w:val="single"/>
        </w:rPr>
      </w:pPr>
    </w:p>
    <w:p w14:paraId="3784100C" w14:textId="77777777" w:rsidR="00CB30A6" w:rsidRDefault="00CB30A6" w:rsidP="00CB30A6">
      <w:pPr>
        <w:pStyle w:val="Heading4"/>
      </w:pPr>
      <w:r>
        <w:t xml:space="preserve">FRT is being banned in US </w:t>
      </w:r>
      <w:proofErr w:type="gramStart"/>
      <w:r>
        <w:t>airports</w:t>
      </w:r>
      <w:proofErr w:type="gramEnd"/>
    </w:p>
    <w:p w14:paraId="60686F01" w14:textId="77777777" w:rsidR="00CB30A6" w:rsidRDefault="00CB30A6" w:rsidP="00CB30A6">
      <w:r w:rsidRPr="00D208BD">
        <w:rPr>
          <w:b/>
          <w:bCs/>
        </w:rPr>
        <w:t>Krishan ’23</w:t>
      </w:r>
      <w:r>
        <w:t xml:space="preserve"> [Nihal Krishan is a technology reporter for </w:t>
      </w:r>
      <w:proofErr w:type="spellStart"/>
      <w:r>
        <w:t>FedScoop</w:t>
      </w:r>
      <w:proofErr w:type="spellEnd"/>
      <w:r>
        <w:t xml:space="preserve">. He came to the publication from The Washington Examiner where he was a Big Tech Reporter, and previously covered the tech industry at Mother Jones and Global Competition Review. In addition to tech policy, he has also covered national politics with a focus on the economy and campaign finance. His work has been published in the Boston Globe, USA TODAY, HuffPost, and the Arizona Republic, and he has appeared on NPR, SiriusXM, and PBS Arizona. Krishan is a graduate of Arizona State University’s Walter Cronkite School for Journalism; “Bipartisan Senate bill to ban TSA use of facial recognition technology gains support of civil rights </w:t>
      </w:r>
      <w:r>
        <w:lastRenderedPageBreak/>
        <w:t xml:space="preserve">groups”; December 1; </w:t>
      </w:r>
      <w:proofErr w:type="spellStart"/>
      <w:r>
        <w:t>FedScoop</w:t>
      </w:r>
      <w:proofErr w:type="spellEnd"/>
      <w:r>
        <w:t xml:space="preserve">; </w:t>
      </w:r>
      <w:r w:rsidRPr="00A64B29">
        <w:t>https://fedscoop.com/bipartisan-senate-bill-to-ban-tsa-use-of-facial-recognition-technology-gains-support-of-civil-rights-groups/</w:t>
      </w:r>
      <w:r>
        <w:t xml:space="preserve">] </w:t>
      </w:r>
      <w:proofErr w:type="gramStart"/>
      <w:r>
        <w:t>EYC</w:t>
      </w:r>
      <w:proofErr w:type="gramEnd"/>
    </w:p>
    <w:p w14:paraId="2177609E" w14:textId="77777777" w:rsidR="00CB30A6" w:rsidRPr="004349D5" w:rsidRDefault="00CB30A6" w:rsidP="00CB30A6">
      <w:pPr>
        <w:rPr>
          <w:sz w:val="14"/>
        </w:rPr>
      </w:pPr>
    </w:p>
    <w:p w14:paraId="7BC24C69" w14:textId="77777777" w:rsidR="00CB30A6" w:rsidRPr="00D208BD" w:rsidRDefault="00CB30A6" w:rsidP="00CB30A6">
      <w:pPr>
        <w:rPr>
          <w:u w:val="single"/>
        </w:rPr>
      </w:pPr>
      <w:r w:rsidRPr="004349D5">
        <w:rPr>
          <w:highlight w:val="yellow"/>
          <w:u w:val="single"/>
        </w:rPr>
        <w:t>The Senate introduced bipartisan legislation</w:t>
      </w:r>
      <w:r w:rsidRPr="00D208BD">
        <w:rPr>
          <w:u w:val="single"/>
        </w:rPr>
        <w:t xml:space="preserve"> this week </w:t>
      </w:r>
      <w:r w:rsidRPr="004349D5">
        <w:rPr>
          <w:highlight w:val="yellow"/>
          <w:u w:val="single"/>
        </w:rPr>
        <w:t>that would ban</w:t>
      </w:r>
      <w:r w:rsidRPr="00D208BD">
        <w:rPr>
          <w:u w:val="single"/>
        </w:rPr>
        <w:t xml:space="preserve"> the use of </w:t>
      </w:r>
      <w:r w:rsidRPr="004349D5">
        <w:rPr>
          <w:highlight w:val="yellow"/>
          <w:u w:val="single"/>
        </w:rPr>
        <w:t>f</w:t>
      </w:r>
      <w:r w:rsidRPr="00403775">
        <w:rPr>
          <w:u w:val="single"/>
        </w:rPr>
        <w:t xml:space="preserve">acial </w:t>
      </w:r>
      <w:r w:rsidRPr="004349D5">
        <w:rPr>
          <w:highlight w:val="yellow"/>
          <w:u w:val="single"/>
        </w:rPr>
        <w:t>r</w:t>
      </w:r>
      <w:r w:rsidRPr="00403775">
        <w:rPr>
          <w:u w:val="single"/>
        </w:rPr>
        <w:t>ecognition</w:t>
      </w:r>
      <w:r w:rsidRPr="004349D5">
        <w:rPr>
          <w:highlight w:val="yellow"/>
          <w:u w:val="single"/>
        </w:rPr>
        <w:t xml:space="preserve"> tech</w:t>
      </w:r>
      <w:r w:rsidRPr="00D208BD">
        <w:rPr>
          <w:u w:val="single"/>
        </w:rPr>
        <w:t>nology and the collection of facial biometric data by the Transportation Security Administration in U.S. airports.</w:t>
      </w:r>
    </w:p>
    <w:p w14:paraId="67FA4F21" w14:textId="77777777" w:rsidR="00CB30A6" w:rsidRPr="004349D5" w:rsidRDefault="00CB30A6" w:rsidP="00CB30A6">
      <w:pPr>
        <w:rPr>
          <w:sz w:val="14"/>
        </w:rPr>
      </w:pPr>
    </w:p>
    <w:p w14:paraId="08BA8FEA" w14:textId="77777777" w:rsidR="00CB30A6" w:rsidRPr="004349D5" w:rsidRDefault="00CB30A6" w:rsidP="00CB30A6">
      <w:pPr>
        <w:rPr>
          <w:sz w:val="14"/>
        </w:rPr>
      </w:pPr>
      <w:r w:rsidRPr="004349D5">
        <w:rPr>
          <w:sz w:val="14"/>
        </w:rPr>
        <w:t>The Traveler Privacy Protection Act aims to tackle TSA’s proposed plan to implement facial recognition scans at over 430 U.S. airports within the next several years. The bill was sponsored by Sens. Jeff Merkley, D-Ore., John Kennedy, R-La., Edward Markey, D-Mass., Roger Marshall, R-Kan., Bernie Sanders, I-Vt., and Elizabeth Warren, D-Mass.</w:t>
      </w:r>
    </w:p>
    <w:p w14:paraId="782FBF33" w14:textId="77777777" w:rsidR="00CB30A6" w:rsidRPr="004349D5" w:rsidRDefault="00CB30A6" w:rsidP="00CB30A6">
      <w:pPr>
        <w:rPr>
          <w:sz w:val="14"/>
        </w:rPr>
      </w:pPr>
    </w:p>
    <w:p w14:paraId="5AC6F466" w14:textId="77777777" w:rsidR="00CB30A6" w:rsidRPr="00D208BD" w:rsidRDefault="00CB30A6" w:rsidP="00CB30A6">
      <w:pPr>
        <w:rPr>
          <w:u w:val="single"/>
        </w:rPr>
      </w:pPr>
      <w:r w:rsidRPr="00D208BD">
        <w:rPr>
          <w:u w:val="single"/>
        </w:rPr>
        <w:t xml:space="preserve">“Every day, </w:t>
      </w:r>
      <w:r w:rsidRPr="004349D5">
        <w:rPr>
          <w:highlight w:val="yellow"/>
          <w:u w:val="single"/>
        </w:rPr>
        <w:t>TSA scans thousands of</w:t>
      </w:r>
      <w:r w:rsidRPr="00D208BD">
        <w:rPr>
          <w:u w:val="single"/>
        </w:rPr>
        <w:t xml:space="preserve"> Americans’ </w:t>
      </w:r>
      <w:r w:rsidRPr="004349D5">
        <w:rPr>
          <w:highlight w:val="yellow"/>
          <w:u w:val="single"/>
        </w:rPr>
        <w:t>faces without</w:t>
      </w:r>
      <w:r w:rsidRPr="00D208BD">
        <w:rPr>
          <w:u w:val="single"/>
        </w:rPr>
        <w:t xml:space="preserve"> their </w:t>
      </w:r>
      <w:r w:rsidRPr="004349D5">
        <w:rPr>
          <w:highlight w:val="yellow"/>
          <w:u w:val="single"/>
        </w:rPr>
        <w:t>permission</w:t>
      </w:r>
      <w:r w:rsidRPr="00D208BD">
        <w:rPr>
          <w:u w:val="single"/>
        </w:rPr>
        <w:t xml:space="preserve"> and without making it clear that travelers can opt out of the invasive screening,” said Kennedy in a statement. “</w:t>
      </w:r>
      <w:r w:rsidRPr="004349D5">
        <w:rPr>
          <w:highlight w:val="yellow"/>
          <w:u w:val="single"/>
        </w:rPr>
        <w:t>The T</w:t>
      </w:r>
      <w:r w:rsidRPr="00D208BD">
        <w:rPr>
          <w:u w:val="single"/>
        </w:rPr>
        <w:t xml:space="preserve">raveler </w:t>
      </w:r>
      <w:r w:rsidRPr="004349D5">
        <w:rPr>
          <w:highlight w:val="yellow"/>
          <w:u w:val="single"/>
        </w:rPr>
        <w:t>P</w:t>
      </w:r>
      <w:r w:rsidRPr="00D208BD">
        <w:rPr>
          <w:u w:val="single"/>
        </w:rPr>
        <w:t xml:space="preserve">rivacy </w:t>
      </w:r>
      <w:r w:rsidRPr="004349D5">
        <w:rPr>
          <w:highlight w:val="yellow"/>
          <w:u w:val="single"/>
        </w:rPr>
        <w:t>P</w:t>
      </w:r>
      <w:r w:rsidRPr="00D208BD">
        <w:rPr>
          <w:u w:val="single"/>
        </w:rPr>
        <w:t xml:space="preserve">rotection </w:t>
      </w:r>
      <w:r w:rsidRPr="004349D5">
        <w:rPr>
          <w:highlight w:val="yellow"/>
          <w:u w:val="single"/>
        </w:rPr>
        <w:t>A</w:t>
      </w:r>
      <w:r w:rsidRPr="00D208BD">
        <w:rPr>
          <w:u w:val="single"/>
        </w:rPr>
        <w:t xml:space="preserve">ct </w:t>
      </w:r>
      <w:r w:rsidRPr="004349D5">
        <w:rPr>
          <w:highlight w:val="yellow"/>
          <w:u w:val="single"/>
        </w:rPr>
        <w:t>would protect every American</w:t>
      </w:r>
      <w:r w:rsidRPr="00D208BD">
        <w:rPr>
          <w:u w:val="single"/>
        </w:rPr>
        <w:t xml:space="preserve"> from Big Brother’s intrusion by ending the facial recognition program.”</w:t>
      </w:r>
    </w:p>
    <w:p w14:paraId="1D9AC40D" w14:textId="77777777" w:rsidR="00CB30A6" w:rsidRPr="004349D5" w:rsidRDefault="00CB30A6" w:rsidP="00CB30A6">
      <w:pPr>
        <w:rPr>
          <w:sz w:val="14"/>
        </w:rPr>
      </w:pPr>
    </w:p>
    <w:p w14:paraId="555FD5C7" w14:textId="77777777" w:rsidR="00CB30A6" w:rsidRPr="00D208BD" w:rsidRDefault="00CB30A6" w:rsidP="00CB30A6">
      <w:pPr>
        <w:rPr>
          <w:u w:val="single"/>
        </w:rPr>
      </w:pPr>
      <w:r w:rsidRPr="004349D5">
        <w:rPr>
          <w:highlight w:val="yellow"/>
          <w:u w:val="single"/>
        </w:rPr>
        <w:t>Civil</w:t>
      </w:r>
      <w:r w:rsidRPr="004349D5">
        <w:rPr>
          <w:u w:val="single"/>
        </w:rPr>
        <w:t xml:space="preserve"> and digital rights </w:t>
      </w:r>
      <w:r w:rsidRPr="004349D5">
        <w:rPr>
          <w:highlight w:val="yellow"/>
          <w:u w:val="single"/>
        </w:rPr>
        <w:t>groups</w:t>
      </w:r>
      <w:r w:rsidRPr="00D208BD">
        <w:rPr>
          <w:u w:val="single"/>
        </w:rPr>
        <w:t xml:space="preserve"> like the ACLU, Electronic Privacy Information Center and others have come out strongly </w:t>
      </w:r>
      <w:r w:rsidRPr="004349D5">
        <w:rPr>
          <w:highlight w:val="yellow"/>
          <w:u w:val="single"/>
        </w:rPr>
        <w:t>in favor of the legislation</w:t>
      </w:r>
      <w:r w:rsidRPr="00D208BD">
        <w:rPr>
          <w:u w:val="single"/>
        </w:rPr>
        <w:t xml:space="preserve">, which they say will tackle facial recognition technology’s infringement on people’s privacy and discriminatory practices against people of color and </w:t>
      </w:r>
      <w:proofErr w:type="gramStart"/>
      <w:r w:rsidRPr="00D208BD">
        <w:rPr>
          <w:u w:val="single"/>
        </w:rPr>
        <w:t>women in particular</w:t>
      </w:r>
      <w:proofErr w:type="gramEnd"/>
      <w:r w:rsidRPr="00D208BD">
        <w:rPr>
          <w:u w:val="single"/>
        </w:rPr>
        <w:t>.</w:t>
      </w:r>
    </w:p>
    <w:p w14:paraId="58990FD4" w14:textId="77777777" w:rsidR="00CB30A6" w:rsidRPr="004349D5" w:rsidRDefault="00CB30A6" w:rsidP="00CB30A6">
      <w:pPr>
        <w:rPr>
          <w:sz w:val="14"/>
        </w:rPr>
      </w:pPr>
    </w:p>
    <w:p w14:paraId="03011E5F" w14:textId="77777777" w:rsidR="00CB30A6" w:rsidRPr="004349D5" w:rsidRDefault="00CB30A6" w:rsidP="00CB30A6">
      <w:pPr>
        <w:rPr>
          <w:sz w:val="14"/>
        </w:rPr>
      </w:pPr>
      <w:r w:rsidRPr="004349D5">
        <w:rPr>
          <w:u w:val="single"/>
        </w:rPr>
        <w:t>“</w:t>
      </w:r>
      <w:r w:rsidRPr="004349D5">
        <w:rPr>
          <w:highlight w:val="yellow"/>
          <w:u w:val="single"/>
        </w:rPr>
        <w:t>This bill will</w:t>
      </w:r>
      <w:r w:rsidRPr="004349D5">
        <w:rPr>
          <w:u w:val="single"/>
        </w:rPr>
        <w:t xml:space="preserve"> most </w:t>
      </w:r>
      <w:r w:rsidRPr="004349D5">
        <w:rPr>
          <w:highlight w:val="yellow"/>
          <w:u w:val="single"/>
        </w:rPr>
        <w:t>help marginalized communities</w:t>
      </w:r>
      <w:r w:rsidRPr="004349D5">
        <w:rPr>
          <w:u w:val="single"/>
        </w:rPr>
        <w:t xml:space="preserve"> like Muslim Americans, Black, Indigenous, People of Color </w:t>
      </w:r>
      <w:proofErr w:type="gramStart"/>
      <w:r w:rsidRPr="004349D5">
        <w:rPr>
          <w:u w:val="single"/>
        </w:rPr>
        <w:t>and  others</w:t>
      </w:r>
      <w:proofErr w:type="gramEnd"/>
      <w:r w:rsidRPr="004349D5">
        <w:rPr>
          <w:u w:val="single"/>
        </w:rPr>
        <w:t xml:space="preserve"> systematically targeted by law enforcement and TSA,”</w:t>
      </w:r>
      <w:r w:rsidRPr="004349D5">
        <w:rPr>
          <w:sz w:val="14"/>
        </w:rPr>
        <w:t xml:space="preserve"> said Albert Cahn, the executive director and founder of the Surveillance Technology Oversight Project (S.T.O.P.).</w:t>
      </w:r>
    </w:p>
    <w:p w14:paraId="5CF6DAA2" w14:textId="77777777" w:rsidR="00CB30A6" w:rsidRPr="004349D5" w:rsidRDefault="00CB30A6" w:rsidP="00CB30A6">
      <w:pPr>
        <w:rPr>
          <w:sz w:val="14"/>
        </w:rPr>
      </w:pPr>
    </w:p>
    <w:p w14:paraId="052E5492" w14:textId="77777777" w:rsidR="00CB30A6" w:rsidRPr="004349D5" w:rsidRDefault="00CB30A6" w:rsidP="00CB30A6">
      <w:pPr>
        <w:rPr>
          <w:sz w:val="14"/>
        </w:rPr>
      </w:pPr>
      <w:r w:rsidRPr="004349D5">
        <w:rPr>
          <w:u w:val="single"/>
        </w:rPr>
        <w:t xml:space="preserve">“No one should have this invasive and harmful tech used against them when the mistakes of this tech are so great. We’ve seen </w:t>
      </w:r>
      <w:r w:rsidRPr="004349D5">
        <w:rPr>
          <w:highlight w:val="yellow"/>
          <w:u w:val="single"/>
        </w:rPr>
        <w:t>so many people wrongly committed</w:t>
      </w:r>
      <w:r w:rsidRPr="004349D5">
        <w:rPr>
          <w:u w:val="single"/>
        </w:rPr>
        <w:t xml:space="preserve"> for crimes they didn’t </w:t>
      </w:r>
      <w:proofErr w:type="gramStart"/>
      <w:r w:rsidRPr="004349D5">
        <w:rPr>
          <w:u w:val="single"/>
        </w:rPr>
        <w:t>commit</w:t>
      </w:r>
      <w:proofErr w:type="gramEnd"/>
      <w:r w:rsidRPr="004349D5">
        <w:rPr>
          <w:u w:val="single"/>
        </w:rPr>
        <w:t xml:space="preserve"> and TSA’s mass adoption of facial recognition could allow faulty algorithmic analysis arrests to go through the roof,”</w:t>
      </w:r>
      <w:r w:rsidRPr="004349D5">
        <w:rPr>
          <w:sz w:val="14"/>
        </w:rPr>
        <w:t xml:space="preserve"> Cahn told </w:t>
      </w:r>
      <w:proofErr w:type="spellStart"/>
      <w:r w:rsidRPr="004349D5">
        <w:rPr>
          <w:sz w:val="14"/>
        </w:rPr>
        <w:t>FedScoop</w:t>
      </w:r>
      <w:proofErr w:type="spellEnd"/>
      <w:r w:rsidRPr="004349D5">
        <w:rPr>
          <w:sz w:val="14"/>
        </w:rPr>
        <w:t xml:space="preserve"> during an interview.</w:t>
      </w:r>
    </w:p>
    <w:p w14:paraId="5D6F15BE" w14:textId="77777777" w:rsidR="00CB30A6" w:rsidRPr="004349D5" w:rsidRDefault="00CB30A6" w:rsidP="00CB30A6">
      <w:pPr>
        <w:rPr>
          <w:sz w:val="14"/>
        </w:rPr>
      </w:pPr>
    </w:p>
    <w:p w14:paraId="09A1F66A" w14:textId="77777777" w:rsidR="00CB30A6" w:rsidRPr="004349D5" w:rsidRDefault="00CB30A6" w:rsidP="00CB30A6">
      <w:pPr>
        <w:rPr>
          <w:sz w:val="14"/>
        </w:rPr>
      </w:pPr>
      <w:proofErr w:type="gramStart"/>
      <w:r w:rsidRPr="004349D5">
        <w:rPr>
          <w:sz w:val="14"/>
        </w:rPr>
        <w:t>In particular, Cahn</w:t>
      </w:r>
      <w:proofErr w:type="gramEnd"/>
      <w:r w:rsidRPr="004349D5">
        <w:rPr>
          <w:sz w:val="14"/>
        </w:rPr>
        <w:t xml:space="preserve"> said that TSA “has a really dubious track record with tech procurement,” because it spends millions of tax dollars on bag scanners and other technology “that their own analysis shows misses weapons and aren’t effective.”</w:t>
      </w:r>
    </w:p>
    <w:p w14:paraId="2576F290" w14:textId="77777777" w:rsidR="00CB30A6" w:rsidRPr="004349D5" w:rsidRDefault="00CB30A6" w:rsidP="00CB30A6">
      <w:pPr>
        <w:rPr>
          <w:sz w:val="14"/>
        </w:rPr>
      </w:pPr>
    </w:p>
    <w:p w14:paraId="5F443EAD" w14:textId="77777777" w:rsidR="00CB30A6" w:rsidRPr="004349D5" w:rsidRDefault="00CB30A6" w:rsidP="00CB30A6">
      <w:pPr>
        <w:rPr>
          <w:sz w:val="14"/>
        </w:rPr>
      </w:pPr>
      <w:r w:rsidRPr="004349D5">
        <w:rPr>
          <w:u w:val="single"/>
        </w:rPr>
        <w:t>“</w:t>
      </w:r>
      <w:r w:rsidRPr="004349D5">
        <w:rPr>
          <w:highlight w:val="yellow"/>
          <w:u w:val="single"/>
        </w:rPr>
        <w:t>Many of us</w:t>
      </w:r>
      <w:r w:rsidRPr="004349D5">
        <w:rPr>
          <w:u w:val="single"/>
        </w:rPr>
        <w:t xml:space="preserve"> are </w:t>
      </w:r>
      <w:r w:rsidRPr="004349D5">
        <w:rPr>
          <w:highlight w:val="yellow"/>
          <w:u w:val="single"/>
        </w:rPr>
        <w:t>not willing to criticize TSA</w:t>
      </w:r>
      <w:r w:rsidRPr="004349D5">
        <w:rPr>
          <w:u w:val="single"/>
        </w:rPr>
        <w:t xml:space="preserve"> because we want peace of mind and security when we travel. But the agency’s track record doesn’t inspire much confidence at all, so </w:t>
      </w:r>
      <w:r w:rsidRPr="004349D5">
        <w:rPr>
          <w:highlight w:val="yellow"/>
          <w:u w:val="single"/>
        </w:rPr>
        <w:t>we shouldn’t accept facial recognition</w:t>
      </w:r>
      <w:r w:rsidRPr="004349D5">
        <w:rPr>
          <w:u w:val="single"/>
        </w:rPr>
        <w:t xml:space="preserve"> as a false safety blanket,”</w:t>
      </w:r>
      <w:r w:rsidRPr="004349D5">
        <w:rPr>
          <w:sz w:val="14"/>
        </w:rPr>
        <w:t xml:space="preserve"> said Cahn.</w:t>
      </w:r>
    </w:p>
    <w:p w14:paraId="58254DCF" w14:textId="77777777" w:rsidR="00CB30A6" w:rsidRPr="004349D5" w:rsidRDefault="00CB30A6" w:rsidP="00CB30A6">
      <w:pPr>
        <w:rPr>
          <w:sz w:val="14"/>
        </w:rPr>
      </w:pPr>
    </w:p>
    <w:p w14:paraId="2A26EBAC" w14:textId="77777777" w:rsidR="00CB30A6" w:rsidRPr="004349D5" w:rsidRDefault="00CB30A6" w:rsidP="00CB30A6">
      <w:pPr>
        <w:rPr>
          <w:sz w:val="14"/>
        </w:rPr>
      </w:pPr>
      <w:r w:rsidRPr="004349D5">
        <w:rPr>
          <w:sz w:val="14"/>
        </w:rPr>
        <w:t>Some leaders in the Senate said attempts to stop TSA’s facial recognition technology from scaling have not succeeded and new legislation is needed.</w:t>
      </w:r>
    </w:p>
    <w:p w14:paraId="322BE76C" w14:textId="77777777" w:rsidR="00CB30A6" w:rsidRPr="004349D5" w:rsidRDefault="00CB30A6" w:rsidP="00CB30A6">
      <w:pPr>
        <w:rPr>
          <w:sz w:val="14"/>
        </w:rPr>
      </w:pPr>
    </w:p>
    <w:p w14:paraId="5959EE14" w14:textId="77777777" w:rsidR="00CB30A6" w:rsidRDefault="00CB30A6" w:rsidP="00CB30A6">
      <w:pPr>
        <w:rPr>
          <w:sz w:val="14"/>
        </w:rPr>
      </w:pPr>
      <w:r w:rsidRPr="004349D5">
        <w:rPr>
          <w:u w:val="single"/>
        </w:rPr>
        <w:lastRenderedPageBreak/>
        <w:t>“</w:t>
      </w:r>
      <w:r w:rsidRPr="004349D5">
        <w:rPr>
          <w:highlight w:val="yellow"/>
          <w:u w:val="single"/>
        </w:rPr>
        <w:t>Passengers should not have to choose between safety and privacy</w:t>
      </w:r>
      <w:r w:rsidRPr="004349D5">
        <w:rPr>
          <w:u w:val="single"/>
        </w:rPr>
        <w:t xml:space="preserve"> when they travel. Despite our repeated calls for TSA to halt its unacceptable use of facial recognition technologies, the agency has continued to expand its use across the country,”</w:t>
      </w:r>
      <w:r w:rsidRPr="004349D5">
        <w:rPr>
          <w:sz w:val="14"/>
        </w:rPr>
        <w:t xml:space="preserve"> Sen. Markey said in a statement.</w:t>
      </w:r>
    </w:p>
    <w:p w14:paraId="6A0F58EB" w14:textId="77777777" w:rsidR="00CB30A6" w:rsidRDefault="00CB30A6" w:rsidP="00CB30A6">
      <w:pPr>
        <w:rPr>
          <w:sz w:val="14"/>
        </w:rPr>
      </w:pPr>
    </w:p>
    <w:p w14:paraId="69D31F89" w14:textId="77777777" w:rsidR="00CB30A6" w:rsidRDefault="00CB30A6" w:rsidP="00CB30A6">
      <w:pPr>
        <w:pStyle w:val="Heading4"/>
      </w:pPr>
      <w:r w:rsidRPr="00471CC5">
        <w:t>FRT</w:t>
      </w:r>
      <w:r>
        <w:t xml:space="preserve"> banned in Rite Aid for incorrect </w:t>
      </w:r>
      <w:proofErr w:type="gramStart"/>
      <w:r>
        <w:t>use</w:t>
      </w:r>
      <w:proofErr w:type="gramEnd"/>
    </w:p>
    <w:p w14:paraId="636DC7C0" w14:textId="77777777" w:rsidR="00CB30A6" w:rsidRDefault="00CB30A6" w:rsidP="00CB30A6">
      <w:r w:rsidRPr="00471CC5">
        <w:rPr>
          <w:b/>
          <w:bCs/>
        </w:rPr>
        <w:t>Murphy ’23</w:t>
      </w:r>
      <w:r>
        <w:t xml:space="preserve"> [</w:t>
      </w:r>
      <w:r w:rsidRPr="00471CC5">
        <w:t>Murphy covers how people and businesses navigate the U.S. health care system. He is a member of AP’s Health and Science team</w:t>
      </w:r>
      <w:r>
        <w:t xml:space="preserve">; “Rite Aid banned from facial recognition tech use for five years after faulty theft targeting in stores”; December 20; AP News; </w:t>
      </w:r>
      <w:r w:rsidRPr="00A64B29">
        <w:t>https://apnews.com/article/rite-aid-facial-recognition-ban-e8deb16296d9cef78faca2761b2efb48</w:t>
      </w:r>
      <w:r>
        <w:t xml:space="preserve">] </w:t>
      </w:r>
      <w:proofErr w:type="gramStart"/>
      <w:r>
        <w:t>EYC</w:t>
      </w:r>
      <w:proofErr w:type="gramEnd"/>
    </w:p>
    <w:p w14:paraId="0594E9B2" w14:textId="77777777" w:rsidR="00CB30A6" w:rsidRDefault="00CB30A6" w:rsidP="00CB30A6"/>
    <w:p w14:paraId="3CD5F614" w14:textId="77777777" w:rsidR="00CB30A6" w:rsidRPr="00375D90" w:rsidRDefault="00CB30A6" w:rsidP="00CB30A6">
      <w:pPr>
        <w:rPr>
          <w:u w:val="single"/>
        </w:rPr>
      </w:pPr>
      <w:r w:rsidRPr="00375D90">
        <w:rPr>
          <w:highlight w:val="yellow"/>
          <w:u w:val="single"/>
        </w:rPr>
        <w:t>Rite Aid</w:t>
      </w:r>
      <w:r w:rsidRPr="00375D90">
        <w:rPr>
          <w:u w:val="single"/>
        </w:rPr>
        <w:t xml:space="preserve"> has been </w:t>
      </w:r>
      <w:r w:rsidRPr="00375D90">
        <w:rPr>
          <w:highlight w:val="yellow"/>
          <w:u w:val="single"/>
        </w:rPr>
        <w:t>banned from</w:t>
      </w:r>
      <w:r w:rsidRPr="00375D90">
        <w:rPr>
          <w:u w:val="single"/>
        </w:rPr>
        <w:t xml:space="preserve"> using </w:t>
      </w:r>
      <w:r w:rsidRPr="00375D90">
        <w:rPr>
          <w:highlight w:val="yellow"/>
          <w:u w:val="single"/>
        </w:rPr>
        <w:t>f</w:t>
      </w:r>
      <w:r w:rsidRPr="00375D90">
        <w:rPr>
          <w:u w:val="single"/>
        </w:rPr>
        <w:t xml:space="preserve">acial </w:t>
      </w:r>
      <w:r w:rsidRPr="00375D90">
        <w:rPr>
          <w:highlight w:val="yellow"/>
          <w:u w:val="single"/>
        </w:rPr>
        <w:t>r</w:t>
      </w:r>
      <w:r w:rsidRPr="00375D90">
        <w:rPr>
          <w:u w:val="single"/>
        </w:rPr>
        <w:t xml:space="preserve">ecognition </w:t>
      </w:r>
      <w:r w:rsidRPr="00375D90">
        <w:rPr>
          <w:highlight w:val="yellow"/>
          <w:u w:val="single"/>
        </w:rPr>
        <w:t>tech</w:t>
      </w:r>
      <w:r w:rsidRPr="00375D90">
        <w:rPr>
          <w:u w:val="single"/>
        </w:rPr>
        <w:t>nology for five years over allegations that its surveillance system was used incorrectly to identify potential shoplifters, especially Black, Latino, Asian or female shoppers.</w:t>
      </w:r>
    </w:p>
    <w:p w14:paraId="774E41BE" w14:textId="77777777" w:rsidR="00CB30A6" w:rsidRPr="00375D90" w:rsidRDefault="00CB30A6" w:rsidP="00CB30A6">
      <w:pPr>
        <w:rPr>
          <w:u w:val="single"/>
        </w:rPr>
      </w:pPr>
    </w:p>
    <w:p w14:paraId="103D061F" w14:textId="77777777" w:rsidR="00CB30A6" w:rsidRPr="00D01662" w:rsidRDefault="00CB30A6" w:rsidP="00CB30A6">
      <w:pPr>
        <w:rPr>
          <w:sz w:val="16"/>
        </w:rPr>
      </w:pPr>
      <w:r w:rsidRPr="00D01662">
        <w:rPr>
          <w:sz w:val="16"/>
        </w:rPr>
        <w:t>The settlement with the Federal Trade Commission addresses charges that the struggling drugstore chain didn’t do enough to prevent harm to its customers and implement “reasonable procedures,” the government agency said.</w:t>
      </w:r>
    </w:p>
    <w:p w14:paraId="10207C8D" w14:textId="77777777" w:rsidR="00CB30A6" w:rsidRPr="00375D90" w:rsidRDefault="00CB30A6" w:rsidP="00CB30A6">
      <w:pPr>
        <w:rPr>
          <w:u w:val="single"/>
        </w:rPr>
      </w:pPr>
    </w:p>
    <w:p w14:paraId="4956E3EC" w14:textId="77777777" w:rsidR="00CB30A6" w:rsidRPr="00D01662" w:rsidRDefault="00CB30A6" w:rsidP="00CB30A6">
      <w:pPr>
        <w:rPr>
          <w:sz w:val="16"/>
        </w:rPr>
      </w:pPr>
      <w:r w:rsidRPr="00D01662">
        <w:rPr>
          <w:highlight w:val="yellow"/>
          <w:u w:val="single"/>
        </w:rPr>
        <w:t>Rite Aid</w:t>
      </w:r>
      <w:r w:rsidRPr="00375D90">
        <w:rPr>
          <w:u w:val="single"/>
        </w:rPr>
        <w:t xml:space="preserve"> said late Tuesday that it </w:t>
      </w:r>
      <w:r w:rsidRPr="00D01662">
        <w:rPr>
          <w:highlight w:val="yellow"/>
          <w:u w:val="single"/>
        </w:rPr>
        <w:t>disagrees with the allegations</w:t>
      </w:r>
      <w:r w:rsidRPr="00D01662">
        <w:rPr>
          <w:sz w:val="16"/>
        </w:rPr>
        <w:t>, but that it’s glad it reached an agreement to resolve the issue.</w:t>
      </w:r>
    </w:p>
    <w:p w14:paraId="25729F24" w14:textId="77777777" w:rsidR="00CB30A6" w:rsidRPr="00D01662" w:rsidRDefault="00CB30A6" w:rsidP="00CB30A6">
      <w:pPr>
        <w:rPr>
          <w:sz w:val="16"/>
        </w:rPr>
      </w:pPr>
    </w:p>
    <w:p w14:paraId="394FE9B7" w14:textId="77777777" w:rsidR="00CB30A6" w:rsidRPr="00375D90" w:rsidRDefault="00CB30A6" w:rsidP="00CB30A6">
      <w:pPr>
        <w:rPr>
          <w:u w:val="single"/>
        </w:rPr>
      </w:pPr>
      <w:r w:rsidRPr="00375D90">
        <w:rPr>
          <w:u w:val="single"/>
        </w:rPr>
        <w:t xml:space="preserve">The FTC said in a federal court complaint that technology used by Rite Aid for several years led to </w:t>
      </w:r>
      <w:r w:rsidRPr="00D01662">
        <w:rPr>
          <w:highlight w:val="yellow"/>
          <w:u w:val="single"/>
        </w:rPr>
        <w:t>thousands of incorrect matches</w:t>
      </w:r>
      <w:r w:rsidRPr="00375D90">
        <w:rPr>
          <w:u w:val="single"/>
        </w:rPr>
        <w:t>, including an incident where Rite Aid store employees stopped and searched an 11-year-old girl.</w:t>
      </w:r>
    </w:p>
    <w:p w14:paraId="49C5EFD1" w14:textId="77777777" w:rsidR="00CB30A6" w:rsidRPr="00D01662" w:rsidRDefault="00CB30A6" w:rsidP="00CB30A6">
      <w:pPr>
        <w:rPr>
          <w:sz w:val="16"/>
        </w:rPr>
      </w:pPr>
    </w:p>
    <w:p w14:paraId="498DF2B3" w14:textId="77777777" w:rsidR="00CB30A6" w:rsidRPr="00375D90" w:rsidRDefault="00CB30A6" w:rsidP="00CB30A6">
      <w:pPr>
        <w:rPr>
          <w:u w:val="single"/>
        </w:rPr>
      </w:pPr>
      <w:r w:rsidRPr="00D01662">
        <w:rPr>
          <w:sz w:val="16"/>
        </w:rPr>
        <w:t>Rite Aid used facial recognition technology in hundreds of stores from October 2012 to July 2020 to identify shoppers “it had previously deemed likely to engage in shoplifting or other criminal behavior,” the FTC said.</w:t>
      </w:r>
      <w:r w:rsidRPr="00375D90">
        <w:rPr>
          <w:u w:val="single"/>
        </w:rPr>
        <w:t xml:space="preserve"> </w:t>
      </w:r>
      <w:r w:rsidRPr="00D01662">
        <w:rPr>
          <w:highlight w:val="yellow"/>
          <w:u w:val="single"/>
        </w:rPr>
        <w:t>The company didn’t tell customers</w:t>
      </w:r>
      <w:r w:rsidRPr="00375D90">
        <w:rPr>
          <w:u w:val="single"/>
        </w:rPr>
        <w:t xml:space="preserve"> that it was using the technology.</w:t>
      </w:r>
    </w:p>
    <w:p w14:paraId="65A4ABB2" w14:textId="77777777" w:rsidR="00CB30A6" w:rsidRPr="00D01662" w:rsidRDefault="00CB30A6" w:rsidP="00CB30A6">
      <w:pPr>
        <w:rPr>
          <w:sz w:val="16"/>
        </w:rPr>
      </w:pPr>
    </w:p>
    <w:p w14:paraId="795BB05D" w14:textId="77777777" w:rsidR="00CB30A6" w:rsidRPr="00D01662" w:rsidRDefault="00CB30A6" w:rsidP="00CB30A6">
      <w:pPr>
        <w:rPr>
          <w:sz w:val="16"/>
        </w:rPr>
      </w:pPr>
      <w:r w:rsidRPr="00D01662">
        <w:rPr>
          <w:sz w:val="16"/>
        </w:rPr>
        <w:t xml:space="preserve">It was installed at store locations in New York City, Baltimore, Philadelphia, Los </w:t>
      </w:r>
      <w:proofErr w:type="gramStart"/>
      <w:r w:rsidRPr="00D01662">
        <w:rPr>
          <w:sz w:val="16"/>
        </w:rPr>
        <w:t>Angeles</w:t>
      </w:r>
      <w:proofErr w:type="gramEnd"/>
      <w:r w:rsidRPr="00D01662">
        <w:rPr>
          <w:sz w:val="16"/>
        </w:rPr>
        <w:t xml:space="preserve"> and San Francisco, among other cities. </w:t>
      </w:r>
      <w:r w:rsidRPr="00D01662">
        <w:rPr>
          <w:highlight w:val="yellow"/>
          <w:u w:val="single"/>
        </w:rPr>
        <w:t>Cameras would target customers</w:t>
      </w:r>
      <w:r w:rsidRPr="00375D90">
        <w:rPr>
          <w:u w:val="single"/>
        </w:rPr>
        <w:t xml:space="preserve"> as they entered the store or moved through it, the complaint said.</w:t>
      </w:r>
    </w:p>
    <w:p w14:paraId="4D89E4C8" w14:textId="77777777" w:rsidR="00CB30A6" w:rsidRPr="00D01662" w:rsidRDefault="00CB30A6" w:rsidP="00CB30A6">
      <w:pPr>
        <w:rPr>
          <w:sz w:val="24"/>
          <w:szCs w:val="24"/>
        </w:rPr>
      </w:pPr>
    </w:p>
    <w:p w14:paraId="3E1AB661" w14:textId="77777777" w:rsidR="00CB30A6" w:rsidRPr="00D01662" w:rsidRDefault="00CB30A6" w:rsidP="00CB30A6">
      <w:pPr>
        <w:rPr>
          <w:u w:val="single"/>
        </w:rPr>
      </w:pPr>
      <w:r w:rsidRPr="00D01662">
        <w:rPr>
          <w:u w:val="single"/>
        </w:rPr>
        <w:t xml:space="preserve">The complaint noted that many </w:t>
      </w:r>
      <w:r w:rsidRPr="00D01662">
        <w:rPr>
          <w:highlight w:val="yellow"/>
          <w:u w:val="single"/>
        </w:rPr>
        <w:t>images</w:t>
      </w:r>
      <w:r w:rsidRPr="00D01662">
        <w:rPr>
          <w:u w:val="single"/>
        </w:rPr>
        <w:t xml:space="preserve"> it used for its database </w:t>
      </w:r>
      <w:r w:rsidRPr="00D01662">
        <w:rPr>
          <w:highlight w:val="yellow"/>
          <w:u w:val="single"/>
        </w:rPr>
        <w:t>were low-quality</w:t>
      </w:r>
      <w:r w:rsidRPr="00D01662">
        <w:rPr>
          <w:u w:val="single"/>
        </w:rPr>
        <w:t>, coming from security cameras, employee phone cameras and news stories in some cases.</w:t>
      </w:r>
    </w:p>
    <w:p w14:paraId="21D38C65" w14:textId="77777777" w:rsidR="00CB30A6" w:rsidRPr="00D01662" w:rsidRDefault="00CB30A6" w:rsidP="00CB30A6">
      <w:pPr>
        <w:rPr>
          <w:sz w:val="16"/>
        </w:rPr>
      </w:pPr>
    </w:p>
    <w:p w14:paraId="4BBDBA69" w14:textId="77777777" w:rsidR="00CB30A6" w:rsidRPr="00375D90" w:rsidRDefault="00CB30A6" w:rsidP="00CB30A6">
      <w:pPr>
        <w:rPr>
          <w:u w:val="single"/>
        </w:rPr>
      </w:pPr>
      <w:r w:rsidRPr="00D01662">
        <w:rPr>
          <w:highlight w:val="yellow"/>
          <w:u w:val="single"/>
        </w:rPr>
        <w:t>The tech</w:t>
      </w:r>
      <w:r w:rsidRPr="00375D90">
        <w:rPr>
          <w:u w:val="single"/>
        </w:rPr>
        <w:t xml:space="preserve">nology </w:t>
      </w:r>
      <w:r w:rsidRPr="00D01662">
        <w:rPr>
          <w:highlight w:val="yellow"/>
          <w:u w:val="single"/>
        </w:rPr>
        <w:t>sent alerts to</w:t>
      </w:r>
      <w:r w:rsidRPr="00375D90">
        <w:rPr>
          <w:u w:val="single"/>
        </w:rPr>
        <w:t xml:space="preserve"> Rite Aid </w:t>
      </w:r>
      <w:r w:rsidRPr="00D01662">
        <w:rPr>
          <w:highlight w:val="yellow"/>
          <w:u w:val="single"/>
        </w:rPr>
        <w:t>employees</w:t>
      </w:r>
      <w:r w:rsidRPr="00375D90">
        <w:rPr>
          <w:u w:val="single"/>
        </w:rPr>
        <w:t xml:space="preserve"> either by email or phone when it identified people entering the store on its watchlist.</w:t>
      </w:r>
    </w:p>
    <w:p w14:paraId="48A51F11" w14:textId="77777777" w:rsidR="00CB30A6" w:rsidRPr="00D01662" w:rsidRDefault="00CB30A6" w:rsidP="00CB30A6">
      <w:pPr>
        <w:rPr>
          <w:sz w:val="16"/>
        </w:rPr>
      </w:pPr>
    </w:p>
    <w:p w14:paraId="01A5AF9D" w14:textId="77777777" w:rsidR="00CB30A6" w:rsidRPr="00375D90" w:rsidRDefault="00CB30A6" w:rsidP="00CB30A6">
      <w:pPr>
        <w:rPr>
          <w:u w:val="single"/>
        </w:rPr>
      </w:pPr>
      <w:r w:rsidRPr="00375D90">
        <w:rPr>
          <w:u w:val="single"/>
        </w:rPr>
        <w:t xml:space="preserve">The FTC said in its complaint that store employees would then follow those people, order them to leave or call police. Federal officials also said employees would accuse people in front of friends, </w:t>
      </w:r>
      <w:proofErr w:type="gramStart"/>
      <w:r w:rsidRPr="00375D90">
        <w:rPr>
          <w:u w:val="single"/>
        </w:rPr>
        <w:t>family</w:t>
      </w:r>
      <w:proofErr w:type="gramEnd"/>
      <w:r w:rsidRPr="00375D90">
        <w:rPr>
          <w:u w:val="single"/>
        </w:rPr>
        <w:t xml:space="preserve"> and other customers of previously committing crimes.</w:t>
      </w:r>
    </w:p>
    <w:p w14:paraId="4C4EC4BE" w14:textId="77777777" w:rsidR="00CB30A6" w:rsidRPr="00D01662" w:rsidRDefault="00CB30A6" w:rsidP="00CB30A6">
      <w:pPr>
        <w:rPr>
          <w:sz w:val="16"/>
        </w:rPr>
      </w:pPr>
    </w:p>
    <w:p w14:paraId="04DE9B66" w14:textId="77777777" w:rsidR="00CB30A6" w:rsidRPr="00375D90" w:rsidRDefault="00CB30A6" w:rsidP="00CB30A6">
      <w:pPr>
        <w:rPr>
          <w:u w:val="single"/>
        </w:rPr>
      </w:pPr>
      <w:r w:rsidRPr="00375D90">
        <w:rPr>
          <w:u w:val="single"/>
        </w:rPr>
        <w:t xml:space="preserve">The federal complaint said </w:t>
      </w:r>
      <w:r w:rsidRPr="00D01662">
        <w:rPr>
          <w:highlight w:val="yellow"/>
          <w:u w:val="single"/>
        </w:rPr>
        <w:t>Rite Aid failed to test the accuracy</w:t>
      </w:r>
      <w:r w:rsidRPr="00375D90">
        <w:rPr>
          <w:u w:val="single"/>
        </w:rPr>
        <w:t xml:space="preserve"> of its technology before using it.</w:t>
      </w:r>
    </w:p>
    <w:p w14:paraId="6AFC45FC" w14:textId="77777777" w:rsidR="00CB30A6" w:rsidRPr="00375D90" w:rsidRDefault="00CB30A6" w:rsidP="00CB30A6">
      <w:pPr>
        <w:rPr>
          <w:u w:val="single"/>
        </w:rPr>
      </w:pPr>
    </w:p>
    <w:p w14:paraId="6B15BBA5" w14:textId="77777777" w:rsidR="00CB30A6" w:rsidRPr="00D01662" w:rsidRDefault="00CB30A6" w:rsidP="00CB30A6">
      <w:pPr>
        <w:rPr>
          <w:sz w:val="16"/>
        </w:rPr>
      </w:pPr>
      <w:r w:rsidRPr="00D01662">
        <w:rPr>
          <w:sz w:val="16"/>
        </w:rPr>
        <w:t>Rite Aid says the allegations center on a pilot program it used in a limited number of stores, and it stopped using this technology more than three years ago.</w:t>
      </w:r>
    </w:p>
    <w:p w14:paraId="3BCCA6BF" w14:textId="77777777" w:rsidR="00CB30A6" w:rsidRPr="00D01662" w:rsidRDefault="00CB30A6" w:rsidP="00CB30A6">
      <w:pPr>
        <w:rPr>
          <w:sz w:val="16"/>
        </w:rPr>
      </w:pPr>
    </w:p>
    <w:p w14:paraId="3525C654" w14:textId="77777777" w:rsidR="00CB30A6" w:rsidRPr="00D01662" w:rsidRDefault="00CB30A6" w:rsidP="00CB30A6">
      <w:pPr>
        <w:rPr>
          <w:sz w:val="16"/>
        </w:rPr>
      </w:pPr>
      <w:r w:rsidRPr="00D01662">
        <w:rPr>
          <w:sz w:val="16"/>
        </w:rPr>
        <w:t>“We respect the FTC’s inquiry and are aligned with the agency’s mission to protect consumer privacy, the company said in a statement posted on its website. “However, we fundamentally disagree with the facial recognition allegations in the agency’s complaint.”</w:t>
      </w:r>
    </w:p>
    <w:p w14:paraId="05364F4C" w14:textId="77777777" w:rsidR="00CB30A6" w:rsidRPr="00D01662" w:rsidRDefault="00CB30A6" w:rsidP="00CB30A6">
      <w:pPr>
        <w:rPr>
          <w:sz w:val="16"/>
        </w:rPr>
      </w:pPr>
    </w:p>
    <w:p w14:paraId="0F8CD4BA" w14:textId="77777777" w:rsidR="00CB30A6" w:rsidRPr="00375D90" w:rsidRDefault="00CB30A6" w:rsidP="00CB30A6">
      <w:pPr>
        <w:rPr>
          <w:u w:val="single"/>
        </w:rPr>
      </w:pPr>
      <w:r w:rsidRPr="00D01662">
        <w:rPr>
          <w:u w:val="single"/>
        </w:rPr>
        <w:t>Facial recognition technology has a checkered history. Supporters say it has been vital in helping to catch drug dealers or resolve missing persons cases when used by law enforcement.</w:t>
      </w:r>
      <w:r w:rsidRPr="00375D90">
        <w:rPr>
          <w:u w:val="single"/>
        </w:rPr>
        <w:t xml:space="preserve"> But critics say it leads to a </w:t>
      </w:r>
      <w:r w:rsidRPr="00D01662">
        <w:rPr>
          <w:highlight w:val="yellow"/>
          <w:u w:val="single"/>
        </w:rPr>
        <w:t>higher rate of misidentification for people of color.</w:t>
      </w:r>
    </w:p>
    <w:p w14:paraId="28C9AD4D" w14:textId="77777777" w:rsidR="00CB30A6" w:rsidRDefault="00CB30A6" w:rsidP="00CB30A6"/>
    <w:p w14:paraId="5C0A329F" w14:textId="77777777" w:rsidR="00CB30A6" w:rsidRDefault="00CB30A6" w:rsidP="00CB30A6">
      <w:pPr>
        <w:pStyle w:val="Heading4"/>
      </w:pPr>
      <w:r>
        <w:t xml:space="preserve">Facial recognition is being banned in </w:t>
      </w:r>
      <w:proofErr w:type="gramStart"/>
      <w:r>
        <w:t>New York</w:t>
      </w:r>
      <w:proofErr w:type="gramEnd"/>
    </w:p>
    <w:p w14:paraId="0E44DAD3" w14:textId="77777777" w:rsidR="00CB30A6" w:rsidRDefault="00CB30A6" w:rsidP="00CB30A6">
      <w:r w:rsidRPr="00471CC5">
        <w:rPr>
          <w:b/>
          <w:bCs/>
        </w:rPr>
        <w:t>Vines ’24</w:t>
      </w:r>
      <w:r>
        <w:t xml:space="preserve"> [</w:t>
      </w:r>
      <w:r w:rsidRPr="00471CC5">
        <w:t>Chris is a Grassroots Advocacy Organizer for EFF, working with members of the EFA. Chris previously served as a Campaign Manager &amp; Strategist for various political and non-profit campaigns across the country. With over a decade of experience in organizing and having been a part of over 50 successful electoral &amp; non-profit campaigns, Chris has been instrumental in building progressive bases in several states and is passionate about mobilizing people and getting them the tools needed to bring about progressive change</w:t>
      </w:r>
      <w:r>
        <w:t xml:space="preserve">; “S.T.O.P. is Working to ‘Ban The Scan’ in New York”; April 12; EFF; </w:t>
      </w:r>
      <w:r w:rsidRPr="00A64B29">
        <w:t>https://www.eff.org/deeplinks/2024/04/stop-working-ban-scan-new-york</w:t>
      </w:r>
      <w:r>
        <w:t xml:space="preserve">] </w:t>
      </w:r>
      <w:proofErr w:type="gramStart"/>
      <w:r>
        <w:t>EYC</w:t>
      </w:r>
      <w:proofErr w:type="gramEnd"/>
    </w:p>
    <w:p w14:paraId="028B9B0F" w14:textId="77777777" w:rsidR="00CB30A6" w:rsidRDefault="00CB30A6" w:rsidP="00CB30A6"/>
    <w:p w14:paraId="40C85016" w14:textId="77777777" w:rsidR="00CB30A6" w:rsidRPr="00FF4A06" w:rsidRDefault="00CB30A6" w:rsidP="00CB30A6">
      <w:pPr>
        <w:rPr>
          <w:u w:val="single"/>
        </w:rPr>
      </w:pPr>
      <w:r w:rsidRPr="00FF4A06">
        <w:rPr>
          <w:highlight w:val="yellow"/>
          <w:u w:val="single"/>
        </w:rPr>
        <w:t>Facial recognition is a threat to privacy</w:t>
      </w:r>
      <w:r w:rsidRPr="00FF4A06">
        <w:rPr>
          <w:u w:val="single"/>
        </w:rPr>
        <w:t xml:space="preserve">, racial justice, free expression, and information security. </w:t>
      </w:r>
      <w:r w:rsidRPr="00FF4A06">
        <w:rPr>
          <w:highlight w:val="yellow"/>
          <w:u w:val="single"/>
        </w:rPr>
        <w:t>EFF</w:t>
      </w:r>
      <w:r w:rsidRPr="00FF4A06">
        <w:rPr>
          <w:u w:val="single"/>
        </w:rPr>
        <w:t xml:space="preserve"> </w:t>
      </w:r>
      <w:r w:rsidRPr="00FF4A06">
        <w:rPr>
          <w:highlight w:val="yellow"/>
          <w:u w:val="single"/>
        </w:rPr>
        <w:t>supports</w:t>
      </w:r>
      <w:r w:rsidRPr="00FF4A06">
        <w:rPr>
          <w:u w:val="single"/>
        </w:rPr>
        <w:t xml:space="preserve"> strict restrictions on face recognition use by private companies, and </w:t>
      </w:r>
      <w:r w:rsidRPr="00FF4A06">
        <w:rPr>
          <w:highlight w:val="yellow"/>
          <w:u w:val="single"/>
        </w:rPr>
        <w:t>total bans</w:t>
      </w:r>
      <w:r w:rsidRPr="00FF4A06">
        <w:rPr>
          <w:u w:val="single"/>
        </w:rPr>
        <w:t xml:space="preserve"> on government use of the technology. </w:t>
      </w:r>
      <w:r w:rsidRPr="00FF4A06">
        <w:rPr>
          <w:highlight w:val="yellow"/>
          <w:u w:val="single"/>
        </w:rPr>
        <w:t>F</w:t>
      </w:r>
      <w:r w:rsidRPr="00FF4A06">
        <w:rPr>
          <w:u w:val="single"/>
        </w:rPr>
        <w:t xml:space="preserve">ace </w:t>
      </w:r>
      <w:r w:rsidRPr="00FF4A06">
        <w:rPr>
          <w:highlight w:val="yellow"/>
          <w:u w:val="single"/>
        </w:rPr>
        <w:t>r</w:t>
      </w:r>
      <w:r w:rsidRPr="00FF4A06">
        <w:rPr>
          <w:u w:val="single"/>
        </w:rPr>
        <w:t xml:space="preserve">ecognition in </w:t>
      </w:r>
      <w:proofErr w:type="gramStart"/>
      <w:r w:rsidRPr="00FF4A06">
        <w:rPr>
          <w:u w:val="single"/>
        </w:rPr>
        <w:t>all of</w:t>
      </w:r>
      <w:proofErr w:type="gramEnd"/>
      <w:r w:rsidRPr="00FF4A06">
        <w:rPr>
          <w:u w:val="single"/>
        </w:rPr>
        <w:t xml:space="preserve"> its forms, including face scanning and real-time tracking, </w:t>
      </w:r>
      <w:r w:rsidRPr="00FF4A06">
        <w:rPr>
          <w:highlight w:val="yellow"/>
          <w:u w:val="single"/>
        </w:rPr>
        <w:t>pose threats to civil liberties</w:t>
      </w:r>
      <w:r w:rsidRPr="00FF4A06">
        <w:rPr>
          <w:u w:val="single"/>
        </w:rPr>
        <w:t xml:space="preserve"> and individual privacy. </w:t>
      </w:r>
      <w:r w:rsidRPr="00FF4A06">
        <w:rPr>
          <w:highlight w:val="yellow"/>
          <w:u w:val="single"/>
        </w:rPr>
        <w:t>“False positive” error rates</w:t>
      </w:r>
      <w:r w:rsidRPr="00FF4A06">
        <w:rPr>
          <w:u w:val="single"/>
        </w:rPr>
        <w:t xml:space="preserve"> </w:t>
      </w:r>
      <w:r w:rsidRPr="00FF4A06">
        <w:rPr>
          <w:highlight w:val="yellow"/>
          <w:u w:val="single"/>
        </w:rPr>
        <w:t>are</w:t>
      </w:r>
      <w:r w:rsidRPr="00FF4A06">
        <w:rPr>
          <w:u w:val="single"/>
        </w:rPr>
        <w:t xml:space="preserve"> significantly </w:t>
      </w:r>
      <w:r w:rsidRPr="00FF4A06">
        <w:rPr>
          <w:highlight w:val="yellow"/>
          <w:u w:val="single"/>
        </w:rPr>
        <w:t>higher for women, children, and people of color</w:t>
      </w:r>
      <w:r w:rsidRPr="00FF4A06">
        <w:rPr>
          <w:u w:val="single"/>
        </w:rPr>
        <w:t xml:space="preserve">, meaning face recognition has an unfair discriminatory impact. Coupled with the fact that cameras are over-deployed in neighborhoods with immigrants and people of color, </w:t>
      </w:r>
      <w:r w:rsidRPr="00FF4A06">
        <w:rPr>
          <w:highlight w:val="yellow"/>
          <w:u w:val="single"/>
        </w:rPr>
        <w:t>spying technologies</w:t>
      </w:r>
      <w:r w:rsidRPr="00FF4A06">
        <w:rPr>
          <w:u w:val="single"/>
        </w:rPr>
        <w:t xml:space="preserve"> like face surveillance serve to </w:t>
      </w:r>
      <w:r w:rsidRPr="00FF4A06">
        <w:rPr>
          <w:highlight w:val="yellow"/>
          <w:u w:val="single"/>
        </w:rPr>
        <w:t>amplify existing disparities</w:t>
      </w:r>
      <w:r w:rsidRPr="00FF4A06">
        <w:rPr>
          <w:u w:val="single"/>
        </w:rPr>
        <w:t xml:space="preserve"> in the criminal justice system.</w:t>
      </w:r>
    </w:p>
    <w:p w14:paraId="5FB53A54" w14:textId="77777777" w:rsidR="00CB30A6" w:rsidRPr="00FB73E4" w:rsidRDefault="00CB30A6" w:rsidP="00CB30A6">
      <w:pPr>
        <w:rPr>
          <w:sz w:val="16"/>
        </w:rPr>
      </w:pPr>
    </w:p>
    <w:p w14:paraId="468B8D4B" w14:textId="77777777" w:rsidR="00CB30A6" w:rsidRPr="00FB73E4" w:rsidRDefault="00CB30A6" w:rsidP="00CB30A6">
      <w:pPr>
        <w:rPr>
          <w:sz w:val="16"/>
        </w:rPr>
      </w:pPr>
      <w:r w:rsidRPr="00FF4A06">
        <w:rPr>
          <w:u w:val="single"/>
        </w:rPr>
        <w:t xml:space="preserve">Across the nation local </w:t>
      </w:r>
      <w:r w:rsidRPr="00FF4A06">
        <w:rPr>
          <w:highlight w:val="yellow"/>
          <w:u w:val="single"/>
        </w:rPr>
        <w:t>communities</w:t>
      </w:r>
      <w:r w:rsidRPr="00FF4A06">
        <w:rPr>
          <w:u w:val="single"/>
        </w:rPr>
        <w:t xml:space="preserve"> from San Francisco to Boston </w:t>
      </w:r>
      <w:r w:rsidRPr="00FF4A06">
        <w:rPr>
          <w:highlight w:val="yellow"/>
          <w:u w:val="single"/>
        </w:rPr>
        <w:t>have moved to ban government use</w:t>
      </w:r>
      <w:r w:rsidRPr="00FF4A06">
        <w:rPr>
          <w:u w:val="single"/>
        </w:rPr>
        <w:t xml:space="preserve"> of facial recognition. In New York, Electronic Frontier Alliance member Surveillance Technology Oversight Project </w:t>
      </w:r>
      <w:r w:rsidRPr="00FF4A06">
        <w:rPr>
          <w:highlight w:val="yellow"/>
          <w:u w:val="single"/>
        </w:rPr>
        <w:t>(S.T.O.P.) is at the forefront</w:t>
      </w:r>
      <w:r w:rsidRPr="00FF4A06">
        <w:rPr>
          <w:u w:val="single"/>
        </w:rPr>
        <w:t xml:space="preserve"> of this movement.</w:t>
      </w:r>
      <w:r w:rsidRPr="00FB73E4">
        <w:rPr>
          <w:sz w:val="16"/>
        </w:rPr>
        <w:t xml:space="preserve"> Recently we got the chance to speak with them about </w:t>
      </w:r>
      <w:r w:rsidRPr="00FB73E4">
        <w:rPr>
          <w:sz w:val="16"/>
        </w:rPr>
        <w:lastRenderedPageBreak/>
        <w:t>their efforts and what people can do to help advance the cause. S.T.O.P. is a New York-based civil rights and privacy organization that does research, advocacy, and litigation around issues of surveillance technology abuse.</w:t>
      </w:r>
    </w:p>
    <w:p w14:paraId="72B85BD9" w14:textId="77777777" w:rsidR="00CB30A6" w:rsidRPr="00FB73E4" w:rsidRDefault="00CB30A6" w:rsidP="00CB30A6">
      <w:pPr>
        <w:rPr>
          <w:sz w:val="16"/>
        </w:rPr>
      </w:pPr>
    </w:p>
    <w:p w14:paraId="25A8795D" w14:textId="77777777" w:rsidR="00CB30A6" w:rsidRPr="00FB73E4" w:rsidRDefault="00CB30A6" w:rsidP="00CB30A6">
      <w:pPr>
        <w:rPr>
          <w:sz w:val="16"/>
        </w:rPr>
      </w:pPr>
      <w:r w:rsidRPr="00FB73E4">
        <w:rPr>
          <w:sz w:val="16"/>
        </w:rPr>
        <w:t xml:space="preserve">When we say scan, we are referring to the “face scan” component of facial recognition technology. </w:t>
      </w:r>
      <w:r w:rsidRPr="00FF4A06">
        <w:rPr>
          <w:highlight w:val="yellow"/>
          <w:u w:val="single"/>
        </w:rPr>
        <w:t>Surveillance</w:t>
      </w:r>
      <w:r w:rsidRPr="00FF4A06">
        <w:rPr>
          <w:u w:val="single"/>
        </w:rPr>
        <w:t xml:space="preserve">, and more specifically facial recognition, </w:t>
      </w:r>
      <w:r w:rsidRPr="00FF4A06">
        <w:rPr>
          <w:highlight w:val="yellow"/>
          <w:u w:val="single"/>
        </w:rPr>
        <w:t>disproportionately targets Black, Brown, Indigenous, and immigrant communities</w:t>
      </w:r>
      <w:r w:rsidRPr="00FF4A06">
        <w:rPr>
          <w:u w:val="single"/>
        </w:rPr>
        <w:t xml:space="preserve">, amplifying the discrimination that has defined New York’s policing for as long as our state has had police. </w:t>
      </w:r>
      <w:r w:rsidRPr="00FF4A06">
        <w:rPr>
          <w:highlight w:val="yellow"/>
          <w:u w:val="single"/>
        </w:rPr>
        <w:t>F</w:t>
      </w:r>
      <w:r w:rsidRPr="00FF4A06">
        <w:rPr>
          <w:u w:val="single"/>
        </w:rPr>
        <w:t xml:space="preserve">acial </w:t>
      </w:r>
      <w:r w:rsidRPr="00FF4A06">
        <w:rPr>
          <w:highlight w:val="yellow"/>
          <w:u w:val="single"/>
        </w:rPr>
        <w:t>r</w:t>
      </w:r>
      <w:r w:rsidRPr="00FF4A06">
        <w:rPr>
          <w:u w:val="single"/>
        </w:rPr>
        <w:t xml:space="preserve">ecognition </w:t>
      </w:r>
      <w:r w:rsidRPr="00FF4A06">
        <w:rPr>
          <w:highlight w:val="yellow"/>
          <w:u w:val="single"/>
        </w:rPr>
        <w:t>is notoriously biased</w:t>
      </w:r>
      <w:r w:rsidRPr="00FF4A06">
        <w:rPr>
          <w:u w:val="single"/>
        </w:rPr>
        <w:t xml:space="preserve"> and often abused by law enforcement. </w:t>
      </w:r>
      <w:r w:rsidRPr="00FF4A06">
        <w:rPr>
          <w:highlight w:val="yellow"/>
          <w:u w:val="single"/>
        </w:rPr>
        <w:t>It is a threat to</w:t>
      </w:r>
      <w:r w:rsidRPr="00FF4A06">
        <w:rPr>
          <w:u w:val="single"/>
        </w:rPr>
        <w:t xml:space="preserve"> free speech, freedom of association, and other civil </w:t>
      </w:r>
      <w:r w:rsidRPr="00FF4A06">
        <w:rPr>
          <w:highlight w:val="yellow"/>
          <w:u w:val="single"/>
        </w:rPr>
        <w:t>liberties</w:t>
      </w:r>
      <w:r w:rsidRPr="00FF4A06">
        <w:rPr>
          <w:u w:val="single"/>
        </w:rPr>
        <w:t xml:space="preserve">. </w:t>
      </w:r>
      <w:r w:rsidRPr="00FF4A06">
        <w:rPr>
          <w:highlight w:val="yellow"/>
          <w:u w:val="single"/>
        </w:rPr>
        <w:t>Ban the Scan</w:t>
      </w:r>
      <w:r w:rsidRPr="00FF4A06">
        <w:rPr>
          <w:u w:val="single"/>
        </w:rPr>
        <w:t xml:space="preserve"> is a campaign and coalition built around passing two packages of bills that </w:t>
      </w:r>
      <w:r w:rsidRPr="00FF4A06">
        <w:rPr>
          <w:highlight w:val="yellow"/>
          <w:u w:val="single"/>
        </w:rPr>
        <w:t>would ban f</w:t>
      </w:r>
      <w:r w:rsidRPr="00FF4A06">
        <w:rPr>
          <w:u w:val="single"/>
        </w:rPr>
        <w:t xml:space="preserve">acial </w:t>
      </w:r>
      <w:r w:rsidRPr="00FF4A06">
        <w:rPr>
          <w:highlight w:val="yellow"/>
          <w:u w:val="single"/>
        </w:rPr>
        <w:t>r</w:t>
      </w:r>
      <w:r w:rsidRPr="00FF4A06">
        <w:rPr>
          <w:u w:val="single"/>
        </w:rPr>
        <w:t xml:space="preserve">ecognition </w:t>
      </w:r>
      <w:r w:rsidRPr="00FF4A06">
        <w:rPr>
          <w:highlight w:val="yellow"/>
          <w:u w:val="single"/>
        </w:rPr>
        <w:t>in a variety of contexts</w:t>
      </w:r>
      <w:r w:rsidRPr="00FF4A06">
        <w:rPr>
          <w:u w:val="single"/>
        </w:rPr>
        <w:t xml:space="preserve"> in New York City and New York State.</w:t>
      </w:r>
      <w:r w:rsidRPr="00FB73E4">
        <w:rPr>
          <w:sz w:val="16"/>
        </w:rPr>
        <w:t xml:space="preserve"> </w:t>
      </w:r>
    </w:p>
    <w:p w14:paraId="047733A0" w14:textId="77777777" w:rsidR="00CB30A6" w:rsidRPr="00CB30A6" w:rsidRDefault="00CB30A6" w:rsidP="00CB30A6"/>
    <w:p w14:paraId="4F4A9C14" w14:textId="4E892044" w:rsidR="007D75D7" w:rsidRDefault="007D75D7" w:rsidP="007D75D7">
      <w:pPr>
        <w:pStyle w:val="Heading1"/>
      </w:pPr>
      <w:r>
        <w:lastRenderedPageBreak/>
        <w:t>PIC – Waiver</w:t>
      </w:r>
    </w:p>
    <w:p w14:paraId="7C528626" w14:textId="1268A47C" w:rsidR="007D75D7" w:rsidRPr="0082068A" w:rsidRDefault="007D75D7" w:rsidP="007D75D7">
      <w:pPr>
        <w:pStyle w:val="Heading3"/>
      </w:pPr>
      <w:r>
        <w:lastRenderedPageBreak/>
        <w:t>1NC</w:t>
      </w:r>
    </w:p>
    <w:p w14:paraId="04F16CAC" w14:textId="77777777" w:rsidR="007D75D7" w:rsidRDefault="007D75D7" w:rsidP="007D75D7">
      <w:pPr>
        <w:pStyle w:val="Heading4"/>
      </w:pPr>
      <w:r>
        <w:t xml:space="preserve">The United States federal government should </w:t>
      </w:r>
    </w:p>
    <w:p w14:paraId="3CE2C88B" w14:textId="77777777" w:rsidR="007D75D7" w:rsidRPr="007D75D7" w:rsidRDefault="007D75D7" w:rsidP="007D75D7">
      <w:pPr>
        <w:pStyle w:val="Heading4"/>
        <w:numPr>
          <w:ilvl w:val="0"/>
          <w:numId w:val="34"/>
        </w:numPr>
        <w:rPr>
          <w:sz w:val="36"/>
        </w:rPr>
      </w:pPr>
      <w:r>
        <w:t>significantly strengthen its protection of domestic intellectual property rights in patents for exclusively vaccine patent waivers.</w:t>
      </w:r>
    </w:p>
    <w:p w14:paraId="63344FF7" w14:textId="77777777" w:rsidR="007D75D7" w:rsidRDefault="007D75D7" w:rsidP="007D75D7">
      <w:pPr>
        <w:pStyle w:val="Heading4"/>
        <w:numPr>
          <w:ilvl w:val="0"/>
          <w:numId w:val="34"/>
        </w:numPr>
        <w:rPr>
          <w:sz w:val="36"/>
        </w:rPr>
      </w:pPr>
      <w:r>
        <w:t xml:space="preserve">Waive green tech patents. </w:t>
      </w:r>
    </w:p>
    <w:p w14:paraId="68EC9DE8" w14:textId="77777777" w:rsidR="007D75D7" w:rsidRDefault="007D75D7" w:rsidP="007D75D7">
      <w:pPr>
        <w:rPr>
          <w:rStyle w:val="Style13ptBold"/>
        </w:rPr>
      </w:pPr>
    </w:p>
    <w:p w14:paraId="5872ABB1" w14:textId="77777777" w:rsidR="007D75D7" w:rsidRPr="00755416" w:rsidRDefault="007D75D7" w:rsidP="007D75D7">
      <w:pPr>
        <w:rPr>
          <w:rStyle w:val="Style13ptBold"/>
          <w:b w:val="0"/>
          <w:bCs w:val="0"/>
        </w:rPr>
      </w:pPr>
      <w:r>
        <w:rPr>
          <w:rStyle w:val="Style13ptBold"/>
        </w:rPr>
        <w:t xml:space="preserve">Green tech is key because otherwise global south will be hurt/cooked &amp; only rich will be benefited. </w:t>
      </w:r>
    </w:p>
    <w:p w14:paraId="42317A0B" w14:textId="77777777" w:rsidR="007D75D7" w:rsidRDefault="007D75D7" w:rsidP="007D75D7">
      <w:r w:rsidRPr="00755416">
        <w:t xml:space="preserve">Lawson '23 [Max; </w:t>
      </w:r>
      <w:r w:rsidRPr="00E30CE8">
        <w:rPr>
          <w:i/>
          <w:iCs/>
        </w:rPr>
        <w:t>co-chair of the People’s Vaccine Alliance and head of inequality policy at Oxfam International</w:t>
      </w:r>
      <w:r w:rsidRPr="00755416">
        <w:t>; 12-20-2023; "Treating green tech like COVID vaccines will only benefit the rich"; POLITICO; https://www.politico.eu/article/treating-green-tech-transfer-covid-19-vaccines-will-only-benefit-the-rich-cop-28-dubai-climate-change-oxfam-un/; accessed 7-28-2024, AY]</w:t>
      </w:r>
    </w:p>
    <w:p w14:paraId="7F23E28A" w14:textId="77777777" w:rsidR="007D75D7" w:rsidRPr="008515C1" w:rsidRDefault="007D75D7" w:rsidP="007D75D7">
      <w:pPr>
        <w:rPr>
          <w:sz w:val="10"/>
        </w:rPr>
      </w:pPr>
      <w:r w:rsidRPr="008515C1">
        <w:rPr>
          <w:sz w:val="10"/>
        </w:rPr>
        <w:t>This year’s United Nations Climate Change Conference COP28 — the global climate summit hosted by a petrostate — has ended with a grossly inadequate set of commitments that won’t come close to ending fossil fuel extraction. And, in its wake, there’s already another scandal on the horizon.</w:t>
      </w:r>
    </w:p>
    <w:p w14:paraId="1EB6D394" w14:textId="77777777" w:rsidR="007D75D7" w:rsidRPr="00224E6F" w:rsidRDefault="007D75D7" w:rsidP="007D75D7">
      <w:pPr>
        <w:rPr>
          <w:u w:val="single"/>
        </w:rPr>
      </w:pPr>
      <w:r w:rsidRPr="00224E6F">
        <w:rPr>
          <w:u w:val="single"/>
        </w:rPr>
        <w:t xml:space="preserve">Government delegations think </w:t>
      </w:r>
      <w:r w:rsidRPr="0082068A">
        <w:rPr>
          <w:highlight w:val="cyan"/>
          <w:u w:val="single"/>
        </w:rPr>
        <w:t>green technologies will be essential in averting climate breakdown</w:t>
      </w:r>
      <w:r w:rsidRPr="00224E6F">
        <w:rPr>
          <w:u w:val="single"/>
        </w:rPr>
        <w:t xml:space="preserve">. </w:t>
      </w:r>
      <w:r w:rsidRPr="0082068A">
        <w:rPr>
          <w:highlight w:val="cyan"/>
          <w:u w:val="single"/>
        </w:rPr>
        <w:t>The problem</w:t>
      </w:r>
      <w:r w:rsidRPr="00224E6F">
        <w:rPr>
          <w:u w:val="single"/>
        </w:rPr>
        <w:t xml:space="preserve">, however, </w:t>
      </w:r>
      <w:r w:rsidRPr="0082068A">
        <w:rPr>
          <w:highlight w:val="cyan"/>
          <w:u w:val="single"/>
        </w:rPr>
        <w:t>is</w:t>
      </w:r>
      <w:r w:rsidRPr="00224E6F">
        <w:rPr>
          <w:u w:val="single"/>
        </w:rPr>
        <w:t xml:space="preserve"> that almost </w:t>
      </w:r>
      <w:r w:rsidRPr="0082068A">
        <w:rPr>
          <w:highlight w:val="cyan"/>
          <w:u w:val="single"/>
        </w:rPr>
        <w:t>80 percent of corporations patenting climate tech are in rich countries</w:t>
      </w:r>
      <w:r w:rsidRPr="00224E6F">
        <w:rPr>
          <w:u w:val="single"/>
        </w:rPr>
        <w:t xml:space="preserve">, with the </w:t>
      </w:r>
      <w:r w:rsidRPr="0082068A">
        <w:rPr>
          <w:highlight w:val="cyan"/>
          <w:u w:val="single"/>
        </w:rPr>
        <w:t>blueprints</w:t>
      </w:r>
      <w:r w:rsidRPr="00224E6F">
        <w:rPr>
          <w:u w:val="single"/>
        </w:rPr>
        <w:t xml:space="preserve"> and know-how </w:t>
      </w:r>
      <w:r w:rsidRPr="0082068A">
        <w:rPr>
          <w:highlight w:val="cyan"/>
          <w:u w:val="single"/>
        </w:rPr>
        <w:t>hidden behind</w:t>
      </w:r>
      <w:r w:rsidRPr="00224E6F">
        <w:rPr>
          <w:u w:val="single"/>
        </w:rPr>
        <w:t xml:space="preserve"> strict </w:t>
      </w:r>
      <w:r w:rsidRPr="0082068A">
        <w:rPr>
          <w:highlight w:val="cyan"/>
          <w:u w:val="single"/>
        </w:rPr>
        <w:t>i</w:t>
      </w:r>
      <w:r w:rsidRPr="00224E6F">
        <w:rPr>
          <w:u w:val="single"/>
        </w:rPr>
        <w:t xml:space="preserve">ntellectual </w:t>
      </w:r>
      <w:r w:rsidRPr="0082068A">
        <w:rPr>
          <w:highlight w:val="cyan"/>
          <w:u w:val="single"/>
        </w:rPr>
        <w:t>p</w:t>
      </w:r>
      <w:r w:rsidRPr="00224E6F">
        <w:rPr>
          <w:u w:val="single"/>
        </w:rPr>
        <w:t xml:space="preserve">roperty </w:t>
      </w:r>
      <w:r w:rsidRPr="0082068A">
        <w:rPr>
          <w:highlight w:val="cyan"/>
          <w:u w:val="single"/>
        </w:rPr>
        <w:t>protections</w:t>
      </w:r>
      <w:r w:rsidRPr="00224E6F">
        <w:rPr>
          <w:u w:val="single"/>
        </w:rPr>
        <w:t>.</w:t>
      </w:r>
    </w:p>
    <w:p w14:paraId="66DF8997" w14:textId="77777777" w:rsidR="007D75D7" w:rsidRPr="008515C1" w:rsidRDefault="007D75D7" w:rsidP="007D75D7">
      <w:pPr>
        <w:rPr>
          <w:sz w:val="10"/>
        </w:rPr>
      </w:pPr>
      <w:r w:rsidRPr="008515C1">
        <w:rPr>
          <w:sz w:val="10"/>
        </w:rPr>
        <w:t>This means we’re facing the possibility that green technologies may only benefit the rich.</w:t>
      </w:r>
    </w:p>
    <w:p w14:paraId="28AE41DF" w14:textId="77777777" w:rsidR="007D75D7" w:rsidRPr="008515C1" w:rsidRDefault="007D75D7" w:rsidP="007D75D7">
      <w:pPr>
        <w:rPr>
          <w:u w:val="single"/>
        </w:rPr>
      </w:pPr>
      <w:r w:rsidRPr="008515C1">
        <w:rPr>
          <w:sz w:val="10"/>
        </w:rPr>
        <w:t xml:space="preserve">The world has stood at this crossroads before — and not that long ago. </w:t>
      </w:r>
      <w:r w:rsidRPr="008515C1">
        <w:rPr>
          <w:u w:val="single"/>
        </w:rPr>
        <w:t xml:space="preserve">As health campaigners know all too well from the COVID-19 pandemic and many health crises before it, corporations that patent life-saving technologies rarely respond to emergencies with altruism. Rather, their </w:t>
      </w:r>
      <w:r w:rsidRPr="0082068A">
        <w:rPr>
          <w:highlight w:val="cyan"/>
          <w:u w:val="single"/>
        </w:rPr>
        <w:t>governments</w:t>
      </w:r>
      <w:r w:rsidRPr="008515C1">
        <w:rPr>
          <w:u w:val="single"/>
        </w:rPr>
        <w:t xml:space="preserve"> tend to </w:t>
      </w:r>
      <w:r w:rsidRPr="0082068A">
        <w:rPr>
          <w:highlight w:val="cyan"/>
          <w:u w:val="single"/>
        </w:rPr>
        <w:t>close</w:t>
      </w:r>
      <w:r w:rsidRPr="008515C1">
        <w:rPr>
          <w:u w:val="single"/>
        </w:rPr>
        <w:t xml:space="preserve"> </w:t>
      </w:r>
      <w:r w:rsidRPr="0082068A">
        <w:rPr>
          <w:highlight w:val="cyan"/>
          <w:u w:val="single"/>
        </w:rPr>
        <w:t>ranks</w:t>
      </w:r>
      <w:r w:rsidRPr="008515C1">
        <w:rPr>
          <w:u w:val="single"/>
        </w:rPr>
        <w:t xml:space="preserve">, </w:t>
      </w:r>
      <w:r w:rsidRPr="0082068A">
        <w:rPr>
          <w:highlight w:val="cyan"/>
          <w:u w:val="single"/>
        </w:rPr>
        <w:t>protecting monopoly profits over humanitarian considerations.</w:t>
      </w:r>
    </w:p>
    <w:p w14:paraId="4021BD96" w14:textId="77777777" w:rsidR="007D75D7" w:rsidRPr="008515C1" w:rsidRDefault="007D75D7" w:rsidP="007D75D7">
      <w:pPr>
        <w:rPr>
          <w:sz w:val="10"/>
        </w:rPr>
      </w:pPr>
      <w:r w:rsidRPr="008515C1">
        <w:rPr>
          <w:u w:val="single"/>
        </w:rPr>
        <w:t xml:space="preserve">Rich countries hoarded the world’s supply of COVID-19 shots and monopolized their production, while vaccine factories in the global south sat idle. In response, South Africa and India led over 100 countries at the World Trade Organization (WTO), calling for the suspension of intellectual property rules on COVID-19 vaccines, </w:t>
      </w:r>
      <w:proofErr w:type="gramStart"/>
      <w:r w:rsidRPr="008515C1">
        <w:rPr>
          <w:u w:val="single"/>
        </w:rPr>
        <w:t>tests</w:t>
      </w:r>
      <w:proofErr w:type="gramEnd"/>
      <w:r w:rsidRPr="008515C1">
        <w:rPr>
          <w:u w:val="single"/>
        </w:rPr>
        <w:t xml:space="preserve"> and treatments. But despite the devastating death tolls borne by the world’s poorer countries, the rich ones blocked any meaningful measures that could have compelled corporations to share vaccine blueprints.</w:t>
      </w:r>
    </w:p>
    <w:p w14:paraId="6972F875" w14:textId="77777777" w:rsidR="007D75D7" w:rsidRPr="008515C1" w:rsidRDefault="007D75D7" w:rsidP="007D75D7">
      <w:pPr>
        <w:rPr>
          <w:sz w:val="10"/>
        </w:rPr>
      </w:pPr>
      <w:r w:rsidRPr="008515C1">
        <w:rPr>
          <w:sz w:val="10"/>
        </w:rPr>
        <w:t xml:space="preserve">It was this </w:t>
      </w:r>
      <w:proofErr w:type="gramStart"/>
      <w:r w:rsidRPr="008515C1">
        <w:rPr>
          <w:sz w:val="10"/>
        </w:rPr>
        <w:t>state of affairs</w:t>
      </w:r>
      <w:proofErr w:type="gramEnd"/>
      <w:r w:rsidRPr="008515C1">
        <w:rPr>
          <w:sz w:val="10"/>
        </w:rPr>
        <w:t xml:space="preserve"> that early on in the pandemic led us to establish the People’s Vaccine Alliance — a coalition of civil society organizations, humanitarians, politicians and experts dedicated to ensuring that everyone, everywhere could access COVID-19 vaccines, tests and treatments. And though rich countries and Big Pharma ultimately blocked the intellectual property waiver, the movement created unprecedented pressure for an end to pandemic profiteering.</w:t>
      </w:r>
    </w:p>
    <w:p w14:paraId="7AB29FF4" w14:textId="77777777" w:rsidR="007D75D7" w:rsidRPr="008515C1" w:rsidRDefault="007D75D7" w:rsidP="007D75D7">
      <w:pPr>
        <w:rPr>
          <w:sz w:val="10"/>
        </w:rPr>
      </w:pPr>
      <w:r w:rsidRPr="008515C1">
        <w:rPr>
          <w:sz w:val="10"/>
        </w:rPr>
        <w:t>It was in everyone’s interests — both rich countries and poorer ones — to ensure rapid vaccination for the whole world, contain the virus and prevent deadly mutations, but we were failed by governments and corporations hell-bent on maximizing profits. By the end of 2021, COVID-19 vaccines had created nine new billionaires, while their unequal rollout had led to one preventable death every 24 seconds.</w:t>
      </w:r>
    </w:p>
    <w:p w14:paraId="31AF52B8" w14:textId="77777777" w:rsidR="007D75D7" w:rsidRPr="008515C1" w:rsidRDefault="007D75D7" w:rsidP="007D75D7">
      <w:pPr>
        <w:rPr>
          <w:sz w:val="10"/>
        </w:rPr>
      </w:pPr>
      <w:r w:rsidRPr="008515C1">
        <w:rPr>
          <w:sz w:val="10"/>
        </w:rPr>
        <w:t>The same can now be said of climate breakdown. Patents and trade secrets may have barely been mentioned at COP28, but a similar showdown is brewing over the rights to climate technologies.</w:t>
      </w:r>
    </w:p>
    <w:p w14:paraId="2E053915" w14:textId="77777777" w:rsidR="007D75D7" w:rsidRPr="008515C1" w:rsidRDefault="007D75D7" w:rsidP="007D75D7">
      <w:pPr>
        <w:rPr>
          <w:sz w:val="10"/>
        </w:rPr>
      </w:pPr>
      <w:r w:rsidRPr="008515C1">
        <w:rPr>
          <w:sz w:val="10"/>
        </w:rPr>
        <w:t xml:space="preserve">U.N. Secretary-General António Guterres has urged governments to “remove intellectual property barriers and treat key renewable technologies […] as global public goods.” And WTO Director General Ngozi </w:t>
      </w:r>
      <w:proofErr w:type="spellStart"/>
      <w:r w:rsidRPr="008515C1">
        <w:rPr>
          <w:sz w:val="10"/>
        </w:rPr>
        <w:t>Okonjo</w:t>
      </w:r>
      <w:proofErr w:type="spellEnd"/>
      <w:r w:rsidRPr="008515C1">
        <w:rPr>
          <w:sz w:val="10"/>
        </w:rPr>
        <w:t>-Iweala, who has seen this all play out before, has urged governments to prepare domestic legislation to overcome intellectual property barriers, warning that “this is the time to get ready” for climate-induced health crises.</w:t>
      </w:r>
    </w:p>
    <w:p w14:paraId="196BA51C" w14:textId="77777777" w:rsidR="007D75D7" w:rsidRPr="008515C1" w:rsidRDefault="007D75D7" w:rsidP="007D75D7">
      <w:pPr>
        <w:rPr>
          <w:u w:val="single"/>
        </w:rPr>
      </w:pPr>
      <w:r w:rsidRPr="008515C1">
        <w:rPr>
          <w:u w:val="single"/>
        </w:rPr>
        <w:t>Industry lobbyists, meanwhile, are already using the specter of a climate intellectual property waiver to stifle attempts at getting COVID-19 tests and treatments to global south countries. In February, business groups lambasted the United States International Trade Commission with warnings that helping overcome COVID-19 patents could be a “slippery slope” toward — God forbid! — the sharing of climate technologies with poorer countries.</w:t>
      </w:r>
    </w:p>
    <w:p w14:paraId="51A9EBC7" w14:textId="77777777" w:rsidR="007D75D7" w:rsidRPr="008515C1" w:rsidRDefault="007D75D7" w:rsidP="007D75D7">
      <w:pPr>
        <w:rPr>
          <w:sz w:val="10"/>
        </w:rPr>
      </w:pPr>
      <w:r w:rsidRPr="008515C1">
        <w:rPr>
          <w:sz w:val="10"/>
        </w:rPr>
        <w:lastRenderedPageBreak/>
        <w:t>Big business is gearing up for a fight, and the climate justice movement needs to step in.</w:t>
      </w:r>
    </w:p>
    <w:p w14:paraId="7EC70B81" w14:textId="77777777" w:rsidR="007D75D7" w:rsidRPr="008515C1" w:rsidRDefault="007D75D7" w:rsidP="007D75D7">
      <w:pPr>
        <w:rPr>
          <w:u w:val="single"/>
        </w:rPr>
      </w:pPr>
      <w:r w:rsidRPr="008515C1">
        <w:rPr>
          <w:sz w:val="10"/>
        </w:rPr>
        <w:t xml:space="preserve">Moving away from fossil fuels to renewable energy is in all our interests and cannot happen in rich countries alone. But fossil fuel corporations have held the global response back, lying, </w:t>
      </w:r>
      <w:proofErr w:type="gramStart"/>
      <w:r w:rsidRPr="008515C1">
        <w:rPr>
          <w:sz w:val="10"/>
        </w:rPr>
        <w:t>lobbying</w:t>
      </w:r>
      <w:proofErr w:type="gramEnd"/>
      <w:r w:rsidRPr="008515C1">
        <w:rPr>
          <w:sz w:val="10"/>
        </w:rPr>
        <w:t xml:space="preserve"> and suppressing competition to fuel gargantuan profits — all enabled by powerful governments. </w:t>
      </w:r>
      <w:r w:rsidRPr="0082068A">
        <w:rPr>
          <w:highlight w:val="cyan"/>
          <w:u w:val="single"/>
        </w:rPr>
        <w:t>The investments of 125 of the richest billionaires produce 393 million tons of carbon pollution every year — that’s a million times more than the average person — while the poorest communities that have contributed the least to the climate crisis are already suffering the worst consequences.</w:t>
      </w:r>
    </w:p>
    <w:p w14:paraId="35114861" w14:textId="77777777" w:rsidR="007D75D7" w:rsidRPr="008515C1" w:rsidRDefault="007D75D7" w:rsidP="007D75D7">
      <w:pPr>
        <w:rPr>
          <w:u w:val="single"/>
        </w:rPr>
      </w:pPr>
      <w:r w:rsidRPr="0082068A">
        <w:rPr>
          <w:highlight w:val="cyan"/>
          <w:u w:val="single"/>
        </w:rPr>
        <w:t>Technology transfer</w:t>
      </w:r>
      <w:r w:rsidRPr="008515C1">
        <w:rPr>
          <w:u w:val="single"/>
        </w:rPr>
        <w:t xml:space="preserve"> </w:t>
      </w:r>
      <w:r w:rsidRPr="0082068A">
        <w:rPr>
          <w:highlight w:val="cyan"/>
          <w:u w:val="single"/>
        </w:rPr>
        <w:t>is a crucial part of helping global south countries adapt and respond to climate breakdown,</w:t>
      </w:r>
      <w:r w:rsidRPr="008515C1">
        <w:rPr>
          <w:u w:val="single"/>
        </w:rPr>
        <w:t xml:space="preserve"> and it should be seen as a </w:t>
      </w:r>
      <w:r w:rsidRPr="0082068A">
        <w:rPr>
          <w:highlight w:val="cyan"/>
          <w:u w:val="single"/>
        </w:rPr>
        <w:t>fundamental part of “loss and damage.”</w:t>
      </w:r>
      <w:r w:rsidRPr="008515C1">
        <w:rPr>
          <w:u w:val="single"/>
        </w:rPr>
        <w:t xml:space="preserve"> Governments </w:t>
      </w:r>
      <w:r w:rsidRPr="0082068A">
        <w:rPr>
          <w:highlight w:val="cyan"/>
          <w:u w:val="single"/>
        </w:rPr>
        <w:t>cannot ignore the threat posed by intellectual property rules.</w:t>
      </w:r>
      <w:r w:rsidRPr="008515C1">
        <w:rPr>
          <w:u w:val="single"/>
        </w:rPr>
        <w:t xml:space="preserve"> And while it remains to be seen whether global south countries will propose a waiver for climate technologies, India has reportedly already considered the idea.</w:t>
      </w:r>
    </w:p>
    <w:p w14:paraId="73127618" w14:textId="77777777" w:rsidR="007D75D7" w:rsidRPr="008515C1" w:rsidRDefault="007D75D7" w:rsidP="007D75D7">
      <w:pPr>
        <w:rPr>
          <w:sz w:val="10"/>
        </w:rPr>
      </w:pPr>
      <w:r w:rsidRPr="008515C1">
        <w:rPr>
          <w:sz w:val="10"/>
        </w:rPr>
        <w:t>Ultimately, this all comes down to a question of trust. Can we trust big business, the super-rich and their governments to accept lower profits out of the goodness of their hearts?</w:t>
      </w:r>
    </w:p>
    <w:p w14:paraId="26497427" w14:textId="77777777" w:rsidR="007D75D7" w:rsidRDefault="007D75D7" w:rsidP="007D75D7">
      <w:pPr>
        <w:rPr>
          <w:u w:val="single"/>
        </w:rPr>
      </w:pPr>
      <w:r w:rsidRPr="008515C1">
        <w:rPr>
          <w:sz w:val="10"/>
        </w:rPr>
        <w:t xml:space="preserve">With COVID-19, this approach led to a global vaccination disparity so vast that it was dubbed “vaccine apartheid.” And unless the </w:t>
      </w:r>
      <w:r w:rsidRPr="0082068A">
        <w:rPr>
          <w:highlight w:val="cyan"/>
          <w:u w:val="single"/>
        </w:rPr>
        <w:t xml:space="preserve">climate movement takes on this cause, we may see a green technology apartheid </w:t>
      </w:r>
      <w:proofErr w:type="gramStart"/>
      <w:r w:rsidRPr="0082068A">
        <w:rPr>
          <w:highlight w:val="cyan"/>
          <w:u w:val="single"/>
        </w:rPr>
        <w:t>too</w:t>
      </w:r>
      <w:proofErr w:type="gramEnd"/>
    </w:p>
    <w:p w14:paraId="6AF9B230" w14:textId="77777777" w:rsidR="007D75D7" w:rsidRDefault="007D75D7" w:rsidP="007D75D7">
      <w:pPr>
        <w:rPr>
          <w:u w:val="single"/>
        </w:rPr>
      </w:pPr>
    </w:p>
    <w:p w14:paraId="3F23FC65" w14:textId="4FD182A2" w:rsidR="00ED0E82" w:rsidRDefault="00ED0E82" w:rsidP="00ED0E82">
      <w:pPr>
        <w:pStyle w:val="Heading1"/>
      </w:pPr>
      <w:r>
        <w:lastRenderedPageBreak/>
        <w:t>AFF Answers</w:t>
      </w:r>
    </w:p>
    <w:p w14:paraId="722E0FE8" w14:textId="44E2AD35" w:rsidR="006A6016" w:rsidRDefault="006A6016" w:rsidP="00ED0E82">
      <w:pPr>
        <w:pStyle w:val="Heading3"/>
      </w:pPr>
      <w:r>
        <w:lastRenderedPageBreak/>
        <w:t>AT: Ban AI – PDCP</w:t>
      </w:r>
    </w:p>
    <w:p w14:paraId="0E1D79F5" w14:textId="77777777" w:rsidR="006A6016" w:rsidRDefault="006A6016" w:rsidP="006A6016">
      <w:pPr>
        <w:pStyle w:val="Heading4"/>
      </w:pPr>
      <w:r>
        <w:t>AFF – Bans are a form of regulation; the CP is plan plus.</w:t>
      </w:r>
    </w:p>
    <w:p w14:paraId="1BDC6E78" w14:textId="3A2E7038" w:rsidR="006A6016" w:rsidRDefault="006A6016" w:rsidP="006A6016">
      <w:r w:rsidRPr="006A6016">
        <w:rPr>
          <w:rStyle w:val="Style13ptBold"/>
        </w:rPr>
        <w:t>AEB 17</w:t>
      </w:r>
      <w:r>
        <w:t xml:space="preserve"> </w:t>
      </w:r>
      <w:r w:rsidRPr="006A6016">
        <w:t>(AEB white paper, “</w:t>
      </w:r>
      <w:r w:rsidRPr="006A6016">
        <w:t>Bans and Restrictions Navigating the regulatory maze safely and efficiently</w:t>
      </w:r>
      <w:r w:rsidRPr="006A6016">
        <w:t xml:space="preserve">” </w:t>
      </w:r>
      <w:r w:rsidRPr="006A6016">
        <w:t>November 2017</w:t>
      </w:r>
      <w:r w:rsidRPr="006A6016">
        <w:t xml:space="preserve"> </w:t>
      </w:r>
      <w:hyperlink r:id="rId9" w:history="1">
        <w:r w:rsidRPr="006A6016">
          <w:rPr>
            <w:rStyle w:val="Hyperlink"/>
          </w:rPr>
          <w:t>https://www.aeb.com/media/docs/en/white-paper/whitepaper-bans-restrictions-en.pdf</w:t>
        </w:r>
      </w:hyperlink>
      <w:r w:rsidRPr="006A6016">
        <w:t>) RIP</w:t>
      </w:r>
    </w:p>
    <w:p w14:paraId="7286A97D" w14:textId="77777777" w:rsidR="006A6016" w:rsidRDefault="006A6016" w:rsidP="006A6016">
      <w:r>
        <w:t>In addition to the “</w:t>
      </w:r>
      <w:r w:rsidRPr="006A6016">
        <w:rPr>
          <w:rStyle w:val="StyleUnderline"/>
        </w:rPr>
        <w:t>bans and restrictions</w:t>
      </w:r>
      <w:r>
        <w:t xml:space="preserve">” </w:t>
      </w:r>
      <w:r w:rsidRPr="006A6016">
        <w:rPr>
          <w:rStyle w:val="StyleUnderline"/>
        </w:rPr>
        <w:t>monitored by the customs authorities</w:t>
      </w:r>
      <w:r>
        <w:t xml:space="preserve">, businesses face many other restrictions in their day-to-day operations. This </w:t>
      </w:r>
      <w:r w:rsidRPr="006A6016">
        <w:rPr>
          <w:rStyle w:val="StyleUnderline"/>
        </w:rPr>
        <w:t>includes regulations that fall under the purview of other government agencies as well as company-specific restrictions.</w:t>
      </w:r>
      <w:r>
        <w:t xml:space="preserve"> An example: </w:t>
      </w:r>
      <w:r w:rsidRPr="006A6016">
        <w:rPr>
          <w:rStyle w:val="StyleUnderline"/>
        </w:rPr>
        <w:t>Company A instructs its shipping department not to supply hydraulic pumps to customers in Japan, even though that would not be a problem under foreign trade regulations. The reason: Company A has signed an exclusivity agreement with a Japanese company that includes territorial protections in this area.</w:t>
      </w:r>
    </w:p>
    <w:p w14:paraId="33210D95" w14:textId="041E7390" w:rsidR="006A6016" w:rsidRDefault="007D75D7" w:rsidP="006A6016">
      <w:pPr>
        <w:pStyle w:val="Heading4"/>
      </w:pPr>
      <w:r>
        <w:t>R</w:t>
      </w:r>
      <w:r w:rsidR="006A6016">
        <w:t>egulations are</w:t>
      </w:r>
      <w:r>
        <w:t xml:space="preserve"> </w:t>
      </w:r>
      <w:r w:rsidR="006A6016">
        <w:t>intervention</w:t>
      </w:r>
      <w:r>
        <w:t>s</w:t>
      </w:r>
      <w:r w:rsidR="006A6016">
        <w:t xml:space="preserve"> by the government, includes bans.</w:t>
      </w:r>
    </w:p>
    <w:p w14:paraId="1612D9A2" w14:textId="1623FE7C" w:rsidR="006A6016" w:rsidRPr="006A6016" w:rsidRDefault="006A6016" w:rsidP="006A6016">
      <w:r w:rsidRPr="006A6016">
        <w:rPr>
          <w:rStyle w:val="Style13ptBold"/>
        </w:rPr>
        <w:t>Orbach 16</w:t>
      </w:r>
      <w:r>
        <w:t xml:space="preserve"> (</w:t>
      </w:r>
      <w:r w:rsidRPr="006A6016">
        <w:rPr>
          <w:rFonts w:hint="cs"/>
        </w:rPr>
        <w:t>Barak Orbach</w:t>
      </w:r>
      <w:r>
        <w:t xml:space="preserve"> </w:t>
      </w:r>
      <w:r w:rsidRPr="006A6016">
        <w:rPr>
          <w:rFonts w:hint="cs"/>
        </w:rPr>
        <w:t>is a Professor of Law at the University of Arizona College of Law</w:t>
      </w:r>
      <w:r w:rsidRPr="006A6016">
        <w:t xml:space="preserve"> “</w:t>
      </w:r>
      <w:r w:rsidRPr="006A6016">
        <w:t>What is Regulation?</w:t>
      </w:r>
      <w:r w:rsidRPr="006A6016">
        <w:t xml:space="preserve">” </w:t>
      </w:r>
      <w:r w:rsidRPr="006A6016">
        <w:rPr>
          <w:rFonts w:hint="cs"/>
        </w:rPr>
        <w:t xml:space="preserve">July 25, </w:t>
      </w:r>
      <w:proofErr w:type="gramStart"/>
      <w:r w:rsidRPr="006A6016">
        <w:rPr>
          <w:rFonts w:hint="cs"/>
        </w:rPr>
        <w:t>2016</w:t>
      </w:r>
      <w:r w:rsidRPr="006A6016">
        <w:t xml:space="preserve"> </w:t>
      </w:r>
      <w:r w:rsidRPr="006A6016">
        <w:t xml:space="preserve"> </w:t>
      </w:r>
      <w:r w:rsidRPr="006A6016">
        <w:t>https://www.yalejreg.com/bulletin/what-is-regulation/</w:t>
      </w:r>
      <w:proofErr w:type="gramEnd"/>
      <w:r>
        <w:t>) RIP</w:t>
      </w:r>
    </w:p>
    <w:p w14:paraId="6C33E0C9" w14:textId="77777777" w:rsidR="006A6016" w:rsidRPr="004B599F" w:rsidRDefault="006A6016" w:rsidP="006A6016">
      <w:r w:rsidRPr="00980DEE">
        <w:rPr>
          <w:rStyle w:val="StyleUnderline"/>
          <w:rFonts w:hint="cs"/>
        </w:rPr>
        <w:t>The definition of regulation as intervention in the private domain is quite old</w:t>
      </w:r>
      <w:r w:rsidRPr="004B599F">
        <w:rPr>
          <w:rFonts w:hint="cs"/>
        </w:rPr>
        <w:t>. Already in the mid-nineteenth century, John Stuart Mill casually used the word “</w:t>
      </w:r>
      <w:r w:rsidRPr="00980DEE">
        <w:rPr>
          <w:rStyle w:val="Emphasis"/>
          <w:rFonts w:hint="cs"/>
        </w:rPr>
        <w:t>regulation” to describe “governmental intervention in the affairs of society</w:t>
      </w:r>
      <w:r w:rsidRPr="004B599F">
        <w:rPr>
          <w:rFonts w:hint="cs"/>
        </w:rPr>
        <w:t>” and laws that implement such intervention.</w:t>
      </w:r>
      <w:r w:rsidRPr="004B599F">
        <w:t>23</w:t>
      </w:r>
      <w:r w:rsidRPr="004B599F">
        <w:rPr>
          <w:rFonts w:hint="cs"/>
        </w:rPr>
        <w:t> Mill argued that “[n]o subject has been more keenly contested in the present age” than “the limits of the province of government.” He posited that the source of controversy was largely an ideological divide between two groups in society—”</w:t>
      </w:r>
      <w:r w:rsidRPr="00980DEE">
        <w:rPr>
          <w:rStyle w:val="StyleUnderline"/>
          <w:rFonts w:hint="cs"/>
        </w:rPr>
        <w:t>the supporters of interference [who believe the government should act] wherever its intervention would be useful” and the “laissez-faire school [that believes] the province of government [should be] restricted . . . to the protection of person and property against force and fraud.”</w:t>
      </w:r>
      <w:r w:rsidRPr="004B599F">
        <w:t>24</w:t>
      </w:r>
      <w:r w:rsidRPr="004B599F">
        <w:rPr>
          <w:rFonts w:hint="cs"/>
        </w:rPr>
        <w:t xml:space="preserve"> Reflecting on such beliefs, Mill pointed out that “on every subject on which difference of opinion is possible, the truth depends on a balance to be struck between two sets of conflicting reasons. . .. [W]e </w:t>
      </w:r>
      <w:proofErr w:type="gramStart"/>
      <w:r w:rsidRPr="004B599F">
        <w:rPr>
          <w:rFonts w:hint="cs"/>
        </w:rPr>
        <w:t>do</w:t>
      </w:r>
      <w:proofErr w:type="gramEnd"/>
      <w:r w:rsidRPr="004B599F">
        <w:rPr>
          <w:rFonts w:hint="cs"/>
        </w:rPr>
        <w:t xml:space="preserve"> not [always] understand the grounds of our opinion. But when we turn to . . . complicated [subjects], to morals, religion, politics, social relations, and the business of life, three-fourths of the arguments for every disputed opinion consist in dispelling the appearances which favor some opinion different from it.”</w:t>
      </w:r>
      <w:r w:rsidRPr="004B599F">
        <w:t>25</w:t>
      </w:r>
      <w:r w:rsidRPr="004B599F">
        <w:rPr>
          <w:rFonts w:hint="cs"/>
        </w:rPr>
        <w:t> Mill’s account of perceptions of regulation and their formation is timeless.</w:t>
      </w:r>
    </w:p>
    <w:p w14:paraId="7A3202A8" w14:textId="7B471CF0" w:rsidR="00A34C1F" w:rsidRDefault="00A34C1F" w:rsidP="00ED0E82">
      <w:pPr>
        <w:pStyle w:val="Heading3"/>
      </w:pPr>
      <w:r>
        <w:lastRenderedPageBreak/>
        <w:t>Regulations Key---Military</w:t>
      </w:r>
    </w:p>
    <w:p w14:paraId="23328F88" w14:textId="37965AD8" w:rsidR="00A34C1F" w:rsidRDefault="00A34C1F" w:rsidP="00A34C1F">
      <w:pPr>
        <w:pStyle w:val="Heading4"/>
      </w:pPr>
      <w:r>
        <w:t>The US government is a leader in responsible AI measures globally</w:t>
      </w:r>
      <w:r>
        <w:t xml:space="preserve"> – regulation accesses upsides without the downsides.</w:t>
      </w:r>
    </w:p>
    <w:p w14:paraId="65B92208" w14:textId="77777777" w:rsidR="00A34C1F" w:rsidRPr="00F03EC8" w:rsidRDefault="00A34C1F" w:rsidP="00A34C1F">
      <w:proofErr w:type="spellStart"/>
      <w:r w:rsidRPr="00A34C1F">
        <w:rPr>
          <w:rStyle w:val="Style13ptBold"/>
        </w:rPr>
        <w:t>Vergun</w:t>
      </w:r>
      <w:proofErr w:type="spellEnd"/>
      <w:r w:rsidRPr="00A34C1F">
        <w:rPr>
          <w:rStyle w:val="Style13ptBold"/>
        </w:rPr>
        <w:t xml:space="preserve"> 23</w:t>
      </w:r>
      <w:r>
        <w:t xml:space="preserve"> (David </w:t>
      </w:r>
      <w:proofErr w:type="spellStart"/>
      <w:r>
        <w:t>Vergun</w:t>
      </w:r>
      <w:proofErr w:type="spellEnd"/>
      <w:r>
        <w:t xml:space="preserve">; </w:t>
      </w:r>
      <w:r w:rsidRPr="003E014D">
        <w:t>Associate Editor/Writer at Department of Defense</w:t>
      </w:r>
      <w:r>
        <w:t xml:space="preserve">, </w:t>
      </w:r>
      <w:proofErr w:type="gramStart"/>
      <w:r>
        <w:t>Masters in Human</w:t>
      </w:r>
      <w:proofErr w:type="gramEnd"/>
      <w:r>
        <w:t xml:space="preserve"> factors engineering from Georgetown University; 11/22/23; DOD; “</w:t>
      </w:r>
      <w:r w:rsidRPr="00D37473">
        <w:t>U.S. Endorses Responsible AI Measures for Global Militaries</w:t>
      </w:r>
      <w:r>
        <w:t xml:space="preserve">”; </w:t>
      </w:r>
      <w:r w:rsidRPr="00A64B29">
        <w:t>https://www.defense.gov/News/News-Stories/Article/Article/3597093/us-endorses-responsible-ai-measures-for-global-militaries/</w:t>
      </w:r>
      <w:r>
        <w:t xml:space="preserve"> KK)</w:t>
      </w:r>
    </w:p>
    <w:p w14:paraId="0A5B84A5" w14:textId="77777777" w:rsidR="00A34C1F" w:rsidRDefault="00A34C1F" w:rsidP="00A34C1F"/>
    <w:p w14:paraId="73FC6B74" w14:textId="77777777" w:rsidR="00A34C1F" w:rsidRDefault="00A34C1F" w:rsidP="00A34C1F">
      <w:r>
        <w:t xml:space="preserve">The </w:t>
      </w:r>
      <w:r w:rsidRPr="00F03EC8">
        <w:rPr>
          <w:highlight w:val="cyan"/>
          <w:u w:val="single"/>
        </w:rPr>
        <w:t>U</w:t>
      </w:r>
      <w:r w:rsidRPr="00A660BA">
        <w:rPr>
          <w:u w:val="single"/>
        </w:rPr>
        <w:t xml:space="preserve">nited </w:t>
      </w:r>
      <w:r w:rsidRPr="00F03EC8">
        <w:rPr>
          <w:highlight w:val="cyan"/>
          <w:u w:val="single"/>
        </w:rPr>
        <w:t>S</w:t>
      </w:r>
      <w:r w:rsidRPr="00A660BA">
        <w:rPr>
          <w:u w:val="single"/>
        </w:rPr>
        <w:t xml:space="preserve">tates </w:t>
      </w:r>
      <w:r w:rsidRPr="00F03EC8">
        <w:rPr>
          <w:highlight w:val="cyan"/>
          <w:u w:val="single"/>
        </w:rPr>
        <w:t>gov</w:t>
      </w:r>
      <w:r w:rsidRPr="00A660BA">
        <w:rPr>
          <w:u w:val="single"/>
        </w:rPr>
        <w:t>ernmen</w:t>
      </w:r>
      <w:r w:rsidRPr="00F03EC8">
        <w:rPr>
          <w:highlight w:val="cyan"/>
          <w:u w:val="single"/>
        </w:rPr>
        <w:t>t</w:t>
      </w:r>
      <w:r w:rsidRPr="00A660BA">
        <w:rPr>
          <w:u w:val="single"/>
        </w:rPr>
        <w:t xml:space="preserve"> </w:t>
      </w:r>
      <w:r w:rsidRPr="00F03EC8">
        <w:rPr>
          <w:highlight w:val="cyan"/>
          <w:u w:val="single"/>
        </w:rPr>
        <w:t>is leading global efforts</w:t>
      </w:r>
      <w:r w:rsidRPr="00A660BA">
        <w:rPr>
          <w:u w:val="single"/>
        </w:rPr>
        <w:t xml:space="preserve"> </w:t>
      </w:r>
      <w:r w:rsidRPr="00F03EC8">
        <w:rPr>
          <w:highlight w:val="cyan"/>
          <w:u w:val="single"/>
        </w:rPr>
        <w:t>to</w:t>
      </w:r>
      <w:r w:rsidRPr="00A660BA">
        <w:rPr>
          <w:u w:val="single"/>
        </w:rPr>
        <w:t xml:space="preserve"> </w:t>
      </w:r>
      <w:r w:rsidRPr="00F03EC8">
        <w:rPr>
          <w:highlight w:val="cyan"/>
          <w:u w:val="single"/>
        </w:rPr>
        <w:t>build</w:t>
      </w:r>
      <w:r w:rsidRPr="00A660BA">
        <w:rPr>
          <w:u w:val="single"/>
        </w:rPr>
        <w:t xml:space="preserve"> strong </w:t>
      </w:r>
      <w:r w:rsidRPr="00F03EC8">
        <w:rPr>
          <w:highlight w:val="cyan"/>
          <w:u w:val="single"/>
        </w:rPr>
        <w:t>norms</w:t>
      </w:r>
      <w:r w:rsidRPr="00A660BA">
        <w:rPr>
          <w:u w:val="single"/>
        </w:rPr>
        <w:t xml:space="preserve"> </w:t>
      </w:r>
      <w:r w:rsidRPr="00F03EC8">
        <w:rPr>
          <w:highlight w:val="cyan"/>
          <w:u w:val="single"/>
        </w:rPr>
        <w:t>that</w:t>
      </w:r>
      <w:r w:rsidRPr="00A660BA">
        <w:rPr>
          <w:u w:val="single"/>
        </w:rPr>
        <w:t xml:space="preserve"> will </w:t>
      </w:r>
      <w:r w:rsidRPr="00F03EC8">
        <w:rPr>
          <w:highlight w:val="cyan"/>
          <w:u w:val="single"/>
        </w:rPr>
        <w:t xml:space="preserve">promote </w:t>
      </w:r>
      <w:r w:rsidRPr="00F03EC8">
        <w:rPr>
          <w:u w:val="single"/>
        </w:rPr>
        <w:t>the</w:t>
      </w:r>
      <w:r w:rsidRPr="00A660BA">
        <w:rPr>
          <w:u w:val="single"/>
        </w:rPr>
        <w:t xml:space="preserve"> </w:t>
      </w:r>
      <w:r w:rsidRPr="00F03EC8">
        <w:rPr>
          <w:highlight w:val="cyan"/>
          <w:u w:val="single"/>
        </w:rPr>
        <w:t>responsible</w:t>
      </w:r>
      <w:r w:rsidRPr="00A660BA">
        <w:rPr>
          <w:u w:val="single"/>
        </w:rPr>
        <w:t xml:space="preserve"> </w:t>
      </w:r>
      <w:r w:rsidRPr="00F03EC8">
        <w:rPr>
          <w:highlight w:val="cyan"/>
          <w:u w:val="single"/>
        </w:rPr>
        <w:t>military</w:t>
      </w:r>
      <w:r w:rsidRPr="00A660BA">
        <w:rPr>
          <w:u w:val="single"/>
        </w:rPr>
        <w:t xml:space="preserve"> </w:t>
      </w:r>
      <w:r w:rsidRPr="00F03EC8">
        <w:rPr>
          <w:highlight w:val="cyan"/>
          <w:u w:val="single"/>
        </w:rPr>
        <w:t>use</w:t>
      </w:r>
      <w:r w:rsidRPr="00A660BA">
        <w:rPr>
          <w:u w:val="single"/>
        </w:rPr>
        <w:t xml:space="preserve"> </w:t>
      </w:r>
      <w:r w:rsidRPr="00F03EC8">
        <w:rPr>
          <w:highlight w:val="cyan"/>
          <w:u w:val="single"/>
        </w:rPr>
        <w:t>of a</w:t>
      </w:r>
      <w:r w:rsidRPr="00A660BA">
        <w:rPr>
          <w:u w:val="single"/>
        </w:rPr>
        <w:t xml:space="preserve">rtificial </w:t>
      </w:r>
      <w:r w:rsidRPr="00F03EC8">
        <w:rPr>
          <w:highlight w:val="cyan"/>
          <w:u w:val="single"/>
        </w:rPr>
        <w:t>i</w:t>
      </w:r>
      <w:r w:rsidRPr="00A660BA">
        <w:rPr>
          <w:u w:val="single"/>
        </w:rPr>
        <w:t>ntelligence</w:t>
      </w:r>
      <w:r>
        <w:t xml:space="preserve"> and autonomous systems. Last week, t</w:t>
      </w:r>
      <w:r w:rsidRPr="00101FDF">
        <w:rPr>
          <w:u w:val="single"/>
        </w:rPr>
        <w:t xml:space="preserve">he </w:t>
      </w:r>
      <w:r w:rsidRPr="00F03EC8">
        <w:rPr>
          <w:highlight w:val="cyan"/>
          <w:u w:val="single"/>
        </w:rPr>
        <w:t>State Department announced</w:t>
      </w:r>
      <w:r>
        <w:t xml:space="preserve"> that 47 states have now endorsed the "</w:t>
      </w:r>
      <w:r w:rsidRPr="00F03EC8">
        <w:rPr>
          <w:highlight w:val="cyan"/>
          <w:u w:val="single"/>
        </w:rPr>
        <w:t>Political Declaration on Responsible</w:t>
      </w:r>
      <w:r w:rsidRPr="00101FDF">
        <w:rPr>
          <w:u w:val="single"/>
        </w:rPr>
        <w:t xml:space="preserve"> </w:t>
      </w:r>
      <w:r w:rsidRPr="00F03EC8">
        <w:rPr>
          <w:highlight w:val="cyan"/>
          <w:u w:val="single"/>
        </w:rPr>
        <w:t>Military Use of A</w:t>
      </w:r>
      <w:r w:rsidRPr="00101FDF">
        <w:rPr>
          <w:u w:val="single"/>
        </w:rPr>
        <w:t xml:space="preserve">rtificial </w:t>
      </w:r>
      <w:r w:rsidRPr="00F03EC8">
        <w:rPr>
          <w:highlight w:val="cyan"/>
          <w:u w:val="single"/>
        </w:rPr>
        <w:t>I</w:t>
      </w:r>
      <w:r w:rsidRPr="00101FDF">
        <w:rPr>
          <w:u w:val="single"/>
        </w:rPr>
        <w:t>ntelligence and Autonomy</w:t>
      </w:r>
      <w:r>
        <w:t xml:space="preserve">" that the government first launched at The Hauge on Feb. 16. </w:t>
      </w:r>
    </w:p>
    <w:p w14:paraId="35B34637" w14:textId="77777777" w:rsidR="00A34C1F" w:rsidRDefault="00A34C1F" w:rsidP="00A34C1F">
      <w:r>
        <w:t xml:space="preserve">AI refers to the ability of machines to perform tasks that would otherwise require human intelligence, such as recognizing patterns, learning from experience, drawing conclusions, making </w:t>
      </w:r>
      <w:proofErr w:type="gramStart"/>
      <w:r>
        <w:t>predictions</w:t>
      </w:r>
      <w:proofErr w:type="gramEnd"/>
      <w:r>
        <w:t xml:space="preserve"> or generating recommendations. </w:t>
      </w:r>
    </w:p>
    <w:p w14:paraId="3999763C" w14:textId="77777777" w:rsidR="00A34C1F" w:rsidRDefault="00A34C1F" w:rsidP="00A34C1F">
      <w:r w:rsidRPr="00F03EC8">
        <w:rPr>
          <w:highlight w:val="cyan"/>
          <w:u w:val="single"/>
        </w:rPr>
        <w:t>Military AI</w:t>
      </w:r>
      <w:r w:rsidRPr="008D3573">
        <w:rPr>
          <w:u w:val="single"/>
        </w:rPr>
        <w:t xml:space="preserve"> capabilities </w:t>
      </w:r>
      <w:r w:rsidRPr="00F03EC8">
        <w:rPr>
          <w:highlight w:val="cyan"/>
          <w:u w:val="single"/>
        </w:rPr>
        <w:t>includes not</w:t>
      </w:r>
      <w:r w:rsidRPr="008D3573">
        <w:rPr>
          <w:u w:val="single"/>
        </w:rPr>
        <w:t xml:space="preserve"> </w:t>
      </w:r>
      <w:r w:rsidRPr="00F03EC8">
        <w:rPr>
          <w:highlight w:val="cyan"/>
          <w:u w:val="single"/>
        </w:rPr>
        <w:t>only</w:t>
      </w:r>
      <w:r w:rsidRPr="008D3573">
        <w:rPr>
          <w:u w:val="single"/>
        </w:rPr>
        <w:t xml:space="preserve"> </w:t>
      </w:r>
      <w:r w:rsidRPr="00F03EC8">
        <w:rPr>
          <w:highlight w:val="cyan"/>
          <w:u w:val="single"/>
        </w:rPr>
        <w:t>weapons</w:t>
      </w:r>
      <w:r w:rsidRPr="008D3573">
        <w:rPr>
          <w:u w:val="single"/>
        </w:rPr>
        <w:t xml:space="preserve"> </w:t>
      </w:r>
      <w:r w:rsidRPr="00F03EC8">
        <w:rPr>
          <w:highlight w:val="cyan"/>
          <w:u w:val="single"/>
        </w:rPr>
        <w:t>but</w:t>
      </w:r>
      <w:r w:rsidRPr="008D3573">
        <w:rPr>
          <w:u w:val="single"/>
        </w:rPr>
        <w:t xml:space="preserve"> </w:t>
      </w:r>
      <w:r w:rsidRPr="00F03EC8">
        <w:rPr>
          <w:highlight w:val="cyan"/>
          <w:u w:val="single"/>
        </w:rPr>
        <w:t>also</w:t>
      </w:r>
      <w:r w:rsidRPr="008D3573">
        <w:rPr>
          <w:u w:val="single"/>
        </w:rPr>
        <w:t xml:space="preserve"> </w:t>
      </w:r>
      <w:r w:rsidRPr="00F03EC8">
        <w:rPr>
          <w:highlight w:val="cyan"/>
          <w:u w:val="single"/>
        </w:rPr>
        <w:t>decision support systems</w:t>
      </w:r>
      <w:r w:rsidRPr="008D3573">
        <w:rPr>
          <w:u w:val="single"/>
        </w:rPr>
        <w:t xml:space="preserve"> </w:t>
      </w:r>
      <w:r w:rsidRPr="00F03EC8">
        <w:rPr>
          <w:highlight w:val="cyan"/>
          <w:u w:val="single"/>
        </w:rPr>
        <w:t>that</w:t>
      </w:r>
      <w:r w:rsidRPr="008D3573">
        <w:rPr>
          <w:u w:val="single"/>
        </w:rPr>
        <w:t xml:space="preserve"> </w:t>
      </w:r>
      <w:r w:rsidRPr="00F03EC8">
        <w:rPr>
          <w:highlight w:val="cyan"/>
          <w:u w:val="single"/>
        </w:rPr>
        <w:t>help defense</w:t>
      </w:r>
      <w:r w:rsidRPr="008D3573">
        <w:rPr>
          <w:u w:val="single"/>
        </w:rPr>
        <w:t xml:space="preserve"> </w:t>
      </w:r>
      <w:r w:rsidRPr="00F03EC8">
        <w:rPr>
          <w:highlight w:val="cyan"/>
          <w:u w:val="single"/>
        </w:rPr>
        <w:t>leaders</w:t>
      </w:r>
      <w:r w:rsidRPr="008D3573">
        <w:rPr>
          <w:u w:val="single"/>
        </w:rPr>
        <w:t xml:space="preserve"> at all levels make better and more timely decisions, </w:t>
      </w:r>
      <w:r w:rsidRPr="00654484">
        <w:rPr>
          <w:highlight w:val="cyan"/>
          <w:u w:val="single"/>
        </w:rPr>
        <w:t>from the battlefield to the boardroom</w:t>
      </w:r>
      <w:r>
        <w:t xml:space="preserve">, and systems relating to everything </w:t>
      </w:r>
      <w:proofErr w:type="gramStart"/>
      <w:r>
        <w:t>from finance, payroll, and accounting,</w:t>
      </w:r>
      <w:proofErr w:type="gramEnd"/>
      <w:r>
        <w:t xml:space="preserve"> to the recruiting, retention, and promotion of personnel, to collection and fusion of intelligence, surveillance, and reconnaissance data. </w:t>
      </w:r>
    </w:p>
    <w:p w14:paraId="4F59B5DC" w14:textId="77777777" w:rsidR="00A34C1F" w:rsidRDefault="00A34C1F" w:rsidP="00A34C1F">
      <w:r>
        <w:t>"</w:t>
      </w:r>
      <w:r w:rsidRPr="00F03EC8">
        <w:rPr>
          <w:highlight w:val="cyan"/>
          <w:u w:val="single"/>
        </w:rPr>
        <w:t>The U</w:t>
      </w:r>
      <w:r w:rsidRPr="008D3573">
        <w:rPr>
          <w:u w:val="single"/>
        </w:rPr>
        <w:t xml:space="preserve">nited </w:t>
      </w:r>
      <w:r w:rsidRPr="00F03EC8">
        <w:rPr>
          <w:highlight w:val="cyan"/>
          <w:u w:val="single"/>
        </w:rPr>
        <w:t>S</w:t>
      </w:r>
      <w:r w:rsidRPr="008D3573">
        <w:rPr>
          <w:u w:val="single"/>
        </w:rPr>
        <w:t xml:space="preserve">tates </w:t>
      </w:r>
      <w:r w:rsidRPr="00F03EC8">
        <w:rPr>
          <w:highlight w:val="cyan"/>
          <w:u w:val="single"/>
        </w:rPr>
        <w:t>has</w:t>
      </w:r>
      <w:r w:rsidRPr="008D3573">
        <w:rPr>
          <w:u w:val="single"/>
        </w:rPr>
        <w:t xml:space="preserve"> </w:t>
      </w:r>
      <w:r w:rsidRPr="00F03EC8">
        <w:rPr>
          <w:highlight w:val="cyan"/>
          <w:u w:val="single"/>
        </w:rPr>
        <w:t>been a global leader in responsible</w:t>
      </w:r>
      <w:r w:rsidRPr="008D3573">
        <w:rPr>
          <w:u w:val="single"/>
        </w:rPr>
        <w:t xml:space="preserve"> military use of </w:t>
      </w:r>
      <w:r w:rsidRPr="00F03EC8">
        <w:rPr>
          <w:highlight w:val="cyan"/>
          <w:u w:val="single"/>
        </w:rPr>
        <w:t>AI</w:t>
      </w:r>
      <w:r w:rsidRPr="008D3573">
        <w:rPr>
          <w:u w:val="single"/>
        </w:rPr>
        <w:t xml:space="preserve"> and autonomy, with the </w:t>
      </w:r>
      <w:r w:rsidRPr="00F03EC8">
        <w:rPr>
          <w:highlight w:val="cyan"/>
          <w:u w:val="single"/>
        </w:rPr>
        <w:t>D</w:t>
      </w:r>
      <w:r w:rsidRPr="008D3573">
        <w:rPr>
          <w:u w:val="single"/>
        </w:rPr>
        <w:t xml:space="preserve">epartment </w:t>
      </w:r>
      <w:r w:rsidRPr="00F03EC8">
        <w:rPr>
          <w:highlight w:val="cyan"/>
          <w:u w:val="single"/>
        </w:rPr>
        <w:t>o</w:t>
      </w:r>
      <w:r w:rsidRPr="008D3573">
        <w:rPr>
          <w:u w:val="single"/>
        </w:rPr>
        <w:t xml:space="preserve">f </w:t>
      </w:r>
      <w:r w:rsidRPr="00F03EC8">
        <w:rPr>
          <w:highlight w:val="cyan"/>
          <w:u w:val="single"/>
        </w:rPr>
        <w:t>D</w:t>
      </w:r>
      <w:r w:rsidRPr="008D3573">
        <w:rPr>
          <w:u w:val="single"/>
        </w:rPr>
        <w:t xml:space="preserve">efense championing </w:t>
      </w:r>
      <w:r w:rsidRPr="00F03EC8">
        <w:rPr>
          <w:highlight w:val="cyan"/>
          <w:u w:val="single"/>
        </w:rPr>
        <w:t>ethical AI principles</w:t>
      </w:r>
      <w:r w:rsidRPr="008D3573">
        <w:rPr>
          <w:u w:val="single"/>
        </w:rPr>
        <w:t xml:space="preserve"> and policies on autonomy in weapon systems </w:t>
      </w:r>
      <w:r w:rsidRPr="00F03EC8">
        <w:rPr>
          <w:highlight w:val="cyan"/>
          <w:u w:val="single"/>
        </w:rPr>
        <w:t>for over a decade</w:t>
      </w:r>
      <w:r>
        <w:t xml:space="preserve">. The political declaration builds on these efforts. It advances international norms on responsible military use of AI and autonomy, provides a basis for building common understanding, and creates a community for all states to exchange best practices," said Sasha Baker, </w:t>
      </w:r>
      <w:proofErr w:type="spellStart"/>
      <w:r>
        <w:t>under secretary</w:t>
      </w:r>
      <w:proofErr w:type="spellEnd"/>
      <w:r>
        <w:t xml:space="preserve"> of defense for policy. </w:t>
      </w:r>
    </w:p>
    <w:p w14:paraId="3FA29F80" w14:textId="77777777" w:rsidR="00A34C1F" w:rsidRDefault="00A34C1F" w:rsidP="00A34C1F">
      <w:r>
        <w:t xml:space="preserve">The </w:t>
      </w:r>
      <w:r w:rsidRPr="00F03EC8">
        <w:rPr>
          <w:highlight w:val="cyan"/>
          <w:u w:val="single"/>
        </w:rPr>
        <w:t>declaration</w:t>
      </w:r>
      <w:r w:rsidRPr="00101FDF">
        <w:rPr>
          <w:u w:val="single"/>
        </w:rPr>
        <w:t xml:space="preserve"> </w:t>
      </w:r>
      <w:r w:rsidRPr="00F03EC8">
        <w:rPr>
          <w:highlight w:val="cyan"/>
          <w:u w:val="single"/>
        </w:rPr>
        <w:t>consists of</w:t>
      </w:r>
      <w:r w:rsidRPr="00101FDF">
        <w:rPr>
          <w:u w:val="single"/>
        </w:rPr>
        <w:t xml:space="preserve"> a series of non-legally </w:t>
      </w:r>
      <w:r w:rsidRPr="00F03EC8">
        <w:rPr>
          <w:highlight w:val="cyan"/>
          <w:u w:val="single"/>
        </w:rPr>
        <w:t>binding</w:t>
      </w:r>
      <w:r w:rsidRPr="00101FDF">
        <w:rPr>
          <w:u w:val="single"/>
        </w:rPr>
        <w:t xml:space="preserve"> </w:t>
      </w:r>
      <w:r w:rsidRPr="00F03EC8">
        <w:rPr>
          <w:highlight w:val="cyan"/>
          <w:u w:val="single"/>
        </w:rPr>
        <w:t>guidelines</w:t>
      </w:r>
      <w:r w:rsidRPr="00101FDF">
        <w:rPr>
          <w:u w:val="single"/>
        </w:rPr>
        <w:t xml:space="preserve"> </w:t>
      </w:r>
      <w:r w:rsidRPr="00F03EC8">
        <w:rPr>
          <w:highlight w:val="cyan"/>
          <w:u w:val="single"/>
        </w:rPr>
        <w:t>describing best practices</w:t>
      </w:r>
      <w:r w:rsidRPr="00101FDF">
        <w:rPr>
          <w:u w:val="single"/>
        </w:rPr>
        <w:t xml:space="preserve"> </w:t>
      </w:r>
      <w:r w:rsidRPr="00F03EC8">
        <w:rPr>
          <w:highlight w:val="cyan"/>
          <w:u w:val="single"/>
        </w:rPr>
        <w:t>for</w:t>
      </w:r>
      <w:r w:rsidRPr="00101FDF">
        <w:rPr>
          <w:u w:val="single"/>
        </w:rPr>
        <w:t xml:space="preserve"> responsible </w:t>
      </w:r>
      <w:r w:rsidRPr="00F03EC8">
        <w:rPr>
          <w:highlight w:val="cyan"/>
          <w:u w:val="single"/>
        </w:rPr>
        <w:t>military</w:t>
      </w:r>
      <w:r w:rsidRPr="00101FDF">
        <w:rPr>
          <w:u w:val="single"/>
        </w:rPr>
        <w:t xml:space="preserve"> use of </w:t>
      </w:r>
      <w:r w:rsidRPr="00F03EC8">
        <w:rPr>
          <w:highlight w:val="cyan"/>
          <w:u w:val="single"/>
        </w:rPr>
        <w:t>AI</w:t>
      </w:r>
      <w:r w:rsidRPr="00101FDF">
        <w:rPr>
          <w:u w:val="single"/>
        </w:rPr>
        <w:t>.</w:t>
      </w:r>
      <w:r>
        <w:t xml:space="preserve"> These guidelines include ensuring that military AI systems are auditable, have explicit and well-defined uses, are subject to rigorous testing and evaluation across their lifecycle, </w:t>
      </w:r>
      <w:proofErr w:type="gramStart"/>
      <w:r>
        <w:t>have the ability to</w:t>
      </w:r>
      <w:proofErr w:type="gramEnd"/>
      <w:r>
        <w:t xml:space="preserve"> detect and avoid unintended behaviors, and that high-consequence applications undergo senior-level review.  </w:t>
      </w:r>
    </w:p>
    <w:p w14:paraId="5CCDBE86" w14:textId="77777777" w:rsidR="00A34C1F" w:rsidRPr="00101FDF" w:rsidRDefault="00A34C1F" w:rsidP="00A34C1F">
      <w:pPr>
        <w:rPr>
          <w:u w:val="single"/>
        </w:rPr>
      </w:pPr>
      <w:r>
        <w:t xml:space="preserve">As the State Department's press release on November 13 states: "This groundbreaking initiative contains 10 concrete measures to guide the responsible development and use of military applications of AI and autonomy. The declaration and the measures it </w:t>
      </w:r>
      <w:proofErr w:type="gramStart"/>
      <w:r>
        <w:t>outlines</w:t>
      </w:r>
      <w:proofErr w:type="gramEnd"/>
      <w:r>
        <w:t xml:space="preserve">, are an important step in building an international framework of responsibility to allow states to harness the benefits of AI while mitigating the risks. </w:t>
      </w:r>
      <w:r w:rsidRPr="00101FDF">
        <w:rPr>
          <w:u w:val="single"/>
        </w:rPr>
        <w:t xml:space="preserve">The </w:t>
      </w:r>
      <w:r w:rsidRPr="00F03EC8">
        <w:rPr>
          <w:highlight w:val="cyan"/>
          <w:u w:val="single"/>
        </w:rPr>
        <w:t>U.S</w:t>
      </w:r>
      <w:r w:rsidRPr="00101FDF">
        <w:rPr>
          <w:u w:val="single"/>
        </w:rPr>
        <w:t xml:space="preserve">. is </w:t>
      </w:r>
      <w:r w:rsidRPr="00F03EC8">
        <w:rPr>
          <w:highlight w:val="cyan"/>
          <w:u w:val="single"/>
        </w:rPr>
        <w:t>committed to working</w:t>
      </w:r>
      <w:r w:rsidRPr="00101FDF">
        <w:rPr>
          <w:u w:val="single"/>
        </w:rPr>
        <w:t xml:space="preserve"> together </w:t>
      </w:r>
      <w:r w:rsidRPr="00F03EC8">
        <w:rPr>
          <w:highlight w:val="cyan"/>
          <w:u w:val="single"/>
        </w:rPr>
        <w:t>with other</w:t>
      </w:r>
      <w:r w:rsidRPr="00101FDF">
        <w:rPr>
          <w:u w:val="single"/>
        </w:rPr>
        <w:t xml:space="preserve"> endorsing </w:t>
      </w:r>
      <w:r w:rsidRPr="00F03EC8">
        <w:rPr>
          <w:highlight w:val="cyan"/>
          <w:u w:val="single"/>
        </w:rPr>
        <w:t xml:space="preserve">states </w:t>
      </w:r>
      <w:r w:rsidRPr="00F03EC8">
        <w:rPr>
          <w:u w:val="single"/>
        </w:rPr>
        <w:t>to build on this important development."</w:t>
      </w:r>
      <w:r w:rsidRPr="00101FDF">
        <w:rPr>
          <w:u w:val="single"/>
        </w:rPr>
        <w:t xml:space="preserve">  </w:t>
      </w:r>
    </w:p>
    <w:p w14:paraId="5C131064" w14:textId="77777777" w:rsidR="00A34C1F" w:rsidRPr="008A0464" w:rsidRDefault="00A34C1F" w:rsidP="00A34C1F">
      <w:pPr>
        <w:rPr>
          <w:u w:val="single"/>
        </w:rPr>
      </w:pPr>
      <w:r w:rsidRPr="00F03EC8">
        <w:rPr>
          <w:highlight w:val="cyan"/>
          <w:u w:val="single"/>
        </w:rPr>
        <w:t>States</w:t>
      </w:r>
      <w:r w:rsidRPr="008A0464">
        <w:rPr>
          <w:u w:val="single"/>
        </w:rPr>
        <w:t xml:space="preserve"> should </w:t>
      </w:r>
      <w:r w:rsidRPr="00F03EC8">
        <w:rPr>
          <w:highlight w:val="cyan"/>
          <w:u w:val="single"/>
        </w:rPr>
        <w:t>ensure</w:t>
      </w:r>
      <w:r>
        <w:t xml:space="preserve"> their </w:t>
      </w:r>
      <w:r w:rsidRPr="00F03EC8">
        <w:rPr>
          <w:highlight w:val="cyan"/>
          <w:u w:val="single"/>
        </w:rPr>
        <w:t>military</w:t>
      </w:r>
      <w:r w:rsidRPr="008A0464">
        <w:rPr>
          <w:u w:val="single"/>
        </w:rPr>
        <w:t xml:space="preserve"> organizations </w:t>
      </w:r>
      <w:r w:rsidRPr="00F03EC8">
        <w:rPr>
          <w:highlight w:val="cyan"/>
          <w:u w:val="single"/>
        </w:rPr>
        <w:t>adopt</w:t>
      </w:r>
      <w:r w:rsidRPr="008A0464">
        <w:rPr>
          <w:u w:val="single"/>
        </w:rPr>
        <w:t xml:space="preserve"> and implement t</w:t>
      </w:r>
      <w:r w:rsidRPr="00F03EC8">
        <w:rPr>
          <w:highlight w:val="cyan"/>
          <w:u w:val="single"/>
        </w:rPr>
        <w:t>hese</w:t>
      </w:r>
      <w:r w:rsidRPr="008A0464">
        <w:rPr>
          <w:u w:val="single"/>
        </w:rPr>
        <w:t xml:space="preserve"> </w:t>
      </w:r>
      <w:r w:rsidRPr="00F03EC8">
        <w:rPr>
          <w:u w:val="single"/>
        </w:rPr>
        <w:t xml:space="preserve">principles </w:t>
      </w:r>
      <w:r w:rsidRPr="00F03EC8">
        <w:rPr>
          <w:highlight w:val="cyan"/>
          <w:u w:val="single"/>
        </w:rPr>
        <w:t>for the responsible development, deployment, and use of AI capabilities.</w:t>
      </w:r>
    </w:p>
    <w:p w14:paraId="6268B3E1" w14:textId="77777777" w:rsidR="00A34C1F" w:rsidRDefault="00A34C1F" w:rsidP="00A34C1F">
      <w:r>
        <w:lastRenderedPageBreak/>
        <w:t xml:space="preserve">States should take appropriate steps, such as legal reviews, to </w:t>
      </w:r>
      <w:r w:rsidRPr="00F03EC8">
        <w:rPr>
          <w:highlight w:val="cyan"/>
        </w:rPr>
        <w:t>e</w:t>
      </w:r>
      <w:r w:rsidRPr="00F03EC8">
        <w:rPr>
          <w:highlight w:val="cyan"/>
          <w:u w:val="single"/>
        </w:rPr>
        <w:t>nsure that their military AI</w:t>
      </w:r>
      <w:r w:rsidRPr="008A0464">
        <w:rPr>
          <w:u w:val="single"/>
        </w:rPr>
        <w:t xml:space="preserve"> capabilities will be used </w:t>
      </w:r>
      <w:r w:rsidRPr="00F03EC8">
        <w:rPr>
          <w:highlight w:val="cyan"/>
          <w:u w:val="single"/>
        </w:rPr>
        <w:t>consistent</w:t>
      </w:r>
      <w:r w:rsidRPr="008A0464">
        <w:rPr>
          <w:u w:val="single"/>
        </w:rPr>
        <w:t xml:space="preserve"> </w:t>
      </w:r>
      <w:r w:rsidRPr="00F03EC8">
        <w:rPr>
          <w:highlight w:val="cyan"/>
          <w:u w:val="single"/>
        </w:rPr>
        <w:t>with</w:t>
      </w:r>
      <w:r w:rsidRPr="008A0464">
        <w:rPr>
          <w:u w:val="single"/>
        </w:rPr>
        <w:t xml:space="preserve"> their respective obligations under </w:t>
      </w:r>
      <w:r w:rsidRPr="00F03EC8">
        <w:rPr>
          <w:highlight w:val="cyan"/>
          <w:u w:val="single"/>
        </w:rPr>
        <w:t>international law</w:t>
      </w:r>
      <w:r>
        <w:t xml:space="preserve">, in particular international humanitarian law. States should also </w:t>
      </w:r>
      <w:r w:rsidRPr="008A0464">
        <w:rPr>
          <w:u w:val="single"/>
        </w:rPr>
        <w:t xml:space="preserve">consider how to use military AI capabilities to enhance their implementation of international humanitarian law </w:t>
      </w:r>
      <w:r>
        <w:t>and to improve the protection of civilians and civilian objects in armed conflict.</w:t>
      </w:r>
    </w:p>
    <w:p w14:paraId="65C999A0" w14:textId="77777777" w:rsidR="00A34C1F" w:rsidRDefault="00A34C1F" w:rsidP="00A34C1F">
      <w:r>
        <w:t>States should ensure that senior officials effectively and appropriately oversee the development and deployment of military AI capabilities with high-consequence applications, including, but not limited to, such weapon systems.</w:t>
      </w:r>
    </w:p>
    <w:p w14:paraId="021775A2" w14:textId="77777777" w:rsidR="00A34C1F" w:rsidRPr="00F03EC8" w:rsidRDefault="00A34C1F" w:rsidP="00A34C1F">
      <w:pPr>
        <w:rPr>
          <w:u w:val="single"/>
        </w:rPr>
      </w:pPr>
      <w:r w:rsidRPr="00F03EC8">
        <w:rPr>
          <w:u w:val="single"/>
        </w:rPr>
        <w:t>States should take proactive steps to minimize unintended bias in military AI capabilities.</w:t>
      </w:r>
    </w:p>
    <w:p w14:paraId="5908678C" w14:textId="77777777" w:rsidR="00A34C1F" w:rsidRDefault="00A34C1F" w:rsidP="00A34C1F">
      <w:r>
        <w:t>States should ensure that relevant personnel exercise appropriate care in the development, deployment, and use of military AI capabilities, including weapon systems incorporating such capabilities.</w:t>
      </w:r>
    </w:p>
    <w:p w14:paraId="32793955" w14:textId="77777777" w:rsidR="00A34C1F" w:rsidRDefault="00A34C1F" w:rsidP="00A34C1F">
      <w:r>
        <w:t>States should ensure that military AI capabilities are developed with methodologies, data sources, design procedures, and documentation that are transparent to and auditable by their relevant defense personnel.</w:t>
      </w:r>
    </w:p>
    <w:p w14:paraId="6F9949B1" w14:textId="77777777" w:rsidR="00A34C1F" w:rsidRDefault="00A34C1F" w:rsidP="00A34C1F">
      <w:r>
        <w:t xml:space="preserve">States should ensure that personnel who use or approve the use of military AI capabilities are trained so they sufficiently understand the capabilities and limitations of those systems </w:t>
      </w:r>
      <w:proofErr w:type="gramStart"/>
      <w:r>
        <w:t>in order to</w:t>
      </w:r>
      <w:proofErr w:type="gramEnd"/>
      <w:r>
        <w:t xml:space="preserve"> make appropriate context-informed judgments on the use of those systems and to mitigate the risk of automation bias.</w:t>
      </w:r>
    </w:p>
    <w:p w14:paraId="66AD0701" w14:textId="77777777" w:rsidR="00A34C1F" w:rsidRDefault="00A34C1F" w:rsidP="00A34C1F">
      <w:r w:rsidRPr="00F03EC8">
        <w:rPr>
          <w:u w:val="single"/>
        </w:rPr>
        <w:t>States should ensure that military AI capabilities have explicit, well-defined uses and that they are designed and engineered to fulfill those intended functions</w:t>
      </w:r>
      <w:r>
        <w:t>.</w:t>
      </w:r>
    </w:p>
    <w:p w14:paraId="16F2AD5F" w14:textId="77777777" w:rsidR="00A34C1F" w:rsidRDefault="00A34C1F" w:rsidP="00A34C1F">
      <w:r w:rsidRPr="00F03EC8">
        <w:rPr>
          <w:u w:val="single"/>
        </w:rPr>
        <w:t xml:space="preserve">States should ensure that the safety, security, and effectiveness of military AI capabilities are subject to appropriate and rigorous testing and assurance within their well-defined uses and across their entire </w:t>
      </w:r>
      <w:proofErr w:type="gramStart"/>
      <w:r w:rsidRPr="00F03EC8">
        <w:rPr>
          <w:u w:val="single"/>
        </w:rPr>
        <w:t>life-cycles</w:t>
      </w:r>
      <w:proofErr w:type="gramEnd"/>
      <w:r>
        <w:t>. For self-learning or continuously updating military AI capabilities, States should ensure that critical safety features have not been degraded, through processes such as monitoring.</w:t>
      </w:r>
    </w:p>
    <w:p w14:paraId="02A8DCFD" w14:textId="3841DAD8" w:rsidR="00A34C1F" w:rsidRDefault="00A34C1F" w:rsidP="00A34C1F">
      <w:r w:rsidRPr="00F03EC8">
        <w:rPr>
          <w:u w:val="single"/>
        </w:rPr>
        <w:t xml:space="preserve">States should implement appropriate safeguards to mitigate risks of failures in military AI capabilities, </w:t>
      </w:r>
      <w:r>
        <w:t>such as the ability to detect and avoid unintended consequences and the ability to respond, for example by disengaging or deactivating deployed systems, when such systems demonstrate unintended behavior.</w:t>
      </w:r>
    </w:p>
    <w:p w14:paraId="61DE0EA6" w14:textId="4C7C3620" w:rsidR="00A34C1F" w:rsidRDefault="00A34C1F" w:rsidP="00A34C1F">
      <w:pPr>
        <w:pStyle w:val="Heading3"/>
      </w:pPr>
      <w:r>
        <w:lastRenderedPageBreak/>
        <w:t xml:space="preserve">AI </w:t>
      </w:r>
      <w:r w:rsidR="006A77FE">
        <w:t>K2</w:t>
      </w:r>
      <w:r>
        <w:t xml:space="preserve"> Military</w:t>
      </w:r>
    </w:p>
    <w:p w14:paraId="5B43F759" w14:textId="674875DA" w:rsidR="00A34C1F" w:rsidRPr="002855F6" w:rsidRDefault="00A34C1F" w:rsidP="00A34C1F">
      <w:pPr>
        <w:pStyle w:val="Heading4"/>
      </w:pPr>
      <w:r w:rsidRPr="002855F6">
        <w:t>AI is key for military growth.</w:t>
      </w:r>
    </w:p>
    <w:p w14:paraId="5974FE34" w14:textId="77777777" w:rsidR="00A34C1F" w:rsidRPr="002855F6" w:rsidRDefault="00A34C1F" w:rsidP="00A34C1F">
      <w:r w:rsidRPr="002855F6">
        <w:rPr>
          <w:rStyle w:val="Style13ptBold"/>
        </w:rPr>
        <w:t xml:space="preserve">Istvan 21’ </w:t>
      </w:r>
      <w:r w:rsidRPr="002855F6">
        <w:t>(</w:t>
      </w:r>
      <w:proofErr w:type="spellStart"/>
      <w:r w:rsidRPr="002855F6">
        <w:t>István</w:t>
      </w:r>
      <w:proofErr w:type="spellEnd"/>
      <w:r w:rsidRPr="002855F6">
        <w:t xml:space="preserve"> SZABADFÖLD, PHD researcher in Military Engineering @ National University of Public Services, “ARTIFICIAL INTELLIGENCE IN MILITARY APPLICATION – OPPORTUNITIES AND CHALLENGES”, 2021 </w:t>
      </w:r>
      <w:r w:rsidRPr="00A64B29">
        <w:t>https://intapi.sciendo.com/pdf/10.2478/raft-2021-0022</w:t>
      </w:r>
      <w:r w:rsidRPr="002855F6">
        <w:t xml:space="preserve"> /Accessed 7/29/2024/NC)</w:t>
      </w:r>
    </w:p>
    <w:p w14:paraId="7848E7CE" w14:textId="77777777" w:rsidR="00A34C1F" w:rsidRDefault="00A34C1F" w:rsidP="00A34C1F">
      <w:pPr>
        <w:rPr>
          <w:rFonts w:ascii="Montserrat" w:eastAsia="Montserrat" w:hAnsi="Montserrat" w:cs="Montserrat"/>
        </w:rPr>
      </w:pPr>
      <w:r w:rsidRPr="762FA5AC">
        <w:rPr>
          <w:rFonts w:ascii="Montserrat" w:eastAsia="Montserrat" w:hAnsi="Montserrat" w:cs="Montserrat"/>
          <w:sz w:val="12"/>
          <w:szCs w:val="12"/>
        </w:rPr>
        <w:t>As for the expectations concerning</w:t>
      </w:r>
      <w:r w:rsidRPr="762FA5AC">
        <w:rPr>
          <w:rFonts w:ascii="Montserrat" w:eastAsia="Montserrat" w:hAnsi="Montserrat" w:cs="Montserrat"/>
          <w:b/>
          <w:bCs/>
          <w:u w:val="single"/>
        </w:rPr>
        <w:t xml:space="preserve"> </w:t>
      </w:r>
      <w:r w:rsidRPr="762FA5AC">
        <w:rPr>
          <w:rFonts w:ascii="Montserrat" w:eastAsia="Montserrat" w:hAnsi="Montserrat" w:cs="Montserrat"/>
          <w:b/>
          <w:bCs/>
          <w:highlight w:val="yellow"/>
          <w:u w:val="single"/>
        </w:rPr>
        <w:t>AI in military</w:t>
      </w:r>
      <w:r w:rsidRPr="762FA5AC">
        <w:rPr>
          <w:rFonts w:ascii="Montserrat" w:eastAsia="Montserrat" w:hAnsi="Montserrat" w:cs="Montserrat"/>
        </w:rPr>
        <w:t xml:space="preserve"> </w:t>
      </w:r>
      <w:r w:rsidRPr="762FA5AC">
        <w:rPr>
          <w:rFonts w:ascii="Montserrat" w:eastAsia="Montserrat" w:hAnsi="Montserrat" w:cs="Montserrat"/>
          <w:sz w:val="12"/>
          <w:szCs w:val="12"/>
        </w:rPr>
        <w:t xml:space="preserve">application over the next decade, some of its techniques </w:t>
      </w:r>
      <w:r w:rsidRPr="762FA5AC">
        <w:rPr>
          <w:rFonts w:ascii="Montserrat" w:eastAsia="Montserrat" w:hAnsi="Montserrat" w:cs="Montserrat"/>
          <w:b/>
          <w:bCs/>
          <w:highlight w:val="yellow"/>
          <w:u w:val="single"/>
        </w:rPr>
        <w:t>will</w:t>
      </w:r>
      <w:r w:rsidRPr="762FA5AC">
        <w:rPr>
          <w:rFonts w:ascii="Montserrat" w:eastAsia="Montserrat" w:hAnsi="Montserrat" w:cs="Montserrat"/>
          <w:b/>
          <w:bCs/>
          <w:u w:val="single"/>
        </w:rPr>
        <w:t xml:space="preserve"> </w:t>
      </w:r>
      <w:r w:rsidRPr="762FA5AC">
        <w:rPr>
          <w:rFonts w:ascii="Montserrat" w:eastAsia="Montserrat" w:hAnsi="Montserrat" w:cs="Montserrat"/>
        </w:rPr>
        <w:t xml:space="preserve">define or </w:t>
      </w:r>
      <w:r w:rsidRPr="762FA5AC">
        <w:rPr>
          <w:rFonts w:ascii="Montserrat" w:eastAsia="Montserrat" w:hAnsi="Montserrat" w:cs="Montserrat"/>
          <w:b/>
          <w:bCs/>
          <w:highlight w:val="yellow"/>
          <w:u w:val="single"/>
        </w:rPr>
        <w:t>re-define key advanced</w:t>
      </w:r>
      <w:r w:rsidRPr="762FA5AC">
        <w:rPr>
          <w:rFonts w:ascii="Montserrat" w:eastAsia="Montserrat" w:hAnsi="Montserrat" w:cs="Montserrat"/>
        </w:rPr>
        <w:t xml:space="preserve"> military </w:t>
      </w:r>
      <w:r w:rsidRPr="762FA5AC">
        <w:rPr>
          <w:rFonts w:ascii="Montserrat" w:eastAsia="Montserrat" w:hAnsi="Montserrat" w:cs="Montserrat"/>
          <w:b/>
          <w:bCs/>
          <w:highlight w:val="yellow"/>
          <w:u w:val="single"/>
        </w:rPr>
        <w:t>technologies</w:t>
      </w:r>
      <w:r w:rsidRPr="762FA5AC">
        <w:rPr>
          <w:rFonts w:ascii="Montserrat" w:eastAsia="Montserrat" w:hAnsi="Montserrat" w:cs="Montserrat"/>
        </w:rPr>
        <w:t xml:space="preserve">. </w:t>
      </w:r>
      <w:r w:rsidRPr="762FA5AC">
        <w:rPr>
          <w:rFonts w:ascii="Montserrat" w:eastAsia="Montserrat" w:hAnsi="Montserrat" w:cs="Montserrat"/>
          <w:sz w:val="12"/>
          <w:szCs w:val="12"/>
        </w:rPr>
        <w:t xml:space="preserve">AI solutions will be </w:t>
      </w:r>
      <w:proofErr w:type="gramStart"/>
      <w:r w:rsidRPr="762FA5AC">
        <w:rPr>
          <w:rFonts w:ascii="Montserrat" w:eastAsia="Montserrat" w:hAnsi="Montserrat" w:cs="Montserrat"/>
          <w:sz w:val="12"/>
          <w:szCs w:val="12"/>
        </w:rPr>
        <w:t>first of all</w:t>
      </w:r>
      <w:proofErr w:type="gramEnd"/>
      <w:r w:rsidRPr="762FA5AC">
        <w:rPr>
          <w:rFonts w:ascii="Montserrat" w:eastAsia="Montserrat" w:hAnsi="Montserrat" w:cs="Montserrat"/>
          <w:sz w:val="12"/>
          <w:szCs w:val="12"/>
        </w:rPr>
        <w:t xml:space="preserve"> intelligent, exploiting integration of AI knowledge-focused analytic capabilities. Then the AI solutions will be interconnected to utilize the network of virtual and physical domains, including sensors, organizations, </w:t>
      </w:r>
      <w:proofErr w:type="gramStart"/>
      <w:r w:rsidRPr="762FA5AC">
        <w:rPr>
          <w:rFonts w:ascii="Montserrat" w:eastAsia="Montserrat" w:hAnsi="Montserrat" w:cs="Montserrat"/>
          <w:sz w:val="12"/>
          <w:szCs w:val="12"/>
        </w:rPr>
        <w:t>individuals</w:t>
      </w:r>
      <w:proofErr w:type="gramEnd"/>
      <w:r w:rsidRPr="762FA5AC">
        <w:rPr>
          <w:rFonts w:ascii="Montserrat" w:eastAsia="Montserrat" w:hAnsi="Montserrat" w:cs="Montserrat"/>
          <w:sz w:val="12"/>
          <w:szCs w:val="12"/>
        </w:rPr>
        <w:t xml:space="preserve"> and autonomous agents, also exploiting the advantage of blockchain technology for data integrity. They will be distributed to utilize decentralized and ubiquitous largescale sensor networks, storage, and computation. And </w:t>
      </w:r>
      <w:proofErr w:type="gramStart"/>
      <w:r w:rsidRPr="762FA5AC">
        <w:rPr>
          <w:rFonts w:ascii="Montserrat" w:eastAsia="Montserrat" w:hAnsi="Montserrat" w:cs="Montserrat"/>
          <w:sz w:val="12"/>
          <w:szCs w:val="12"/>
        </w:rPr>
        <w:t>last but not least</w:t>
      </w:r>
      <w:proofErr w:type="gramEnd"/>
      <w:r w:rsidRPr="762FA5AC">
        <w:rPr>
          <w:rFonts w:ascii="Montserrat" w:eastAsia="Montserrat" w:hAnsi="Montserrat" w:cs="Montserrat"/>
          <w:sz w:val="12"/>
          <w:szCs w:val="12"/>
        </w:rPr>
        <w:t>, they will be digitally intermingling human, physical and information domains to support novel disruptive effects (NATO Science &amp; Technology Organization, 2020).</w:t>
      </w:r>
    </w:p>
    <w:p w14:paraId="1FF1BEA7" w14:textId="77777777" w:rsidR="00A34C1F" w:rsidRDefault="00A34C1F" w:rsidP="00A34C1F">
      <w:pPr>
        <w:rPr>
          <w:rFonts w:ascii="Montserrat" w:eastAsia="Montserrat" w:hAnsi="Montserrat" w:cs="Montserrat"/>
          <w:sz w:val="12"/>
          <w:szCs w:val="12"/>
        </w:rPr>
      </w:pPr>
      <w:r w:rsidRPr="762FA5AC">
        <w:rPr>
          <w:rFonts w:ascii="Montserrat" w:eastAsia="Montserrat" w:hAnsi="Montserrat" w:cs="Montserrat"/>
        </w:rPr>
        <w:t xml:space="preserve">“The </w:t>
      </w:r>
      <w:r w:rsidRPr="762FA5AC">
        <w:rPr>
          <w:rFonts w:ascii="Montserrat" w:eastAsia="Montserrat" w:hAnsi="Montserrat" w:cs="Montserrat"/>
          <w:b/>
          <w:bCs/>
          <w:highlight w:val="yellow"/>
          <w:u w:val="single"/>
        </w:rPr>
        <w:t>Pentagon</w:t>
      </w:r>
      <w:r w:rsidRPr="762FA5AC">
        <w:rPr>
          <w:rFonts w:ascii="Montserrat" w:eastAsia="Montserrat" w:hAnsi="Montserrat" w:cs="Montserrat"/>
          <w:b/>
          <w:bCs/>
          <w:u w:val="single"/>
        </w:rPr>
        <w:t xml:space="preserve"> </w:t>
      </w:r>
      <w:r w:rsidRPr="762FA5AC">
        <w:rPr>
          <w:rFonts w:ascii="Montserrat" w:eastAsia="Montserrat" w:hAnsi="Montserrat" w:cs="Montserrat"/>
        </w:rPr>
        <w:t xml:space="preserve">is </w:t>
      </w:r>
      <w:r w:rsidRPr="762FA5AC">
        <w:rPr>
          <w:rFonts w:ascii="Montserrat" w:eastAsia="Montserrat" w:hAnsi="Montserrat" w:cs="Montserrat"/>
          <w:b/>
          <w:bCs/>
          <w:highlight w:val="yellow"/>
          <w:u w:val="single"/>
        </w:rPr>
        <w:t>figuring ways to harness</w:t>
      </w:r>
      <w:r w:rsidRPr="762FA5AC">
        <w:rPr>
          <w:rFonts w:ascii="Montserrat" w:eastAsia="Montserrat" w:hAnsi="Montserrat" w:cs="Montserrat"/>
        </w:rPr>
        <w:t xml:space="preserve"> artificial intelligence </w:t>
      </w:r>
      <w:r w:rsidRPr="762FA5AC">
        <w:rPr>
          <w:rFonts w:ascii="Montserrat" w:eastAsia="Montserrat" w:hAnsi="Montserrat" w:cs="Montserrat"/>
          <w:b/>
          <w:bCs/>
          <w:highlight w:val="yellow"/>
          <w:u w:val="single"/>
        </w:rPr>
        <w:t>(AI)</w:t>
      </w:r>
      <w:r w:rsidRPr="762FA5AC">
        <w:rPr>
          <w:rFonts w:ascii="Montserrat" w:eastAsia="Montserrat" w:hAnsi="Montserrat" w:cs="Montserrat"/>
          <w:sz w:val="12"/>
          <w:szCs w:val="12"/>
        </w:rPr>
        <w:t xml:space="preserve"> for advantages as far-flung as battlespace autonomy, intelligence analysis, record tracking, predictive </w:t>
      </w:r>
      <w:proofErr w:type="gramStart"/>
      <w:r w:rsidRPr="762FA5AC">
        <w:rPr>
          <w:rFonts w:ascii="Montserrat" w:eastAsia="Montserrat" w:hAnsi="Montserrat" w:cs="Montserrat"/>
          <w:sz w:val="12"/>
          <w:szCs w:val="12"/>
        </w:rPr>
        <w:t>maintenance</w:t>
      </w:r>
      <w:proofErr w:type="gramEnd"/>
      <w:r w:rsidRPr="762FA5AC">
        <w:rPr>
          <w:rFonts w:ascii="Montserrat" w:eastAsia="Montserrat" w:hAnsi="Montserrat" w:cs="Montserrat"/>
          <w:sz w:val="12"/>
          <w:szCs w:val="12"/>
        </w:rPr>
        <w:t xml:space="preserve"> and military medicine. </w:t>
      </w:r>
      <w:r w:rsidRPr="762FA5AC">
        <w:rPr>
          <w:rFonts w:ascii="Montserrat" w:eastAsia="Montserrat" w:hAnsi="Montserrat" w:cs="Montserrat"/>
          <w:b/>
          <w:bCs/>
          <w:highlight w:val="yellow"/>
          <w:u w:val="single"/>
        </w:rPr>
        <w:t>AI is</w:t>
      </w:r>
      <w:r w:rsidRPr="762FA5AC">
        <w:rPr>
          <w:rFonts w:ascii="Montserrat" w:eastAsia="Montserrat" w:hAnsi="Montserrat" w:cs="Montserrat"/>
        </w:rPr>
        <w:t xml:space="preserve"> a </w:t>
      </w:r>
      <w:r w:rsidRPr="762FA5AC">
        <w:rPr>
          <w:rFonts w:ascii="Montserrat" w:eastAsia="Montserrat" w:hAnsi="Montserrat" w:cs="Montserrat"/>
          <w:b/>
          <w:bCs/>
          <w:highlight w:val="yellow"/>
          <w:u w:val="single"/>
        </w:rPr>
        <w:t>key</w:t>
      </w:r>
      <w:r w:rsidRPr="762FA5AC">
        <w:rPr>
          <w:rFonts w:ascii="Montserrat" w:eastAsia="Montserrat" w:hAnsi="Montserrat" w:cs="Montserrat"/>
          <w:b/>
          <w:bCs/>
          <w:u w:val="single"/>
        </w:rPr>
        <w:t xml:space="preserve"> </w:t>
      </w:r>
      <w:r w:rsidRPr="762FA5AC">
        <w:rPr>
          <w:rFonts w:ascii="Montserrat" w:eastAsia="Montserrat" w:hAnsi="Montserrat" w:cs="Montserrat"/>
        </w:rPr>
        <w:t xml:space="preserve">growth investment area </w:t>
      </w:r>
      <w:r w:rsidRPr="762FA5AC">
        <w:rPr>
          <w:rFonts w:ascii="Montserrat" w:eastAsia="Montserrat" w:hAnsi="Montserrat" w:cs="Montserrat"/>
          <w:b/>
          <w:bCs/>
          <w:highlight w:val="yellow"/>
          <w:u w:val="single"/>
        </w:rPr>
        <w:t>for DoD,</w:t>
      </w:r>
      <w:r w:rsidRPr="762FA5AC">
        <w:rPr>
          <w:rFonts w:ascii="Montserrat" w:eastAsia="Montserrat" w:hAnsi="Montserrat" w:cs="Montserrat"/>
        </w:rPr>
        <w:t xml:space="preserve"> </w:t>
      </w:r>
      <w:r w:rsidRPr="762FA5AC">
        <w:rPr>
          <w:rFonts w:ascii="Montserrat" w:eastAsia="Montserrat" w:hAnsi="Montserrat" w:cs="Montserrat"/>
          <w:sz w:val="12"/>
          <w:szCs w:val="12"/>
        </w:rPr>
        <w:t>with nearly $1 billion allocated in the 2020 budget. The Defense Department’s Joint Artificial</w:t>
      </w:r>
    </w:p>
    <w:p w14:paraId="182BC70A" w14:textId="77777777" w:rsidR="00A34C1F" w:rsidRDefault="00A34C1F" w:rsidP="00A34C1F">
      <w:pPr>
        <w:rPr>
          <w:rFonts w:ascii="Montserrat" w:eastAsia="Montserrat" w:hAnsi="Montserrat" w:cs="Montserrat"/>
          <w:sz w:val="12"/>
          <w:szCs w:val="12"/>
        </w:rPr>
      </w:pPr>
      <w:r w:rsidRPr="762FA5AC">
        <w:rPr>
          <w:rFonts w:ascii="Montserrat" w:eastAsia="Montserrat" w:hAnsi="Montserrat" w:cs="Montserrat"/>
          <w:sz w:val="12"/>
          <w:szCs w:val="12"/>
        </w:rPr>
        <w:t xml:space="preserve">Intelligence Center (JAIC) will see its budget double to over $ 208 million, with significant increases likely in 2021 and beyond ... The </w:t>
      </w:r>
      <w:r w:rsidRPr="762FA5AC">
        <w:rPr>
          <w:rFonts w:ascii="Montserrat" w:eastAsia="Montserrat" w:hAnsi="Montserrat" w:cs="Montserrat"/>
          <w:b/>
          <w:bCs/>
          <w:highlight w:val="yellow"/>
          <w:u w:val="single"/>
        </w:rPr>
        <w:t>militar</w:t>
      </w:r>
      <w:r w:rsidRPr="762FA5AC">
        <w:rPr>
          <w:rFonts w:ascii="Montserrat" w:eastAsia="Montserrat" w:hAnsi="Montserrat" w:cs="Montserrat"/>
          <w:b/>
          <w:bCs/>
          <w:highlight w:val="yellow"/>
        </w:rPr>
        <w:t>y</w:t>
      </w:r>
      <w:r w:rsidRPr="762FA5AC">
        <w:rPr>
          <w:rFonts w:ascii="Montserrat" w:eastAsia="Montserrat" w:hAnsi="Montserrat" w:cs="Montserrat"/>
          <w:b/>
          <w:bCs/>
          <w:highlight w:val="yellow"/>
          <w:u w:val="single"/>
        </w:rPr>
        <w:t xml:space="preserve"> is</w:t>
      </w:r>
      <w:r w:rsidRPr="762FA5AC">
        <w:rPr>
          <w:rFonts w:ascii="Montserrat" w:eastAsia="Montserrat" w:hAnsi="Montserrat" w:cs="Montserrat"/>
          <w:u w:val="single"/>
        </w:rPr>
        <w:t xml:space="preserve"> </w:t>
      </w:r>
      <w:r w:rsidRPr="762FA5AC">
        <w:rPr>
          <w:rFonts w:ascii="Montserrat" w:eastAsia="Montserrat" w:hAnsi="Montserrat" w:cs="Montserrat"/>
        </w:rPr>
        <w:t xml:space="preserve">currently </w:t>
      </w:r>
      <w:r w:rsidRPr="762FA5AC">
        <w:rPr>
          <w:rFonts w:ascii="Montserrat" w:eastAsia="Montserrat" w:hAnsi="Montserrat" w:cs="Montserrat"/>
          <w:b/>
          <w:bCs/>
          <w:highlight w:val="yellow"/>
          <w:u w:val="single"/>
        </w:rPr>
        <w:t>seeking to integrate AI into weapon systems</w:t>
      </w:r>
      <w:r w:rsidRPr="762FA5AC">
        <w:rPr>
          <w:rFonts w:ascii="Montserrat" w:eastAsia="Montserrat" w:hAnsi="Montserrat" w:cs="Montserrat"/>
        </w:rPr>
        <w:t xml:space="preserve"> </w:t>
      </w:r>
      <w:r w:rsidRPr="762FA5AC">
        <w:rPr>
          <w:rFonts w:ascii="Montserrat" w:eastAsia="Montserrat" w:hAnsi="Montserrat" w:cs="Montserrat"/>
          <w:sz w:val="12"/>
          <w:szCs w:val="12"/>
        </w:rPr>
        <w:t xml:space="preserve">development, augment human operators with AI-driven robotic maneuver on the battlefield and enhance the precision of military fires” (DoD Growth in Artificial Intelligence: The Frontline of a New Age in Defense, 2019). </w:t>
      </w:r>
      <w:r w:rsidRPr="762FA5AC">
        <w:rPr>
          <w:rFonts w:ascii="Montserrat" w:eastAsia="Montserrat" w:hAnsi="Montserrat" w:cs="Montserrat"/>
          <w:b/>
          <w:bCs/>
          <w:highlight w:val="yellow"/>
          <w:u w:val="single"/>
        </w:rPr>
        <w:t>AI already has deep impacts</w:t>
      </w:r>
      <w:r w:rsidRPr="762FA5AC">
        <w:rPr>
          <w:rFonts w:ascii="Montserrat" w:eastAsia="Montserrat" w:hAnsi="Montserrat" w:cs="Montserrat"/>
          <w:b/>
          <w:bCs/>
          <w:u w:val="single"/>
        </w:rPr>
        <w:t xml:space="preserve"> </w:t>
      </w:r>
      <w:r w:rsidRPr="762FA5AC">
        <w:rPr>
          <w:rFonts w:ascii="Montserrat" w:eastAsia="Montserrat" w:hAnsi="Montserrat" w:cs="Montserrat"/>
          <w:b/>
          <w:bCs/>
          <w:highlight w:val="yellow"/>
          <w:u w:val="single"/>
        </w:rPr>
        <w:t>on nuclear</w:t>
      </w:r>
      <w:r w:rsidRPr="762FA5AC">
        <w:rPr>
          <w:rFonts w:ascii="Montserrat" w:eastAsia="Montserrat" w:hAnsi="Montserrat" w:cs="Montserrat"/>
          <w:b/>
          <w:bCs/>
          <w:u w:val="single"/>
        </w:rPr>
        <w:t xml:space="preserve"> </w:t>
      </w:r>
      <w:r w:rsidRPr="762FA5AC">
        <w:rPr>
          <w:rFonts w:ascii="Montserrat" w:eastAsia="Montserrat" w:hAnsi="Montserrat" w:cs="Montserrat"/>
        </w:rPr>
        <w:t xml:space="preserve">armament, </w:t>
      </w:r>
      <w:r w:rsidRPr="762FA5AC">
        <w:rPr>
          <w:rFonts w:ascii="Montserrat" w:eastAsia="Montserrat" w:hAnsi="Montserrat" w:cs="Montserrat"/>
          <w:b/>
          <w:bCs/>
          <w:highlight w:val="yellow"/>
          <w:u w:val="single"/>
        </w:rPr>
        <w:t>cyber</w:t>
      </w:r>
      <w:r w:rsidRPr="762FA5AC">
        <w:rPr>
          <w:rFonts w:ascii="Montserrat" w:eastAsia="Montserrat" w:hAnsi="Montserrat" w:cs="Montserrat"/>
          <w:b/>
          <w:bCs/>
          <w:u w:val="single"/>
        </w:rPr>
        <w:t xml:space="preserve"> </w:t>
      </w:r>
      <w:r w:rsidRPr="762FA5AC">
        <w:rPr>
          <w:rFonts w:ascii="Montserrat" w:eastAsia="Montserrat" w:hAnsi="Montserrat" w:cs="Montserrat"/>
        </w:rPr>
        <w:t xml:space="preserve">and information </w:t>
      </w:r>
      <w:r w:rsidRPr="762FA5AC">
        <w:rPr>
          <w:rFonts w:ascii="Montserrat" w:eastAsia="Montserrat" w:hAnsi="Montserrat" w:cs="Montserrat"/>
          <w:b/>
          <w:bCs/>
          <w:highlight w:val="yellow"/>
          <w:u w:val="single"/>
        </w:rPr>
        <w:t>warfare</w:t>
      </w:r>
      <w:r w:rsidRPr="762FA5AC">
        <w:rPr>
          <w:rFonts w:ascii="Montserrat" w:eastAsia="Montserrat" w:hAnsi="Montserrat" w:cs="Montserrat"/>
        </w:rPr>
        <w:t xml:space="preserve">, materials and </w:t>
      </w:r>
      <w:proofErr w:type="gramStart"/>
      <w:r w:rsidRPr="762FA5AC">
        <w:rPr>
          <w:rFonts w:ascii="Montserrat" w:eastAsia="Montserrat" w:hAnsi="Montserrat" w:cs="Montserrat"/>
          <w:b/>
          <w:bCs/>
          <w:highlight w:val="yellow"/>
          <w:u w:val="single"/>
        </w:rPr>
        <w:t>bio-tech</w:t>
      </w:r>
      <w:r w:rsidRPr="762FA5AC">
        <w:rPr>
          <w:rFonts w:ascii="Montserrat" w:eastAsia="Montserrat" w:hAnsi="Montserrat" w:cs="Montserrat"/>
        </w:rPr>
        <w:t>nologies</w:t>
      </w:r>
      <w:proofErr w:type="gramEnd"/>
      <w:r w:rsidRPr="762FA5AC">
        <w:rPr>
          <w:rFonts w:ascii="Montserrat" w:eastAsia="Montserrat" w:hAnsi="Montserrat" w:cs="Montserrat"/>
        </w:rPr>
        <w:t xml:space="preserve">, </w:t>
      </w:r>
      <w:r w:rsidRPr="762FA5AC">
        <w:rPr>
          <w:rFonts w:ascii="Montserrat" w:eastAsia="Montserrat" w:hAnsi="Montserrat" w:cs="Montserrat"/>
          <w:b/>
          <w:bCs/>
          <w:highlight w:val="yellow"/>
          <w:u w:val="single"/>
        </w:rPr>
        <w:t>aerospace</w:t>
      </w:r>
      <w:r w:rsidRPr="762FA5AC">
        <w:rPr>
          <w:rFonts w:ascii="Montserrat" w:eastAsia="Montserrat" w:hAnsi="Montserrat" w:cs="Montserrat"/>
        </w:rPr>
        <w:t xml:space="preserve">, </w:t>
      </w:r>
      <w:r w:rsidRPr="762FA5AC">
        <w:rPr>
          <w:rFonts w:ascii="Montserrat" w:eastAsia="Montserrat" w:hAnsi="Montserrat" w:cs="Montserrat"/>
          <w:sz w:val="12"/>
          <w:szCs w:val="12"/>
        </w:rPr>
        <w:t>and considered that these effects will have the similar result on global world order that the appearance of nuclear weapons created. The AI systems are also expected to bring about an adversarial AI arms-race.</w:t>
      </w:r>
    </w:p>
    <w:p w14:paraId="627F9137" w14:textId="77777777" w:rsidR="00A34C1F" w:rsidRDefault="00A34C1F" w:rsidP="00A34C1F">
      <w:pPr>
        <w:rPr>
          <w:rFonts w:ascii="Montserrat" w:eastAsia="Montserrat" w:hAnsi="Montserrat" w:cs="Montserrat"/>
          <w:sz w:val="12"/>
          <w:szCs w:val="12"/>
        </w:rPr>
      </w:pPr>
    </w:p>
    <w:p w14:paraId="7AF31A46" w14:textId="4710B6FA" w:rsidR="00A34C1F" w:rsidRDefault="00A34C1F" w:rsidP="00A34C1F">
      <w:pPr>
        <w:rPr>
          <w:rFonts w:ascii="Montserrat" w:eastAsia="Montserrat" w:hAnsi="Montserrat" w:cs="Montserrat"/>
          <w:sz w:val="12"/>
          <w:szCs w:val="12"/>
        </w:rPr>
      </w:pPr>
      <w:r w:rsidRPr="762FA5AC">
        <w:rPr>
          <w:rFonts w:ascii="Montserrat" w:eastAsia="Montserrat" w:hAnsi="Montserrat" w:cs="Montserrat"/>
          <w:sz w:val="12"/>
          <w:szCs w:val="12"/>
        </w:rPr>
        <w:t xml:space="preserve">Machine learning uses mathematical algorithms and formulas to extract patterns from masses of data. However, if an adversary can see enough of the inputs and the outputs of our AI system, they can deduce what algorithms are operating, just as reverse engineering works. The whole game may be turning into a battle between adversarial groups of mathematicians, similarly to the codebreaking competition struggle of World War II and the Cold War (Artificial Intelligence the Frontline of a New Age in Defense, n.d.). Let’s examine some specific AI military applications in important domains where the revolutionary effects are expected and can already be perceived in leading military powers. In case of C4ISR (Command, Control, Communications, Computers, Intelligence, Surveillance and Reconnaissance), the combatting units use trusted AI-enabled autonomous systems that </w:t>
      </w:r>
      <w:proofErr w:type="gramStart"/>
      <w:r w:rsidRPr="762FA5AC">
        <w:rPr>
          <w:rFonts w:ascii="Montserrat" w:eastAsia="Montserrat" w:hAnsi="Montserrat" w:cs="Montserrat"/>
          <w:sz w:val="12"/>
          <w:szCs w:val="12"/>
        </w:rPr>
        <w:t>are capable of carrying</w:t>
      </w:r>
      <w:proofErr w:type="gramEnd"/>
      <w:r w:rsidRPr="762FA5AC">
        <w:rPr>
          <w:rFonts w:ascii="Montserrat" w:eastAsia="Montserrat" w:hAnsi="Montserrat" w:cs="Montserrat"/>
          <w:sz w:val="12"/>
          <w:szCs w:val="12"/>
        </w:rPr>
        <w:t xml:space="preserve"> out tasks that are deemed “dull, dirty, dangerous or dear” and provide AI-enabled decision support to </w:t>
      </w:r>
      <w:proofErr w:type="spellStart"/>
      <w:r w:rsidRPr="762FA5AC">
        <w:rPr>
          <w:rFonts w:ascii="Montserrat" w:eastAsia="Montserrat" w:hAnsi="Montserrat" w:cs="Montserrat"/>
          <w:sz w:val="12"/>
          <w:szCs w:val="12"/>
        </w:rPr>
        <w:t>warscenarios</w:t>
      </w:r>
      <w:proofErr w:type="spellEnd"/>
      <w:r w:rsidRPr="762FA5AC">
        <w:rPr>
          <w:rFonts w:ascii="Montserrat" w:eastAsia="Montserrat" w:hAnsi="Montserrat" w:cs="Montserrat"/>
          <w:sz w:val="12"/>
          <w:szCs w:val="12"/>
        </w:rPr>
        <w:t xml:space="preserve"> and AI-recommended courses of action (COA). AI supported data fusion, categorization and targeting provide intelligence analysts higher capability of TCPED (tasking, collecting, processing, exploiting,</w:t>
      </w:r>
      <w:r w:rsidRPr="762FA5AC">
        <w:rPr>
          <w:rFonts w:ascii="Montserrat" w:eastAsia="Montserrat" w:hAnsi="Montserrat" w:cs="Montserrat"/>
        </w:rPr>
        <w:t xml:space="preserve"> </w:t>
      </w:r>
      <w:r w:rsidRPr="762FA5AC">
        <w:rPr>
          <w:rFonts w:ascii="Montserrat" w:eastAsia="Montserrat" w:hAnsi="Montserrat" w:cs="Montserrat"/>
          <w:sz w:val="12"/>
          <w:szCs w:val="12"/>
        </w:rPr>
        <w:t xml:space="preserve">disseminating) and retrieving information. AI integration into C4ISR process results better indications and warning, </w:t>
      </w:r>
      <w:proofErr w:type="gramStart"/>
      <w:r w:rsidRPr="762FA5AC">
        <w:rPr>
          <w:rFonts w:ascii="Montserrat" w:eastAsia="Montserrat" w:hAnsi="Montserrat" w:cs="Montserrat"/>
          <w:sz w:val="12"/>
          <w:szCs w:val="12"/>
        </w:rPr>
        <w:t>information</w:t>
      </w:r>
      <w:proofErr w:type="gramEnd"/>
      <w:r w:rsidRPr="762FA5AC">
        <w:rPr>
          <w:rFonts w:ascii="Montserrat" w:eastAsia="Montserrat" w:hAnsi="Montserrat" w:cs="Montserrat"/>
          <w:sz w:val="12"/>
          <w:szCs w:val="12"/>
        </w:rPr>
        <w:t xml:space="preserve"> and knowledge management tools, resulting more reliable intelligence analyses.</w:t>
      </w:r>
    </w:p>
    <w:p w14:paraId="5E677F2C" w14:textId="77777777" w:rsidR="006A77FE" w:rsidRPr="006A77FE" w:rsidRDefault="006A77FE" w:rsidP="006A77FE">
      <w:pPr>
        <w:pStyle w:val="Heading4"/>
      </w:pPr>
      <w:r w:rsidRPr="006A77FE">
        <w:t xml:space="preserve">Ai in defense </w:t>
      </w:r>
    </w:p>
    <w:p w14:paraId="4386A947" w14:textId="77777777" w:rsidR="006A77FE" w:rsidRPr="002855F6" w:rsidRDefault="006A77FE" w:rsidP="006A77FE">
      <w:r w:rsidRPr="002855F6">
        <w:rPr>
          <w:rStyle w:val="Style13ptBold"/>
        </w:rPr>
        <w:t>Rashid 23’</w:t>
      </w:r>
      <w:r w:rsidRPr="002855F6">
        <w:t xml:space="preserve"> (</w:t>
      </w:r>
      <w:proofErr w:type="spellStart"/>
      <w:r w:rsidRPr="002855F6">
        <w:t>Adib</w:t>
      </w:r>
      <w:proofErr w:type="spellEnd"/>
      <w:r w:rsidRPr="002855F6">
        <w:t xml:space="preserve"> Bin, Assistant Professor of the Industrial and Production Engineering Department of Military </w:t>
      </w:r>
      <w:proofErr w:type="spellStart"/>
      <w:r w:rsidRPr="002855F6">
        <w:t>Insitute</w:t>
      </w:r>
      <w:proofErr w:type="spellEnd"/>
      <w:r w:rsidRPr="002855F6">
        <w:t xml:space="preserve"> of Science and Technology, “Artificial Intelligence in the Military: An Overview of the Capabilities, Applications, and Challenges,” 11-26-2023 </w:t>
      </w:r>
      <w:r w:rsidRPr="00A64B29">
        <w:t>https://onlinelibrary.wiley.com/doi/full/10.1155/2023/8676366</w:t>
      </w:r>
      <w:r w:rsidRPr="002855F6">
        <w:t xml:space="preserve"> /Accessed 7/27/2024/NC)</w:t>
      </w:r>
    </w:p>
    <w:p w14:paraId="0DC51FF4" w14:textId="77E319B1" w:rsidR="006A77FE" w:rsidRPr="006A77FE" w:rsidRDefault="006A77FE" w:rsidP="006A77FE">
      <w:pPr>
        <w:shd w:val="clear" w:color="auto" w:fill="FFFFFF" w:themeFill="background1"/>
        <w:spacing w:before="75" w:after="240"/>
        <w:rPr>
          <w:rFonts w:ascii="Open Sans" w:eastAsia="Open Sans" w:hAnsi="Open Sans" w:cs="Open Sans"/>
          <w:sz w:val="12"/>
          <w:szCs w:val="12"/>
        </w:rPr>
      </w:pPr>
      <w:r w:rsidRPr="762FA5AC">
        <w:rPr>
          <w:rFonts w:ascii="Open Sans" w:eastAsia="Open Sans" w:hAnsi="Open Sans" w:cs="Open Sans"/>
          <w:sz w:val="12"/>
          <w:szCs w:val="12"/>
        </w:rPr>
        <w:t>Artificial intelligence</w:t>
      </w:r>
      <w:r w:rsidRPr="762FA5AC">
        <w:rPr>
          <w:rFonts w:ascii="Open Sans" w:eastAsia="Open Sans" w:hAnsi="Open Sans" w:cs="Open Sans"/>
          <w:b/>
          <w:bCs/>
          <w:sz w:val="24"/>
          <w:szCs w:val="24"/>
          <w:u w:val="single"/>
        </w:rPr>
        <w:t xml:space="preserve"> </w:t>
      </w:r>
      <w:r w:rsidRPr="762FA5AC">
        <w:rPr>
          <w:rFonts w:ascii="Open Sans" w:eastAsia="Open Sans" w:hAnsi="Open Sans" w:cs="Open Sans"/>
          <w:b/>
          <w:bCs/>
          <w:sz w:val="24"/>
          <w:szCs w:val="24"/>
          <w:highlight w:val="yellow"/>
          <w:u w:val="single"/>
        </w:rPr>
        <w:t>(AI)</w:t>
      </w:r>
      <w:r w:rsidRPr="762FA5AC">
        <w:rPr>
          <w:rFonts w:ascii="Open Sans" w:eastAsia="Open Sans" w:hAnsi="Open Sans" w:cs="Open Sans"/>
          <w:sz w:val="24"/>
          <w:szCs w:val="24"/>
        </w:rPr>
        <w:t xml:space="preserve"> </w:t>
      </w:r>
      <w:r w:rsidRPr="762FA5AC">
        <w:rPr>
          <w:rFonts w:ascii="Open Sans" w:eastAsia="Open Sans" w:hAnsi="Open Sans" w:cs="Open Sans"/>
          <w:sz w:val="12"/>
          <w:szCs w:val="12"/>
        </w:rPr>
        <w:t xml:space="preserve">is becoming </w:t>
      </w:r>
      <w:r w:rsidRPr="762FA5AC">
        <w:rPr>
          <w:rFonts w:ascii="Open Sans" w:eastAsia="Open Sans" w:hAnsi="Open Sans" w:cs="Open Sans"/>
          <w:b/>
          <w:bCs/>
          <w:sz w:val="24"/>
          <w:szCs w:val="24"/>
          <w:highlight w:val="yellow"/>
          <w:u w:val="single"/>
        </w:rPr>
        <w:t>more prevalent in battlegrounds.</w:t>
      </w:r>
      <w:r w:rsidRPr="762FA5AC">
        <w:rPr>
          <w:rFonts w:ascii="Open Sans" w:eastAsia="Open Sans" w:hAnsi="Open Sans" w:cs="Open Sans"/>
          <w:b/>
          <w:bCs/>
          <w:sz w:val="24"/>
          <w:szCs w:val="24"/>
          <w:u w:val="single"/>
        </w:rPr>
        <w:t xml:space="preserve"> </w:t>
      </w:r>
      <w:r w:rsidRPr="762FA5AC">
        <w:rPr>
          <w:rFonts w:ascii="Open Sans" w:eastAsia="Open Sans" w:hAnsi="Open Sans" w:cs="Open Sans"/>
          <w:sz w:val="12"/>
          <w:szCs w:val="12"/>
        </w:rPr>
        <w:t xml:space="preserve">Like industries and businesses, the military is also day by day starting to be </w:t>
      </w:r>
      <w:r w:rsidRPr="762FA5AC">
        <w:rPr>
          <w:rFonts w:ascii="Open Sans" w:eastAsia="Open Sans" w:hAnsi="Open Sans" w:cs="Open Sans"/>
          <w:b/>
          <w:bCs/>
          <w:sz w:val="24"/>
          <w:szCs w:val="24"/>
          <w:highlight w:val="yellow"/>
          <w:u w:val="single"/>
        </w:rPr>
        <w:t>more AI-focused</w:t>
      </w:r>
      <w:r w:rsidRPr="762FA5AC">
        <w:rPr>
          <w:rFonts w:ascii="Open Sans" w:eastAsia="Open Sans" w:hAnsi="Open Sans" w:cs="Open Sans"/>
          <w:sz w:val="24"/>
          <w:szCs w:val="24"/>
        </w:rPr>
        <w:t xml:space="preserve"> </w:t>
      </w:r>
      <w:r w:rsidRPr="762FA5AC">
        <w:rPr>
          <w:rFonts w:ascii="Open Sans" w:eastAsia="Open Sans" w:hAnsi="Open Sans" w:cs="Open Sans"/>
          <w:sz w:val="12"/>
          <w:szCs w:val="12"/>
        </w:rPr>
        <w:t>when it comes to</w:t>
      </w:r>
      <w:r w:rsidRPr="762FA5AC">
        <w:rPr>
          <w:rFonts w:ascii="Open Sans" w:eastAsia="Open Sans" w:hAnsi="Open Sans" w:cs="Open Sans"/>
          <w:sz w:val="24"/>
          <w:szCs w:val="24"/>
        </w:rPr>
        <w:t xml:space="preserve"> </w:t>
      </w:r>
      <w:r w:rsidRPr="762FA5AC">
        <w:rPr>
          <w:rFonts w:ascii="Open Sans" w:eastAsia="Open Sans" w:hAnsi="Open Sans" w:cs="Open Sans"/>
          <w:b/>
          <w:bCs/>
          <w:sz w:val="24"/>
          <w:szCs w:val="24"/>
          <w:highlight w:val="yellow"/>
          <w:u w:val="single"/>
        </w:rPr>
        <w:t>advancement and development</w:t>
      </w:r>
      <w:r w:rsidRPr="762FA5AC">
        <w:rPr>
          <w:rFonts w:ascii="Open Sans" w:eastAsia="Open Sans" w:hAnsi="Open Sans" w:cs="Open Sans"/>
          <w:sz w:val="24"/>
          <w:szCs w:val="24"/>
        </w:rPr>
        <w:t xml:space="preserve">. </w:t>
      </w:r>
      <w:r w:rsidRPr="762FA5AC">
        <w:rPr>
          <w:rFonts w:ascii="Open Sans" w:eastAsia="Open Sans" w:hAnsi="Open Sans" w:cs="Open Sans"/>
          <w:sz w:val="12"/>
          <w:szCs w:val="12"/>
        </w:rPr>
        <w:t xml:space="preserve">AI-powered military systems can process large volumes of data more efficiently than conventional systems. Additionally, AI enhances fighting systems’ self-control, self-regulation, and self-actuation through innate calculation and decision-making abilities. Practically every </w:t>
      </w:r>
      <w:r w:rsidRPr="762FA5AC">
        <w:rPr>
          <w:rFonts w:ascii="Open Sans" w:eastAsia="Open Sans" w:hAnsi="Open Sans" w:cs="Open Sans"/>
          <w:b/>
          <w:bCs/>
          <w:sz w:val="24"/>
          <w:szCs w:val="24"/>
          <w:highlight w:val="yellow"/>
          <w:u w:val="single"/>
        </w:rPr>
        <w:t>military application involves a</w:t>
      </w:r>
      <w:r w:rsidRPr="762FA5AC">
        <w:rPr>
          <w:rFonts w:ascii="Open Sans" w:eastAsia="Open Sans" w:hAnsi="Open Sans" w:cs="Open Sans"/>
          <w:sz w:val="12"/>
          <w:szCs w:val="12"/>
        </w:rPr>
        <w:t>rtificial</w:t>
      </w:r>
      <w:r w:rsidRPr="762FA5AC">
        <w:rPr>
          <w:rFonts w:ascii="Open Sans" w:eastAsia="Open Sans" w:hAnsi="Open Sans" w:cs="Open Sans"/>
          <w:sz w:val="24"/>
          <w:szCs w:val="24"/>
        </w:rPr>
        <w:t xml:space="preserve"> </w:t>
      </w:r>
      <w:r w:rsidRPr="762FA5AC">
        <w:rPr>
          <w:rFonts w:ascii="Open Sans" w:eastAsia="Open Sans" w:hAnsi="Open Sans" w:cs="Open Sans"/>
          <w:b/>
          <w:bCs/>
          <w:sz w:val="24"/>
          <w:szCs w:val="24"/>
          <w:highlight w:val="yellow"/>
          <w:u w:val="single"/>
        </w:rPr>
        <w:t>i</w:t>
      </w:r>
      <w:r w:rsidRPr="762FA5AC">
        <w:rPr>
          <w:rFonts w:ascii="Open Sans" w:eastAsia="Open Sans" w:hAnsi="Open Sans" w:cs="Open Sans"/>
          <w:sz w:val="12"/>
          <w:szCs w:val="12"/>
        </w:rPr>
        <w:t>ntelligence, and growing military support</w:t>
      </w:r>
      <w:r w:rsidRPr="762FA5AC">
        <w:rPr>
          <w:rFonts w:ascii="Open Sans" w:eastAsia="Open Sans" w:hAnsi="Open Sans" w:cs="Open Sans"/>
          <w:sz w:val="24"/>
          <w:szCs w:val="24"/>
        </w:rPr>
        <w:t xml:space="preserve"> </w:t>
      </w:r>
      <w:r w:rsidRPr="762FA5AC">
        <w:rPr>
          <w:rFonts w:ascii="Open Sans" w:eastAsia="Open Sans" w:hAnsi="Open Sans" w:cs="Open Sans"/>
          <w:b/>
          <w:bCs/>
          <w:sz w:val="24"/>
          <w:szCs w:val="24"/>
          <w:highlight w:val="yellow"/>
          <w:u w:val="single"/>
        </w:rPr>
        <w:t>for innovative</w:t>
      </w:r>
      <w:r w:rsidRPr="762FA5AC">
        <w:rPr>
          <w:rFonts w:ascii="Open Sans" w:eastAsia="Open Sans" w:hAnsi="Open Sans" w:cs="Open Sans"/>
          <w:sz w:val="24"/>
          <w:szCs w:val="24"/>
        </w:rPr>
        <w:t xml:space="preserve"> </w:t>
      </w:r>
      <w:r w:rsidRPr="762FA5AC">
        <w:rPr>
          <w:rFonts w:ascii="Open Sans" w:eastAsia="Open Sans" w:hAnsi="Open Sans" w:cs="Open Sans"/>
          <w:sz w:val="12"/>
          <w:szCs w:val="12"/>
        </w:rPr>
        <w:t xml:space="preserve">and advanced AI technologies is anticipated to increase the demand for AI-driven </w:t>
      </w:r>
      <w:r w:rsidRPr="762FA5AC">
        <w:rPr>
          <w:rFonts w:ascii="Open Sans" w:eastAsia="Open Sans" w:hAnsi="Open Sans" w:cs="Open Sans"/>
          <w:b/>
          <w:bCs/>
          <w:sz w:val="24"/>
          <w:szCs w:val="24"/>
          <w:highlight w:val="yellow"/>
          <w:u w:val="single"/>
        </w:rPr>
        <w:t>systems</w:t>
      </w:r>
      <w:r w:rsidRPr="762FA5AC">
        <w:rPr>
          <w:rFonts w:ascii="Open Sans" w:eastAsia="Open Sans" w:hAnsi="Open Sans" w:cs="Open Sans"/>
          <w:b/>
          <w:bCs/>
          <w:sz w:val="24"/>
          <w:szCs w:val="24"/>
          <w:u w:val="single"/>
        </w:rPr>
        <w:t xml:space="preserve"> </w:t>
      </w:r>
      <w:r w:rsidRPr="762FA5AC">
        <w:rPr>
          <w:rFonts w:ascii="Open Sans" w:eastAsia="Open Sans" w:hAnsi="Open Sans" w:cs="Open Sans"/>
          <w:sz w:val="12"/>
          <w:szCs w:val="12"/>
        </w:rPr>
        <w:t>in the military [</w:t>
      </w:r>
      <w:r w:rsidRPr="00A64B29">
        <w:rPr>
          <w:rFonts w:ascii="Open Sans" w:eastAsia="Open Sans" w:hAnsi="Open Sans" w:cs="Open Sans"/>
          <w:sz w:val="12"/>
          <w:szCs w:val="12"/>
        </w:rPr>
        <w:t>65</w:t>
      </w:r>
      <w:r w:rsidRPr="762FA5AC">
        <w:rPr>
          <w:rFonts w:ascii="Open Sans" w:eastAsia="Open Sans" w:hAnsi="Open Sans" w:cs="Open Sans"/>
          <w:sz w:val="12"/>
          <w:szCs w:val="12"/>
        </w:rPr>
        <w:t xml:space="preserve">]. As illustrated in Figure </w:t>
      </w:r>
      <w:r w:rsidRPr="00A64B29">
        <w:rPr>
          <w:rFonts w:ascii="Open Sans" w:eastAsia="Open Sans" w:hAnsi="Open Sans" w:cs="Open Sans"/>
          <w:sz w:val="12"/>
          <w:szCs w:val="12"/>
        </w:rPr>
        <w:t>10</w:t>
      </w:r>
      <w:r w:rsidRPr="762FA5AC">
        <w:rPr>
          <w:rFonts w:ascii="Open Sans" w:eastAsia="Open Sans" w:hAnsi="Open Sans" w:cs="Open Sans"/>
          <w:sz w:val="12"/>
          <w:szCs w:val="12"/>
        </w:rPr>
        <w:t xml:space="preserve">, this part of the paper largely focuses on the </w:t>
      </w:r>
      <w:r w:rsidRPr="762FA5AC">
        <w:rPr>
          <w:rFonts w:ascii="Open Sans" w:eastAsia="Open Sans" w:hAnsi="Open Sans" w:cs="Open Sans"/>
          <w:b/>
          <w:bCs/>
          <w:highlight w:val="yellow"/>
          <w:u w:val="single"/>
        </w:rPr>
        <w:t>AI capabilities important to military operations</w:t>
      </w:r>
      <w:r w:rsidRPr="762FA5AC">
        <w:rPr>
          <w:rFonts w:ascii="Open Sans" w:eastAsia="Open Sans" w:hAnsi="Open Sans" w:cs="Open Sans"/>
          <w:sz w:val="12"/>
          <w:szCs w:val="12"/>
        </w:rPr>
        <w:t xml:space="preserve"> for simplicity and their applications in defense sectors. The Cuban Missile Crisis during the Cold War, which nearly resulted in the nuclear war, provides the finest illustration of the impact and exceptional significance of autonomous weapon systems (AWS) and target recognition [</w:t>
      </w:r>
      <w:r w:rsidRPr="00A64B29">
        <w:rPr>
          <w:rFonts w:ascii="Open Sans" w:eastAsia="Open Sans" w:hAnsi="Open Sans" w:cs="Open Sans"/>
          <w:sz w:val="12"/>
          <w:szCs w:val="12"/>
        </w:rPr>
        <w:t>66</w:t>
      </w:r>
      <w:r w:rsidRPr="762FA5AC">
        <w:rPr>
          <w:rFonts w:ascii="Open Sans" w:eastAsia="Open Sans" w:hAnsi="Open Sans" w:cs="Open Sans"/>
          <w:sz w:val="12"/>
          <w:szCs w:val="12"/>
        </w:rPr>
        <w:t>].</w:t>
      </w:r>
      <w:r w:rsidRPr="762FA5AC">
        <w:rPr>
          <w:rFonts w:ascii="Open Sans" w:eastAsia="Open Sans" w:hAnsi="Open Sans" w:cs="Open Sans"/>
          <w:sz w:val="24"/>
          <w:szCs w:val="24"/>
        </w:rPr>
        <w:t xml:space="preserve"> </w:t>
      </w:r>
      <w:r w:rsidRPr="762FA5AC">
        <w:rPr>
          <w:rFonts w:ascii="Open Sans" w:eastAsia="Open Sans" w:hAnsi="Open Sans" w:cs="Open Sans"/>
          <w:sz w:val="12"/>
          <w:szCs w:val="12"/>
        </w:rPr>
        <w:t>This one piece of technology–the US Naval Forces’ Autonomous Weapons System and Target Recognition–could have prevented this scenario. The United States and the Soviet Union focused more on deterrence and wartime stability after learning from the outcome of the conflict,</w:t>
      </w:r>
      <w:r w:rsidRPr="762FA5AC">
        <w:rPr>
          <w:rFonts w:ascii="Open Sans" w:eastAsia="Open Sans" w:hAnsi="Open Sans" w:cs="Open Sans"/>
          <w:sz w:val="24"/>
          <w:szCs w:val="24"/>
        </w:rPr>
        <w:t xml:space="preserve"> </w:t>
      </w:r>
      <w:r w:rsidRPr="762FA5AC">
        <w:rPr>
          <w:rFonts w:ascii="Open Sans" w:eastAsia="Open Sans" w:hAnsi="Open Sans" w:cs="Open Sans"/>
          <w:sz w:val="12"/>
          <w:szCs w:val="12"/>
        </w:rPr>
        <w:t xml:space="preserve">such as by making AI-controlled military decisions less predictable and achieving machine-like accuracy. World Wars initiated the application of AI in the defense sector, but it started progressing in situations like the above. Increased investments in uninhabited ground vehicles (UGV) like the Russian Platform-M and AWS like the MQ-9 Reaper (Figure </w:t>
      </w:r>
      <w:r w:rsidRPr="00A64B29">
        <w:rPr>
          <w:rFonts w:ascii="Open Sans" w:eastAsia="Open Sans" w:hAnsi="Open Sans" w:cs="Open Sans"/>
          <w:sz w:val="12"/>
          <w:szCs w:val="12"/>
        </w:rPr>
        <w:t>11(a)</w:t>
      </w:r>
      <w:r w:rsidRPr="762FA5AC">
        <w:rPr>
          <w:rFonts w:ascii="Open Sans" w:eastAsia="Open Sans" w:hAnsi="Open Sans" w:cs="Open Sans"/>
          <w:sz w:val="12"/>
          <w:szCs w:val="12"/>
        </w:rPr>
        <w:t xml:space="preserve">) resulted from these </w:t>
      </w:r>
      <w:r w:rsidRPr="762FA5AC">
        <w:rPr>
          <w:rFonts w:ascii="Open Sans" w:eastAsia="Open Sans" w:hAnsi="Open Sans" w:cs="Open Sans"/>
          <w:sz w:val="12"/>
          <w:szCs w:val="12"/>
        </w:rPr>
        <w:lastRenderedPageBreak/>
        <w:t>advancements. In these technologies, a drone pilot’s sensor system for weapon detection and launch may even be the same as a pilot’s sensor system in the cockpit of an inhabited aircraft [</w:t>
      </w:r>
      <w:r w:rsidRPr="00A64B29">
        <w:rPr>
          <w:rFonts w:ascii="Open Sans" w:eastAsia="Open Sans" w:hAnsi="Open Sans" w:cs="Open Sans"/>
          <w:sz w:val="12"/>
          <w:szCs w:val="12"/>
        </w:rPr>
        <w:t>71</w:t>
      </w:r>
      <w:r w:rsidRPr="762FA5AC">
        <w:rPr>
          <w:rFonts w:ascii="Open Sans" w:eastAsia="Open Sans" w:hAnsi="Open Sans" w:cs="Open Sans"/>
          <w:sz w:val="12"/>
          <w:szCs w:val="12"/>
        </w:rPr>
        <w:t>].</w:t>
      </w:r>
    </w:p>
    <w:p w14:paraId="2E689A35" w14:textId="057BD1F3" w:rsidR="00ED0E82" w:rsidRDefault="00ED0E82" w:rsidP="00ED0E82">
      <w:pPr>
        <w:pStyle w:val="Heading3"/>
      </w:pPr>
      <w:r>
        <w:lastRenderedPageBreak/>
        <w:t>Regulations Key</w:t>
      </w:r>
      <w:r w:rsidR="00A34C1F">
        <w:t>---Cyber</w:t>
      </w:r>
    </w:p>
    <w:p w14:paraId="00CFAC86" w14:textId="5ED1B70F" w:rsidR="00ED0E82" w:rsidRDefault="00ED0E82" w:rsidP="00ED0E82">
      <w:pPr>
        <w:pStyle w:val="Heading4"/>
      </w:pPr>
      <w:r>
        <w:t xml:space="preserve">AI databases steal private </w:t>
      </w:r>
      <w:proofErr w:type="gramStart"/>
      <w:r>
        <w:t>information</w:t>
      </w:r>
      <w:proofErr w:type="gramEnd"/>
      <w:r>
        <w:t xml:space="preserve"> but regulations prevent misuse </w:t>
      </w:r>
    </w:p>
    <w:p w14:paraId="3A1A38EB" w14:textId="77777777" w:rsidR="00ED0E82" w:rsidRDefault="00ED0E82" w:rsidP="00ED0E82">
      <w:pPr>
        <w:rPr>
          <w:rStyle w:val="Style13ptBold"/>
          <w:b w:val="0"/>
          <w:bCs w:val="0"/>
        </w:rPr>
      </w:pPr>
      <w:r>
        <w:rPr>
          <w:rStyle w:val="Style13ptBold"/>
        </w:rPr>
        <w:t xml:space="preserve">Vincent ‘22 </w:t>
      </w:r>
      <w:r w:rsidRPr="00FE4CEC">
        <w:t>(James, Senior report with 8 years of experience covering AI, "The scary truth about AI copyright is nobody knows what will happen next", 15 November 2022 Verge, https://www.theverge.com/23444685/generative-ai-copyright-infringement-legal-fair-use-training-data)</w:t>
      </w:r>
    </w:p>
    <w:p w14:paraId="1B06579B" w14:textId="77777777" w:rsidR="00ED0E82" w:rsidRPr="007F10B1" w:rsidRDefault="00ED0E82" w:rsidP="00ED0E82">
      <w:r w:rsidRPr="00731A56">
        <w:t xml:space="preserve">For most experts, the biggest questions concerning AI and copyright relate to the data used to train these models. Most systems are trained on huge amounts of content scraped from the web; be that text, code, or imagery. </w:t>
      </w:r>
      <w:r w:rsidRPr="004168FA">
        <w:rPr>
          <w:highlight w:val="cyan"/>
          <w:u w:val="single"/>
        </w:rPr>
        <w:t xml:space="preserve">The </w:t>
      </w:r>
      <w:r w:rsidRPr="00082DE6">
        <w:rPr>
          <w:u w:val="single"/>
        </w:rPr>
        <w:t xml:space="preserve">training </w:t>
      </w:r>
      <w:r w:rsidRPr="004168FA">
        <w:rPr>
          <w:highlight w:val="cyan"/>
          <w:u w:val="single"/>
        </w:rPr>
        <w:t>dataset for Stable Diffusion</w:t>
      </w:r>
      <w:r w:rsidRPr="00082DE6">
        <w:rPr>
          <w:u w:val="single"/>
        </w:rPr>
        <w:t xml:space="preserve">, for example — one of the biggest and most influential text-to-AI systems — </w:t>
      </w:r>
      <w:r w:rsidRPr="004168FA">
        <w:rPr>
          <w:highlight w:val="cyan"/>
          <w:u w:val="single"/>
        </w:rPr>
        <w:t>contains billions of images scraped from hundreds of domains</w:t>
      </w:r>
      <w:r w:rsidRPr="00082DE6">
        <w:rPr>
          <w:u w:val="single"/>
        </w:rPr>
        <w:t xml:space="preserve">; everything from personal blogs hosted on WordPress and Blogspot to art platforms like DeviantArt and stock imagery sites </w:t>
      </w:r>
      <w:r w:rsidRPr="004168FA">
        <w:rPr>
          <w:highlight w:val="cyan"/>
          <w:u w:val="single"/>
        </w:rPr>
        <w:t xml:space="preserve">like Shutterstock and Getty </w:t>
      </w:r>
      <w:r w:rsidRPr="00082DE6">
        <w:rPr>
          <w:u w:val="single"/>
        </w:rPr>
        <w:t>Images</w:t>
      </w:r>
      <w:r w:rsidRPr="00731A56">
        <w:t>. Indeed, training datasets for generative AI are so vast that there’s a good chance </w:t>
      </w:r>
      <w:r w:rsidRPr="00731A56">
        <w:rPr>
          <w:i/>
          <w:iCs/>
        </w:rPr>
        <w:t>you’re </w:t>
      </w:r>
      <w:r w:rsidRPr="00731A56">
        <w:t>already in one (there’s even a website where you can check by uploading a picture or searching some text).</w:t>
      </w:r>
      <w:r>
        <w:t xml:space="preserve"> </w:t>
      </w:r>
      <w:r w:rsidRPr="007F10B1">
        <w:t>The justification used by AI researchers, startups, and multibillion-dollar tech companies alike is that using these images is covered (in the US, at least) by </w:t>
      </w:r>
      <w:r w:rsidRPr="0015019C">
        <w:t>fair use doctrine</w:t>
      </w:r>
      <w:r w:rsidRPr="007F10B1">
        <w:t>, which aims to encourage the use of copyright-protected work to promote freedom of expression. </w:t>
      </w:r>
    </w:p>
    <w:p w14:paraId="5D5B9825" w14:textId="77777777" w:rsidR="00ED0E82" w:rsidRPr="007F10B1" w:rsidRDefault="00ED0E82" w:rsidP="00ED0E82">
      <w:pPr>
        <w:rPr>
          <w:sz w:val="16"/>
        </w:rPr>
      </w:pPr>
      <w:r w:rsidRPr="007F10B1">
        <w:rPr>
          <w:sz w:val="16"/>
        </w:rPr>
        <w:t xml:space="preserve">When deciding if something is fair use, there are </w:t>
      </w:r>
      <w:proofErr w:type="gramStart"/>
      <w:r w:rsidRPr="007F10B1">
        <w:rPr>
          <w:sz w:val="16"/>
        </w:rPr>
        <w:t>a number of</w:t>
      </w:r>
      <w:proofErr w:type="gramEnd"/>
      <w:r w:rsidRPr="007F10B1">
        <w:rPr>
          <w:sz w:val="16"/>
        </w:rPr>
        <w:t xml:space="preserve"> considerations, explains Daniel Gervais, a professor at Vanderbilt Law School who specializes in intellectual property law and has written extensively on how this intersects with AI. Two factors, though, have “much, much more prominence,” he says. “What’s the purpose or nature of the use and what’s the impact on the market.” In other words: does the use-case change the nature of the material in some way (usually described as a “transformative” use), and does it threaten the livelihood of the original creator by competing with their works?</w:t>
      </w:r>
    </w:p>
    <w:p w14:paraId="1DE89E2F" w14:textId="77777777" w:rsidR="00ED0E82" w:rsidRPr="00771227" w:rsidRDefault="00ED0E82" w:rsidP="00ED0E82">
      <w:r w:rsidRPr="00771227">
        <w:t>Considering the onus placed on these factors, Gervais says “it is much more likely than not” that </w:t>
      </w:r>
      <w:r w:rsidRPr="00771227">
        <w:rPr>
          <w:i/>
          <w:iCs/>
        </w:rPr>
        <w:t>training</w:t>
      </w:r>
      <w:r w:rsidRPr="00771227">
        <w:t> systems on copyrighted data will be covered by fair use. But the same cannot necessarily be said for </w:t>
      </w:r>
      <w:r w:rsidRPr="00771227">
        <w:rPr>
          <w:i/>
          <w:iCs/>
        </w:rPr>
        <w:t>generating </w:t>
      </w:r>
      <w:r w:rsidRPr="00771227">
        <w:t xml:space="preserve">content. In other words: </w:t>
      </w:r>
      <w:r w:rsidRPr="00771227">
        <w:rPr>
          <w:u w:val="single"/>
        </w:rPr>
        <w:t xml:space="preserve">you can train </w:t>
      </w:r>
      <w:r w:rsidRPr="00771227">
        <w:rPr>
          <w:highlight w:val="cyan"/>
          <w:u w:val="single"/>
        </w:rPr>
        <w:t xml:space="preserve">an AI model </w:t>
      </w:r>
      <w:r w:rsidRPr="00771227">
        <w:rPr>
          <w:u w:val="single"/>
        </w:rPr>
        <w:t xml:space="preserve">using other people’s data, but what you do with that model </w:t>
      </w:r>
      <w:r w:rsidRPr="00771227">
        <w:rPr>
          <w:highlight w:val="cyan"/>
          <w:u w:val="single"/>
        </w:rPr>
        <w:t>might be infringing</w:t>
      </w:r>
      <w:r w:rsidRPr="00771227">
        <w:rPr>
          <w:u w:val="single"/>
        </w:rPr>
        <w:t>.</w:t>
      </w:r>
      <w:r w:rsidRPr="00771227">
        <w:t xml:space="preserve"> Think of it as the difference between making fake money for a movie and trying to buy a car with it. </w:t>
      </w:r>
    </w:p>
    <w:p w14:paraId="00092348" w14:textId="77777777" w:rsidR="00ED0E82" w:rsidRPr="00771227" w:rsidRDefault="00ED0E82" w:rsidP="00ED0E82">
      <w:r w:rsidRPr="00771227">
        <w:t xml:space="preserve">Consider the same text-to-image AI model deployed in different scenarios. If the model is trained on many millions of images and used to generate novel pictures, it’s extremely unlikely that this constitutes copyright infringement. The training data has been transformed in the process, and the output does not threaten the market for the original art. But, if you fine-tune that model on 100 pictures by a specific artist and generate pictures that match their style, an unhappy artist </w:t>
      </w:r>
      <w:proofErr w:type="gramStart"/>
      <w:r w:rsidRPr="00771227">
        <w:t>would</w:t>
      </w:r>
      <w:proofErr w:type="gramEnd"/>
      <w:r w:rsidRPr="00771227">
        <w:t xml:space="preserve"> have a much stronger case against you. </w:t>
      </w:r>
    </w:p>
    <w:p w14:paraId="799B2917" w14:textId="77777777" w:rsidR="00ED0E82" w:rsidRPr="000749C5" w:rsidRDefault="00ED0E82" w:rsidP="00ED0E82">
      <w:r w:rsidRPr="000749C5">
        <w:t>“If you give an AI 10 Stephen King novels and say, ‘Produce a Stephen King novel,’ then you’re directly competing with Stephen King. Would that be fair use? Probably not,” says Gervais.</w:t>
      </w:r>
    </w:p>
    <w:p w14:paraId="50845071" w14:textId="77777777" w:rsidR="00ED0E82" w:rsidRPr="000749C5" w:rsidRDefault="00ED0E82" w:rsidP="00ED0E82">
      <w:r w:rsidRPr="000749C5">
        <w:t xml:space="preserve">Crucially, though, between these two poles of fair and unfair use, </w:t>
      </w:r>
      <w:r w:rsidRPr="000749C5">
        <w:rPr>
          <w:u w:val="single"/>
        </w:rPr>
        <w:t>there are countless scenarios in which input, purpose, and output are all balanced differently and could sway any legal ruling one way or another</w:t>
      </w:r>
      <w:r w:rsidRPr="000749C5">
        <w:t>. </w:t>
      </w:r>
    </w:p>
    <w:p w14:paraId="7F0ED48A" w14:textId="77777777" w:rsidR="00ED0E82" w:rsidRPr="000749C5" w:rsidRDefault="00ED0E82" w:rsidP="00ED0E82">
      <w:r w:rsidRPr="000749C5">
        <w:t xml:space="preserve">Ryan Khurana, chief of staff </w:t>
      </w:r>
      <w:r w:rsidRPr="000749C5">
        <w:rPr>
          <w:u w:val="single"/>
        </w:rPr>
        <w:t>a</w:t>
      </w:r>
      <w:r w:rsidRPr="000749C5">
        <w:t xml:space="preserve">t generative AI company </w:t>
      </w:r>
      <w:proofErr w:type="spellStart"/>
      <w:r w:rsidRPr="000749C5">
        <w:t>Wombo</w:t>
      </w:r>
      <w:proofErr w:type="spellEnd"/>
      <w:r w:rsidRPr="000749C5">
        <w:t xml:space="preserve">, </w:t>
      </w:r>
      <w:r w:rsidRPr="000749C5">
        <w:rPr>
          <w:u w:val="single"/>
        </w:rPr>
        <w:t>s</w:t>
      </w:r>
      <w:r w:rsidRPr="000749C5">
        <w:t xml:space="preserve">ays </w:t>
      </w:r>
      <w:r w:rsidRPr="000749C5">
        <w:rPr>
          <w:u w:val="single"/>
        </w:rPr>
        <w:t>most companies selling these services are aware of these differences</w:t>
      </w:r>
      <w:r w:rsidRPr="000749C5">
        <w:t>. “Intentionally using prompts that draw on copyrighted works to generate an output [...] violates the terms of service of every major player,” he told </w:t>
      </w:r>
      <w:r w:rsidRPr="000749C5">
        <w:rPr>
          <w:i/>
          <w:iCs/>
        </w:rPr>
        <w:t>The Verge</w:t>
      </w:r>
      <w:r w:rsidRPr="000749C5">
        <w:t xml:space="preserve"> over </w:t>
      </w:r>
      <w:r w:rsidRPr="000749C5">
        <w:lastRenderedPageBreak/>
        <w:t xml:space="preserve">email. But, he adds, “enforcement is difficult,” and companies are more interested in “coming up with ways to prevent using models in copyright violating ways [...] than limiting training data.” This is particularly true for open-source text-to-image models like </w:t>
      </w:r>
      <w:r w:rsidRPr="000749C5">
        <w:rPr>
          <w:highlight w:val="cyan"/>
          <w:u w:val="single"/>
        </w:rPr>
        <w:t>Stable Diffusion</w:t>
      </w:r>
      <w:r w:rsidRPr="000749C5">
        <w:t xml:space="preserve">, which </w:t>
      </w:r>
      <w:r w:rsidRPr="000749C5">
        <w:rPr>
          <w:highlight w:val="cyan"/>
          <w:u w:val="single"/>
        </w:rPr>
        <w:t xml:space="preserve">can be trained and used with zero oversight </w:t>
      </w:r>
      <w:r w:rsidRPr="000749C5">
        <w:rPr>
          <w:u w:val="single"/>
        </w:rPr>
        <w:t>or filters</w:t>
      </w:r>
      <w:r w:rsidRPr="000749C5">
        <w:t>. The company might have covered its back, but it could also be facilitating copyright-infringing uses.</w:t>
      </w:r>
    </w:p>
    <w:p w14:paraId="76FCBBFF" w14:textId="77777777" w:rsidR="00ED0E82" w:rsidRPr="000749C5" w:rsidRDefault="00ED0E82" w:rsidP="00ED0E82">
      <w:r w:rsidRPr="000749C5">
        <w:t xml:space="preserve">Another variable in judging fair use is </w:t>
      </w:r>
      <w:proofErr w:type="gramStart"/>
      <w:r w:rsidRPr="000749C5">
        <w:t>whether or not</w:t>
      </w:r>
      <w:proofErr w:type="gramEnd"/>
      <w:r w:rsidRPr="000749C5">
        <w:t xml:space="preserve"> the training data and model have been created by academic researchers and nonprofits. This generally strengthens fair use defenses and startups know this. So, for example, Stability AI, the company that distributes Stable Diffusion, didn’t directly collect the model’s training </w:t>
      </w:r>
      <w:proofErr w:type="gramStart"/>
      <w:r w:rsidRPr="000749C5">
        <w:t>data</w:t>
      </w:r>
      <w:proofErr w:type="gramEnd"/>
      <w:r w:rsidRPr="000749C5">
        <w:t xml:space="preserve"> or train the models behind the software. Instead, it funded and coordinated this work by academics and the Stable Diffusion model is licensed by a German university. This lets Stability AI turn the model into a commercial service (</w:t>
      </w:r>
      <w:proofErr w:type="spellStart"/>
      <w:r w:rsidRPr="000749C5">
        <w:t>DreamStudio</w:t>
      </w:r>
      <w:proofErr w:type="spellEnd"/>
      <w:r w:rsidRPr="000749C5">
        <w:t>) while keeping legal distance from its creation.</w:t>
      </w:r>
    </w:p>
    <w:p w14:paraId="58C52E3B" w14:textId="77777777" w:rsidR="00ED0E82" w:rsidRPr="000749C5" w:rsidRDefault="00ED0E82" w:rsidP="00ED0E82">
      <w:proofErr w:type="spellStart"/>
      <w:r w:rsidRPr="000749C5">
        <w:t>Baio</w:t>
      </w:r>
      <w:proofErr w:type="spellEnd"/>
      <w:r w:rsidRPr="000749C5">
        <w:t xml:space="preserve"> has dubbed this practice “</w:t>
      </w:r>
      <w:r w:rsidRPr="000749C5">
        <w:rPr>
          <w:highlight w:val="cyan"/>
          <w:u w:val="single"/>
        </w:rPr>
        <w:t>AI data laundering</w:t>
      </w:r>
      <w:r w:rsidRPr="000749C5">
        <w:t xml:space="preserve">.” He notes that this method </w:t>
      </w:r>
      <w:r w:rsidRPr="000749C5">
        <w:rPr>
          <w:highlight w:val="cyan"/>
          <w:u w:val="single"/>
        </w:rPr>
        <w:t xml:space="preserve">has been used </w:t>
      </w:r>
      <w:r w:rsidRPr="000749C5">
        <w:rPr>
          <w:u w:val="single"/>
        </w:rPr>
        <w:t xml:space="preserve">before </w:t>
      </w:r>
      <w:r w:rsidRPr="000749C5">
        <w:rPr>
          <w:highlight w:val="cyan"/>
          <w:u w:val="single"/>
        </w:rPr>
        <w:t xml:space="preserve">with </w:t>
      </w:r>
      <w:r w:rsidRPr="000749C5">
        <w:rPr>
          <w:u w:val="single"/>
        </w:rPr>
        <w:t xml:space="preserve">the creation of </w:t>
      </w:r>
      <w:r w:rsidRPr="000749C5">
        <w:rPr>
          <w:highlight w:val="cyan"/>
          <w:u w:val="single"/>
        </w:rPr>
        <w:t xml:space="preserve">facial recognition </w:t>
      </w:r>
      <w:r w:rsidRPr="000749C5">
        <w:rPr>
          <w:u w:val="single"/>
        </w:rPr>
        <w:t>AI software</w:t>
      </w:r>
      <w:r w:rsidRPr="000749C5">
        <w:t xml:space="preserve">, and points to the case of </w:t>
      </w:r>
      <w:proofErr w:type="spellStart"/>
      <w:r w:rsidRPr="000749C5">
        <w:t>MegaFace</w:t>
      </w:r>
      <w:proofErr w:type="spellEnd"/>
      <w:r w:rsidRPr="000749C5">
        <w:t xml:space="preserve">, a dataset compiled by researchers from the University of Washington by scraping photos from Flickr. “The academic researchers took the data, laundered it, and it was used by commercial companies,” says </w:t>
      </w:r>
      <w:proofErr w:type="spellStart"/>
      <w:r w:rsidRPr="000749C5">
        <w:t>Baio</w:t>
      </w:r>
      <w:proofErr w:type="spellEnd"/>
      <w:r w:rsidRPr="000749C5">
        <w:t xml:space="preserve">. Now, he says, </w:t>
      </w:r>
      <w:r w:rsidRPr="000749C5">
        <w:rPr>
          <w:u w:val="single"/>
        </w:rPr>
        <w:t xml:space="preserve">this data — including </w:t>
      </w:r>
      <w:r w:rsidRPr="000749C5">
        <w:rPr>
          <w:highlight w:val="cyan"/>
          <w:u w:val="single"/>
        </w:rPr>
        <w:t xml:space="preserve">millions of personal pictures </w:t>
      </w:r>
      <w:r w:rsidRPr="000749C5">
        <w:rPr>
          <w:u w:val="single"/>
        </w:rPr>
        <w:t xml:space="preserve">— </w:t>
      </w:r>
      <w:r w:rsidRPr="000749C5">
        <w:rPr>
          <w:highlight w:val="cyan"/>
          <w:u w:val="single"/>
        </w:rPr>
        <w:t>is in the hands of</w:t>
      </w:r>
      <w:r w:rsidRPr="000749C5">
        <w:rPr>
          <w:highlight w:val="cyan"/>
        </w:rPr>
        <w:t xml:space="preserve"> </w:t>
      </w:r>
      <w:r w:rsidRPr="000749C5">
        <w:t xml:space="preserve">“[facial recognition firm] Clearview </w:t>
      </w:r>
      <w:r w:rsidRPr="000749C5">
        <w:rPr>
          <w:highlight w:val="cyan"/>
          <w:u w:val="single"/>
        </w:rPr>
        <w:t>AI</w:t>
      </w:r>
      <w:r w:rsidRPr="000749C5">
        <w:rPr>
          <w:highlight w:val="cyan"/>
        </w:rPr>
        <w:t xml:space="preserve"> </w:t>
      </w:r>
      <w:r w:rsidRPr="000749C5">
        <w:rPr>
          <w:u w:val="single"/>
        </w:rPr>
        <w:t>and</w:t>
      </w:r>
      <w:r w:rsidRPr="000749C5">
        <w:t xml:space="preserve"> law enforcement and </w:t>
      </w:r>
      <w:r w:rsidRPr="000749C5">
        <w:rPr>
          <w:u w:val="single"/>
        </w:rPr>
        <w:t>the Chinese government</w:t>
      </w:r>
      <w:r w:rsidRPr="000749C5">
        <w:t>.” Such a tried-and-tested laundering process will likely help shield the creators of generative AI models from liability as well.</w:t>
      </w:r>
    </w:p>
    <w:p w14:paraId="1F8B6C5F" w14:textId="3087C859" w:rsidR="00ED0E82" w:rsidRPr="000749C5" w:rsidRDefault="00ED0E82" w:rsidP="00ED0E82">
      <w:r w:rsidRPr="000749C5">
        <w:t xml:space="preserve">There’s a last twist to all this, though, as Gervais notes that the current interpretation of fair use may </w:t>
      </w:r>
      <w:proofErr w:type="gramStart"/>
      <w:r w:rsidRPr="000749C5">
        <w:t>actually change</w:t>
      </w:r>
      <w:proofErr w:type="gramEnd"/>
      <w:r w:rsidRPr="000749C5">
        <w:t xml:space="preserve"> in the coming months due to a pending Supreme Court case </w:t>
      </w:r>
      <w:r w:rsidRPr="00A64B29">
        <w:t>involving Andy Warhol and Prince</w:t>
      </w:r>
      <w:r w:rsidRPr="000749C5">
        <w:t>. The case involves Warhol’s use of photographs of Prince to create artwork. Was this fair use, or is it copyright infringement?</w:t>
      </w:r>
    </w:p>
    <w:p w14:paraId="068A4041" w14:textId="3B757167" w:rsidR="00ED0E82" w:rsidRDefault="00ED0E82" w:rsidP="00ED0E82">
      <w:r w:rsidRPr="000749C5">
        <w:t>“The Supreme Court doesn’t do fair use very often, so when they do, they usually do something major. I think they’re going to do the same here,” says Gervais. “And to say anything is settled law while waiting for the Supreme Court to </w:t>
      </w:r>
      <w:r w:rsidRPr="000749C5">
        <w:rPr>
          <w:i/>
          <w:iCs/>
        </w:rPr>
        <w:t>change</w:t>
      </w:r>
      <w:r w:rsidRPr="000749C5">
        <w:t> the law is risky.”</w:t>
      </w:r>
    </w:p>
    <w:p w14:paraId="02E70BA5" w14:textId="6F8DCF58" w:rsidR="00CB30A6" w:rsidRDefault="00CB30A6" w:rsidP="00ED0E82">
      <w:pPr>
        <w:pStyle w:val="Heading3"/>
      </w:pPr>
      <w:r>
        <w:lastRenderedPageBreak/>
        <w:t>Regs Key – Journalism</w:t>
      </w:r>
    </w:p>
    <w:p w14:paraId="2E585A55" w14:textId="4278B131" w:rsidR="00CB30A6" w:rsidRDefault="00CB30A6" w:rsidP="00CB30A6">
      <w:pPr>
        <w:pStyle w:val="Heading4"/>
      </w:pPr>
      <w:r>
        <w:t>Strengthening fair use solves.</w:t>
      </w:r>
    </w:p>
    <w:p w14:paraId="7FD3F731" w14:textId="2B3287C9" w:rsidR="00CB30A6" w:rsidRDefault="00CB30A6" w:rsidP="00CB30A6">
      <w:proofErr w:type="spellStart"/>
      <w:r w:rsidRPr="00420E69">
        <w:rPr>
          <w:b/>
          <w:bCs/>
        </w:rPr>
        <w:t>Javed</w:t>
      </w:r>
      <w:proofErr w:type="spellEnd"/>
      <w:r w:rsidRPr="00420E69">
        <w:rPr>
          <w:b/>
          <w:bCs/>
        </w:rPr>
        <w:t xml:space="preserve"> ’23</w:t>
      </w:r>
      <w:r>
        <w:t xml:space="preserve"> [</w:t>
      </w:r>
      <w:r w:rsidRPr="00420E69">
        <w:t xml:space="preserve">Ayesha </w:t>
      </w:r>
      <w:proofErr w:type="spellStart"/>
      <w:r w:rsidRPr="00420E69">
        <w:t>Javed</w:t>
      </w:r>
      <w:proofErr w:type="spellEnd"/>
      <w:r w:rsidRPr="00420E69">
        <w:t xml:space="preserve"> is a senior editor at TIME, based in the London bureau. She oversees TIME's business and technology coverage</w:t>
      </w:r>
      <w:r>
        <w:t>; “</w:t>
      </w:r>
      <w:r w:rsidRPr="00420E69">
        <w:t>AI Could Destroy Journalism as We Know It. Media Mogul Barry Diller Hopes to Save It</w:t>
      </w:r>
      <w:r>
        <w:t xml:space="preserve">”; May 11; Time; </w:t>
      </w:r>
      <w:r w:rsidRPr="00A64B29">
        <w:t>https://time.com/6279147/barry-diller-ai-journalism/</w:t>
      </w:r>
      <w:r>
        <w:t xml:space="preserve">] </w:t>
      </w:r>
      <w:proofErr w:type="gramStart"/>
      <w:r>
        <w:t>EYC</w:t>
      </w:r>
      <w:proofErr w:type="gramEnd"/>
    </w:p>
    <w:p w14:paraId="170D045C" w14:textId="4C8FF27A" w:rsidR="00CB30A6" w:rsidRPr="00CB30A6" w:rsidRDefault="00CB30A6" w:rsidP="00CB30A6">
      <w:pPr>
        <w:rPr>
          <w:u w:val="single"/>
        </w:rPr>
      </w:pPr>
      <w:r w:rsidRPr="00420E69">
        <w:rPr>
          <w:u w:val="single"/>
        </w:rPr>
        <w:t>Media mogul Barry Diller warned on Wednesday that artificial intelligence (</w:t>
      </w:r>
      <w:r w:rsidRPr="00420E69">
        <w:rPr>
          <w:highlight w:val="yellow"/>
          <w:u w:val="single"/>
        </w:rPr>
        <w:t>AI</w:t>
      </w:r>
      <w:r w:rsidRPr="00420E69">
        <w:rPr>
          <w:u w:val="single"/>
        </w:rPr>
        <w:t xml:space="preserve">) </w:t>
      </w:r>
      <w:r w:rsidRPr="00420E69">
        <w:rPr>
          <w:highlight w:val="yellow"/>
          <w:u w:val="single"/>
        </w:rPr>
        <w:t>could be as “destructive” to news</w:t>
      </w:r>
      <w:r w:rsidRPr="00420E69">
        <w:rPr>
          <w:u w:val="single"/>
        </w:rPr>
        <w:t xml:space="preserve"> publishers </w:t>
      </w:r>
      <w:r w:rsidRPr="00420E69">
        <w:rPr>
          <w:highlight w:val="yellow"/>
          <w:u w:val="single"/>
        </w:rPr>
        <w:t>as free online news was</w:t>
      </w:r>
      <w:r w:rsidRPr="00420E69">
        <w:rPr>
          <w:u w:val="single"/>
        </w:rPr>
        <w:t xml:space="preserve"> in the early aughts.</w:t>
      </w:r>
    </w:p>
    <w:p w14:paraId="1400A91F" w14:textId="4955FE99" w:rsidR="00CB30A6" w:rsidRPr="00FB73E4" w:rsidRDefault="00CB30A6" w:rsidP="00CB30A6">
      <w:pPr>
        <w:rPr>
          <w:sz w:val="16"/>
        </w:rPr>
      </w:pPr>
      <w:r w:rsidRPr="00FB73E4">
        <w:rPr>
          <w:sz w:val="16"/>
        </w:rPr>
        <w:t>Speaking at the Sir Harry Evans Global Summit in Investigative Journalism, Diller, who co-founded Fox Broadcasting Company and is now chairman of publishing giant IAC, said he was teaming up with News Corp. CEO Robert Thomson and German publisher Axel Springer to protect news publishers from the threat of AI.</w:t>
      </w:r>
    </w:p>
    <w:p w14:paraId="4AE9D7AD" w14:textId="031509FA" w:rsidR="00CB30A6" w:rsidRPr="00CB30A6" w:rsidRDefault="00CB30A6" w:rsidP="00CB30A6">
      <w:pPr>
        <w:rPr>
          <w:u w:val="single"/>
        </w:rPr>
      </w:pPr>
      <w:r w:rsidRPr="00420E69">
        <w:rPr>
          <w:u w:val="single"/>
        </w:rPr>
        <w:t xml:space="preserve">Speaking in conversation with journalist and conference organizer Tina Brown, Diller said it was a “terrible mistake” for publishers, through inaction, to allow AI tools like </w:t>
      </w:r>
      <w:proofErr w:type="spellStart"/>
      <w:r w:rsidRPr="00420E69">
        <w:rPr>
          <w:u w:val="single"/>
        </w:rPr>
        <w:t>ChatGPT</w:t>
      </w:r>
      <w:proofErr w:type="spellEnd"/>
      <w:r w:rsidRPr="00420E69">
        <w:rPr>
          <w:u w:val="single"/>
        </w:rPr>
        <w:t xml:space="preserve"> to “suck up every known piece of work that has ever been done”. </w:t>
      </w:r>
      <w:r w:rsidRPr="00FB73E4">
        <w:rPr>
          <w:highlight w:val="yellow"/>
          <w:u w:val="single"/>
        </w:rPr>
        <w:t>Large language models</w:t>
      </w:r>
      <w:r w:rsidRPr="00420E69">
        <w:rPr>
          <w:u w:val="single"/>
        </w:rPr>
        <w:t xml:space="preserve"> like </w:t>
      </w:r>
      <w:proofErr w:type="spellStart"/>
      <w:r w:rsidRPr="00420E69">
        <w:rPr>
          <w:u w:val="single"/>
        </w:rPr>
        <w:t>ChatGPT</w:t>
      </w:r>
      <w:proofErr w:type="spellEnd"/>
      <w:r w:rsidRPr="00420E69">
        <w:rPr>
          <w:u w:val="single"/>
        </w:rPr>
        <w:t xml:space="preserve"> </w:t>
      </w:r>
      <w:r w:rsidRPr="00FB73E4">
        <w:rPr>
          <w:highlight w:val="yellow"/>
          <w:u w:val="single"/>
        </w:rPr>
        <w:t>are trained on massive amounts of content</w:t>
      </w:r>
      <w:r w:rsidRPr="00420E69">
        <w:rPr>
          <w:u w:val="single"/>
        </w:rPr>
        <w:t xml:space="preserve"> scraped from across the internet.</w:t>
      </w:r>
    </w:p>
    <w:p w14:paraId="1B4E8813" w14:textId="592C7FDB" w:rsidR="00CB30A6" w:rsidRPr="00FB73E4" w:rsidRDefault="00CB30A6" w:rsidP="00CB30A6">
      <w:pPr>
        <w:rPr>
          <w:sz w:val="16"/>
        </w:rPr>
      </w:pPr>
      <w:r w:rsidRPr="00FB73E4">
        <w:rPr>
          <w:sz w:val="16"/>
        </w:rPr>
        <w:t>The billionaire, who is also chairman of Expedia, compared the potential impact of AI on media companies to the early days of online news before paywalls were introduced. “You saw over the last, certainly 15 of those years the enormous destruction,” he said.</w:t>
      </w:r>
    </w:p>
    <w:p w14:paraId="21778077" w14:textId="1B31CBB5" w:rsidR="00CB30A6" w:rsidRPr="00CB30A6" w:rsidRDefault="00CB30A6" w:rsidP="00CB30A6">
      <w:pPr>
        <w:rPr>
          <w:u w:val="single"/>
        </w:rPr>
      </w:pPr>
      <w:r w:rsidRPr="00FB73E4">
        <w:rPr>
          <w:highlight w:val="yellow"/>
          <w:u w:val="single"/>
        </w:rPr>
        <w:t>AI tools</w:t>
      </w:r>
      <w:r w:rsidRPr="00420E69">
        <w:rPr>
          <w:u w:val="single"/>
        </w:rPr>
        <w:t xml:space="preserve"> that are trained on published content from news outlets </w:t>
      </w:r>
      <w:r w:rsidRPr="00FB73E4">
        <w:rPr>
          <w:highlight w:val="yellow"/>
          <w:u w:val="single"/>
        </w:rPr>
        <w:t>pose a threat to media businesses</w:t>
      </w:r>
      <w:r w:rsidRPr="00420E69">
        <w:rPr>
          <w:u w:val="single"/>
        </w:rPr>
        <w:t xml:space="preserve"> by allowing users to access information that came from news archives without paying the companies that produced it. This effectively </w:t>
      </w:r>
      <w:r w:rsidRPr="00FB73E4">
        <w:rPr>
          <w:highlight w:val="yellow"/>
          <w:u w:val="single"/>
        </w:rPr>
        <w:t>allows users to bypass</w:t>
      </w:r>
      <w:r w:rsidRPr="00420E69">
        <w:rPr>
          <w:u w:val="single"/>
        </w:rPr>
        <w:t xml:space="preserve"> the </w:t>
      </w:r>
      <w:r w:rsidRPr="00FB73E4">
        <w:rPr>
          <w:highlight w:val="yellow"/>
          <w:u w:val="single"/>
        </w:rPr>
        <w:t>paywalls</w:t>
      </w:r>
      <w:r w:rsidRPr="00420E69">
        <w:rPr>
          <w:u w:val="single"/>
        </w:rPr>
        <w:t xml:space="preserve"> of vast numbers of publications.</w:t>
      </w:r>
    </w:p>
    <w:p w14:paraId="7F5B070F" w14:textId="60608C62" w:rsidR="00CB30A6" w:rsidRPr="00FB73E4" w:rsidRDefault="00CB30A6" w:rsidP="00CB30A6">
      <w:pPr>
        <w:rPr>
          <w:sz w:val="16"/>
        </w:rPr>
      </w:pPr>
      <w:r w:rsidRPr="00FB73E4">
        <w:rPr>
          <w:sz w:val="16"/>
        </w:rPr>
        <w:t>“Unless publishers say, ‘you cannot do that until there is a structure in place for publishers to get paid,’ you will see another wave [that is] even more destructive,” he added.</w:t>
      </w:r>
    </w:p>
    <w:p w14:paraId="1D265765" w14:textId="72F67D31" w:rsidR="00CB30A6" w:rsidRPr="00CB30A6" w:rsidRDefault="00CB30A6" w:rsidP="00CB30A6">
      <w:pPr>
        <w:rPr>
          <w:u w:val="single"/>
        </w:rPr>
      </w:pPr>
      <w:r w:rsidRPr="00420E69">
        <w:rPr>
          <w:u w:val="single"/>
        </w:rPr>
        <w:t xml:space="preserve">Discussing whether rules around “fair use” in copyright law could be used as a defense for AI companies that scrape huge amounts of content from publishers, Diller said: “What must happen is fair use has to be redefined. </w:t>
      </w:r>
      <w:r w:rsidRPr="00FB73E4">
        <w:rPr>
          <w:highlight w:val="yellow"/>
          <w:u w:val="single"/>
        </w:rPr>
        <w:t>You can’t have fair use when there is an unfair machine</w:t>
      </w:r>
      <w:r w:rsidRPr="00420E69">
        <w:rPr>
          <w:u w:val="single"/>
        </w:rPr>
        <w:t xml:space="preserve"> that knows no bounds.”</w:t>
      </w:r>
    </w:p>
    <w:p w14:paraId="3285568F" w14:textId="752DA8B9" w:rsidR="00CB30A6" w:rsidRPr="00FB73E4" w:rsidRDefault="00CB30A6" w:rsidP="00CB30A6">
      <w:pPr>
        <w:rPr>
          <w:sz w:val="16"/>
        </w:rPr>
      </w:pPr>
      <w:r w:rsidRPr="00FB73E4">
        <w:rPr>
          <w:sz w:val="16"/>
        </w:rPr>
        <w:t>He went on to share that IAC, which publishes People among other titles, News Corp., and Axel Springer are leading a group to seek to change copyright law “if necessary” and to threaten litigation against publishers who take their content without permission. “What you publish, you have a right to control,” he said.</w:t>
      </w:r>
    </w:p>
    <w:p w14:paraId="501B61CA" w14:textId="73AEBF02" w:rsidR="00CB30A6" w:rsidRPr="00CB30A6" w:rsidRDefault="00CB30A6" w:rsidP="00CB30A6">
      <w:pPr>
        <w:rPr>
          <w:u w:val="single"/>
        </w:rPr>
      </w:pPr>
      <w:r w:rsidRPr="00420E69">
        <w:rPr>
          <w:u w:val="single"/>
        </w:rPr>
        <w:t xml:space="preserve">The </w:t>
      </w:r>
      <w:r w:rsidRPr="00FB73E4">
        <w:rPr>
          <w:highlight w:val="yellow"/>
          <w:u w:val="single"/>
        </w:rPr>
        <w:t>companies have been</w:t>
      </w:r>
      <w:r w:rsidRPr="00420E69">
        <w:rPr>
          <w:u w:val="single"/>
        </w:rPr>
        <w:t xml:space="preserve"> increasingly </w:t>
      </w:r>
      <w:r w:rsidRPr="00FB73E4">
        <w:rPr>
          <w:highlight w:val="yellow"/>
          <w:u w:val="single"/>
        </w:rPr>
        <w:t>vocal</w:t>
      </w:r>
      <w:r w:rsidRPr="00420E69">
        <w:rPr>
          <w:u w:val="single"/>
        </w:rPr>
        <w:t xml:space="preserve"> on AI </w:t>
      </w:r>
      <w:r w:rsidRPr="00FB73E4">
        <w:rPr>
          <w:highlight w:val="yellow"/>
          <w:u w:val="single"/>
        </w:rPr>
        <w:t>since</w:t>
      </w:r>
      <w:r w:rsidRPr="00420E69">
        <w:rPr>
          <w:u w:val="single"/>
        </w:rPr>
        <w:t xml:space="preserve"> the public launch of </w:t>
      </w:r>
      <w:proofErr w:type="spellStart"/>
      <w:r w:rsidRPr="00FB73E4">
        <w:rPr>
          <w:highlight w:val="yellow"/>
          <w:u w:val="single"/>
        </w:rPr>
        <w:t>ChatGPT</w:t>
      </w:r>
      <w:proofErr w:type="spellEnd"/>
      <w:r w:rsidRPr="00420E69">
        <w:rPr>
          <w:u w:val="single"/>
        </w:rPr>
        <w:t xml:space="preserve"> in November. In March, News Corp.’s Thomson said that he was in talks with an unnamed AI company to seek compensation for its content being used as training material, according to Australian Financial Review. </w:t>
      </w:r>
      <w:r w:rsidRPr="00FB73E4">
        <w:rPr>
          <w:highlight w:val="yellow"/>
          <w:u w:val="single"/>
        </w:rPr>
        <w:t>It’s not the first time</w:t>
      </w:r>
      <w:r w:rsidRPr="00420E69">
        <w:rPr>
          <w:u w:val="single"/>
        </w:rPr>
        <w:t xml:space="preserve"> the company has gone after big tech companies to protect its business. In 2021, News Corp. struck agreements with Google and Facebook to charge the tech giants for its content.</w:t>
      </w:r>
    </w:p>
    <w:p w14:paraId="5D8F5032" w14:textId="11E2AF08" w:rsidR="00CB30A6" w:rsidRPr="00FB73E4" w:rsidRDefault="00CB30A6" w:rsidP="00CB30A6">
      <w:pPr>
        <w:rPr>
          <w:sz w:val="16"/>
        </w:rPr>
      </w:pPr>
      <w:r w:rsidRPr="00FB73E4">
        <w:rPr>
          <w:sz w:val="16"/>
        </w:rPr>
        <w:t xml:space="preserve">In a March letter to employees, Politico and De Bild owner Axel Springer’s CEO Mathias </w:t>
      </w:r>
      <w:proofErr w:type="spellStart"/>
      <w:r w:rsidRPr="00FB73E4">
        <w:rPr>
          <w:sz w:val="16"/>
        </w:rPr>
        <w:t>Doepfner</w:t>
      </w:r>
      <w:proofErr w:type="spellEnd"/>
      <w:r w:rsidRPr="00FB73E4">
        <w:rPr>
          <w:sz w:val="16"/>
        </w:rPr>
        <w:t xml:space="preserve"> warned that journalists could be replaced by AI, the Guardian reported. “Artificial intelligence has the potential to make independent journalism better than it ever was—or simply replace it,” he wrote.</w:t>
      </w:r>
    </w:p>
    <w:p w14:paraId="698426A1" w14:textId="406190C3" w:rsidR="00CB30A6" w:rsidRPr="00FB73E4" w:rsidRDefault="00CB30A6" w:rsidP="00CB30A6">
      <w:pPr>
        <w:rPr>
          <w:sz w:val="16"/>
        </w:rPr>
      </w:pPr>
      <w:r w:rsidRPr="00FB73E4">
        <w:rPr>
          <w:sz w:val="16"/>
        </w:rPr>
        <w:t xml:space="preserve">Despite expressing his concern about AI companies, Diller said that Sam Altman, the CEO of </w:t>
      </w:r>
      <w:proofErr w:type="spellStart"/>
      <w:r w:rsidRPr="00FB73E4">
        <w:rPr>
          <w:sz w:val="16"/>
        </w:rPr>
        <w:t>OpenAI</w:t>
      </w:r>
      <w:proofErr w:type="spellEnd"/>
      <w:r w:rsidRPr="00FB73E4">
        <w:rPr>
          <w:sz w:val="16"/>
        </w:rPr>
        <w:t xml:space="preserve">—the company behind </w:t>
      </w:r>
      <w:proofErr w:type="spellStart"/>
      <w:r w:rsidRPr="00FB73E4">
        <w:rPr>
          <w:sz w:val="16"/>
        </w:rPr>
        <w:t>ChatGPT</w:t>
      </w:r>
      <w:proofErr w:type="spellEnd"/>
      <w:proofErr w:type="gramStart"/>
      <w:r w:rsidRPr="00FB73E4">
        <w:rPr>
          <w:sz w:val="16"/>
        </w:rPr>
        <w:t>—”understands</w:t>
      </w:r>
      <w:proofErr w:type="gramEnd"/>
      <w:r w:rsidRPr="00FB73E4">
        <w:rPr>
          <w:sz w:val="16"/>
        </w:rPr>
        <w:t xml:space="preserve"> the dangers” of AI. Altman, who is an Expedia board member and a friend of Diller’s, is willing to “pull the plug” if the tech gets into dangerous territory, Diller said. “You couldn’t make up a better steward,” he added. “It won’t go bad under Sam Altman. Unfortunately—or fortunately—he is hardly the only player.”</w:t>
      </w:r>
    </w:p>
    <w:p w14:paraId="47856947" w14:textId="3A231147" w:rsidR="00CB30A6" w:rsidRDefault="00CB30A6" w:rsidP="00CB30A6">
      <w:pPr>
        <w:rPr>
          <w:u w:val="single"/>
        </w:rPr>
      </w:pPr>
      <w:r w:rsidRPr="00420E69">
        <w:rPr>
          <w:u w:val="single"/>
        </w:rPr>
        <w:t xml:space="preserve">Diller’s warning came hours before Google announced the launch of its answer to </w:t>
      </w:r>
      <w:proofErr w:type="spellStart"/>
      <w:r w:rsidRPr="00420E69">
        <w:rPr>
          <w:u w:val="single"/>
        </w:rPr>
        <w:t>ChatGPT</w:t>
      </w:r>
      <w:proofErr w:type="spellEnd"/>
      <w:r w:rsidRPr="00420E69">
        <w:rPr>
          <w:u w:val="single"/>
        </w:rPr>
        <w:t xml:space="preserve">, </w:t>
      </w:r>
      <w:proofErr w:type="spellStart"/>
      <w:r w:rsidRPr="00FB73E4">
        <w:rPr>
          <w:highlight w:val="yellow"/>
          <w:u w:val="single"/>
        </w:rPr>
        <w:t>PaLM</w:t>
      </w:r>
      <w:proofErr w:type="spellEnd"/>
      <w:r w:rsidRPr="00FB73E4">
        <w:rPr>
          <w:highlight w:val="yellow"/>
          <w:u w:val="single"/>
        </w:rPr>
        <w:t xml:space="preserve"> 2</w:t>
      </w:r>
      <w:r w:rsidRPr="00420E69">
        <w:rPr>
          <w:u w:val="single"/>
        </w:rPr>
        <w:t xml:space="preserve">. The large language model </w:t>
      </w:r>
      <w:r w:rsidRPr="00FB73E4">
        <w:rPr>
          <w:highlight w:val="yellow"/>
          <w:u w:val="single"/>
        </w:rPr>
        <w:t>can be used to power chatbots</w:t>
      </w:r>
      <w:r w:rsidRPr="00420E69">
        <w:rPr>
          <w:u w:val="single"/>
        </w:rPr>
        <w:t xml:space="preserve"> </w:t>
      </w:r>
      <w:proofErr w:type="gramStart"/>
      <w:r w:rsidRPr="00420E69">
        <w:rPr>
          <w:u w:val="single"/>
        </w:rPr>
        <w:t>similar to</w:t>
      </w:r>
      <w:proofErr w:type="gramEnd"/>
      <w:r w:rsidRPr="00420E69">
        <w:rPr>
          <w:u w:val="single"/>
        </w:rPr>
        <w:t xml:space="preserve"> </w:t>
      </w:r>
      <w:proofErr w:type="spellStart"/>
      <w:r w:rsidRPr="00420E69">
        <w:rPr>
          <w:u w:val="single"/>
        </w:rPr>
        <w:t>ChatGPT</w:t>
      </w:r>
      <w:proofErr w:type="spellEnd"/>
      <w:r w:rsidRPr="00420E69">
        <w:rPr>
          <w:u w:val="single"/>
        </w:rPr>
        <w:t xml:space="preserve">, as well as </w:t>
      </w:r>
      <w:r w:rsidRPr="00FB73E4">
        <w:rPr>
          <w:highlight w:val="yellow"/>
          <w:u w:val="single"/>
        </w:rPr>
        <w:t>write computer code, translate languages, and analyze images.</w:t>
      </w:r>
    </w:p>
    <w:p w14:paraId="62FA48FD" w14:textId="10486D74" w:rsidR="003D5E39" w:rsidRDefault="003D5E39" w:rsidP="003D5E39">
      <w:pPr>
        <w:pStyle w:val="Heading4"/>
      </w:pPr>
      <w:r>
        <w:lastRenderedPageBreak/>
        <w:t>Generative AI destroys journalism by using writing and creative artforms to train their AI models</w:t>
      </w:r>
      <w:r>
        <w:t xml:space="preserve"> – only regulations prevent theft. </w:t>
      </w:r>
    </w:p>
    <w:p w14:paraId="36CF05FA" w14:textId="77777777" w:rsidR="003D5E39" w:rsidRPr="003D5E39" w:rsidRDefault="003D5E39" w:rsidP="003D5E39">
      <w:pPr>
        <w:rPr>
          <w:rStyle w:val="Style13ptBold"/>
          <w:b w:val="0"/>
          <w:bCs w:val="0"/>
          <w:sz w:val="22"/>
        </w:rPr>
      </w:pPr>
      <w:r w:rsidRPr="003D5E39">
        <w:rPr>
          <w:rStyle w:val="Style13ptBold"/>
        </w:rPr>
        <w:t>Henshall ’24</w:t>
      </w:r>
      <w:r w:rsidRPr="003D5E39">
        <w:t xml:space="preserve"> – (Will, editorial fellow in the TIME with a special expertise in AI, 1/10/24, “Experts Warn Congress of Dangers AI Poses to Journalism”, Time, https://time.com/6554118/congress-ai-journalism-hearing/)</w:t>
      </w:r>
    </w:p>
    <w:p w14:paraId="3F250928" w14:textId="77777777" w:rsidR="003D5E39" w:rsidRPr="007A0F62" w:rsidRDefault="003D5E39" w:rsidP="003D5E39">
      <w:pPr>
        <w:rPr>
          <w:sz w:val="16"/>
        </w:rPr>
      </w:pPr>
      <w:r w:rsidRPr="007A0F62">
        <w:rPr>
          <w:sz w:val="16"/>
        </w:rPr>
        <w:t xml:space="preserve">“Over the last several years, there have been countless </w:t>
      </w:r>
      <w:r w:rsidRPr="007A0F62">
        <w:rPr>
          <w:highlight w:val="cyan"/>
          <w:u w:val="single"/>
        </w:rPr>
        <w:t>studies,</w:t>
      </w:r>
      <w:r w:rsidRPr="007A0F62">
        <w:rPr>
          <w:u w:val="single"/>
        </w:rPr>
        <w:t xml:space="preserve"> investigations, and litigation </w:t>
      </w:r>
      <w:r w:rsidRPr="007A0F62">
        <w:rPr>
          <w:highlight w:val="cyan"/>
          <w:u w:val="single"/>
        </w:rPr>
        <w:t>by the DOJ and the FTC</w:t>
      </w:r>
      <w:r w:rsidRPr="007A0F62">
        <w:rPr>
          <w:u w:val="single"/>
        </w:rPr>
        <w:t xml:space="preserve"> in the past two administrations that have </w:t>
      </w:r>
      <w:r w:rsidRPr="007A0F62">
        <w:rPr>
          <w:highlight w:val="cyan"/>
          <w:u w:val="single"/>
        </w:rPr>
        <w:t>found</w:t>
      </w:r>
      <w:r w:rsidRPr="007A0F62">
        <w:rPr>
          <w:sz w:val="16"/>
          <w:highlight w:val="cyan"/>
        </w:rPr>
        <w:t xml:space="preserve"> </w:t>
      </w:r>
      <w:r w:rsidRPr="007A0F62">
        <w:rPr>
          <w:highlight w:val="cyan"/>
          <w:u w:val="single"/>
        </w:rPr>
        <w:t>anti-competitive conduct by the monopoly distributors of</w:t>
      </w:r>
      <w:r w:rsidRPr="007A0F62">
        <w:rPr>
          <w:u w:val="single"/>
        </w:rPr>
        <w:t xml:space="preserve"> </w:t>
      </w:r>
      <w:r w:rsidRPr="007A0F62">
        <w:rPr>
          <w:highlight w:val="cyan"/>
          <w:u w:val="single"/>
        </w:rPr>
        <w:t>news</w:t>
      </w:r>
      <w:r w:rsidRPr="007A0F62">
        <w:rPr>
          <w:u w:val="single"/>
        </w:rPr>
        <w:t xml:space="preserve"> content</w:t>
      </w:r>
      <w:r w:rsidRPr="007A0F62">
        <w:rPr>
          <w:sz w:val="16"/>
        </w:rPr>
        <w:t xml:space="preserve">,” Danielle Coffey, </w:t>
      </w:r>
      <w:proofErr w:type="gramStart"/>
      <w:r w:rsidRPr="007A0F62">
        <w:rPr>
          <w:sz w:val="16"/>
        </w:rPr>
        <w:t>president</w:t>
      </w:r>
      <w:proofErr w:type="gramEnd"/>
      <w:r w:rsidRPr="007A0F62">
        <w:rPr>
          <w:sz w:val="16"/>
        </w:rPr>
        <w:t xml:space="preserve"> and CEO of trade association News Media Alliance, said at the hearing. “This marketplace </w:t>
      </w:r>
      <w:r w:rsidRPr="007A0F62">
        <w:rPr>
          <w:highlight w:val="cyan"/>
          <w:u w:val="single"/>
        </w:rPr>
        <w:t>imbalance will only be increased by</w:t>
      </w:r>
      <w:r w:rsidRPr="007A0F62">
        <w:rPr>
          <w:u w:val="single"/>
        </w:rPr>
        <w:t xml:space="preserve"> [generative </w:t>
      </w:r>
      <w:r w:rsidRPr="007A0F62">
        <w:rPr>
          <w:highlight w:val="cyan"/>
          <w:u w:val="single"/>
        </w:rPr>
        <w:t>AI</w:t>
      </w:r>
      <w:r w:rsidRPr="007A0F62">
        <w:rPr>
          <w:sz w:val="16"/>
        </w:rPr>
        <w:t>].”</w:t>
      </w:r>
    </w:p>
    <w:p w14:paraId="0ADD2C5C" w14:textId="77777777" w:rsidR="003D5E39" w:rsidRPr="007A0F62" w:rsidRDefault="003D5E39" w:rsidP="003D5E39">
      <w:pPr>
        <w:rPr>
          <w:sz w:val="16"/>
        </w:rPr>
      </w:pPr>
    </w:p>
    <w:p w14:paraId="61FB7D51" w14:textId="77777777" w:rsidR="003D5E39" w:rsidRPr="007A0F62" w:rsidRDefault="003D5E39" w:rsidP="003D5E39">
      <w:pPr>
        <w:rPr>
          <w:sz w:val="16"/>
        </w:rPr>
      </w:pPr>
      <w:r w:rsidRPr="007A0F62">
        <w:rPr>
          <w:sz w:val="16"/>
        </w:rPr>
        <w:t xml:space="preserve">Generative AI systems—ones that are capable of generating text, images, or other media—must be trained on vast amounts of data. </w:t>
      </w:r>
      <w:proofErr w:type="gramStart"/>
      <w:r w:rsidRPr="007A0F62">
        <w:rPr>
          <w:sz w:val="16"/>
        </w:rPr>
        <w:t>In order to</w:t>
      </w:r>
      <w:proofErr w:type="gramEnd"/>
      <w:r w:rsidRPr="007A0F62">
        <w:rPr>
          <w:sz w:val="16"/>
        </w:rPr>
        <w:t xml:space="preserve"> secure access to high-quality text data, prominent AI developer </w:t>
      </w:r>
      <w:proofErr w:type="spellStart"/>
      <w:r w:rsidRPr="007A0F62">
        <w:rPr>
          <w:sz w:val="16"/>
        </w:rPr>
        <w:t>OpenAI</w:t>
      </w:r>
      <w:proofErr w:type="spellEnd"/>
      <w:r w:rsidRPr="007A0F62">
        <w:rPr>
          <w:sz w:val="16"/>
        </w:rPr>
        <w:t xml:space="preserve"> has partnered with the Associated Press, a U.S.-based nonprofit news agency, gaining access to part of AP’s archive in exchange for use of </w:t>
      </w:r>
      <w:proofErr w:type="spellStart"/>
      <w:r w:rsidRPr="007A0F62">
        <w:rPr>
          <w:sz w:val="16"/>
        </w:rPr>
        <w:t>OpenAI’s</w:t>
      </w:r>
      <w:proofErr w:type="spellEnd"/>
      <w:r w:rsidRPr="007A0F62">
        <w:rPr>
          <w:sz w:val="16"/>
        </w:rPr>
        <w:t xml:space="preserve"> products. </w:t>
      </w:r>
      <w:proofErr w:type="spellStart"/>
      <w:r w:rsidRPr="007A0F62">
        <w:rPr>
          <w:sz w:val="16"/>
        </w:rPr>
        <w:t>OpenAI</w:t>
      </w:r>
      <w:proofErr w:type="spellEnd"/>
      <w:r w:rsidRPr="007A0F62">
        <w:rPr>
          <w:sz w:val="16"/>
        </w:rPr>
        <w:t xml:space="preserve"> has a similar partnership with Axel Springer, a German multinational media company, as part of which </w:t>
      </w:r>
      <w:proofErr w:type="spellStart"/>
      <w:r w:rsidRPr="007A0F62">
        <w:rPr>
          <w:sz w:val="16"/>
        </w:rPr>
        <w:t>ChatGPT</w:t>
      </w:r>
      <w:proofErr w:type="spellEnd"/>
      <w:r w:rsidRPr="007A0F62">
        <w:rPr>
          <w:sz w:val="16"/>
        </w:rPr>
        <w:t xml:space="preserve"> will summarize articles by Axel Springer-owned news outlets and provide links and attribution.</w:t>
      </w:r>
    </w:p>
    <w:p w14:paraId="0803799A" w14:textId="77777777" w:rsidR="003D5E39" w:rsidRPr="007A0F62" w:rsidRDefault="003D5E39" w:rsidP="003D5E39">
      <w:pPr>
        <w:rPr>
          <w:sz w:val="16"/>
        </w:rPr>
      </w:pPr>
    </w:p>
    <w:p w14:paraId="085CAF03" w14:textId="77777777" w:rsidR="003D5E39" w:rsidRPr="007A0F62" w:rsidRDefault="003D5E39" w:rsidP="003D5E39">
      <w:pPr>
        <w:rPr>
          <w:sz w:val="16"/>
        </w:rPr>
      </w:pPr>
      <w:r w:rsidRPr="007A0F62">
        <w:rPr>
          <w:sz w:val="16"/>
        </w:rPr>
        <w:t>But not all news outlets have come to similar deals. On Dec. 27</w:t>
      </w:r>
      <w:proofErr w:type="gramStart"/>
      <w:r w:rsidRPr="007A0F62">
        <w:rPr>
          <w:sz w:val="16"/>
        </w:rPr>
        <w:t xml:space="preserve"> 2023</w:t>
      </w:r>
      <w:proofErr w:type="gramEnd"/>
      <w:r w:rsidRPr="007A0F62">
        <w:rPr>
          <w:sz w:val="16"/>
        </w:rPr>
        <w:t xml:space="preserve">, </w:t>
      </w:r>
      <w:r w:rsidRPr="007A0F62">
        <w:rPr>
          <w:highlight w:val="cyan"/>
          <w:u w:val="single"/>
        </w:rPr>
        <w:t>the N</w:t>
      </w:r>
      <w:r w:rsidRPr="007A0F62">
        <w:rPr>
          <w:u w:val="single"/>
        </w:rPr>
        <w:t xml:space="preserve">ew </w:t>
      </w:r>
      <w:r w:rsidRPr="007A0F62">
        <w:rPr>
          <w:highlight w:val="cyan"/>
          <w:u w:val="single"/>
        </w:rPr>
        <w:t>Y</w:t>
      </w:r>
      <w:r w:rsidRPr="007A0F62">
        <w:rPr>
          <w:u w:val="single"/>
        </w:rPr>
        <w:t xml:space="preserve">ork </w:t>
      </w:r>
      <w:r w:rsidRPr="007A0F62">
        <w:rPr>
          <w:highlight w:val="cyan"/>
          <w:u w:val="single"/>
        </w:rPr>
        <w:t>T</w:t>
      </w:r>
      <w:r w:rsidRPr="007A0F62">
        <w:rPr>
          <w:u w:val="single"/>
        </w:rPr>
        <w:t xml:space="preserve">imes </w:t>
      </w:r>
      <w:r w:rsidRPr="007A0F62">
        <w:rPr>
          <w:highlight w:val="cyan"/>
          <w:u w:val="single"/>
        </w:rPr>
        <w:t xml:space="preserve">sued </w:t>
      </w:r>
      <w:proofErr w:type="spellStart"/>
      <w:r w:rsidRPr="007A0F62">
        <w:rPr>
          <w:highlight w:val="cyan"/>
          <w:u w:val="single"/>
        </w:rPr>
        <w:t>OpenAI</w:t>
      </w:r>
      <w:proofErr w:type="spellEnd"/>
      <w:r w:rsidRPr="007A0F62">
        <w:rPr>
          <w:u w:val="single"/>
        </w:rPr>
        <w:t xml:space="preserve"> </w:t>
      </w:r>
      <w:r w:rsidRPr="007A0F62">
        <w:rPr>
          <w:highlight w:val="cyan"/>
          <w:u w:val="single"/>
        </w:rPr>
        <w:t>and</w:t>
      </w:r>
      <w:r w:rsidRPr="007A0F62">
        <w:rPr>
          <w:u w:val="single"/>
        </w:rPr>
        <w:t xml:space="preserve"> its major investor and partner, </w:t>
      </w:r>
      <w:r w:rsidRPr="007A0F62">
        <w:rPr>
          <w:highlight w:val="cyan"/>
          <w:u w:val="single"/>
        </w:rPr>
        <w:t>Microsoft</w:t>
      </w:r>
      <w:r w:rsidRPr="007A0F62">
        <w:rPr>
          <w:sz w:val="16"/>
        </w:rPr>
        <w:t xml:space="preserve">. The lawsuit argues that </w:t>
      </w:r>
      <w:proofErr w:type="spellStart"/>
      <w:r w:rsidRPr="007A0F62">
        <w:rPr>
          <w:highlight w:val="cyan"/>
          <w:u w:val="single"/>
        </w:rPr>
        <w:t>OpenAI’s</w:t>
      </w:r>
      <w:proofErr w:type="spellEnd"/>
      <w:r w:rsidRPr="007A0F62">
        <w:rPr>
          <w:highlight w:val="cyan"/>
          <w:u w:val="single"/>
        </w:rPr>
        <w:t xml:space="preserve"> models were trained on the New York Times’</w:t>
      </w:r>
      <w:r w:rsidRPr="007A0F62">
        <w:rPr>
          <w:u w:val="single"/>
        </w:rPr>
        <w:t xml:space="preserve"> and </w:t>
      </w:r>
      <w:r w:rsidRPr="007A0F62">
        <w:rPr>
          <w:highlight w:val="cyan"/>
          <w:u w:val="single"/>
        </w:rPr>
        <w:t>offer a competing product</w:t>
      </w:r>
      <w:r w:rsidRPr="007A0F62">
        <w:rPr>
          <w:sz w:val="16"/>
        </w:rPr>
        <w:t xml:space="preserve">, causing “billions of dollars in statutory and actual damages.” </w:t>
      </w:r>
      <w:proofErr w:type="spellStart"/>
      <w:r w:rsidRPr="007A0F62">
        <w:rPr>
          <w:sz w:val="16"/>
        </w:rPr>
        <w:t>OpenAI</w:t>
      </w:r>
      <w:proofErr w:type="spellEnd"/>
      <w:r w:rsidRPr="007A0F62">
        <w:rPr>
          <w:sz w:val="16"/>
        </w:rPr>
        <w:t xml:space="preserve"> responded with a blog post on Jan. 8</w:t>
      </w:r>
      <w:proofErr w:type="gramStart"/>
      <w:r w:rsidRPr="007A0F62">
        <w:rPr>
          <w:sz w:val="16"/>
        </w:rPr>
        <w:t xml:space="preserve"> 2024</w:t>
      </w:r>
      <w:proofErr w:type="gramEnd"/>
      <w:r w:rsidRPr="007A0F62">
        <w:rPr>
          <w:sz w:val="16"/>
        </w:rPr>
        <w:t>, in which it contested the Times’ legal claims and noted the various actions it has taken to support a health news ecosystem.</w:t>
      </w:r>
    </w:p>
    <w:p w14:paraId="66B2C40E" w14:textId="77777777" w:rsidR="003D5E39" w:rsidRPr="007A0F62" w:rsidRDefault="003D5E39" w:rsidP="003D5E39">
      <w:pPr>
        <w:rPr>
          <w:sz w:val="16"/>
        </w:rPr>
      </w:pPr>
    </w:p>
    <w:p w14:paraId="73182F3D" w14:textId="77777777" w:rsidR="003D5E39" w:rsidRPr="007A0F62" w:rsidRDefault="003D5E39" w:rsidP="003D5E39">
      <w:pPr>
        <w:rPr>
          <w:sz w:val="16"/>
        </w:rPr>
      </w:pPr>
      <w:r w:rsidRPr="007A0F62">
        <w:rPr>
          <w:sz w:val="16"/>
        </w:rPr>
        <w:t xml:space="preserve">The New York Times lawsuit is the highest-profile copyright case of many launched against AI developers. In July 2023, </w:t>
      </w:r>
      <w:r w:rsidRPr="007A0F62">
        <w:rPr>
          <w:highlight w:val="cyan"/>
          <w:u w:val="single"/>
        </w:rPr>
        <w:t>comedian</w:t>
      </w:r>
      <w:r w:rsidRPr="007A0F62">
        <w:rPr>
          <w:u w:val="single"/>
        </w:rPr>
        <w:t xml:space="preserve"> Sarah </w:t>
      </w:r>
      <w:r w:rsidRPr="007A0F62">
        <w:rPr>
          <w:highlight w:val="cyan"/>
          <w:u w:val="single"/>
        </w:rPr>
        <w:t>Silverman</w:t>
      </w:r>
      <w:r w:rsidRPr="007A0F62">
        <w:rPr>
          <w:u w:val="single"/>
        </w:rPr>
        <w:t xml:space="preserve"> </w:t>
      </w:r>
      <w:r w:rsidRPr="007A0F62">
        <w:rPr>
          <w:highlight w:val="cyan"/>
          <w:u w:val="single"/>
        </w:rPr>
        <w:t>and authors</w:t>
      </w:r>
      <w:r w:rsidRPr="007A0F62">
        <w:rPr>
          <w:u w:val="single"/>
        </w:rPr>
        <w:t xml:space="preserve"> Christopher </w:t>
      </w:r>
      <w:r w:rsidRPr="007A0F62">
        <w:rPr>
          <w:highlight w:val="cyan"/>
          <w:u w:val="single"/>
        </w:rPr>
        <w:t>Golden</w:t>
      </w:r>
      <w:r w:rsidRPr="007A0F62">
        <w:rPr>
          <w:u w:val="single"/>
        </w:rPr>
        <w:t xml:space="preserve"> and Richard </w:t>
      </w:r>
      <w:proofErr w:type="spellStart"/>
      <w:r w:rsidRPr="007A0F62">
        <w:rPr>
          <w:highlight w:val="cyan"/>
          <w:u w:val="single"/>
        </w:rPr>
        <w:t>Kadrey</w:t>
      </w:r>
      <w:proofErr w:type="spellEnd"/>
      <w:r w:rsidRPr="007A0F62">
        <w:rPr>
          <w:highlight w:val="cyan"/>
          <w:u w:val="single"/>
        </w:rPr>
        <w:t xml:space="preserve"> sued </w:t>
      </w:r>
      <w:proofErr w:type="spellStart"/>
      <w:r w:rsidRPr="007A0F62">
        <w:rPr>
          <w:highlight w:val="cyan"/>
          <w:u w:val="single"/>
        </w:rPr>
        <w:t>OpenAI</w:t>
      </w:r>
      <w:proofErr w:type="spellEnd"/>
      <w:r w:rsidRPr="007A0F62">
        <w:rPr>
          <w:highlight w:val="cyan"/>
          <w:u w:val="single"/>
        </w:rPr>
        <w:t xml:space="preserve"> and Meta for training their AI models on her writing without</w:t>
      </w:r>
      <w:r w:rsidRPr="007A0F62">
        <w:rPr>
          <w:u w:val="single"/>
        </w:rPr>
        <w:t xml:space="preserve"> their </w:t>
      </w:r>
      <w:r w:rsidRPr="007A0F62">
        <w:rPr>
          <w:highlight w:val="cyan"/>
          <w:u w:val="single"/>
        </w:rPr>
        <w:t>permission</w:t>
      </w:r>
      <w:r w:rsidRPr="007A0F62">
        <w:rPr>
          <w:u w:val="single"/>
        </w:rPr>
        <w:t>.</w:t>
      </w:r>
      <w:r w:rsidRPr="007A0F62">
        <w:rPr>
          <w:sz w:val="16"/>
        </w:rPr>
        <w:t xml:space="preserve"> And in January 2023</w:t>
      </w:r>
      <w:r w:rsidRPr="007A0F62">
        <w:rPr>
          <w:u w:val="single"/>
        </w:rPr>
        <w:t xml:space="preserve">, </w:t>
      </w:r>
      <w:r w:rsidRPr="007A0F62">
        <w:rPr>
          <w:highlight w:val="cyan"/>
          <w:u w:val="single"/>
        </w:rPr>
        <w:t>artists</w:t>
      </w:r>
      <w:r w:rsidRPr="007A0F62">
        <w:rPr>
          <w:sz w:val="16"/>
        </w:rPr>
        <w:t xml:space="preserve"> </w:t>
      </w:r>
      <w:r w:rsidRPr="007A0F62">
        <w:rPr>
          <w:u w:val="single"/>
        </w:rPr>
        <w:t xml:space="preserve">Kelly </w:t>
      </w:r>
      <w:r w:rsidRPr="007A0F62">
        <w:rPr>
          <w:highlight w:val="cyan"/>
          <w:u w:val="single"/>
        </w:rPr>
        <w:t>McKernan</w:t>
      </w:r>
      <w:r w:rsidRPr="007A0F62">
        <w:rPr>
          <w:u w:val="single"/>
        </w:rPr>
        <w:t xml:space="preserve">, Sarah </w:t>
      </w:r>
      <w:r w:rsidRPr="007A0F62">
        <w:rPr>
          <w:highlight w:val="cyan"/>
          <w:u w:val="single"/>
        </w:rPr>
        <w:t>Andersen,</w:t>
      </w:r>
      <w:r w:rsidRPr="007A0F62">
        <w:rPr>
          <w:u w:val="single"/>
        </w:rPr>
        <w:t xml:space="preserve"> and Karla </w:t>
      </w:r>
      <w:proofErr w:type="spellStart"/>
      <w:r w:rsidRPr="007A0F62">
        <w:rPr>
          <w:highlight w:val="cyan"/>
          <w:u w:val="single"/>
        </w:rPr>
        <w:t>Orti</w:t>
      </w:r>
      <w:proofErr w:type="spellEnd"/>
      <w:r w:rsidRPr="007A0F62">
        <w:rPr>
          <w:highlight w:val="cyan"/>
          <w:u w:val="single"/>
        </w:rPr>
        <w:t xml:space="preserve"> sued</w:t>
      </w:r>
      <w:r w:rsidRPr="007A0F62">
        <w:rPr>
          <w:u w:val="single"/>
        </w:rPr>
        <w:t xml:space="preserve"> </w:t>
      </w:r>
      <w:proofErr w:type="spellStart"/>
      <w:r w:rsidRPr="007A0F62">
        <w:rPr>
          <w:u w:val="single"/>
        </w:rPr>
        <w:t>Midjourney</w:t>
      </w:r>
      <w:proofErr w:type="spellEnd"/>
      <w:r w:rsidRPr="007A0F62">
        <w:rPr>
          <w:u w:val="single"/>
        </w:rPr>
        <w:t>, Stability AI, and DeviantArt—c</w:t>
      </w:r>
      <w:r w:rsidRPr="007A0F62">
        <w:rPr>
          <w:highlight w:val="cyan"/>
          <w:u w:val="single"/>
        </w:rPr>
        <w:t>ompanies that develop image generating AI models—again for training their AI models on their work</w:t>
      </w:r>
      <w:r w:rsidRPr="007A0F62">
        <w:rPr>
          <w:sz w:val="16"/>
        </w:rPr>
        <w:t>. In October, U.S. District Judge William Orrick dismissed parts of the lawsuit, and the plaintiffs amended and resubmitted the lawsuit in November.</w:t>
      </w:r>
    </w:p>
    <w:p w14:paraId="01D9356B" w14:textId="77777777" w:rsidR="003D5E39" w:rsidRPr="007A0F62" w:rsidRDefault="003D5E39" w:rsidP="003D5E39">
      <w:pPr>
        <w:rPr>
          <w:sz w:val="16"/>
        </w:rPr>
      </w:pPr>
    </w:p>
    <w:p w14:paraId="04E2FFE6" w14:textId="77777777" w:rsidR="003D5E39" w:rsidRPr="007A0F62" w:rsidRDefault="003D5E39" w:rsidP="003D5E39">
      <w:pPr>
        <w:rPr>
          <w:sz w:val="16"/>
        </w:rPr>
      </w:pPr>
      <w:r w:rsidRPr="007A0F62">
        <w:rPr>
          <w:highlight w:val="cyan"/>
          <w:u w:val="single"/>
        </w:rPr>
        <w:t>Gen</w:t>
      </w:r>
      <w:r w:rsidRPr="007A0F62">
        <w:rPr>
          <w:u w:val="single"/>
        </w:rPr>
        <w:t xml:space="preserve">erative </w:t>
      </w:r>
      <w:r w:rsidRPr="007A0F62">
        <w:rPr>
          <w:highlight w:val="cyan"/>
          <w:u w:val="single"/>
        </w:rPr>
        <w:t>AI tools have been built with “stolen goods</w:t>
      </w:r>
      <w:r w:rsidRPr="007A0F62">
        <w:rPr>
          <w:sz w:val="16"/>
        </w:rPr>
        <w:t>,” argued Roger Lynch, CEO of Condé Nast, a media company that owns publications including the New Yorker, Wired, and GQ, who called at the hearing for “congressional intervention” to ensure that AI developers pay publishers for their content. “The amount of time it would take to litigate, appeal, go back to the courts appeal, maybe ultimately make it to the Supreme Court to settle between now and then there'll be many, many media companies that would go out of business,” he said.</w:t>
      </w:r>
    </w:p>
    <w:p w14:paraId="137FCC9D" w14:textId="77777777" w:rsidR="003D5E39" w:rsidRPr="007A0F62" w:rsidRDefault="003D5E39" w:rsidP="003D5E39">
      <w:pPr>
        <w:rPr>
          <w:sz w:val="16"/>
        </w:rPr>
      </w:pPr>
    </w:p>
    <w:p w14:paraId="327C3B43" w14:textId="3479A78B" w:rsidR="003D5E39" w:rsidRPr="003D5E39" w:rsidRDefault="003D5E39" w:rsidP="00CB30A6">
      <w:pPr>
        <w:rPr>
          <w:sz w:val="16"/>
        </w:rPr>
      </w:pPr>
      <w:r w:rsidRPr="007A0F62">
        <w:rPr>
          <w:sz w:val="16"/>
        </w:rPr>
        <w:t xml:space="preserve">However, Curtis </w:t>
      </w:r>
      <w:proofErr w:type="spellStart"/>
      <w:r w:rsidRPr="007A0F62">
        <w:rPr>
          <w:sz w:val="16"/>
        </w:rPr>
        <w:t>LeGeyt</w:t>
      </w:r>
      <w:proofErr w:type="spellEnd"/>
      <w:r w:rsidRPr="007A0F62">
        <w:rPr>
          <w:sz w:val="16"/>
        </w:rPr>
        <w:t xml:space="preserve">, </w:t>
      </w:r>
      <w:proofErr w:type="gramStart"/>
      <w:r w:rsidRPr="007A0F62">
        <w:rPr>
          <w:sz w:val="16"/>
        </w:rPr>
        <w:t>president</w:t>
      </w:r>
      <w:proofErr w:type="gramEnd"/>
      <w:r w:rsidRPr="007A0F62">
        <w:rPr>
          <w:sz w:val="16"/>
        </w:rPr>
        <w:t xml:space="preserve"> and CEO of trade association National Association of Broadcasters, said talk of legislation was “premature,” contending that current copyright protections should apply. “If we have clarity that current law applies to generative AI, let's let marketplace work,” he said.</w:t>
      </w:r>
    </w:p>
    <w:p w14:paraId="7C4B6C1A" w14:textId="11DDBEA2" w:rsidR="001C4FD4" w:rsidRDefault="001C4FD4" w:rsidP="00ED0E82">
      <w:pPr>
        <w:pStyle w:val="Heading3"/>
      </w:pPr>
      <w:r>
        <w:lastRenderedPageBreak/>
        <w:t>AT: Military Application Bad</w:t>
      </w:r>
    </w:p>
    <w:p w14:paraId="521ABDCF" w14:textId="5E722EC3" w:rsidR="001C4FD4" w:rsidRDefault="001C4FD4" w:rsidP="001C4FD4">
      <w:pPr>
        <w:pStyle w:val="Heading4"/>
      </w:pPr>
      <w:r w:rsidRPr="00814832">
        <w:t xml:space="preserve">AI won’t </w:t>
      </w:r>
      <w:r>
        <w:t xml:space="preserve">be integrated into </w:t>
      </w:r>
      <w:r w:rsidR="00A34C1F">
        <w:t>sensitive military systems but can be used in other areas to clear the fog of war.</w:t>
      </w:r>
    </w:p>
    <w:p w14:paraId="3374C6C1" w14:textId="5D78C947" w:rsidR="001C4FD4" w:rsidRPr="00A34C1F" w:rsidRDefault="001C4FD4" w:rsidP="001C4FD4">
      <w:pPr>
        <w:rPr>
          <w:sz w:val="14"/>
        </w:rPr>
      </w:pPr>
      <w:proofErr w:type="spellStart"/>
      <w:r w:rsidRPr="00300234">
        <w:rPr>
          <w:rStyle w:val="Style13ptBold"/>
        </w:rPr>
        <w:t>Scharre</w:t>
      </w:r>
      <w:proofErr w:type="spellEnd"/>
      <w:r w:rsidRPr="00300234">
        <w:rPr>
          <w:rStyle w:val="Style13ptBold"/>
        </w:rPr>
        <w:t xml:space="preserve"> 23</w:t>
      </w:r>
      <w:r>
        <w:t xml:space="preserve"> (</w:t>
      </w:r>
      <w:r>
        <w:rPr>
          <w:sz w:val="14"/>
        </w:rPr>
        <w:t>Paul;</w:t>
      </w:r>
      <w:r w:rsidRPr="00300234">
        <w:rPr>
          <w:sz w:val="14"/>
        </w:rPr>
        <w:t xml:space="preserve"> Executive Vice President and Director of Studies at CNAS</w:t>
      </w:r>
      <w:r>
        <w:rPr>
          <w:sz w:val="14"/>
        </w:rPr>
        <w:t xml:space="preserve">, </w:t>
      </w:r>
      <w:r w:rsidRPr="00300234">
        <w:rPr>
          <w:sz w:val="14"/>
        </w:rPr>
        <w:t>won the 2019 Colby Award</w:t>
      </w:r>
      <w:r>
        <w:rPr>
          <w:sz w:val="14"/>
        </w:rPr>
        <w:t xml:space="preserve">, one of bill gates top 5 books of 2018, top 100 most influential people in AI 2023, Worked at the DoD and OSD, as well as serving in the military; 2/28/23; </w:t>
      </w:r>
      <w:r w:rsidRPr="00300234">
        <w:rPr>
          <w:sz w:val="14"/>
        </w:rPr>
        <w:t xml:space="preserve">W. W. Norton &amp; </w:t>
      </w:r>
      <w:proofErr w:type="gramStart"/>
      <w:r w:rsidRPr="00300234">
        <w:rPr>
          <w:sz w:val="14"/>
        </w:rPr>
        <w:t>Company</w:t>
      </w:r>
      <w:r>
        <w:rPr>
          <w:sz w:val="14"/>
        </w:rPr>
        <w:t xml:space="preserve"> ;</w:t>
      </w:r>
      <w:proofErr w:type="gramEnd"/>
      <w:r>
        <w:rPr>
          <w:sz w:val="14"/>
        </w:rPr>
        <w:t xml:space="preserve">“Four Battlegrounds” </w:t>
      </w:r>
      <w:r w:rsidRPr="00A64B29">
        <w:rPr>
          <w:sz w:val="14"/>
        </w:rPr>
        <w:t>https://bigthink.com/the-future/hyperwar-ai-military-warfare/</w:t>
      </w:r>
      <w:r>
        <w:rPr>
          <w:sz w:val="14"/>
        </w:rPr>
        <w:t xml:space="preserve"> KK)</w:t>
      </w:r>
    </w:p>
    <w:p w14:paraId="21F9BA19" w14:textId="77777777" w:rsidR="001C4FD4" w:rsidRPr="003A5F86" w:rsidRDefault="001C4FD4" w:rsidP="001C4FD4">
      <w:pPr>
        <w:rPr>
          <w:sz w:val="10"/>
        </w:rPr>
      </w:pPr>
      <w:r w:rsidRPr="003A5F86">
        <w:rPr>
          <w:sz w:val="10"/>
        </w:rPr>
        <w:t>Consider one assertion — that artificial intelligence will make conflict more lethal and harder to constrain. Analysts envision a future in which machines can pilot fighter jets more skillfully than humans, AI-enabled cyberattacks devastate enemy networks, and advanced algorithms turbocharge the speed of decisions. Some warn that automated decision-making could trigger rapid-fire escalation — even nuclear escalation — that leaves policymakers wondering what happened. If war plans and railway timetables caused World War I, perhaps AI will cause World War III.</w:t>
      </w:r>
    </w:p>
    <w:p w14:paraId="04651EB6" w14:textId="77777777" w:rsidR="001C4FD4" w:rsidRPr="003A5F86" w:rsidRDefault="001C4FD4" w:rsidP="001C4FD4">
      <w:pPr>
        <w:rPr>
          <w:sz w:val="10"/>
        </w:rPr>
      </w:pPr>
      <w:r w:rsidRPr="003A5F86">
        <w:rPr>
          <w:sz w:val="10"/>
        </w:rPr>
        <w:t xml:space="preserve">That </w:t>
      </w:r>
      <w:r w:rsidRPr="003367F0">
        <w:rPr>
          <w:sz w:val="14"/>
          <w:highlight w:val="cyan"/>
          <w:u w:val="single"/>
        </w:rPr>
        <w:t>AI will change warfare is undeniable</w:t>
      </w:r>
      <w:r w:rsidRPr="003A5F86">
        <w:rPr>
          <w:sz w:val="10"/>
        </w:rPr>
        <w:t>. From enabling predictive maintenance of hardware to facilitating astounding improvements in precision targeting, the possibilities are profound. A single F-35, quarterbacking a swarm of semiautonomous drones, could wield the firepower of an entire bomber wing. As the National Security Commission on Artificial Intelligence concluded in 2021, a “new era of conflict” will be dominated by the side that masters “new ways of war.”</w:t>
      </w:r>
    </w:p>
    <w:p w14:paraId="3657E67D" w14:textId="77777777" w:rsidR="001C4FD4" w:rsidRPr="003A5F86" w:rsidRDefault="001C4FD4" w:rsidP="001C4FD4">
      <w:pPr>
        <w:rPr>
          <w:sz w:val="10"/>
        </w:rPr>
      </w:pPr>
      <w:r w:rsidRPr="003A5F86">
        <w:rPr>
          <w:sz w:val="10"/>
        </w:rPr>
        <w:t xml:space="preserve">But there’s </w:t>
      </w:r>
      <w:r w:rsidRPr="003367F0">
        <w:rPr>
          <w:sz w:val="14"/>
          <w:highlight w:val="cyan"/>
          <w:u w:val="single"/>
        </w:rPr>
        <w:t>nothing</w:t>
      </w:r>
      <w:r w:rsidRPr="003A5F86">
        <w:rPr>
          <w:sz w:val="10"/>
        </w:rPr>
        <w:t xml:space="preserve"> fundamentally n</w:t>
      </w:r>
      <w:r w:rsidRPr="003367F0">
        <w:rPr>
          <w:sz w:val="14"/>
          <w:highlight w:val="cyan"/>
          <w:u w:val="single"/>
        </w:rPr>
        <w:t>ovel</w:t>
      </w:r>
      <w:r w:rsidRPr="003367F0">
        <w:rPr>
          <w:sz w:val="14"/>
          <w:u w:val="single"/>
        </w:rPr>
        <w:t xml:space="preserve"> </w:t>
      </w:r>
      <w:r w:rsidRPr="003A5F86">
        <w:rPr>
          <w:sz w:val="10"/>
        </w:rPr>
        <w:t xml:space="preserve">here. The story of </w:t>
      </w:r>
      <w:r w:rsidRPr="00300234">
        <w:rPr>
          <w:sz w:val="14"/>
          <w:highlight w:val="cyan"/>
          <w:u w:val="single"/>
        </w:rPr>
        <w:t>warfare through the ages</w:t>
      </w:r>
      <w:r w:rsidRPr="003367F0">
        <w:rPr>
          <w:sz w:val="14"/>
          <w:u w:val="single"/>
        </w:rPr>
        <w:t xml:space="preserve"> is one in which innovation regularly </w:t>
      </w:r>
      <w:r w:rsidRPr="00300234">
        <w:rPr>
          <w:sz w:val="14"/>
          <w:highlight w:val="cyan"/>
          <w:u w:val="single"/>
        </w:rPr>
        <w:t>makes combat faster and more intense</w:t>
      </w:r>
      <w:r w:rsidRPr="003A5F86">
        <w:rPr>
          <w:sz w:val="10"/>
        </w:rPr>
        <w:t xml:space="preserve">. </w:t>
      </w:r>
      <w:proofErr w:type="gramStart"/>
      <w:r w:rsidRPr="003A5F86">
        <w:rPr>
          <w:sz w:val="10"/>
        </w:rPr>
        <w:t>So</w:t>
      </w:r>
      <w:proofErr w:type="gramEnd"/>
      <w:r w:rsidRPr="003A5F86">
        <w:rPr>
          <w:sz w:val="10"/>
        </w:rPr>
        <w:t xml:space="preserve"> think twice before accepting the proposition that AI will make escalation uncontrollable.</w:t>
      </w:r>
    </w:p>
    <w:p w14:paraId="65320FFE" w14:textId="77777777" w:rsidR="001C4FD4" w:rsidRPr="003A5F86" w:rsidRDefault="001C4FD4" w:rsidP="001C4FD4">
      <w:pPr>
        <w:rPr>
          <w:sz w:val="10"/>
        </w:rPr>
      </w:pPr>
    </w:p>
    <w:p w14:paraId="4C9C6128" w14:textId="77777777" w:rsidR="001C4FD4" w:rsidRPr="003367F0" w:rsidRDefault="001C4FD4" w:rsidP="001C4FD4">
      <w:pPr>
        <w:rPr>
          <w:sz w:val="14"/>
          <w:u w:val="single"/>
        </w:rPr>
      </w:pPr>
      <w:r w:rsidRPr="003A5F86">
        <w:rPr>
          <w:sz w:val="10"/>
        </w:rPr>
        <w:t xml:space="preserve">The </w:t>
      </w:r>
      <w:r w:rsidRPr="000F1D78">
        <w:rPr>
          <w:sz w:val="14"/>
          <w:highlight w:val="cyan"/>
          <w:u w:val="single"/>
        </w:rPr>
        <w:t>US and China</w:t>
      </w:r>
      <w:r w:rsidRPr="003367F0">
        <w:rPr>
          <w:sz w:val="14"/>
          <w:u w:val="single"/>
        </w:rPr>
        <w:t xml:space="preserve"> have </w:t>
      </w:r>
      <w:r w:rsidRPr="000F1D78">
        <w:rPr>
          <w:sz w:val="14"/>
          <w:highlight w:val="cyan"/>
          <w:u w:val="single"/>
        </w:rPr>
        <w:t>discussed</w:t>
      </w:r>
      <w:r w:rsidRPr="003367F0">
        <w:rPr>
          <w:sz w:val="14"/>
          <w:u w:val="single"/>
        </w:rPr>
        <w:t xml:space="preserve"> an </w:t>
      </w:r>
      <w:r w:rsidRPr="000F1D78">
        <w:rPr>
          <w:sz w:val="14"/>
          <w:highlight w:val="cyan"/>
          <w:u w:val="single"/>
        </w:rPr>
        <w:t>agreement</w:t>
      </w:r>
      <w:r w:rsidRPr="003367F0">
        <w:rPr>
          <w:sz w:val="14"/>
          <w:u w:val="single"/>
        </w:rPr>
        <w:t xml:space="preserve"> </w:t>
      </w:r>
      <w:r w:rsidRPr="000F1D78">
        <w:rPr>
          <w:sz w:val="14"/>
          <w:highlight w:val="cyan"/>
          <w:u w:val="single"/>
        </w:rPr>
        <w:t>not to automate</w:t>
      </w:r>
      <w:r w:rsidRPr="003367F0">
        <w:rPr>
          <w:sz w:val="14"/>
          <w:u w:val="single"/>
        </w:rPr>
        <w:t xml:space="preserve"> their </w:t>
      </w:r>
      <w:r w:rsidRPr="000F1D78">
        <w:rPr>
          <w:sz w:val="14"/>
          <w:highlight w:val="cyan"/>
          <w:u w:val="single"/>
        </w:rPr>
        <w:t>nuc</w:t>
      </w:r>
      <w:r w:rsidRPr="003367F0">
        <w:rPr>
          <w:sz w:val="14"/>
          <w:u w:val="single"/>
        </w:rPr>
        <w:t xml:space="preserve">lear command-and-control </w:t>
      </w:r>
      <w:r w:rsidRPr="000F1D78">
        <w:rPr>
          <w:sz w:val="14"/>
          <w:highlight w:val="cyan"/>
          <w:u w:val="single"/>
        </w:rPr>
        <w:t>processes</w:t>
      </w:r>
      <w:r w:rsidRPr="003A5F86">
        <w:rPr>
          <w:sz w:val="10"/>
        </w:rPr>
        <w:t xml:space="preserve"> — a pledge Washington has made independently — for the simple reason that states have strong incentives not to relinquish control over weapons whose use could endanger their own survival. Russia’s behavior, including the development of nuclear-armed torpedoes that could eventually operate autonomously, is a greater concern. But even during the Cold War, when Moscow built a system meant to ensure nuclear retaliation even if its leadership was wiped out, it never turned off the human controls. Expect today’s great powers to exploit the military possibilities AI presents aggressively — while trying </w:t>
      </w:r>
      <w:r w:rsidRPr="000F1D78">
        <w:rPr>
          <w:sz w:val="14"/>
          <w:highlight w:val="cyan"/>
          <w:u w:val="single"/>
        </w:rPr>
        <w:t>to keep</w:t>
      </w:r>
      <w:r w:rsidRPr="003367F0">
        <w:rPr>
          <w:sz w:val="14"/>
          <w:u w:val="single"/>
        </w:rPr>
        <w:t xml:space="preserve"> the most </w:t>
      </w:r>
      <w:r w:rsidRPr="000F1D78">
        <w:rPr>
          <w:sz w:val="14"/>
          <w:highlight w:val="cyan"/>
          <w:u w:val="single"/>
        </w:rPr>
        <w:t>critical decisions in human hands.</w:t>
      </w:r>
    </w:p>
    <w:p w14:paraId="26482C3A" w14:textId="77777777" w:rsidR="001C4FD4" w:rsidRPr="003A5F86" w:rsidRDefault="001C4FD4" w:rsidP="001C4FD4">
      <w:pPr>
        <w:rPr>
          <w:sz w:val="10"/>
        </w:rPr>
      </w:pPr>
      <w:r w:rsidRPr="003A5F86">
        <w:rPr>
          <w:sz w:val="10"/>
        </w:rPr>
        <w:t>In fact</w:t>
      </w:r>
      <w:r w:rsidRPr="003A5F86">
        <w:rPr>
          <w:sz w:val="10"/>
          <w:highlight w:val="cyan"/>
        </w:rPr>
        <w:t xml:space="preserve">, </w:t>
      </w:r>
      <w:r w:rsidRPr="000F1D78">
        <w:rPr>
          <w:sz w:val="14"/>
          <w:highlight w:val="cyan"/>
          <w:u w:val="single"/>
        </w:rPr>
        <w:t>AI</w:t>
      </w:r>
      <w:r w:rsidRPr="003367F0">
        <w:rPr>
          <w:sz w:val="14"/>
          <w:u w:val="single"/>
        </w:rPr>
        <w:t xml:space="preserve"> could </w:t>
      </w:r>
      <w:r w:rsidRPr="000F1D78">
        <w:rPr>
          <w:sz w:val="14"/>
          <w:highlight w:val="cyan"/>
          <w:u w:val="single"/>
        </w:rPr>
        <w:t>reduce</w:t>
      </w:r>
      <w:r w:rsidRPr="003367F0">
        <w:rPr>
          <w:sz w:val="14"/>
          <w:u w:val="single"/>
        </w:rPr>
        <w:t xml:space="preserve"> the </w:t>
      </w:r>
      <w:r w:rsidRPr="000F1D78">
        <w:rPr>
          <w:sz w:val="14"/>
          <w:highlight w:val="cyan"/>
          <w:u w:val="single"/>
        </w:rPr>
        <w:t>risk</w:t>
      </w:r>
      <w:r w:rsidRPr="003367F0">
        <w:rPr>
          <w:sz w:val="14"/>
          <w:u w:val="single"/>
        </w:rPr>
        <w:t xml:space="preserve"> </w:t>
      </w:r>
      <w:r w:rsidRPr="000F1D78">
        <w:rPr>
          <w:sz w:val="14"/>
          <w:highlight w:val="cyan"/>
          <w:u w:val="single"/>
        </w:rPr>
        <w:t>of</w:t>
      </w:r>
      <w:r w:rsidRPr="003367F0">
        <w:rPr>
          <w:sz w:val="14"/>
          <w:u w:val="single"/>
        </w:rPr>
        <w:t xml:space="preserve"> breakneck </w:t>
      </w:r>
      <w:r w:rsidRPr="000F1D78">
        <w:rPr>
          <w:sz w:val="14"/>
          <w:highlight w:val="cyan"/>
          <w:u w:val="single"/>
        </w:rPr>
        <w:t>escalation</w:t>
      </w:r>
      <w:r w:rsidRPr="003367F0">
        <w:rPr>
          <w:sz w:val="14"/>
          <w:u w:val="single"/>
        </w:rPr>
        <w:t xml:space="preserve">, by </w:t>
      </w:r>
      <w:r w:rsidRPr="000F1D78">
        <w:rPr>
          <w:sz w:val="14"/>
          <w:highlight w:val="cyan"/>
          <w:u w:val="single"/>
        </w:rPr>
        <w:t>helping decision makers</w:t>
      </w:r>
      <w:r w:rsidRPr="003367F0">
        <w:rPr>
          <w:sz w:val="14"/>
          <w:u w:val="single"/>
        </w:rPr>
        <w:t xml:space="preserve"> </w:t>
      </w:r>
      <w:r w:rsidRPr="000F1D78">
        <w:rPr>
          <w:sz w:val="14"/>
          <w:highlight w:val="cyan"/>
          <w:u w:val="single"/>
        </w:rPr>
        <w:t>peer</w:t>
      </w:r>
      <w:r w:rsidRPr="003367F0">
        <w:rPr>
          <w:sz w:val="14"/>
          <w:u w:val="single"/>
        </w:rPr>
        <w:t xml:space="preserve"> </w:t>
      </w:r>
      <w:r w:rsidRPr="000F1D78">
        <w:rPr>
          <w:sz w:val="14"/>
          <w:highlight w:val="cyan"/>
          <w:u w:val="single"/>
        </w:rPr>
        <w:t>through</w:t>
      </w:r>
      <w:r w:rsidRPr="003367F0">
        <w:rPr>
          <w:sz w:val="14"/>
          <w:u w:val="single"/>
        </w:rPr>
        <w:t xml:space="preserve"> the fog of </w:t>
      </w:r>
      <w:r w:rsidRPr="000F1D78">
        <w:rPr>
          <w:sz w:val="14"/>
          <w:highlight w:val="cyan"/>
          <w:u w:val="single"/>
        </w:rPr>
        <w:t>crisis</w:t>
      </w:r>
      <w:r w:rsidRPr="003367F0">
        <w:rPr>
          <w:sz w:val="14"/>
          <w:u w:val="single"/>
        </w:rPr>
        <w:t xml:space="preserve"> and war</w:t>
      </w:r>
      <w:r w:rsidRPr="003A5F86">
        <w:rPr>
          <w:sz w:val="10"/>
        </w:rPr>
        <w:t xml:space="preserve">. The Pentagon believes that </w:t>
      </w:r>
      <w:r w:rsidRPr="000F1D78">
        <w:rPr>
          <w:sz w:val="14"/>
          <w:highlight w:val="cyan"/>
          <w:u w:val="single"/>
        </w:rPr>
        <w:t>A</w:t>
      </w:r>
      <w:r w:rsidRPr="003367F0">
        <w:rPr>
          <w:sz w:val="14"/>
          <w:u w:val="single"/>
        </w:rPr>
        <w:t xml:space="preserve">I-enabled </w:t>
      </w:r>
      <w:r w:rsidRPr="000F1D78">
        <w:rPr>
          <w:sz w:val="14"/>
          <w:highlight w:val="cyan"/>
          <w:u w:val="single"/>
        </w:rPr>
        <w:t>intelligence and analytical tool</w:t>
      </w:r>
      <w:r w:rsidRPr="003367F0">
        <w:rPr>
          <w:sz w:val="14"/>
          <w:u w:val="single"/>
        </w:rPr>
        <w:t xml:space="preserve">s can </w:t>
      </w:r>
      <w:r w:rsidRPr="000F1D78">
        <w:rPr>
          <w:sz w:val="14"/>
          <w:highlight w:val="cyan"/>
          <w:u w:val="single"/>
        </w:rPr>
        <w:t>help</w:t>
      </w:r>
      <w:r w:rsidRPr="003367F0">
        <w:rPr>
          <w:sz w:val="14"/>
          <w:u w:val="single"/>
        </w:rPr>
        <w:t xml:space="preserve"> </w:t>
      </w:r>
      <w:r w:rsidRPr="000F1D78">
        <w:rPr>
          <w:sz w:val="14"/>
          <w:highlight w:val="cyan"/>
          <w:u w:val="single"/>
        </w:rPr>
        <w:t>humans</w:t>
      </w:r>
      <w:r w:rsidRPr="003367F0">
        <w:rPr>
          <w:sz w:val="14"/>
          <w:u w:val="single"/>
        </w:rPr>
        <w:t xml:space="preserve"> </w:t>
      </w:r>
      <w:r w:rsidRPr="000F1D78">
        <w:rPr>
          <w:sz w:val="14"/>
          <w:highlight w:val="cyan"/>
          <w:u w:val="single"/>
        </w:rPr>
        <w:t>sift</w:t>
      </w:r>
      <w:r w:rsidRPr="003367F0">
        <w:rPr>
          <w:sz w:val="14"/>
          <w:u w:val="single"/>
        </w:rPr>
        <w:t xml:space="preserve"> </w:t>
      </w:r>
      <w:r w:rsidRPr="000F1D78">
        <w:rPr>
          <w:sz w:val="14"/>
          <w:highlight w:val="cyan"/>
          <w:u w:val="single"/>
        </w:rPr>
        <w:t>through</w:t>
      </w:r>
      <w:r w:rsidRPr="003367F0">
        <w:rPr>
          <w:sz w:val="14"/>
          <w:u w:val="single"/>
        </w:rPr>
        <w:t xml:space="preserve"> confusing or fragmentary </w:t>
      </w:r>
      <w:r w:rsidRPr="000F1D78">
        <w:rPr>
          <w:sz w:val="14"/>
          <w:highlight w:val="cyan"/>
          <w:u w:val="single"/>
        </w:rPr>
        <w:t>information regarding an enemy</w:t>
      </w:r>
      <w:r w:rsidRPr="003367F0">
        <w:rPr>
          <w:sz w:val="14"/>
          <w:u w:val="single"/>
        </w:rPr>
        <w:t>’s preparations for war</w:t>
      </w:r>
      <w:r w:rsidRPr="003A5F86">
        <w:rPr>
          <w:sz w:val="10"/>
        </w:rPr>
        <w:t>, or even whether a feared missile attack is indeed underway. This isn’t science fiction: Assistance from AI reportedly helped US intelligence analysts sniff out Russian President Vladimir Putin’s invasion of Ukraine in 2022.</w:t>
      </w:r>
    </w:p>
    <w:p w14:paraId="7FB80813" w14:textId="4AF9A01E" w:rsidR="001C4FD4" w:rsidRPr="001C4FD4" w:rsidRDefault="001C4FD4" w:rsidP="001C4FD4">
      <w:pPr>
        <w:rPr>
          <w:sz w:val="10"/>
        </w:rPr>
      </w:pPr>
      <w:r w:rsidRPr="003A5F86">
        <w:rPr>
          <w:sz w:val="10"/>
        </w:rPr>
        <w:t xml:space="preserve">In this sense, </w:t>
      </w:r>
      <w:r w:rsidRPr="000F1D78">
        <w:rPr>
          <w:sz w:val="14"/>
          <w:highlight w:val="cyan"/>
          <w:u w:val="single"/>
        </w:rPr>
        <w:t>AI can mitigate</w:t>
      </w:r>
      <w:r w:rsidRPr="003367F0">
        <w:rPr>
          <w:sz w:val="14"/>
          <w:u w:val="single"/>
        </w:rPr>
        <w:t xml:space="preserve"> the </w:t>
      </w:r>
      <w:r w:rsidRPr="000F1D78">
        <w:rPr>
          <w:sz w:val="14"/>
          <w:highlight w:val="cyan"/>
          <w:u w:val="single"/>
        </w:rPr>
        <w:t>uncertainty</w:t>
      </w:r>
      <w:r w:rsidRPr="003367F0">
        <w:rPr>
          <w:sz w:val="14"/>
          <w:u w:val="single"/>
        </w:rPr>
        <w:t xml:space="preserve"> </w:t>
      </w:r>
      <w:r w:rsidRPr="000F1D78">
        <w:rPr>
          <w:sz w:val="14"/>
          <w:highlight w:val="cyan"/>
          <w:u w:val="single"/>
        </w:rPr>
        <w:t>and</w:t>
      </w:r>
      <w:r w:rsidRPr="003367F0">
        <w:rPr>
          <w:sz w:val="14"/>
          <w:u w:val="single"/>
        </w:rPr>
        <w:t xml:space="preserve"> </w:t>
      </w:r>
      <w:r w:rsidRPr="000F1D78">
        <w:rPr>
          <w:sz w:val="14"/>
          <w:highlight w:val="cyan"/>
          <w:u w:val="single"/>
        </w:rPr>
        <w:t>fear</w:t>
      </w:r>
      <w:r w:rsidRPr="003367F0">
        <w:rPr>
          <w:sz w:val="14"/>
          <w:u w:val="single"/>
        </w:rPr>
        <w:t xml:space="preserve"> </w:t>
      </w:r>
      <w:r w:rsidRPr="000F1D78">
        <w:rPr>
          <w:sz w:val="14"/>
          <w:highlight w:val="cyan"/>
          <w:u w:val="single"/>
        </w:rPr>
        <w:t>that</w:t>
      </w:r>
      <w:r w:rsidRPr="003367F0">
        <w:rPr>
          <w:sz w:val="14"/>
          <w:u w:val="single"/>
        </w:rPr>
        <w:t xml:space="preserve"> </w:t>
      </w:r>
      <w:r w:rsidRPr="000F1D78">
        <w:rPr>
          <w:sz w:val="14"/>
          <w:highlight w:val="cyan"/>
          <w:u w:val="single"/>
        </w:rPr>
        <w:t>pushes people to</w:t>
      </w:r>
      <w:r w:rsidRPr="003367F0">
        <w:rPr>
          <w:sz w:val="14"/>
          <w:u w:val="single"/>
        </w:rPr>
        <w:t xml:space="preserve">ward </w:t>
      </w:r>
      <w:r w:rsidRPr="000F1D78">
        <w:rPr>
          <w:sz w:val="14"/>
          <w:highlight w:val="cyan"/>
          <w:u w:val="single"/>
        </w:rPr>
        <w:t>extreme reactions</w:t>
      </w:r>
      <w:r w:rsidRPr="003A5F86">
        <w:rPr>
          <w:sz w:val="10"/>
        </w:rPr>
        <w:t>. By giving policymakers greater understanding of events, AI might also improve their ability to manage them.</w:t>
      </w:r>
    </w:p>
    <w:p w14:paraId="1AEECD5C" w14:textId="209EF230" w:rsidR="00A34C1F" w:rsidRDefault="00A34C1F" w:rsidP="00ED0E82">
      <w:pPr>
        <w:pStyle w:val="Heading3"/>
      </w:pPr>
      <w:r>
        <w:lastRenderedPageBreak/>
        <w:t>AT: AI Terror</w:t>
      </w:r>
    </w:p>
    <w:p w14:paraId="04A90813" w14:textId="349D9FDC" w:rsidR="00A34C1F" w:rsidRDefault="00A34C1F" w:rsidP="00A34C1F">
      <w:pPr>
        <w:pStyle w:val="Heading4"/>
      </w:pPr>
      <w:r>
        <w:t>Complexity and cost foreclose terrorist application of AI.</w:t>
      </w:r>
    </w:p>
    <w:p w14:paraId="63A785FC" w14:textId="77777777" w:rsidR="00A34C1F" w:rsidRDefault="00A34C1F" w:rsidP="00A34C1F">
      <w:pPr>
        <w:rPr>
          <w:sz w:val="14"/>
        </w:rPr>
      </w:pPr>
      <w:proofErr w:type="spellStart"/>
      <w:r w:rsidRPr="00300234">
        <w:rPr>
          <w:rStyle w:val="Style13ptBold"/>
        </w:rPr>
        <w:t>Scharre</w:t>
      </w:r>
      <w:proofErr w:type="spellEnd"/>
      <w:r w:rsidRPr="00300234">
        <w:rPr>
          <w:rStyle w:val="Style13ptBold"/>
        </w:rPr>
        <w:t xml:space="preserve"> 23</w:t>
      </w:r>
      <w:r>
        <w:t xml:space="preserve"> (</w:t>
      </w:r>
      <w:r>
        <w:rPr>
          <w:sz w:val="14"/>
        </w:rPr>
        <w:t>Paul;</w:t>
      </w:r>
      <w:r w:rsidRPr="00300234">
        <w:rPr>
          <w:sz w:val="14"/>
        </w:rPr>
        <w:t xml:space="preserve"> Executive Vice President and Director of Studies at CNAS</w:t>
      </w:r>
      <w:r>
        <w:rPr>
          <w:sz w:val="14"/>
        </w:rPr>
        <w:t xml:space="preserve">, </w:t>
      </w:r>
      <w:r w:rsidRPr="00300234">
        <w:rPr>
          <w:sz w:val="14"/>
        </w:rPr>
        <w:t>won the 2019 Colby Award</w:t>
      </w:r>
      <w:r>
        <w:rPr>
          <w:sz w:val="14"/>
        </w:rPr>
        <w:t xml:space="preserve">, one of bill gates top 5 books of 2018, top 100 most influential people in AI 2023, Worked at the DoD and OSD, as well as serving in the military; 2/28/23; </w:t>
      </w:r>
      <w:r w:rsidRPr="00300234">
        <w:rPr>
          <w:sz w:val="14"/>
        </w:rPr>
        <w:t xml:space="preserve">W. W. Norton &amp; </w:t>
      </w:r>
      <w:proofErr w:type="gramStart"/>
      <w:r w:rsidRPr="00300234">
        <w:rPr>
          <w:sz w:val="14"/>
        </w:rPr>
        <w:t>Company</w:t>
      </w:r>
      <w:r>
        <w:rPr>
          <w:sz w:val="14"/>
        </w:rPr>
        <w:t xml:space="preserve"> ;</w:t>
      </w:r>
      <w:proofErr w:type="gramEnd"/>
      <w:r>
        <w:rPr>
          <w:sz w:val="14"/>
        </w:rPr>
        <w:t xml:space="preserve">“Four Battlegrounds” </w:t>
      </w:r>
      <w:r w:rsidRPr="00A64B29">
        <w:rPr>
          <w:sz w:val="14"/>
        </w:rPr>
        <w:t>https://bigthink.com/the-future/hyperwar-ai-military-warfare/</w:t>
      </w:r>
      <w:r>
        <w:rPr>
          <w:sz w:val="14"/>
        </w:rPr>
        <w:t xml:space="preserve"> KK)</w:t>
      </w:r>
    </w:p>
    <w:p w14:paraId="2CCC0085" w14:textId="77777777" w:rsidR="00A34C1F" w:rsidRPr="003A5F86" w:rsidRDefault="00A34C1F" w:rsidP="00A34C1F"/>
    <w:p w14:paraId="293CBE57" w14:textId="77777777" w:rsidR="00A34C1F" w:rsidRPr="001446A7" w:rsidRDefault="00A34C1F" w:rsidP="00A34C1F">
      <w:pPr>
        <w:rPr>
          <w:sz w:val="14"/>
        </w:rPr>
      </w:pPr>
      <w:r w:rsidRPr="001446A7">
        <w:rPr>
          <w:highlight w:val="cyan"/>
          <w:u w:val="single"/>
        </w:rPr>
        <w:t>Some tech</w:t>
      </w:r>
      <w:r w:rsidRPr="001446A7">
        <w:rPr>
          <w:sz w:val="14"/>
        </w:rPr>
        <w:t xml:space="preserve">nologies </w:t>
      </w:r>
      <w:r w:rsidRPr="001446A7">
        <w:rPr>
          <w:highlight w:val="cyan"/>
          <w:u w:val="single"/>
        </w:rPr>
        <w:t>narrow</w:t>
      </w:r>
      <w:r w:rsidRPr="001446A7">
        <w:rPr>
          <w:u w:val="single"/>
        </w:rPr>
        <w:t xml:space="preserve"> the </w:t>
      </w:r>
      <w:r w:rsidRPr="001446A7">
        <w:rPr>
          <w:highlight w:val="cyan"/>
          <w:u w:val="single"/>
        </w:rPr>
        <w:t>gap</w:t>
      </w:r>
      <w:r w:rsidRPr="001446A7">
        <w:rPr>
          <w:u w:val="single"/>
        </w:rPr>
        <w:t xml:space="preserve"> b</w:t>
      </w:r>
      <w:r w:rsidRPr="001446A7">
        <w:rPr>
          <w:highlight w:val="cyan"/>
          <w:u w:val="single"/>
        </w:rPr>
        <w:t>etwee</w:t>
      </w:r>
      <w:r w:rsidRPr="001446A7">
        <w:rPr>
          <w:u w:val="single"/>
        </w:rPr>
        <w:t xml:space="preserve">n the most and least </w:t>
      </w:r>
      <w:r w:rsidRPr="001446A7">
        <w:rPr>
          <w:highlight w:val="cyan"/>
          <w:u w:val="single"/>
        </w:rPr>
        <w:t>tech</w:t>
      </w:r>
      <w:r w:rsidRPr="001446A7">
        <w:rPr>
          <w:u w:val="single"/>
        </w:rPr>
        <w:t xml:space="preserve">nologically </w:t>
      </w:r>
      <w:r w:rsidRPr="001446A7">
        <w:rPr>
          <w:highlight w:val="cyan"/>
          <w:u w:val="single"/>
        </w:rPr>
        <w:t>advanced societies</w:t>
      </w:r>
      <w:r w:rsidRPr="001446A7">
        <w:rPr>
          <w:u w:val="single"/>
        </w:rPr>
        <w:t xml:space="preserve">. </w:t>
      </w:r>
      <w:r w:rsidRPr="001446A7">
        <w:rPr>
          <w:highlight w:val="cyan"/>
          <w:u w:val="single"/>
        </w:rPr>
        <w:t>Nuc</w:t>
      </w:r>
      <w:r w:rsidRPr="001446A7">
        <w:rPr>
          <w:u w:val="single"/>
        </w:rPr>
        <w:t>lear weapon</w:t>
      </w:r>
      <w:r w:rsidRPr="001446A7">
        <w:rPr>
          <w:highlight w:val="cyan"/>
          <w:u w:val="single"/>
        </w:rPr>
        <w:t>s</w:t>
      </w:r>
      <w:r w:rsidRPr="001446A7">
        <w:rPr>
          <w:u w:val="single"/>
        </w:rPr>
        <w:t xml:space="preserve">, for instance, </w:t>
      </w:r>
      <w:r w:rsidRPr="001446A7">
        <w:rPr>
          <w:highlight w:val="cyan"/>
          <w:u w:val="single"/>
        </w:rPr>
        <w:t>allow</w:t>
      </w:r>
      <w:r w:rsidRPr="001446A7">
        <w:rPr>
          <w:u w:val="single"/>
        </w:rPr>
        <w:t xml:space="preserve"> relative pipsqueaks like </w:t>
      </w:r>
      <w:r w:rsidRPr="001446A7">
        <w:rPr>
          <w:highlight w:val="cyan"/>
          <w:u w:val="single"/>
        </w:rPr>
        <w:t>North Korea to offset</w:t>
      </w:r>
      <w:r w:rsidRPr="001446A7">
        <w:rPr>
          <w:u w:val="single"/>
        </w:rPr>
        <w:t xml:space="preserve"> the </w:t>
      </w:r>
      <w:r w:rsidRPr="001446A7">
        <w:rPr>
          <w:highlight w:val="cyan"/>
          <w:u w:val="single"/>
        </w:rPr>
        <w:t>military</w:t>
      </w:r>
      <w:r w:rsidRPr="001446A7">
        <w:rPr>
          <w:u w:val="single"/>
        </w:rPr>
        <w:t xml:space="preserve"> </w:t>
      </w:r>
      <w:r w:rsidRPr="001446A7">
        <w:rPr>
          <w:highlight w:val="cyan"/>
          <w:u w:val="single"/>
        </w:rPr>
        <w:t>and</w:t>
      </w:r>
      <w:r w:rsidRPr="001446A7">
        <w:rPr>
          <w:u w:val="single"/>
        </w:rPr>
        <w:t xml:space="preserve"> </w:t>
      </w:r>
      <w:r w:rsidRPr="001446A7">
        <w:rPr>
          <w:highlight w:val="cyan"/>
          <w:u w:val="single"/>
        </w:rPr>
        <w:t>economic</w:t>
      </w:r>
      <w:r w:rsidRPr="001446A7">
        <w:rPr>
          <w:u w:val="single"/>
        </w:rPr>
        <w:t xml:space="preserve"> </w:t>
      </w:r>
      <w:r w:rsidRPr="001446A7">
        <w:rPr>
          <w:highlight w:val="cyan"/>
          <w:u w:val="single"/>
        </w:rPr>
        <w:t>advantages</w:t>
      </w:r>
      <w:r w:rsidRPr="001446A7">
        <w:rPr>
          <w:u w:val="single"/>
        </w:rPr>
        <w:t xml:space="preserve"> </w:t>
      </w:r>
      <w:r w:rsidRPr="001446A7">
        <w:rPr>
          <w:sz w:val="14"/>
        </w:rPr>
        <w:t>a superpower and its allies possess. Others widen the divide: In the 19th century, repeating rifles, machine guns and steamships allowed European societies to subjugate vast areas of the world.</w:t>
      </w:r>
    </w:p>
    <w:p w14:paraId="1A5EE926" w14:textId="77777777" w:rsidR="00A34C1F" w:rsidRPr="001446A7" w:rsidRDefault="00A34C1F" w:rsidP="00A34C1F">
      <w:pPr>
        <w:rPr>
          <w:sz w:val="14"/>
        </w:rPr>
      </w:pPr>
      <w:r w:rsidRPr="001446A7">
        <w:rPr>
          <w:sz w:val="14"/>
        </w:rPr>
        <w:t>In some respects, AI will empower the weak. US officials worry that large language models might help terrorists with crude science kits to build biological weapons. Rogue states, like Iran, might use AI to coordinate drone swarms against US warships in the Persian Gulf. More benignly, AI could expand access to basic healthcare services in the Global South, creating big payoffs in increased life expectancy and economic productivity.</w:t>
      </w:r>
    </w:p>
    <w:p w14:paraId="46230C9A" w14:textId="77777777" w:rsidR="00A34C1F" w:rsidRPr="001446A7" w:rsidRDefault="00A34C1F" w:rsidP="00A34C1F">
      <w:pPr>
        <w:rPr>
          <w:sz w:val="14"/>
        </w:rPr>
      </w:pPr>
      <w:r w:rsidRPr="001446A7">
        <w:rPr>
          <w:sz w:val="14"/>
        </w:rPr>
        <w:t xml:space="preserve">In other respects, however, </w:t>
      </w:r>
      <w:r w:rsidRPr="001446A7">
        <w:rPr>
          <w:highlight w:val="cyan"/>
          <w:u w:val="single"/>
        </w:rPr>
        <w:t>AI will be a rich man’s game</w:t>
      </w:r>
      <w:r w:rsidRPr="001446A7">
        <w:rPr>
          <w:u w:val="single"/>
        </w:rPr>
        <w:t xml:space="preserve">. </w:t>
      </w:r>
      <w:r w:rsidRPr="001446A7">
        <w:rPr>
          <w:highlight w:val="cyan"/>
          <w:u w:val="single"/>
        </w:rPr>
        <w:t>Developing</w:t>
      </w:r>
      <w:r w:rsidRPr="001446A7">
        <w:rPr>
          <w:u w:val="single"/>
        </w:rPr>
        <w:t xml:space="preserve"> state-of-the-art </w:t>
      </w:r>
      <w:r w:rsidRPr="001446A7">
        <w:rPr>
          <w:highlight w:val="cyan"/>
          <w:u w:val="single"/>
        </w:rPr>
        <w:t>AI is</w:t>
      </w:r>
      <w:r w:rsidRPr="001446A7">
        <w:rPr>
          <w:u w:val="single"/>
        </w:rPr>
        <w:t xml:space="preserve"> fantastically </w:t>
      </w:r>
      <w:r w:rsidRPr="001446A7">
        <w:rPr>
          <w:highlight w:val="cyan"/>
          <w:u w:val="single"/>
        </w:rPr>
        <w:t>expensive</w:t>
      </w:r>
      <w:r w:rsidRPr="001446A7">
        <w:rPr>
          <w:u w:val="single"/>
        </w:rPr>
        <w:t xml:space="preserve">. </w:t>
      </w:r>
      <w:r w:rsidRPr="001446A7">
        <w:rPr>
          <w:highlight w:val="cyan"/>
          <w:u w:val="single"/>
        </w:rPr>
        <w:t>Training l</w:t>
      </w:r>
      <w:r w:rsidRPr="001446A7">
        <w:rPr>
          <w:u w:val="single"/>
        </w:rPr>
        <w:t xml:space="preserve">arge </w:t>
      </w:r>
      <w:r w:rsidRPr="001446A7">
        <w:rPr>
          <w:highlight w:val="cyan"/>
          <w:u w:val="single"/>
        </w:rPr>
        <w:t>l</w:t>
      </w:r>
      <w:r w:rsidRPr="001446A7">
        <w:rPr>
          <w:u w:val="single"/>
        </w:rPr>
        <w:t xml:space="preserve">anguage </w:t>
      </w:r>
      <w:r w:rsidRPr="001446A7">
        <w:rPr>
          <w:highlight w:val="cyan"/>
          <w:u w:val="single"/>
        </w:rPr>
        <w:t>m</w:t>
      </w:r>
      <w:r w:rsidRPr="001446A7">
        <w:rPr>
          <w:u w:val="single"/>
        </w:rPr>
        <w:t>odel</w:t>
      </w:r>
      <w:r w:rsidRPr="001446A7">
        <w:rPr>
          <w:highlight w:val="cyan"/>
          <w:u w:val="single"/>
        </w:rPr>
        <w:t>s</w:t>
      </w:r>
      <w:r w:rsidRPr="001446A7">
        <w:rPr>
          <w:u w:val="single"/>
        </w:rPr>
        <w:t xml:space="preserve"> can </w:t>
      </w:r>
      <w:r w:rsidRPr="001446A7">
        <w:rPr>
          <w:highlight w:val="cyan"/>
          <w:u w:val="single"/>
        </w:rPr>
        <w:t>require</w:t>
      </w:r>
      <w:r w:rsidRPr="001446A7">
        <w:rPr>
          <w:u w:val="single"/>
        </w:rPr>
        <w:t xml:space="preserve"> vast </w:t>
      </w:r>
      <w:r w:rsidRPr="001446A7">
        <w:rPr>
          <w:highlight w:val="cyan"/>
          <w:u w:val="single"/>
        </w:rPr>
        <w:t>investments</w:t>
      </w:r>
      <w:r w:rsidRPr="001446A7">
        <w:rPr>
          <w:u w:val="single"/>
        </w:rPr>
        <w:t xml:space="preserve"> </w:t>
      </w:r>
      <w:r w:rsidRPr="001446A7">
        <w:rPr>
          <w:highlight w:val="cyan"/>
          <w:u w:val="single"/>
        </w:rPr>
        <w:t>and</w:t>
      </w:r>
      <w:r w:rsidRPr="001446A7">
        <w:rPr>
          <w:u w:val="single"/>
        </w:rPr>
        <w:t xml:space="preserve"> </w:t>
      </w:r>
      <w:r w:rsidRPr="001446A7">
        <w:rPr>
          <w:highlight w:val="cyan"/>
          <w:u w:val="single"/>
        </w:rPr>
        <w:t>access to</w:t>
      </w:r>
      <w:r w:rsidRPr="001446A7">
        <w:rPr>
          <w:u w:val="single"/>
        </w:rPr>
        <w:t xml:space="preserve"> a finite quantity </w:t>
      </w:r>
      <w:r w:rsidRPr="001446A7">
        <w:rPr>
          <w:highlight w:val="cyan"/>
          <w:u w:val="single"/>
        </w:rPr>
        <w:t>of top scientists and engineer</w:t>
      </w:r>
      <w:r w:rsidRPr="001446A7">
        <w:rPr>
          <w:sz w:val="14"/>
          <w:highlight w:val="cyan"/>
        </w:rPr>
        <w:t>s</w:t>
      </w:r>
      <w:r w:rsidRPr="001446A7">
        <w:rPr>
          <w:sz w:val="14"/>
        </w:rPr>
        <w:t xml:space="preserve"> — to say nothing of staggering amounts of electricity. Some estimates place the </w:t>
      </w:r>
      <w:r w:rsidRPr="001446A7">
        <w:rPr>
          <w:highlight w:val="cyan"/>
          <w:u w:val="single"/>
        </w:rPr>
        <w:t>cost of</w:t>
      </w:r>
      <w:r w:rsidRPr="001446A7">
        <w:rPr>
          <w:u w:val="single"/>
        </w:rPr>
        <w:t xml:space="preserve"> the infrastructure supporting Microsoft’s </w:t>
      </w:r>
      <w:r w:rsidRPr="001446A7">
        <w:rPr>
          <w:highlight w:val="cyan"/>
          <w:u w:val="single"/>
        </w:rPr>
        <w:t xml:space="preserve">Bing AI </w:t>
      </w:r>
      <w:r w:rsidRPr="001446A7">
        <w:rPr>
          <w:u w:val="single"/>
        </w:rPr>
        <w:t>chatbot</w:t>
      </w:r>
      <w:r w:rsidRPr="001446A7">
        <w:rPr>
          <w:highlight w:val="cyan"/>
          <w:u w:val="single"/>
        </w:rPr>
        <w:t xml:space="preserve"> at $4 billion</w:t>
      </w:r>
      <w:r w:rsidRPr="001446A7">
        <w:rPr>
          <w:u w:val="single"/>
        </w:rPr>
        <w:t xml:space="preserve">. Almost </w:t>
      </w:r>
      <w:r w:rsidRPr="001446A7">
        <w:rPr>
          <w:highlight w:val="cyan"/>
          <w:u w:val="single"/>
        </w:rPr>
        <w:t>anyone</w:t>
      </w:r>
      <w:r w:rsidRPr="001446A7">
        <w:rPr>
          <w:u w:val="single"/>
        </w:rPr>
        <w:t xml:space="preserve"> </w:t>
      </w:r>
      <w:r w:rsidRPr="001446A7">
        <w:rPr>
          <w:highlight w:val="cyan"/>
          <w:u w:val="single"/>
        </w:rPr>
        <w:t>can</w:t>
      </w:r>
      <w:r w:rsidRPr="001446A7">
        <w:rPr>
          <w:u w:val="single"/>
        </w:rPr>
        <w:t xml:space="preserve"> be a </w:t>
      </w:r>
      <w:r w:rsidRPr="001446A7">
        <w:rPr>
          <w:highlight w:val="cyan"/>
          <w:u w:val="single"/>
        </w:rPr>
        <w:t>take</w:t>
      </w:r>
      <w:r w:rsidRPr="001446A7">
        <w:rPr>
          <w:u w:val="single"/>
        </w:rPr>
        <w:t xml:space="preserve">r of AI — </w:t>
      </w:r>
      <w:r w:rsidRPr="001446A7">
        <w:rPr>
          <w:highlight w:val="cyan"/>
          <w:u w:val="single"/>
        </w:rPr>
        <w:t>but</w:t>
      </w:r>
      <w:r w:rsidRPr="001446A7">
        <w:rPr>
          <w:u w:val="single"/>
        </w:rPr>
        <w:t xml:space="preserve"> </w:t>
      </w:r>
      <w:r w:rsidRPr="001446A7">
        <w:rPr>
          <w:highlight w:val="cyan"/>
          <w:u w:val="single"/>
        </w:rPr>
        <w:t>being a maker</w:t>
      </w:r>
      <w:r w:rsidRPr="001446A7">
        <w:rPr>
          <w:u w:val="single"/>
        </w:rPr>
        <w:t xml:space="preserve"> </w:t>
      </w:r>
      <w:r w:rsidRPr="001446A7">
        <w:rPr>
          <w:highlight w:val="cyan"/>
          <w:u w:val="single"/>
        </w:rPr>
        <w:t>requires</w:t>
      </w:r>
      <w:r w:rsidRPr="001446A7">
        <w:rPr>
          <w:u w:val="single"/>
        </w:rPr>
        <w:t xml:space="preserve"> copious </w:t>
      </w:r>
      <w:r w:rsidRPr="001446A7">
        <w:rPr>
          <w:highlight w:val="cyan"/>
          <w:u w:val="single"/>
        </w:rPr>
        <w:t>resources</w:t>
      </w:r>
      <w:r w:rsidRPr="001446A7">
        <w:rPr>
          <w:sz w:val="14"/>
        </w:rPr>
        <w:t>.</w:t>
      </w:r>
    </w:p>
    <w:p w14:paraId="49A759D2" w14:textId="77777777" w:rsidR="00A34C1F" w:rsidRPr="001446A7" w:rsidRDefault="00A34C1F" w:rsidP="00A34C1F">
      <w:pPr>
        <w:rPr>
          <w:sz w:val="14"/>
        </w:rPr>
      </w:pPr>
      <w:r w:rsidRPr="001446A7">
        <w:rPr>
          <w:sz w:val="14"/>
        </w:rPr>
        <w:t xml:space="preserve">This is why the </w:t>
      </w:r>
      <w:r w:rsidRPr="001446A7">
        <w:rPr>
          <w:highlight w:val="cyan"/>
          <w:u w:val="single"/>
        </w:rPr>
        <w:t>middle powers making big moves</w:t>
      </w:r>
      <w:r w:rsidRPr="001446A7">
        <w:rPr>
          <w:u w:val="single"/>
        </w:rPr>
        <w:t xml:space="preserve"> in AI</w:t>
      </w:r>
      <w:r w:rsidRPr="001446A7">
        <w:rPr>
          <w:sz w:val="14"/>
        </w:rPr>
        <w:t xml:space="preserve">, such as Saudi Arabia and the United Arab Emirates, </w:t>
      </w:r>
      <w:r w:rsidRPr="001446A7">
        <w:rPr>
          <w:highlight w:val="cyan"/>
          <w:u w:val="single"/>
        </w:rPr>
        <w:t>have very deep pockets</w:t>
      </w:r>
      <w:r w:rsidRPr="001446A7">
        <w:rPr>
          <w:sz w:val="14"/>
        </w:rPr>
        <w:t>. Many of the early leaders in the AI race are either tech titans (Alphabet, Microsoft, Meta, IBM, Nvidia and others) or firms with access to their money (</w:t>
      </w:r>
      <w:proofErr w:type="spellStart"/>
      <w:r w:rsidRPr="001446A7">
        <w:rPr>
          <w:sz w:val="14"/>
        </w:rPr>
        <w:t>OpenAI</w:t>
      </w:r>
      <w:proofErr w:type="spellEnd"/>
      <w:r w:rsidRPr="001446A7">
        <w:rPr>
          <w:sz w:val="14"/>
        </w:rPr>
        <w:t xml:space="preserve">). And </w:t>
      </w:r>
      <w:r w:rsidRPr="001446A7">
        <w:rPr>
          <w:highlight w:val="cyan"/>
          <w:u w:val="single"/>
        </w:rPr>
        <w:t>the US,</w:t>
      </w:r>
      <w:r w:rsidRPr="001446A7">
        <w:rPr>
          <w:sz w:val="14"/>
        </w:rPr>
        <w:t xml:space="preserve"> with its vibrant, well-funded tech sector, still </w:t>
      </w:r>
      <w:r w:rsidRPr="001446A7">
        <w:rPr>
          <w:highlight w:val="cyan"/>
          <w:u w:val="single"/>
        </w:rPr>
        <w:t>leads the field</w:t>
      </w:r>
      <w:r w:rsidRPr="001446A7">
        <w:rPr>
          <w:sz w:val="14"/>
          <w:highlight w:val="cyan"/>
        </w:rPr>
        <w:t>.</w:t>
      </w:r>
    </w:p>
    <w:p w14:paraId="342D9A04" w14:textId="77777777" w:rsidR="00A34C1F" w:rsidRPr="001446A7" w:rsidRDefault="00A34C1F" w:rsidP="00A34C1F">
      <w:pPr>
        <w:rPr>
          <w:sz w:val="14"/>
        </w:rPr>
      </w:pPr>
      <w:r w:rsidRPr="001446A7">
        <w:rPr>
          <w:sz w:val="14"/>
        </w:rPr>
        <w:t xml:space="preserve">What’s true in the private sector may also be true in the realm of warfare. At the outset, </w:t>
      </w:r>
      <w:r w:rsidRPr="001446A7">
        <w:rPr>
          <w:highlight w:val="cyan"/>
          <w:u w:val="single"/>
        </w:rPr>
        <w:t>the military benefits</w:t>
      </w:r>
      <w:r w:rsidRPr="001446A7">
        <w:rPr>
          <w:u w:val="single"/>
        </w:rPr>
        <w:t xml:space="preserve"> of new technology may </w:t>
      </w:r>
      <w:r w:rsidRPr="001446A7">
        <w:rPr>
          <w:highlight w:val="cyan"/>
          <w:u w:val="single"/>
        </w:rPr>
        <w:t>flow</w:t>
      </w:r>
      <w:r w:rsidRPr="001446A7">
        <w:rPr>
          <w:u w:val="single"/>
        </w:rPr>
        <w:t xml:space="preserve"> </w:t>
      </w:r>
      <w:r w:rsidRPr="001446A7">
        <w:rPr>
          <w:highlight w:val="cyan"/>
          <w:u w:val="single"/>
        </w:rPr>
        <w:t>disproportionately to countries</w:t>
      </w:r>
      <w:r w:rsidRPr="001446A7">
        <w:rPr>
          <w:u w:val="single"/>
        </w:rPr>
        <w:t xml:space="preserve"> </w:t>
      </w:r>
      <w:r w:rsidRPr="001446A7">
        <w:rPr>
          <w:highlight w:val="cyan"/>
          <w:u w:val="single"/>
        </w:rPr>
        <w:t>with</w:t>
      </w:r>
      <w:r w:rsidRPr="001446A7">
        <w:rPr>
          <w:u w:val="single"/>
        </w:rPr>
        <w:t xml:space="preserve"> the </w:t>
      </w:r>
      <w:r w:rsidRPr="001446A7">
        <w:rPr>
          <w:highlight w:val="cyan"/>
          <w:u w:val="single"/>
        </w:rPr>
        <w:t>generous</w:t>
      </w:r>
      <w:r w:rsidRPr="001446A7">
        <w:rPr>
          <w:u w:val="single"/>
        </w:rPr>
        <w:t xml:space="preserve"> defense </w:t>
      </w:r>
      <w:r w:rsidRPr="001446A7">
        <w:rPr>
          <w:highlight w:val="cyan"/>
          <w:u w:val="single"/>
        </w:rPr>
        <w:t>budgets</w:t>
      </w:r>
      <w:r w:rsidRPr="001446A7">
        <w:rPr>
          <w:u w:val="single"/>
        </w:rPr>
        <w:t xml:space="preserve"> </w:t>
      </w:r>
      <w:r w:rsidRPr="001446A7">
        <w:rPr>
          <w:sz w:val="14"/>
        </w:rPr>
        <w:t>required to develop and field new capabilities at scale.</w:t>
      </w:r>
    </w:p>
    <w:p w14:paraId="6997EE97" w14:textId="768CBFEA" w:rsidR="00A34C1F" w:rsidRPr="00A34C1F" w:rsidRDefault="00A34C1F" w:rsidP="00A34C1F">
      <w:pPr>
        <w:rPr>
          <w:u w:val="single"/>
        </w:rPr>
      </w:pPr>
      <w:r w:rsidRPr="001446A7">
        <w:rPr>
          <w:sz w:val="14"/>
        </w:rPr>
        <w:t xml:space="preserve">All this could change: Early leads don’t always translate into enduring advantages. Upstarts, whether firms or countries, have disrupted other fields before. For the time being, however, </w:t>
      </w:r>
      <w:r w:rsidRPr="001446A7">
        <w:rPr>
          <w:highlight w:val="cyan"/>
          <w:u w:val="single"/>
        </w:rPr>
        <w:t>AI</w:t>
      </w:r>
      <w:r w:rsidRPr="001446A7">
        <w:rPr>
          <w:u w:val="single"/>
        </w:rPr>
        <w:t xml:space="preserve"> may </w:t>
      </w:r>
      <w:r w:rsidRPr="001446A7">
        <w:rPr>
          <w:highlight w:val="cyan"/>
          <w:u w:val="single"/>
        </w:rPr>
        <w:t>do</w:t>
      </w:r>
      <w:r w:rsidRPr="001446A7">
        <w:rPr>
          <w:u w:val="single"/>
        </w:rPr>
        <w:t xml:space="preserve"> </w:t>
      </w:r>
      <w:r w:rsidRPr="001446A7">
        <w:rPr>
          <w:highlight w:val="cyan"/>
          <w:u w:val="single"/>
        </w:rPr>
        <w:t>more</w:t>
      </w:r>
      <w:r w:rsidRPr="001446A7">
        <w:rPr>
          <w:u w:val="single"/>
        </w:rPr>
        <w:t xml:space="preserve"> </w:t>
      </w:r>
      <w:r w:rsidRPr="001446A7">
        <w:rPr>
          <w:highlight w:val="cyan"/>
          <w:u w:val="single"/>
        </w:rPr>
        <w:t>to</w:t>
      </w:r>
      <w:r w:rsidRPr="001446A7">
        <w:rPr>
          <w:u w:val="single"/>
        </w:rPr>
        <w:t xml:space="preserve"> </w:t>
      </w:r>
      <w:r w:rsidRPr="001446A7">
        <w:rPr>
          <w:highlight w:val="cyan"/>
          <w:u w:val="single"/>
        </w:rPr>
        <w:t>reinforce</w:t>
      </w:r>
      <w:r w:rsidRPr="001446A7">
        <w:rPr>
          <w:u w:val="single"/>
        </w:rPr>
        <w:t xml:space="preserve"> than revolutionize the </w:t>
      </w:r>
      <w:r w:rsidRPr="001446A7">
        <w:rPr>
          <w:highlight w:val="cyan"/>
          <w:u w:val="single"/>
        </w:rPr>
        <w:t>balance of power.</w:t>
      </w:r>
    </w:p>
    <w:p w14:paraId="5B65A22F" w14:textId="27BD0ED5" w:rsidR="00ED0E82" w:rsidRDefault="00ED0E82" w:rsidP="00ED0E82">
      <w:pPr>
        <w:pStyle w:val="Heading3"/>
      </w:pPr>
      <w:r>
        <w:lastRenderedPageBreak/>
        <w:t>AT: Court Clog</w:t>
      </w:r>
    </w:p>
    <w:p w14:paraId="6926F6AF" w14:textId="695552A2" w:rsidR="00ED0E82" w:rsidRDefault="00ED0E82" w:rsidP="00ED0E82">
      <w:pPr>
        <w:pStyle w:val="Heading4"/>
      </w:pPr>
      <w:r>
        <w:t xml:space="preserve">AI infringement </w:t>
      </w:r>
      <w:r>
        <w:t>overwhelms court docket</w:t>
      </w:r>
      <w:r>
        <w:t>—</w:t>
      </w:r>
      <w:r>
        <w:t>regulation is key</w:t>
      </w:r>
      <w:r>
        <w:t>.</w:t>
      </w:r>
    </w:p>
    <w:p w14:paraId="16D2892B" w14:textId="77777777" w:rsidR="00ED0E82" w:rsidRPr="00C26B04" w:rsidRDefault="00ED0E82" w:rsidP="00ED0E82">
      <w:pPr>
        <w:rPr>
          <w:rStyle w:val="Style13ptBold"/>
          <w:b w:val="0"/>
          <w:bCs w:val="0"/>
        </w:rPr>
      </w:pPr>
      <w:r>
        <w:rPr>
          <w:rStyle w:val="Style13ptBold"/>
        </w:rPr>
        <w:t xml:space="preserve">A. </w:t>
      </w:r>
      <w:proofErr w:type="spellStart"/>
      <w:r>
        <w:rPr>
          <w:rStyle w:val="Style13ptBold"/>
        </w:rPr>
        <w:t>Schweidel</w:t>
      </w:r>
      <w:proofErr w:type="spellEnd"/>
      <w:r>
        <w:rPr>
          <w:rStyle w:val="Style13ptBold"/>
        </w:rPr>
        <w:t xml:space="preserve"> ’23, et al. </w:t>
      </w:r>
      <w:r w:rsidRPr="00FE4CEC">
        <w:t xml:space="preserve">(David, Chair and Professor of Marketing at Emory University’s </w:t>
      </w:r>
      <w:proofErr w:type="spellStart"/>
      <w:r w:rsidRPr="00FE4CEC">
        <w:t>Goizueta</w:t>
      </w:r>
      <w:proofErr w:type="spellEnd"/>
      <w:r w:rsidRPr="00FE4CEC">
        <w:t xml:space="preserve"> Business School, Specialized in consumer interactions with technology, "Generative AI Has an Intellectual Property Problem", 7 April 2023, https://hbr.org/2023/04/generative-ai-has-an-intellectual-property-problem)</w:t>
      </w:r>
    </w:p>
    <w:p w14:paraId="25E4F82F" w14:textId="77777777" w:rsidR="00ED0E82" w:rsidRDefault="00ED0E82" w:rsidP="00ED0E82">
      <w:r>
        <w:t xml:space="preserve">While it may seem like these new </w:t>
      </w:r>
      <w:r w:rsidRPr="00F74560">
        <w:rPr>
          <w:highlight w:val="cyan"/>
          <w:u w:val="single"/>
        </w:rPr>
        <w:t>AI</w:t>
      </w:r>
      <w:r>
        <w:t xml:space="preserve"> tools can conjure new material from the ether, that’s not quite the case. Generative AI platforms are trained on data lakes and question snippets — billions of parameters that are constructed by software processing huge archives of images and text. The AI platforms recover patterns and relationships, which they then use to create rules, and then make judgments and predictions, when responding to a prompt. This process </w:t>
      </w:r>
      <w:r w:rsidRPr="00F74560">
        <w:rPr>
          <w:highlight w:val="cyan"/>
          <w:u w:val="single"/>
        </w:rPr>
        <w:t>comes</w:t>
      </w:r>
      <w:r w:rsidRPr="00F74560">
        <w:rPr>
          <w:highlight w:val="cyan"/>
        </w:rPr>
        <w:t xml:space="preserve"> </w:t>
      </w:r>
      <w:r w:rsidRPr="00F74560">
        <w:rPr>
          <w:highlight w:val="cyan"/>
          <w:u w:val="single"/>
        </w:rPr>
        <w:t>with</w:t>
      </w:r>
      <w:r w:rsidRPr="00F74560">
        <w:rPr>
          <w:highlight w:val="cyan"/>
        </w:rPr>
        <w:t xml:space="preserve"> </w:t>
      </w:r>
      <w:r w:rsidRPr="00F74560">
        <w:rPr>
          <w:highlight w:val="cyan"/>
          <w:u w:val="single"/>
        </w:rPr>
        <w:t>legal</w:t>
      </w:r>
      <w:r w:rsidRPr="00F74560">
        <w:rPr>
          <w:highlight w:val="cyan"/>
        </w:rPr>
        <w:t xml:space="preserve"> </w:t>
      </w:r>
      <w:r w:rsidRPr="00F74560">
        <w:rPr>
          <w:highlight w:val="cyan"/>
          <w:u w:val="single"/>
        </w:rPr>
        <w:t>risks, including</w:t>
      </w:r>
      <w:r w:rsidRPr="00481FF1">
        <w:rPr>
          <w:u w:val="single"/>
        </w:rPr>
        <w:t xml:space="preserve"> </w:t>
      </w:r>
      <w:r w:rsidRPr="00F74560">
        <w:rPr>
          <w:highlight w:val="cyan"/>
          <w:u w:val="single"/>
        </w:rPr>
        <w:t>i</w:t>
      </w:r>
      <w:r w:rsidRPr="00166295">
        <w:rPr>
          <w:u w:val="single"/>
        </w:rPr>
        <w:t xml:space="preserve">ntellectual </w:t>
      </w:r>
      <w:r w:rsidRPr="00F74560">
        <w:rPr>
          <w:highlight w:val="cyan"/>
          <w:u w:val="single"/>
        </w:rPr>
        <w:t>p</w:t>
      </w:r>
      <w:r w:rsidRPr="00166295">
        <w:rPr>
          <w:u w:val="single"/>
        </w:rPr>
        <w:t xml:space="preserve">roperty </w:t>
      </w:r>
      <w:r w:rsidRPr="00F74560">
        <w:rPr>
          <w:highlight w:val="cyan"/>
          <w:u w:val="single"/>
        </w:rPr>
        <w:t>infringement</w:t>
      </w:r>
      <w:r>
        <w:t xml:space="preserve">. In many cases, it also poses legal questions that are still being resolved. </w:t>
      </w:r>
      <w:r w:rsidRPr="005F6A63">
        <w:rPr>
          <w:sz w:val="16"/>
        </w:rPr>
        <w:t>For example, does copyright, patent, trademark infringement apply to AI creations? Is it clear who owns the content that generative AI platforms create for you, or your customers? Before businesses can embrace the benefits of generative AI, they need to understand the risks — and how to protect themselves.</w:t>
      </w:r>
    </w:p>
    <w:p w14:paraId="5C11FA70" w14:textId="77777777" w:rsidR="00ED0E82" w:rsidRDefault="00ED0E82" w:rsidP="00ED0E82">
      <w:r>
        <w:t>Where Generative AI Fits into Today’s  Legal Landscape</w:t>
      </w:r>
    </w:p>
    <w:p w14:paraId="234B725E" w14:textId="3A60F113" w:rsidR="002855F6" w:rsidRPr="007D75D7" w:rsidRDefault="00ED0E82" w:rsidP="007D75D7">
      <w:pPr>
        <w:rPr>
          <w:u w:val="single"/>
        </w:rPr>
      </w:pPr>
      <w:r>
        <w:t xml:space="preserve">Though generative AI may be new to the market, existing laws have significant implications for its use. Now, courts are sorting out how the laws on the books should be applied. There are infringement and rights of use issues, uncertainty about ownership of </w:t>
      </w:r>
      <w:r w:rsidRPr="00F74560">
        <w:rPr>
          <w:highlight w:val="cyan"/>
          <w:u w:val="single"/>
        </w:rPr>
        <w:t>AI</w:t>
      </w:r>
      <w:r w:rsidRPr="00C23E34">
        <w:rPr>
          <w:u w:val="single"/>
        </w:rPr>
        <w:t xml:space="preserve">-generated </w:t>
      </w:r>
      <w:r w:rsidRPr="00F74560">
        <w:rPr>
          <w:highlight w:val="cyan"/>
          <w:u w:val="single"/>
        </w:rPr>
        <w:t>works</w:t>
      </w:r>
      <w:r>
        <w:t xml:space="preserve">, and questions about unlicensed content in training data and whether </w:t>
      </w:r>
      <w:r w:rsidRPr="002D5B64">
        <w:rPr>
          <w:highlight w:val="cyan"/>
          <w:u w:val="single"/>
        </w:rPr>
        <w:t>use</w:t>
      </w:r>
      <w:r w:rsidRPr="002D5B64">
        <w:t>rs</w:t>
      </w:r>
      <w:r>
        <w:t xml:space="preserve"> should be able to </w:t>
      </w:r>
      <w:r w:rsidRPr="002D5B64">
        <w:t xml:space="preserve">prompt </w:t>
      </w:r>
      <w:r>
        <w:t xml:space="preserve">these tools with direct reference other </w:t>
      </w:r>
      <w:proofErr w:type="gramStart"/>
      <w:r>
        <w:t>creators’</w:t>
      </w:r>
      <w:proofErr w:type="gramEnd"/>
      <w:r>
        <w:t xml:space="preserve"> </w:t>
      </w:r>
      <w:r w:rsidRPr="00F74560">
        <w:rPr>
          <w:highlight w:val="cyan"/>
          <w:u w:val="single"/>
        </w:rPr>
        <w:t>copyright</w:t>
      </w:r>
      <w:r w:rsidRPr="00F74560">
        <w:rPr>
          <w:u w:val="single"/>
        </w:rPr>
        <w:t>ed</w:t>
      </w:r>
      <w:r w:rsidRPr="00F74560">
        <w:rPr>
          <w:highlight w:val="cyan"/>
          <w:u w:val="single"/>
        </w:rPr>
        <w:t xml:space="preserve"> and trademark</w:t>
      </w:r>
      <w:r w:rsidRPr="00F74560">
        <w:rPr>
          <w:u w:val="single"/>
        </w:rPr>
        <w:t>ed works</w:t>
      </w:r>
      <w:r w:rsidRPr="00C23E34">
        <w:rPr>
          <w:u w:val="single"/>
        </w:rPr>
        <w:t xml:space="preserve"> by name </w:t>
      </w:r>
      <w:r w:rsidRPr="00F74560">
        <w:rPr>
          <w:highlight w:val="cyan"/>
          <w:u w:val="single"/>
        </w:rPr>
        <w:t>without</w:t>
      </w:r>
      <w:r w:rsidRPr="00F74560">
        <w:rPr>
          <w:highlight w:val="cyan"/>
        </w:rPr>
        <w:t xml:space="preserve"> </w:t>
      </w:r>
      <w:r>
        <w:t xml:space="preserve">their </w:t>
      </w:r>
      <w:r w:rsidRPr="00F74560">
        <w:rPr>
          <w:highlight w:val="cyan"/>
          <w:u w:val="single"/>
        </w:rPr>
        <w:t>permission</w:t>
      </w:r>
      <w:r>
        <w:t xml:space="preserve">. These claims are already being litigated. </w:t>
      </w:r>
      <w:r w:rsidRPr="00F74560">
        <w:rPr>
          <w:highlight w:val="cyan"/>
          <w:u w:val="single"/>
        </w:rPr>
        <w:t>In</w:t>
      </w:r>
      <w:r>
        <w:t xml:space="preserve"> a case filed in late 2022, </w:t>
      </w:r>
      <w:r w:rsidRPr="00F74560">
        <w:rPr>
          <w:highlight w:val="cyan"/>
          <w:u w:val="single"/>
        </w:rPr>
        <w:t xml:space="preserve">Andersen v. Stability </w:t>
      </w:r>
      <w:r>
        <w:t xml:space="preserve">AI et al., </w:t>
      </w:r>
      <w:r w:rsidRPr="00EC5C02">
        <w:rPr>
          <w:u w:val="single"/>
        </w:rPr>
        <w:t xml:space="preserve">three artists formed a class to sue multiple generative </w:t>
      </w:r>
      <w:r w:rsidRPr="00F74560">
        <w:rPr>
          <w:highlight w:val="cyan"/>
          <w:u w:val="single"/>
        </w:rPr>
        <w:t>AI platforms</w:t>
      </w:r>
      <w:r w:rsidRPr="00EC5C02">
        <w:rPr>
          <w:u w:val="single"/>
        </w:rPr>
        <w:t xml:space="preserve"> </w:t>
      </w:r>
      <w:proofErr w:type="gramStart"/>
      <w:r w:rsidRPr="00EC5C02">
        <w:rPr>
          <w:u w:val="single"/>
        </w:rPr>
        <w:t>on the basis of</w:t>
      </w:r>
      <w:proofErr w:type="gramEnd"/>
      <w:r w:rsidRPr="00EC5C02">
        <w:rPr>
          <w:u w:val="single"/>
        </w:rPr>
        <w:t xml:space="preserve"> the AI </w:t>
      </w:r>
      <w:r w:rsidRPr="00F74560">
        <w:rPr>
          <w:highlight w:val="cyan"/>
          <w:u w:val="single"/>
        </w:rPr>
        <w:t>us</w:t>
      </w:r>
      <w:r w:rsidRPr="00EC5C02">
        <w:rPr>
          <w:u w:val="single"/>
        </w:rPr>
        <w:t xml:space="preserve">ing their original </w:t>
      </w:r>
      <w:r w:rsidRPr="00F74560">
        <w:rPr>
          <w:highlight w:val="cyan"/>
          <w:u w:val="single"/>
        </w:rPr>
        <w:t xml:space="preserve">works without license </w:t>
      </w:r>
      <w:r w:rsidRPr="00EC5C02">
        <w:rPr>
          <w:u w:val="single"/>
        </w:rPr>
        <w:t>to train their AI in their styles, allowing users to generate works that may be insufficiently transformative from their existing, protected works, and, as a result, would be unauthorized derivative works</w:t>
      </w:r>
      <w:r>
        <w:t xml:space="preserve">. If a court finds that the AI’s works are unauthorized and derivative, substantial infringement penalties can apply. </w:t>
      </w:r>
      <w:r w:rsidRPr="00152500">
        <w:rPr>
          <w:sz w:val="16"/>
        </w:rPr>
        <w:t xml:space="preserve">Similar cases filed in 2023 bring claims that companies trained AI tools using data lakes with thousands — or even many millions — of unlicensed works. </w:t>
      </w:r>
      <w:r w:rsidRPr="002D5B64">
        <w:rPr>
          <w:highlight w:val="cyan"/>
          <w:u w:val="single"/>
        </w:rPr>
        <w:t>Getty</w:t>
      </w:r>
      <w:r>
        <w:t xml:space="preserve">, an image licensing service, </w:t>
      </w:r>
      <w:r w:rsidRPr="002D5B64">
        <w:rPr>
          <w:highlight w:val="cyan"/>
          <w:u w:val="single"/>
        </w:rPr>
        <w:t xml:space="preserve">filed a lawsuit against </w:t>
      </w:r>
      <w:r w:rsidRPr="00152500">
        <w:rPr>
          <w:u w:val="single"/>
        </w:rPr>
        <w:t xml:space="preserve">the creators of </w:t>
      </w:r>
      <w:r w:rsidRPr="002D5B64">
        <w:rPr>
          <w:highlight w:val="cyan"/>
          <w:u w:val="single"/>
        </w:rPr>
        <w:t xml:space="preserve">Stable Diffusion </w:t>
      </w:r>
      <w:r w:rsidRPr="00152500">
        <w:rPr>
          <w:u w:val="single"/>
        </w:rPr>
        <w:t xml:space="preserve">alleging the improper use of its photos, both </w:t>
      </w:r>
      <w:r w:rsidRPr="002D5B64">
        <w:rPr>
          <w:highlight w:val="cyan"/>
          <w:u w:val="single"/>
        </w:rPr>
        <w:t xml:space="preserve">violating copyright </w:t>
      </w:r>
      <w:r w:rsidRPr="00152500">
        <w:rPr>
          <w:u w:val="single"/>
        </w:rPr>
        <w:t xml:space="preserve">and </w:t>
      </w:r>
      <w:r w:rsidRPr="002D5B64">
        <w:rPr>
          <w:highlight w:val="cyan"/>
          <w:u w:val="single"/>
        </w:rPr>
        <w:t xml:space="preserve">trademark rights </w:t>
      </w:r>
      <w:r w:rsidRPr="00152500">
        <w:rPr>
          <w:u w:val="single"/>
        </w:rPr>
        <w:t>it has in its watermarked photograph collection.</w:t>
      </w:r>
      <w:r>
        <w:t xml:space="preserve"> </w:t>
      </w:r>
      <w:r w:rsidRPr="00152500">
        <w:rPr>
          <w:sz w:val="16"/>
        </w:rPr>
        <w:t xml:space="preserve">In each of these cases, the legal system is being asked to clarify the bounds of what is a “derivative work” under intellectual property laws — and depending upon the jurisdiction, different federal circuit courts may respond with different interpretations. The outcome of these cases is expected to hinge on the interpretation of the fair use doctrine, which allows copyrighted work to be used without the owner’s permission “for purposes such as criticism (including satire), comment, news reporting, teaching (including multiple copies for classroom use), scholarship, or research,” and for a transformative use of the copyrighted material in a manner for which it was not intended. </w:t>
      </w:r>
      <w:r>
        <w:t xml:space="preserve">This isn’t the </w:t>
      </w:r>
      <w:proofErr w:type="gramStart"/>
      <w:r>
        <w:t>first time</w:t>
      </w:r>
      <w:proofErr w:type="gramEnd"/>
      <w:r>
        <w:t xml:space="preserve"> technology and copyright law have crashed into each other. Google successfully defended itself against a lawsuit by arguing that transformative use allowed for the scraping of text from books to create its search engine, and for the time being, this decision remains precedential. But there are other, non-technological cases that could shape how the products of generative AI are treated. A case before the U.S. Supreme Court against the Andy Warhol Foundation — brought by photographer Lynn Goldsmith, who had licensed an image of the late musician, Prince — could refine U.S. copyright law on the issue of when a piece of art is sufficiently different from its source material to become unequivocally “transformative,” and whether a court can consider the meaning of the derivative work when it evaluates that transformation. If the court finds that the Warhol piece is not a fair use, it could mean trouble for AI-generated works. All this </w:t>
      </w:r>
      <w:r>
        <w:lastRenderedPageBreak/>
        <w:t xml:space="preserve">uncertainty presents a slew of challenges for companies that use generative AI. There are risks regarding infringement — direct or unintentional — in contracts that are silent on generative AI usage by their vendors and customers. If a business user is aware that training data might include unlicensed works or that an AI can generate unauthorized derivative works not covered by fair use, a business could be on the hook for willful infringement, which can include damages up to $150,000 for each instance of knowing use. </w:t>
      </w:r>
      <w:r w:rsidRPr="002D5B64">
        <w:rPr>
          <w:highlight w:val="cyan"/>
          <w:u w:val="single"/>
        </w:rPr>
        <w:t xml:space="preserve">There’s </w:t>
      </w:r>
      <w:r w:rsidRPr="00F74560">
        <w:rPr>
          <w:u w:val="single"/>
        </w:rPr>
        <w:t xml:space="preserve">also </w:t>
      </w:r>
      <w:r w:rsidRPr="002D5B64">
        <w:rPr>
          <w:highlight w:val="cyan"/>
          <w:u w:val="single"/>
        </w:rPr>
        <w:t xml:space="preserve">the risk of </w:t>
      </w:r>
      <w:r w:rsidRPr="00F74560">
        <w:rPr>
          <w:u w:val="single"/>
        </w:rPr>
        <w:t xml:space="preserve">accidentally </w:t>
      </w:r>
      <w:r w:rsidRPr="002D5B64">
        <w:rPr>
          <w:highlight w:val="cyan"/>
          <w:u w:val="single"/>
        </w:rPr>
        <w:t xml:space="preserve">sharing confidential </w:t>
      </w:r>
      <w:r w:rsidRPr="00F74560">
        <w:rPr>
          <w:u w:val="single"/>
        </w:rPr>
        <w:t xml:space="preserve">trade secrets or </w:t>
      </w:r>
      <w:r w:rsidRPr="002D5B64">
        <w:rPr>
          <w:highlight w:val="cyan"/>
          <w:u w:val="single"/>
        </w:rPr>
        <w:t xml:space="preserve">business information by inputting data into </w:t>
      </w:r>
      <w:r w:rsidRPr="00F74560">
        <w:rPr>
          <w:u w:val="single"/>
        </w:rPr>
        <w:t xml:space="preserve">generative </w:t>
      </w:r>
      <w:r w:rsidRPr="002D5B64">
        <w:rPr>
          <w:highlight w:val="cyan"/>
          <w:u w:val="single"/>
        </w:rPr>
        <w:t xml:space="preserve">AI </w:t>
      </w:r>
      <w:r w:rsidRPr="00F74560">
        <w:rPr>
          <w:u w:val="single"/>
        </w:rPr>
        <w:t>tools.</w:t>
      </w:r>
    </w:p>
    <w:p w14:paraId="206F4D40" w14:textId="77777777" w:rsidR="002855F6" w:rsidRDefault="002855F6" w:rsidP="002855F6">
      <w:pPr>
        <w:shd w:val="clear" w:color="auto" w:fill="FFFFFF"/>
        <w:spacing w:after="400"/>
        <w:rPr>
          <w:rFonts w:ascii="Arial" w:eastAsia="Arial" w:hAnsi="Arial" w:cs="Arial"/>
          <w:highlight w:val="white"/>
        </w:rPr>
      </w:pPr>
    </w:p>
    <w:p w14:paraId="68F36691" w14:textId="77777777" w:rsidR="002855F6" w:rsidRDefault="002855F6" w:rsidP="002855F6">
      <w:pPr>
        <w:shd w:val="clear" w:color="auto" w:fill="FFFFFF"/>
        <w:spacing w:after="240"/>
        <w:rPr>
          <w:rFonts w:ascii="Arial" w:eastAsia="Arial" w:hAnsi="Arial" w:cs="Arial"/>
          <w:highlight w:val="white"/>
        </w:rPr>
      </w:pPr>
    </w:p>
    <w:p w14:paraId="5CB2AC1B" w14:textId="77777777" w:rsidR="002855F6" w:rsidRDefault="002855F6" w:rsidP="002855F6">
      <w:pPr>
        <w:rPr>
          <w:rFonts w:ascii="Arial" w:eastAsia="Arial" w:hAnsi="Arial" w:cs="Arial"/>
        </w:rPr>
      </w:pPr>
    </w:p>
    <w:p w14:paraId="6C3F0E48" w14:textId="77777777" w:rsidR="002855F6" w:rsidRPr="002855F6" w:rsidRDefault="002855F6" w:rsidP="002855F6"/>
    <w:sectPr w:rsidR="002855F6" w:rsidRPr="002855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Georgia">
    <w:panose1 w:val="02040502050405020303"/>
    <w:charset w:val="00"/>
    <w:family w:val="roman"/>
    <w:pitch w:val="variable"/>
    <w:sig w:usb0="00000287" w:usb1="00000000" w:usb2="00000000" w:usb3="00000000" w:csb0="0000009F" w:csb1="00000000"/>
  </w:font>
  <w:font w:name="Helvetica">
    <w:panose1 w:val="00000000000000000000"/>
    <w:charset w:val="00"/>
    <w:family w:val="auto"/>
    <w:pitch w:val="variable"/>
    <w:sig w:usb0="E0002EFF" w:usb1="D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3A13EB"/>
    <w:multiLevelType w:val="multilevel"/>
    <w:tmpl w:val="8DD6BD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0CA2428D"/>
    <w:multiLevelType w:val="multilevel"/>
    <w:tmpl w:val="C5AC04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F66963"/>
    <w:multiLevelType w:val="hybridMultilevel"/>
    <w:tmpl w:val="E356D92A"/>
    <w:lvl w:ilvl="0" w:tplc="4B98533E">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BF33C6"/>
    <w:multiLevelType w:val="multilevel"/>
    <w:tmpl w:val="C12A03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F648D0"/>
    <w:multiLevelType w:val="hybridMultilevel"/>
    <w:tmpl w:val="0FC2D894"/>
    <w:lvl w:ilvl="0" w:tplc="FCD04A04">
      <w:start w:val="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B35E65"/>
    <w:multiLevelType w:val="multilevel"/>
    <w:tmpl w:val="24CA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B17457"/>
    <w:multiLevelType w:val="multilevel"/>
    <w:tmpl w:val="F4563D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3A3D04A4"/>
    <w:multiLevelType w:val="multilevel"/>
    <w:tmpl w:val="4BA443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3CEF51D4"/>
    <w:multiLevelType w:val="multilevel"/>
    <w:tmpl w:val="F0F0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2501EE"/>
    <w:multiLevelType w:val="multilevel"/>
    <w:tmpl w:val="77A8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866261D"/>
    <w:multiLevelType w:val="multilevel"/>
    <w:tmpl w:val="B8DEC4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4B106F85"/>
    <w:multiLevelType w:val="multilevel"/>
    <w:tmpl w:val="291E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5A013A"/>
    <w:multiLevelType w:val="multilevel"/>
    <w:tmpl w:val="9662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37287A"/>
    <w:multiLevelType w:val="multilevel"/>
    <w:tmpl w:val="1ADCD058"/>
    <w:lvl w:ilvl="0">
      <w:start w:val="1"/>
      <w:numFmt w:val="bullet"/>
      <w:lvlText w:val="●"/>
      <w:lvlJc w:val="left"/>
      <w:pPr>
        <w:ind w:left="720" w:hanging="360"/>
      </w:pPr>
      <w:rPr>
        <w:rFonts w:ascii="Calibri" w:eastAsia="Calibri" w:hAnsi="Calibri" w:cs="Calibri"/>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69D74FA"/>
    <w:multiLevelType w:val="multilevel"/>
    <w:tmpl w:val="FB02071A"/>
    <w:lvl w:ilvl="0">
      <w:start w:val="1"/>
      <w:numFmt w:val="bullet"/>
      <w:lvlText w:val="●"/>
      <w:lvlJc w:val="left"/>
      <w:pPr>
        <w:ind w:left="720" w:hanging="360"/>
      </w:pPr>
      <w:rPr>
        <w:rFonts w:ascii="Arial" w:eastAsia="Arial" w:hAnsi="Arial" w:cs="Arial"/>
        <w:color w:val="1A202C"/>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152191E"/>
    <w:multiLevelType w:val="hybridMultilevel"/>
    <w:tmpl w:val="8960C0F6"/>
    <w:lvl w:ilvl="0" w:tplc="05B8DD5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276B41"/>
    <w:multiLevelType w:val="hybridMultilevel"/>
    <w:tmpl w:val="D8F24030"/>
    <w:lvl w:ilvl="0" w:tplc="B9625BFA">
      <w:start w:val="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432427"/>
    <w:multiLevelType w:val="multilevel"/>
    <w:tmpl w:val="61346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4C1536"/>
    <w:multiLevelType w:val="multilevel"/>
    <w:tmpl w:val="5A40D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2A5D6B"/>
    <w:multiLevelType w:val="multilevel"/>
    <w:tmpl w:val="5A40D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554DF0"/>
    <w:multiLevelType w:val="multilevel"/>
    <w:tmpl w:val="8F6A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5"/>
  </w:num>
  <w:num w:numId="14" w16cid:durableId="720713117">
    <w:abstractNumId w:val="12"/>
  </w:num>
  <w:num w:numId="15" w16cid:durableId="290982980">
    <w:abstractNumId w:val="28"/>
  </w:num>
  <w:num w:numId="16" w16cid:durableId="352341684">
    <w:abstractNumId w:val="27"/>
  </w:num>
  <w:num w:numId="17" w16cid:durableId="718668479">
    <w:abstractNumId w:val="33"/>
  </w:num>
  <w:num w:numId="18" w16cid:durableId="1653555968">
    <w:abstractNumId w:val="32"/>
  </w:num>
  <w:num w:numId="19" w16cid:durableId="1956205773">
    <w:abstractNumId w:val="16"/>
  </w:num>
  <w:num w:numId="20" w16cid:durableId="1600792026">
    <w:abstractNumId w:val="30"/>
  </w:num>
  <w:num w:numId="21" w16cid:durableId="1595019028">
    <w:abstractNumId w:val="14"/>
  </w:num>
  <w:num w:numId="22" w16cid:durableId="196700999">
    <w:abstractNumId w:val="19"/>
  </w:num>
  <w:num w:numId="23" w16cid:durableId="22445112">
    <w:abstractNumId w:val="24"/>
  </w:num>
  <w:num w:numId="24" w16cid:durableId="1066612051">
    <w:abstractNumId w:val="20"/>
  </w:num>
  <w:num w:numId="25" w16cid:durableId="1609384817">
    <w:abstractNumId w:val="10"/>
  </w:num>
  <w:num w:numId="26" w16cid:durableId="614680403">
    <w:abstractNumId w:val="11"/>
  </w:num>
  <w:num w:numId="27" w16cid:durableId="421948274">
    <w:abstractNumId w:val="34"/>
  </w:num>
  <w:num w:numId="28" w16cid:durableId="64841613">
    <w:abstractNumId w:val="25"/>
  </w:num>
  <w:num w:numId="29" w16cid:durableId="2133818827">
    <w:abstractNumId w:val="26"/>
  </w:num>
  <w:num w:numId="30" w16cid:durableId="1613125388">
    <w:abstractNumId w:val="18"/>
  </w:num>
  <w:num w:numId="31" w16cid:durableId="425002599">
    <w:abstractNumId w:val="22"/>
  </w:num>
  <w:num w:numId="32" w16cid:durableId="430049701">
    <w:abstractNumId w:val="31"/>
  </w:num>
  <w:num w:numId="33" w16cid:durableId="116142328">
    <w:abstractNumId w:val="21"/>
  </w:num>
  <w:num w:numId="34" w16cid:durableId="1961916614">
    <w:abstractNumId w:val="13"/>
  </w:num>
  <w:num w:numId="35" w16cid:durableId="189067926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5F6"/>
    <w:rsid w:val="001C4FD4"/>
    <w:rsid w:val="00252BB9"/>
    <w:rsid w:val="002855F6"/>
    <w:rsid w:val="002E1A92"/>
    <w:rsid w:val="00317F04"/>
    <w:rsid w:val="0032103B"/>
    <w:rsid w:val="003A11C0"/>
    <w:rsid w:val="003D5E39"/>
    <w:rsid w:val="003E0004"/>
    <w:rsid w:val="0044696C"/>
    <w:rsid w:val="004933ED"/>
    <w:rsid w:val="004A7334"/>
    <w:rsid w:val="006A6016"/>
    <w:rsid w:val="006A77FE"/>
    <w:rsid w:val="007055D3"/>
    <w:rsid w:val="007122C2"/>
    <w:rsid w:val="007D75D7"/>
    <w:rsid w:val="00980DEE"/>
    <w:rsid w:val="00A34C1F"/>
    <w:rsid w:val="00A64B29"/>
    <w:rsid w:val="00AA2D89"/>
    <w:rsid w:val="00B24C9D"/>
    <w:rsid w:val="00C50162"/>
    <w:rsid w:val="00CA42EE"/>
    <w:rsid w:val="00CA4CD0"/>
    <w:rsid w:val="00CB30A6"/>
    <w:rsid w:val="00CD1BE0"/>
    <w:rsid w:val="00ED0E82"/>
    <w:rsid w:val="00F61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D50175"/>
  <w15:chartTrackingRefBased/>
  <w15:docId w15:val="{B40CA6D2-0955-FC48-9604-E7C58704C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55F6"/>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855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855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855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gs,No Spacing1111,ta,T,t,Tag1,No Spacing11111,No Spacing21,Tags,card,Ta, Ch"/>
    <w:basedOn w:val="Normal"/>
    <w:next w:val="Normal"/>
    <w:link w:val="Heading4Char"/>
    <w:uiPriority w:val="3"/>
    <w:qFormat/>
    <w:rsid w:val="002855F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855F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855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55F6"/>
  </w:style>
  <w:style w:type="character" w:customStyle="1" w:styleId="Heading1Char">
    <w:name w:val="Heading 1 Char"/>
    <w:aliases w:val="Pocket Char"/>
    <w:basedOn w:val="DefaultParagraphFont"/>
    <w:link w:val="Heading1"/>
    <w:rsid w:val="002855F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855F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2855F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T Char"/>
    <w:basedOn w:val="DefaultParagraphFont"/>
    <w:link w:val="Heading4"/>
    <w:uiPriority w:val="3"/>
    <w:rsid w:val="002855F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855F6"/>
    <w:rPr>
      <w:rFonts w:asciiTheme="majorHAnsi" w:eastAsiaTheme="majorEastAsia" w:hAnsiTheme="majorHAnsi" w:cstheme="majorBidi"/>
      <w:color w:val="2F5496" w:themeColor="accent1" w:themeShade="BF"/>
      <w:kern w:val="0"/>
      <w:sz w:val="22"/>
      <w:szCs w:val="22"/>
      <w14:ligatures w14:val="non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20"/>
    <w:qFormat/>
    <w:rsid w:val="002855F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855F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855F6"/>
    <w:rPr>
      <w:b/>
      <w:bCs/>
      <w:sz w:val="26"/>
      <w:u w:val="none"/>
    </w:rPr>
  </w:style>
  <w:style w:type="character" w:customStyle="1" w:styleId="StyleUnderline">
    <w:name w:val="Style Underline"/>
    <w:aliases w:val="Underline"/>
    <w:basedOn w:val="DefaultParagraphFont"/>
    <w:uiPriority w:val="7"/>
    <w:qFormat/>
    <w:rsid w:val="002855F6"/>
    <w:rPr>
      <w:b w:val="0"/>
      <w:sz w:val="22"/>
      <w:u w:val="single"/>
    </w:rPr>
  </w:style>
  <w:style w:type="character" w:styleId="Strong">
    <w:name w:val="Strong"/>
    <w:basedOn w:val="DefaultParagraphFont"/>
    <w:uiPriority w:val="22"/>
    <w:qFormat/>
    <w:rsid w:val="002855F6"/>
    <w:rPr>
      <w:b/>
      <w:bCs/>
    </w:rPr>
  </w:style>
  <w:style w:type="character" w:styleId="BookTitle">
    <w:name w:val="Book Title"/>
    <w:basedOn w:val="DefaultParagraphFont"/>
    <w:uiPriority w:val="33"/>
    <w:qFormat/>
    <w:rsid w:val="002855F6"/>
    <w:rPr>
      <w:b/>
      <w:bCs/>
      <w:i/>
      <w:iCs/>
      <w:spacing w:val="5"/>
    </w:rPr>
  </w:style>
  <w:style w:type="numbering" w:styleId="111111">
    <w:name w:val="Outline List 2"/>
    <w:basedOn w:val="NoList"/>
    <w:uiPriority w:val="99"/>
    <w:semiHidden/>
    <w:unhideWhenUsed/>
    <w:rsid w:val="002855F6"/>
  </w:style>
  <w:style w:type="paragraph" w:styleId="Header">
    <w:name w:val="header"/>
    <w:basedOn w:val="Normal"/>
    <w:link w:val="HeaderChar"/>
    <w:uiPriority w:val="99"/>
    <w:semiHidden/>
    <w:rsid w:val="002855F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855F6"/>
    <w:rPr>
      <w:rFonts w:ascii="Calibri" w:hAnsi="Calibri" w:cs="Calibri"/>
      <w:kern w:val="0"/>
      <w:sz w:val="22"/>
      <w:szCs w:val="22"/>
      <w14:ligatures w14:val="none"/>
    </w:rPr>
  </w:style>
  <w:style w:type="paragraph" w:styleId="Footer">
    <w:name w:val="footer"/>
    <w:basedOn w:val="Normal"/>
    <w:link w:val="FooterChar"/>
    <w:uiPriority w:val="99"/>
    <w:semiHidden/>
    <w:rsid w:val="002855F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855F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855F6"/>
    <w:pPr>
      <w:spacing w:after="120"/>
    </w:pPr>
  </w:style>
  <w:style w:type="character" w:customStyle="1" w:styleId="BodyTextChar">
    <w:name w:val="Body Text Char"/>
    <w:basedOn w:val="DefaultParagraphFont"/>
    <w:link w:val="BodyText"/>
    <w:uiPriority w:val="99"/>
    <w:semiHidden/>
    <w:rsid w:val="002855F6"/>
    <w:rPr>
      <w:rFonts w:ascii="Calibri" w:hAnsi="Calibri" w:cs="Calibri"/>
      <w:kern w:val="0"/>
      <w:sz w:val="22"/>
      <w:szCs w:val="22"/>
      <w14:ligatures w14:val="none"/>
    </w:rPr>
  </w:style>
  <w:style w:type="paragraph" w:styleId="NoSpacing">
    <w:name w:val="No Spacing"/>
    <w:link w:val="NoSpacingChar"/>
    <w:uiPriority w:val="99"/>
    <w:unhideWhenUsed/>
    <w:qFormat/>
    <w:rsid w:val="002855F6"/>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855F6"/>
    <w:rPr>
      <w:rFonts w:ascii="Calibri" w:hAnsi="Calibri" w:cs="Calibri"/>
      <w:kern w:val="0"/>
      <w:sz w:val="22"/>
      <w:szCs w:val="22"/>
      <w14:ligatures w14:val="none"/>
    </w:rPr>
  </w:style>
  <w:style w:type="character" w:styleId="Hyperlink">
    <w:name w:val="Hyperlink"/>
    <w:basedOn w:val="DefaultParagraphFont"/>
    <w:uiPriority w:val="99"/>
    <w:unhideWhenUsed/>
    <w:rsid w:val="002855F6"/>
    <w:rPr>
      <w:color w:val="0563C1" w:themeColor="hyperlink"/>
      <w:u w:val="single"/>
    </w:rPr>
  </w:style>
  <w:style w:type="character" w:styleId="UnresolvedMention">
    <w:name w:val="Unresolved Mention"/>
    <w:basedOn w:val="DefaultParagraphFont"/>
    <w:uiPriority w:val="99"/>
    <w:semiHidden/>
    <w:unhideWhenUsed/>
    <w:rsid w:val="002855F6"/>
    <w:rPr>
      <w:color w:val="605E5C"/>
      <w:shd w:val="clear" w:color="auto" w:fill="E1DFDD"/>
    </w:rPr>
  </w:style>
  <w:style w:type="paragraph" w:styleId="Title">
    <w:name w:val="Title"/>
    <w:basedOn w:val="Normal"/>
    <w:next w:val="Normal"/>
    <w:link w:val="TitleChar"/>
    <w:uiPriority w:val="10"/>
    <w:qFormat/>
    <w:rsid w:val="002855F6"/>
    <w:pPr>
      <w:keepNext/>
      <w:keepLines/>
      <w:spacing w:after="60" w:line="276" w:lineRule="auto"/>
    </w:pPr>
    <w:rPr>
      <w:rFonts w:eastAsia="Calibri"/>
      <w:sz w:val="52"/>
      <w:szCs w:val="52"/>
      <w:lang w:val="zh-TW"/>
    </w:rPr>
  </w:style>
  <w:style w:type="character" w:customStyle="1" w:styleId="TitleChar">
    <w:name w:val="Title Char"/>
    <w:basedOn w:val="DefaultParagraphFont"/>
    <w:link w:val="Title"/>
    <w:uiPriority w:val="10"/>
    <w:rsid w:val="002855F6"/>
    <w:rPr>
      <w:rFonts w:ascii="Calibri" w:eastAsia="Calibri" w:hAnsi="Calibri" w:cs="Calibri"/>
      <w:kern w:val="0"/>
      <w:sz w:val="52"/>
      <w:szCs w:val="52"/>
      <w:lang w:val="zh-TW"/>
      <w14:ligatures w14:val="none"/>
    </w:rPr>
  </w:style>
  <w:style w:type="paragraph" w:styleId="NormalWeb">
    <w:name w:val="Normal (Web)"/>
    <w:basedOn w:val="Normal"/>
    <w:uiPriority w:val="99"/>
    <w:unhideWhenUsed/>
    <w:rsid w:val="002855F6"/>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ListParagraph">
    <w:name w:val="List Paragraph"/>
    <w:basedOn w:val="Normal"/>
    <w:uiPriority w:val="34"/>
    <w:unhideWhenUsed/>
    <w:qFormat/>
    <w:rsid w:val="002855F6"/>
    <w:pPr>
      <w:ind w:left="720"/>
      <w:contextualSpacing/>
    </w:pPr>
  </w:style>
  <w:style w:type="paragraph" w:customStyle="1" w:styleId="textbold">
    <w:name w:val="text bold"/>
    <w:basedOn w:val="Normal"/>
    <w:link w:val="Emphasis"/>
    <w:uiPriority w:val="8"/>
    <w:qFormat/>
    <w:rsid w:val="002855F6"/>
    <w:pPr>
      <w:ind w:left="720"/>
      <w:jc w:val="both"/>
    </w:pPr>
    <w:rPr>
      <w:b/>
      <w:iCs/>
      <w:kern w:val="2"/>
      <w:szCs w:val="24"/>
      <w:u w:val="single"/>
      <w14:ligatures w14:val="standardContextual"/>
    </w:rPr>
  </w:style>
  <w:style w:type="character" w:customStyle="1" w:styleId="thrive-shortcode-content">
    <w:name w:val="thrive-shortcode-content"/>
    <w:basedOn w:val="DefaultParagraphFont"/>
    <w:rsid w:val="003A11C0"/>
  </w:style>
  <w:style w:type="paragraph" w:customStyle="1" w:styleId="meta-author">
    <w:name w:val="meta-author"/>
    <w:basedOn w:val="Normal"/>
    <w:rsid w:val="006A601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date"/>
    <w:basedOn w:val="Normal"/>
    <w:rsid w:val="006A601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9502864">
      <w:bodyDiv w:val="1"/>
      <w:marLeft w:val="0"/>
      <w:marRight w:val="0"/>
      <w:marTop w:val="0"/>
      <w:marBottom w:val="0"/>
      <w:divBdr>
        <w:top w:val="none" w:sz="0" w:space="0" w:color="auto"/>
        <w:left w:val="none" w:sz="0" w:space="0" w:color="auto"/>
        <w:bottom w:val="none" w:sz="0" w:space="0" w:color="auto"/>
        <w:right w:val="none" w:sz="0" w:space="0" w:color="auto"/>
      </w:divBdr>
    </w:div>
    <w:div w:id="1238636054">
      <w:bodyDiv w:val="1"/>
      <w:marLeft w:val="0"/>
      <w:marRight w:val="0"/>
      <w:marTop w:val="0"/>
      <w:marBottom w:val="0"/>
      <w:divBdr>
        <w:top w:val="none" w:sz="0" w:space="0" w:color="auto"/>
        <w:left w:val="none" w:sz="0" w:space="0" w:color="auto"/>
        <w:bottom w:val="none" w:sz="0" w:space="0" w:color="auto"/>
        <w:right w:val="none" w:sz="0" w:space="0" w:color="auto"/>
      </w:divBdr>
    </w:div>
    <w:div w:id="1406143696">
      <w:bodyDiv w:val="1"/>
      <w:marLeft w:val="0"/>
      <w:marRight w:val="0"/>
      <w:marTop w:val="0"/>
      <w:marBottom w:val="0"/>
      <w:divBdr>
        <w:top w:val="none" w:sz="0" w:space="0" w:color="auto"/>
        <w:left w:val="none" w:sz="0" w:space="0" w:color="auto"/>
        <w:bottom w:val="none" w:sz="0" w:space="0" w:color="auto"/>
        <w:right w:val="none" w:sz="0" w:space="0" w:color="auto"/>
      </w:divBdr>
    </w:div>
    <w:div w:id="1428890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rliament.bg/pub/ECD/5831221_EN_annexe_proposition_cp_part2_v2.pdf"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eb.com/media/docs/en/white-paper/whitepaper-bans-restrictions-e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homasrees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8</TotalTime>
  <Pages>155</Pages>
  <Words>61040</Words>
  <Characters>347933</Characters>
  <Application>Microsoft Office Word</Application>
  <DocSecurity>0</DocSecurity>
  <Lines>2899</Lines>
  <Paragraphs>816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Reese</dc:creator>
  <cp:keywords/>
  <dc:description/>
  <cp:lastModifiedBy>Thomas Reese</cp:lastModifiedBy>
  <cp:revision>6</cp:revision>
  <dcterms:created xsi:type="dcterms:W3CDTF">2024-07-30T03:27:00Z</dcterms:created>
  <dcterms:modified xsi:type="dcterms:W3CDTF">2024-07-30T17:27:00Z</dcterms:modified>
</cp:coreProperties>
</file>