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AA987" w14:textId="02302B64" w:rsidR="003D7AC8" w:rsidRPr="003D7AC8" w:rsidRDefault="0088031F" w:rsidP="0088031F">
      <w:pPr>
        <w:pStyle w:val="Heading1"/>
      </w:pPr>
      <w:r>
        <w:t>INNOVATION GOOD/BAD - TRADE</w:t>
      </w:r>
    </w:p>
    <w:p w14:paraId="7C0852C8" w14:textId="0BE87988" w:rsidR="001B2244" w:rsidRDefault="005E36B3" w:rsidP="005E36B3">
      <w:pPr>
        <w:pStyle w:val="Heading2"/>
      </w:pPr>
      <w:r>
        <w:t>NEG</w:t>
      </w:r>
    </w:p>
    <w:p w14:paraId="26CC2EEC" w14:textId="699FF5CF" w:rsidR="00040C4F" w:rsidRDefault="00040C4F" w:rsidP="00040C4F">
      <w:pPr>
        <w:pStyle w:val="Heading3"/>
      </w:pPr>
      <w:r>
        <w:t>1NC---</w:t>
      </w:r>
      <w:r w:rsidR="00FC0655">
        <w:t>Shell</w:t>
      </w:r>
    </w:p>
    <w:p w14:paraId="614D311E" w14:textId="4F84C4B5" w:rsidR="00063D1E" w:rsidRDefault="00063D1E" w:rsidP="00063D1E">
      <w:pPr>
        <w:pStyle w:val="Heading4"/>
      </w:pPr>
      <w:r w:rsidRPr="00B97F8D">
        <w:rPr>
          <w:u w:val="single"/>
        </w:rPr>
        <w:t>Globalization</w:t>
      </w:r>
      <w:r>
        <w:t xml:space="preserve"> is </w:t>
      </w:r>
      <w:r w:rsidR="00DB7CDB">
        <w:rPr>
          <w:u w:val="single"/>
        </w:rPr>
        <w:t>strong</w:t>
      </w:r>
      <w:r>
        <w:t xml:space="preserve"> now </w:t>
      </w:r>
    </w:p>
    <w:p w14:paraId="696243DB" w14:textId="77777777" w:rsidR="00063D1E" w:rsidRPr="00405863" w:rsidRDefault="00063D1E" w:rsidP="00063D1E">
      <w:r w:rsidRPr="007D266C">
        <w:rPr>
          <w:rStyle w:val="Style13ptBold"/>
        </w:rPr>
        <w:t>Setser 6/4</w:t>
      </w:r>
      <w:r>
        <w:t>---Brad Setser is Whitney Shepardson Senior Fellow at the Council on Foreign Relations. (“</w:t>
      </w:r>
      <w:r w:rsidRPr="00DD71FD">
        <w:rPr>
          <w:rStyle w:val="Emphasis"/>
          <w:highlight w:val="cyan"/>
        </w:rPr>
        <w:t>The</w:t>
      </w:r>
      <w:r>
        <w:t xml:space="preserve"> Dangerous </w:t>
      </w:r>
      <w:r w:rsidRPr="00DD71FD">
        <w:rPr>
          <w:rStyle w:val="Emphasis"/>
          <w:highlight w:val="cyan"/>
        </w:rPr>
        <w:t>Myth of Deglobalization</w:t>
      </w:r>
      <w:r>
        <w:t xml:space="preserve">”, Foreign Affairs, 6-4-2024, </w:t>
      </w:r>
      <w:r w:rsidRPr="007D266C">
        <w:t>https://www.foreignaffairs.com/china/globalization-dangerous-myth-economy-brad-setser</w:t>
      </w:r>
      <w:r>
        <w:t>)//AN</w:t>
      </w:r>
    </w:p>
    <w:p w14:paraId="79D22157" w14:textId="77777777" w:rsidR="00063D1E" w:rsidRPr="003F709B" w:rsidRDefault="00063D1E" w:rsidP="00063D1E">
      <w:pPr>
        <w:rPr>
          <w:sz w:val="12"/>
          <w:szCs w:val="20"/>
        </w:rPr>
      </w:pPr>
      <w:r w:rsidRPr="003F709B">
        <w:rPr>
          <w:rStyle w:val="StyleUnderline"/>
          <w:szCs w:val="20"/>
        </w:rPr>
        <w:t xml:space="preserve">A </w:t>
      </w:r>
      <w:r w:rsidRPr="003F709B">
        <w:rPr>
          <w:rStyle w:val="Emphasis"/>
          <w:szCs w:val="20"/>
        </w:rPr>
        <w:t>consensus</w:t>
      </w:r>
      <w:r w:rsidRPr="003F709B">
        <w:rPr>
          <w:rStyle w:val="StyleUnderline"/>
          <w:szCs w:val="20"/>
        </w:rPr>
        <w:t xml:space="preserve"> is emerging that the world is </w:t>
      </w:r>
      <w:r w:rsidRPr="003F709B">
        <w:rPr>
          <w:rStyle w:val="Emphasis"/>
          <w:szCs w:val="20"/>
        </w:rPr>
        <w:t>cleaving into blocs</w:t>
      </w:r>
      <w:r w:rsidRPr="003F709B">
        <w:rPr>
          <w:sz w:val="12"/>
          <w:szCs w:val="20"/>
        </w:rPr>
        <w:t xml:space="preserve">—not only geopolitically but economically, too. In 2020, the economist Douglas Irwin wrote that “the COVID-19 pandemic is driving the world economy to retreat from global economic integration.” In the years since, how to manage this purported deglobalization has been a consistent theme at World Economic Forum meetings; in May, an Economist cover depicted a map of the world physically fracturing into competing economic blocs. </w:t>
      </w:r>
      <w:r w:rsidRPr="003F709B">
        <w:rPr>
          <w:rStyle w:val="StyleUnderline"/>
          <w:szCs w:val="20"/>
        </w:rPr>
        <w:t>The</w:t>
      </w:r>
      <w:r w:rsidRPr="003F709B">
        <w:rPr>
          <w:sz w:val="12"/>
          <w:szCs w:val="20"/>
        </w:rPr>
        <w:t xml:space="preserve"> associated </w:t>
      </w:r>
      <w:r w:rsidRPr="003F709B">
        <w:rPr>
          <w:rStyle w:val="StyleUnderline"/>
          <w:szCs w:val="20"/>
        </w:rPr>
        <w:t xml:space="preserve">story </w:t>
      </w:r>
      <w:r w:rsidRPr="003F709B">
        <w:rPr>
          <w:rStyle w:val="Emphasis"/>
          <w:szCs w:val="20"/>
        </w:rPr>
        <w:t>presumed</w:t>
      </w:r>
      <w:r w:rsidRPr="003F709B">
        <w:rPr>
          <w:rStyle w:val="StyleUnderline"/>
          <w:szCs w:val="20"/>
        </w:rPr>
        <w:t xml:space="preserve"> that deglobalization is a </w:t>
      </w:r>
      <w:r w:rsidRPr="003F709B">
        <w:rPr>
          <w:rStyle w:val="Emphasis"/>
          <w:szCs w:val="20"/>
        </w:rPr>
        <w:t>long-term</w:t>
      </w:r>
      <w:r w:rsidRPr="003F709B">
        <w:rPr>
          <w:rStyle w:val="StyleUnderline"/>
          <w:szCs w:val="20"/>
        </w:rPr>
        <w:t xml:space="preserve"> certainty</w:t>
      </w:r>
      <w:r w:rsidRPr="003F709B">
        <w:rPr>
          <w:sz w:val="12"/>
          <w:szCs w:val="20"/>
        </w:rPr>
        <w:t>, arguing that it is becoming “visible in the economic data, as investors reprice assets and redirect capital in a less integrated world.” Last week, a Bloomberg columnist piled on, concluding that “global trade and finance are fragmenting into rival and increasingly hostile blocs, one centered on China and extending into the global South and another around the United States and other Western countries.”</w:t>
      </w:r>
    </w:p>
    <w:p w14:paraId="0D55FF52" w14:textId="77777777" w:rsidR="00063D1E" w:rsidRPr="003F709B" w:rsidRDefault="00063D1E" w:rsidP="00063D1E">
      <w:pPr>
        <w:rPr>
          <w:sz w:val="12"/>
          <w:szCs w:val="20"/>
        </w:rPr>
      </w:pPr>
      <w:r w:rsidRPr="003F709B">
        <w:rPr>
          <w:sz w:val="12"/>
          <w:szCs w:val="20"/>
        </w:rPr>
        <w:t xml:space="preserve">But </w:t>
      </w:r>
      <w:r w:rsidRPr="003F709B">
        <w:rPr>
          <w:rStyle w:val="StyleUnderline"/>
          <w:szCs w:val="20"/>
          <w:highlight w:val="cyan"/>
        </w:rPr>
        <w:t xml:space="preserve">there is a </w:t>
      </w:r>
      <w:r w:rsidRPr="003F709B">
        <w:rPr>
          <w:rStyle w:val="Emphasis"/>
          <w:szCs w:val="20"/>
          <w:highlight w:val="cyan"/>
        </w:rPr>
        <w:t>problem</w:t>
      </w:r>
      <w:r w:rsidRPr="003F709B">
        <w:rPr>
          <w:rStyle w:val="StyleUnderline"/>
          <w:szCs w:val="20"/>
          <w:highlight w:val="cyan"/>
        </w:rPr>
        <w:t xml:space="preserve"> with the </w:t>
      </w:r>
      <w:r w:rsidRPr="003F709B">
        <w:rPr>
          <w:rStyle w:val="Emphasis"/>
          <w:szCs w:val="20"/>
          <w:highlight w:val="cyan"/>
        </w:rPr>
        <w:t>assumption</w:t>
      </w:r>
      <w:r w:rsidRPr="003F709B">
        <w:rPr>
          <w:rStyle w:val="StyleUnderline"/>
          <w:szCs w:val="20"/>
          <w:highlight w:val="cyan"/>
        </w:rPr>
        <w:t xml:space="preserve"> that deglobalization is</w:t>
      </w:r>
      <w:r w:rsidRPr="003F709B">
        <w:rPr>
          <w:rStyle w:val="StyleUnderline"/>
          <w:szCs w:val="20"/>
        </w:rPr>
        <w:t xml:space="preserve"> a </w:t>
      </w:r>
      <w:r w:rsidRPr="003F709B">
        <w:rPr>
          <w:rStyle w:val="StyleUnderline"/>
          <w:szCs w:val="20"/>
          <w:highlight w:val="cyan"/>
        </w:rPr>
        <w:t>fact</w:t>
      </w:r>
      <w:r w:rsidRPr="003F709B">
        <w:rPr>
          <w:sz w:val="12"/>
          <w:szCs w:val="20"/>
        </w:rPr>
        <w:t xml:space="preserve"> on the ground: </w:t>
      </w:r>
      <w:r w:rsidRPr="003F709B">
        <w:rPr>
          <w:rStyle w:val="StyleUnderline"/>
          <w:szCs w:val="20"/>
        </w:rPr>
        <w:t xml:space="preserve">the </w:t>
      </w:r>
      <w:r w:rsidRPr="003F709B">
        <w:rPr>
          <w:rStyle w:val="StyleUnderline"/>
          <w:szCs w:val="20"/>
          <w:highlight w:val="cyan"/>
        </w:rPr>
        <w:t xml:space="preserve">data </w:t>
      </w:r>
      <w:r w:rsidRPr="003F709B">
        <w:rPr>
          <w:rStyle w:val="Emphasis"/>
          <w:szCs w:val="20"/>
          <w:highlight w:val="cyan"/>
        </w:rPr>
        <w:t>does not</w:t>
      </w:r>
      <w:r w:rsidRPr="003F709B">
        <w:rPr>
          <w:sz w:val="12"/>
          <w:szCs w:val="20"/>
        </w:rPr>
        <w:t xml:space="preserve"> fully </w:t>
      </w:r>
      <w:r w:rsidRPr="003F709B">
        <w:rPr>
          <w:rStyle w:val="Emphasis"/>
          <w:szCs w:val="20"/>
          <w:highlight w:val="cyan"/>
        </w:rPr>
        <w:t>back it up</w:t>
      </w:r>
      <w:r w:rsidRPr="003F709B">
        <w:rPr>
          <w:sz w:val="12"/>
          <w:szCs w:val="20"/>
        </w:rPr>
        <w:t xml:space="preserve">. As evidence of continuing deglobalization, </w:t>
      </w:r>
      <w:r w:rsidRPr="003F709B">
        <w:rPr>
          <w:rStyle w:val="StyleUnderline"/>
          <w:szCs w:val="20"/>
          <w:highlight w:val="cyan"/>
        </w:rPr>
        <w:t>observers</w:t>
      </w:r>
      <w:r w:rsidRPr="003F709B">
        <w:rPr>
          <w:rStyle w:val="StyleUnderline"/>
          <w:szCs w:val="20"/>
        </w:rPr>
        <w:t xml:space="preserve"> often </w:t>
      </w:r>
      <w:r w:rsidRPr="003F709B">
        <w:rPr>
          <w:rStyle w:val="StyleUnderline"/>
          <w:szCs w:val="20"/>
          <w:highlight w:val="cyan"/>
        </w:rPr>
        <w:t>cite</w:t>
      </w:r>
      <w:r w:rsidRPr="003F709B">
        <w:rPr>
          <w:sz w:val="12"/>
          <w:szCs w:val="20"/>
        </w:rPr>
        <w:t xml:space="preserve"> phenomena such as </w:t>
      </w:r>
      <w:r w:rsidRPr="003F709B">
        <w:rPr>
          <w:rStyle w:val="StyleUnderline"/>
          <w:szCs w:val="20"/>
          <w:highlight w:val="cyan"/>
        </w:rPr>
        <w:t>the</w:t>
      </w:r>
      <w:r w:rsidRPr="003F709B">
        <w:rPr>
          <w:rStyle w:val="StyleUnderline"/>
          <w:szCs w:val="20"/>
        </w:rPr>
        <w:t xml:space="preserve"> United States’ </w:t>
      </w:r>
      <w:r w:rsidRPr="003F709B">
        <w:rPr>
          <w:rStyle w:val="Emphasis"/>
          <w:szCs w:val="20"/>
          <w:highlight w:val="cyan"/>
        </w:rPr>
        <w:t>reluctance</w:t>
      </w:r>
      <w:r w:rsidRPr="003F709B">
        <w:rPr>
          <w:rStyle w:val="StyleUnderline"/>
          <w:szCs w:val="20"/>
          <w:highlight w:val="cyan"/>
        </w:rPr>
        <w:t xml:space="preserve"> to establish new free-trade deals</w:t>
      </w:r>
      <w:r w:rsidRPr="003F709B">
        <w:rPr>
          <w:rStyle w:val="StyleUnderline"/>
          <w:szCs w:val="20"/>
        </w:rPr>
        <w:t>, the</w:t>
      </w:r>
      <w:r w:rsidRPr="003F709B">
        <w:rPr>
          <w:sz w:val="12"/>
          <w:szCs w:val="20"/>
        </w:rPr>
        <w:t xml:space="preserve"> </w:t>
      </w:r>
      <w:r w:rsidRPr="003F709B">
        <w:rPr>
          <w:rStyle w:val="Emphasis"/>
          <w:szCs w:val="20"/>
          <w:highlight w:val="cyan"/>
        </w:rPr>
        <w:t>debilitation</w:t>
      </w:r>
      <w:r w:rsidRPr="003F709B">
        <w:rPr>
          <w:rStyle w:val="StyleUnderline"/>
          <w:szCs w:val="20"/>
          <w:highlight w:val="cyan"/>
        </w:rPr>
        <w:t xml:space="preserve"> of the</w:t>
      </w:r>
      <w:r w:rsidRPr="003F709B">
        <w:rPr>
          <w:sz w:val="12"/>
          <w:szCs w:val="20"/>
        </w:rPr>
        <w:t xml:space="preserve"> dispute-settlement system overseen by the </w:t>
      </w:r>
      <w:r w:rsidRPr="003F709B">
        <w:rPr>
          <w:rStyle w:val="StyleUnderline"/>
          <w:szCs w:val="20"/>
        </w:rPr>
        <w:t>World Trade Organization (</w:t>
      </w:r>
      <w:r w:rsidRPr="003F709B">
        <w:rPr>
          <w:rStyle w:val="StyleUnderline"/>
          <w:szCs w:val="20"/>
          <w:highlight w:val="cyan"/>
        </w:rPr>
        <w:t>WTO</w:t>
      </w:r>
      <w:r w:rsidRPr="003F709B">
        <w:rPr>
          <w:rStyle w:val="StyleUnderline"/>
          <w:szCs w:val="20"/>
        </w:rPr>
        <w:t>)</w:t>
      </w:r>
      <w:r w:rsidRPr="003F709B">
        <w:rPr>
          <w:sz w:val="12"/>
          <w:szCs w:val="20"/>
        </w:rPr>
        <w:t>, the proliferation of new national measures restricting trade, and declines in both short- and long-term capital flows from their past peaks. The COVID-19 pandemic certainly did reveal that economic interdependence carries risks, and the efforts Russia has made since 2022 to use its natural gas pipelines to influence the G-7’s response to its invasion of Ukraine—</w:t>
      </w:r>
      <w:r w:rsidRPr="003F709B">
        <w:rPr>
          <w:rStyle w:val="StyleUnderline"/>
          <w:szCs w:val="20"/>
        </w:rPr>
        <w:t>as well as</w:t>
      </w:r>
      <w:r w:rsidRPr="003F709B">
        <w:rPr>
          <w:sz w:val="12"/>
          <w:szCs w:val="20"/>
        </w:rPr>
        <w:t xml:space="preserve"> the many </w:t>
      </w:r>
      <w:r w:rsidRPr="003F709B">
        <w:rPr>
          <w:rStyle w:val="StyleUnderline"/>
          <w:szCs w:val="20"/>
          <w:highlight w:val="cyan"/>
        </w:rPr>
        <w:t>sanctions the G-7 has imposed to</w:t>
      </w:r>
      <w:r w:rsidRPr="003F709B">
        <w:rPr>
          <w:sz w:val="12"/>
          <w:szCs w:val="20"/>
        </w:rPr>
        <w:t xml:space="preserve"> try to </w:t>
      </w:r>
      <w:r w:rsidRPr="003F709B">
        <w:rPr>
          <w:rStyle w:val="Emphasis"/>
          <w:szCs w:val="20"/>
          <w:highlight w:val="cyan"/>
        </w:rPr>
        <w:t>weaken</w:t>
      </w:r>
      <w:r w:rsidRPr="003F709B">
        <w:rPr>
          <w:rStyle w:val="StyleUnderline"/>
          <w:szCs w:val="20"/>
          <w:highlight w:val="cyan"/>
        </w:rPr>
        <w:t xml:space="preserve"> Russia</w:t>
      </w:r>
      <w:r w:rsidRPr="003F709B">
        <w:rPr>
          <w:rStyle w:val="StyleUnderline"/>
          <w:szCs w:val="20"/>
        </w:rPr>
        <w:t xml:space="preserve">’s </w:t>
      </w:r>
      <w:r w:rsidRPr="003F709B">
        <w:rPr>
          <w:rStyle w:val="Emphasis"/>
          <w:szCs w:val="20"/>
        </w:rPr>
        <w:t>economy</w:t>
      </w:r>
      <w:r w:rsidRPr="003F709B">
        <w:rPr>
          <w:sz w:val="12"/>
          <w:szCs w:val="20"/>
        </w:rPr>
        <w:t xml:space="preserve">—have highlighted the vulnerabilities that can arise when countries trade across geopolitical divides. But </w:t>
      </w:r>
      <w:r w:rsidRPr="003F709B">
        <w:rPr>
          <w:rStyle w:val="StyleUnderline"/>
          <w:szCs w:val="20"/>
          <w:highlight w:val="cyan"/>
        </w:rPr>
        <w:t xml:space="preserve">a </w:t>
      </w:r>
      <w:r w:rsidRPr="003F709B">
        <w:rPr>
          <w:rStyle w:val="Emphasis"/>
          <w:szCs w:val="20"/>
          <w:highlight w:val="cyan"/>
        </w:rPr>
        <w:t>closer look</w:t>
      </w:r>
      <w:r w:rsidRPr="003F709B">
        <w:rPr>
          <w:rStyle w:val="StyleUnderline"/>
          <w:szCs w:val="20"/>
          <w:highlight w:val="cyan"/>
        </w:rPr>
        <w:t xml:space="preserve"> at</w:t>
      </w:r>
      <w:r w:rsidRPr="003F709B">
        <w:rPr>
          <w:rStyle w:val="StyleUnderline"/>
          <w:szCs w:val="20"/>
        </w:rPr>
        <w:t xml:space="preserve"> economic </w:t>
      </w:r>
      <w:r w:rsidRPr="003F709B">
        <w:rPr>
          <w:rStyle w:val="StyleUnderline"/>
          <w:szCs w:val="20"/>
          <w:highlight w:val="cyan"/>
        </w:rPr>
        <w:t>data shows</w:t>
      </w:r>
      <w:r w:rsidRPr="003F709B">
        <w:rPr>
          <w:rStyle w:val="StyleUnderline"/>
          <w:szCs w:val="20"/>
        </w:rPr>
        <w:t xml:space="preserve"> that</w:t>
      </w:r>
      <w:r w:rsidRPr="003F709B">
        <w:rPr>
          <w:sz w:val="12"/>
          <w:szCs w:val="20"/>
        </w:rPr>
        <w:t xml:space="preserve"> even though governments have increasingly adopted policies aimed at strengthening their own resilience, </w:t>
      </w:r>
      <w:r w:rsidRPr="003F709B">
        <w:rPr>
          <w:sz w:val="20"/>
          <w:szCs w:val="20"/>
          <w:highlight w:val="cyan"/>
          <w:u w:val="single"/>
        </w:rPr>
        <w:t>the world economy is</w:t>
      </w:r>
      <w:r w:rsidRPr="003F709B">
        <w:rPr>
          <w:sz w:val="20"/>
          <w:szCs w:val="20"/>
          <w:u w:val="single"/>
        </w:rPr>
        <w:t xml:space="preserve"> still </w:t>
      </w:r>
      <w:r w:rsidRPr="003F709B">
        <w:rPr>
          <w:rStyle w:val="Emphasis"/>
          <w:szCs w:val="20"/>
          <w:highlight w:val="cyan"/>
        </w:rPr>
        <w:t>evolving</w:t>
      </w:r>
      <w:r w:rsidRPr="003F709B">
        <w:rPr>
          <w:sz w:val="20"/>
          <w:szCs w:val="20"/>
          <w:highlight w:val="cyan"/>
          <w:u w:val="single"/>
        </w:rPr>
        <w:t xml:space="preserve"> to become </w:t>
      </w:r>
      <w:r w:rsidRPr="003F709B">
        <w:rPr>
          <w:rStyle w:val="Emphasis"/>
          <w:szCs w:val="20"/>
          <w:highlight w:val="cyan"/>
        </w:rPr>
        <w:t>more, not less</w:t>
      </w:r>
      <w:r w:rsidRPr="003F709B">
        <w:rPr>
          <w:sz w:val="20"/>
          <w:szCs w:val="20"/>
          <w:highlight w:val="cyan"/>
          <w:u w:val="single"/>
        </w:rPr>
        <w:t>, globalized in key ways</w:t>
      </w:r>
      <w:r w:rsidRPr="003F709B">
        <w:rPr>
          <w:sz w:val="12"/>
          <w:szCs w:val="20"/>
        </w:rPr>
        <w:t>—and more dependent on Chinese supply in particular.</w:t>
      </w:r>
    </w:p>
    <w:p w14:paraId="373091E1" w14:textId="77777777" w:rsidR="00063D1E" w:rsidRPr="003F709B" w:rsidRDefault="00063D1E" w:rsidP="00063D1E">
      <w:pPr>
        <w:rPr>
          <w:sz w:val="12"/>
          <w:szCs w:val="20"/>
        </w:rPr>
      </w:pPr>
      <w:r w:rsidRPr="003F709B">
        <w:rPr>
          <w:rStyle w:val="StyleUnderline"/>
          <w:szCs w:val="20"/>
          <w:highlight w:val="cyan"/>
        </w:rPr>
        <w:t xml:space="preserve">Global </w:t>
      </w:r>
      <w:r w:rsidRPr="003F709B">
        <w:rPr>
          <w:rStyle w:val="Emphasis"/>
          <w:szCs w:val="20"/>
          <w:highlight w:val="cyan"/>
        </w:rPr>
        <w:t>trade surged</w:t>
      </w:r>
      <w:r w:rsidRPr="003F709B">
        <w:rPr>
          <w:rStyle w:val="StyleUnderline"/>
          <w:szCs w:val="20"/>
          <w:highlight w:val="cyan"/>
        </w:rPr>
        <w:t xml:space="preserve"> during the pandemic</w:t>
      </w:r>
      <w:r w:rsidRPr="003F709B">
        <w:rPr>
          <w:sz w:val="12"/>
          <w:szCs w:val="20"/>
        </w:rPr>
        <w:t xml:space="preserve">, and the world’s trade with China accelerated rather than slowed. </w:t>
      </w:r>
      <w:r w:rsidRPr="003F709B">
        <w:rPr>
          <w:rStyle w:val="StyleUnderline"/>
          <w:szCs w:val="20"/>
        </w:rPr>
        <w:t xml:space="preserve">A pandemic-era </w:t>
      </w:r>
      <w:r w:rsidRPr="003F709B">
        <w:rPr>
          <w:rStyle w:val="StyleUnderline"/>
          <w:szCs w:val="20"/>
          <w:highlight w:val="cyan"/>
        </w:rPr>
        <w:t xml:space="preserve">shift toward </w:t>
      </w:r>
      <w:r w:rsidRPr="003F709B">
        <w:rPr>
          <w:rStyle w:val="Emphasis"/>
          <w:szCs w:val="20"/>
          <w:highlight w:val="cyan"/>
        </w:rPr>
        <w:t>goods</w:t>
      </w:r>
      <w:r w:rsidRPr="003F709B">
        <w:rPr>
          <w:sz w:val="12"/>
          <w:szCs w:val="20"/>
        </w:rPr>
        <w:t xml:space="preserve"> and away from services partly </w:t>
      </w:r>
      <w:r w:rsidRPr="003F709B">
        <w:rPr>
          <w:rStyle w:val="StyleUnderline"/>
          <w:szCs w:val="20"/>
          <w:highlight w:val="cyan"/>
        </w:rPr>
        <w:t>accounts for</w:t>
      </w:r>
      <w:r w:rsidRPr="003F709B">
        <w:rPr>
          <w:rStyle w:val="StyleUnderline"/>
          <w:szCs w:val="20"/>
        </w:rPr>
        <w:t xml:space="preserve"> the </w:t>
      </w:r>
      <w:r w:rsidRPr="003F709B">
        <w:rPr>
          <w:rStyle w:val="Emphasis"/>
          <w:szCs w:val="20"/>
          <w:highlight w:val="cyan"/>
        </w:rPr>
        <w:t>acceleration</w:t>
      </w:r>
      <w:r w:rsidRPr="003F709B">
        <w:rPr>
          <w:sz w:val="12"/>
          <w:szCs w:val="20"/>
        </w:rPr>
        <w:t>. But the growth in trade with China also reflects the fact that China is simply producing things—high-tech exports such as electric vehicles, wind turbines, solar panels, and vital electronic and battery components—at a price point few can match. Between 2019 and 2023, China’s manufacturing surplus rose by about a percentage point of global GDP; it is now far larger than the surpluses run by Germany and Japan, the world’s other manufacturing powerhouses.</w:t>
      </w:r>
    </w:p>
    <w:p w14:paraId="5160FB5E" w14:textId="68B9C693" w:rsidR="00063D1E" w:rsidRPr="003F709B" w:rsidRDefault="00063D1E" w:rsidP="00063D1E">
      <w:pPr>
        <w:rPr>
          <w:sz w:val="12"/>
          <w:szCs w:val="20"/>
        </w:rPr>
      </w:pPr>
      <w:r w:rsidRPr="003F709B">
        <w:rPr>
          <w:rStyle w:val="StyleUnderline"/>
          <w:szCs w:val="20"/>
        </w:rPr>
        <w:t xml:space="preserve">There is also </w:t>
      </w:r>
      <w:r w:rsidRPr="003F709B">
        <w:rPr>
          <w:rStyle w:val="Emphasis"/>
          <w:szCs w:val="20"/>
        </w:rPr>
        <w:t>less</w:t>
      </w:r>
      <w:r w:rsidRPr="003F709B">
        <w:rPr>
          <w:rStyle w:val="StyleUnderline"/>
          <w:szCs w:val="20"/>
        </w:rPr>
        <w:t xml:space="preserve"> to the fall in capital flows </w:t>
      </w:r>
      <w:r w:rsidRPr="003F709B">
        <w:rPr>
          <w:rStyle w:val="Emphasis"/>
          <w:szCs w:val="20"/>
        </w:rPr>
        <w:t>than meets the eye</w:t>
      </w:r>
      <w:r w:rsidRPr="003F709B">
        <w:rPr>
          <w:sz w:val="12"/>
          <w:szCs w:val="20"/>
        </w:rPr>
        <w:t xml:space="preserve">. </w:t>
      </w:r>
      <w:r w:rsidRPr="003F709B">
        <w:rPr>
          <w:rStyle w:val="StyleUnderline"/>
          <w:szCs w:val="20"/>
          <w:highlight w:val="cyan"/>
        </w:rPr>
        <w:t>The decline in foreign</w:t>
      </w:r>
      <w:r w:rsidRPr="003F709B">
        <w:rPr>
          <w:rStyle w:val="StyleUnderline"/>
          <w:szCs w:val="20"/>
        </w:rPr>
        <w:t xml:space="preserve"> direct </w:t>
      </w:r>
      <w:r w:rsidRPr="003F709B">
        <w:rPr>
          <w:rStyle w:val="StyleUnderline"/>
          <w:szCs w:val="20"/>
          <w:highlight w:val="cyan"/>
        </w:rPr>
        <w:t>investment</w:t>
      </w:r>
      <w:r w:rsidRPr="003F709B">
        <w:rPr>
          <w:sz w:val="12"/>
          <w:szCs w:val="20"/>
        </w:rPr>
        <w:t xml:space="preserve"> (FDI) after 2016, for example, </w:t>
      </w:r>
      <w:r w:rsidRPr="003F709B">
        <w:rPr>
          <w:rStyle w:val="StyleUnderline"/>
          <w:szCs w:val="20"/>
        </w:rPr>
        <w:t xml:space="preserve">largely </w:t>
      </w:r>
      <w:r w:rsidRPr="003F709B">
        <w:rPr>
          <w:rStyle w:val="Emphasis"/>
          <w:szCs w:val="20"/>
          <w:highlight w:val="cyan"/>
        </w:rPr>
        <w:t>resulted</w:t>
      </w:r>
      <w:r w:rsidRPr="003F709B">
        <w:rPr>
          <w:rStyle w:val="StyleUnderline"/>
          <w:szCs w:val="20"/>
        </w:rPr>
        <w:t xml:space="preserve"> </w:t>
      </w:r>
      <w:r w:rsidRPr="003F709B">
        <w:rPr>
          <w:rStyle w:val="StyleUnderline"/>
          <w:szCs w:val="20"/>
          <w:highlight w:val="cyan"/>
        </w:rPr>
        <w:t>from</w:t>
      </w:r>
      <w:r w:rsidRPr="003F709B">
        <w:rPr>
          <w:rStyle w:val="StyleUnderline"/>
          <w:szCs w:val="20"/>
        </w:rPr>
        <w:t xml:space="preserve"> </w:t>
      </w:r>
      <w:r w:rsidRPr="003F709B">
        <w:rPr>
          <w:rStyle w:val="Emphasis"/>
          <w:szCs w:val="20"/>
        </w:rPr>
        <w:t xml:space="preserve">specific </w:t>
      </w:r>
      <w:r w:rsidRPr="003F709B">
        <w:rPr>
          <w:rStyle w:val="Emphasis"/>
          <w:szCs w:val="20"/>
          <w:highlight w:val="cyan"/>
        </w:rPr>
        <w:t>changes</w:t>
      </w:r>
      <w:r w:rsidRPr="003F709B">
        <w:rPr>
          <w:rStyle w:val="StyleUnderline"/>
          <w:szCs w:val="20"/>
          <w:highlight w:val="cyan"/>
        </w:rPr>
        <w:t xml:space="preserve"> in tax regulations</w:t>
      </w:r>
      <w:r w:rsidRPr="003F709B">
        <w:rPr>
          <w:sz w:val="12"/>
          <w:szCs w:val="20"/>
        </w:rPr>
        <w:t xml:space="preserve"> that led to a big reduction in the use of special-purpose vehicles in Luxembourg, the Netherlands, and a few other key European tax centers. And </w:t>
      </w:r>
      <w:r w:rsidRPr="003F709B">
        <w:rPr>
          <w:rStyle w:val="StyleUnderline"/>
          <w:szCs w:val="20"/>
          <w:highlight w:val="cyan"/>
        </w:rPr>
        <w:t>that</w:t>
      </w:r>
      <w:r w:rsidRPr="003F709B">
        <w:rPr>
          <w:rStyle w:val="StyleUnderline"/>
          <w:szCs w:val="20"/>
        </w:rPr>
        <w:t xml:space="preserve"> tax simplification </w:t>
      </w:r>
      <w:r w:rsidRPr="003F709B">
        <w:rPr>
          <w:rStyle w:val="StyleUnderline"/>
          <w:szCs w:val="20"/>
          <w:highlight w:val="cyan"/>
        </w:rPr>
        <w:t xml:space="preserve">has </w:t>
      </w:r>
      <w:r w:rsidRPr="003F709B">
        <w:rPr>
          <w:rStyle w:val="Emphasis"/>
          <w:szCs w:val="20"/>
          <w:highlight w:val="cyan"/>
        </w:rPr>
        <w:t>not blunted</w:t>
      </w:r>
      <w:r w:rsidRPr="003F709B">
        <w:rPr>
          <w:sz w:val="12"/>
          <w:szCs w:val="20"/>
        </w:rPr>
        <w:t xml:space="preserve"> one of the less savory forms of globalization: </w:t>
      </w:r>
      <w:r w:rsidRPr="003F709B">
        <w:rPr>
          <w:rStyle w:val="Emphasis"/>
          <w:szCs w:val="20"/>
          <w:highlight w:val="cyan"/>
        </w:rPr>
        <w:t>trade</w:t>
      </w:r>
      <w:r w:rsidRPr="003F709B">
        <w:rPr>
          <w:rStyle w:val="StyleUnderline"/>
          <w:szCs w:val="20"/>
          <w:highlight w:val="cyan"/>
        </w:rPr>
        <w:t xml:space="preserve"> and financial flows</w:t>
      </w:r>
      <w:r w:rsidRPr="003F709B">
        <w:rPr>
          <w:sz w:val="12"/>
          <w:szCs w:val="20"/>
        </w:rPr>
        <w:t xml:space="preserve"> that appear to serve only as a vehicle for multinational tax avoidance.</w:t>
      </w:r>
    </w:p>
    <w:p w14:paraId="5A7594AD" w14:textId="3F288ADF" w:rsidR="00FC0655" w:rsidRDefault="00DD71FD" w:rsidP="00FC0655">
      <w:pPr>
        <w:pStyle w:val="Heading4"/>
      </w:pPr>
      <w:r>
        <w:t>Tech innovation triggers deglobalization</w:t>
      </w:r>
      <w:r w:rsidR="00FC0655">
        <w:t>---AI, 3D printing, renewables, and vehicles</w:t>
      </w:r>
    </w:p>
    <w:p w14:paraId="6BD5A25D" w14:textId="77777777" w:rsidR="00FC0655" w:rsidRPr="009F6340" w:rsidRDefault="00FC0655" w:rsidP="00FC0655">
      <w:r w:rsidRPr="009F6340">
        <w:rPr>
          <w:rStyle w:val="Style13ptBold"/>
        </w:rPr>
        <w:t xml:space="preserve">Lund </w:t>
      </w:r>
      <w:r w:rsidRPr="00DD71FD">
        <w:t>and Bughin</w:t>
      </w:r>
      <w:r w:rsidRPr="009F6340">
        <w:rPr>
          <w:rStyle w:val="Style13ptBold"/>
        </w:rPr>
        <w:t xml:space="preserve"> 19</w:t>
      </w:r>
      <w:r>
        <w:t xml:space="preserve">---Susan Lund is a partner of McKinsey &amp; Company and a leader of the McKinsey Global Institute. Her research focuses on global financial markets, labor markets, and economic growth. Jacques Bughin is a senior partner at McKinsey and a director of the McKinsey Global Institute, McKinsey’s business and economics research arm. He has co-authored numerous publications, including McKinsey Global Institute reports on globalization, Internet of Things, Big Data, and social technologies and numerous articles on industrial economics, organization, digitization of firms, and corporate finance. ("Next-generation technologies and the future of trade”, Vox EU CEPR, 4-10-2019, </w:t>
      </w:r>
      <w:r w:rsidRPr="009F6340">
        <w:t>https://cepr.org/voxeu/columns/next-generation-technologies-and-future-trade</w:t>
      </w:r>
      <w:r>
        <w:t>)//AN</w:t>
      </w:r>
    </w:p>
    <w:p w14:paraId="7DC2AABD" w14:textId="77777777" w:rsidR="00FC0655" w:rsidRPr="00487250" w:rsidRDefault="00FC0655" w:rsidP="00FC0655">
      <w:r w:rsidRPr="00DD71FD">
        <w:rPr>
          <w:rStyle w:val="StyleUnderline"/>
          <w:highlight w:val="cyan"/>
        </w:rPr>
        <w:t>Automation</w:t>
      </w:r>
      <w:r w:rsidRPr="00943497">
        <w:rPr>
          <w:rStyle w:val="StyleUnderline"/>
        </w:rPr>
        <w:t xml:space="preserve"> and additive manufacturing</w:t>
      </w:r>
      <w:r w:rsidRPr="00487250">
        <w:t xml:space="preserve"> change production processes and the relative importance of inputs, and </w:t>
      </w:r>
      <w:r w:rsidRPr="00DD71FD">
        <w:rPr>
          <w:rStyle w:val="StyleUnderline"/>
          <w:highlight w:val="cyan"/>
        </w:rPr>
        <w:t xml:space="preserve">may </w:t>
      </w:r>
      <w:r w:rsidRPr="00DD71FD">
        <w:rPr>
          <w:rStyle w:val="Emphasis"/>
          <w:highlight w:val="cyan"/>
        </w:rPr>
        <w:t>reduce</w:t>
      </w:r>
      <w:r w:rsidRPr="009F6340">
        <w:rPr>
          <w:rStyle w:val="Emphasis"/>
        </w:rPr>
        <w:t xml:space="preserve"> goods </w:t>
      </w:r>
      <w:r w:rsidRPr="00DD71FD">
        <w:rPr>
          <w:rStyle w:val="Emphasis"/>
          <w:highlight w:val="cyan"/>
        </w:rPr>
        <w:t>trade</w:t>
      </w:r>
    </w:p>
    <w:p w14:paraId="301D16A9" w14:textId="77777777" w:rsidR="00FC0655" w:rsidRPr="00487250" w:rsidRDefault="00FC0655" w:rsidP="00FC0655">
      <w:r w:rsidRPr="00943497">
        <w:rPr>
          <w:rStyle w:val="StyleUnderline"/>
        </w:rPr>
        <w:t xml:space="preserve">The </w:t>
      </w:r>
      <w:r w:rsidRPr="00DD71FD">
        <w:rPr>
          <w:rStyle w:val="Emphasis"/>
          <w:highlight w:val="cyan"/>
        </w:rPr>
        <w:t>diffusion</w:t>
      </w:r>
      <w:r w:rsidRPr="00DD71FD">
        <w:rPr>
          <w:rStyle w:val="StyleUnderline"/>
          <w:highlight w:val="cyan"/>
        </w:rPr>
        <w:t xml:space="preserve"> of</w:t>
      </w:r>
      <w:r w:rsidRPr="00943497">
        <w:rPr>
          <w:rStyle w:val="StyleUnderline"/>
        </w:rPr>
        <w:t xml:space="preserve"> automation and </w:t>
      </w:r>
      <w:r w:rsidRPr="009F6340">
        <w:rPr>
          <w:rStyle w:val="Emphasis"/>
        </w:rPr>
        <w:t>a</w:t>
      </w:r>
      <w:r w:rsidRPr="00487250">
        <w:t xml:space="preserve">rtificial </w:t>
      </w:r>
      <w:r w:rsidRPr="009F6340">
        <w:rPr>
          <w:rStyle w:val="Emphasis"/>
        </w:rPr>
        <w:t>i</w:t>
      </w:r>
      <w:r w:rsidRPr="00487250">
        <w:t xml:space="preserve">ntelligence </w:t>
      </w:r>
      <w:r w:rsidRPr="00DD71FD">
        <w:rPr>
          <w:rStyle w:val="Emphasis"/>
          <w:highlight w:val="cyan"/>
        </w:rPr>
        <w:t>tech</w:t>
      </w:r>
      <w:r w:rsidRPr="00943497">
        <w:rPr>
          <w:rStyle w:val="StyleUnderline"/>
        </w:rPr>
        <w:t xml:space="preserve">nologies </w:t>
      </w:r>
      <w:r w:rsidRPr="00DD71FD">
        <w:rPr>
          <w:rStyle w:val="StyleUnderline"/>
          <w:highlight w:val="cyan"/>
        </w:rPr>
        <w:t>suggests</w:t>
      </w:r>
      <w:r w:rsidRPr="00943497">
        <w:rPr>
          <w:rStyle w:val="StyleUnderline"/>
        </w:rPr>
        <w:t xml:space="preserve"> that </w:t>
      </w:r>
      <w:r w:rsidRPr="00487250">
        <w:t xml:space="preserve">multiple </w:t>
      </w:r>
      <w:r w:rsidRPr="00DD71FD">
        <w:rPr>
          <w:rStyle w:val="StyleUnderline"/>
          <w:highlight w:val="cyan"/>
        </w:rPr>
        <w:t xml:space="preserve">industries will experience a </w:t>
      </w:r>
      <w:r w:rsidRPr="00DD71FD">
        <w:rPr>
          <w:rStyle w:val="Emphasis"/>
          <w:highlight w:val="cyan"/>
        </w:rPr>
        <w:t>profound shift</w:t>
      </w:r>
      <w:r w:rsidRPr="00943497">
        <w:rPr>
          <w:rStyle w:val="StyleUnderline"/>
        </w:rPr>
        <w:t xml:space="preserve"> </w:t>
      </w:r>
      <w:r w:rsidRPr="00487250">
        <w:t xml:space="preserve">in the importance of capital versus labour (McKinsey Global Institute 2017). The growing adoption of </w:t>
      </w:r>
      <w:r w:rsidRPr="00487250">
        <w:rPr>
          <w:rStyle w:val="StyleUnderline"/>
        </w:rPr>
        <w:t xml:space="preserve">automation and </w:t>
      </w:r>
      <w:r w:rsidRPr="00DD71FD">
        <w:rPr>
          <w:rStyle w:val="StyleUnderline"/>
          <w:highlight w:val="cyan"/>
        </w:rPr>
        <w:t>AI</w:t>
      </w:r>
      <w:r w:rsidRPr="00487250">
        <w:t xml:space="preserve"> in manufacturing </w:t>
      </w:r>
      <w:r w:rsidRPr="00DD71FD">
        <w:rPr>
          <w:rStyle w:val="StyleUnderline"/>
          <w:highlight w:val="cyan"/>
        </w:rPr>
        <w:t xml:space="preserve">makes </w:t>
      </w:r>
      <w:r w:rsidRPr="00DD71FD">
        <w:rPr>
          <w:rStyle w:val="Emphasis"/>
          <w:highlight w:val="cyan"/>
        </w:rPr>
        <w:t>labour</w:t>
      </w:r>
      <w:r w:rsidRPr="00DD71FD">
        <w:rPr>
          <w:rStyle w:val="StyleUnderline"/>
          <w:highlight w:val="cyan"/>
        </w:rPr>
        <w:t xml:space="preserve"> costs </w:t>
      </w:r>
      <w:r w:rsidRPr="00DD71FD">
        <w:rPr>
          <w:rStyle w:val="Emphasis"/>
          <w:highlight w:val="cyan"/>
        </w:rPr>
        <w:t>less</w:t>
      </w:r>
      <w:r w:rsidRPr="00DD71FD">
        <w:rPr>
          <w:rStyle w:val="StyleUnderline"/>
          <w:highlight w:val="cyan"/>
        </w:rPr>
        <w:t xml:space="preserve"> important</w:t>
      </w:r>
      <w:r w:rsidRPr="00DD71FD">
        <w:rPr>
          <w:highlight w:val="cyan"/>
        </w:rPr>
        <w:t xml:space="preserve"> </w:t>
      </w:r>
      <w:r w:rsidRPr="00DD71FD">
        <w:rPr>
          <w:rStyle w:val="StyleUnderline"/>
          <w:highlight w:val="cyan"/>
        </w:rPr>
        <w:t>and</w:t>
      </w:r>
      <w:r w:rsidRPr="00487250">
        <w:t xml:space="preserve"> other </w:t>
      </w:r>
      <w:r w:rsidRPr="00DD71FD">
        <w:rPr>
          <w:rStyle w:val="StyleUnderline"/>
          <w:highlight w:val="cyan"/>
        </w:rPr>
        <w:t xml:space="preserve">factors – such as </w:t>
      </w:r>
      <w:r w:rsidRPr="00DD71FD">
        <w:rPr>
          <w:rStyle w:val="Emphasis"/>
          <w:highlight w:val="cyan"/>
        </w:rPr>
        <w:t>proximity to</w:t>
      </w:r>
      <w:r w:rsidRPr="00487250">
        <w:t xml:space="preserve"> consumer </w:t>
      </w:r>
      <w:r w:rsidRPr="00DD71FD">
        <w:rPr>
          <w:rStyle w:val="Emphasis"/>
          <w:highlight w:val="cyan"/>
        </w:rPr>
        <w:t>markets</w:t>
      </w:r>
      <w:r w:rsidRPr="00487250">
        <w:t xml:space="preserve">, access to resources, workforce skills, </w:t>
      </w:r>
      <w:r w:rsidRPr="00487250">
        <w:rPr>
          <w:rStyle w:val="StyleUnderline"/>
        </w:rPr>
        <w:t xml:space="preserve">and infrastructure quality </w:t>
      </w:r>
      <w:r w:rsidRPr="009F6340">
        <w:rPr>
          <w:rStyle w:val="StyleUnderline"/>
        </w:rPr>
        <w:t xml:space="preserve">– </w:t>
      </w:r>
      <w:r w:rsidRPr="009F6340">
        <w:rPr>
          <w:rStyle w:val="Emphasis"/>
        </w:rPr>
        <w:t>more</w:t>
      </w:r>
      <w:r w:rsidRPr="00DD71FD">
        <w:rPr>
          <w:rStyle w:val="StyleUnderline"/>
          <w:highlight w:val="cyan"/>
        </w:rPr>
        <w:t xml:space="preserve"> important</w:t>
      </w:r>
      <w:r w:rsidRPr="00DD71FD">
        <w:rPr>
          <w:highlight w:val="cyan"/>
        </w:rPr>
        <w:t>.</w:t>
      </w:r>
    </w:p>
    <w:p w14:paraId="66FB30ED" w14:textId="77777777" w:rsidR="00FC0655" w:rsidRPr="00487250" w:rsidRDefault="00FC0655" w:rsidP="00FC0655">
      <w:r w:rsidRPr="00487250">
        <w:t xml:space="preserve">As a result, </w:t>
      </w:r>
      <w:r w:rsidRPr="009F6340">
        <w:rPr>
          <w:rStyle w:val="StyleUnderline"/>
        </w:rPr>
        <w:t xml:space="preserve">we can already </w:t>
      </w:r>
      <w:r w:rsidRPr="009F6340">
        <w:rPr>
          <w:rStyle w:val="Emphasis"/>
        </w:rPr>
        <w:t>see a trend</w:t>
      </w:r>
      <w:r w:rsidRPr="00487250">
        <w:rPr>
          <w:rStyle w:val="StyleUnderline"/>
        </w:rPr>
        <w:t xml:space="preserve"> towards </w:t>
      </w:r>
      <w:r w:rsidRPr="00DD71FD">
        <w:rPr>
          <w:rStyle w:val="StyleUnderline"/>
          <w:highlight w:val="cyan"/>
        </w:rPr>
        <w:t xml:space="preserve">moving production closer to </w:t>
      </w:r>
      <w:r w:rsidRPr="00DD71FD">
        <w:rPr>
          <w:rStyle w:val="Emphasis"/>
          <w:highlight w:val="cyan"/>
        </w:rPr>
        <w:t>end consumer markets</w:t>
      </w:r>
      <w:r w:rsidRPr="00487250">
        <w:t xml:space="preserve">, such as the US and the EU. Today, only 18% of goods trade is from a low-wage to a high-wage country, and that share is shrinking in the most labour-intensive industries, such as textiles and apparel. Both Adidas and Nike, for instance, have designed new lines of athletic shoes that make them amenable to full automation of the production process – and they have opened those new factories in Germany and the US (Adidas) and Mexico (Nike). </w:t>
      </w:r>
    </w:p>
    <w:p w14:paraId="4D90E4A4" w14:textId="77777777" w:rsidR="00FC0655" w:rsidRPr="00487250" w:rsidRDefault="00FC0655" w:rsidP="00FC0655">
      <w:r w:rsidRPr="00DD71FD">
        <w:rPr>
          <w:rStyle w:val="StyleUnderline"/>
          <w:highlight w:val="cyan"/>
        </w:rPr>
        <w:t>In addition</w:t>
      </w:r>
      <w:r w:rsidRPr="00487250">
        <w:t xml:space="preserve"> to affecting the trade in manufactured goods, </w:t>
      </w:r>
      <w:r w:rsidRPr="00DD71FD">
        <w:rPr>
          <w:rStyle w:val="StyleUnderline"/>
          <w:highlight w:val="cyan"/>
        </w:rPr>
        <w:t xml:space="preserve">automation will influence </w:t>
      </w:r>
      <w:r w:rsidRPr="00DD71FD">
        <w:rPr>
          <w:rStyle w:val="Emphasis"/>
          <w:highlight w:val="cyan"/>
        </w:rPr>
        <w:t>trade in services</w:t>
      </w:r>
      <w:r w:rsidRPr="00487250">
        <w:t xml:space="preserve">. Many </w:t>
      </w:r>
      <w:r w:rsidRPr="00DD71FD">
        <w:rPr>
          <w:rStyle w:val="StyleUnderline"/>
          <w:highlight w:val="cyan"/>
        </w:rPr>
        <w:t>call centre</w:t>
      </w:r>
      <w:r w:rsidRPr="00487250">
        <w:rPr>
          <w:rStyle w:val="StyleUnderline"/>
        </w:rPr>
        <w:t xml:space="preserve"> and help desk </w:t>
      </w:r>
      <w:r w:rsidRPr="00DD71FD">
        <w:rPr>
          <w:rStyle w:val="StyleUnderline"/>
          <w:highlight w:val="cyan"/>
        </w:rPr>
        <w:t>services</w:t>
      </w:r>
      <w:r w:rsidRPr="00487250">
        <w:t xml:space="preserve"> are already ‘staffed’ by virtual agents, which </w:t>
      </w:r>
      <w:r w:rsidRPr="00DD71FD">
        <w:rPr>
          <w:rStyle w:val="StyleUnderline"/>
          <w:highlight w:val="cyan"/>
        </w:rPr>
        <w:t>are adding natural language processing</w:t>
      </w:r>
      <w:r w:rsidRPr="00487250">
        <w:rPr>
          <w:rStyle w:val="StyleUnderline"/>
        </w:rPr>
        <w:t xml:space="preserve"> </w:t>
      </w:r>
      <w:r w:rsidRPr="009F6340">
        <w:rPr>
          <w:rStyle w:val="Emphasis"/>
        </w:rPr>
        <w:t>abilities</w:t>
      </w:r>
      <w:r w:rsidRPr="00487250">
        <w:rPr>
          <w:rStyle w:val="StyleUnderline"/>
        </w:rPr>
        <w:t xml:space="preserve"> </w:t>
      </w:r>
      <w:r w:rsidRPr="009F6340">
        <w:rPr>
          <w:rStyle w:val="StyleUnderline"/>
        </w:rPr>
        <w:t>and</w:t>
      </w:r>
      <w:r w:rsidRPr="00487250">
        <w:rPr>
          <w:rStyle w:val="StyleUnderline"/>
        </w:rPr>
        <w:t xml:space="preserve"> beginning </w:t>
      </w:r>
      <w:r w:rsidRPr="00DD71FD">
        <w:rPr>
          <w:rStyle w:val="StyleUnderline"/>
          <w:highlight w:val="cyan"/>
        </w:rPr>
        <w:t xml:space="preserve">to handle a </w:t>
      </w:r>
      <w:r w:rsidRPr="00DD71FD">
        <w:rPr>
          <w:rStyle w:val="Emphasis"/>
          <w:highlight w:val="cyan"/>
        </w:rPr>
        <w:t>wider range</w:t>
      </w:r>
      <w:r w:rsidRPr="00DD71FD">
        <w:rPr>
          <w:rStyle w:val="StyleUnderline"/>
          <w:highlight w:val="cyan"/>
        </w:rPr>
        <w:t xml:space="preserve"> of tasks</w:t>
      </w:r>
      <w:r w:rsidRPr="00487250">
        <w:t xml:space="preserve">. This is leading </w:t>
      </w:r>
      <w:r w:rsidRPr="00487250">
        <w:rPr>
          <w:rStyle w:val="StyleUnderline"/>
        </w:rPr>
        <w:t xml:space="preserve">some </w:t>
      </w:r>
      <w:r w:rsidRPr="00DD71FD">
        <w:rPr>
          <w:rStyle w:val="StyleUnderline"/>
          <w:highlight w:val="cyan"/>
        </w:rPr>
        <w:t>companies</w:t>
      </w:r>
      <w:r w:rsidRPr="00487250">
        <w:rPr>
          <w:rStyle w:val="StyleUnderline"/>
        </w:rPr>
        <w:t xml:space="preserve"> to </w:t>
      </w:r>
      <w:r w:rsidRPr="00DD71FD">
        <w:rPr>
          <w:rStyle w:val="Emphasis"/>
          <w:highlight w:val="cyan"/>
        </w:rPr>
        <w:t>automate</w:t>
      </w:r>
      <w:r w:rsidRPr="00DD71FD">
        <w:rPr>
          <w:rStyle w:val="StyleUnderline"/>
          <w:highlight w:val="cyan"/>
        </w:rPr>
        <w:t xml:space="preserve"> customer</w:t>
      </w:r>
      <w:r w:rsidRPr="00487250">
        <w:rPr>
          <w:rStyle w:val="StyleUnderline"/>
        </w:rPr>
        <w:t xml:space="preserve"> </w:t>
      </w:r>
      <w:r w:rsidRPr="00DD71FD">
        <w:rPr>
          <w:rStyle w:val="StyleUnderline"/>
          <w:highlight w:val="cyan"/>
        </w:rPr>
        <w:t>support</w:t>
      </w:r>
      <w:r w:rsidRPr="00487250">
        <w:t xml:space="preserve"> and back-office services </w:t>
      </w:r>
      <w:r w:rsidRPr="00DD71FD">
        <w:rPr>
          <w:rStyle w:val="StyleUnderline"/>
          <w:highlight w:val="cyan"/>
        </w:rPr>
        <w:t xml:space="preserve">rather than </w:t>
      </w:r>
      <w:r w:rsidRPr="00DD71FD">
        <w:rPr>
          <w:rStyle w:val="Emphasis"/>
          <w:highlight w:val="cyan"/>
        </w:rPr>
        <w:t>offshoring</w:t>
      </w:r>
      <w:r w:rsidRPr="00DD71FD">
        <w:rPr>
          <w:rStyle w:val="StyleUnderline"/>
          <w:highlight w:val="cyan"/>
        </w:rPr>
        <w:t xml:space="preserve"> them. This</w:t>
      </w:r>
      <w:r w:rsidRPr="00487250">
        <w:rPr>
          <w:rStyle w:val="StyleUnderline"/>
        </w:rPr>
        <w:t xml:space="preserve"> trend </w:t>
      </w:r>
      <w:r w:rsidRPr="00DD71FD">
        <w:rPr>
          <w:rStyle w:val="StyleUnderline"/>
          <w:highlight w:val="cyan"/>
        </w:rPr>
        <w:t>could reduce the $160 billion</w:t>
      </w:r>
      <w:r w:rsidRPr="00487250">
        <w:rPr>
          <w:rStyle w:val="StyleUnderline"/>
        </w:rPr>
        <w:t xml:space="preserve"> </w:t>
      </w:r>
      <w:r w:rsidRPr="00487250">
        <w:t>global</w:t>
      </w:r>
      <w:r w:rsidRPr="00487250">
        <w:rPr>
          <w:rStyle w:val="StyleUnderline"/>
          <w:sz w:val="16"/>
        </w:rPr>
        <w:t xml:space="preserve"> </w:t>
      </w:r>
      <w:r w:rsidRPr="00DD71FD">
        <w:rPr>
          <w:rStyle w:val="StyleUnderline"/>
          <w:highlight w:val="cyan"/>
        </w:rPr>
        <w:t>market for</w:t>
      </w:r>
      <w:r w:rsidRPr="00487250">
        <w:rPr>
          <w:rStyle w:val="StyleUnderline"/>
        </w:rPr>
        <w:t xml:space="preserve"> business </w:t>
      </w:r>
      <w:r w:rsidRPr="009F6340">
        <w:rPr>
          <w:rStyle w:val="Emphasis"/>
        </w:rPr>
        <w:t>process outsourcing</w:t>
      </w:r>
      <w:r w:rsidRPr="00487250">
        <w:t xml:space="preserve">, now </w:t>
      </w:r>
      <w:r w:rsidRPr="00487250">
        <w:rPr>
          <w:rStyle w:val="StyleUnderline"/>
        </w:rPr>
        <w:t xml:space="preserve">one of </w:t>
      </w:r>
      <w:r w:rsidRPr="00DD71FD">
        <w:rPr>
          <w:rStyle w:val="StyleUnderline"/>
          <w:highlight w:val="cyan"/>
        </w:rPr>
        <w:t xml:space="preserve">the most </w:t>
      </w:r>
      <w:r w:rsidRPr="00DD71FD">
        <w:rPr>
          <w:rStyle w:val="Emphasis"/>
          <w:highlight w:val="cyan"/>
        </w:rPr>
        <w:t>heavily traded</w:t>
      </w:r>
      <w:r w:rsidRPr="00DD71FD">
        <w:rPr>
          <w:rStyle w:val="StyleUnderline"/>
          <w:highlight w:val="cyan"/>
        </w:rPr>
        <w:t xml:space="preserve"> service</w:t>
      </w:r>
      <w:r w:rsidRPr="00487250">
        <w:rPr>
          <w:rStyle w:val="StyleUnderline"/>
        </w:rPr>
        <w:t xml:space="preserve"> sectors</w:t>
      </w:r>
      <w:r w:rsidRPr="00487250">
        <w:t>.</w:t>
      </w:r>
    </w:p>
    <w:p w14:paraId="4AA03AAC" w14:textId="77777777" w:rsidR="00FC0655" w:rsidRPr="00487250" w:rsidRDefault="00FC0655" w:rsidP="00FC0655">
      <w:r w:rsidRPr="00F94BC5">
        <w:rPr>
          <w:rStyle w:val="Emphasis"/>
        </w:rPr>
        <w:t>Additive</w:t>
      </w:r>
      <w:r w:rsidRPr="00487250">
        <w:rPr>
          <w:rStyle w:val="StyleUnderline"/>
        </w:rPr>
        <w:t xml:space="preserve"> manufacturing</w:t>
      </w:r>
      <w:r w:rsidRPr="00487250">
        <w:t xml:space="preserve"> (3D printing) </w:t>
      </w:r>
      <w:r w:rsidRPr="00487250">
        <w:rPr>
          <w:rStyle w:val="StyleUnderline"/>
        </w:rPr>
        <w:t xml:space="preserve">could also influence </w:t>
      </w:r>
      <w:r w:rsidRPr="00F94BC5">
        <w:rPr>
          <w:rStyle w:val="Emphasis"/>
        </w:rPr>
        <w:t>future trade</w:t>
      </w:r>
      <w:r w:rsidRPr="00487250">
        <w:rPr>
          <w:rStyle w:val="StyleUnderline"/>
        </w:rPr>
        <w:t xml:space="preserve"> flows</w:t>
      </w:r>
      <w:r w:rsidRPr="00487250">
        <w:t xml:space="preserve">. Most experts believe it will not replace mass production over the next decade; its cost, speed, and quality are still limitations. But it is gaining traction for prototypes, replacement parts, toys, shoes, and medical devices. Since </w:t>
      </w:r>
      <w:r w:rsidRPr="00DD71FD">
        <w:rPr>
          <w:rStyle w:val="StyleUnderline"/>
          <w:highlight w:val="cyan"/>
        </w:rPr>
        <w:t>3D-printed goods</w:t>
      </w:r>
      <w:r w:rsidRPr="00487250">
        <w:t xml:space="preserve"> can be produced near the point of use, they </w:t>
      </w:r>
      <w:r w:rsidRPr="00DD71FD">
        <w:rPr>
          <w:rStyle w:val="StyleUnderline"/>
          <w:highlight w:val="cyan"/>
        </w:rPr>
        <w:t xml:space="preserve">would </w:t>
      </w:r>
      <w:r w:rsidRPr="00DD71FD">
        <w:rPr>
          <w:rStyle w:val="Emphasis"/>
          <w:highlight w:val="cyan"/>
        </w:rPr>
        <w:t>eliminate</w:t>
      </w:r>
      <w:r w:rsidRPr="00487250">
        <w:rPr>
          <w:rStyle w:val="StyleUnderline"/>
        </w:rPr>
        <w:t xml:space="preserve"> the </w:t>
      </w:r>
      <w:r w:rsidRPr="009F6340">
        <w:rPr>
          <w:rStyle w:val="Emphasis"/>
        </w:rPr>
        <w:t>need</w:t>
      </w:r>
      <w:r w:rsidRPr="00487250">
        <w:rPr>
          <w:rStyle w:val="StyleUnderline"/>
        </w:rPr>
        <w:t xml:space="preserve"> for </w:t>
      </w:r>
      <w:r w:rsidRPr="00DD71FD">
        <w:rPr>
          <w:rStyle w:val="StyleUnderline"/>
          <w:highlight w:val="cyan"/>
        </w:rPr>
        <w:t>international shipping</w:t>
      </w:r>
      <w:r w:rsidRPr="00487250">
        <w:t xml:space="preserve"> (although they may increase data flows as design files are transmitted). While this could reduce trade in some individual products substantially, the drop is unlikely to amount to more than a few percentage points across all manufactured goods by 2030. In some cases, additive manufacturing could even spur trade by enabling customisation.</w:t>
      </w:r>
    </w:p>
    <w:p w14:paraId="7FF7C32E" w14:textId="77777777" w:rsidR="00FC0655" w:rsidRPr="00DD71FD" w:rsidRDefault="00FC0655" w:rsidP="00DD71FD">
      <w:r w:rsidRPr="00DD71FD">
        <w:t>Overall, we estimate that automation, AI, and additive manufacturing could collectively reduce global goods trade by up to 10% by 2030, as compared to the baseline, or $4 trillion in annual trade flows. However, this reflects only the direct impact of these technologies on enabling production closer to end consumers in advanced economies. It is also possible that these technologies could lead to nearshoring and regionalisation of trade instead of reshoring in advanced economies, impacting both modes of transportation (e.g. overland and air cargo replacing container shipping) and trade corridors. We already see that intra-regional trade has grown faster than inter-regional trade since 2013, a trend seen worldwide but particularly notable as regional value chains are developed in Asia and in the EU28 (McKinsey Global Institute 2019).</w:t>
      </w:r>
    </w:p>
    <w:p w14:paraId="5F07AEB9" w14:textId="77777777" w:rsidR="00FC0655" w:rsidRPr="00487250" w:rsidRDefault="00FC0655" w:rsidP="00FC0655">
      <w:r w:rsidRPr="00DD71FD">
        <w:rPr>
          <w:rStyle w:val="Emphasis"/>
          <w:highlight w:val="cyan"/>
        </w:rPr>
        <w:t>New tech</w:t>
      </w:r>
      <w:r w:rsidRPr="00487250">
        <w:rPr>
          <w:rStyle w:val="StyleUnderline"/>
        </w:rPr>
        <w:t xml:space="preserve">nologies </w:t>
      </w:r>
      <w:r w:rsidRPr="00DD71FD">
        <w:rPr>
          <w:rStyle w:val="StyleUnderline"/>
          <w:highlight w:val="cyan"/>
        </w:rPr>
        <w:t xml:space="preserve">may also have </w:t>
      </w:r>
      <w:r w:rsidRPr="00DD71FD">
        <w:rPr>
          <w:rStyle w:val="Emphasis"/>
          <w:highlight w:val="cyan"/>
        </w:rPr>
        <w:t>indirect</w:t>
      </w:r>
      <w:r w:rsidRPr="00487250">
        <w:t xml:space="preserve"> – and unexpected – </w:t>
      </w:r>
      <w:r w:rsidRPr="00DD71FD">
        <w:rPr>
          <w:rStyle w:val="Emphasis"/>
          <w:highlight w:val="cyan"/>
        </w:rPr>
        <w:t>impacts</w:t>
      </w:r>
      <w:r w:rsidRPr="00DD71FD">
        <w:rPr>
          <w:rStyle w:val="StyleUnderline"/>
          <w:highlight w:val="cyan"/>
        </w:rPr>
        <w:t xml:space="preserve"> on trade</w:t>
      </w:r>
      <w:r w:rsidRPr="00487250">
        <w:rPr>
          <w:rStyle w:val="StyleUnderline"/>
        </w:rPr>
        <w:t xml:space="preserve"> flows</w:t>
      </w:r>
      <w:r w:rsidRPr="00487250">
        <w:t xml:space="preserve"> </w:t>
      </w:r>
    </w:p>
    <w:p w14:paraId="44C6E884" w14:textId="77777777" w:rsidR="00FC0655" w:rsidRPr="00487250" w:rsidRDefault="00FC0655" w:rsidP="00FC0655">
      <w:r w:rsidRPr="00487250">
        <w:t>As technology transforms some products and services, it will also alter the content and volume of trade flows. Some of these may have unexpected consequences for trade flows.</w:t>
      </w:r>
    </w:p>
    <w:p w14:paraId="1DD2ECB7" w14:textId="77777777" w:rsidR="00FC0655" w:rsidRPr="00487250" w:rsidRDefault="00FC0655" w:rsidP="00FC0655">
      <w:r w:rsidRPr="00DD71FD">
        <w:rPr>
          <w:rStyle w:val="StyleUnderline"/>
          <w:highlight w:val="cyan"/>
        </w:rPr>
        <w:t>Renewable</w:t>
      </w:r>
      <w:r w:rsidRPr="00487250">
        <w:t xml:space="preserve"> forms of </w:t>
      </w:r>
      <w:r w:rsidRPr="00DD71FD">
        <w:rPr>
          <w:rStyle w:val="StyleUnderline"/>
          <w:highlight w:val="cyan"/>
        </w:rPr>
        <w:t>energy</w:t>
      </w:r>
      <w:r w:rsidRPr="00487250">
        <w:t xml:space="preserve">, such as solar and wind, </w:t>
      </w:r>
      <w:r w:rsidRPr="00DD71FD">
        <w:rPr>
          <w:rStyle w:val="StyleUnderline"/>
          <w:highlight w:val="cyan"/>
        </w:rPr>
        <w:t xml:space="preserve">are </w:t>
      </w:r>
      <w:r w:rsidRPr="00DD71FD">
        <w:rPr>
          <w:rStyle w:val="Emphasis"/>
          <w:highlight w:val="cyan"/>
        </w:rPr>
        <w:t>less tradable</w:t>
      </w:r>
      <w:r w:rsidRPr="00DD71FD">
        <w:rPr>
          <w:rStyle w:val="StyleUnderline"/>
          <w:highlight w:val="cyan"/>
        </w:rPr>
        <w:t xml:space="preserve"> than</w:t>
      </w:r>
      <w:r w:rsidRPr="00487250">
        <w:rPr>
          <w:rStyle w:val="StyleUnderline"/>
        </w:rPr>
        <w:t xml:space="preserve"> </w:t>
      </w:r>
      <w:r w:rsidRPr="00F94BC5">
        <w:rPr>
          <w:rStyle w:val="Emphasis"/>
        </w:rPr>
        <w:t>carbon-based</w:t>
      </w:r>
      <w:r w:rsidRPr="00487250">
        <w:rPr>
          <w:rStyle w:val="StyleUnderline"/>
        </w:rPr>
        <w:t xml:space="preserve"> fuels such as </w:t>
      </w:r>
      <w:r w:rsidRPr="00DD71FD">
        <w:rPr>
          <w:rStyle w:val="StyleUnderline"/>
          <w:highlight w:val="cyan"/>
        </w:rPr>
        <w:t>coal</w:t>
      </w:r>
      <w:r w:rsidRPr="00487250">
        <w:t xml:space="preserve"> and LNG. </w:t>
      </w:r>
      <w:r w:rsidRPr="00487250">
        <w:rPr>
          <w:rStyle w:val="StyleUnderline"/>
        </w:rPr>
        <w:t xml:space="preserve">The ongoing </w:t>
      </w:r>
      <w:r w:rsidRPr="00DD71FD">
        <w:rPr>
          <w:rStyle w:val="StyleUnderline"/>
          <w:highlight w:val="cyan"/>
        </w:rPr>
        <w:t xml:space="preserve">decarbonisation of economies </w:t>
      </w:r>
      <w:r w:rsidRPr="009F6340">
        <w:t>and</w:t>
      </w:r>
      <w:r w:rsidRPr="00487250">
        <w:t xml:space="preserve"> shift to renewable energy </w:t>
      </w:r>
      <w:r w:rsidRPr="00DD71FD">
        <w:rPr>
          <w:rStyle w:val="StyleUnderline"/>
          <w:highlight w:val="cyan"/>
        </w:rPr>
        <w:t xml:space="preserve">may therefore </w:t>
      </w:r>
      <w:r w:rsidRPr="00DD71FD">
        <w:rPr>
          <w:rStyle w:val="Emphasis"/>
          <w:highlight w:val="cyan"/>
        </w:rPr>
        <w:t>reduce trade</w:t>
      </w:r>
      <w:r w:rsidRPr="00487250">
        <w:rPr>
          <w:rStyle w:val="StyleUnderline"/>
        </w:rPr>
        <w:t xml:space="preserve"> in energy</w:t>
      </w:r>
      <w:r w:rsidRPr="00487250">
        <w:t>.</w:t>
      </w:r>
    </w:p>
    <w:p w14:paraId="68E39C78" w14:textId="11645938" w:rsidR="00FC0655" w:rsidRPr="00113008" w:rsidRDefault="00FC0655" w:rsidP="00FC0655">
      <w:r w:rsidRPr="00487250">
        <w:t xml:space="preserve">As another example of indirect impacts on trade, </w:t>
      </w:r>
      <w:r w:rsidRPr="00DD71FD">
        <w:rPr>
          <w:rStyle w:val="StyleUnderline"/>
          <w:highlight w:val="cyan"/>
        </w:rPr>
        <w:t xml:space="preserve">growing </w:t>
      </w:r>
      <w:r w:rsidRPr="00DD71FD">
        <w:rPr>
          <w:rStyle w:val="Emphasis"/>
          <w:highlight w:val="cyan"/>
        </w:rPr>
        <w:t>adoption</w:t>
      </w:r>
      <w:r w:rsidRPr="00DD71FD">
        <w:rPr>
          <w:rStyle w:val="StyleUnderline"/>
          <w:highlight w:val="cyan"/>
        </w:rPr>
        <w:t xml:space="preserve"> of electric vehicles could </w:t>
      </w:r>
      <w:r w:rsidRPr="00DD71FD">
        <w:rPr>
          <w:rStyle w:val="Emphasis"/>
          <w:highlight w:val="cyan"/>
        </w:rPr>
        <w:t>reduce trade</w:t>
      </w:r>
      <w:r w:rsidRPr="00DD71FD">
        <w:rPr>
          <w:rStyle w:val="StyleUnderline"/>
          <w:highlight w:val="cyan"/>
        </w:rPr>
        <w:t xml:space="preserve"> in auto parts</w:t>
      </w:r>
      <w:r w:rsidRPr="00487250">
        <w:t xml:space="preserve">. McKinsey estimates that electric vehicles will make up some 17% of total car sales globally by 2030 (up from 1% in 2017), but as their drivetrains have only about 15% as many moving parts as internal combustion engines, </w:t>
      </w:r>
      <w:r w:rsidRPr="00DD71FD">
        <w:rPr>
          <w:rStyle w:val="StyleUnderline"/>
          <w:highlight w:val="cyan"/>
        </w:rPr>
        <w:t>this</w:t>
      </w:r>
      <w:r w:rsidRPr="00487250">
        <w:rPr>
          <w:rStyle w:val="StyleUnderline"/>
        </w:rPr>
        <w:t xml:space="preserve"> trend could </w:t>
      </w:r>
      <w:r w:rsidRPr="00DD71FD">
        <w:rPr>
          <w:rStyle w:val="StyleUnderline"/>
          <w:highlight w:val="cyan"/>
        </w:rPr>
        <w:t xml:space="preserve">reduce the </w:t>
      </w:r>
      <w:r w:rsidRPr="00DD71FD">
        <w:rPr>
          <w:rStyle w:val="Emphasis"/>
          <w:highlight w:val="cyan"/>
        </w:rPr>
        <w:t>hundreds of</w:t>
      </w:r>
      <w:r w:rsidRPr="00F94BC5">
        <w:rPr>
          <w:rStyle w:val="Emphasis"/>
        </w:rPr>
        <w:t xml:space="preserve"> </w:t>
      </w:r>
      <w:r w:rsidRPr="00DD71FD">
        <w:rPr>
          <w:rStyle w:val="Emphasis"/>
          <w:highlight w:val="cyan"/>
        </w:rPr>
        <w:t>billions</w:t>
      </w:r>
      <w:r w:rsidRPr="00DD71FD">
        <w:rPr>
          <w:rStyle w:val="StyleUnderline"/>
          <w:highlight w:val="cyan"/>
        </w:rPr>
        <w:t xml:space="preserve"> of annual trade</w:t>
      </w:r>
      <w:r w:rsidRPr="00487250">
        <w:t xml:space="preserve"> in vehicle parts by up to 10% while also dampening oil imports (over half of which are used in transportation). </w:t>
      </w:r>
    </w:p>
    <w:p w14:paraId="4D4645E8" w14:textId="77777777" w:rsidR="00FC0655" w:rsidRDefault="00FC0655" w:rsidP="00FC0655">
      <w:pPr>
        <w:pStyle w:val="Heading4"/>
      </w:pPr>
      <w:r>
        <w:t xml:space="preserve">Deglobalization escalates conflict---leads to Russian expansionism, aggression in the South China Sea, and Asian prolif. </w:t>
      </w:r>
    </w:p>
    <w:p w14:paraId="1BF4B591" w14:textId="77777777" w:rsidR="00FC0655" w:rsidRPr="001E3498" w:rsidRDefault="00FC0655" w:rsidP="00FC0655">
      <w:r w:rsidRPr="00D27389">
        <w:rPr>
          <w:rStyle w:val="Style13ptBold"/>
        </w:rPr>
        <w:t>Hammes 16</w:t>
      </w:r>
      <w:r>
        <w:t xml:space="preserve">---T.X. Hammes is a Senior Research Fellow at the Institute for National Strategic Studies at the National Defense University in Washington, DC. He served 30 years in the U.S. Marine Corps. (“The End of Globalization? The International Security Implications”, War on the Rocks, 8-2-2016, https://warontherocks.com/2016/08/the-end-of-globalization-the-international-security-implications/)//AN </w:t>
      </w:r>
    </w:p>
    <w:p w14:paraId="15E63ED0" w14:textId="77777777" w:rsidR="00FC0655" w:rsidRPr="001E3498" w:rsidRDefault="00FC0655" w:rsidP="00FC0655">
      <w:r w:rsidRPr="001E3498">
        <w:t>Implications</w:t>
      </w:r>
    </w:p>
    <w:p w14:paraId="3D0481D0" w14:textId="77777777" w:rsidR="00FC0655" w:rsidRPr="001E3498" w:rsidRDefault="00FC0655" w:rsidP="00FC0655">
      <w:r w:rsidRPr="001E3498">
        <w:t>Since 1945, the United States has pursued globalization for both economic and security reasons. However, for economic and domestic political reasons, whichever party wins the next election it will likely encourage each of the trends discussed in this paper with tax breaks, trade policy, and administrative actions. The cumulative effect will be to discourage and undermine the case for globalization while potentially strengthening the U.S.-Canada-Mexico trading bloc. Similar pressures may drive nations across the globe to regional trade blocks.</w:t>
      </w:r>
    </w:p>
    <w:p w14:paraId="70F4D0A4" w14:textId="77777777" w:rsidR="00FC0655" w:rsidRPr="00113008" w:rsidRDefault="00FC0655" w:rsidP="00FC0655">
      <w:pPr>
        <w:rPr>
          <w:rStyle w:val="StyleUnderline"/>
        </w:rPr>
      </w:pPr>
      <w:r w:rsidRPr="001E3498">
        <w:t xml:space="preserve">In turn, if globalization no longer has major economic benefits for the United States, then employing U.S. power in an effort to maintain global security will be seen purely as a cost. This will create a very different domestic environment for the practice of U.S. foreign policy. </w:t>
      </w:r>
      <w:r w:rsidRPr="00DD71FD">
        <w:rPr>
          <w:rStyle w:val="Emphasis"/>
          <w:highlight w:val="cyan"/>
        </w:rPr>
        <w:t>Deglobalization</w:t>
      </w:r>
      <w:r w:rsidRPr="00DD71FD">
        <w:rPr>
          <w:rStyle w:val="StyleUnderline"/>
          <w:highlight w:val="cyan"/>
        </w:rPr>
        <w:t xml:space="preserve"> will reduce</w:t>
      </w:r>
      <w:r w:rsidRPr="00113008">
        <w:rPr>
          <w:rStyle w:val="StyleUnderline"/>
        </w:rPr>
        <w:t xml:space="preserve"> the American</w:t>
      </w:r>
      <w:r w:rsidRPr="001E3498">
        <w:t xml:space="preserve"> people’s </w:t>
      </w:r>
      <w:r w:rsidRPr="00DD71FD">
        <w:rPr>
          <w:rStyle w:val="StyleUnderline"/>
          <w:highlight w:val="cyan"/>
        </w:rPr>
        <w:t xml:space="preserve">interest in propping up </w:t>
      </w:r>
      <w:r w:rsidRPr="00DD71FD">
        <w:rPr>
          <w:rStyle w:val="Emphasis"/>
          <w:highlight w:val="cyan"/>
        </w:rPr>
        <w:t>global stability</w:t>
      </w:r>
      <w:r w:rsidRPr="00113008">
        <w:rPr>
          <w:rStyle w:val="StyleUnderline"/>
        </w:rPr>
        <w:t xml:space="preserve"> at</w:t>
      </w:r>
      <w:r w:rsidRPr="001E3498">
        <w:t xml:space="preserve"> exactly </w:t>
      </w:r>
      <w:r w:rsidRPr="00113008">
        <w:rPr>
          <w:rStyle w:val="StyleUnderline"/>
        </w:rPr>
        <w:t>the time the</w:t>
      </w:r>
      <w:r w:rsidRPr="001E3498">
        <w:t xml:space="preserve"> widespread </w:t>
      </w:r>
      <w:r w:rsidRPr="00DD71FD">
        <w:rPr>
          <w:rStyle w:val="StyleUnderline"/>
          <w:highlight w:val="cyan"/>
        </w:rPr>
        <w:t>dissemination of smart,</w:t>
      </w:r>
      <w:r w:rsidRPr="00113008">
        <w:rPr>
          <w:rStyle w:val="StyleUnderline"/>
        </w:rPr>
        <w:t xml:space="preserve"> cheap </w:t>
      </w:r>
      <w:r w:rsidRPr="00DD71FD">
        <w:rPr>
          <w:rStyle w:val="StyleUnderline"/>
          <w:highlight w:val="cyan"/>
        </w:rPr>
        <w:t>weapons will</w:t>
      </w:r>
      <w:r w:rsidRPr="00113008">
        <w:rPr>
          <w:rStyle w:val="StyleUnderline"/>
        </w:rPr>
        <w:t xml:space="preserve"> significantly</w:t>
      </w:r>
      <w:r w:rsidRPr="001E3498">
        <w:t xml:space="preserve"> </w:t>
      </w:r>
      <w:r w:rsidRPr="00DD71FD">
        <w:rPr>
          <w:rStyle w:val="Emphasis"/>
          <w:highlight w:val="cyan"/>
        </w:rPr>
        <w:t>increase</w:t>
      </w:r>
      <w:r w:rsidRPr="00DD71FD">
        <w:rPr>
          <w:rStyle w:val="StyleUnderline"/>
          <w:highlight w:val="cyan"/>
        </w:rPr>
        <w:t xml:space="preserve"> the </w:t>
      </w:r>
      <w:r w:rsidRPr="00DD71FD">
        <w:rPr>
          <w:rStyle w:val="Emphasis"/>
          <w:highlight w:val="cyan"/>
        </w:rPr>
        <w:t>costs</w:t>
      </w:r>
      <w:r w:rsidRPr="00DD71FD">
        <w:rPr>
          <w:rStyle w:val="StyleUnderline"/>
          <w:highlight w:val="cyan"/>
        </w:rPr>
        <w:t xml:space="preserve"> of doing so</w:t>
      </w:r>
      <w:r w:rsidRPr="001E3498">
        <w:t xml:space="preserve">. Faced with growing social and infrastructure needs, Americans may no longer be willing to underwrite international security with their tax dollars. Under these conditions, the United States public may demand a return to a limited strategic concept of defending the hemisphere and assuring access to the global commons. </w:t>
      </w:r>
      <w:r w:rsidRPr="00DD71FD">
        <w:rPr>
          <w:rStyle w:val="StyleUnderline"/>
          <w:highlight w:val="cyan"/>
        </w:rPr>
        <w:t xml:space="preserve">The </w:t>
      </w:r>
      <w:r w:rsidRPr="00D27389">
        <w:rPr>
          <w:rStyle w:val="StyleUnderline"/>
        </w:rPr>
        <w:t xml:space="preserve">U.S. </w:t>
      </w:r>
      <w:r w:rsidRPr="00DD71FD">
        <w:rPr>
          <w:rStyle w:val="Emphasis"/>
          <w:highlight w:val="cyan"/>
        </w:rPr>
        <w:t>military</w:t>
      </w:r>
      <w:r w:rsidRPr="00D27389">
        <w:rPr>
          <w:rStyle w:val="StyleUnderline"/>
        </w:rPr>
        <w:t>’s</w:t>
      </w:r>
      <w:r w:rsidRPr="001E3498">
        <w:t xml:space="preserve"> primary mission </w:t>
      </w:r>
      <w:r w:rsidRPr="00DD71FD">
        <w:rPr>
          <w:rStyle w:val="Emphasis"/>
          <w:highlight w:val="cyan"/>
        </w:rPr>
        <w:t>may revert</w:t>
      </w:r>
      <w:r w:rsidRPr="00DD71FD">
        <w:rPr>
          <w:rStyle w:val="StyleUnderline"/>
          <w:highlight w:val="cyan"/>
        </w:rPr>
        <w:t xml:space="preserve"> to</w:t>
      </w:r>
      <w:r w:rsidRPr="00113008">
        <w:rPr>
          <w:rStyle w:val="StyleUnderline"/>
        </w:rPr>
        <w:t xml:space="preserve"> the punishment of bad </w:t>
      </w:r>
      <w:r w:rsidRPr="00D27389">
        <w:rPr>
          <w:rStyle w:val="StyleUnderline"/>
        </w:rPr>
        <w:t>behavior (</w:t>
      </w:r>
      <w:r w:rsidRPr="00DD71FD">
        <w:rPr>
          <w:rStyle w:val="Emphasis"/>
          <w:highlight w:val="cyan"/>
        </w:rPr>
        <w:t>gunboat diplomacy</w:t>
      </w:r>
      <w:r w:rsidRPr="00DD71FD">
        <w:rPr>
          <w:rStyle w:val="StyleUnderline"/>
          <w:highlight w:val="cyan"/>
        </w:rPr>
        <w:t>) rather than engagement</w:t>
      </w:r>
      <w:r w:rsidRPr="00D27389">
        <w:rPr>
          <w:rStyle w:val="StyleUnderline"/>
        </w:rPr>
        <w:t xml:space="preserve"> to </w:t>
      </w:r>
      <w:r w:rsidRPr="00D27389">
        <w:rPr>
          <w:rStyle w:val="Emphasis"/>
        </w:rPr>
        <w:t>stabilize</w:t>
      </w:r>
      <w:r w:rsidRPr="00D27389">
        <w:rPr>
          <w:rStyle w:val="StyleUnderline"/>
        </w:rPr>
        <w:t xml:space="preserve"> a region.</w:t>
      </w:r>
    </w:p>
    <w:p w14:paraId="7AF519BD" w14:textId="77777777" w:rsidR="00FC0655" w:rsidRPr="001E3498" w:rsidRDefault="00FC0655" w:rsidP="00FC0655">
      <w:r w:rsidRPr="00DD71FD">
        <w:rPr>
          <w:rStyle w:val="StyleUnderline"/>
          <w:highlight w:val="cyan"/>
        </w:rPr>
        <w:t>Turning isolationist would</w:t>
      </w:r>
      <w:r w:rsidRPr="001E3498">
        <w:rPr>
          <w:rStyle w:val="StyleUnderline"/>
        </w:rPr>
        <w:t xml:space="preserve"> </w:t>
      </w:r>
      <w:r w:rsidRPr="00503260">
        <w:rPr>
          <w:rStyle w:val="StyleUnderline"/>
          <w:highlight w:val="cyan"/>
        </w:rPr>
        <w:t xml:space="preserve">reverse </w:t>
      </w:r>
      <w:r w:rsidRPr="00503260">
        <w:rPr>
          <w:rStyle w:val="StyleUnderline"/>
        </w:rPr>
        <w:t xml:space="preserve">over 60 years of </w:t>
      </w:r>
      <w:r w:rsidRPr="00503260">
        <w:rPr>
          <w:rStyle w:val="StyleUnderline"/>
          <w:highlight w:val="cyan"/>
        </w:rPr>
        <w:t>American foreign and security policy and</w:t>
      </w:r>
      <w:r w:rsidRPr="00503260">
        <w:rPr>
          <w:highlight w:val="cyan"/>
        </w:rPr>
        <w:t xml:space="preserve"> </w:t>
      </w:r>
      <w:r w:rsidRPr="00503260">
        <w:rPr>
          <w:rStyle w:val="Emphasis"/>
          <w:highlight w:val="cyan"/>
        </w:rPr>
        <w:t>radically alter</w:t>
      </w:r>
      <w:r w:rsidRPr="00503260">
        <w:rPr>
          <w:rStyle w:val="StyleUnderline"/>
          <w:highlight w:val="cyan"/>
        </w:rPr>
        <w:t xml:space="preserve"> the international </w:t>
      </w:r>
      <w:r w:rsidRPr="00DD71FD">
        <w:rPr>
          <w:rStyle w:val="StyleUnderline"/>
          <w:highlight w:val="cyan"/>
        </w:rPr>
        <w:t>security picture</w:t>
      </w:r>
      <w:r w:rsidRPr="001E3498">
        <w:t xml:space="preserve">. Europeans, already struggling with the implications of Brexit, will have to determine which threat </w:t>
      </w:r>
      <w:r w:rsidRPr="001E3498">
        <w:rPr>
          <w:rStyle w:val="StyleUnderline"/>
        </w:rPr>
        <w:t xml:space="preserve">– </w:t>
      </w:r>
      <w:r w:rsidRPr="00DD71FD">
        <w:rPr>
          <w:rStyle w:val="StyleUnderline"/>
          <w:highlight w:val="cyan"/>
        </w:rPr>
        <w:t xml:space="preserve">mass </w:t>
      </w:r>
      <w:r w:rsidRPr="00DD71FD">
        <w:rPr>
          <w:rStyle w:val="Emphasis"/>
          <w:highlight w:val="cyan"/>
        </w:rPr>
        <w:t>migration</w:t>
      </w:r>
      <w:r w:rsidRPr="001E3498">
        <w:rPr>
          <w:rStyle w:val="StyleUnderline"/>
        </w:rPr>
        <w:t xml:space="preserve"> or </w:t>
      </w:r>
      <w:r w:rsidRPr="00DD71FD">
        <w:rPr>
          <w:rStyle w:val="Emphasis"/>
          <w:highlight w:val="cyan"/>
        </w:rPr>
        <w:t>Russia</w:t>
      </w:r>
      <w:r w:rsidRPr="00DD71FD">
        <w:rPr>
          <w:rStyle w:val="StyleUnderline"/>
          <w:highlight w:val="cyan"/>
        </w:rPr>
        <w:t>n expansion</w:t>
      </w:r>
      <w:r w:rsidRPr="001E3498">
        <w:t xml:space="preserve"> – is the greater threat and how they will reach agreement on the allocation of security resources.</w:t>
      </w:r>
    </w:p>
    <w:p w14:paraId="27E952BC" w14:textId="77777777" w:rsidR="00FC0655" w:rsidRPr="001E3498" w:rsidRDefault="00FC0655" w:rsidP="00FC0655">
      <w:r w:rsidRPr="001E3498">
        <w:t xml:space="preserve">Asian nations will also face a very different environment. American presence in Asia has been seen as the major provider of stability and peace for the region. Given </w:t>
      </w:r>
      <w:r w:rsidRPr="00DD71FD">
        <w:rPr>
          <w:rStyle w:val="Emphasis"/>
          <w:highlight w:val="cyan"/>
        </w:rPr>
        <w:t>China</w:t>
      </w:r>
      <w:r w:rsidRPr="00DD71FD">
        <w:rPr>
          <w:rStyle w:val="StyleUnderline"/>
          <w:highlight w:val="cyan"/>
        </w:rPr>
        <w:t>’s</w:t>
      </w:r>
      <w:r w:rsidRPr="001E3498">
        <w:t xml:space="preserve"> recent </w:t>
      </w:r>
      <w:r w:rsidRPr="00DD71FD">
        <w:rPr>
          <w:rStyle w:val="StyleUnderline"/>
          <w:highlight w:val="cyan"/>
        </w:rPr>
        <w:t>assertiveness in the</w:t>
      </w:r>
      <w:r w:rsidRPr="001E3498">
        <w:rPr>
          <w:rStyle w:val="StyleUnderline"/>
        </w:rPr>
        <w:t xml:space="preserve"> </w:t>
      </w:r>
      <w:r w:rsidRPr="00DD71FD">
        <w:rPr>
          <w:rStyle w:val="Emphasis"/>
          <w:highlight w:val="cyan"/>
        </w:rPr>
        <w:t>S</w:t>
      </w:r>
      <w:r w:rsidRPr="001E3498">
        <w:rPr>
          <w:rStyle w:val="StyleUnderline"/>
        </w:rPr>
        <w:t xml:space="preserve">outh </w:t>
      </w:r>
      <w:r w:rsidRPr="00DD71FD">
        <w:rPr>
          <w:rStyle w:val="Emphasis"/>
          <w:highlight w:val="cyan"/>
        </w:rPr>
        <w:t>C</w:t>
      </w:r>
      <w:r w:rsidRPr="00D27389">
        <w:rPr>
          <w:rStyle w:val="StyleUnderline"/>
        </w:rPr>
        <w:t xml:space="preserve">hina </w:t>
      </w:r>
      <w:r w:rsidRPr="00DD71FD">
        <w:rPr>
          <w:rStyle w:val="Emphasis"/>
          <w:highlight w:val="cyan"/>
        </w:rPr>
        <w:t>S</w:t>
      </w:r>
      <w:r w:rsidRPr="00D27389">
        <w:rPr>
          <w:rStyle w:val="StyleUnderline"/>
        </w:rPr>
        <w:t>ea</w:t>
      </w:r>
      <w:r w:rsidRPr="001E3498">
        <w:t xml:space="preserve">, the biggest question for Asian nations will be how to prevent Chinese domination. In a region with no history of military security alliances, the challenges will be extensive. Some </w:t>
      </w:r>
      <w:r w:rsidRPr="00DD71FD">
        <w:rPr>
          <w:rStyle w:val="StyleUnderline"/>
          <w:highlight w:val="cyan"/>
        </w:rPr>
        <w:t>Asian</w:t>
      </w:r>
      <w:r w:rsidRPr="001E3498">
        <w:rPr>
          <w:rStyle w:val="StyleUnderline"/>
        </w:rPr>
        <w:t xml:space="preserve"> </w:t>
      </w:r>
      <w:r w:rsidRPr="00DD71FD">
        <w:rPr>
          <w:rStyle w:val="StyleUnderline"/>
          <w:highlight w:val="cyan"/>
        </w:rPr>
        <w:t>states</w:t>
      </w:r>
      <w:r w:rsidRPr="001E3498">
        <w:t xml:space="preserve"> have the capability to </w:t>
      </w:r>
      <w:r w:rsidRPr="00DD71FD">
        <w:rPr>
          <w:rStyle w:val="Emphasis"/>
          <w:highlight w:val="cyan"/>
        </w:rPr>
        <w:t>rapidly develop</w:t>
      </w:r>
      <w:r w:rsidRPr="00DD71FD">
        <w:rPr>
          <w:rStyle w:val="StyleUnderline"/>
          <w:highlight w:val="cyan"/>
        </w:rPr>
        <w:t xml:space="preserve"> nuclear weapons</w:t>
      </w:r>
      <w:r w:rsidRPr="001E3498">
        <w:t xml:space="preserve"> and may choose to do so </w:t>
      </w:r>
      <w:r w:rsidRPr="00DD71FD">
        <w:rPr>
          <w:rStyle w:val="StyleUnderline"/>
          <w:highlight w:val="cyan"/>
        </w:rPr>
        <w:t>to provide</w:t>
      </w:r>
      <w:r w:rsidRPr="001E3498">
        <w:rPr>
          <w:rStyle w:val="StyleUnderline"/>
        </w:rPr>
        <w:t xml:space="preserve"> nuclear </w:t>
      </w:r>
      <w:r w:rsidRPr="00DD71FD">
        <w:rPr>
          <w:rStyle w:val="Emphasis"/>
          <w:highlight w:val="cyan"/>
        </w:rPr>
        <w:t>deterrence</w:t>
      </w:r>
      <w:r w:rsidRPr="001E3498">
        <w:t>.</w:t>
      </w:r>
    </w:p>
    <w:p w14:paraId="4E08B36F" w14:textId="20C38956" w:rsidR="003755BF" w:rsidRDefault="00DB7CDB" w:rsidP="00DB7CDB">
      <w:pPr>
        <w:pStyle w:val="Heading3"/>
      </w:pPr>
      <w:r>
        <w:t>2NC---Uniqueness</w:t>
      </w:r>
    </w:p>
    <w:p w14:paraId="1AE7AB2E" w14:textId="465D9F47" w:rsidR="00A44078" w:rsidRDefault="00A44078" w:rsidP="00A44078">
      <w:pPr>
        <w:pStyle w:val="Heading4"/>
      </w:pPr>
      <w:r>
        <w:t xml:space="preserve">Globalization is </w:t>
      </w:r>
      <w:r w:rsidRPr="00B97F8D">
        <w:rPr>
          <w:u w:val="single"/>
        </w:rPr>
        <w:t>not receding</w:t>
      </w:r>
      <w:r>
        <w:t>---</w:t>
      </w:r>
      <w:r w:rsidRPr="00B97F8D">
        <w:rPr>
          <w:u w:val="single"/>
        </w:rPr>
        <w:t>empirics</w:t>
      </w:r>
      <w:r>
        <w:t xml:space="preserve"> prove their evidence is </w:t>
      </w:r>
      <w:r w:rsidRPr="00B97F8D">
        <w:rPr>
          <w:u w:val="single"/>
        </w:rPr>
        <w:t>hype</w:t>
      </w:r>
      <w:r>
        <w:t xml:space="preserve"> </w:t>
      </w:r>
    </w:p>
    <w:p w14:paraId="449EC63F" w14:textId="77777777" w:rsidR="00A44078" w:rsidRPr="00794BF8" w:rsidRDefault="00A44078" w:rsidP="00A44078">
      <w:r w:rsidRPr="00A47AA4">
        <w:rPr>
          <w:rStyle w:val="Style13ptBold"/>
        </w:rPr>
        <w:t>Bremmer 22</w:t>
      </w:r>
      <w:r>
        <w:t>---Ian Bremmer is President of Eurasia Group. He is a political scientist, author, and entrepreneur focused on global political risk. (“</w:t>
      </w:r>
      <w:r w:rsidRPr="00DD71FD">
        <w:rPr>
          <w:rStyle w:val="StyleUnderline"/>
          <w:highlight w:val="cyan"/>
        </w:rPr>
        <w:t>Globalization Isn’t Dead</w:t>
      </w:r>
      <w:r>
        <w:t xml:space="preserve">”, Foreign Affairs, 10-25-22, </w:t>
      </w:r>
      <w:r w:rsidRPr="00A47AA4">
        <w:t>https://www.foreignaffairs.com/world/globalization-isnt-dead</w:t>
      </w:r>
      <w:r>
        <w:t>)//AN</w:t>
      </w:r>
    </w:p>
    <w:p w14:paraId="1A28441E" w14:textId="77777777" w:rsidR="00A44078" w:rsidRPr="00794BF8" w:rsidRDefault="00A44078" w:rsidP="00A44078">
      <w:r w:rsidRPr="00794BF8">
        <w:t xml:space="preserve">After two and a half years of a pandemic that has exposed the fragility of global supply chains and eight months of war in Ukraine that has severed economic ties between Russia and the West and disrupted global food and energy markets, the world seems to be at a turning point. </w:t>
      </w:r>
      <w:r w:rsidRPr="007D266C">
        <w:rPr>
          <w:rStyle w:val="StyleUnderline"/>
        </w:rPr>
        <w:t>Globalization, many claim, is receding</w:t>
      </w:r>
      <w:r w:rsidRPr="00794BF8">
        <w:t>. A growing number of analysts now argue that much as World War I and the 1918 influenza pandemic brought an end to the first great era of globalization, the combination of Russia’s war in Ukraine, COVID-19, simmering populism, and geopolitical competition between the United States and China has kicked the second great era of globalization into reverse. “This new cold war marks the end of the era of globalization and integration that has shaped the international system since 1989,” the journalist Fareed Zakaria wrote in mid-October.</w:t>
      </w:r>
    </w:p>
    <w:p w14:paraId="15C9F596" w14:textId="77777777" w:rsidR="00A44078" w:rsidRPr="00794BF8" w:rsidRDefault="00A44078" w:rsidP="00A44078">
      <w:r w:rsidRPr="00794BF8">
        <w:t>Prominent investors and policymakers agree. Larry Fink, the CEO of the asset management firm BlackRock, wrote to shareholders in March that the war in Ukraine had “put an end to the globalization we have experienced over the last three decades.” And at the World Economic Forum in Davos in May, International Monetary Fund Managing Director Kristalina Georgieva warned of a coming “geoeconomic fragmentation.” Countries and companies, she said, are “re-evaluating global supply chains” and undoing decades of integration.</w:t>
      </w:r>
    </w:p>
    <w:p w14:paraId="7FDF484A" w14:textId="77777777" w:rsidR="00A44078" w:rsidRPr="00794BF8" w:rsidRDefault="00A44078" w:rsidP="00A44078">
      <w:r w:rsidRPr="007D266C">
        <w:rPr>
          <w:u w:val="single"/>
        </w:rPr>
        <w:t xml:space="preserve">Yet </w:t>
      </w:r>
      <w:r w:rsidRPr="00DD71FD">
        <w:rPr>
          <w:highlight w:val="cyan"/>
          <w:u w:val="single"/>
        </w:rPr>
        <w:t xml:space="preserve">globalization has been pronounced dead </w:t>
      </w:r>
      <w:r w:rsidRPr="00DD71FD">
        <w:rPr>
          <w:rStyle w:val="Emphasis"/>
          <w:highlight w:val="cyan"/>
        </w:rPr>
        <w:t xml:space="preserve">many times </w:t>
      </w:r>
      <w:r w:rsidRPr="00B944EC">
        <w:rPr>
          <w:rStyle w:val="Emphasis"/>
        </w:rPr>
        <w:t>before</w:t>
      </w:r>
      <w:r w:rsidRPr="007D266C">
        <w:rPr>
          <w:u w:val="single"/>
        </w:rPr>
        <w:t xml:space="preserve">: </w:t>
      </w:r>
      <w:r w:rsidRPr="00DD71FD">
        <w:rPr>
          <w:highlight w:val="cyan"/>
          <w:u w:val="single"/>
        </w:rPr>
        <w:t>after</w:t>
      </w:r>
      <w:r w:rsidRPr="007D266C">
        <w:rPr>
          <w:u w:val="single"/>
        </w:rPr>
        <w:t xml:space="preserve"> the</w:t>
      </w:r>
      <w:r w:rsidRPr="00794BF8">
        <w:t xml:space="preserve"> global financial </w:t>
      </w:r>
      <w:r w:rsidRPr="007D266C">
        <w:rPr>
          <w:rStyle w:val="StyleUnderline"/>
        </w:rPr>
        <w:t xml:space="preserve">crisis in </w:t>
      </w:r>
      <w:r w:rsidRPr="00DD71FD">
        <w:rPr>
          <w:rStyle w:val="Emphasis"/>
          <w:highlight w:val="cyan"/>
        </w:rPr>
        <w:t>2008</w:t>
      </w:r>
      <w:r w:rsidRPr="007D266C">
        <w:rPr>
          <w:rStyle w:val="StyleUnderline"/>
        </w:rPr>
        <w:t xml:space="preserve">, after the </w:t>
      </w:r>
      <w:r w:rsidRPr="00B944EC">
        <w:rPr>
          <w:rStyle w:val="Emphasis"/>
        </w:rPr>
        <w:t>Brexit</w:t>
      </w:r>
      <w:r w:rsidRPr="007D266C">
        <w:rPr>
          <w:rStyle w:val="StyleUnderline"/>
        </w:rPr>
        <w:t xml:space="preserve"> referendum in 2016</w:t>
      </w:r>
      <w:r w:rsidRPr="00794BF8">
        <w:t xml:space="preserve"> and the election of Donald </w:t>
      </w:r>
      <w:r w:rsidRPr="00B944EC">
        <w:rPr>
          <w:rStyle w:val="Emphasis"/>
        </w:rPr>
        <w:t>Trump</w:t>
      </w:r>
      <w:r w:rsidRPr="00794BF8">
        <w:t xml:space="preserve"> later that year, </w:t>
      </w:r>
      <w:r w:rsidRPr="00DD71FD">
        <w:rPr>
          <w:rStyle w:val="StyleUnderline"/>
          <w:highlight w:val="cyan"/>
        </w:rPr>
        <w:t>and after</w:t>
      </w:r>
      <w:r w:rsidRPr="00794BF8">
        <w:t xml:space="preserve"> the outbreak of the </w:t>
      </w:r>
      <w:r w:rsidRPr="00DD71FD">
        <w:rPr>
          <w:rStyle w:val="Emphasis"/>
          <w:highlight w:val="cyan"/>
        </w:rPr>
        <w:t>COVID</w:t>
      </w:r>
      <w:r w:rsidRPr="007D266C">
        <w:rPr>
          <w:rStyle w:val="StyleUnderline"/>
        </w:rPr>
        <w:t>-19</w:t>
      </w:r>
      <w:r w:rsidRPr="00794BF8">
        <w:t xml:space="preserve"> pandemic in 2020. That none of these predictions has come to pass should give analysts pause about predicting deglobalization once more. Rather than the end of economic integration, the world is experiencing a geopolitical recession that has left globalization adrift.</w:t>
      </w:r>
    </w:p>
    <w:p w14:paraId="33E5460E" w14:textId="77777777" w:rsidR="00A44078" w:rsidRPr="00794BF8" w:rsidRDefault="00A44078" w:rsidP="00A44078">
      <w:r w:rsidRPr="00794BF8">
        <w:t>MORE INTERCONNECTED THAN EVER</w:t>
      </w:r>
    </w:p>
    <w:p w14:paraId="7DBD54A2" w14:textId="77777777" w:rsidR="00A44078" w:rsidRPr="00794BF8" w:rsidRDefault="00A44078" w:rsidP="00A44078">
      <w:r w:rsidRPr="00794BF8">
        <w:t>Those proclaiming the demise of globalization as it was once known are not totally wrong. It is true that the era of “hyperglobalization” that lasted from the 1970s to the 2008 global financial crisis, during which a hegemonic United States drove a top-down process of trade liberalization and global integration, was a unique historical episode. That era is now dead and buried along with globalism, the ideology that propelled it, and unipolarity, the international order that upheld it.</w:t>
      </w:r>
    </w:p>
    <w:p w14:paraId="6364CAFA" w14:textId="77777777" w:rsidR="00A44078" w:rsidRPr="00794BF8" w:rsidRDefault="00A44078" w:rsidP="00A44078">
      <w:r w:rsidRPr="0055077B">
        <w:rPr>
          <w:rStyle w:val="StyleUnderline"/>
        </w:rPr>
        <w:t>A</w:t>
      </w:r>
      <w:r w:rsidRPr="00794BF8">
        <w:rPr>
          <w:rStyle w:val="StyleUnderline"/>
        </w:rPr>
        <w:t xml:space="preserve">n increasingly </w:t>
      </w:r>
      <w:r w:rsidRPr="00B944EC">
        <w:rPr>
          <w:rStyle w:val="Emphasis"/>
        </w:rPr>
        <w:t>inward-looking</w:t>
      </w:r>
      <w:r w:rsidRPr="00794BF8">
        <w:rPr>
          <w:rStyle w:val="StyleUnderline"/>
        </w:rPr>
        <w:t xml:space="preserve"> United States no longer has the political will to serve as </w:t>
      </w:r>
      <w:r w:rsidRPr="00B944EC">
        <w:rPr>
          <w:rStyle w:val="Emphasis"/>
        </w:rPr>
        <w:t>architect</w:t>
      </w:r>
      <w:r w:rsidRPr="00794BF8">
        <w:t xml:space="preserve"> and guarantor </w:t>
      </w:r>
      <w:r w:rsidRPr="00794BF8">
        <w:rPr>
          <w:rStyle w:val="StyleUnderline"/>
        </w:rPr>
        <w:t>of the world economy</w:t>
      </w:r>
      <w:r w:rsidRPr="00794BF8">
        <w:t>. China, meanwhile, is beset with structural economic challenges that limit its ability to promote its own order by means of trade access and investment policy. And no other country or group of countries has the capacity to fill the void.</w:t>
      </w:r>
    </w:p>
    <w:p w14:paraId="2CCBCA0A" w14:textId="77777777" w:rsidR="00A44078" w:rsidRPr="00794BF8" w:rsidRDefault="00A44078" w:rsidP="00A44078">
      <w:r w:rsidRPr="00794BF8">
        <w:t xml:space="preserve">But that does not mean that globalization is ending. Such an outcome would require the United States to </w:t>
      </w:r>
      <w:r w:rsidRPr="00503260">
        <w:t>actively turn against economic integration. Bombast aside, that did not happen under Trump, and it is not happening under U.S. President Joe Biden. Rather, the United States has simply stopped leading the drive for ever-greater globalization. This leadership vacuum has resulted in the fraying of the “governance of globalization,”</w:t>
      </w:r>
      <w:r w:rsidRPr="00794BF8">
        <w:t xml:space="preserve"> as the former World Bank President Robert Zoellick has put it. </w:t>
      </w:r>
      <w:r w:rsidRPr="00794BF8">
        <w:rPr>
          <w:rStyle w:val="StyleUnderline"/>
        </w:rPr>
        <w:t xml:space="preserve">But </w:t>
      </w:r>
      <w:r w:rsidRPr="00DD71FD">
        <w:rPr>
          <w:rStyle w:val="StyleUnderline"/>
          <w:highlight w:val="cyan"/>
        </w:rPr>
        <w:t>globalization</w:t>
      </w:r>
      <w:r w:rsidRPr="00794BF8">
        <w:rPr>
          <w:rStyle w:val="StyleUnderline"/>
        </w:rPr>
        <w:t xml:space="preserve"> itself </w:t>
      </w:r>
      <w:r w:rsidRPr="00DD71FD">
        <w:rPr>
          <w:rStyle w:val="StyleUnderline"/>
          <w:highlight w:val="cyan"/>
        </w:rPr>
        <w:t xml:space="preserve">is </w:t>
      </w:r>
      <w:r w:rsidRPr="00DD71FD">
        <w:rPr>
          <w:rStyle w:val="Emphasis"/>
          <w:highlight w:val="cyan"/>
        </w:rPr>
        <w:t>not</w:t>
      </w:r>
      <w:r w:rsidRPr="00B944EC">
        <w:rPr>
          <w:rStyle w:val="Emphasis"/>
        </w:rPr>
        <w:t xml:space="preserve"> </w:t>
      </w:r>
      <w:r w:rsidRPr="00DD71FD">
        <w:rPr>
          <w:rStyle w:val="Emphasis"/>
          <w:highlight w:val="cyan"/>
        </w:rPr>
        <w:t>fraying</w:t>
      </w:r>
      <w:r w:rsidRPr="00794BF8">
        <w:rPr>
          <w:rStyle w:val="StyleUnderline"/>
        </w:rPr>
        <w:t xml:space="preserve">—it is </w:t>
      </w:r>
      <w:r w:rsidRPr="00B944EC">
        <w:rPr>
          <w:rStyle w:val="Emphasis"/>
        </w:rPr>
        <w:t>simply adrift</w:t>
      </w:r>
      <w:r w:rsidRPr="00794BF8">
        <w:rPr>
          <w:rStyle w:val="StyleUnderline"/>
        </w:rPr>
        <w:t>.</w:t>
      </w:r>
      <w:r w:rsidRPr="00794BF8">
        <w:t xml:space="preserve"> It is less coordinated, deliberate, and efficient than before but still in most countries’ interest given how much worse the alternatives are.</w:t>
      </w:r>
    </w:p>
    <w:p w14:paraId="2112A6B8" w14:textId="77777777" w:rsidR="00A44078" w:rsidRPr="00794BF8" w:rsidRDefault="00A44078" w:rsidP="00A44078">
      <w:r w:rsidRPr="00DD71FD">
        <w:rPr>
          <w:rStyle w:val="StyleUnderline"/>
          <w:highlight w:val="cyan"/>
        </w:rPr>
        <w:t>A look at economic data belies the notion that globalization is reversing</w:t>
      </w:r>
      <w:r w:rsidRPr="00794BF8">
        <w:t xml:space="preserve">. Even as global capital flows relative to GDP have moderated since their peak in the middle of the first decade of this century, </w:t>
      </w:r>
      <w:r w:rsidRPr="00DD71FD">
        <w:rPr>
          <w:rStyle w:val="StyleUnderline"/>
          <w:highlight w:val="cyan"/>
        </w:rPr>
        <w:t xml:space="preserve">cross-border </w:t>
      </w:r>
      <w:r w:rsidRPr="00DD71FD">
        <w:rPr>
          <w:rStyle w:val="Emphasis"/>
          <w:highlight w:val="cyan"/>
        </w:rPr>
        <w:t>investment</w:t>
      </w:r>
      <w:r w:rsidRPr="00DD71FD">
        <w:rPr>
          <w:rStyle w:val="StyleUnderline"/>
          <w:highlight w:val="cyan"/>
        </w:rPr>
        <w:t xml:space="preserve"> has continued to grow</w:t>
      </w:r>
      <w:r w:rsidRPr="00794BF8">
        <w:rPr>
          <w:rStyle w:val="StyleUnderline"/>
        </w:rPr>
        <w:t xml:space="preserve"> and </w:t>
      </w:r>
      <w:r w:rsidRPr="00B944EC">
        <w:rPr>
          <w:rStyle w:val="Emphasis"/>
        </w:rPr>
        <w:t xml:space="preserve">financial </w:t>
      </w:r>
      <w:r w:rsidRPr="00DD71FD">
        <w:rPr>
          <w:rStyle w:val="Emphasis"/>
          <w:highlight w:val="cyan"/>
        </w:rPr>
        <w:t>market</w:t>
      </w:r>
      <w:r w:rsidRPr="00DD71FD">
        <w:rPr>
          <w:rStyle w:val="StyleUnderline"/>
          <w:highlight w:val="cyan"/>
        </w:rPr>
        <w:t xml:space="preserve"> returns have remained</w:t>
      </w:r>
      <w:r w:rsidRPr="00794BF8">
        <w:rPr>
          <w:rStyle w:val="StyleUnderline"/>
        </w:rPr>
        <w:t xml:space="preserve"> highly </w:t>
      </w:r>
      <w:r w:rsidRPr="00DD71FD">
        <w:rPr>
          <w:rStyle w:val="Emphasis"/>
          <w:highlight w:val="cyan"/>
        </w:rPr>
        <w:t>correlated</w:t>
      </w:r>
      <w:r w:rsidRPr="00794BF8">
        <w:t xml:space="preserve"> globally. Worldwide </w:t>
      </w:r>
      <w:r w:rsidRPr="00DD71FD">
        <w:rPr>
          <w:rStyle w:val="StyleUnderline"/>
          <w:highlight w:val="cyan"/>
        </w:rPr>
        <w:t xml:space="preserve">merchandise trade is near </w:t>
      </w:r>
      <w:r w:rsidRPr="00DD71FD">
        <w:rPr>
          <w:rStyle w:val="Emphasis"/>
          <w:highlight w:val="cyan"/>
        </w:rPr>
        <w:t>all-time high</w:t>
      </w:r>
      <w:r w:rsidRPr="00DD71FD">
        <w:rPr>
          <w:rStyle w:val="StyleUnderline"/>
          <w:highlight w:val="cyan"/>
        </w:rPr>
        <w:t>s</w:t>
      </w:r>
      <w:r w:rsidRPr="00794BF8">
        <w:t xml:space="preserve">, having surpassed pre-pandemic projections already this year. Multilateral trade negotiations have stalled, but </w:t>
      </w:r>
      <w:r w:rsidRPr="00DD71FD">
        <w:rPr>
          <w:rStyle w:val="StyleUnderline"/>
          <w:highlight w:val="cyan"/>
        </w:rPr>
        <w:t xml:space="preserve">new trade </w:t>
      </w:r>
      <w:r w:rsidRPr="00DD71FD">
        <w:rPr>
          <w:rStyle w:val="Emphasis"/>
          <w:highlight w:val="cyan"/>
        </w:rPr>
        <w:t>deals</w:t>
      </w:r>
      <w:r w:rsidRPr="00794BF8">
        <w:rPr>
          <w:rStyle w:val="StyleUnderline"/>
        </w:rPr>
        <w:t xml:space="preserve"> </w:t>
      </w:r>
      <w:r w:rsidRPr="00DD71FD">
        <w:rPr>
          <w:rStyle w:val="StyleUnderline"/>
          <w:highlight w:val="cyan"/>
        </w:rPr>
        <w:t xml:space="preserve">continue to </w:t>
      </w:r>
      <w:r w:rsidRPr="00DD71FD">
        <w:rPr>
          <w:rStyle w:val="Emphasis"/>
          <w:highlight w:val="cyan"/>
        </w:rPr>
        <w:t>emerge</w:t>
      </w:r>
      <w:r w:rsidRPr="00794BF8">
        <w:t xml:space="preserve">, including the Regional Comprehensive Economic Partnership </w:t>
      </w:r>
      <w:r w:rsidRPr="00794BF8">
        <w:rPr>
          <w:rStyle w:val="StyleUnderline"/>
        </w:rPr>
        <w:t>between</w:t>
      </w:r>
      <w:r w:rsidRPr="00794BF8">
        <w:t xml:space="preserve"> 15 </w:t>
      </w:r>
      <w:r w:rsidRPr="00794BF8">
        <w:rPr>
          <w:rStyle w:val="StyleUnderline"/>
        </w:rPr>
        <w:t xml:space="preserve">Asia-Pacific </w:t>
      </w:r>
      <w:r w:rsidRPr="00B944EC">
        <w:rPr>
          <w:rStyle w:val="Emphasis"/>
        </w:rPr>
        <w:t>nations</w:t>
      </w:r>
      <w:r w:rsidRPr="00794BF8">
        <w:t xml:space="preserve"> and the 11-member Comprehensive and Progressive Agreement for Trans-Pacific Partnership. </w:t>
      </w:r>
      <w:r w:rsidRPr="00794BF8">
        <w:rPr>
          <w:rStyle w:val="StyleUnderline"/>
        </w:rPr>
        <w:t xml:space="preserve">The </w:t>
      </w:r>
      <w:r w:rsidRPr="0055077B">
        <w:rPr>
          <w:rStyle w:val="StyleUnderline"/>
        </w:rPr>
        <w:t xml:space="preserve">number of </w:t>
      </w:r>
      <w:r w:rsidRPr="00DD71FD">
        <w:rPr>
          <w:rStyle w:val="StyleUnderline"/>
          <w:highlight w:val="cyan"/>
        </w:rPr>
        <w:t>regional trade agreements</w:t>
      </w:r>
      <w:r w:rsidRPr="00794BF8">
        <w:rPr>
          <w:rStyle w:val="StyleUnderline"/>
        </w:rPr>
        <w:t xml:space="preserve"> in force has </w:t>
      </w:r>
      <w:r w:rsidRPr="00DD71FD">
        <w:rPr>
          <w:rStyle w:val="StyleUnderline"/>
          <w:highlight w:val="cyan"/>
        </w:rPr>
        <w:t>grow</w:t>
      </w:r>
      <w:r w:rsidRPr="00794BF8">
        <w:rPr>
          <w:rStyle w:val="StyleUnderline"/>
        </w:rPr>
        <w:t xml:space="preserve">n </w:t>
      </w:r>
      <w:r w:rsidRPr="00DD71FD">
        <w:rPr>
          <w:rStyle w:val="StyleUnderline"/>
          <w:highlight w:val="cyan"/>
        </w:rPr>
        <w:t>continuously</w:t>
      </w:r>
      <w:r w:rsidRPr="00794BF8">
        <w:t xml:space="preserve"> since the 1990s, more than doubling since 2008.</w:t>
      </w:r>
    </w:p>
    <w:p w14:paraId="6392A673" w14:textId="77777777" w:rsidR="00A44078" w:rsidRPr="00794BF8" w:rsidRDefault="00A44078" w:rsidP="00A44078">
      <w:r w:rsidRPr="00503260">
        <w:t xml:space="preserve">Trade in goods has slowed relative to global output since 2008, but even this shift does not signal deglobalization. To the </w:t>
      </w:r>
      <w:r w:rsidRPr="00794BF8">
        <w:t xml:space="preserve">contrary, the </w:t>
      </w:r>
      <w:r w:rsidRPr="00DD71FD">
        <w:rPr>
          <w:rStyle w:val="StyleUnderline"/>
          <w:highlight w:val="cyan"/>
        </w:rPr>
        <w:t>plateauing of the global</w:t>
      </w:r>
      <w:r w:rsidRPr="00794BF8">
        <w:rPr>
          <w:rStyle w:val="StyleUnderline"/>
        </w:rPr>
        <w:t xml:space="preserve"> </w:t>
      </w:r>
      <w:r w:rsidRPr="00DD71FD">
        <w:rPr>
          <w:rStyle w:val="StyleUnderline"/>
          <w:highlight w:val="cyan"/>
        </w:rPr>
        <w:t>trade ratio is</w:t>
      </w:r>
      <w:r w:rsidRPr="00794BF8">
        <w:rPr>
          <w:rStyle w:val="StyleUnderline"/>
        </w:rPr>
        <w:t xml:space="preserve"> partly </w:t>
      </w:r>
      <w:r w:rsidRPr="00DD71FD">
        <w:rPr>
          <w:rStyle w:val="StyleUnderline"/>
          <w:highlight w:val="cyan"/>
        </w:rPr>
        <w:t xml:space="preserve">a side effect of </w:t>
      </w:r>
      <w:r w:rsidRPr="00B944EC">
        <w:rPr>
          <w:rStyle w:val="StyleUnderline"/>
        </w:rPr>
        <w:t xml:space="preserve">economic </w:t>
      </w:r>
      <w:r w:rsidRPr="00DD71FD">
        <w:rPr>
          <w:rStyle w:val="StyleUnderline"/>
          <w:highlight w:val="cyan"/>
        </w:rPr>
        <w:t xml:space="preserve">development—a </w:t>
      </w:r>
      <w:r w:rsidRPr="00DD71FD">
        <w:rPr>
          <w:rStyle w:val="Emphasis"/>
          <w:highlight w:val="cyan"/>
        </w:rPr>
        <w:t>sign</w:t>
      </w:r>
      <w:r w:rsidRPr="00DD71FD">
        <w:rPr>
          <w:rStyle w:val="StyleUnderline"/>
          <w:highlight w:val="cyan"/>
        </w:rPr>
        <w:t xml:space="preserve"> of globalization’s </w:t>
      </w:r>
      <w:r w:rsidRPr="00DD71FD">
        <w:rPr>
          <w:rStyle w:val="Emphasis"/>
          <w:highlight w:val="cyan"/>
        </w:rPr>
        <w:t>success</w:t>
      </w:r>
      <w:r w:rsidRPr="00794BF8">
        <w:t xml:space="preserve">. Take the example of China, which has seen its ratio of trade to GDP decline by nearly 30 percentage points since 2006 and which, by virtue of its size, has been the biggest contributor to the slowing worldwide trade-to-GDP ratio. As the country has grown richer and its economy more complex—owing to market reforms and integration into global markets—China’s growth model </w:t>
      </w:r>
      <w:r w:rsidRPr="00503260">
        <w:t>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 incomes, Chinese labor is more expensive as well, making the country a less desirable manufacturing hub and eliminating one of the country’s key competitive advantages. And finally, China has already exploited and exhausted most opportunities for trade liberalization and integration into global value chains, meaning that it has less room to globalize further.</w:t>
      </w:r>
    </w:p>
    <w:p w14:paraId="3D29A4CC" w14:textId="088D0377" w:rsidR="00A44078" w:rsidRDefault="00A44078" w:rsidP="00A44078">
      <w:r w:rsidRPr="00DD71FD">
        <w:rPr>
          <w:rStyle w:val="Emphasis"/>
          <w:highlight w:val="cyan"/>
        </w:rPr>
        <w:t>None</w:t>
      </w:r>
      <w:r w:rsidRPr="00DD71FD">
        <w:rPr>
          <w:rStyle w:val="StyleUnderline"/>
          <w:highlight w:val="cyan"/>
        </w:rPr>
        <w:t xml:space="preserve"> of these trends constitute </w:t>
      </w:r>
      <w:r w:rsidRPr="00DD71FD">
        <w:rPr>
          <w:rStyle w:val="Emphasis"/>
          <w:highlight w:val="cyan"/>
        </w:rPr>
        <w:t>disintegration</w:t>
      </w:r>
      <w:r w:rsidRPr="00794BF8">
        <w:t xml:space="preserve"> </w:t>
      </w:r>
      <w:r w:rsidRPr="00503260">
        <w:rPr>
          <w:rStyle w:val="Emphasis"/>
          <w:highlight w:val="cyan"/>
        </w:rPr>
        <w:t>or retrenchment</w:t>
      </w:r>
      <w:r w:rsidRPr="00794BF8">
        <w:t xml:space="preserve">. Rather, they reflect the fact that globalization has diminishing returns, and not just for China. Now that most countries are already relatively well integrated into the global economy, the world as a whole has less to gain from additional globalization. In general, as once closed low-income economies integrate into global markets and grow wealthier and more developed, they become more self-sufficient. China and many other emerging-market countries that globalized in the last half century now produce more of what they consume, consume more of what they produce, and produce more of what they produce. This shows up in </w:t>
      </w:r>
      <w:r w:rsidRPr="00DD71FD">
        <w:rPr>
          <w:rStyle w:val="StyleUnderline"/>
          <w:highlight w:val="cyan"/>
        </w:rPr>
        <w:t>the data</w:t>
      </w:r>
      <w:r w:rsidRPr="00794BF8">
        <w:rPr>
          <w:rStyle w:val="StyleUnderline"/>
        </w:rPr>
        <w:t xml:space="preserve"> as a </w:t>
      </w:r>
      <w:r w:rsidRPr="00B944EC">
        <w:rPr>
          <w:rStyle w:val="Emphasis"/>
        </w:rPr>
        <w:t>decline</w:t>
      </w:r>
      <w:r w:rsidRPr="00794BF8">
        <w:rPr>
          <w:rStyle w:val="StyleUnderline"/>
        </w:rPr>
        <w:t xml:space="preserve"> in global </w:t>
      </w:r>
      <w:r w:rsidRPr="00B944EC">
        <w:rPr>
          <w:rStyle w:val="Emphasis"/>
        </w:rPr>
        <w:t>trade intensity</w:t>
      </w:r>
      <w:r w:rsidRPr="00794BF8">
        <w:rPr>
          <w:rStyle w:val="StyleUnderline"/>
        </w:rPr>
        <w:t xml:space="preserve">, but it </w:t>
      </w:r>
      <w:r w:rsidRPr="00DD71FD">
        <w:rPr>
          <w:rStyle w:val="StyleUnderline"/>
          <w:highlight w:val="cyan"/>
        </w:rPr>
        <w:t xml:space="preserve">is a sign of </w:t>
      </w:r>
      <w:r w:rsidRPr="00DD71FD">
        <w:rPr>
          <w:rStyle w:val="Emphasis"/>
          <w:highlight w:val="cyan"/>
        </w:rPr>
        <w:t>progress</w:t>
      </w:r>
      <w:r w:rsidRPr="00794BF8">
        <w:rPr>
          <w:rStyle w:val="StyleUnderline"/>
        </w:rPr>
        <w:t xml:space="preserve">, </w:t>
      </w:r>
      <w:r w:rsidRPr="00B944EC">
        <w:rPr>
          <w:rStyle w:val="Emphasis"/>
        </w:rPr>
        <w:t>not</w:t>
      </w:r>
      <w:r w:rsidRPr="00794BF8">
        <w:rPr>
          <w:rStyle w:val="StyleUnderline"/>
        </w:rPr>
        <w:t xml:space="preserve"> of </w:t>
      </w:r>
      <w:r w:rsidRPr="00B944EC">
        <w:rPr>
          <w:rStyle w:val="Emphasis"/>
        </w:rPr>
        <w:t>deglobalization</w:t>
      </w:r>
      <w:r w:rsidRPr="00794BF8">
        <w:t>.</w:t>
      </w:r>
    </w:p>
    <w:p w14:paraId="2AAEC333" w14:textId="6F1D4D24" w:rsidR="003D7AC8" w:rsidRDefault="003D7AC8" w:rsidP="003D7AC8">
      <w:pPr>
        <w:pStyle w:val="Heading4"/>
      </w:pPr>
      <w:r>
        <w:t xml:space="preserve">Their indicators are </w:t>
      </w:r>
      <w:r w:rsidRPr="00B97F8D">
        <w:rPr>
          <w:u w:val="single"/>
        </w:rPr>
        <w:t>ineffective</w:t>
      </w:r>
      <w:r>
        <w:t xml:space="preserve">---overall data demonstrates </w:t>
      </w:r>
      <w:r w:rsidRPr="00B97F8D">
        <w:rPr>
          <w:u w:val="single"/>
        </w:rPr>
        <w:t>growth</w:t>
      </w:r>
      <w:r>
        <w:t xml:space="preserve"> of </w:t>
      </w:r>
      <w:r w:rsidRPr="00B97F8D">
        <w:rPr>
          <w:u w:val="single"/>
        </w:rPr>
        <w:t>globalization</w:t>
      </w:r>
    </w:p>
    <w:p w14:paraId="0D833AD9" w14:textId="1C6772FC" w:rsidR="003D7AC8" w:rsidRPr="003755BF" w:rsidRDefault="003D7AC8" w:rsidP="003D7AC8">
      <w:r w:rsidRPr="003755BF">
        <w:rPr>
          <w:rStyle w:val="Style13ptBold"/>
        </w:rPr>
        <w:t>Lincicome 23</w:t>
      </w:r>
      <w:r>
        <w:t xml:space="preserve">---Scott Lincicome is the vice president of general economics and Cato’s Herbert A. Stiefel Center for Trade Policy Studies. He writes on international and domestic economic issues, including international trade; subsidies and industrial policy; manufacturing and global supply chains; and economic dynamism. (“Globalization Isn’t Going Anywhere”, Cato Institute, 9-12-2023, </w:t>
      </w:r>
      <w:r w:rsidRPr="003755BF">
        <w:t>https://www.cato.org/publications/globalization-isnt-going-anywhere</w:t>
      </w:r>
      <w:r>
        <w:t>)</w:t>
      </w:r>
      <w:r w:rsidR="004E29AF">
        <w:t>//AN</w:t>
      </w:r>
    </w:p>
    <w:p w14:paraId="7E754D9A" w14:textId="77777777" w:rsidR="003D7AC8" w:rsidRPr="003755BF" w:rsidRDefault="003D7AC8" w:rsidP="003D7AC8">
      <w:pPr>
        <w:rPr>
          <w:rStyle w:val="StyleUnderline"/>
        </w:rPr>
      </w:pPr>
      <w:r w:rsidRPr="00CB7CBB">
        <w:t xml:space="preserve">The pandemic, Ukraine, simmering U.S.-China tensions, and rising American populism have led many politicians and pundits to boldly proclaim that a new era of de‐​globalization is upon us. Factories are “re‐​shoring,” economies are “decoupling,” and everyone has abandoned “neoliberal” free trade. </w:t>
      </w:r>
      <w:r w:rsidRPr="00DD71FD">
        <w:rPr>
          <w:rStyle w:val="StyleUnderline"/>
          <w:highlight w:val="cyan"/>
        </w:rPr>
        <w:t>Some</w:t>
      </w:r>
      <w:r w:rsidRPr="003755BF">
        <w:rPr>
          <w:rStyle w:val="StyleUnderline"/>
        </w:rPr>
        <w:t xml:space="preserve"> have gone so far as to</w:t>
      </w:r>
      <w:r w:rsidRPr="00CB7CBB">
        <w:t xml:space="preserve"> openly—and ominously—</w:t>
      </w:r>
      <w:r w:rsidRPr="00DD71FD">
        <w:rPr>
          <w:rStyle w:val="Emphasis"/>
          <w:highlight w:val="cyan"/>
        </w:rPr>
        <w:t>wonder</w:t>
      </w:r>
      <w:r w:rsidRPr="00DD71FD">
        <w:rPr>
          <w:rStyle w:val="StyleUnderline"/>
          <w:highlight w:val="cyan"/>
        </w:rPr>
        <w:t xml:space="preserve"> whether we are witnessing the “end of globalization</w:t>
      </w:r>
      <w:r w:rsidRPr="003755BF">
        <w:rPr>
          <w:rStyle w:val="StyleUnderline"/>
        </w:rPr>
        <w:t>.”</w:t>
      </w:r>
    </w:p>
    <w:p w14:paraId="752F04AE" w14:textId="77777777" w:rsidR="003D7AC8" w:rsidRPr="00CB7CBB" w:rsidRDefault="003D7AC8" w:rsidP="003D7AC8">
      <w:r w:rsidRPr="00CB7CBB">
        <w:t xml:space="preserve">Surely, </w:t>
      </w:r>
      <w:r w:rsidRPr="003755BF">
        <w:rPr>
          <w:rStyle w:val="StyleUnderline"/>
        </w:rPr>
        <w:t>the last few years have</w:t>
      </w:r>
      <w:r w:rsidRPr="00CB7CBB">
        <w:t xml:space="preserve"> stressed the global economy and </w:t>
      </w:r>
      <w:r w:rsidRPr="003755BF">
        <w:rPr>
          <w:rStyle w:val="StyleUnderline"/>
        </w:rPr>
        <w:t>seen</w:t>
      </w:r>
      <w:r w:rsidRPr="00CB7CBB">
        <w:t xml:space="preserve"> certain </w:t>
      </w:r>
      <w:r w:rsidRPr="003755BF">
        <w:rPr>
          <w:rStyle w:val="StyleUnderline"/>
        </w:rPr>
        <w:t xml:space="preserve">policymakers </w:t>
      </w:r>
      <w:r w:rsidRPr="00CB7CBB">
        <w:t>more</w:t>
      </w:r>
      <w:r w:rsidRPr="003755BF">
        <w:rPr>
          <w:rStyle w:val="StyleUnderline"/>
          <w:sz w:val="16"/>
        </w:rPr>
        <w:t xml:space="preserve"> </w:t>
      </w:r>
      <w:r w:rsidRPr="00F91971">
        <w:rPr>
          <w:rStyle w:val="Emphasis"/>
        </w:rPr>
        <w:t>pessimistic</w:t>
      </w:r>
      <w:r w:rsidRPr="003755BF">
        <w:rPr>
          <w:rStyle w:val="StyleUnderline"/>
        </w:rPr>
        <w:t xml:space="preserve"> about </w:t>
      </w:r>
      <w:r w:rsidRPr="00F91971">
        <w:rPr>
          <w:rStyle w:val="Emphasis"/>
        </w:rPr>
        <w:t>foreign trade</w:t>
      </w:r>
      <w:r w:rsidRPr="003755BF">
        <w:rPr>
          <w:rStyle w:val="StyleUnderline"/>
        </w:rPr>
        <w:t xml:space="preserve"> and investment</w:t>
      </w:r>
      <w:r w:rsidRPr="00CB7CBB">
        <w:t xml:space="preserve"> than they’ve been in decades past. Nevertheless, the </w:t>
      </w:r>
      <w:r w:rsidRPr="003755BF">
        <w:rPr>
          <w:rStyle w:val="StyleUnderline"/>
        </w:rPr>
        <w:t>evidence thus far shows</w:t>
      </w:r>
      <w:r w:rsidRPr="00CB7CBB">
        <w:t xml:space="preserve"> that </w:t>
      </w:r>
      <w:r w:rsidRPr="003755BF">
        <w:rPr>
          <w:rStyle w:val="StyleUnderline"/>
        </w:rPr>
        <w:t xml:space="preserve">globalization is </w:t>
      </w:r>
      <w:r w:rsidRPr="009B6C60">
        <w:rPr>
          <w:rStyle w:val="Emphasis"/>
        </w:rPr>
        <w:t>not dying</w:t>
      </w:r>
      <w:r w:rsidRPr="003755BF">
        <w:rPr>
          <w:rStyle w:val="StyleUnderline"/>
        </w:rPr>
        <w:t xml:space="preserve"> but</w:t>
      </w:r>
      <w:r w:rsidRPr="00CB7CBB">
        <w:t xml:space="preserve"> instead </w:t>
      </w:r>
      <w:r w:rsidRPr="009B6C60">
        <w:rPr>
          <w:rStyle w:val="Emphasis"/>
        </w:rPr>
        <w:t>evolving</w:t>
      </w:r>
      <w:r w:rsidRPr="003755BF">
        <w:rPr>
          <w:rStyle w:val="StyleUnderline"/>
        </w:rPr>
        <w:t xml:space="preserve"> in response to</w:t>
      </w:r>
      <w:r w:rsidRPr="00CB7CBB">
        <w:t xml:space="preserve"> </w:t>
      </w:r>
      <w:r w:rsidRPr="003755BF">
        <w:rPr>
          <w:rStyle w:val="StyleUnderline"/>
        </w:rPr>
        <w:t>various economic</w:t>
      </w:r>
      <w:r w:rsidRPr="00CB7CBB">
        <w:t xml:space="preserve"> and geopolitical </w:t>
      </w:r>
      <w:r w:rsidRPr="003755BF">
        <w:rPr>
          <w:rStyle w:val="StyleUnderline"/>
        </w:rPr>
        <w:t>trends</w:t>
      </w:r>
      <w:r w:rsidRPr="00CB7CBB">
        <w:t>. In fact, one big problem with the current de‐​globalization chatter is that it misunderstands—sometimes wildly—what globalization actually is, as well as the rules that undergird it. It also ignores—as economist Jeffrey Kleintop has pointed out—the long history of people wrongly predicting globalization’s imminent demise. As this essay documents, today’s skeptics likely will be proven wrong once again.</w:t>
      </w:r>
    </w:p>
    <w:p w14:paraId="27D36B3E" w14:textId="77777777" w:rsidR="003D7AC8" w:rsidRPr="00CB7CBB" w:rsidRDefault="003D7AC8" w:rsidP="003D7AC8">
      <w:r w:rsidRPr="00CB7CBB">
        <w:t>What Does Plateauing Global Trade in Goods Really Say about Globalization?</w:t>
      </w:r>
    </w:p>
    <w:p w14:paraId="74C5EFE1" w14:textId="77777777" w:rsidR="003D7AC8" w:rsidRPr="00CB7CBB" w:rsidRDefault="003D7AC8" w:rsidP="003D7AC8">
      <w:r w:rsidRPr="00DD71FD">
        <w:rPr>
          <w:rStyle w:val="StyleUnderline"/>
          <w:highlight w:val="cyan"/>
        </w:rPr>
        <w:t xml:space="preserve">The </w:t>
      </w:r>
      <w:r w:rsidRPr="00DD71FD">
        <w:rPr>
          <w:rStyle w:val="Emphasis"/>
          <w:highlight w:val="cyan"/>
        </w:rPr>
        <w:t>primary data</w:t>
      </w:r>
      <w:r w:rsidRPr="00CB7CBB">
        <w:t xml:space="preserve">point </w:t>
      </w:r>
      <w:r w:rsidRPr="00DD71FD">
        <w:rPr>
          <w:rStyle w:val="StyleUnderline"/>
          <w:highlight w:val="cyan"/>
        </w:rPr>
        <w:t>used</w:t>
      </w:r>
      <w:r w:rsidRPr="00A44078">
        <w:rPr>
          <w:rStyle w:val="StyleUnderline"/>
        </w:rPr>
        <w:t xml:space="preserve"> to announce the “</w:t>
      </w:r>
      <w:r w:rsidRPr="009B6C60">
        <w:rPr>
          <w:rStyle w:val="Emphasis"/>
        </w:rPr>
        <w:t>death of globalization</w:t>
      </w:r>
      <w:r w:rsidRPr="00A44078">
        <w:rPr>
          <w:rStyle w:val="StyleUnderline"/>
        </w:rPr>
        <w:t xml:space="preserve">” </w:t>
      </w:r>
      <w:r w:rsidRPr="00DD71FD">
        <w:rPr>
          <w:rStyle w:val="StyleUnderline"/>
          <w:highlight w:val="cyan"/>
        </w:rPr>
        <w:t xml:space="preserve">is the slowing </w:t>
      </w:r>
      <w:r w:rsidRPr="00CB7CBB">
        <w:rPr>
          <w:rStyle w:val="StyleUnderline"/>
        </w:rPr>
        <w:t>share of</w:t>
      </w:r>
      <w:r w:rsidRPr="00CB7CBB">
        <w:t xml:space="preserve"> both </w:t>
      </w:r>
      <w:r w:rsidRPr="00CB7CBB">
        <w:rPr>
          <w:rStyle w:val="StyleUnderline"/>
        </w:rPr>
        <w:t>goods trade</w:t>
      </w:r>
      <w:r w:rsidRPr="00A44078">
        <w:rPr>
          <w:rStyle w:val="StyleUnderline"/>
        </w:rPr>
        <w:t xml:space="preserve"> and </w:t>
      </w:r>
      <w:r w:rsidRPr="00DD71FD">
        <w:rPr>
          <w:rStyle w:val="StyleUnderline"/>
          <w:highlight w:val="cyan"/>
        </w:rPr>
        <w:t>total trade as a percentage of</w:t>
      </w:r>
      <w:r w:rsidRPr="00CB7CBB">
        <w:t xml:space="preserve"> global gross domestic product (</w:t>
      </w:r>
      <w:r w:rsidRPr="00DD71FD">
        <w:rPr>
          <w:rStyle w:val="StyleUnderline"/>
          <w:highlight w:val="cyan"/>
        </w:rPr>
        <w:t>GDP</w:t>
      </w:r>
      <w:r w:rsidRPr="00CB7CBB">
        <w:t xml:space="preserve">) since the Great Recession (see Figure 1 and Figure 2), with the former driving the latter because goods trade accounts for a large share of total trade. Given this relationship—as well as recent supply chain snarls and the centrality of goods, tariffs (which apply to goods), and containerized shipping to the typical story of globalization—some focus on trade in goods is understandable. </w:t>
      </w:r>
      <w:r w:rsidRPr="00DD71FD">
        <w:rPr>
          <w:rStyle w:val="StyleUnderline"/>
          <w:highlight w:val="cyan"/>
        </w:rPr>
        <w:t>Yet plateauing</w:t>
      </w:r>
      <w:r w:rsidRPr="00CB7CBB">
        <w:t xml:space="preserve"> international </w:t>
      </w:r>
      <w:r w:rsidRPr="00DD71FD">
        <w:rPr>
          <w:rStyle w:val="StyleUnderline"/>
          <w:highlight w:val="cyan"/>
        </w:rPr>
        <w:t>trade</w:t>
      </w:r>
      <w:r w:rsidRPr="00A44078">
        <w:rPr>
          <w:rStyle w:val="StyleUnderline"/>
        </w:rPr>
        <w:t xml:space="preserve"> in goods </w:t>
      </w:r>
      <w:r w:rsidRPr="00DD71FD">
        <w:rPr>
          <w:rStyle w:val="StyleUnderline"/>
          <w:highlight w:val="cyan"/>
        </w:rPr>
        <w:t>is not a</w:t>
      </w:r>
      <w:r w:rsidRPr="00A44078">
        <w:rPr>
          <w:rStyle w:val="StyleUnderline"/>
        </w:rPr>
        <w:t xml:space="preserve"> </w:t>
      </w:r>
      <w:r w:rsidRPr="009B6C60">
        <w:rPr>
          <w:rStyle w:val="Emphasis"/>
        </w:rPr>
        <w:t xml:space="preserve">very </w:t>
      </w:r>
      <w:r w:rsidRPr="00DD71FD">
        <w:rPr>
          <w:rStyle w:val="Emphasis"/>
          <w:highlight w:val="cyan"/>
        </w:rPr>
        <w:t>useful</w:t>
      </w:r>
      <w:r w:rsidRPr="00DD71FD">
        <w:rPr>
          <w:rStyle w:val="StyleUnderline"/>
          <w:highlight w:val="cyan"/>
        </w:rPr>
        <w:t xml:space="preserve"> indicator of de‐​globalization</w:t>
      </w:r>
      <w:r w:rsidRPr="00DD71FD">
        <w:rPr>
          <w:highlight w:val="cyan"/>
        </w:rPr>
        <w:t>.</w:t>
      </w:r>
    </w:p>
    <w:p w14:paraId="68907A14" w14:textId="77777777" w:rsidR="003D7AC8" w:rsidRPr="00CB7CBB" w:rsidRDefault="003D7AC8" w:rsidP="003D7AC8">
      <w:r w:rsidRPr="00CB7CBB">
        <w:t xml:space="preserve">First, </w:t>
      </w:r>
      <w:r w:rsidRPr="009B6C60">
        <w:rPr>
          <w:rStyle w:val="Emphasis"/>
        </w:rPr>
        <w:t>goods trade</w:t>
      </w:r>
      <w:r w:rsidRPr="00CB7CBB">
        <w:t xml:space="preserve"> as a share of global economic output </w:t>
      </w:r>
      <w:r w:rsidRPr="00A44078">
        <w:rPr>
          <w:rStyle w:val="StyleUnderline"/>
        </w:rPr>
        <w:t xml:space="preserve">may have </w:t>
      </w:r>
      <w:r w:rsidRPr="009B6C60">
        <w:rPr>
          <w:rStyle w:val="Emphasis"/>
        </w:rPr>
        <w:t>peaked</w:t>
      </w:r>
      <w:r w:rsidRPr="00A44078">
        <w:rPr>
          <w:rStyle w:val="StyleUnderline"/>
        </w:rPr>
        <w:t xml:space="preserve"> in 2008 </w:t>
      </w:r>
      <w:r w:rsidRPr="00CB7CBB">
        <w:t xml:space="preserve">at 51.1 percent </w:t>
      </w:r>
      <w:r w:rsidRPr="00A44078">
        <w:rPr>
          <w:rStyle w:val="StyleUnderline"/>
        </w:rPr>
        <w:t xml:space="preserve">but </w:t>
      </w:r>
      <w:r w:rsidRPr="009B6C60">
        <w:rPr>
          <w:rStyle w:val="Emphasis"/>
        </w:rPr>
        <w:t>remained</w:t>
      </w:r>
      <w:r w:rsidRPr="00A44078">
        <w:rPr>
          <w:rStyle w:val="StyleUnderline"/>
        </w:rPr>
        <w:t xml:space="preserve"> historically high</w:t>
      </w:r>
      <w:r w:rsidRPr="00CB7CBB">
        <w:t xml:space="preserve"> in 2021 at 46.8 percent—well above levels seen during the “hyperglobalization” heyday of the 1990s and higher than it was in 2016 through 2020. Economist Richard Baldwin adds that </w:t>
      </w:r>
      <w:r w:rsidRPr="00DD71FD">
        <w:rPr>
          <w:rStyle w:val="StyleUnderline"/>
          <w:highlight w:val="cyan"/>
        </w:rPr>
        <w:t>most of the decline</w:t>
      </w:r>
      <w:r w:rsidRPr="00FD52BA">
        <w:rPr>
          <w:rStyle w:val="StyleUnderline"/>
        </w:rPr>
        <w:t xml:space="preserve"> in goods trade </w:t>
      </w:r>
      <w:r w:rsidRPr="00DD71FD">
        <w:rPr>
          <w:rStyle w:val="StyleUnderline"/>
          <w:highlight w:val="cyan"/>
        </w:rPr>
        <w:t>since</w:t>
      </w:r>
      <w:r w:rsidRPr="00FD52BA">
        <w:rPr>
          <w:rStyle w:val="StyleUnderline"/>
        </w:rPr>
        <w:t xml:space="preserve"> </w:t>
      </w:r>
      <w:r w:rsidRPr="00DD71FD">
        <w:rPr>
          <w:rStyle w:val="StyleUnderline"/>
          <w:highlight w:val="cyan"/>
        </w:rPr>
        <w:t>2008 was due to</w:t>
      </w:r>
      <w:r w:rsidRPr="00CB7CBB">
        <w:t xml:space="preserve"> two factors: (1) </w:t>
      </w:r>
      <w:r w:rsidRPr="00DD71FD">
        <w:rPr>
          <w:rStyle w:val="StyleUnderline"/>
          <w:highlight w:val="cyan"/>
        </w:rPr>
        <w:t>China returning to</w:t>
      </w:r>
      <w:r w:rsidRPr="00CB7CBB">
        <w:t xml:space="preserve"> a </w:t>
      </w:r>
      <w:r w:rsidRPr="00DD71FD">
        <w:rPr>
          <w:rStyle w:val="StyleUnderline"/>
          <w:highlight w:val="cyan"/>
        </w:rPr>
        <w:t>normal</w:t>
      </w:r>
      <w:r w:rsidRPr="00CB7CBB">
        <w:t xml:space="preserve"> level of </w:t>
      </w:r>
      <w:r w:rsidRPr="00DD71FD">
        <w:rPr>
          <w:rStyle w:val="StyleUnderline"/>
          <w:highlight w:val="cyan"/>
        </w:rPr>
        <w:t>trade</w:t>
      </w:r>
      <w:r w:rsidRPr="00DD71FD">
        <w:rPr>
          <w:highlight w:val="cyan"/>
        </w:rPr>
        <w:t xml:space="preserve"> </w:t>
      </w:r>
      <w:r w:rsidRPr="00DD71FD">
        <w:rPr>
          <w:rStyle w:val="StyleUnderline"/>
          <w:highlight w:val="cyan"/>
        </w:rPr>
        <w:t>and</w:t>
      </w:r>
      <w:r w:rsidRPr="00CB7CBB">
        <w:t xml:space="preserve"> (2) </w:t>
      </w:r>
      <w:r w:rsidRPr="00DD71FD">
        <w:rPr>
          <w:rStyle w:val="StyleUnderline"/>
          <w:highlight w:val="cyan"/>
        </w:rPr>
        <w:t>a collapse in mining and fuels prices</w:t>
      </w:r>
      <w:r w:rsidRPr="00DD71FD">
        <w:rPr>
          <w:highlight w:val="cyan"/>
        </w:rPr>
        <w:t xml:space="preserve">. </w:t>
      </w:r>
      <w:r w:rsidRPr="00DD71FD">
        <w:rPr>
          <w:rStyle w:val="StyleUnderline"/>
          <w:highlight w:val="cyan"/>
        </w:rPr>
        <w:t>Other economies</w:t>
      </w:r>
      <w:r w:rsidRPr="00FD52BA">
        <w:rPr>
          <w:rStyle w:val="StyleUnderline"/>
        </w:rPr>
        <w:t xml:space="preserve">, as well as </w:t>
      </w:r>
      <w:r w:rsidRPr="009B6C60">
        <w:rPr>
          <w:rStyle w:val="Emphasis"/>
        </w:rPr>
        <w:t>trade in manufactures</w:t>
      </w:r>
      <w:r w:rsidRPr="00CB7CBB">
        <w:t xml:space="preserve"> and agricultural goods, </w:t>
      </w:r>
      <w:r w:rsidRPr="00DD71FD">
        <w:rPr>
          <w:rStyle w:val="StyleUnderline"/>
          <w:highlight w:val="cyan"/>
        </w:rPr>
        <w:t>experienced no</w:t>
      </w:r>
      <w:r w:rsidRPr="00CB7CBB">
        <w:t xml:space="preserve"> such </w:t>
      </w:r>
      <w:r w:rsidRPr="00DD71FD">
        <w:rPr>
          <w:rStyle w:val="StyleUnderline"/>
          <w:highlight w:val="cyan"/>
        </w:rPr>
        <w:t>collapses</w:t>
      </w:r>
      <w:r w:rsidRPr="00CB7CBB">
        <w:t xml:space="preserve">. Thus, </w:t>
      </w:r>
      <w:r w:rsidRPr="00DD71FD">
        <w:rPr>
          <w:rStyle w:val="StyleUnderline"/>
          <w:highlight w:val="cyan"/>
        </w:rPr>
        <w:t xml:space="preserve">these data </w:t>
      </w:r>
      <w:r w:rsidRPr="00DD71FD">
        <w:rPr>
          <w:rStyle w:val="Emphasis"/>
          <w:highlight w:val="cyan"/>
        </w:rPr>
        <w:t>at most</w:t>
      </w:r>
      <w:r w:rsidRPr="00DD71FD">
        <w:rPr>
          <w:rStyle w:val="StyleUnderline"/>
          <w:highlight w:val="cyan"/>
        </w:rPr>
        <w:t xml:space="preserve"> reveal </w:t>
      </w:r>
      <w:r w:rsidRPr="00CB7CBB">
        <w:rPr>
          <w:rStyle w:val="StyleUnderline"/>
        </w:rPr>
        <w:t xml:space="preserve">a period of </w:t>
      </w:r>
      <w:r w:rsidRPr="00DD71FD">
        <w:rPr>
          <w:rStyle w:val="Emphasis"/>
          <w:highlight w:val="cyan"/>
        </w:rPr>
        <w:t>stagnation</w:t>
      </w:r>
      <w:r w:rsidRPr="00CB7CBB">
        <w:t xml:space="preserve"> (or “slowbalisation”) </w:t>
      </w:r>
      <w:r w:rsidRPr="00DD71FD">
        <w:rPr>
          <w:rStyle w:val="StyleUnderline"/>
          <w:highlight w:val="cyan"/>
        </w:rPr>
        <w:t>instead of</w:t>
      </w:r>
      <w:r w:rsidRPr="00CB7CBB">
        <w:t xml:space="preserve"> a </w:t>
      </w:r>
      <w:r w:rsidRPr="009B6C60">
        <w:rPr>
          <w:rStyle w:val="Emphasis"/>
        </w:rPr>
        <w:t>serious</w:t>
      </w:r>
      <w:r w:rsidRPr="00CB7CBB">
        <w:rPr>
          <w:rStyle w:val="StyleUnderline"/>
        </w:rPr>
        <w:t xml:space="preserve"> </w:t>
      </w:r>
      <w:r w:rsidRPr="00DD71FD">
        <w:rPr>
          <w:rStyle w:val="StyleUnderline"/>
          <w:highlight w:val="cyan"/>
        </w:rPr>
        <w:t>de‐​globalization</w:t>
      </w:r>
      <w:r w:rsidRPr="00CB7CBB">
        <w:t xml:space="preserve"> retreat.</w:t>
      </w:r>
    </w:p>
    <w:p w14:paraId="09A84E79" w14:textId="77777777" w:rsidR="003D7AC8" w:rsidRPr="00CB7CBB" w:rsidRDefault="003D7AC8" w:rsidP="003D7AC8">
      <w:r w:rsidRPr="00CB7CBB">
        <w:t xml:space="preserve">Second, </w:t>
      </w:r>
      <w:r w:rsidRPr="00FD52BA">
        <w:rPr>
          <w:rStyle w:val="StyleUnderline"/>
        </w:rPr>
        <w:t xml:space="preserve">there is </w:t>
      </w:r>
      <w:r w:rsidRPr="009B6C60">
        <w:rPr>
          <w:rStyle w:val="Emphasis"/>
        </w:rPr>
        <w:t>little reason</w:t>
      </w:r>
      <w:r w:rsidRPr="00FD52BA">
        <w:rPr>
          <w:rStyle w:val="StyleUnderline"/>
        </w:rPr>
        <w:t xml:space="preserve"> to think that goods trade should have continued</w:t>
      </w:r>
      <w:r w:rsidRPr="00CB7CBB">
        <w:t xml:space="preserve"> previous decades’ upward trend; instead, </w:t>
      </w:r>
      <w:r w:rsidRPr="00FD52BA">
        <w:rPr>
          <w:rStyle w:val="StyleUnderline"/>
        </w:rPr>
        <w:t xml:space="preserve">several factors make </w:t>
      </w:r>
      <w:r w:rsidRPr="009B6C60">
        <w:rPr>
          <w:rStyle w:val="Emphasis"/>
        </w:rPr>
        <w:t>eventual moderation</w:t>
      </w:r>
      <w:r w:rsidRPr="00FD52BA">
        <w:rPr>
          <w:rStyle w:val="StyleUnderline"/>
        </w:rPr>
        <w:t xml:space="preserve"> inevitable</w:t>
      </w:r>
      <w:r w:rsidRPr="00CB7CBB">
        <w:t xml:space="preserve">. For example, </w:t>
      </w:r>
      <w:r w:rsidRPr="009437E2">
        <w:rPr>
          <w:rStyle w:val="StyleUnderline"/>
        </w:rPr>
        <w:t>practical constraints</w:t>
      </w:r>
      <w:r w:rsidRPr="00CB7CBB">
        <w:t xml:space="preserve"> on shipping (e.g., on cost savings, capacity and speed, or specific product traits), </w:t>
      </w:r>
      <w:r w:rsidRPr="009437E2">
        <w:rPr>
          <w:rStyle w:val="StyleUnderline"/>
        </w:rPr>
        <w:t>evolving consumer tastes</w:t>
      </w:r>
      <w:r w:rsidRPr="00CB7CBB">
        <w:t xml:space="preserve"> (e.g., for vine‐​ripe produce or quick access to customized items), </w:t>
      </w:r>
      <w:r w:rsidRPr="009437E2">
        <w:rPr>
          <w:rStyle w:val="StyleUnderline"/>
        </w:rPr>
        <w:t>and new</w:t>
      </w:r>
      <w:r w:rsidRPr="00CB7CBB">
        <w:t xml:space="preserve"> technological </w:t>
      </w:r>
      <w:r w:rsidRPr="009437E2">
        <w:rPr>
          <w:rStyle w:val="StyleUnderline"/>
        </w:rPr>
        <w:t>developments</w:t>
      </w:r>
      <w:r w:rsidRPr="00CB7CBB">
        <w:t xml:space="preserve"> (e.g., industrial robots that make high‐​wage countries more competitive) </w:t>
      </w:r>
      <w:r w:rsidRPr="009B6C60">
        <w:rPr>
          <w:rStyle w:val="Emphasis"/>
        </w:rPr>
        <w:t>naturally push</w:t>
      </w:r>
      <w:r w:rsidRPr="009437E2">
        <w:rPr>
          <w:rStyle w:val="StyleUnderline"/>
        </w:rPr>
        <w:t xml:space="preserve"> against the globalization of certain manufacturing supply chains</w:t>
      </w:r>
      <w:r w:rsidRPr="00CB7CBB">
        <w:t xml:space="preserve"> and make local or nearby production more financially attractive.</w:t>
      </w:r>
    </w:p>
    <w:p w14:paraId="18D73F71" w14:textId="77777777" w:rsidR="003D7AC8" w:rsidRPr="00CB7CBB" w:rsidRDefault="003D7AC8" w:rsidP="003D7AC8">
      <w:r w:rsidRPr="00CB7CBB">
        <w:t xml:space="preserve">Furthermore, some of this moderation reflects the fact that, as I explained in a 2020 Cato Institute paper, </w:t>
      </w:r>
      <w:r w:rsidRPr="009437E2">
        <w:rPr>
          <w:rStyle w:val="StyleUnderline"/>
        </w:rPr>
        <w:t>countries increasingly produce and consume services</w:t>
      </w:r>
      <w:r w:rsidRPr="00CB7CBB">
        <w:t xml:space="preserve"> (and move away from goods) </w:t>
      </w:r>
      <w:r w:rsidRPr="009437E2">
        <w:rPr>
          <w:rStyle w:val="StyleUnderline"/>
        </w:rPr>
        <w:t>as they develop</w:t>
      </w:r>
      <w:r w:rsidRPr="00CB7CBB">
        <w:t>. Thus, as world manufacturing output and agriculture output decline as a share of global economic output over time (because nations are developing and thus shifting a greater share of their economic activity to services), it makes sense that goods trade as a share of that same global economic output stops increasing at the breakneck pace it exhibited in earlier periods—even as goods trade continued to increase in nominal, inflation‐​adjusted terms. Since many services—such as construction, maintenance and repair, or hospitality—are nontradable and many others face domestic regulatory barriers (e.g., occupational licensing), it would be difficult for services trade to offset a trade‐​in‐​goods moderation, at least in the near term.</w:t>
      </w:r>
    </w:p>
    <w:p w14:paraId="14A99078" w14:textId="77777777" w:rsidR="003D7AC8" w:rsidRPr="00CB7CBB" w:rsidRDefault="003D7AC8" w:rsidP="003D7AC8">
      <w:r w:rsidRPr="00CB7CBB">
        <w:t xml:space="preserve">Finally, </w:t>
      </w:r>
      <w:r w:rsidRPr="00CB7CBB">
        <w:rPr>
          <w:rStyle w:val="StyleUnderline"/>
        </w:rPr>
        <w:t xml:space="preserve">there is </w:t>
      </w:r>
      <w:r w:rsidRPr="009B6C60">
        <w:rPr>
          <w:rStyle w:val="Emphasis"/>
        </w:rPr>
        <w:t>ample evidence</w:t>
      </w:r>
      <w:r w:rsidRPr="00CB7CBB">
        <w:rPr>
          <w:rStyle w:val="StyleUnderline"/>
        </w:rPr>
        <w:t xml:space="preserve"> that global goods trade </w:t>
      </w:r>
      <w:r w:rsidRPr="009B6C60">
        <w:rPr>
          <w:rStyle w:val="Emphasis"/>
        </w:rPr>
        <w:t>remains</w:t>
      </w:r>
      <w:r w:rsidRPr="00CB7CBB">
        <w:t xml:space="preserve"> quite </w:t>
      </w:r>
      <w:r w:rsidRPr="009B6C60">
        <w:rPr>
          <w:rStyle w:val="Emphasis"/>
        </w:rPr>
        <w:t>healthy</w:t>
      </w:r>
      <w:r w:rsidRPr="00CB7CBB">
        <w:rPr>
          <w:rStyle w:val="StyleUnderline"/>
        </w:rPr>
        <w:t>, if not expanding, in many areas</w:t>
      </w:r>
      <w:r w:rsidRPr="00CB7CBB">
        <w:t xml:space="preserve">. In the supposedly retrenching United States, for example, </w:t>
      </w:r>
      <w:r w:rsidRPr="00DD71FD">
        <w:rPr>
          <w:rStyle w:val="StyleUnderline"/>
          <w:highlight w:val="cyan"/>
        </w:rPr>
        <w:t>inflation‐​adjusted</w:t>
      </w:r>
      <w:r w:rsidRPr="00CB7CBB">
        <w:t xml:space="preserve"> merchandise </w:t>
      </w:r>
      <w:r w:rsidRPr="00DD71FD">
        <w:rPr>
          <w:rStyle w:val="StyleUnderline"/>
          <w:highlight w:val="cyan"/>
        </w:rPr>
        <w:t>trade</w:t>
      </w:r>
      <w:r w:rsidRPr="00CB7CBB">
        <w:t xml:space="preserve"> (</w:t>
      </w:r>
      <w:r w:rsidRPr="00B97F8D">
        <w:t>imports</w:t>
      </w:r>
      <w:r w:rsidRPr="00CB7CBB">
        <w:t xml:space="preserve"> plus exports) </w:t>
      </w:r>
      <w:r w:rsidRPr="00DD71FD">
        <w:rPr>
          <w:rStyle w:val="StyleUnderline"/>
          <w:highlight w:val="cyan"/>
        </w:rPr>
        <w:t xml:space="preserve">reached </w:t>
      </w:r>
      <w:r w:rsidRPr="00DD71FD">
        <w:rPr>
          <w:rStyle w:val="Emphasis"/>
          <w:highlight w:val="cyan"/>
        </w:rPr>
        <w:t>record levels</w:t>
      </w:r>
      <w:r w:rsidRPr="00DD71FD">
        <w:rPr>
          <w:rStyle w:val="StyleUnderline"/>
          <w:highlight w:val="cyan"/>
        </w:rPr>
        <w:t xml:space="preserve"> in 2022</w:t>
      </w:r>
      <w:r w:rsidRPr="00CB7CBB">
        <w:t>, with less than 12 percent of that total coming from petroleum products (see Figure 3).</w:t>
      </w:r>
    </w:p>
    <w:p w14:paraId="48180AD5" w14:textId="77777777" w:rsidR="003D7AC8" w:rsidRPr="00CB7CBB" w:rsidRDefault="003D7AC8" w:rsidP="003D7AC8">
      <w:r w:rsidRPr="00CB7CBB">
        <w:t>According to the United Nations, moreover, 2022 global merchandise trade hit a record high in terms of both nominal value ($25 trillion) and volume. The DHL Global Connectedness Index 2022 report from the global logistics giant found much the same:</w:t>
      </w:r>
    </w:p>
    <w:p w14:paraId="5D6472E8" w14:textId="77777777" w:rsidR="003D7AC8" w:rsidRPr="00CB7CBB" w:rsidRDefault="003D7AC8" w:rsidP="003D7AC8">
      <w:r w:rsidRPr="00CB7CBB">
        <w:rPr>
          <w:rStyle w:val="StyleUnderline"/>
        </w:rPr>
        <w:t xml:space="preserve">Trade in goods plummeted at the beginning of the pandemic, but after </w:t>
      </w:r>
      <w:r w:rsidRPr="009B6C60">
        <w:rPr>
          <w:rStyle w:val="Emphasis"/>
        </w:rPr>
        <w:t>just three months</w:t>
      </w:r>
      <w:r w:rsidRPr="00CB7CBB">
        <w:t xml:space="preserve"> of declines, </w:t>
      </w:r>
      <w:r w:rsidRPr="00CB7CBB">
        <w:rPr>
          <w:rStyle w:val="StyleUnderline"/>
        </w:rPr>
        <w:t xml:space="preserve">trade volumes </w:t>
      </w:r>
      <w:r w:rsidRPr="009B6C60">
        <w:rPr>
          <w:rStyle w:val="Emphasis"/>
        </w:rPr>
        <w:t>swiftly recovered</w:t>
      </w:r>
      <w:r w:rsidRPr="00CB7CBB">
        <w:rPr>
          <w:rStyle w:val="StyleUnderline"/>
        </w:rPr>
        <w:t xml:space="preserve"> to above pre‐​pandemic levels</w:t>
      </w:r>
      <w:r w:rsidRPr="00CB7CBB">
        <w:t xml:space="preserve"> and continued growing through the early stages of the war in Ukraine. As of mid‐​2022, the volume of world trade in goods was 10% higher than it was at the end of 2019.</w:t>
      </w:r>
    </w:p>
    <w:p w14:paraId="71990CD7" w14:textId="77777777" w:rsidR="003D7AC8" w:rsidRPr="00CB7CBB" w:rsidRDefault="003D7AC8" w:rsidP="003D7AC8">
      <w:r w:rsidRPr="00CB7CBB">
        <w:t xml:space="preserve">Finally, </w:t>
      </w:r>
      <w:r w:rsidRPr="00DD71FD">
        <w:rPr>
          <w:rStyle w:val="StyleUnderline"/>
          <w:highlight w:val="cyan"/>
        </w:rPr>
        <w:t>the latest data from the</w:t>
      </w:r>
      <w:r w:rsidRPr="00CB7CBB">
        <w:t xml:space="preserve"> World Trade Organization (</w:t>
      </w:r>
      <w:r w:rsidRPr="00DD71FD">
        <w:rPr>
          <w:rStyle w:val="StyleUnderline"/>
          <w:highlight w:val="cyan"/>
        </w:rPr>
        <w:t>WTO</w:t>
      </w:r>
      <w:r w:rsidRPr="00CB7CBB">
        <w:t xml:space="preserve">) show that </w:t>
      </w:r>
      <w:r w:rsidRPr="00DD71FD">
        <w:rPr>
          <w:rStyle w:val="StyleUnderline"/>
          <w:highlight w:val="cyan"/>
        </w:rPr>
        <w:t>global trade</w:t>
      </w:r>
      <w:r w:rsidRPr="00CB7CBB">
        <w:t xml:space="preserve"> in intermediate goods—items used to manufacture downstream products and thus a sign of companies’ use of global value chains—</w:t>
      </w:r>
      <w:r w:rsidRPr="00DD71FD">
        <w:rPr>
          <w:rStyle w:val="StyleUnderline"/>
          <w:highlight w:val="cyan"/>
        </w:rPr>
        <w:t xml:space="preserve">was </w:t>
      </w:r>
      <w:r w:rsidRPr="00DD71FD">
        <w:rPr>
          <w:rStyle w:val="Emphasis"/>
          <w:highlight w:val="cyan"/>
        </w:rPr>
        <w:t>well above</w:t>
      </w:r>
      <w:r w:rsidRPr="00DD71FD">
        <w:rPr>
          <w:rStyle w:val="StyleUnderline"/>
          <w:highlight w:val="cyan"/>
        </w:rPr>
        <w:t xml:space="preserve"> pre‐​pandemic levels in 2021</w:t>
      </w:r>
      <w:r w:rsidRPr="00CB7CBB">
        <w:t xml:space="preserve"> (see Table 1) and heading for even greater heights in 2022.</w:t>
      </w:r>
    </w:p>
    <w:p w14:paraId="178E76CA" w14:textId="77777777" w:rsidR="003D7AC8" w:rsidRPr="00CB7CBB" w:rsidRDefault="003D7AC8" w:rsidP="003D7AC8">
      <w:r w:rsidRPr="00DD71FD">
        <w:rPr>
          <w:rStyle w:val="StyleUnderline"/>
          <w:highlight w:val="cyan"/>
        </w:rPr>
        <w:t xml:space="preserve">Other </w:t>
      </w:r>
      <w:r w:rsidRPr="00DD71FD">
        <w:rPr>
          <w:rStyle w:val="Emphasis"/>
          <w:highlight w:val="cyan"/>
        </w:rPr>
        <w:t>indicators</w:t>
      </w:r>
      <w:r w:rsidRPr="00DD71FD">
        <w:rPr>
          <w:rStyle w:val="StyleUnderline"/>
          <w:highlight w:val="cyan"/>
        </w:rPr>
        <w:t xml:space="preserve"> reveal similar </w:t>
      </w:r>
      <w:r w:rsidRPr="00DD71FD">
        <w:rPr>
          <w:rStyle w:val="Emphasis"/>
          <w:highlight w:val="cyan"/>
        </w:rPr>
        <w:t>strength</w:t>
      </w:r>
      <w:r w:rsidRPr="00CB7CBB">
        <w:rPr>
          <w:rStyle w:val="StyleUnderline"/>
        </w:rPr>
        <w:t xml:space="preserve"> for global trade in goods</w:t>
      </w:r>
      <w:r w:rsidRPr="00CB7CBB">
        <w:t xml:space="preserve">: For example, a record number of ships (23,583) transited the Suez Canal last year—easily surpassing a 2021 record (20,694) that occurred despite the famous Ever Given ship blocking the canal for several days. The Suez Canal Authority is expanding the canal to handle even more traffic in the years ahead. </w:t>
      </w:r>
      <w:r w:rsidRPr="00CB7CBB">
        <w:rPr>
          <w:rStyle w:val="StyleUnderline"/>
        </w:rPr>
        <w:t xml:space="preserve">The </w:t>
      </w:r>
      <w:r w:rsidRPr="00DD71FD">
        <w:rPr>
          <w:rStyle w:val="StyleUnderline"/>
          <w:highlight w:val="cyan"/>
        </w:rPr>
        <w:t>Panama</w:t>
      </w:r>
      <w:r w:rsidRPr="00CB7CBB">
        <w:rPr>
          <w:rStyle w:val="StyleUnderline"/>
        </w:rPr>
        <w:t xml:space="preserve"> Canal also </w:t>
      </w:r>
      <w:r w:rsidRPr="00DD71FD">
        <w:rPr>
          <w:rStyle w:val="StyleUnderline"/>
          <w:highlight w:val="cyan"/>
        </w:rPr>
        <w:t>saw record tonnage</w:t>
      </w:r>
      <w:r w:rsidRPr="00CB7CBB">
        <w:t xml:space="preserve"> in 2022 (beating 2021’s record), while </w:t>
      </w:r>
      <w:r w:rsidRPr="00DD71FD">
        <w:rPr>
          <w:rStyle w:val="StyleUnderline"/>
          <w:highlight w:val="cyan"/>
        </w:rPr>
        <w:t>U.S. ports broke</w:t>
      </w:r>
      <w:r w:rsidRPr="00CB7CBB">
        <w:rPr>
          <w:rStyle w:val="StyleUnderline"/>
        </w:rPr>
        <w:t xml:space="preserve"> volume </w:t>
      </w:r>
      <w:r w:rsidRPr="00DD71FD">
        <w:rPr>
          <w:rStyle w:val="StyleUnderline"/>
          <w:highlight w:val="cyan"/>
        </w:rPr>
        <w:t>records</w:t>
      </w:r>
      <w:r w:rsidRPr="00CB7CBB">
        <w:t xml:space="preserve"> in 2021 (Los Angeles, Long Beach) and 2022 (New York/​New Jersey, Houston, Virginia, Savannah, and Charleston).</w:t>
      </w:r>
    </w:p>
    <w:p w14:paraId="11DA38DB" w14:textId="24CA98BD" w:rsidR="003D7AC8" w:rsidRPr="00DA43F3" w:rsidRDefault="003D7AC8" w:rsidP="003D7AC8">
      <w:pPr>
        <w:rPr>
          <w:sz w:val="20"/>
          <w:u w:val="single"/>
        </w:rPr>
      </w:pPr>
      <w:r w:rsidRPr="00CB7CBB">
        <w:t xml:space="preserve">In short, </w:t>
      </w:r>
      <w:r w:rsidRPr="009437E2">
        <w:rPr>
          <w:rStyle w:val="StyleUnderline"/>
        </w:rPr>
        <w:t xml:space="preserve">there are </w:t>
      </w:r>
      <w:r w:rsidRPr="009B6C60">
        <w:rPr>
          <w:rStyle w:val="Emphasis"/>
        </w:rPr>
        <w:t>numerous signs</w:t>
      </w:r>
      <w:r w:rsidRPr="009437E2">
        <w:rPr>
          <w:rStyle w:val="StyleUnderline"/>
        </w:rPr>
        <w:t xml:space="preserve"> that global goods trade is </w:t>
      </w:r>
      <w:r w:rsidRPr="009B6C60">
        <w:rPr>
          <w:rStyle w:val="Emphasis"/>
        </w:rPr>
        <w:t>still increasing</w:t>
      </w:r>
      <w:r w:rsidRPr="00CB7CBB">
        <w:t xml:space="preserve">—just not as fast as the rest of the global economy. </w:t>
      </w:r>
      <w:r w:rsidRPr="00DD71FD">
        <w:rPr>
          <w:rStyle w:val="StyleUnderline"/>
          <w:highlight w:val="cyan"/>
        </w:rPr>
        <w:t xml:space="preserve">This is </w:t>
      </w:r>
      <w:r w:rsidRPr="00DD71FD">
        <w:rPr>
          <w:rStyle w:val="Emphasis"/>
          <w:highlight w:val="cyan"/>
        </w:rPr>
        <w:t>hardly</w:t>
      </w:r>
      <w:r w:rsidRPr="00DD71FD">
        <w:rPr>
          <w:rStyle w:val="StyleUnderline"/>
          <w:highlight w:val="cyan"/>
        </w:rPr>
        <w:t xml:space="preserve"> the “death of globalization.”</w:t>
      </w:r>
    </w:p>
    <w:p w14:paraId="5189B95C" w14:textId="724B1B27" w:rsidR="00F92466" w:rsidRDefault="00F92466" w:rsidP="00F92466">
      <w:pPr>
        <w:pStyle w:val="Heading4"/>
      </w:pPr>
      <w:r>
        <w:t>Globalization hit a high and 2022 despite global shocks</w:t>
      </w:r>
    </w:p>
    <w:p w14:paraId="2B98EA52" w14:textId="77777777" w:rsidR="00F92466" w:rsidRPr="00957FF4" w:rsidRDefault="00F92466" w:rsidP="00F92466">
      <w:r w:rsidRPr="00957FF4">
        <w:rPr>
          <w:rStyle w:val="Style13ptBold"/>
        </w:rPr>
        <w:t>Narayan 24</w:t>
      </w:r>
      <w:r>
        <w:t>---Subhash Narayan is the infrastructure editor at Mint. (“Globalisation is at a record high despite the pandemic and geopolitical conflict: DHL report”, Mint, 3-13-2024, https://www.livemint.com/economy/globalisation-is-at-a-record-high-despite-the-pandemic-and-geopolitical-conflict-dhl-report-11710316627204.html)//AN</w:t>
      </w:r>
    </w:p>
    <w:p w14:paraId="246214D9" w14:textId="77777777" w:rsidR="00F92466" w:rsidRPr="00F92466" w:rsidRDefault="00F92466" w:rsidP="00F92466">
      <w:pPr>
        <w:rPr>
          <w:sz w:val="12"/>
        </w:rPr>
      </w:pPr>
      <w:r w:rsidRPr="00DD71FD">
        <w:rPr>
          <w:rStyle w:val="StyleUnderline"/>
          <w:highlight w:val="cyan"/>
        </w:rPr>
        <w:t xml:space="preserve">Globalisation hit a </w:t>
      </w:r>
      <w:r w:rsidRPr="00DD71FD">
        <w:rPr>
          <w:rStyle w:val="Emphasis"/>
          <w:highlight w:val="cyan"/>
        </w:rPr>
        <w:t>record</w:t>
      </w:r>
      <w:r w:rsidRPr="00DD71FD">
        <w:rPr>
          <w:rStyle w:val="StyleUnderline"/>
          <w:highlight w:val="cyan"/>
        </w:rPr>
        <w:t xml:space="preserve"> high in 2022 and </w:t>
      </w:r>
      <w:r w:rsidRPr="00DD71FD">
        <w:rPr>
          <w:rStyle w:val="Emphasis"/>
          <w:highlight w:val="cyan"/>
        </w:rPr>
        <w:t>remained</w:t>
      </w:r>
      <w:r w:rsidRPr="00F92466">
        <w:rPr>
          <w:rStyle w:val="Emphasis"/>
        </w:rPr>
        <w:t xml:space="preserve"> close</w:t>
      </w:r>
      <w:r w:rsidRPr="00AC76DE">
        <w:rPr>
          <w:rStyle w:val="StyleUnderline"/>
        </w:rPr>
        <w:t xml:space="preserve"> to </w:t>
      </w:r>
      <w:r w:rsidRPr="00DD71FD">
        <w:rPr>
          <w:rStyle w:val="StyleUnderline"/>
          <w:highlight w:val="cyan"/>
        </w:rPr>
        <w:t>that level</w:t>
      </w:r>
      <w:r w:rsidRPr="00AC76DE">
        <w:rPr>
          <w:rStyle w:val="StyleUnderline"/>
        </w:rPr>
        <w:t xml:space="preserve"> in 2023 </w:t>
      </w:r>
      <w:r w:rsidRPr="00DD71FD">
        <w:rPr>
          <w:rStyle w:val="StyleUnderline"/>
          <w:highlight w:val="cyan"/>
        </w:rPr>
        <w:t>despite</w:t>
      </w:r>
      <w:r w:rsidRPr="00F92466">
        <w:rPr>
          <w:sz w:val="12"/>
        </w:rPr>
        <w:t xml:space="preserve"> a series of </w:t>
      </w:r>
      <w:r w:rsidRPr="00DD71FD">
        <w:rPr>
          <w:rStyle w:val="StyleUnderline"/>
          <w:highlight w:val="cyan"/>
        </w:rPr>
        <w:t xml:space="preserve">global </w:t>
      </w:r>
      <w:r w:rsidRPr="00DD71FD">
        <w:rPr>
          <w:rStyle w:val="Emphasis"/>
          <w:highlight w:val="cyan"/>
        </w:rPr>
        <w:t>shocks</w:t>
      </w:r>
      <w:r w:rsidRPr="00DD71FD">
        <w:rPr>
          <w:rStyle w:val="StyleUnderline"/>
          <w:highlight w:val="cyan"/>
        </w:rPr>
        <w:t xml:space="preserve"> over the past decade, including</w:t>
      </w:r>
      <w:r w:rsidRPr="00AC76DE">
        <w:rPr>
          <w:rStyle w:val="StyleUnderline"/>
        </w:rPr>
        <w:t xml:space="preserve"> the</w:t>
      </w:r>
      <w:r w:rsidRPr="00F92466">
        <w:rPr>
          <w:sz w:val="12"/>
        </w:rPr>
        <w:t xml:space="preserve"> </w:t>
      </w:r>
      <w:r w:rsidRPr="00DD71FD">
        <w:rPr>
          <w:rStyle w:val="StyleUnderline"/>
          <w:highlight w:val="cyan"/>
        </w:rPr>
        <w:t>pandemic</w:t>
      </w:r>
      <w:r w:rsidRPr="00F92466">
        <w:rPr>
          <w:sz w:val="12"/>
        </w:rPr>
        <w:t xml:space="preserve">, wars in </w:t>
      </w:r>
      <w:r w:rsidRPr="00DD71FD">
        <w:rPr>
          <w:rStyle w:val="StyleUnderline"/>
          <w:highlight w:val="cyan"/>
        </w:rPr>
        <w:t>Ukraine and Gaza</w:t>
      </w:r>
      <w:r w:rsidRPr="00F92466">
        <w:rPr>
          <w:sz w:val="12"/>
        </w:rPr>
        <w:t xml:space="preserve">, the US-China trade conflict, </w:t>
      </w:r>
      <w:r w:rsidRPr="00AC76DE">
        <w:rPr>
          <w:rStyle w:val="StyleUnderline"/>
        </w:rPr>
        <w:t>and the UK's withdrawal from the EU</w:t>
      </w:r>
      <w:r w:rsidRPr="00F92466">
        <w:rPr>
          <w:sz w:val="12"/>
        </w:rPr>
        <w:t>, the DHL Global Connectedness Report, 2024 said.</w:t>
      </w:r>
    </w:p>
    <w:p w14:paraId="61C68021" w14:textId="77777777" w:rsidR="00F92466" w:rsidRPr="00AC76DE" w:rsidRDefault="00F92466" w:rsidP="00F92466">
      <w:pPr>
        <w:rPr>
          <w:rStyle w:val="StyleUnderline"/>
        </w:rPr>
      </w:pPr>
      <w:r w:rsidRPr="00F92466">
        <w:rPr>
          <w:sz w:val="12"/>
        </w:rPr>
        <w:t xml:space="preserve">This </w:t>
      </w:r>
      <w:r w:rsidRPr="00DD71FD">
        <w:rPr>
          <w:rStyle w:val="StyleUnderline"/>
          <w:highlight w:val="cyan"/>
        </w:rPr>
        <w:t>evidence</w:t>
      </w:r>
      <w:r w:rsidRPr="00F92466">
        <w:rPr>
          <w:sz w:val="12"/>
        </w:rPr>
        <w:t xml:space="preserve"> strongly </w:t>
      </w:r>
      <w:r w:rsidRPr="00DD71FD">
        <w:rPr>
          <w:rStyle w:val="Emphasis"/>
          <w:highlight w:val="cyan"/>
        </w:rPr>
        <w:t>rebuts</w:t>
      </w:r>
      <w:r w:rsidRPr="00131B5C">
        <w:rPr>
          <w:rStyle w:val="StyleUnderline"/>
        </w:rPr>
        <w:t xml:space="preserve"> the notion </w:t>
      </w:r>
      <w:r w:rsidRPr="00DD71FD">
        <w:rPr>
          <w:rStyle w:val="StyleUnderline"/>
          <w:highlight w:val="cyan"/>
        </w:rPr>
        <w:t xml:space="preserve">that </w:t>
      </w:r>
      <w:r w:rsidRPr="00131B5C">
        <w:rPr>
          <w:rStyle w:val="StyleUnderline"/>
        </w:rPr>
        <w:t xml:space="preserve">the </w:t>
      </w:r>
      <w:r w:rsidRPr="00DD71FD">
        <w:rPr>
          <w:rStyle w:val="StyleUnderline"/>
          <w:highlight w:val="cyan"/>
        </w:rPr>
        <w:t xml:space="preserve">growth of global flows has gone </w:t>
      </w:r>
      <w:r w:rsidRPr="00DD71FD">
        <w:rPr>
          <w:rStyle w:val="Emphasis"/>
          <w:highlight w:val="cyan"/>
        </w:rPr>
        <w:t>into reverse</w:t>
      </w:r>
      <w:r w:rsidRPr="00DD71FD">
        <w:rPr>
          <w:rStyle w:val="StyleUnderline"/>
          <w:highlight w:val="cyan"/>
        </w:rPr>
        <w:t xml:space="preserve">. Trade </w:t>
      </w:r>
      <w:r w:rsidRPr="00F92466">
        <w:rPr>
          <w:rStyle w:val="StyleUnderline"/>
        </w:rPr>
        <w:t xml:space="preserve">growth </w:t>
      </w:r>
      <w:r w:rsidRPr="00DD71FD">
        <w:rPr>
          <w:rStyle w:val="StyleUnderline"/>
          <w:highlight w:val="cyan"/>
        </w:rPr>
        <w:t xml:space="preserve">played a </w:t>
      </w:r>
      <w:r w:rsidRPr="00DD71FD">
        <w:rPr>
          <w:rStyle w:val="Emphasis"/>
          <w:highlight w:val="cyan"/>
        </w:rPr>
        <w:t>crucial role</w:t>
      </w:r>
      <w:r w:rsidRPr="00DD71FD">
        <w:rPr>
          <w:rStyle w:val="StyleUnderline"/>
          <w:highlight w:val="cyan"/>
        </w:rPr>
        <w:t xml:space="preserve"> in boosting </w:t>
      </w:r>
      <w:r w:rsidRPr="00F92466">
        <w:rPr>
          <w:rStyle w:val="StyleUnderline"/>
        </w:rPr>
        <w:t>global</w:t>
      </w:r>
      <w:r w:rsidRPr="00AC76DE">
        <w:rPr>
          <w:rStyle w:val="StyleUnderline"/>
        </w:rPr>
        <w:t xml:space="preserve"> </w:t>
      </w:r>
      <w:r w:rsidRPr="00DD71FD">
        <w:rPr>
          <w:rStyle w:val="StyleUnderline"/>
          <w:highlight w:val="cyan"/>
        </w:rPr>
        <w:t>connectedness</w:t>
      </w:r>
      <w:r w:rsidRPr="00F92466">
        <w:rPr>
          <w:sz w:val="12"/>
        </w:rPr>
        <w:t xml:space="preserve">, said the report, adding that the share of </w:t>
      </w:r>
      <w:r w:rsidRPr="00AC76DE">
        <w:rPr>
          <w:rStyle w:val="StyleUnderline"/>
        </w:rPr>
        <w:t xml:space="preserve">global output </w:t>
      </w:r>
      <w:r w:rsidRPr="00DD71FD">
        <w:rPr>
          <w:rStyle w:val="StyleUnderline"/>
          <w:highlight w:val="cyan"/>
        </w:rPr>
        <w:t>trade</w:t>
      </w:r>
      <w:r w:rsidRPr="00F92466">
        <w:rPr>
          <w:rStyle w:val="StyleUnderline"/>
        </w:rPr>
        <w:t>d</w:t>
      </w:r>
      <w:r w:rsidRPr="00F92466">
        <w:rPr>
          <w:sz w:val="12"/>
        </w:rPr>
        <w:t xml:space="preserve"> internationally hit a record high in 2022 and, after a slowdown in 2023, </w:t>
      </w:r>
      <w:r w:rsidRPr="00DD71FD">
        <w:rPr>
          <w:rStyle w:val="StyleUnderline"/>
          <w:highlight w:val="cyan"/>
        </w:rPr>
        <w:t>is expected to accelerate in 2024.</w:t>
      </w:r>
    </w:p>
    <w:p w14:paraId="172E4DC7" w14:textId="77777777" w:rsidR="00F92466" w:rsidRPr="00F92466" w:rsidRDefault="00F92466" w:rsidP="00F92466">
      <w:pPr>
        <w:rPr>
          <w:sz w:val="12"/>
        </w:rPr>
      </w:pPr>
      <w:r w:rsidRPr="00DD71FD">
        <w:rPr>
          <w:rStyle w:val="StyleUnderline"/>
          <w:highlight w:val="cyan"/>
        </w:rPr>
        <w:t>The report</w:t>
      </w:r>
      <w:r w:rsidRPr="00AC76DE">
        <w:rPr>
          <w:rStyle w:val="StyleUnderline"/>
        </w:rPr>
        <w:t xml:space="preserve">, released by </w:t>
      </w:r>
      <w:r w:rsidRPr="00F92466">
        <w:rPr>
          <w:rStyle w:val="Emphasis"/>
        </w:rPr>
        <w:t>DHL</w:t>
      </w:r>
      <w:r w:rsidRPr="00F92466">
        <w:rPr>
          <w:sz w:val="12"/>
        </w:rPr>
        <w:t xml:space="preserve"> and New York University’s Stern School of Business in Delhi on Wednesday, </w:t>
      </w:r>
      <w:r w:rsidRPr="00DD71FD">
        <w:rPr>
          <w:rStyle w:val="StyleUnderline"/>
          <w:highlight w:val="cyan"/>
        </w:rPr>
        <w:t>is r</w:t>
      </w:r>
      <w:r w:rsidRPr="00AC76DE">
        <w:rPr>
          <w:rStyle w:val="StyleUnderline"/>
        </w:rPr>
        <w:t xml:space="preserve">egarded as one of </w:t>
      </w:r>
      <w:r w:rsidRPr="00DD71FD">
        <w:rPr>
          <w:rStyle w:val="StyleUnderline"/>
          <w:highlight w:val="cyan"/>
        </w:rPr>
        <w:t xml:space="preserve">the most </w:t>
      </w:r>
      <w:r w:rsidRPr="00DD71FD">
        <w:rPr>
          <w:rStyle w:val="Emphasis"/>
          <w:highlight w:val="cyan"/>
        </w:rPr>
        <w:t>comprehensive</w:t>
      </w:r>
      <w:r w:rsidRPr="00DD71FD">
        <w:rPr>
          <w:rStyle w:val="StyleUnderline"/>
          <w:highlight w:val="cyan"/>
        </w:rPr>
        <w:t xml:space="preserve"> available analyses of the</w:t>
      </w:r>
      <w:r w:rsidRPr="00AC76DE">
        <w:rPr>
          <w:rStyle w:val="StyleUnderline"/>
        </w:rPr>
        <w:t xml:space="preserve"> state and </w:t>
      </w:r>
      <w:r w:rsidRPr="00DD71FD">
        <w:rPr>
          <w:rStyle w:val="Emphasis"/>
          <w:highlight w:val="cyan"/>
        </w:rPr>
        <w:t>trajectory</w:t>
      </w:r>
      <w:r w:rsidRPr="00DD71FD">
        <w:rPr>
          <w:rStyle w:val="StyleUnderline"/>
          <w:highlight w:val="cyan"/>
        </w:rPr>
        <w:t xml:space="preserve"> of globalisation</w:t>
      </w:r>
      <w:r w:rsidRPr="00F92466">
        <w:rPr>
          <w:sz w:val="12"/>
        </w:rPr>
        <w:t>. It tracks flows of trade, capital, information and people to measure the globalisation of 181 countries and territories.</w:t>
      </w:r>
    </w:p>
    <w:p w14:paraId="666A9253" w14:textId="77777777" w:rsidR="00F92466" w:rsidRPr="00F92466" w:rsidRDefault="00F92466" w:rsidP="00F92466">
      <w:pPr>
        <w:rPr>
          <w:sz w:val="12"/>
        </w:rPr>
      </w:pPr>
      <w:r w:rsidRPr="00131B5C">
        <w:rPr>
          <w:rStyle w:val="StyleUnderline"/>
        </w:rPr>
        <w:t xml:space="preserve">The globalisation of </w:t>
      </w:r>
      <w:r w:rsidRPr="00F92466">
        <w:rPr>
          <w:rStyle w:val="Emphasis"/>
        </w:rPr>
        <w:t>information flows</w:t>
      </w:r>
      <w:r w:rsidRPr="00131B5C">
        <w:rPr>
          <w:rStyle w:val="StyleUnderline"/>
        </w:rPr>
        <w:t xml:space="preserve"> has been especially strong</w:t>
      </w:r>
      <w:r w:rsidRPr="00F92466">
        <w:rPr>
          <w:sz w:val="12"/>
        </w:rPr>
        <w:t xml:space="preserve"> over the past two decades, even though the latest data shows this growth has stalled, partly due to less research collaboration between the US and China, the report said. </w:t>
      </w:r>
      <w:r w:rsidRPr="00131B5C">
        <w:rPr>
          <w:rStyle w:val="StyleUnderline"/>
        </w:rPr>
        <w:t xml:space="preserve">Corporate globalisation is </w:t>
      </w:r>
      <w:r w:rsidRPr="00F92466">
        <w:rPr>
          <w:rStyle w:val="Emphasis"/>
        </w:rPr>
        <w:t>rising</w:t>
      </w:r>
      <w:r w:rsidRPr="00131B5C">
        <w:rPr>
          <w:rStyle w:val="StyleUnderline"/>
        </w:rPr>
        <w:t xml:space="preserve">, it added, with </w:t>
      </w:r>
      <w:r w:rsidRPr="00F92466">
        <w:rPr>
          <w:rStyle w:val="Emphasis"/>
        </w:rPr>
        <w:t>companies</w:t>
      </w:r>
      <w:r w:rsidRPr="00131B5C">
        <w:rPr>
          <w:rStyle w:val="StyleUnderline"/>
        </w:rPr>
        <w:t xml:space="preserve"> expanding their </w:t>
      </w:r>
      <w:r w:rsidRPr="00F92466">
        <w:rPr>
          <w:rStyle w:val="Emphasis"/>
        </w:rPr>
        <w:t>international presence</w:t>
      </w:r>
      <w:r w:rsidRPr="00131B5C">
        <w:rPr>
          <w:rStyle w:val="StyleUnderline"/>
        </w:rPr>
        <w:t xml:space="preserve"> </w:t>
      </w:r>
      <w:r w:rsidRPr="00F92466">
        <w:rPr>
          <w:sz w:val="12"/>
        </w:rPr>
        <w:t>and earning more sales abroad.</w:t>
      </w:r>
    </w:p>
    <w:p w14:paraId="217C5B7D" w14:textId="77777777" w:rsidR="00F92466" w:rsidRPr="00F92466" w:rsidRDefault="00F92466" w:rsidP="00F92466">
      <w:pPr>
        <w:rPr>
          <w:sz w:val="12"/>
        </w:rPr>
      </w:pPr>
      <w:r w:rsidRPr="00F92466">
        <w:rPr>
          <w:sz w:val="12"/>
        </w:rPr>
        <w:t>John Pearson, CEO, DHL Express, said, “</w:t>
      </w:r>
      <w:r w:rsidRPr="00131B5C">
        <w:rPr>
          <w:rStyle w:val="StyleUnderline"/>
        </w:rPr>
        <w:t xml:space="preserve">The [report’s </w:t>
      </w:r>
      <w:r w:rsidRPr="00DD71FD">
        <w:rPr>
          <w:rStyle w:val="StyleUnderline"/>
          <w:highlight w:val="cyan"/>
        </w:rPr>
        <w:t>findings</w:t>
      </w:r>
      <w:r w:rsidRPr="00F92466">
        <w:rPr>
          <w:sz w:val="12"/>
        </w:rPr>
        <w:t xml:space="preserve">] unequivocally </w:t>
      </w:r>
      <w:r w:rsidRPr="00DD71FD">
        <w:rPr>
          <w:rStyle w:val="Emphasis"/>
          <w:highlight w:val="cyan"/>
        </w:rPr>
        <w:t>dispel</w:t>
      </w:r>
      <w:r w:rsidRPr="00DD71FD">
        <w:rPr>
          <w:rStyle w:val="StyleUnderline"/>
          <w:highlight w:val="cyan"/>
        </w:rPr>
        <w:t xml:space="preserve"> the notion of globalisation reversing</w:t>
      </w:r>
      <w:r w:rsidRPr="00131B5C">
        <w:rPr>
          <w:rStyle w:val="StyleUnderline"/>
        </w:rPr>
        <w:t xml:space="preserve"> </w:t>
      </w:r>
      <w:r w:rsidRPr="00F92466">
        <w:rPr>
          <w:sz w:val="12"/>
        </w:rPr>
        <w:t xml:space="preserve">course. Far from being a mere buzzword, </w:t>
      </w:r>
      <w:r w:rsidRPr="00131B5C">
        <w:rPr>
          <w:rStyle w:val="StyleUnderline"/>
        </w:rPr>
        <w:t>globalisation</w:t>
      </w:r>
      <w:r w:rsidRPr="00F92466">
        <w:rPr>
          <w:sz w:val="12"/>
        </w:rPr>
        <w:t xml:space="preserve"> is an influential force that </w:t>
      </w:r>
      <w:r w:rsidRPr="00131B5C">
        <w:rPr>
          <w:rStyle w:val="StyleUnderline"/>
        </w:rPr>
        <w:t xml:space="preserve">has profoundly </w:t>
      </w:r>
      <w:r w:rsidRPr="00F92466">
        <w:rPr>
          <w:rStyle w:val="Emphasis"/>
        </w:rPr>
        <w:t>reshaped</w:t>
      </w:r>
      <w:r w:rsidRPr="00131B5C">
        <w:rPr>
          <w:rStyle w:val="StyleUnderline"/>
        </w:rPr>
        <w:t xml:space="preserve"> our world</w:t>
      </w:r>
      <w:r w:rsidRPr="00F92466">
        <w:rPr>
          <w:sz w:val="12"/>
        </w:rPr>
        <w:t xml:space="preserve"> and has further great potential. Expanding markets and fostering opportunities empower individuals, businesses, and entire nations to flourish in unique ways. Embracing </w:t>
      </w:r>
      <w:r w:rsidRPr="00131B5C">
        <w:rPr>
          <w:rStyle w:val="StyleUnderline"/>
        </w:rPr>
        <w:t>globalisation</w:t>
      </w:r>
      <w:r w:rsidRPr="00F92466">
        <w:rPr>
          <w:sz w:val="12"/>
        </w:rPr>
        <w:t xml:space="preserve"> allows us and our customers to forge a promising future, </w:t>
      </w:r>
      <w:r w:rsidRPr="00131B5C">
        <w:rPr>
          <w:rStyle w:val="StyleUnderline"/>
        </w:rPr>
        <w:t xml:space="preserve">fostering an increasingly </w:t>
      </w:r>
      <w:r w:rsidRPr="00F92466">
        <w:rPr>
          <w:rStyle w:val="Emphasis"/>
        </w:rPr>
        <w:t>interconnected</w:t>
      </w:r>
      <w:r w:rsidRPr="00131B5C">
        <w:rPr>
          <w:rStyle w:val="StyleUnderline"/>
        </w:rPr>
        <w:t xml:space="preserve"> world</w:t>
      </w:r>
      <w:r w:rsidRPr="00F92466">
        <w:rPr>
          <w:sz w:val="12"/>
        </w:rPr>
        <w:t>, more prosperous for all, and poised for further growth.”</w:t>
      </w:r>
    </w:p>
    <w:p w14:paraId="3ACE7C03" w14:textId="77777777" w:rsidR="00F92466" w:rsidRPr="00F92466" w:rsidRDefault="00F92466" w:rsidP="00F92466">
      <w:pPr>
        <w:rPr>
          <w:sz w:val="12"/>
        </w:rPr>
      </w:pPr>
      <w:r w:rsidRPr="00131B5C">
        <w:rPr>
          <w:rStyle w:val="StyleUnderline"/>
        </w:rPr>
        <w:t xml:space="preserve">The report said </w:t>
      </w:r>
      <w:r w:rsidRPr="00DD71FD">
        <w:rPr>
          <w:rStyle w:val="StyleUnderline"/>
          <w:highlight w:val="cyan"/>
        </w:rPr>
        <w:t xml:space="preserve">there was considerable </w:t>
      </w:r>
      <w:r w:rsidRPr="00DD71FD">
        <w:rPr>
          <w:rStyle w:val="Emphasis"/>
          <w:highlight w:val="cyan"/>
        </w:rPr>
        <w:t>potential</w:t>
      </w:r>
      <w:r w:rsidRPr="00DD71FD">
        <w:rPr>
          <w:rStyle w:val="StyleUnderline"/>
          <w:highlight w:val="cyan"/>
        </w:rPr>
        <w:t xml:space="preserve"> to continue growing global flows</w:t>
      </w:r>
      <w:r w:rsidRPr="00F92466">
        <w:rPr>
          <w:sz w:val="12"/>
        </w:rPr>
        <w:t>. It pegged the world’s current level of globalisation at just 25%, with 0% meaning no flows across national borders and 100% meaning the disappearance of borders.</w:t>
      </w:r>
    </w:p>
    <w:p w14:paraId="1E78625F" w14:textId="77777777" w:rsidR="00F92466" w:rsidRPr="00F92466" w:rsidRDefault="00F92466" w:rsidP="00F92466">
      <w:pPr>
        <w:rPr>
          <w:sz w:val="12"/>
        </w:rPr>
      </w:pPr>
    </w:p>
    <w:p w14:paraId="0B62A3D7" w14:textId="77777777" w:rsidR="00F92466" w:rsidRPr="00F92466" w:rsidRDefault="00F92466" w:rsidP="00F92466">
      <w:pPr>
        <w:rPr>
          <w:sz w:val="12"/>
        </w:rPr>
      </w:pPr>
    </w:p>
    <w:p w14:paraId="3B9D52FA" w14:textId="77777777" w:rsidR="00DB7CDB" w:rsidRPr="00040C4F" w:rsidRDefault="00DB7CDB" w:rsidP="00DB7CDB">
      <w:pPr>
        <w:pStyle w:val="Heading3"/>
      </w:pPr>
      <w:r>
        <w:t>2NC---Uniqueness---China</w:t>
      </w:r>
    </w:p>
    <w:p w14:paraId="1D8522C2" w14:textId="77777777" w:rsidR="00DB7CDB" w:rsidRDefault="00DB7CDB" w:rsidP="00DB7CDB">
      <w:pPr>
        <w:pStyle w:val="Heading4"/>
      </w:pPr>
      <w:r>
        <w:t xml:space="preserve">Trade with China is </w:t>
      </w:r>
      <w:r w:rsidRPr="00B97F8D">
        <w:rPr>
          <w:u w:val="single"/>
        </w:rPr>
        <w:t>stable</w:t>
      </w:r>
      <w:r>
        <w:t xml:space="preserve"> and </w:t>
      </w:r>
      <w:r w:rsidRPr="00B97F8D">
        <w:rPr>
          <w:u w:val="single"/>
        </w:rPr>
        <w:t>growing</w:t>
      </w:r>
      <w:r>
        <w:t xml:space="preserve">. </w:t>
      </w:r>
    </w:p>
    <w:p w14:paraId="1793201B" w14:textId="77777777" w:rsidR="00DB7CDB" w:rsidRPr="00A47AA4" w:rsidRDefault="00DB7CDB" w:rsidP="00DB7CDB">
      <w:r w:rsidRPr="00A47AA4">
        <w:rPr>
          <w:rStyle w:val="Style13ptBold"/>
        </w:rPr>
        <w:t>Bremmer 22</w:t>
      </w:r>
      <w:r>
        <w:t xml:space="preserve">---Ian Bremmer is President of Eurasia Group. He is a political scientist, author, and entrepreneur focused on global political risk. (“Globalization Isn’t Dead”, Foreign Affairs, 10-25-22, </w:t>
      </w:r>
      <w:r w:rsidRPr="00A47AA4">
        <w:t>https://www.foreignaffairs.com/world/globalization-isnt-dead</w:t>
      </w:r>
      <w:r>
        <w:t>)//AN</w:t>
      </w:r>
    </w:p>
    <w:p w14:paraId="0243650F" w14:textId="77777777" w:rsidR="00DB7CDB" w:rsidRPr="00A47AA4" w:rsidRDefault="00DB7CDB" w:rsidP="00DB7CDB">
      <w:pPr>
        <w:rPr>
          <w:rStyle w:val="StyleUnderline"/>
        </w:rPr>
      </w:pPr>
      <w:r w:rsidRPr="00DD71FD">
        <w:rPr>
          <w:rStyle w:val="StyleUnderline"/>
          <w:highlight w:val="cyan"/>
        </w:rPr>
        <w:t xml:space="preserve">DECOUPLED, </w:t>
      </w:r>
      <w:r w:rsidRPr="00DD71FD">
        <w:rPr>
          <w:rStyle w:val="Emphasis"/>
          <w:highlight w:val="cyan"/>
        </w:rPr>
        <w:t>NOT DIVORCED</w:t>
      </w:r>
    </w:p>
    <w:p w14:paraId="6E889B3B" w14:textId="77777777" w:rsidR="00DB7CDB" w:rsidRPr="008F2A02" w:rsidRDefault="00DB7CDB" w:rsidP="00DB7CDB">
      <w:r w:rsidRPr="008F2A02">
        <w:t>To be sure, parts of the world are decoupling, but only some parts and only to some extent. Advanced industrial democracies are forcibly decoupling from Russia in a way that is near total and likely permanent. Western multinational companies have closed nearly all their businesses in Russia and liquidated their holdings. Russian oligarchs have been sanctioned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p>
    <w:p w14:paraId="09B81BC7" w14:textId="77777777" w:rsidR="00DB7CDB" w:rsidRPr="008F2A02" w:rsidRDefault="00DB7CDB" w:rsidP="00DB7CDB">
      <w:r w:rsidRPr="008F2A02">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p>
    <w:p w14:paraId="770E56B7" w14:textId="77777777" w:rsidR="00DB7CDB" w:rsidRPr="00A47AA4" w:rsidRDefault="00DB7CDB" w:rsidP="00DB7CDB">
      <w:pPr>
        <w:rPr>
          <w:rStyle w:val="StyleUnderline"/>
        </w:rPr>
      </w:pPr>
      <w:r w:rsidRPr="00DD71FD">
        <w:rPr>
          <w:rStyle w:val="StyleUnderline"/>
          <w:highlight w:val="cyan"/>
        </w:rPr>
        <w:t>The U</w:t>
      </w:r>
      <w:r w:rsidRPr="00A47AA4">
        <w:rPr>
          <w:rStyle w:val="StyleUnderline"/>
        </w:rPr>
        <w:t xml:space="preserve">nited </w:t>
      </w:r>
      <w:r w:rsidRPr="00DD71FD">
        <w:rPr>
          <w:rStyle w:val="StyleUnderline"/>
          <w:highlight w:val="cyan"/>
        </w:rPr>
        <w:t>S</w:t>
      </w:r>
      <w:r w:rsidRPr="00A47AA4">
        <w:rPr>
          <w:rStyle w:val="StyleUnderline"/>
        </w:rPr>
        <w:t xml:space="preserve">tates </w:t>
      </w:r>
      <w:r w:rsidRPr="00DD71FD">
        <w:rPr>
          <w:rStyle w:val="StyleUnderline"/>
          <w:highlight w:val="cyan"/>
        </w:rPr>
        <w:t>and China</w:t>
      </w:r>
      <w:r w:rsidRPr="008F2A02">
        <w:t xml:space="preserve">, meanwhile, </w:t>
      </w:r>
      <w:r w:rsidRPr="00A47AA4">
        <w:rPr>
          <w:rStyle w:val="StyleUnderline"/>
        </w:rPr>
        <w:t xml:space="preserve">are </w:t>
      </w:r>
      <w:r w:rsidRPr="0074699F">
        <w:rPr>
          <w:rStyle w:val="Emphasis"/>
        </w:rPr>
        <w:t>locked in</w:t>
      </w:r>
      <w:r w:rsidRPr="00A47AA4">
        <w:rPr>
          <w:rStyle w:val="StyleUnderline"/>
        </w:rPr>
        <w:t xml:space="preserve"> an intensifying </w:t>
      </w:r>
      <w:r w:rsidRPr="0074699F">
        <w:rPr>
          <w:rStyle w:val="Emphasis"/>
        </w:rPr>
        <w:t>geopolitical competition</w:t>
      </w:r>
      <w:r w:rsidRPr="00A47AA4">
        <w:rPr>
          <w:rStyle w:val="StyleUnderline"/>
        </w:rPr>
        <w:t xml:space="preserve"> that has led them </w:t>
      </w:r>
      <w:r w:rsidRPr="00DD71FD">
        <w:rPr>
          <w:rStyle w:val="StyleUnderline"/>
          <w:highlight w:val="cyan"/>
        </w:rPr>
        <w:t xml:space="preserve">to </w:t>
      </w:r>
      <w:r w:rsidRPr="00DD71FD">
        <w:rPr>
          <w:rStyle w:val="Emphasis"/>
          <w:highlight w:val="cyan"/>
        </w:rPr>
        <w:t>decouple</w:t>
      </w:r>
      <w:r w:rsidRPr="00DD71FD">
        <w:rPr>
          <w:rStyle w:val="StyleUnderline"/>
          <w:highlight w:val="cyan"/>
        </w:rPr>
        <w:t xml:space="preserve"> in areas</w:t>
      </w:r>
      <w:r w:rsidRPr="008F2A02">
        <w:t xml:space="preserve"> perceived to be </w:t>
      </w:r>
      <w:r w:rsidRPr="00DD71FD">
        <w:rPr>
          <w:rStyle w:val="StyleUnderline"/>
          <w:highlight w:val="cyan"/>
        </w:rPr>
        <w:t>of national security</w:t>
      </w:r>
      <w:r w:rsidRPr="00DD71FD">
        <w:rPr>
          <w:highlight w:val="cyan"/>
        </w:rPr>
        <w:t xml:space="preserve"> </w:t>
      </w:r>
      <w:r w:rsidRPr="0074699F">
        <w:t xml:space="preserve">importance. </w:t>
      </w:r>
      <w:r w:rsidRPr="0074699F">
        <w:rPr>
          <w:rStyle w:val="StyleUnderline"/>
        </w:rPr>
        <w:t>These areas encompass</w:t>
      </w:r>
      <w:r w:rsidRPr="0074699F">
        <w:t xml:space="preserve"> an ever-growing number of </w:t>
      </w:r>
      <w:r w:rsidRPr="0074699F">
        <w:rPr>
          <w:rStyle w:val="StyleUnderline"/>
        </w:rPr>
        <w:t>“</w:t>
      </w:r>
      <w:r w:rsidRPr="0074699F">
        <w:rPr>
          <w:rStyle w:val="Emphasis"/>
        </w:rPr>
        <w:t>strategic” sectors</w:t>
      </w:r>
      <w:r w:rsidRPr="0074699F">
        <w:t>—from dual-use technologies such as semiconductors to renewable</w:t>
      </w:r>
      <w:r w:rsidRPr="008F2A02">
        <w:t xml:space="preserve"> energy to social media and other information industries—</w:t>
      </w:r>
      <w:r w:rsidRPr="00A47AA4">
        <w:rPr>
          <w:rStyle w:val="StyleUnderline"/>
        </w:rPr>
        <w:t>that are</w:t>
      </w:r>
      <w:r w:rsidRPr="008F2A02">
        <w:t xml:space="preserve"> now </w:t>
      </w:r>
      <w:r w:rsidRPr="0074699F">
        <w:rPr>
          <w:rStyle w:val="Emphasis"/>
        </w:rPr>
        <w:t>off-limits</w:t>
      </w:r>
      <w:r w:rsidRPr="00A47AA4">
        <w:rPr>
          <w:rStyle w:val="StyleUnderline"/>
        </w:rPr>
        <w:t xml:space="preserve"> for foreign trade and investment.</w:t>
      </w:r>
    </w:p>
    <w:p w14:paraId="7C2197DF" w14:textId="77777777" w:rsidR="00DB7CDB" w:rsidRPr="008F2A02" w:rsidRDefault="00DB7CDB" w:rsidP="00DB7CDB">
      <w:r w:rsidRPr="00DD71FD">
        <w:rPr>
          <w:rStyle w:val="StyleUnderline"/>
          <w:highlight w:val="cyan"/>
        </w:rPr>
        <w:t xml:space="preserve">But this partial decoupling can </w:t>
      </w:r>
      <w:r w:rsidRPr="00DD71FD">
        <w:rPr>
          <w:rStyle w:val="Emphasis"/>
          <w:highlight w:val="cyan"/>
        </w:rPr>
        <w:t>only go so far</w:t>
      </w:r>
      <w:r w:rsidRPr="008F2A02">
        <w:t xml:space="preserve"> because </w:t>
      </w:r>
      <w:r w:rsidRPr="00A47AA4">
        <w:rPr>
          <w:rStyle w:val="StyleUnderline"/>
        </w:rPr>
        <w:t xml:space="preserve">the U.S. and Chinese </w:t>
      </w:r>
      <w:r w:rsidRPr="00DD71FD">
        <w:rPr>
          <w:rStyle w:val="StyleUnderline"/>
          <w:highlight w:val="cyan"/>
        </w:rPr>
        <w:t>economies are</w:t>
      </w:r>
      <w:r w:rsidRPr="00A47AA4">
        <w:rPr>
          <w:rStyle w:val="StyleUnderline"/>
        </w:rPr>
        <w:t xml:space="preserve"> so </w:t>
      </w:r>
      <w:r w:rsidRPr="00DD71FD">
        <w:rPr>
          <w:rStyle w:val="Emphasis"/>
          <w:highlight w:val="cyan"/>
        </w:rPr>
        <w:t>interdependent</w:t>
      </w:r>
      <w:r w:rsidRPr="00A47AA4">
        <w:rPr>
          <w:rStyle w:val="StyleUnderline"/>
        </w:rPr>
        <w:t xml:space="preserve"> that </w:t>
      </w:r>
      <w:r w:rsidRPr="00DD71FD">
        <w:rPr>
          <w:rStyle w:val="StyleUnderline"/>
          <w:highlight w:val="cyan"/>
        </w:rPr>
        <w:t xml:space="preserve">a full divorce would be </w:t>
      </w:r>
      <w:r w:rsidRPr="00DD71FD">
        <w:rPr>
          <w:rStyle w:val="Emphasis"/>
          <w:highlight w:val="cyan"/>
        </w:rPr>
        <w:t>ruinous</w:t>
      </w:r>
      <w:r w:rsidRPr="008F2A02">
        <w:t xml:space="preserve"> for both countries and for the world. </w:t>
      </w:r>
      <w:r w:rsidRPr="0074699F">
        <w:rPr>
          <w:rStyle w:val="StyleUnderline"/>
        </w:rPr>
        <w:t xml:space="preserve">The </w:t>
      </w:r>
      <w:r w:rsidRPr="00DD71FD">
        <w:rPr>
          <w:rStyle w:val="StyleUnderline"/>
          <w:highlight w:val="cyan"/>
        </w:rPr>
        <w:t>U.S. and Chinese business</w:t>
      </w:r>
      <w:r w:rsidRPr="00A47AA4">
        <w:rPr>
          <w:rStyle w:val="StyleUnderline"/>
        </w:rPr>
        <w:t xml:space="preserve"> </w:t>
      </w:r>
      <w:r w:rsidRPr="0074699F">
        <w:rPr>
          <w:rStyle w:val="StyleUnderline"/>
        </w:rPr>
        <w:t xml:space="preserve">communities </w:t>
      </w:r>
      <w:r w:rsidRPr="00DD71FD">
        <w:rPr>
          <w:rStyle w:val="StyleUnderline"/>
          <w:highlight w:val="cyan"/>
        </w:rPr>
        <w:t xml:space="preserve">want to do </w:t>
      </w:r>
      <w:r w:rsidRPr="00DD71FD">
        <w:rPr>
          <w:rStyle w:val="Emphasis"/>
          <w:highlight w:val="cyan"/>
        </w:rPr>
        <w:t>more, not less</w:t>
      </w:r>
      <w:r w:rsidRPr="00DD71FD">
        <w:rPr>
          <w:rStyle w:val="StyleUnderline"/>
          <w:highlight w:val="cyan"/>
        </w:rPr>
        <w:t>, business with each other</w:t>
      </w:r>
      <w:r w:rsidRPr="008F2A02">
        <w:t xml:space="preserve">. Likewise, </w:t>
      </w:r>
      <w:r w:rsidRPr="00A47AA4">
        <w:rPr>
          <w:rStyle w:val="StyleUnderline"/>
        </w:rPr>
        <w:t xml:space="preserve">most other </w:t>
      </w:r>
      <w:r w:rsidRPr="00DD71FD">
        <w:rPr>
          <w:rStyle w:val="StyleUnderline"/>
          <w:highlight w:val="cyan"/>
        </w:rPr>
        <w:t>countries</w:t>
      </w:r>
      <w:r w:rsidRPr="008F2A02">
        <w:t>—including the United States’ closest allies in Asia and Europe, which are just as wary of China’s rise—</w:t>
      </w:r>
      <w:r w:rsidRPr="00DD71FD">
        <w:rPr>
          <w:rStyle w:val="StyleUnderline"/>
          <w:highlight w:val="cyan"/>
        </w:rPr>
        <w:t xml:space="preserve">have </w:t>
      </w:r>
      <w:r w:rsidRPr="00DD71FD">
        <w:rPr>
          <w:rStyle w:val="Emphasis"/>
          <w:highlight w:val="cyan"/>
        </w:rPr>
        <w:t>no interest</w:t>
      </w:r>
      <w:r w:rsidRPr="00DD71FD">
        <w:rPr>
          <w:rStyle w:val="StyleUnderline"/>
          <w:highlight w:val="cyan"/>
        </w:rPr>
        <w:t xml:space="preserve"> in mutually</w:t>
      </w:r>
      <w:r w:rsidRPr="008F2A02">
        <w:t xml:space="preserve"> (and globally) </w:t>
      </w:r>
      <w:r w:rsidRPr="00DD71FD">
        <w:rPr>
          <w:rStyle w:val="StyleUnderline"/>
          <w:highlight w:val="cyan"/>
        </w:rPr>
        <w:t>assured economic</w:t>
      </w:r>
      <w:r w:rsidRPr="00A47AA4">
        <w:rPr>
          <w:rStyle w:val="StyleUnderline"/>
        </w:rPr>
        <w:t xml:space="preserve"> </w:t>
      </w:r>
      <w:r w:rsidRPr="00DD71FD">
        <w:rPr>
          <w:rStyle w:val="Emphasis"/>
          <w:highlight w:val="cyan"/>
        </w:rPr>
        <w:t>destruction</w:t>
      </w:r>
      <w:r w:rsidRPr="008F2A02">
        <w:t xml:space="preserve"> and are therefore ramping up investment in and exposure to both the U.S. and Chinese economies. </w:t>
      </w:r>
    </w:p>
    <w:p w14:paraId="2FCC4DB5" w14:textId="77777777" w:rsidR="00DB7CDB" w:rsidRPr="008F2A02" w:rsidRDefault="00DB7CDB" w:rsidP="00DB7CDB">
      <w:r w:rsidRPr="00DD71FD">
        <w:rPr>
          <w:rStyle w:val="StyleUnderline"/>
          <w:highlight w:val="cyan"/>
        </w:rPr>
        <w:t>Despite tensions</w:t>
      </w:r>
      <w:r w:rsidRPr="008F2A02">
        <w:t xml:space="preserve">, trade wars, </w:t>
      </w:r>
      <w:r w:rsidRPr="00DD71FD">
        <w:rPr>
          <w:rStyle w:val="StyleUnderline"/>
          <w:highlight w:val="cyan"/>
        </w:rPr>
        <w:t>and</w:t>
      </w:r>
      <w:r w:rsidRPr="008F2A02">
        <w:rPr>
          <w:rStyle w:val="StyleUnderline"/>
        </w:rPr>
        <w:t xml:space="preserve"> pandemic </w:t>
      </w:r>
      <w:r w:rsidRPr="00DD71FD">
        <w:rPr>
          <w:rStyle w:val="StyleUnderline"/>
          <w:highlight w:val="cyan"/>
        </w:rPr>
        <w:t>disruptions</w:t>
      </w:r>
      <w:r w:rsidRPr="008F2A02">
        <w:rPr>
          <w:rStyle w:val="StyleUnderline"/>
        </w:rPr>
        <w:t xml:space="preserve">, </w:t>
      </w:r>
      <w:r w:rsidRPr="0074699F">
        <w:rPr>
          <w:rStyle w:val="Emphasis"/>
        </w:rPr>
        <w:t xml:space="preserve">bilateral </w:t>
      </w:r>
      <w:r w:rsidRPr="00DD71FD">
        <w:rPr>
          <w:rStyle w:val="Emphasis"/>
          <w:highlight w:val="cyan"/>
        </w:rPr>
        <w:t>trade</w:t>
      </w:r>
      <w:r w:rsidRPr="00DD71FD">
        <w:rPr>
          <w:rStyle w:val="StyleUnderline"/>
          <w:highlight w:val="cyan"/>
        </w:rPr>
        <w:t xml:space="preserve"> between the U</w:t>
      </w:r>
      <w:r w:rsidRPr="008F2A02">
        <w:rPr>
          <w:rStyle w:val="StyleUnderline"/>
        </w:rPr>
        <w:t xml:space="preserve">nited </w:t>
      </w:r>
      <w:r w:rsidRPr="00DD71FD">
        <w:rPr>
          <w:rStyle w:val="StyleUnderline"/>
          <w:highlight w:val="cyan"/>
        </w:rPr>
        <w:t>S</w:t>
      </w:r>
      <w:r w:rsidRPr="008F2A02">
        <w:rPr>
          <w:rStyle w:val="StyleUnderline"/>
        </w:rPr>
        <w:t xml:space="preserve">tates </w:t>
      </w:r>
      <w:r w:rsidRPr="00DD71FD">
        <w:rPr>
          <w:rStyle w:val="StyleUnderline"/>
          <w:highlight w:val="cyan"/>
        </w:rPr>
        <w:t xml:space="preserve">and China has continued to </w:t>
      </w:r>
      <w:r w:rsidRPr="00DD71FD">
        <w:rPr>
          <w:rStyle w:val="Emphasis"/>
          <w:highlight w:val="cyan"/>
        </w:rPr>
        <w:t>grow</w:t>
      </w:r>
      <w:r w:rsidRPr="008F2A02">
        <w:t xml:space="preserve">. Two-way </w:t>
      </w:r>
      <w:r w:rsidRPr="00DD71FD">
        <w:rPr>
          <w:rStyle w:val="StyleUnderline"/>
          <w:highlight w:val="cyan"/>
        </w:rPr>
        <w:t>goods</w:t>
      </w:r>
      <w:r w:rsidRPr="008F2A02">
        <w:rPr>
          <w:rStyle w:val="StyleUnderline"/>
        </w:rPr>
        <w:t xml:space="preserve"> </w:t>
      </w:r>
      <w:r w:rsidRPr="00DD71FD">
        <w:rPr>
          <w:rStyle w:val="StyleUnderline"/>
          <w:highlight w:val="cyan"/>
        </w:rPr>
        <w:t>trade stood at $657 billion</w:t>
      </w:r>
      <w:r w:rsidRPr="008F2A02">
        <w:rPr>
          <w:rStyle w:val="StyleUnderline"/>
        </w:rPr>
        <w:t xml:space="preserve"> in 2021</w:t>
      </w:r>
      <w:r w:rsidRPr="008F2A02">
        <w:t xml:space="preserve">, up from $557 billion in 2019, and this year’s figure will almost surely surpass the record of $659 billion set in 2018. </w:t>
      </w:r>
      <w:r w:rsidRPr="008F2A02">
        <w:rPr>
          <w:rStyle w:val="StyleUnderline"/>
        </w:rPr>
        <w:t xml:space="preserve">The United States is still China’s largest goods </w:t>
      </w:r>
      <w:r w:rsidRPr="0074699F">
        <w:rPr>
          <w:rStyle w:val="Emphasis"/>
        </w:rPr>
        <w:t>trading partner</w:t>
      </w:r>
      <w:r w:rsidRPr="008F2A02">
        <w:rPr>
          <w:rStyle w:val="StyleUnderline"/>
        </w:rPr>
        <w:t xml:space="preserve"> and </w:t>
      </w:r>
      <w:r w:rsidRPr="0074699F">
        <w:rPr>
          <w:rStyle w:val="Emphasis"/>
        </w:rPr>
        <w:t>export market</w:t>
      </w:r>
      <w:r w:rsidRPr="008F2A02">
        <w:t xml:space="preserve">, and </w:t>
      </w:r>
      <w:r w:rsidRPr="008F2A02">
        <w:rPr>
          <w:rStyle w:val="StyleUnderline"/>
        </w:rPr>
        <w:t>China is still the</w:t>
      </w:r>
      <w:r w:rsidRPr="008F2A02">
        <w:t xml:space="preserve"> United States’ largest goods trading partner, its </w:t>
      </w:r>
      <w:r w:rsidRPr="008F2A02">
        <w:rPr>
          <w:rStyle w:val="StyleUnderline"/>
        </w:rPr>
        <w:t xml:space="preserve">largest </w:t>
      </w:r>
      <w:r w:rsidRPr="0074699F">
        <w:rPr>
          <w:rStyle w:val="Emphasis"/>
        </w:rPr>
        <w:t>supplier</w:t>
      </w:r>
      <w:r w:rsidRPr="008F2A02">
        <w:rPr>
          <w:rStyle w:val="StyleUnderline"/>
        </w:rPr>
        <w:t xml:space="preserve"> of </w:t>
      </w:r>
      <w:r w:rsidRPr="0074699F">
        <w:rPr>
          <w:rStyle w:val="Emphasis"/>
        </w:rPr>
        <w:t>imported goods</w:t>
      </w:r>
      <w:r w:rsidRPr="008F2A02">
        <w:t>, and its third-largest export market.</w:t>
      </w:r>
    </w:p>
    <w:p w14:paraId="4BCDF0CB" w14:textId="77777777" w:rsidR="00DB7CDB" w:rsidRPr="008F2A02" w:rsidRDefault="00DB7CDB" w:rsidP="00DB7CDB">
      <w:r w:rsidRPr="0074699F">
        <w:rPr>
          <w:rStyle w:val="Emphasis"/>
        </w:rPr>
        <w:t>Investment</w:t>
      </w:r>
      <w:r w:rsidRPr="008F2A02">
        <w:rPr>
          <w:rStyle w:val="StyleUnderline"/>
        </w:rPr>
        <w:t xml:space="preserve"> has also </w:t>
      </w:r>
      <w:r w:rsidRPr="0074699F">
        <w:rPr>
          <w:rStyle w:val="Emphasis"/>
        </w:rPr>
        <w:t>remained strong</w:t>
      </w:r>
      <w:r w:rsidRPr="008F2A02">
        <w:t>.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p>
    <w:p w14:paraId="7ADA33B3" w14:textId="4E8ABBDE" w:rsidR="00DB7CDB" w:rsidRPr="00F9574A" w:rsidRDefault="00DB7CDB" w:rsidP="00DB7CDB">
      <w:pPr>
        <w:rPr>
          <w:sz w:val="20"/>
          <w:u w:val="single"/>
        </w:rPr>
      </w:pPr>
      <w:r w:rsidRPr="008F2A02">
        <w:t xml:space="preserve">For its part, </w:t>
      </w:r>
      <w:r w:rsidRPr="00DD71FD">
        <w:rPr>
          <w:rStyle w:val="StyleUnderline"/>
          <w:highlight w:val="cyan"/>
        </w:rPr>
        <w:t>Beijing might like to become</w:t>
      </w:r>
      <w:r w:rsidRPr="008F2A02">
        <w:t xml:space="preserve"> technologically and economically </w:t>
      </w:r>
      <w:r w:rsidRPr="00DD71FD">
        <w:rPr>
          <w:rStyle w:val="StyleUnderline"/>
          <w:highlight w:val="cyan"/>
        </w:rPr>
        <w:t>self-reliant, but</w:t>
      </w:r>
      <w:r w:rsidRPr="00DD71FD">
        <w:rPr>
          <w:highlight w:val="cyan"/>
        </w:rPr>
        <w:t xml:space="preserve"> </w:t>
      </w:r>
      <w:r w:rsidRPr="00DD71FD">
        <w:rPr>
          <w:rStyle w:val="StyleUnderline"/>
          <w:highlight w:val="cyan"/>
        </w:rPr>
        <w:t>China’s</w:t>
      </w:r>
      <w:r w:rsidRPr="008F2A02">
        <w:rPr>
          <w:rStyle w:val="StyleUnderline"/>
        </w:rPr>
        <w:t xml:space="preserve"> economic </w:t>
      </w:r>
      <w:r w:rsidRPr="00DD71FD">
        <w:rPr>
          <w:rStyle w:val="StyleUnderline"/>
          <w:highlight w:val="cyan"/>
        </w:rPr>
        <w:t xml:space="preserve">growth remains </w:t>
      </w:r>
      <w:r w:rsidRPr="00DD71FD">
        <w:rPr>
          <w:rStyle w:val="Emphasis"/>
          <w:highlight w:val="cyan"/>
        </w:rPr>
        <w:t>dependent</w:t>
      </w:r>
      <w:r w:rsidRPr="00DD71FD">
        <w:rPr>
          <w:rStyle w:val="StyleUnderline"/>
          <w:highlight w:val="cyan"/>
        </w:rPr>
        <w:t xml:space="preserve"> on</w:t>
      </w:r>
      <w:r w:rsidRPr="008F2A02">
        <w:rPr>
          <w:rStyle w:val="StyleUnderline"/>
        </w:rPr>
        <w:t xml:space="preserve"> </w:t>
      </w:r>
      <w:r w:rsidRPr="0074699F">
        <w:rPr>
          <w:rStyle w:val="Emphasis"/>
        </w:rPr>
        <w:t>commercial ties</w:t>
      </w:r>
      <w:r w:rsidRPr="008F2A02">
        <w:rPr>
          <w:rStyle w:val="StyleUnderline"/>
        </w:rPr>
        <w:t xml:space="preserve"> with </w:t>
      </w:r>
      <w:r w:rsidRPr="00DD71FD">
        <w:rPr>
          <w:rStyle w:val="StyleUnderline"/>
          <w:highlight w:val="cyan"/>
        </w:rPr>
        <w:t>the West</w:t>
      </w:r>
      <w:r w:rsidRPr="008F2A02">
        <w:t xml:space="preserve">. Together, the United States, the European Union, and Japan buy nearly 40 percent of China’s exports—a share that has barely budged in the last decade. Moreover, </w:t>
      </w:r>
      <w:r w:rsidRPr="0074699F">
        <w:rPr>
          <w:rStyle w:val="Emphasis"/>
        </w:rPr>
        <w:t>China lacks</w:t>
      </w:r>
      <w:r w:rsidRPr="008F2A02">
        <w:rPr>
          <w:rStyle w:val="StyleUnderline"/>
        </w:rPr>
        <w:t xml:space="preserve"> the ability to produce cutting-edge </w:t>
      </w:r>
      <w:r w:rsidRPr="0074699F">
        <w:rPr>
          <w:rStyle w:val="Emphasis"/>
        </w:rPr>
        <w:t>semiconductors</w:t>
      </w:r>
      <w:r w:rsidRPr="008F2A02">
        <w:t xml:space="preserve"> indigenously, </w:t>
      </w:r>
      <w:r w:rsidRPr="008F2A02">
        <w:rPr>
          <w:rStyle w:val="StyleUnderline"/>
        </w:rPr>
        <w:t xml:space="preserve">and U.S. export controls and investment restrictions ensure that it will </w:t>
      </w:r>
      <w:r w:rsidRPr="0074699F">
        <w:rPr>
          <w:rStyle w:val="Emphasis"/>
        </w:rPr>
        <w:t>remain unable</w:t>
      </w:r>
      <w:r w:rsidRPr="008F2A02">
        <w:rPr>
          <w:rStyle w:val="StyleUnderline"/>
        </w:rPr>
        <w:t xml:space="preserve"> to</w:t>
      </w:r>
      <w:r w:rsidRPr="008F2A02">
        <w:t xml:space="preserve"> produce them </w:t>
      </w:r>
      <w:r w:rsidRPr="008F2A02">
        <w:rPr>
          <w:rStyle w:val="StyleUnderline"/>
        </w:rPr>
        <w:t>for</w:t>
      </w:r>
      <w:r w:rsidRPr="008F2A02">
        <w:t xml:space="preserve"> at least </w:t>
      </w:r>
      <w:r w:rsidRPr="008F2A02">
        <w:rPr>
          <w:rStyle w:val="StyleUnderline"/>
        </w:rPr>
        <w:t xml:space="preserve">the </w:t>
      </w:r>
      <w:r w:rsidRPr="0074699F">
        <w:rPr>
          <w:rStyle w:val="Emphasis"/>
        </w:rPr>
        <w:t>next decade</w:t>
      </w:r>
      <w:r w:rsidRPr="008F2A02">
        <w:t xml:space="preserve">. Given the importance of semiconductors for manufacturing not just consumer goods such as phones, computers, and cars but also most advanced weapons systems, </w:t>
      </w:r>
      <w:r w:rsidRPr="00DD71FD">
        <w:rPr>
          <w:rStyle w:val="StyleUnderline"/>
          <w:highlight w:val="cyan"/>
        </w:rPr>
        <w:t xml:space="preserve">China simply </w:t>
      </w:r>
      <w:r w:rsidRPr="00DD71FD">
        <w:rPr>
          <w:rStyle w:val="Emphasis"/>
          <w:highlight w:val="cyan"/>
        </w:rPr>
        <w:t>cannot afford</w:t>
      </w:r>
      <w:r w:rsidRPr="00DD71FD">
        <w:rPr>
          <w:rStyle w:val="StyleUnderline"/>
          <w:highlight w:val="cyan"/>
        </w:rPr>
        <w:t xml:space="preserve"> to decouple from the U</w:t>
      </w:r>
      <w:r w:rsidRPr="008F2A02">
        <w:rPr>
          <w:rStyle w:val="StyleUnderline"/>
        </w:rPr>
        <w:t xml:space="preserve">nited </w:t>
      </w:r>
      <w:r w:rsidRPr="00DD71FD">
        <w:rPr>
          <w:rStyle w:val="StyleUnderline"/>
          <w:highlight w:val="cyan"/>
        </w:rPr>
        <w:t>S</w:t>
      </w:r>
      <w:r w:rsidRPr="008F2A02">
        <w:rPr>
          <w:rStyle w:val="StyleUnderline"/>
        </w:rPr>
        <w:t>tates and its allies.</w:t>
      </w:r>
    </w:p>
    <w:p w14:paraId="25BE5A61" w14:textId="25989F29" w:rsidR="003D7AC8" w:rsidRDefault="003D7AC8" w:rsidP="003D7AC8">
      <w:pPr>
        <w:pStyle w:val="Heading3"/>
      </w:pPr>
      <w:r>
        <w:t>2NC---Link---Generic</w:t>
      </w:r>
    </w:p>
    <w:p w14:paraId="454919DD" w14:textId="63693DEE" w:rsidR="00FC0655" w:rsidRDefault="00F9574A" w:rsidP="00FC0655">
      <w:pPr>
        <w:pStyle w:val="Heading4"/>
      </w:pPr>
      <w:r>
        <w:t xml:space="preserve">Tech innovation </w:t>
      </w:r>
      <w:r w:rsidRPr="005D3842">
        <w:rPr>
          <w:u w:val="single"/>
        </w:rPr>
        <w:t>collapses</w:t>
      </w:r>
      <w:r>
        <w:t xml:space="preserve"> interdependence</w:t>
      </w:r>
    </w:p>
    <w:p w14:paraId="207212E5" w14:textId="21DC966F" w:rsidR="00FC0655" w:rsidRDefault="00FC0655" w:rsidP="00FC0655">
      <w:pPr>
        <w:rPr>
          <w:rStyle w:val="Hyperlink"/>
        </w:rPr>
      </w:pPr>
      <w:r w:rsidRPr="0041518B">
        <w:rPr>
          <w:rStyle w:val="Style13ptBold"/>
        </w:rPr>
        <w:t>Drezner 16</w:t>
      </w:r>
      <w:r>
        <w:rPr>
          <w:b/>
        </w:rPr>
        <w:t>---</w:t>
      </w:r>
      <w:r>
        <w:t xml:space="preserve">Daniel Drezner is a </w:t>
      </w:r>
      <w:r w:rsidRPr="005D2ADF">
        <w:t>professor of international politics at Tufts and Senior Fellow at Brookings (</w:t>
      </w:r>
      <w:r>
        <w:t>“</w:t>
      </w:r>
      <w:r w:rsidRPr="005D2ADF">
        <w:t xml:space="preserve">Five Known Unknowns about the Next Generation Global Political Economy” May, </w:t>
      </w:r>
      <w:r w:rsidRPr="008F5A85">
        <w:t>http://www.anamnesis.info/sites/default/files/D_Drezner_2016.pdf</w:t>
      </w:r>
      <w:r>
        <w:t>)</w:t>
      </w:r>
      <w:r w:rsidR="004E29AF">
        <w:t>//AN</w:t>
      </w:r>
      <w:r>
        <w:t xml:space="preserve"> </w:t>
      </w:r>
    </w:p>
    <w:p w14:paraId="534BAC57" w14:textId="77777777" w:rsidR="00FC0655" w:rsidRPr="007D739F" w:rsidRDefault="00FC0655" w:rsidP="00FC0655">
      <w:r w:rsidRPr="00DD71FD">
        <w:rPr>
          <w:rStyle w:val="Emphasis"/>
          <w:highlight w:val="cyan"/>
        </w:rPr>
        <w:t>Globalization</w:t>
      </w:r>
      <w:r w:rsidRPr="007D739F">
        <w:t xml:space="preserve"> therefore </w:t>
      </w:r>
      <w:r w:rsidRPr="00DD71FD">
        <w:rPr>
          <w:rStyle w:val="StyleUnderline"/>
          <w:highlight w:val="cyan"/>
        </w:rPr>
        <w:t xml:space="preserve">creates </w:t>
      </w:r>
      <w:r w:rsidRPr="007D739F">
        <w:rPr>
          <w:rStyle w:val="StyleUnderline"/>
        </w:rPr>
        <w:t xml:space="preserve">powerful </w:t>
      </w:r>
      <w:r w:rsidRPr="00DD71FD">
        <w:rPr>
          <w:rStyle w:val="Emphasis"/>
          <w:highlight w:val="cyan"/>
        </w:rPr>
        <w:t>pressures</w:t>
      </w:r>
      <w:r w:rsidRPr="00DD71FD">
        <w:rPr>
          <w:rStyle w:val="StyleUnderline"/>
          <w:highlight w:val="cyan"/>
        </w:rPr>
        <w:t xml:space="preserve"> on governments not to close off</w:t>
      </w:r>
      <w:r w:rsidRPr="007D739F">
        <w:rPr>
          <w:rStyle w:val="StyleUnderline"/>
        </w:rPr>
        <w:t xml:space="preserve"> their </w:t>
      </w:r>
      <w:r w:rsidRPr="00DD71FD">
        <w:rPr>
          <w:rStyle w:val="StyleUnderline"/>
          <w:highlight w:val="cyan"/>
        </w:rPr>
        <w:t>economies</w:t>
      </w:r>
      <w:r w:rsidRPr="007D739F">
        <w:rPr>
          <w:rStyle w:val="StyleUnderline"/>
        </w:rPr>
        <w:t xml:space="preserve"> through </w:t>
      </w:r>
      <w:r w:rsidRPr="00FC0655">
        <w:rPr>
          <w:rStyle w:val="Emphasis"/>
        </w:rPr>
        <w:t>protectionism</w:t>
      </w:r>
      <w:r w:rsidRPr="007D739F">
        <w:t xml:space="preserve"> or military aggression. </w:t>
      </w:r>
      <w:r w:rsidRPr="00DD71FD">
        <w:rPr>
          <w:rStyle w:val="StyleUnderline"/>
          <w:highlight w:val="cyan"/>
        </w:rPr>
        <w:t>Interdependence</w:t>
      </w:r>
      <w:r w:rsidRPr="007D739F">
        <w:rPr>
          <w:rStyle w:val="StyleUnderline"/>
        </w:rPr>
        <w:t xml:space="preserve"> </w:t>
      </w:r>
      <w:r w:rsidRPr="00DD71FD">
        <w:rPr>
          <w:rStyle w:val="StyleUnderline"/>
          <w:highlight w:val="cyan"/>
        </w:rPr>
        <w:t>can</w:t>
      </w:r>
      <w:r w:rsidRPr="007D739F">
        <w:rPr>
          <w:rStyle w:val="StyleUnderline"/>
        </w:rPr>
        <w:t xml:space="preserve"> also </w:t>
      </w:r>
      <w:r w:rsidRPr="00DD71FD">
        <w:rPr>
          <w:rStyle w:val="Emphasis"/>
          <w:highlight w:val="cyan"/>
        </w:rPr>
        <w:t>tamp down</w:t>
      </w:r>
      <w:r w:rsidRPr="00DD71FD">
        <w:rPr>
          <w:rStyle w:val="StyleUnderline"/>
          <w:highlight w:val="cyan"/>
        </w:rPr>
        <w:t xml:space="preserve"> conflicts</w:t>
      </w:r>
      <w:r w:rsidRPr="007D739F">
        <w:t xml:space="preserve">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FC0655">
        <w:rPr>
          <w:rStyle w:val="Emphasis"/>
        </w:rPr>
        <w:t>Interdependence</w:t>
      </w:r>
      <w:r w:rsidRPr="007D739F">
        <w:rPr>
          <w:rStyle w:val="StyleUnderline"/>
        </w:rPr>
        <w:t xml:space="preserve"> can help </w:t>
      </w:r>
      <w:r w:rsidRPr="00DD71FD">
        <w:rPr>
          <w:rStyle w:val="StyleUnderline"/>
          <w:highlight w:val="cyan"/>
        </w:rPr>
        <w:t>to reduce the likelihood of</w:t>
      </w:r>
      <w:r w:rsidRPr="007D739F">
        <w:rPr>
          <w:rStyle w:val="StyleUnderline"/>
        </w:rPr>
        <w:t xml:space="preserve"> an </w:t>
      </w:r>
      <w:r w:rsidRPr="00FC0655">
        <w:rPr>
          <w:rStyle w:val="Emphasis"/>
        </w:rPr>
        <w:t>extreme event</w:t>
      </w:r>
      <w:r w:rsidRPr="007D739F">
        <w:rPr>
          <w:rStyle w:val="StyleUnderline"/>
        </w:rPr>
        <w:t xml:space="preserve">—such as </w:t>
      </w:r>
      <w:r w:rsidRPr="00DD71FD">
        <w:rPr>
          <w:rStyle w:val="StyleUnderline"/>
          <w:highlight w:val="cyan"/>
        </w:rPr>
        <w:t>a great power war—from taking place.</w:t>
      </w:r>
      <w:r w:rsidRPr="007D739F">
        <w:t xml:space="preserve"> </w:t>
      </w:r>
    </w:p>
    <w:p w14:paraId="191F5495" w14:textId="77777777" w:rsidR="00FC0655" w:rsidRPr="007D739F" w:rsidRDefault="00FC0655" w:rsidP="00FC0655">
      <w:r w:rsidRPr="007D739F">
        <w:t>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14:paraId="61FC9CD6" w14:textId="77777777" w:rsidR="00FC0655" w:rsidRPr="007D739F" w:rsidRDefault="00FC0655" w:rsidP="00FC0655">
      <w:r w:rsidRPr="007D739F">
        <w:t>A different counterargument is that the continued growth of interdependence will stall out.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the global economy has hit “peak trade.”115</w:t>
      </w:r>
    </w:p>
    <w:p w14:paraId="3319AD3D" w14:textId="77777777" w:rsidR="00FC0655" w:rsidRPr="007D739F" w:rsidRDefault="00FC0655" w:rsidP="00FC0655">
      <w:r w:rsidRPr="007D739F">
        <w:t xml:space="preserve">If economic growth continues to outstrip trade, then the level of interdependence will slowly decline, thereby weakening the liberal constraint on great power conflicts. And there are several reasons to posit why </w:t>
      </w:r>
      <w:r w:rsidRPr="00DD71FD">
        <w:rPr>
          <w:rStyle w:val="StyleUnderline"/>
          <w:highlight w:val="cyan"/>
        </w:rPr>
        <w:t xml:space="preserve">interdependence might </w:t>
      </w:r>
      <w:r w:rsidRPr="00DD71FD">
        <w:rPr>
          <w:rStyle w:val="Emphasis"/>
          <w:highlight w:val="cyan"/>
        </w:rPr>
        <w:t>stall out</w:t>
      </w:r>
      <w:r w:rsidRPr="007D739F">
        <w:t xml:space="preserve">. One possibility is </w:t>
      </w:r>
      <w:r w:rsidRPr="00DD71FD">
        <w:rPr>
          <w:rStyle w:val="StyleUnderline"/>
          <w:highlight w:val="cyan"/>
        </w:rPr>
        <w:t xml:space="preserve">due to </w:t>
      </w:r>
      <w:r w:rsidRPr="00DD71FD">
        <w:rPr>
          <w:rStyle w:val="Emphasis"/>
          <w:highlight w:val="cyan"/>
        </w:rPr>
        <w:t>innovations</w:t>
      </w:r>
      <w:r w:rsidRPr="00DD71FD">
        <w:rPr>
          <w:rStyle w:val="StyleUnderline"/>
          <w:highlight w:val="cyan"/>
        </w:rPr>
        <w:t xml:space="preserve"> reducing the need for trade</w:t>
      </w:r>
      <w:r w:rsidRPr="00773806">
        <w:rPr>
          <w:rStyle w:val="StyleUnderline"/>
        </w:rPr>
        <w:t>d goods</w:t>
      </w:r>
      <w:r w:rsidRPr="007D739F">
        <w:t xml:space="preserve">. For example, in the last decade, higher energy prices in </w:t>
      </w:r>
      <w:r w:rsidRPr="00DD71FD">
        <w:rPr>
          <w:rStyle w:val="StyleUnderline"/>
          <w:highlight w:val="cyan"/>
        </w:rPr>
        <w:t xml:space="preserve">the </w:t>
      </w:r>
      <w:r w:rsidRPr="00DD71FD">
        <w:rPr>
          <w:rStyle w:val="Emphasis"/>
          <w:highlight w:val="cyan"/>
        </w:rPr>
        <w:t>U</w:t>
      </w:r>
      <w:r w:rsidRPr="007D739F">
        <w:t xml:space="preserve">nited </w:t>
      </w:r>
      <w:r w:rsidRPr="00DD71FD">
        <w:rPr>
          <w:rStyle w:val="Emphasis"/>
          <w:highlight w:val="cyan"/>
        </w:rPr>
        <w:t>S</w:t>
      </w:r>
      <w:r w:rsidRPr="007D739F">
        <w:t xml:space="preserve">tates </w:t>
      </w:r>
      <w:r w:rsidRPr="00DD71FD">
        <w:rPr>
          <w:rStyle w:val="StyleUnderline"/>
          <w:highlight w:val="cyan"/>
        </w:rPr>
        <w:t xml:space="preserve">triggered </w:t>
      </w:r>
      <w:r w:rsidRPr="00DD71FD">
        <w:rPr>
          <w:rStyle w:val="Emphasis"/>
          <w:highlight w:val="cyan"/>
        </w:rPr>
        <w:t>investments</w:t>
      </w:r>
      <w:r w:rsidRPr="00DD71FD">
        <w:rPr>
          <w:rStyle w:val="StyleUnderline"/>
          <w:highlight w:val="cyan"/>
        </w:rPr>
        <w:t xml:space="preserve"> into</w:t>
      </w:r>
      <w:r w:rsidRPr="007D739F">
        <w:t xml:space="preserve"> conservation, </w:t>
      </w:r>
      <w:r w:rsidRPr="00DD71FD">
        <w:rPr>
          <w:rStyle w:val="StyleUnderline"/>
          <w:highlight w:val="cyan"/>
        </w:rPr>
        <w:t>alternative</w:t>
      </w:r>
      <w:r w:rsidRPr="00773806">
        <w:rPr>
          <w:rStyle w:val="StyleUnderline"/>
        </w:rPr>
        <w:t xml:space="preserve"> </w:t>
      </w:r>
      <w:r w:rsidRPr="00FC0655">
        <w:rPr>
          <w:rStyle w:val="Emphasis"/>
        </w:rPr>
        <w:t xml:space="preserve">forms of </w:t>
      </w:r>
      <w:r w:rsidRPr="00DD71FD">
        <w:rPr>
          <w:rStyle w:val="Emphasis"/>
          <w:highlight w:val="cyan"/>
        </w:rPr>
        <w:t>energy</w:t>
      </w:r>
      <w:r w:rsidRPr="007D739F">
        <w:t xml:space="preserve">, </w:t>
      </w:r>
      <w:r w:rsidRPr="00773806">
        <w:rPr>
          <w:rStyle w:val="StyleUnderline"/>
        </w:rPr>
        <w:t>and</w:t>
      </w:r>
      <w:r w:rsidRPr="007D739F">
        <w:t xml:space="preserve"> unconventional </w:t>
      </w:r>
      <w:r w:rsidRPr="00773806">
        <w:rPr>
          <w:rStyle w:val="StyleUnderline"/>
        </w:rPr>
        <w:t>sources of hydrocarbons</w:t>
      </w:r>
      <w:r w:rsidRPr="007D739F">
        <w:t xml:space="preserve">. All of </w:t>
      </w:r>
      <w:r w:rsidRPr="00DD71FD">
        <w:rPr>
          <w:rStyle w:val="StyleUnderline"/>
          <w:highlight w:val="cyan"/>
        </w:rPr>
        <w:t>these</w:t>
      </w:r>
      <w:r w:rsidRPr="00773806">
        <w:rPr>
          <w:rStyle w:val="StyleUnderline"/>
        </w:rPr>
        <w:t xml:space="preserve"> steps </w:t>
      </w:r>
      <w:r w:rsidRPr="00DD71FD">
        <w:rPr>
          <w:rStyle w:val="StyleUnderline"/>
          <w:highlight w:val="cyan"/>
        </w:rPr>
        <w:t>reduced the</w:t>
      </w:r>
      <w:r w:rsidRPr="00773806">
        <w:rPr>
          <w:rStyle w:val="StyleUnderline"/>
        </w:rPr>
        <w:t xml:space="preserve"> U.S. </w:t>
      </w:r>
      <w:r w:rsidRPr="00DD71FD">
        <w:rPr>
          <w:rStyle w:val="StyleUnderline"/>
          <w:highlight w:val="cyan"/>
        </w:rPr>
        <w:t>demand</w:t>
      </w:r>
      <w:r w:rsidRPr="00773806">
        <w:rPr>
          <w:rStyle w:val="StyleUnderline"/>
        </w:rPr>
        <w:t xml:space="preserve"> </w:t>
      </w:r>
      <w:r w:rsidRPr="00DD71FD">
        <w:rPr>
          <w:rStyle w:val="StyleUnderline"/>
          <w:highlight w:val="cyan"/>
        </w:rPr>
        <w:t>for imported energy</w:t>
      </w:r>
      <w:r w:rsidRPr="007D739F">
        <w:t>. A future in which compact fusion engines are developed would further reduce the need for imported energy even more.116</w:t>
      </w:r>
    </w:p>
    <w:p w14:paraId="7B17BB6C" w14:textId="77777777" w:rsidR="00FC0655" w:rsidRPr="007D739F" w:rsidRDefault="00FC0655" w:rsidP="00FC0655">
      <w:r w:rsidRPr="007D739F">
        <w:t xml:space="preserve">A more radical possibility is </w:t>
      </w:r>
      <w:r w:rsidRPr="00DD71FD">
        <w:rPr>
          <w:rStyle w:val="StyleUnderline"/>
          <w:highlight w:val="cyan"/>
        </w:rPr>
        <w:t>the development of tech</w:t>
      </w:r>
      <w:r w:rsidRPr="007D739F">
        <w:t xml:space="preserve">nologies that </w:t>
      </w:r>
      <w:r w:rsidRPr="00DD71FD">
        <w:rPr>
          <w:rStyle w:val="StyleUnderline"/>
          <w:highlight w:val="cyan"/>
        </w:rPr>
        <w:t xml:space="preserve">reduce the need for physical </w:t>
      </w:r>
      <w:r w:rsidRPr="00DD71FD">
        <w:rPr>
          <w:rStyle w:val="Emphasis"/>
          <w:highlight w:val="cyan"/>
        </w:rPr>
        <w:t>trade</w:t>
      </w:r>
      <w:r w:rsidRPr="00FC0655">
        <w:rPr>
          <w:rStyle w:val="Emphasis"/>
        </w:rPr>
        <w:t xml:space="preserve"> across borders</w:t>
      </w:r>
      <w:r w:rsidRPr="00773806">
        <w:rPr>
          <w:rStyle w:val="StyleUnderline"/>
        </w:rPr>
        <w:t xml:space="preserve">. </w:t>
      </w:r>
      <w:r w:rsidRPr="00DD71FD">
        <w:rPr>
          <w:rStyle w:val="StyleUnderline"/>
          <w:highlight w:val="cyan"/>
        </w:rPr>
        <w:t>Digital manufacturing will</w:t>
      </w:r>
      <w:r w:rsidRPr="00773806">
        <w:rPr>
          <w:rStyle w:val="StyleUnderline"/>
        </w:rPr>
        <w:t xml:space="preserve"> cause the</w:t>
      </w:r>
      <w:r w:rsidRPr="007D739F">
        <w:t xml:space="preserve"> </w:t>
      </w:r>
      <w:r w:rsidRPr="00DD71FD">
        <w:rPr>
          <w:rStyle w:val="StyleUnderline"/>
          <w:highlight w:val="cyan"/>
        </w:rPr>
        <w:t>relocat</w:t>
      </w:r>
      <w:r w:rsidRPr="00773806">
        <w:rPr>
          <w:rStyle w:val="StyleUnderline"/>
        </w:rPr>
        <w:t xml:space="preserve">ion of </w:t>
      </w:r>
      <w:r w:rsidRPr="00DD71FD">
        <w:rPr>
          <w:rStyle w:val="StyleUnderline"/>
          <w:highlight w:val="cyan"/>
        </w:rPr>
        <w:t>production</w:t>
      </w:r>
      <w:r w:rsidRPr="00773806">
        <w:rPr>
          <w:rStyle w:val="StyleUnderline"/>
        </w:rPr>
        <w:t xml:space="preserve"> facilities </w:t>
      </w:r>
      <w:r w:rsidRPr="00DD71FD">
        <w:rPr>
          <w:rStyle w:val="StyleUnderline"/>
          <w:highlight w:val="cyan"/>
        </w:rPr>
        <w:t xml:space="preserve">closer to </w:t>
      </w:r>
      <w:r w:rsidRPr="00DD71FD">
        <w:rPr>
          <w:rStyle w:val="Emphasis"/>
          <w:highlight w:val="cyan"/>
        </w:rPr>
        <w:t>end-user markets</w:t>
      </w:r>
      <w:r w:rsidRPr="007D739F">
        <w:t xml:space="preserve">, shortening the global supply chain.117 An even more radical discontinuity would come from the wholesale diffusion of </w:t>
      </w:r>
      <w:r w:rsidRPr="00DD71FD">
        <w:rPr>
          <w:rStyle w:val="StyleUnderline"/>
          <w:highlight w:val="cyan"/>
        </w:rPr>
        <w:t>3-D printing</w:t>
      </w:r>
      <w:r w:rsidRPr="007D739F">
        <w:t xml:space="preserve">. The ability of a single printer to produce multiple component parts of a larger manufactured good </w:t>
      </w:r>
      <w:r w:rsidRPr="00DD71FD">
        <w:rPr>
          <w:rStyle w:val="StyleUnderline"/>
          <w:highlight w:val="cyan"/>
        </w:rPr>
        <w:t>eliminates the</w:t>
      </w:r>
      <w:r w:rsidRPr="00773806">
        <w:rPr>
          <w:rStyle w:val="StyleUnderline"/>
        </w:rPr>
        <w:t xml:space="preserve"> need for a </w:t>
      </w:r>
      <w:r w:rsidRPr="00DD71FD">
        <w:rPr>
          <w:rStyle w:val="StyleUnderline"/>
          <w:highlight w:val="cyan"/>
        </w:rPr>
        <w:t>global supply chain</w:t>
      </w:r>
      <w:r w:rsidRPr="007D739F">
        <w:t>. As Richard Baldwin notes, “</w:t>
      </w:r>
      <w:r w:rsidRPr="007D739F">
        <w:rPr>
          <w:rStyle w:val="StyleUnderline"/>
        </w:rPr>
        <w:t>Supply chain</w:t>
      </w:r>
      <w:r w:rsidRPr="007D739F">
        <w:t xml:space="preserve"> unbundling is driven by a fundamental trade-off between the gains from specialization and the costs of dispersal. This </w:t>
      </w:r>
      <w:r w:rsidRPr="007D739F">
        <w:rPr>
          <w:rStyle w:val="StyleUnderline"/>
        </w:rPr>
        <w:t xml:space="preserve">would be </w:t>
      </w:r>
      <w:r w:rsidRPr="00FC0655">
        <w:rPr>
          <w:rStyle w:val="Emphasis"/>
        </w:rPr>
        <w:t>seriously undermined</w:t>
      </w:r>
      <w:r w:rsidRPr="007D739F">
        <w:rPr>
          <w:rStyle w:val="StyleUnderline"/>
        </w:rPr>
        <w:t xml:space="preserve"> by radical advances in </w:t>
      </w:r>
      <w:r w:rsidRPr="007D739F">
        <w:t xml:space="preserve">the direction of mass customization and </w:t>
      </w:r>
      <w:r w:rsidRPr="00FC0655">
        <w:rPr>
          <w:rStyle w:val="Emphasis"/>
        </w:rPr>
        <w:t>3D printing</w:t>
      </w:r>
      <w:r w:rsidRPr="007D739F">
        <w:t xml:space="preserve"> by sophisticated machines…To put it sharply, </w:t>
      </w:r>
      <w:r w:rsidRPr="007D739F">
        <w:rPr>
          <w:rStyle w:val="StyleUnderline"/>
        </w:rPr>
        <w:t xml:space="preserve">transmission of data would </w:t>
      </w:r>
      <w:r w:rsidRPr="00FC0655">
        <w:rPr>
          <w:rStyle w:val="Emphasis"/>
        </w:rPr>
        <w:t>substitute</w:t>
      </w:r>
      <w:r w:rsidRPr="007D739F">
        <w:rPr>
          <w:rStyle w:val="StyleUnderline"/>
        </w:rPr>
        <w:t xml:space="preserve"> for transportation of goods</w:t>
      </w:r>
      <w:r w:rsidRPr="007D739F">
        <w:t xml:space="preserve">.”118 </w:t>
      </w:r>
      <w:r w:rsidRPr="007D739F">
        <w:rPr>
          <w:rStyle w:val="StyleUnderline"/>
        </w:rPr>
        <w:t>As 3-D printing tech</w:t>
      </w:r>
      <w:r w:rsidRPr="007D739F">
        <w:t xml:space="preserve">nology improves, </w:t>
      </w:r>
      <w:r w:rsidRPr="00DD71FD">
        <w:rPr>
          <w:rStyle w:val="StyleUnderline"/>
          <w:highlight w:val="cyan"/>
        </w:rPr>
        <w:t>the need for</w:t>
      </w:r>
      <w:r w:rsidRPr="007D739F">
        <w:t xml:space="preserve"> large </w:t>
      </w:r>
      <w:r w:rsidRPr="00DD71FD">
        <w:rPr>
          <w:rStyle w:val="StyleUnderline"/>
          <w:highlight w:val="cyan"/>
        </w:rPr>
        <w:t>economies to import anything other than raw materials</w:t>
      </w:r>
      <w:r w:rsidRPr="007D739F">
        <w:rPr>
          <w:rStyle w:val="StyleUnderline"/>
        </w:rPr>
        <w:t xml:space="preserve"> </w:t>
      </w:r>
      <w:r w:rsidRPr="007D739F">
        <w:t xml:space="preserve">concomitantly </w:t>
      </w:r>
      <w:r w:rsidRPr="00DD71FD">
        <w:rPr>
          <w:rStyle w:val="StyleUnderline"/>
          <w:highlight w:val="cyan"/>
        </w:rPr>
        <w:t>declines</w:t>
      </w:r>
      <w:r w:rsidRPr="007D739F">
        <w:t>.119</w:t>
      </w:r>
    </w:p>
    <w:p w14:paraId="54EEE3B9" w14:textId="6D936C02" w:rsidR="00FC0655" w:rsidRDefault="00FC0655" w:rsidP="00FC0655">
      <w:r w:rsidRPr="007D739F">
        <w:t xml:space="preserve">Geopolitical ambitions could reduce economic interdependence even further.120 Russia and China have territorial and quasi-territorial ambitions beyond their recognized borders, and the United States has attempted to counter what it sees as revisionist behavior by both countries. In a low-growth world, it is possible that leaders of either country would choose to prioritize their nationalist ambitions over economic growth. More generally, </w:t>
      </w:r>
      <w:r w:rsidRPr="007D739F">
        <w:rPr>
          <w:rStyle w:val="StyleUnderline"/>
        </w:rPr>
        <w:t xml:space="preserve">it could be that the expectation of </w:t>
      </w:r>
      <w:r w:rsidRPr="00FC0655">
        <w:rPr>
          <w:rStyle w:val="Emphasis"/>
        </w:rPr>
        <w:t>future gains</w:t>
      </w:r>
      <w:r w:rsidRPr="007D739F">
        <w:rPr>
          <w:rStyle w:val="StyleUnderline"/>
        </w:rPr>
        <w:t xml:space="preserve"> from </w:t>
      </w:r>
      <w:r w:rsidRPr="00FC0655">
        <w:rPr>
          <w:rStyle w:val="Emphasis"/>
        </w:rPr>
        <w:t>interdependence</w:t>
      </w:r>
      <w:r w:rsidRPr="007D739F">
        <w:rPr>
          <w:rStyle w:val="StyleUnderline"/>
        </w:rPr>
        <w:t>—rather than existing levels of interdependence—constrains great power bellicosity</w:t>
      </w:r>
      <w:r w:rsidRPr="007D739F">
        <w:t>.121 If great powers expect that the future benefits of international trade and investment will wane, then commercial constraints on revisionist behavior will lessen. All else equal, this increases the likelihood of great power conflict going forward.</w:t>
      </w:r>
    </w:p>
    <w:p w14:paraId="33C8A744" w14:textId="77777777" w:rsidR="00F34AFA" w:rsidRDefault="00F34AFA" w:rsidP="00F34AFA">
      <w:pPr>
        <w:pStyle w:val="Heading4"/>
      </w:pPr>
      <w:r>
        <w:t>Tech reverses globalization through regionalized manufacturing and political pressure.</w:t>
      </w:r>
    </w:p>
    <w:p w14:paraId="33C59F37" w14:textId="77777777" w:rsidR="00F34AFA" w:rsidRPr="006625F7" w:rsidRDefault="00F34AFA" w:rsidP="00F34AFA">
      <w:r w:rsidRPr="006625F7">
        <w:rPr>
          <w:rStyle w:val="Style13ptBold"/>
        </w:rPr>
        <w:t>Hammes 16</w:t>
      </w:r>
      <w:r>
        <w:t xml:space="preserve">---Dr. T.X. Hammes is a Senior Fellow in the Center for Strategic Research, Institute for National Strategic Studies, at the National Defense University. (“Will Technological Convergence Reverse Globalization?”, National Defense University Strategic Forum, July 2016, </w:t>
      </w:r>
      <w:r w:rsidRPr="006625F7">
        <w:t>https://ndupress.ndu.edu/Portals/68/Documents/stratforum/SF-297.pdf</w:t>
      </w:r>
      <w:r>
        <w:t>)//AN</w:t>
      </w:r>
    </w:p>
    <w:p w14:paraId="3F79CDB5" w14:textId="77777777" w:rsidR="00F34AFA" w:rsidRPr="006625F7" w:rsidRDefault="00F34AFA" w:rsidP="00F34AFA">
      <w:r w:rsidRPr="006625F7">
        <w:t>Cumulative Effects</w:t>
      </w:r>
    </w:p>
    <w:p w14:paraId="3ED57298" w14:textId="77777777" w:rsidR="00F34AFA" w:rsidRPr="006625F7" w:rsidRDefault="00F34AFA" w:rsidP="00F34AFA">
      <w:r w:rsidRPr="006625F7">
        <w:t xml:space="preserve">With the exception of tighter control of the Internet, each of these </w:t>
      </w:r>
      <w:r w:rsidRPr="00DD71FD">
        <w:rPr>
          <w:highlight w:val="cyan"/>
          <w:u w:val="single"/>
        </w:rPr>
        <w:t>tech</w:t>
      </w:r>
      <w:r w:rsidRPr="006625F7">
        <w:rPr>
          <w:u w:val="single"/>
        </w:rPr>
        <w:t>n</w:t>
      </w:r>
      <w:r w:rsidRPr="00BD0193">
        <w:rPr>
          <w:u w:val="single"/>
        </w:rPr>
        <w:t>ologies</w:t>
      </w:r>
      <w:r w:rsidRPr="006625F7">
        <w:t xml:space="preserve"> will result in better products for less money and </w:t>
      </w:r>
      <w:r w:rsidRPr="00DD71FD">
        <w:rPr>
          <w:rStyle w:val="StyleUnderline"/>
          <w:highlight w:val="cyan"/>
        </w:rPr>
        <w:t>will decrease</w:t>
      </w:r>
      <w:r w:rsidRPr="00BD0193">
        <w:rPr>
          <w:rStyle w:val="StyleUnderline"/>
        </w:rPr>
        <w:t xml:space="preserve"> the </w:t>
      </w:r>
      <w:r w:rsidRPr="006625F7">
        <w:rPr>
          <w:rStyle w:val="Emphasis"/>
        </w:rPr>
        <w:t>volume</w:t>
      </w:r>
      <w:r w:rsidRPr="00BD0193">
        <w:rPr>
          <w:rStyle w:val="StyleUnderline"/>
        </w:rPr>
        <w:t xml:space="preserve"> of </w:t>
      </w:r>
      <w:r w:rsidRPr="00DD71FD">
        <w:rPr>
          <w:rStyle w:val="Emphasis"/>
          <w:highlight w:val="cyan"/>
        </w:rPr>
        <w:t>international trade</w:t>
      </w:r>
      <w:r w:rsidRPr="006625F7">
        <w:t>. The key question is, how much will globalization decrease from the sum of shifts in manufacturing, automation of services, localization of power, and food production?</w:t>
      </w:r>
    </w:p>
    <w:p w14:paraId="1D9A02E5" w14:textId="77777777" w:rsidR="00F34AFA" w:rsidRPr="006625F7" w:rsidRDefault="00F34AFA" w:rsidP="00F34AFA">
      <w:r w:rsidRPr="006625F7">
        <w:t xml:space="preserve">The most frequently expressed economic concern about the convergence of robotics and artificial intelligence is about the elimination of jobs. Today, the cost of a robot is about the same as one year’s labor in low-wage countries (noting that robots work around the clock). It makes sense to replace even cheap labor with robots. Thus, </w:t>
      </w:r>
      <w:r w:rsidRPr="00BD0193">
        <w:rPr>
          <w:rStyle w:val="StyleUnderline"/>
        </w:rPr>
        <w:t xml:space="preserve">it makes increasing </w:t>
      </w:r>
      <w:r w:rsidRPr="00646776">
        <w:rPr>
          <w:rStyle w:val="Emphasis"/>
        </w:rPr>
        <w:t>economic sense</w:t>
      </w:r>
      <w:r w:rsidRPr="00BD0193">
        <w:rPr>
          <w:rStyle w:val="StyleUnderline"/>
        </w:rPr>
        <w:t xml:space="preserve"> for many </w:t>
      </w:r>
      <w:r w:rsidRPr="00DD71FD">
        <w:rPr>
          <w:rStyle w:val="StyleUnderline"/>
          <w:highlight w:val="cyan"/>
        </w:rPr>
        <w:t>nations</w:t>
      </w:r>
      <w:r w:rsidRPr="00BD0193">
        <w:rPr>
          <w:rStyle w:val="StyleUnderline"/>
        </w:rPr>
        <w:t xml:space="preserve"> to </w:t>
      </w:r>
      <w:r w:rsidRPr="00DD71FD">
        <w:rPr>
          <w:rStyle w:val="Emphasis"/>
          <w:highlight w:val="cyan"/>
        </w:rPr>
        <w:t>onshore</w:t>
      </w:r>
      <w:r w:rsidRPr="00DD71FD">
        <w:rPr>
          <w:rStyle w:val="StyleUnderline"/>
          <w:highlight w:val="cyan"/>
        </w:rPr>
        <w:t xml:space="preserve"> production</w:t>
      </w:r>
      <w:r w:rsidRPr="006625F7">
        <w:t>. These factories and service centers will create some new, better paying jobs. Unfortunately, many more jobs will simply cease to exist: assembly line workers, warehouse workers, drivers, and many others.</w:t>
      </w:r>
    </w:p>
    <w:p w14:paraId="386DBE38" w14:textId="77777777" w:rsidR="00F34AFA" w:rsidRPr="006625F7" w:rsidRDefault="00F34AFA" w:rsidP="00F34AFA">
      <w:r w:rsidRPr="006625F7">
        <w:t xml:space="preserve">Just as significant as the loss of jobs is the real possibility that </w:t>
      </w:r>
      <w:r w:rsidRPr="00DD71FD">
        <w:rPr>
          <w:rStyle w:val="StyleUnderline"/>
          <w:highlight w:val="cyan"/>
        </w:rPr>
        <w:t>these changes will</w:t>
      </w:r>
      <w:r w:rsidRPr="00BD0193">
        <w:rPr>
          <w:rStyle w:val="StyleUnderline"/>
        </w:rPr>
        <w:t xml:space="preserve"> </w:t>
      </w:r>
      <w:r w:rsidRPr="00646776">
        <w:rPr>
          <w:rStyle w:val="Emphasis"/>
        </w:rPr>
        <w:t>slow</w:t>
      </w:r>
      <w:r w:rsidRPr="00BD0193">
        <w:rPr>
          <w:rStyle w:val="StyleUnderline"/>
        </w:rPr>
        <w:t xml:space="preserve"> or even </w:t>
      </w:r>
      <w:r w:rsidRPr="00DD71FD">
        <w:rPr>
          <w:rStyle w:val="Emphasis"/>
          <w:highlight w:val="cyan"/>
        </w:rPr>
        <w:t>reverse globalization</w:t>
      </w:r>
      <w:r w:rsidRPr="00DD71FD">
        <w:rPr>
          <w:highlight w:val="cyan"/>
        </w:rPr>
        <w:t xml:space="preserve">. </w:t>
      </w:r>
      <w:r w:rsidRPr="00DD71FD">
        <w:rPr>
          <w:rStyle w:val="StyleUnderline"/>
          <w:highlight w:val="cyan"/>
        </w:rPr>
        <w:t>Localizing production will</w:t>
      </w:r>
      <w:r w:rsidRPr="00BD0193">
        <w:rPr>
          <w:rStyle w:val="StyleUnderline"/>
        </w:rPr>
        <w:t xml:space="preserve"> </w:t>
      </w:r>
      <w:r w:rsidRPr="00646776">
        <w:rPr>
          <w:rStyle w:val="Emphasis"/>
        </w:rPr>
        <w:t>dramatically</w:t>
      </w:r>
      <w:r w:rsidRPr="00BD0193">
        <w:rPr>
          <w:rStyle w:val="StyleUnderline"/>
        </w:rPr>
        <w:t xml:space="preserve"> </w:t>
      </w:r>
      <w:r w:rsidRPr="006625F7">
        <w:rPr>
          <w:rStyle w:val="StyleUnderline"/>
        </w:rPr>
        <w:t>reduce</w:t>
      </w:r>
      <w:r w:rsidRPr="00BD0193">
        <w:rPr>
          <w:rStyle w:val="StyleUnderline"/>
        </w:rPr>
        <w:t xml:space="preserve"> traffic in </w:t>
      </w:r>
      <w:r w:rsidRPr="00646776">
        <w:rPr>
          <w:rStyle w:val="Emphasis"/>
        </w:rPr>
        <w:t>components</w:t>
      </w:r>
      <w:r w:rsidRPr="00BD0193">
        <w:rPr>
          <w:rStyle w:val="StyleUnderline"/>
        </w:rPr>
        <w:t xml:space="preserve"> and finished </w:t>
      </w:r>
      <w:r w:rsidRPr="00646776">
        <w:rPr>
          <w:rStyle w:val="Emphasis"/>
        </w:rPr>
        <w:t>manufactured products</w:t>
      </w:r>
      <w:r w:rsidRPr="006625F7">
        <w:t xml:space="preserve">, thus </w:t>
      </w:r>
      <w:r w:rsidRPr="00DD71FD">
        <w:rPr>
          <w:rStyle w:val="StyleUnderline"/>
          <w:highlight w:val="cyan"/>
        </w:rPr>
        <w:t>disrupt</w:t>
      </w:r>
      <w:r w:rsidRPr="00BD0193">
        <w:rPr>
          <w:rStyle w:val="StyleUnderline"/>
        </w:rPr>
        <w:t xml:space="preserve">ing </w:t>
      </w:r>
      <w:r w:rsidRPr="00DD71FD">
        <w:rPr>
          <w:rStyle w:val="StyleUnderline"/>
          <w:highlight w:val="cyan"/>
        </w:rPr>
        <w:t>established trade patterns</w:t>
      </w:r>
      <w:r w:rsidRPr="006625F7">
        <w:t xml:space="preserve">. Currently, we ship raw materials to one country, where workers put together the sub-assemblies, pack them, and ship them to another country for assembly and packaging. This second country then ships the packaged product to the consuming country. </w:t>
      </w:r>
      <w:r w:rsidRPr="00DD71FD">
        <w:rPr>
          <w:rStyle w:val="StyleUnderline"/>
          <w:highlight w:val="cyan"/>
        </w:rPr>
        <w:t>With</w:t>
      </w:r>
      <w:r w:rsidRPr="006625F7">
        <w:rPr>
          <w:rStyle w:val="StyleUnderline"/>
        </w:rPr>
        <w:t xml:space="preserve"> the </w:t>
      </w:r>
      <w:r w:rsidRPr="00646776">
        <w:rPr>
          <w:rStyle w:val="Emphasis"/>
        </w:rPr>
        <w:t>emergence</w:t>
      </w:r>
      <w:r w:rsidRPr="006625F7">
        <w:rPr>
          <w:rStyle w:val="StyleUnderline"/>
        </w:rPr>
        <w:t xml:space="preserve"> of </w:t>
      </w:r>
      <w:r w:rsidRPr="00DD71FD">
        <w:rPr>
          <w:rStyle w:val="StyleUnderline"/>
          <w:highlight w:val="cyan"/>
        </w:rPr>
        <w:t>3D</w:t>
      </w:r>
      <w:r w:rsidRPr="006625F7">
        <w:rPr>
          <w:rStyle w:val="StyleUnderline"/>
        </w:rPr>
        <w:t xml:space="preserve"> manufacturing, </w:t>
      </w:r>
      <w:r w:rsidRPr="00DD71FD">
        <w:rPr>
          <w:rStyle w:val="StyleUnderline"/>
          <w:highlight w:val="cyan"/>
        </w:rPr>
        <w:t xml:space="preserve">we will ship smaller </w:t>
      </w:r>
      <w:r w:rsidRPr="00DD71FD">
        <w:rPr>
          <w:rStyle w:val="Emphasis"/>
          <w:highlight w:val="cyan"/>
        </w:rPr>
        <w:t>quantities</w:t>
      </w:r>
      <w:r w:rsidRPr="006625F7">
        <w:rPr>
          <w:rStyle w:val="StyleUnderline"/>
        </w:rPr>
        <w:t xml:space="preserve"> of raw materials</w:t>
      </w:r>
      <w:r w:rsidRPr="006625F7">
        <w:t xml:space="preserve"> to a point near the consumer, produce them, </w:t>
      </w:r>
      <w:r w:rsidRPr="00DD71FD">
        <w:rPr>
          <w:rStyle w:val="StyleUnderline"/>
          <w:highlight w:val="cyan"/>
        </w:rPr>
        <w:t>and</w:t>
      </w:r>
      <w:r w:rsidRPr="006625F7">
        <w:rPr>
          <w:rStyle w:val="StyleUnderline"/>
        </w:rPr>
        <w:t xml:space="preserve"> then ship them </w:t>
      </w:r>
      <w:r w:rsidRPr="00DD71FD">
        <w:rPr>
          <w:rStyle w:val="StyleUnderline"/>
          <w:highlight w:val="cyan"/>
        </w:rPr>
        <w:t>short distances</w:t>
      </w:r>
      <w:r w:rsidRPr="006625F7">
        <w:rPr>
          <w:rStyle w:val="StyleUnderline"/>
        </w:rPr>
        <w:t xml:space="preserve"> for </w:t>
      </w:r>
      <w:r w:rsidRPr="00646776">
        <w:rPr>
          <w:rStyle w:val="Emphasis"/>
        </w:rPr>
        <w:t>consumption</w:t>
      </w:r>
      <w:r w:rsidRPr="006625F7">
        <w:t xml:space="preserve">. In many fields, such as medical supplies, the products may well be printed on site, thus further reducing packaging and shipping. In short, </w:t>
      </w:r>
      <w:r w:rsidRPr="006625F7">
        <w:rPr>
          <w:rStyle w:val="StyleUnderline"/>
        </w:rPr>
        <w:t xml:space="preserve">manufacturing </w:t>
      </w:r>
      <w:r w:rsidRPr="00646776">
        <w:rPr>
          <w:rStyle w:val="Emphasis"/>
        </w:rPr>
        <w:t>becomes local</w:t>
      </w:r>
      <w:r w:rsidRPr="006625F7">
        <w:rPr>
          <w:rStyle w:val="StyleUnderline"/>
        </w:rPr>
        <w:t xml:space="preserve">. </w:t>
      </w:r>
      <w:r w:rsidRPr="00DD71FD">
        <w:rPr>
          <w:rStyle w:val="StyleUnderline"/>
          <w:highlight w:val="cyan"/>
        </w:rPr>
        <w:t>Further reducing global trade is the localization of energy production</w:t>
      </w:r>
      <w:r w:rsidRPr="006625F7">
        <w:t xml:space="preserve"> and return of high-value agriculture to developed nations.</w:t>
      </w:r>
    </w:p>
    <w:p w14:paraId="2CB204CB" w14:textId="4BA37094" w:rsidR="00F34AFA" w:rsidRDefault="00F34AFA" w:rsidP="00F34AFA">
      <w:r w:rsidRPr="00DD71FD">
        <w:rPr>
          <w:rStyle w:val="StyleUnderline"/>
          <w:highlight w:val="cyan"/>
        </w:rPr>
        <w:t>Other factors may</w:t>
      </w:r>
      <w:r w:rsidRPr="006625F7">
        <w:rPr>
          <w:rStyle w:val="StyleUnderline"/>
        </w:rPr>
        <w:t xml:space="preserve"> further </w:t>
      </w:r>
      <w:r w:rsidRPr="00DD71FD">
        <w:rPr>
          <w:rStyle w:val="StyleUnderline"/>
          <w:highlight w:val="cyan"/>
        </w:rPr>
        <w:t>slow globalization</w:t>
      </w:r>
      <w:r w:rsidRPr="006625F7">
        <w:t xml:space="preserve">. First, </w:t>
      </w:r>
      <w:r w:rsidRPr="006625F7">
        <w:rPr>
          <w:rStyle w:val="StyleUnderline"/>
        </w:rPr>
        <w:t>protectionism is growing</w:t>
      </w:r>
      <w:r w:rsidRPr="006625F7">
        <w:t xml:space="preserve">. Since 2008, more than 3,500 </w:t>
      </w:r>
      <w:r w:rsidRPr="00DD71FD">
        <w:rPr>
          <w:rStyle w:val="StyleUnderline"/>
          <w:highlight w:val="cyan"/>
        </w:rPr>
        <w:t>protectionist measures</w:t>
      </w:r>
      <w:r w:rsidRPr="006625F7">
        <w:t xml:space="preserve"> have been instituted globally, as well as numerous additional administrative requirements that </w:t>
      </w:r>
      <w:r w:rsidRPr="00DD71FD">
        <w:rPr>
          <w:rStyle w:val="StyleUnderline"/>
          <w:highlight w:val="cyan"/>
        </w:rPr>
        <w:t>increase</w:t>
      </w:r>
      <w:r w:rsidRPr="006625F7">
        <w:rPr>
          <w:rStyle w:val="StyleUnderline"/>
        </w:rPr>
        <w:t xml:space="preserve"> the </w:t>
      </w:r>
      <w:r w:rsidRPr="00DD71FD">
        <w:rPr>
          <w:rStyle w:val="StyleUnderline"/>
          <w:highlight w:val="cyan"/>
        </w:rPr>
        <w:t>difficulty of</w:t>
      </w:r>
      <w:r w:rsidRPr="006625F7">
        <w:rPr>
          <w:rStyle w:val="StyleUnderline"/>
        </w:rPr>
        <w:t xml:space="preserve"> international </w:t>
      </w:r>
      <w:r w:rsidRPr="00DD71FD">
        <w:rPr>
          <w:rStyle w:val="StyleUnderline"/>
          <w:highlight w:val="cyan"/>
        </w:rPr>
        <w:t>trade</w:t>
      </w:r>
      <w:r w:rsidRPr="006625F7">
        <w:t xml:space="preserve">.69 These include an increasing number of countries passing laws requiring their governments to purchase locally produced products, even if they are much more expensive than imported alternatives.70 </w:t>
      </w:r>
      <w:r w:rsidRPr="00DD71FD">
        <w:rPr>
          <w:rStyle w:val="StyleUnderline"/>
          <w:highlight w:val="cyan"/>
        </w:rPr>
        <w:t>As robotics, AI, and 3D printing eliminate jobs, the political pressure for protectionism will rise</w:t>
      </w:r>
      <w:r w:rsidRPr="006625F7">
        <w:t>. The pressure will be reinforced by the global overcapacity in many industries, such as steel. To prevent dumping, nations are already raising import duties.71</w:t>
      </w:r>
    </w:p>
    <w:p w14:paraId="2E2678EE" w14:textId="77777777" w:rsidR="00D50474" w:rsidRDefault="00D50474" w:rsidP="00D50474">
      <w:pPr>
        <w:pStyle w:val="Heading4"/>
      </w:pPr>
      <w:r>
        <w:t xml:space="preserve">Technological innovations will reduce cross-border trade. </w:t>
      </w:r>
    </w:p>
    <w:p w14:paraId="14FA0EAA" w14:textId="6B998C2B" w:rsidR="00D50474" w:rsidRDefault="00D50474" w:rsidP="00D50474">
      <w:r w:rsidRPr="001D6DDD">
        <w:rPr>
          <w:rStyle w:val="Style13ptBold"/>
        </w:rPr>
        <w:t>O’Neil 16</w:t>
      </w:r>
      <w:r>
        <w:t>---Shannon O’Neil is a senior fellow for Latin America Studies at the Council on Foreign Relations. ("Amid Slowing Trade, What’s Next for Global Supply Chains?”, Council on Foreign Relations, 8-2-2016, https://www.cfr.org/blog/amid-slowing-trade-whats-next-global-supply-chains)</w:t>
      </w:r>
      <w:r w:rsidR="00E90CD4">
        <w:t>//AN</w:t>
      </w:r>
    </w:p>
    <w:p w14:paraId="58115F2E" w14:textId="77777777" w:rsidR="00D50474" w:rsidRPr="00D50474" w:rsidRDefault="00D50474" w:rsidP="00D50474">
      <w:r w:rsidRPr="00D50474">
        <w:t xml:space="preserve">Trends in Global Supply Chains  </w:t>
      </w:r>
    </w:p>
    <w:p w14:paraId="2D7D563B" w14:textId="77777777" w:rsidR="00D50474" w:rsidRPr="00D50474" w:rsidRDefault="00D50474" w:rsidP="00D50474">
      <w:r w:rsidRPr="00D50474">
        <w:t xml:space="preserve">Amid this ongoing debate, the very nature of trade is changing owing to three distinct shifts in global supply chains: </w:t>
      </w:r>
      <w:r w:rsidRPr="00DD71FD">
        <w:rPr>
          <w:rStyle w:val="StyleUnderline"/>
          <w:highlight w:val="cyan"/>
        </w:rPr>
        <w:t xml:space="preserve">the “fast economy” is </w:t>
      </w:r>
      <w:r w:rsidRPr="00DD71FD">
        <w:rPr>
          <w:rStyle w:val="Emphasis"/>
          <w:highlight w:val="cyan"/>
        </w:rPr>
        <w:t>on the rise</w:t>
      </w:r>
      <w:r w:rsidRPr="00D50474">
        <w:t>, new technologies are proliferating, and e-commerce is expanding.</w:t>
      </w:r>
    </w:p>
    <w:p w14:paraId="3C61EC33" w14:textId="77777777" w:rsidR="00D50474" w:rsidRPr="00D50474" w:rsidRDefault="00D50474" w:rsidP="00D50474">
      <w:r w:rsidRPr="00D50474">
        <w:t xml:space="preserve">Many </w:t>
      </w:r>
      <w:r w:rsidRPr="00D50474">
        <w:rPr>
          <w:rStyle w:val="StyleUnderline"/>
        </w:rPr>
        <w:t>sectors</w:t>
      </w:r>
      <w:r w:rsidRPr="00D50474">
        <w:t xml:space="preserve"> now </w:t>
      </w:r>
      <w:r w:rsidRPr="00D50474">
        <w:rPr>
          <w:rStyle w:val="Emphasis"/>
        </w:rPr>
        <w:t>prioritize speed</w:t>
      </w:r>
      <w:r w:rsidRPr="00D50474">
        <w:rPr>
          <w:rStyle w:val="StyleUnderline"/>
        </w:rPr>
        <w:t xml:space="preserve"> to meet customer </w:t>
      </w:r>
      <w:r w:rsidRPr="00D50474">
        <w:rPr>
          <w:rStyle w:val="Emphasis"/>
        </w:rPr>
        <w:t>demand</w:t>
      </w:r>
      <w:r w:rsidRPr="00D50474">
        <w:t xml:space="preserve">. Brands have adapted to a market for faster products—for example, Zara can design, manufacture, and get clothes to its stores in just two weeks. This model allows brands to avoid high inventory and costly bets, instead only producing more of what sells best. </w:t>
      </w:r>
      <w:r w:rsidRPr="00DD71FD">
        <w:rPr>
          <w:rStyle w:val="StyleUnderline"/>
          <w:highlight w:val="cyan"/>
        </w:rPr>
        <w:t>Since</w:t>
      </w:r>
      <w:r w:rsidRPr="00D50474">
        <w:rPr>
          <w:rStyle w:val="StyleUnderline"/>
        </w:rPr>
        <w:t xml:space="preserve"> fast </w:t>
      </w:r>
      <w:r w:rsidRPr="00DD71FD">
        <w:rPr>
          <w:rStyle w:val="StyleUnderline"/>
          <w:highlight w:val="cyan"/>
        </w:rPr>
        <w:t xml:space="preserve">products require </w:t>
      </w:r>
      <w:r w:rsidRPr="00DD71FD">
        <w:rPr>
          <w:rStyle w:val="Emphasis"/>
          <w:highlight w:val="cyan"/>
        </w:rPr>
        <w:t>shorter</w:t>
      </w:r>
      <w:r w:rsidRPr="00DD71FD">
        <w:rPr>
          <w:rStyle w:val="StyleUnderline"/>
          <w:highlight w:val="cyan"/>
        </w:rPr>
        <w:t xml:space="preserve"> and </w:t>
      </w:r>
      <w:r w:rsidRPr="00D50474">
        <w:rPr>
          <w:rStyle w:val="Emphasis"/>
        </w:rPr>
        <w:t xml:space="preserve">more </w:t>
      </w:r>
      <w:r w:rsidRPr="00DD71FD">
        <w:rPr>
          <w:rStyle w:val="Emphasis"/>
          <w:highlight w:val="cyan"/>
        </w:rPr>
        <w:t>regional</w:t>
      </w:r>
      <w:r w:rsidRPr="00DD71FD">
        <w:rPr>
          <w:rStyle w:val="StyleUnderline"/>
          <w:highlight w:val="cyan"/>
        </w:rPr>
        <w:t xml:space="preserve"> supply</w:t>
      </w:r>
      <w:r w:rsidRPr="00D50474">
        <w:rPr>
          <w:rStyle w:val="StyleUnderline"/>
        </w:rPr>
        <w:t xml:space="preserve"> </w:t>
      </w:r>
      <w:r w:rsidRPr="00DD71FD">
        <w:rPr>
          <w:rStyle w:val="StyleUnderline"/>
          <w:highlight w:val="cyan"/>
        </w:rPr>
        <w:t xml:space="preserve">chains, they involve </w:t>
      </w:r>
      <w:r w:rsidRPr="00DD71FD">
        <w:rPr>
          <w:rStyle w:val="Emphasis"/>
          <w:highlight w:val="cyan"/>
        </w:rPr>
        <w:t>less</w:t>
      </w:r>
      <w:r w:rsidRPr="00DD71FD">
        <w:rPr>
          <w:rStyle w:val="StyleUnderline"/>
          <w:highlight w:val="cyan"/>
        </w:rPr>
        <w:t xml:space="preserve"> intercontinental trade</w:t>
      </w:r>
      <w:r w:rsidRPr="00DD71FD">
        <w:rPr>
          <w:highlight w:val="cyan"/>
        </w:rPr>
        <w:t>.</w:t>
      </w:r>
    </w:p>
    <w:p w14:paraId="1D183A82" w14:textId="5822AE50" w:rsidR="005C47CF" w:rsidRDefault="00D50474" w:rsidP="001E5CE2">
      <w:r w:rsidRPr="00D50474">
        <w:t xml:space="preserve">Technology is making supply chains more dynamic. Information technology, the internet of things, big data, and the cloud enable new management processes that allow for longer and more complex supply chains. The Flex Pulse Centre is one example—it streams data on everything from inventories to quality checks to transportation and delivery statuses, allowing central and local teams to remain updated and prepared to address potential disruptions and risks. This global visibility helps companies to decentralize production and open up new factories and distribution centers across the world, which results in a mix of short, medium, and long distance shipments. Other </w:t>
      </w:r>
      <w:r w:rsidRPr="00DD71FD">
        <w:rPr>
          <w:rStyle w:val="Emphasis"/>
          <w:highlight w:val="cyan"/>
        </w:rPr>
        <w:t>tech</w:t>
      </w:r>
      <w:r w:rsidRPr="00D50474">
        <w:rPr>
          <w:rStyle w:val="Emphasis"/>
        </w:rPr>
        <w:t>nological</w:t>
      </w:r>
      <w:r w:rsidRPr="00D50474">
        <w:rPr>
          <w:rStyle w:val="StyleUnderline"/>
        </w:rPr>
        <w:t xml:space="preserve"> </w:t>
      </w:r>
      <w:r w:rsidRPr="00DD71FD">
        <w:rPr>
          <w:rStyle w:val="StyleUnderline"/>
          <w:highlight w:val="cyan"/>
        </w:rPr>
        <w:t>innovations localize and shorten supply chains</w:t>
      </w:r>
      <w:r w:rsidRPr="00D50474">
        <w:t xml:space="preserve">. 3D printing can move production from factories to shops and homes, and some companies are re-shoring and nearshoring to relocate manufacturing to where technology is most advanced and productivity highest. Both </w:t>
      </w:r>
      <w:r w:rsidRPr="00DD71FD">
        <w:rPr>
          <w:rStyle w:val="StyleUnderline"/>
          <w:highlight w:val="cyan"/>
        </w:rPr>
        <w:t xml:space="preserve">trends reduce </w:t>
      </w:r>
      <w:r w:rsidRPr="00DD71FD">
        <w:rPr>
          <w:rStyle w:val="Emphasis"/>
          <w:highlight w:val="cyan"/>
        </w:rPr>
        <w:t>cross border</w:t>
      </w:r>
      <w:r w:rsidRPr="00DD71FD">
        <w:rPr>
          <w:rStyle w:val="StyleUnderline"/>
          <w:highlight w:val="cyan"/>
        </w:rPr>
        <w:t xml:space="preserve"> trade</w:t>
      </w:r>
      <w:r w:rsidRPr="00D50474">
        <w:t>.</w:t>
      </w:r>
    </w:p>
    <w:p w14:paraId="3BD0152E" w14:textId="417E77E7" w:rsidR="00E90CD4" w:rsidRDefault="00E90CD4" w:rsidP="00E90CD4">
      <w:pPr>
        <w:pStyle w:val="Heading4"/>
      </w:pPr>
      <w:r>
        <w:t xml:space="preserve">Automation reduces goods trade and particularly hurts developing economies. </w:t>
      </w:r>
    </w:p>
    <w:p w14:paraId="5B752EC0" w14:textId="71712098" w:rsidR="00E90CD4" w:rsidRPr="00E90CD4" w:rsidRDefault="00E90CD4" w:rsidP="00E90CD4">
      <w:r w:rsidRPr="00E90CD4">
        <w:rPr>
          <w:rStyle w:val="Style13ptBold"/>
        </w:rPr>
        <w:t>Lund et al. 19</w:t>
      </w:r>
      <w:r>
        <w:t xml:space="preserve">---Susan M. Lund is IFC’s Vice President for Economics and Private Sector Development. (“Globalization in Transition: The Future of Trade and Value Chains”, McKinsey Institute, January 2019, </w:t>
      </w:r>
      <w:r w:rsidRPr="00E90CD4">
        <w:t>http://dln.jaipuria.ac.in:8080/jspui/bitstream/123456789/10848/1/MGI-Globalization%20in%20transition-The-future-of-trade-and-value-chains-Full-report.pdf</w:t>
      </w:r>
      <w:r>
        <w:t>)</w:t>
      </w:r>
      <w:r w:rsidR="004E29AF">
        <w:t>//AN</w:t>
      </w:r>
    </w:p>
    <w:p w14:paraId="2EC57973" w14:textId="77777777" w:rsidR="005C47CF" w:rsidRPr="00E90CD4" w:rsidRDefault="005C47CF" w:rsidP="005C47CF">
      <w:r w:rsidRPr="00E90CD4">
        <w:t xml:space="preserve">Finally, </w:t>
      </w:r>
      <w:r w:rsidRPr="00DD71FD">
        <w:rPr>
          <w:rStyle w:val="Emphasis"/>
          <w:highlight w:val="cyan"/>
        </w:rPr>
        <w:t>goods</w:t>
      </w:r>
      <w:r w:rsidRPr="00841B9E">
        <w:rPr>
          <w:rStyle w:val="Emphasis"/>
        </w:rPr>
        <w:t>-producing</w:t>
      </w:r>
      <w:r w:rsidRPr="005C47CF">
        <w:rPr>
          <w:rStyle w:val="StyleUnderline"/>
        </w:rPr>
        <w:t xml:space="preserve"> value </w:t>
      </w:r>
      <w:r w:rsidRPr="00DD71FD">
        <w:rPr>
          <w:rStyle w:val="StyleUnderline"/>
          <w:highlight w:val="cyan"/>
        </w:rPr>
        <w:t>chains</w:t>
      </w:r>
      <w:r w:rsidRPr="00E90CD4">
        <w:t xml:space="preserve"> (particularly automotive as well as computers and electronics) </w:t>
      </w:r>
      <w:r w:rsidRPr="00DD71FD">
        <w:rPr>
          <w:rStyle w:val="StyleUnderline"/>
          <w:highlight w:val="cyan"/>
        </w:rPr>
        <w:t>are becoming</w:t>
      </w:r>
      <w:r w:rsidRPr="005C47CF">
        <w:rPr>
          <w:rStyle w:val="StyleUnderline"/>
        </w:rPr>
        <w:t xml:space="preserve"> </w:t>
      </w:r>
      <w:r w:rsidRPr="00E90CD4">
        <w:rPr>
          <w:rStyle w:val="StyleUnderline"/>
        </w:rPr>
        <w:t xml:space="preserve">more </w:t>
      </w:r>
      <w:r w:rsidRPr="00DD71FD">
        <w:rPr>
          <w:rStyle w:val="Emphasis"/>
          <w:highlight w:val="cyan"/>
        </w:rPr>
        <w:t>regionally concentrated</w:t>
      </w:r>
      <w:r w:rsidRPr="00E90CD4">
        <w:t xml:space="preserve">, especially within Asia and Europe. </w:t>
      </w:r>
      <w:r w:rsidRPr="00DD71FD">
        <w:rPr>
          <w:rStyle w:val="StyleUnderline"/>
          <w:highlight w:val="cyan"/>
        </w:rPr>
        <w:t>Companies</w:t>
      </w:r>
      <w:r w:rsidRPr="005C47CF">
        <w:rPr>
          <w:rStyle w:val="StyleUnderline"/>
        </w:rPr>
        <w:t xml:space="preserve"> are</w:t>
      </w:r>
      <w:r w:rsidRPr="00E90CD4">
        <w:t xml:space="preserve"> increasingly </w:t>
      </w:r>
      <w:r w:rsidRPr="00DD71FD">
        <w:rPr>
          <w:rStyle w:val="StyleUnderline"/>
          <w:highlight w:val="cyan"/>
        </w:rPr>
        <w:t>establish</w:t>
      </w:r>
      <w:r w:rsidRPr="005C47CF">
        <w:rPr>
          <w:rStyle w:val="StyleUnderline"/>
        </w:rPr>
        <w:t xml:space="preserve">ing </w:t>
      </w:r>
      <w:r w:rsidRPr="00DD71FD">
        <w:rPr>
          <w:rStyle w:val="StyleUnderline"/>
          <w:highlight w:val="cyan"/>
        </w:rPr>
        <w:t xml:space="preserve">production in </w:t>
      </w:r>
      <w:r w:rsidRPr="00DD71FD">
        <w:rPr>
          <w:rStyle w:val="Emphasis"/>
          <w:highlight w:val="cyan"/>
        </w:rPr>
        <w:t>proximity</w:t>
      </w:r>
      <w:r w:rsidRPr="00DD71FD">
        <w:rPr>
          <w:rStyle w:val="StyleUnderline"/>
          <w:highlight w:val="cyan"/>
        </w:rPr>
        <w:t xml:space="preserve"> to demand</w:t>
      </w:r>
      <w:r w:rsidRPr="00E90CD4">
        <w:t xml:space="preserve">. </w:t>
      </w:r>
    </w:p>
    <w:p w14:paraId="2207D000" w14:textId="70424376" w:rsidR="005C47CF" w:rsidRPr="00E90CD4" w:rsidRDefault="005C47CF" w:rsidP="005C47CF">
      <w:r w:rsidRPr="00E90CD4">
        <w:t xml:space="preserve">Three forces explain these changes in value chains. First, emerging markets’ share of global consumption has risen by roughly 50 percent over the past decade. China and other developing countries are consuming more of what they produce and exporting a smaller share. Second, emerging economies are building more comprehensive domestic supply chains, reducing their reliance on imported intermediate inputs. Lower global trade intensity is a sign that these countries are reaching the next stage of economic development. Finally, </w:t>
      </w:r>
      <w:r w:rsidRPr="00841B9E">
        <w:rPr>
          <w:rStyle w:val="Emphasis"/>
        </w:rPr>
        <w:t xml:space="preserve">global value </w:t>
      </w:r>
      <w:r w:rsidRPr="00DD71FD">
        <w:rPr>
          <w:rStyle w:val="Emphasis"/>
          <w:highlight w:val="cyan"/>
        </w:rPr>
        <w:t>chains</w:t>
      </w:r>
      <w:r w:rsidRPr="00DD71FD">
        <w:rPr>
          <w:rStyle w:val="StyleUnderline"/>
          <w:highlight w:val="cyan"/>
        </w:rPr>
        <w:t xml:space="preserve"> are being </w:t>
      </w:r>
      <w:r w:rsidRPr="00DD71FD">
        <w:rPr>
          <w:rStyle w:val="Emphasis"/>
          <w:highlight w:val="cyan"/>
        </w:rPr>
        <w:t>reshaped</w:t>
      </w:r>
      <w:r w:rsidRPr="00DD71FD">
        <w:rPr>
          <w:rStyle w:val="StyleUnderline"/>
          <w:highlight w:val="cyan"/>
        </w:rPr>
        <w:t xml:space="preserve"> by</w:t>
      </w:r>
      <w:r w:rsidRPr="00E90CD4">
        <w:t xml:space="preserve"> cross-border data flows and new technologies, </w:t>
      </w:r>
      <w:r w:rsidRPr="00841B9E">
        <w:t xml:space="preserve">including </w:t>
      </w:r>
      <w:r w:rsidRPr="00DD71FD">
        <w:rPr>
          <w:rStyle w:val="StyleUnderline"/>
          <w:highlight w:val="cyan"/>
        </w:rPr>
        <w:t>digital platforms, the</w:t>
      </w:r>
      <w:r w:rsidRPr="005C47CF">
        <w:rPr>
          <w:rStyle w:val="StyleUnderline"/>
        </w:rPr>
        <w:t xml:space="preserve"> </w:t>
      </w:r>
      <w:r w:rsidRPr="00DD71FD">
        <w:rPr>
          <w:rStyle w:val="Emphasis"/>
          <w:highlight w:val="cyan"/>
        </w:rPr>
        <w:t>I</w:t>
      </w:r>
      <w:r w:rsidRPr="005C47CF">
        <w:rPr>
          <w:rStyle w:val="StyleUnderline"/>
        </w:rPr>
        <w:t xml:space="preserve">nternet </w:t>
      </w:r>
      <w:r w:rsidRPr="00DD71FD">
        <w:rPr>
          <w:rStyle w:val="Emphasis"/>
          <w:highlight w:val="cyan"/>
        </w:rPr>
        <w:t>o</w:t>
      </w:r>
      <w:r w:rsidRPr="005C47CF">
        <w:rPr>
          <w:rStyle w:val="StyleUnderline"/>
        </w:rPr>
        <w:t xml:space="preserve">f </w:t>
      </w:r>
      <w:r w:rsidRPr="00DD71FD">
        <w:rPr>
          <w:rStyle w:val="Emphasis"/>
          <w:highlight w:val="cyan"/>
        </w:rPr>
        <w:t>T</w:t>
      </w:r>
      <w:r w:rsidRPr="005C47CF">
        <w:rPr>
          <w:rStyle w:val="StyleUnderline"/>
        </w:rPr>
        <w:t xml:space="preserve">hings, </w:t>
      </w:r>
      <w:r w:rsidRPr="00DD71FD">
        <w:rPr>
          <w:rStyle w:val="StyleUnderline"/>
          <w:highlight w:val="cyan"/>
        </w:rPr>
        <w:t xml:space="preserve">and </w:t>
      </w:r>
      <w:r w:rsidRPr="00DD71FD">
        <w:rPr>
          <w:rStyle w:val="Emphasis"/>
          <w:highlight w:val="cyan"/>
        </w:rPr>
        <w:t>automation</w:t>
      </w:r>
      <w:r w:rsidRPr="005C47CF">
        <w:rPr>
          <w:rStyle w:val="StyleUnderline"/>
        </w:rPr>
        <w:t xml:space="preserve"> and </w:t>
      </w:r>
      <w:r w:rsidRPr="00841B9E">
        <w:rPr>
          <w:rStyle w:val="Emphasis"/>
        </w:rPr>
        <w:t>AI</w:t>
      </w:r>
      <w:r w:rsidRPr="00E90CD4">
        <w:t xml:space="preserve">. In some scenarios, </w:t>
      </w:r>
      <w:r w:rsidRPr="00DD71FD">
        <w:rPr>
          <w:rStyle w:val="StyleUnderline"/>
          <w:highlight w:val="cyan"/>
        </w:rPr>
        <w:t>these tech</w:t>
      </w:r>
      <w:r w:rsidRPr="005C47CF">
        <w:rPr>
          <w:rStyle w:val="StyleUnderline"/>
        </w:rPr>
        <w:t xml:space="preserve">nologies </w:t>
      </w:r>
      <w:r w:rsidRPr="00DD71FD">
        <w:rPr>
          <w:rStyle w:val="StyleUnderline"/>
          <w:highlight w:val="cyan"/>
        </w:rPr>
        <w:t xml:space="preserve">could further </w:t>
      </w:r>
      <w:r w:rsidRPr="00DD71FD">
        <w:rPr>
          <w:rStyle w:val="Emphasis"/>
          <w:highlight w:val="cyan"/>
        </w:rPr>
        <w:t>dampen</w:t>
      </w:r>
      <w:r w:rsidRPr="00DD71FD">
        <w:rPr>
          <w:rStyle w:val="StyleUnderline"/>
          <w:highlight w:val="cyan"/>
        </w:rPr>
        <w:t xml:space="preserve"> goods trade</w:t>
      </w:r>
      <w:r w:rsidRPr="00E90CD4">
        <w:t xml:space="preserve"> while boosting trade in services over the next decade.</w:t>
      </w:r>
    </w:p>
    <w:p w14:paraId="4DFDA01A" w14:textId="77777777" w:rsidR="005C47CF" w:rsidRPr="00E90CD4" w:rsidRDefault="005C47CF" w:rsidP="005C47CF">
      <w:r w:rsidRPr="00E90CD4">
        <w:t xml:space="preserve">Companies face more complex unknowns than ever before, making flexibility and resilience critical. </w:t>
      </w:r>
      <w:r w:rsidRPr="00841B9E">
        <w:rPr>
          <w:rStyle w:val="StyleUnderline"/>
        </w:rPr>
        <w:t>With the costs</w:t>
      </w:r>
      <w:r w:rsidRPr="00E90CD4">
        <w:t xml:space="preserve"> and the risks </w:t>
      </w:r>
      <w:r w:rsidRPr="00841B9E">
        <w:rPr>
          <w:rStyle w:val="StyleUnderline"/>
        </w:rPr>
        <w:t xml:space="preserve">of global operations </w:t>
      </w:r>
      <w:r w:rsidRPr="00841B9E">
        <w:rPr>
          <w:rStyle w:val="Emphasis"/>
        </w:rPr>
        <w:t>shifting</w:t>
      </w:r>
      <w:r w:rsidRPr="00841B9E">
        <w:rPr>
          <w:rStyle w:val="StyleUnderline"/>
        </w:rPr>
        <w:t xml:space="preserve">, </w:t>
      </w:r>
      <w:r w:rsidRPr="00DD71FD">
        <w:rPr>
          <w:rStyle w:val="StyleUnderline"/>
          <w:highlight w:val="cyan"/>
        </w:rPr>
        <w:t>companies need to decide where to</w:t>
      </w:r>
      <w:r w:rsidRPr="00E90CD4">
        <w:rPr>
          <w:rStyle w:val="StyleUnderline"/>
        </w:rPr>
        <w:t xml:space="preserve"> </w:t>
      </w:r>
      <w:r w:rsidRPr="00DD71FD">
        <w:rPr>
          <w:rStyle w:val="Emphasis"/>
          <w:highlight w:val="cyan"/>
        </w:rPr>
        <w:t>compete</w:t>
      </w:r>
      <w:r w:rsidRPr="00DD71FD">
        <w:rPr>
          <w:rStyle w:val="StyleUnderline"/>
          <w:highlight w:val="cyan"/>
        </w:rPr>
        <w:t xml:space="preserve"> along the</w:t>
      </w:r>
      <w:r w:rsidRPr="00E90CD4">
        <w:rPr>
          <w:rStyle w:val="StyleUnderline"/>
        </w:rPr>
        <w:t xml:space="preserve"> value </w:t>
      </w:r>
      <w:r w:rsidRPr="00DD71FD">
        <w:rPr>
          <w:rStyle w:val="StyleUnderline"/>
          <w:highlight w:val="cyan"/>
        </w:rPr>
        <w:t>chain</w:t>
      </w:r>
      <w:r w:rsidRPr="00E90CD4">
        <w:t xml:space="preserve">, consider new service offerings, and reassess their geographic footprint. </w:t>
      </w:r>
      <w:r w:rsidRPr="00DD71FD">
        <w:rPr>
          <w:rStyle w:val="StyleUnderline"/>
          <w:highlight w:val="cyan"/>
        </w:rPr>
        <w:t>Speed to market is becoming a</w:t>
      </w:r>
      <w:r w:rsidRPr="00841B9E">
        <w:rPr>
          <w:rStyle w:val="StyleUnderline"/>
        </w:rPr>
        <w:t xml:space="preserve"> </w:t>
      </w:r>
      <w:r w:rsidRPr="00841B9E">
        <w:rPr>
          <w:rStyle w:val="Emphasis"/>
        </w:rPr>
        <w:t xml:space="preserve">key </w:t>
      </w:r>
      <w:r w:rsidRPr="00DD71FD">
        <w:rPr>
          <w:rStyle w:val="Emphasis"/>
          <w:highlight w:val="cyan"/>
        </w:rPr>
        <w:t>battleground</w:t>
      </w:r>
      <w:r w:rsidRPr="00E90CD4">
        <w:t xml:space="preserve">, and many companies are localizing supply chains for better coordination. Rather than keeping suppliers at arm’s length, companies can benefit from more collaborative relationships with those that are core to the business. </w:t>
      </w:r>
    </w:p>
    <w:p w14:paraId="41F377FB" w14:textId="41137549" w:rsidR="005C47CF" w:rsidRPr="00E90CD4" w:rsidRDefault="005C47CF" w:rsidP="00E90CD4">
      <w:r w:rsidRPr="00E90CD4">
        <w:t xml:space="preserve">The trends we identify may favor advanced economies, given their strengths in innovation and services as well as their highly skilled workforces. </w:t>
      </w:r>
      <w:r w:rsidRPr="00841B9E">
        <w:rPr>
          <w:rStyle w:val="StyleUnderline"/>
        </w:rPr>
        <w:t xml:space="preserve">Developing countries with </w:t>
      </w:r>
      <w:r w:rsidRPr="00841B9E">
        <w:rPr>
          <w:rStyle w:val="Emphasis"/>
        </w:rPr>
        <w:t>geographic proximity</w:t>
      </w:r>
      <w:r w:rsidRPr="00841B9E">
        <w:rPr>
          <w:rStyle w:val="StyleUnderline"/>
        </w:rPr>
        <w:t xml:space="preserve"> to large consumer markets may </w:t>
      </w:r>
      <w:r w:rsidRPr="00841B9E">
        <w:rPr>
          <w:rStyle w:val="Emphasis"/>
        </w:rPr>
        <w:t>benefit</w:t>
      </w:r>
      <w:r w:rsidRPr="00E90CD4">
        <w:t xml:space="preserve"> as production moves closer to consumers; those with strengths in traded services also stand to gain. But the </w:t>
      </w:r>
      <w:r w:rsidRPr="00841B9E">
        <w:rPr>
          <w:rStyle w:val="Emphasis"/>
        </w:rPr>
        <w:t>challenges</w:t>
      </w:r>
      <w:r w:rsidRPr="00841B9E">
        <w:rPr>
          <w:rStyle w:val="StyleUnderline"/>
        </w:rPr>
        <w:t xml:space="preserve"> are getting </w:t>
      </w:r>
      <w:r w:rsidRPr="00841B9E">
        <w:rPr>
          <w:rStyle w:val="Emphasis"/>
        </w:rPr>
        <w:t>steeper</w:t>
      </w:r>
      <w:r w:rsidRPr="00841B9E">
        <w:rPr>
          <w:rStyle w:val="StyleUnderline"/>
        </w:rPr>
        <w:t xml:space="preserve"> for countries that missed</w:t>
      </w:r>
      <w:r w:rsidRPr="00E90CD4">
        <w:rPr>
          <w:rStyle w:val="StyleUnderline"/>
        </w:rPr>
        <w:t xml:space="preserve"> ou</w:t>
      </w:r>
      <w:r w:rsidRPr="00841B9E">
        <w:rPr>
          <w:rStyle w:val="StyleUnderline"/>
        </w:rPr>
        <w:t>t</w:t>
      </w:r>
      <w:r w:rsidRPr="00E90CD4">
        <w:rPr>
          <w:rStyle w:val="StyleUnderline"/>
        </w:rPr>
        <w:t xml:space="preserve"> on the </w:t>
      </w:r>
      <w:r w:rsidRPr="00841B9E">
        <w:rPr>
          <w:rStyle w:val="Emphasis"/>
        </w:rPr>
        <w:t>last wave</w:t>
      </w:r>
      <w:r w:rsidRPr="00E90CD4">
        <w:rPr>
          <w:rStyle w:val="StyleUnderline"/>
        </w:rPr>
        <w:t xml:space="preserve"> of globalization. </w:t>
      </w:r>
      <w:r w:rsidRPr="00DD71FD">
        <w:rPr>
          <w:rStyle w:val="StyleUnderline"/>
          <w:highlight w:val="cyan"/>
        </w:rPr>
        <w:t xml:space="preserve">As </w:t>
      </w:r>
      <w:r w:rsidRPr="00DD71FD">
        <w:rPr>
          <w:rStyle w:val="Emphasis"/>
          <w:highlight w:val="cyan"/>
        </w:rPr>
        <w:t>automation</w:t>
      </w:r>
      <w:r w:rsidRPr="00DD71FD">
        <w:rPr>
          <w:rStyle w:val="StyleUnderline"/>
          <w:highlight w:val="cyan"/>
        </w:rPr>
        <w:t xml:space="preserve"> reduces the importance of labor</w:t>
      </w:r>
      <w:r w:rsidRPr="00E90CD4">
        <w:rPr>
          <w:rStyle w:val="StyleUnderline"/>
        </w:rPr>
        <w:t xml:space="preserve"> costs, </w:t>
      </w:r>
      <w:r w:rsidRPr="00DD71FD">
        <w:rPr>
          <w:rStyle w:val="StyleUnderline"/>
          <w:highlight w:val="cyan"/>
        </w:rPr>
        <w:t xml:space="preserve">the window is </w:t>
      </w:r>
      <w:r w:rsidRPr="00DD71FD">
        <w:rPr>
          <w:rStyle w:val="Emphasis"/>
          <w:highlight w:val="cyan"/>
        </w:rPr>
        <w:t>narrowing</w:t>
      </w:r>
      <w:r w:rsidRPr="00DD71FD">
        <w:rPr>
          <w:rStyle w:val="StyleUnderline"/>
          <w:highlight w:val="cyan"/>
        </w:rPr>
        <w:t xml:space="preserve"> for low-income countries to use </w:t>
      </w:r>
      <w:r w:rsidRPr="00DD71FD">
        <w:rPr>
          <w:rStyle w:val="Emphasis"/>
          <w:highlight w:val="cyan"/>
        </w:rPr>
        <w:t>labor</w:t>
      </w:r>
      <w:r w:rsidRPr="00841B9E">
        <w:rPr>
          <w:rStyle w:val="Emphasis"/>
        </w:rPr>
        <w:t>-intensive</w:t>
      </w:r>
      <w:r w:rsidRPr="00E90CD4">
        <w:rPr>
          <w:rStyle w:val="StyleUnderline"/>
        </w:rPr>
        <w:t xml:space="preserve"> </w:t>
      </w:r>
      <w:r w:rsidRPr="00DD71FD">
        <w:rPr>
          <w:rStyle w:val="StyleUnderline"/>
          <w:highlight w:val="cyan"/>
        </w:rPr>
        <w:t xml:space="preserve">exports as a </w:t>
      </w:r>
      <w:r w:rsidRPr="00DD71FD">
        <w:rPr>
          <w:rStyle w:val="Emphasis"/>
          <w:highlight w:val="cyan"/>
        </w:rPr>
        <w:t>development</w:t>
      </w:r>
      <w:r w:rsidRPr="00DD71FD">
        <w:rPr>
          <w:rStyle w:val="StyleUnderline"/>
          <w:highlight w:val="cyan"/>
        </w:rPr>
        <w:t xml:space="preserve"> strategy</w:t>
      </w:r>
      <w:r w:rsidRPr="00E90CD4">
        <w:t xml:space="preserve">. Regional integration offers one possible solution, and digital technologies also hold possibilities for new development paths. </w:t>
      </w:r>
    </w:p>
    <w:p w14:paraId="4783DF35" w14:textId="77777777" w:rsidR="005C47CF" w:rsidRDefault="005C47CF" w:rsidP="001E5CE2"/>
    <w:p w14:paraId="4D3944C8" w14:textId="4F216388" w:rsidR="00CC6ED1" w:rsidRDefault="00CC6ED1" w:rsidP="00CC6ED1">
      <w:pPr>
        <w:pStyle w:val="Heading3"/>
      </w:pPr>
      <w:r>
        <w:t>2NC---Link---3D Printing</w:t>
      </w:r>
    </w:p>
    <w:p w14:paraId="2C7ABF26" w14:textId="442DDA22" w:rsidR="00113008" w:rsidRDefault="00113008" w:rsidP="00113008">
      <w:pPr>
        <w:pStyle w:val="Heading4"/>
      </w:pPr>
      <w:r>
        <w:t xml:space="preserve">Innovation leads to further </w:t>
      </w:r>
      <w:r w:rsidRPr="005D3842">
        <w:rPr>
          <w:u w:val="single"/>
        </w:rPr>
        <w:t>3D printing</w:t>
      </w:r>
      <w:r>
        <w:t xml:space="preserve">---that </w:t>
      </w:r>
      <w:r w:rsidRPr="005D3842">
        <w:rPr>
          <w:u w:val="single"/>
        </w:rPr>
        <w:t>reverses</w:t>
      </w:r>
      <w:r>
        <w:t xml:space="preserve"> globalization. </w:t>
      </w:r>
    </w:p>
    <w:p w14:paraId="7C03D7F0" w14:textId="77777777" w:rsidR="00113008" w:rsidRDefault="00113008" w:rsidP="00113008">
      <w:r w:rsidRPr="005750CC">
        <w:rPr>
          <w:rStyle w:val="Style13ptBold"/>
        </w:rPr>
        <w:t>Boyd 16</w:t>
      </w:r>
      <w:r>
        <w:t>---Bret Boyd, CEO of Knoema, a software platform for data access and discovery. (“3D Printing and the Regionalization of Economic Activity,” Grayline Group, 2016, https://graylinegroup.com/manufacturing-catalyst-overview/)//AN</w:t>
      </w:r>
    </w:p>
    <w:p w14:paraId="3A8008CD" w14:textId="77777777" w:rsidR="00113008" w:rsidRPr="00957FF4" w:rsidRDefault="00113008" w:rsidP="00113008">
      <w:r w:rsidRPr="00957FF4">
        <w:t>Manufacturing Revolution</w:t>
      </w:r>
    </w:p>
    <w:p w14:paraId="5CDE68A1" w14:textId="77777777" w:rsidR="00113008" w:rsidRPr="00957FF4" w:rsidRDefault="00113008" w:rsidP="00113008">
      <w:r w:rsidRPr="00DD71FD">
        <w:rPr>
          <w:rStyle w:val="Emphasis"/>
          <w:highlight w:val="cyan"/>
        </w:rPr>
        <w:t>3D printing</w:t>
      </w:r>
      <w:r w:rsidRPr="00957FF4">
        <w:t xml:space="preserve">, or additive manufacturing, </w:t>
      </w:r>
      <w:r w:rsidRPr="00CC6ED1">
        <w:rPr>
          <w:rStyle w:val="StyleUnderline"/>
        </w:rPr>
        <w:t xml:space="preserve">is a </w:t>
      </w:r>
      <w:r w:rsidRPr="00C8605B">
        <w:rPr>
          <w:rStyle w:val="Emphasis"/>
        </w:rPr>
        <w:t>catalyst</w:t>
      </w:r>
      <w:r w:rsidRPr="00CC6ED1">
        <w:rPr>
          <w:rStyle w:val="StyleUnderline"/>
        </w:rPr>
        <w:t xml:space="preserve"> that </w:t>
      </w:r>
      <w:r w:rsidRPr="00DD71FD">
        <w:rPr>
          <w:rStyle w:val="StyleUnderline"/>
          <w:highlight w:val="cyan"/>
        </w:rPr>
        <w:t>will</w:t>
      </w:r>
      <w:r w:rsidRPr="00CC6ED1">
        <w:rPr>
          <w:rStyle w:val="StyleUnderline"/>
        </w:rPr>
        <w:t xml:space="preserve"> </w:t>
      </w:r>
      <w:r w:rsidRPr="00C8605B">
        <w:rPr>
          <w:rStyle w:val="Emphasis"/>
        </w:rPr>
        <w:t xml:space="preserve">fundamentally </w:t>
      </w:r>
      <w:r w:rsidRPr="00DD71FD">
        <w:rPr>
          <w:rStyle w:val="Emphasis"/>
          <w:highlight w:val="cyan"/>
        </w:rPr>
        <w:t>disrupt</w:t>
      </w:r>
      <w:r w:rsidRPr="00957FF4">
        <w:t xml:space="preserve"> the </w:t>
      </w:r>
      <w:r w:rsidRPr="00DD71FD">
        <w:rPr>
          <w:rStyle w:val="StyleUnderline"/>
          <w:highlight w:val="cyan"/>
        </w:rPr>
        <w:t>manufacturing</w:t>
      </w:r>
      <w:r w:rsidRPr="00957FF4">
        <w:t xml:space="preserve"> sector </w:t>
      </w:r>
      <w:r w:rsidRPr="00DD71FD">
        <w:rPr>
          <w:rStyle w:val="StyleUnderline"/>
          <w:highlight w:val="cyan"/>
        </w:rPr>
        <w:t xml:space="preserve">and </w:t>
      </w:r>
      <w:r w:rsidRPr="00DD71FD">
        <w:rPr>
          <w:rStyle w:val="Emphasis"/>
          <w:highlight w:val="cyan"/>
        </w:rPr>
        <w:t>cascade</w:t>
      </w:r>
      <w:r w:rsidRPr="00DD71FD">
        <w:rPr>
          <w:rStyle w:val="StyleUnderline"/>
          <w:highlight w:val="cyan"/>
        </w:rPr>
        <w:t xml:space="preserve"> through</w:t>
      </w:r>
      <w:r w:rsidRPr="00CC6ED1">
        <w:rPr>
          <w:rStyle w:val="StyleUnderline"/>
        </w:rPr>
        <w:t xml:space="preserve"> other </w:t>
      </w:r>
      <w:r w:rsidRPr="00DD71FD">
        <w:rPr>
          <w:rStyle w:val="StyleUnderline"/>
          <w:highlight w:val="cyan"/>
        </w:rPr>
        <w:t>industries</w:t>
      </w:r>
      <w:r w:rsidRPr="00957FF4">
        <w:t xml:space="preserve">, </w:t>
      </w:r>
      <w:r w:rsidRPr="00CC6ED1">
        <w:rPr>
          <w:rStyle w:val="StyleUnderline"/>
        </w:rPr>
        <w:t xml:space="preserve">impacting shipping, logistics, transportation, infrastructure, construction, retail, and aerospace </w:t>
      </w:r>
      <w:r w:rsidRPr="00957FF4">
        <w:t xml:space="preserve">companies. </w:t>
      </w:r>
      <w:r w:rsidRPr="00CC6ED1">
        <w:rPr>
          <w:rStyle w:val="StyleUnderline"/>
        </w:rPr>
        <w:t xml:space="preserve">This catalyst will also affect </w:t>
      </w:r>
      <w:r w:rsidRPr="00DD71FD">
        <w:rPr>
          <w:rStyle w:val="StyleUnderline"/>
          <w:highlight w:val="cyan"/>
        </w:rPr>
        <w:t>governments</w:t>
      </w:r>
      <w:r w:rsidRPr="00957FF4">
        <w:t xml:space="preserve">, national </w:t>
      </w:r>
      <w:r w:rsidRPr="00DD71FD">
        <w:rPr>
          <w:rStyle w:val="StyleUnderline"/>
          <w:highlight w:val="cyan"/>
        </w:rPr>
        <w:t>economies</w:t>
      </w:r>
      <w:r w:rsidRPr="00CC6ED1">
        <w:rPr>
          <w:rStyle w:val="StyleUnderline"/>
        </w:rPr>
        <w:t xml:space="preserve">, </w:t>
      </w:r>
      <w:r w:rsidRPr="00DD71FD">
        <w:rPr>
          <w:rStyle w:val="StyleUnderline"/>
          <w:highlight w:val="cyan"/>
        </w:rPr>
        <w:t>and</w:t>
      </w:r>
      <w:r w:rsidRPr="00957FF4">
        <w:t xml:space="preserve"> the shape of </w:t>
      </w:r>
      <w:r w:rsidRPr="00DD71FD">
        <w:rPr>
          <w:rStyle w:val="StyleUnderline"/>
          <w:highlight w:val="cyan"/>
        </w:rPr>
        <w:t xml:space="preserve">labor in </w:t>
      </w:r>
      <w:r w:rsidRPr="00DD71FD">
        <w:rPr>
          <w:rStyle w:val="Emphasis"/>
          <w:highlight w:val="cyan"/>
        </w:rPr>
        <w:t>both</w:t>
      </w:r>
      <w:r w:rsidRPr="00DD71FD">
        <w:rPr>
          <w:rStyle w:val="StyleUnderline"/>
          <w:highlight w:val="cyan"/>
        </w:rPr>
        <w:t xml:space="preserve"> developed and developing countries</w:t>
      </w:r>
      <w:r w:rsidRPr="00957FF4">
        <w:t xml:space="preserve">. </w:t>
      </w:r>
    </w:p>
    <w:p w14:paraId="5B60BF41" w14:textId="77777777" w:rsidR="00113008" w:rsidRPr="00957FF4" w:rsidRDefault="00113008" w:rsidP="00113008">
      <w:r w:rsidRPr="00CC6ED1">
        <w:rPr>
          <w:rStyle w:val="StyleUnderline"/>
        </w:rPr>
        <w:t>Additive manufacturing</w:t>
      </w:r>
      <w:r w:rsidRPr="00957FF4">
        <w:t xml:space="preserve"> has existed for some time and </w:t>
      </w:r>
      <w:r w:rsidRPr="00CC6ED1">
        <w:rPr>
          <w:rStyle w:val="StyleUnderline"/>
        </w:rPr>
        <w:t xml:space="preserve">is being adopted in </w:t>
      </w:r>
      <w:r w:rsidRPr="00AC76DE">
        <w:rPr>
          <w:rStyle w:val="Emphasis"/>
        </w:rPr>
        <w:t>more and more</w:t>
      </w:r>
      <w:r w:rsidRPr="00CC6ED1">
        <w:rPr>
          <w:rStyle w:val="StyleUnderline"/>
        </w:rPr>
        <w:t xml:space="preserve"> applications</w:t>
      </w:r>
      <w:r w:rsidRPr="00957FF4">
        <w:t xml:space="preserve">. This technology traces back to stereolithography, a process that uses lasers to solidify layers of liquid polymer, developed by 3D Systems and others in 1987. </w:t>
      </w:r>
      <w:r w:rsidRPr="00DD71FD">
        <w:rPr>
          <w:rStyle w:val="StyleUnderline"/>
          <w:highlight w:val="cyan"/>
        </w:rPr>
        <w:t>The</w:t>
      </w:r>
      <w:r w:rsidRPr="00CC6ED1">
        <w:rPr>
          <w:rStyle w:val="StyleUnderline"/>
        </w:rPr>
        <w:t xml:space="preserve"> </w:t>
      </w:r>
      <w:r w:rsidRPr="00AC76DE">
        <w:rPr>
          <w:rStyle w:val="Emphasis"/>
        </w:rPr>
        <w:t>critical</w:t>
      </w:r>
      <w:r w:rsidRPr="00CC6ED1">
        <w:rPr>
          <w:rStyle w:val="StyleUnderline"/>
        </w:rPr>
        <w:t xml:space="preserve"> </w:t>
      </w:r>
      <w:r w:rsidRPr="00DD71FD">
        <w:rPr>
          <w:rStyle w:val="StyleUnderline"/>
          <w:highlight w:val="cyan"/>
        </w:rPr>
        <w:t xml:space="preserve">question is to determine the </w:t>
      </w:r>
      <w:r w:rsidRPr="00DD71FD">
        <w:rPr>
          <w:rStyle w:val="Emphasis"/>
          <w:highlight w:val="cyan"/>
        </w:rPr>
        <w:t>inflection point</w:t>
      </w:r>
      <w:r w:rsidRPr="00DD71FD">
        <w:rPr>
          <w:rStyle w:val="StyleUnderline"/>
          <w:highlight w:val="cyan"/>
        </w:rPr>
        <w:t>, when tech</w:t>
      </w:r>
      <w:r w:rsidRPr="00C8605B">
        <w:rPr>
          <w:rStyle w:val="StyleUnderline"/>
        </w:rPr>
        <w:t xml:space="preserve">nological </w:t>
      </w:r>
      <w:r w:rsidRPr="00DD71FD">
        <w:rPr>
          <w:rStyle w:val="Emphasis"/>
          <w:highlight w:val="cyan"/>
        </w:rPr>
        <w:t>advancements</w:t>
      </w:r>
      <w:r w:rsidRPr="00DD71FD">
        <w:rPr>
          <w:rStyle w:val="StyleUnderline"/>
          <w:highlight w:val="cyan"/>
        </w:rPr>
        <w:t xml:space="preserve"> and adoption</w:t>
      </w:r>
      <w:r w:rsidRPr="001B5077">
        <w:rPr>
          <w:rStyle w:val="StyleUnderline"/>
        </w:rPr>
        <w:t xml:space="preserve"> rates</w:t>
      </w:r>
      <w:r w:rsidRPr="001B5077">
        <w:t xml:space="preserve"> converge to </w:t>
      </w:r>
      <w:r w:rsidRPr="00DD71FD">
        <w:rPr>
          <w:rStyle w:val="StyleUnderline"/>
          <w:highlight w:val="cyan"/>
        </w:rPr>
        <w:t>make 3D printing</w:t>
      </w:r>
      <w:r w:rsidRPr="001B5077">
        <w:rPr>
          <w:rStyle w:val="StyleUnderline"/>
        </w:rPr>
        <w:t xml:space="preserve"> a </w:t>
      </w:r>
      <w:r w:rsidRPr="00DD71FD">
        <w:rPr>
          <w:rStyle w:val="Emphasis"/>
          <w:highlight w:val="cyan"/>
        </w:rPr>
        <w:t>mainstream</w:t>
      </w:r>
      <w:r w:rsidRPr="001B5077">
        <w:rPr>
          <w:rStyle w:val="StyleUnderline"/>
        </w:rPr>
        <w:t xml:space="preserve"> process</w:t>
      </w:r>
      <w:r w:rsidRPr="001B5077">
        <w:t xml:space="preserve"> as opposed to selective or niche applications.</w:t>
      </w:r>
    </w:p>
    <w:p w14:paraId="2996077E" w14:textId="77777777" w:rsidR="00113008" w:rsidRPr="00957FF4" w:rsidRDefault="00113008" w:rsidP="00113008">
      <w:r w:rsidRPr="00957FF4">
        <w:t>Currently 3D printing represents about 0.04% of the global manufacturing market and less than 1% of all goods manufactured in the United States. That percentage has risen over time, and will continue to rise into the future. Wohlers Associates, a leading expert in the field, estimates that the additive manufacturing industry has experienced a 26.2% compound annual growth rate over the past 27 years. It is predicted to reach $7.3 billion in 2016, up from $4 billion in 2013. An industry-wide survey conducted by Sculpteo in 2015 reported that 68% of respondents planned to increase spending on additive manufacturing in the next year.</w:t>
      </w:r>
    </w:p>
    <w:p w14:paraId="7BAA2F4E" w14:textId="77777777" w:rsidR="00113008" w:rsidRPr="00957FF4" w:rsidRDefault="00113008" w:rsidP="00113008">
      <w:r w:rsidRPr="00957FF4">
        <w:t xml:space="preserve">[CHART OMITTED] </w:t>
      </w:r>
    </w:p>
    <w:p w14:paraId="4AE5CEED" w14:textId="77777777" w:rsidR="00113008" w:rsidRPr="00957FF4" w:rsidRDefault="00113008" w:rsidP="00113008">
      <w:r w:rsidRPr="00957FF4">
        <w:t>Original applications generally involved prototyping, but full production applications are increasing. Top uses for 3D printing in 2015 were functional parts (29%), fit and finish components (18%), molds and tooling (10%), and visual proofs of concept (10%), demonstrating a clear transition towards more holistic applications.</w:t>
      </w:r>
    </w:p>
    <w:p w14:paraId="6D404338" w14:textId="77777777" w:rsidR="00113008" w:rsidRPr="00957FF4" w:rsidRDefault="00113008" w:rsidP="00113008">
      <w:r w:rsidRPr="00957FF4">
        <w:t>This is not to suggest that a 5% adoption rate or some other single metric will activate the cascade of change we anticipate will ultimately result from additive manufacturing. The changes will impact different industries, companies, and countries based on their unique characteristics and economies. However, change is coming, and the displacement resulting from 3D printing we are already starting to see will become more prevalent over time.</w:t>
      </w:r>
    </w:p>
    <w:p w14:paraId="555FB57A" w14:textId="77777777" w:rsidR="00113008" w:rsidRPr="00957FF4" w:rsidRDefault="00113008" w:rsidP="00113008">
      <w:r w:rsidRPr="00DD71FD">
        <w:rPr>
          <w:rStyle w:val="StyleUnderline"/>
          <w:highlight w:val="cyan"/>
        </w:rPr>
        <w:t xml:space="preserve">Some industries have </w:t>
      </w:r>
      <w:r w:rsidRPr="00DD71FD">
        <w:rPr>
          <w:rStyle w:val="Emphasis"/>
          <w:highlight w:val="cyan"/>
        </w:rPr>
        <w:t>already</w:t>
      </w:r>
      <w:r w:rsidRPr="00DD71FD">
        <w:rPr>
          <w:rStyle w:val="StyleUnderline"/>
          <w:highlight w:val="cyan"/>
        </w:rPr>
        <w:t xml:space="preserve"> been </w:t>
      </w:r>
      <w:r w:rsidRPr="00DD71FD">
        <w:rPr>
          <w:rStyle w:val="Emphasis"/>
          <w:highlight w:val="cyan"/>
        </w:rPr>
        <w:t>disrupted</w:t>
      </w:r>
      <w:r w:rsidRPr="00957FF4">
        <w:t xml:space="preserve">. One example is in the medical device industry. </w:t>
      </w:r>
      <w:r w:rsidRPr="005750CC">
        <w:rPr>
          <w:rStyle w:val="StyleUnderline"/>
        </w:rPr>
        <w:t>In 2015 98% of all hearing aids worldwide were manufactured using 3D printing</w:t>
      </w:r>
      <w:r w:rsidRPr="00957FF4">
        <w:t xml:space="preserve">. Two-thirds of manufacturers surveyed in 2015 reported that they currently use 3D printing in some capacity. </w:t>
      </w:r>
      <w:r w:rsidRPr="00DD71FD">
        <w:rPr>
          <w:rStyle w:val="StyleUnderline"/>
          <w:highlight w:val="cyan"/>
        </w:rPr>
        <w:t xml:space="preserve">This </w:t>
      </w:r>
      <w:r w:rsidRPr="00DD71FD">
        <w:rPr>
          <w:rStyle w:val="Emphasis"/>
          <w:highlight w:val="cyan"/>
        </w:rPr>
        <w:t>scale</w:t>
      </w:r>
      <w:r w:rsidRPr="00DD71FD">
        <w:rPr>
          <w:rStyle w:val="StyleUnderline"/>
          <w:highlight w:val="cyan"/>
        </w:rPr>
        <w:t xml:space="preserve"> of disruption </w:t>
      </w:r>
      <w:r w:rsidRPr="00DD71FD">
        <w:rPr>
          <w:rStyle w:val="Emphasis"/>
          <w:highlight w:val="cyan"/>
        </w:rPr>
        <w:t>will spread</w:t>
      </w:r>
      <w:r w:rsidRPr="00DD71FD">
        <w:rPr>
          <w:rStyle w:val="StyleUnderline"/>
          <w:highlight w:val="cyan"/>
        </w:rPr>
        <w:t xml:space="preserve"> as technology advances</w:t>
      </w:r>
      <w:r w:rsidRPr="00957FF4">
        <w:t>, costs decreases, and new applications are found.</w:t>
      </w:r>
    </w:p>
    <w:p w14:paraId="53C1E628" w14:textId="77777777" w:rsidR="00113008" w:rsidRPr="00957FF4" w:rsidRDefault="00113008" w:rsidP="00113008">
      <w:r w:rsidRPr="00957FF4">
        <w:t>The automotive industry currently uses 3D printing for specialized components and prototype/concept car designs. In the near future entire chassis may be printed, providing lighter-weight, more robust designs with fewer stress points</w:t>
      </w:r>
      <w:r w:rsidRPr="005750CC">
        <w:rPr>
          <w:rStyle w:val="StyleUnderline"/>
        </w:rPr>
        <w:t xml:space="preserve">. In the longer term more </w:t>
      </w:r>
      <w:r w:rsidRPr="00DD71FD">
        <w:rPr>
          <w:rStyle w:val="StyleUnderline"/>
          <w:highlight w:val="cyan"/>
        </w:rPr>
        <w:t>complex multi-part</w:t>
      </w:r>
      <w:r w:rsidRPr="005750CC">
        <w:rPr>
          <w:rStyle w:val="StyleUnderline"/>
        </w:rPr>
        <w:t xml:space="preserve"> additive </w:t>
      </w:r>
      <w:r w:rsidRPr="00DD71FD">
        <w:rPr>
          <w:rStyle w:val="StyleUnderline"/>
          <w:highlight w:val="cyan"/>
        </w:rPr>
        <w:t>manufacturing</w:t>
      </w:r>
      <w:r w:rsidRPr="005750CC">
        <w:rPr>
          <w:rStyle w:val="StyleUnderline"/>
        </w:rPr>
        <w:t xml:space="preserve"> techniques </w:t>
      </w:r>
      <w:r w:rsidRPr="00DD71FD">
        <w:rPr>
          <w:rStyle w:val="StyleUnderline"/>
          <w:highlight w:val="cyan"/>
        </w:rPr>
        <w:t>will allow</w:t>
      </w:r>
      <w:r w:rsidRPr="005750CC">
        <w:rPr>
          <w:rStyle w:val="StyleUnderline"/>
        </w:rPr>
        <w:t xml:space="preserve"> more of the </w:t>
      </w:r>
      <w:r w:rsidRPr="00DD71FD">
        <w:rPr>
          <w:rStyle w:val="StyleUnderline"/>
          <w:highlight w:val="cyan"/>
        </w:rPr>
        <w:t>vehicle structure</w:t>
      </w:r>
      <w:r w:rsidRPr="005750CC">
        <w:rPr>
          <w:rStyle w:val="StyleUnderline"/>
        </w:rPr>
        <w:t xml:space="preserve"> to be printed</w:t>
      </w:r>
      <w:r w:rsidRPr="00957FF4">
        <w:t>, which would both lower costs and increase the ability to customize smaller production runs.</w:t>
      </w:r>
    </w:p>
    <w:p w14:paraId="50A76865" w14:textId="77777777" w:rsidR="00113008" w:rsidRPr="00957FF4" w:rsidRDefault="00113008" w:rsidP="00113008">
      <w:r w:rsidRPr="00957FF4">
        <w:t>Consumer products companies currently use 3D printing in limited applications for niche goods such as custom jewelry and high-end sporting goods. In the near future companies will be able to manufacture apparel and accessories using this technology, providing for a wider range of customization and personalization.</w:t>
      </w:r>
    </w:p>
    <w:p w14:paraId="415CB8B1" w14:textId="77777777" w:rsidR="00113008" w:rsidRPr="00957FF4" w:rsidRDefault="00113008" w:rsidP="00113008">
      <w:r w:rsidRPr="00957FF4">
        <w:t xml:space="preserve">In addition to hearing aids, </w:t>
      </w:r>
      <w:r w:rsidRPr="00DD71FD">
        <w:rPr>
          <w:rStyle w:val="StyleUnderline"/>
          <w:highlight w:val="cyan"/>
        </w:rPr>
        <w:t>the medical</w:t>
      </w:r>
      <w:r w:rsidRPr="00957FF4">
        <w:t xml:space="preserve"> device </w:t>
      </w:r>
      <w:r w:rsidRPr="00DD71FD">
        <w:rPr>
          <w:rStyle w:val="StyleUnderline"/>
          <w:highlight w:val="cyan"/>
        </w:rPr>
        <w:t>industry</w:t>
      </w:r>
      <w:r w:rsidRPr="005750CC">
        <w:rPr>
          <w:rStyle w:val="StyleUnderline"/>
        </w:rPr>
        <w:t xml:space="preserve"> currently uses 3D printing for orthodontic implants and surgical guides. This </w:t>
      </w:r>
      <w:r w:rsidRPr="00DD71FD">
        <w:rPr>
          <w:rStyle w:val="StyleUnderline"/>
          <w:highlight w:val="cyan"/>
        </w:rPr>
        <w:t>will</w:t>
      </w:r>
      <w:r w:rsidRPr="005750CC">
        <w:rPr>
          <w:rStyle w:val="StyleUnderline"/>
        </w:rPr>
        <w:t xml:space="preserve"> soon </w:t>
      </w:r>
      <w:r w:rsidRPr="00DD71FD">
        <w:rPr>
          <w:rStyle w:val="StyleUnderline"/>
          <w:highlight w:val="cyan"/>
        </w:rPr>
        <w:t>expand into stents and</w:t>
      </w:r>
      <w:r w:rsidRPr="005750CC">
        <w:rPr>
          <w:rStyle w:val="StyleUnderline"/>
        </w:rPr>
        <w:t xml:space="preserve"> </w:t>
      </w:r>
      <w:r w:rsidRPr="00DD71FD">
        <w:rPr>
          <w:rStyle w:val="StyleUnderline"/>
          <w:highlight w:val="cyan"/>
        </w:rPr>
        <w:t>prosthetics</w:t>
      </w:r>
      <w:r w:rsidRPr="00957FF4">
        <w:t xml:space="preserve"> that can be more easily and cost-efficiently customized on an individual basis.</w:t>
      </w:r>
    </w:p>
    <w:p w14:paraId="1D263B84" w14:textId="77777777" w:rsidR="00113008" w:rsidRPr="00957FF4" w:rsidRDefault="00113008" w:rsidP="00113008">
      <w:r w:rsidRPr="005750CC">
        <w:rPr>
          <w:rStyle w:val="StyleUnderline"/>
        </w:rPr>
        <w:t>Th</w:t>
      </w:r>
      <w:r w:rsidRPr="00711DAE">
        <w:rPr>
          <w:rStyle w:val="StyleUnderline"/>
        </w:rPr>
        <w:t>e</w:t>
      </w:r>
      <w:r w:rsidRPr="005750CC">
        <w:rPr>
          <w:rStyle w:val="StyleUnderline"/>
        </w:rPr>
        <w:t xml:space="preserve"> </w:t>
      </w:r>
      <w:r w:rsidRPr="00DD71FD">
        <w:rPr>
          <w:rStyle w:val="StyleUnderline"/>
          <w:highlight w:val="cyan"/>
        </w:rPr>
        <w:t>applications expand</w:t>
      </w:r>
      <w:r w:rsidRPr="005750CC">
        <w:rPr>
          <w:rStyle w:val="StyleUnderline"/>
        </w:rPr>
        <w:t xml:space="preserve"> almost </w:t>
      </w:r>
      <w:r w:rsidRPr="00DD71FD">
        <w:rPr>
          <w:rStyle w:val="StyleUnderline"/>
          <w:highlight w:val="cyan"/>
        </w:rPr>
        <w:t>daily</w:t>
      </w:r>
      <w:r w:rsidRPr="00957FF4">
        <w:t>. Additive manufacturing keeps materials usage at a minimum, which is beneficial for high-cost materials (i.e., titanium landing gears). These techniques excel in complex geometries, especially those with generally low production volume. 3D printing allows for supply chain efficiencies, just-in-time subcomponent manufacturing, and mass customization — elements that are attractive for companies in all industries.</w:t>
      </w:r>
    </w:p>
    <w:p w14:paraId="5EC5E8EE" w14:textId="77777777" w:rsidR="00113008" w:rsidRPr="00957FF4" w:rsidRDefault="00113008" w:rsidP="00113008">
      <w:r w:rsidRPr="00957FF4">
        <w:t>Reversing Globalization</w:t>
      </w:r>
    </w:p>
    <w:p w14:paraId="6985D238" w14:textId="77777777" w:rsidR="00113008" w:rsidRPr="00957FF4" w:rsidRDefault="00113008" w:rsidP="00113008">
      <w:r w:rsidRPr="00DD71FD">
        <w:rPr>
          <w:rStyle w:val="StyleUnderline"/>
          <w:highlight w:val="cyan"/>
        </w:rPr>
        <w:t xml:space="preserve">The </w:t>
      </w:r>
      <w:r w:rsidRPr="00DD71FD">
        <w:rPr>
          <w:rStyle w:val="Emphasis"/>
          <w:highlight w:val="cyan"/>
        </w:rPr>
        <w:t>continued development</w:t>
      </w:r>
      <w:r w:rsidRPr="00DD71FD">
        <w:rPr>
          <w:rStyle w:val="StyleUnderline"/>
          <w:highlight w:val="cyan"/>
        </w:rPr>
        <w:t xml:space="preserve"> and </w:t>
      </w:r>
      <w:r w:rsidRPr="00C8605B">
        <w:rPr>
          <w:rStyle w:val="StyleUnderline"/>
        </w:rPr>
        <w:t>eventual</w:t>
      </w:r>
      <w:r w:rsidRPr="005750CC">
        <w:rPr>
          <w:rStyle w:val="StyleUnderline"/>
        </w:rPr>
        <w:t xml:space="preserve"> widespread </w:t>
      </w:r>
      <w:r w:rsidRPr="00DD71FD">
        <w:rPr>
          <w:rStyle w:val="StyleUnderline"/>
          <w:highlight w:val="cyan"/>
        </w:rPr>
        <w:t xml:space="preserve">adoption of </w:t>
      </w:r>
      <w:r w:rsidRPr="00DD71FD">
        <w:rPr>
          <w:rStyle w:val="Emphasis"/>
          <w:highlight w:val="cyan"/>
        </w:rPr>
        <w:t>3D printing</w:t>
      </w:r>
      <w:r w:rsidRPr="00DD71FD">
        <w:rPr>
          <w:rStyle w:val="StyleUnderline"/>
          <w:highlight w:val="cyan"/>
        </w:rPr>
        <w:t xml:space="preserve"> will change </w:t>
      </w:r>
      <w:r w:rsidRPr="00711DAE">
        <w:rPr>
          <w:rStyle w:val="StyleUnderline"/>
        </w:rPr>
        <w:t xml:space="preserve">the </w:t>
      </w:r>
      <w:r w:rsidRPr="00AC76DE">
        <w:rPr>
          <w:rStyle w:val="Emphasis"/>
        </w:rPr>
        <w:t>shape</w:t>
      </w:r>
      <w:r w:rsidRPr="00711DAE">
        <w:rPr>
          <w:rStyle w:val="StyleUnderline"/>
        </w:rPr>
        <w:t xml:space="preserve"> of</w:t>
      </w:r>
      <w:r w:rsidRPr="005750CC">
        <w:rPr>
          <w:rStyle w:val="StyleUnderline"/>
        </w:rPr>
        <w:t xml:space="preserve"> </w:t>
      </w:r>
      <w:r w:rsidRPr="00DD71FD">
        <w:rPr>
          <w:rStyle w:val="StyleUnderline"/>
          <w:highlight w:val="cyan"/>
        </w:rPr>
        <w:t xml:space="preserve">global trade. A significant portion of </w:t>
      </w:r>
      <w:r w:rsidRPr="00C8605B">
        <w:rPr>
          <w:rStyle w:val="StyleUnderline"/>
        </w:rPr>
        <w:t xml:space="preserve">global </w:t>
      </w:r>
      <w:r w:rsidRPr="00DD71FD">
        <w:rPr>
          <w:rStyle w:val="StyleUnderline"/>
          <w:highlight w:val="cyan"/>
        </w:rPr>
        <w:t>trade is</w:t>
      </w:r>
      <w:r w:rsidRPr="005750CC">
        <w:rPr>
          <w:rStyle w:val="StyleUnderline"/>
        </w:rPr>
        <w:t xml:space="preserve"> </w:t>
      </w:r>
      <w:r w:rsidRPr="00DD71FD">
        <w:rPr>
          <w:rStyle w:val="StyleUnderline"/>
          <w:highlight w:val="cyan"/>
        </w:rPr>
        <w:t>predicated on</w:t>
      </w:r>
      <w:r w:rsidRPr="005750CC">
        <w:rPr>
          <w:rStyle w:val="StyleUnderline"/>
        </w:rPr>
        <w:t xml:space="preserve"> the </w:t>
      </w:r>
      <w:r w:rsidRPr="00711DAE">
        <w:rPr>
          <w:rStyle w:val="StyleUnderline"/>
        </w:rPr>
        <w:t>low-end manufacturing</w:t>
      </w:r>
      <w:r w:rsidRPr="005750CC">
        <w:rPr>
          <w:rStyle w:val="StyleUnderline"/>
        </w:rPr>
        <w:t xml:space="preserve"> model</w:t>
      </w:r>
      <w:r w:rsidRPr="00957FF4">
        <w:t xml:space="preserve">, where </w:t>
      </w:r>
      <w:r w:rsidRPr="00DD71FD">
        <w:rPr>
          <w:rStyle w:val="StyleUnderline"/>
          <w:highlight w:val="cyan"/>
        </w:rPr>
        <w:t>simple items</w:t>
      </w:r>
      <w:r w:rsidRPr="00957FF4">
        <w:t xml:space="preserve"> (door hinges) </w:t>
      </w:r>
      <w:r w:rsidRPr="00DD71FD">
        <w:rPr>
          <w:rStyle w:val="StyleUnderline"/>
          <w:highlight w:val="cyan"/>
        </w:rPr>
        <w:t>and subcomponents for</w:t>
      </w:r>
      <w:r w:rsidRPr="005750CC">
        <w:rPr>
          <w:rStyle w:val="StyleUnderline"/>
        </w:rPr>
        <w:t xml:space="preserve"> more </w:t>
      </w:r>
      <w:r w:rsidRPr="00DD71FD">
        <w:rPr>
          <w:rStyle w:val="StyleUnderline"/>
          <w:highlight w:val="cyan"/>
        </w:rPr>
        <w:t>complex products</w:t>
      </w:r>
      <w:r w:rsidRPr="00957FF4">
        <w:t xml:space="preserve"> (iPhones) are produced wherever in the world they can be made most cheaply, then shipped to an assembly facility or directly to consumer markets.</w:t>
      </w:r>
    </w:p>
    <w:p w14:paraId="4DDE8D6D" w14:textId="77777777" w:rsidR="00113008" w:rsidRPr="00957FF4" w:rsidRDefault="00113008" w:rsidP="00113008">
      <w:r w:rsidRPr="00DD71FD">
        <w:rPr>
          <w:rStyle w:val="StyleUnderline"/>
          <w:highlight w:val="cyan"/>
        </w:rPr>
        <w:t>Additive manufacturing will decrease</w:t>
      </w:r>
      <w:r w:rsidRPr="00C8605B">
        <w:rPr>
          <w:rStyle w:val="StyleUnderline"/>
        </w:rPr>
        <w:t xml:space="preserve"> the </w:t>
      </w:r>
      <w:r w:rsidRPr="00DD71FD">
        <w:rPr>
          <w:rStyle w:val="StyleUnderline"/>
          <w:highlight w:val="cyan"/>
        </w:rPr>
        <w:t xml:space="preserve">cost variance </w:t>
      </w:r>
      <w:r w:rsidRPr="00C8605B">
        <w:rPr>
          <w:rStyle w:val="StyleUnderline"/>
        </w:rPr>
        <w:t>between manufacturing</w:t>
      </w:r>
      <w:r w:rsidRPr="005750CC">
        <w:rPr>
          <w:rStyle w:val="StyleUnderline"/>
        </w:rPr>
        <w:t xml:space="preserve"> </w:t>
      </w:r>
      <w:r w:rsidRPr="00957FF4">
        <w:t xml:space="preserve">items </w:t>
      </w:r>
      <w:r w:rsidRPr="00AC76DE">
        <w:rPr>
          <w:rStyle w:val="Emphasis"/>
        </w:rPr>
        <w:t>locally</w:t>
      </w:r>
      <w:r w:rsidRPr="00C8605B">
        <w:rPr>
          <w:rStyle w:val="StyleUnderline"/>
        </w:rPr>
        <w:t xml:space="preserve"> and in </w:t>
      </w:r>
      <w:r w:rsidRPr="00AC76DE">
        <w:rPr>
          <w:rStyle w:val="Emphasis"/>
        </w:rPr>
        <w:t>faraway</w:t>
      </w:r>
      <w:r w:rsidRPr="00C8605B">
        <w:rPr>
          <w:rStyle w:val="StyleUnderline"/>
        </w:rPr>
        <w:t xml:space="preserve"> markets</w:t>
      </w:r>
      <w:r w:rsidRPr="00957FF4">
        <w:t xml:space="preserve"> with lower labor costs. </w:t>
      </w:r>
      <w:r w:rsidRPr="00DD71FD">
        <w:rPr>
          <w:rStyle w:val="StyleUnderline"/>
          <w:highlight w:val="cyan"/>
        </w:rPr>
        <w:t>If manufacturing costs</w:t>
      </w:r>
      <w:r w:rsidRPr="00957FF4">
        <w:t xml:space="preserve"> for printing an item </w:t>
      </w:r>
      <w:r w:rsidRPr="00DD71FD">
        <w:rPr>
          <w:rStyle w:val="StyleUnderline"/>
          <w:highlight w:val="cyan"/>
        </w:rPr>
        <w:t xml:space="preserve">locally or overseas are the same, the </w:t>
      </w:r>
      <w:r w:rsidRPr="00DD71FD">
        <w:rPr>
          <w:rStyle w:val="Emphasis"/>
          <w:highlight w:val="cyan"/>
        </w:rPr>
        <w:t>locally printed</w:t>
      </w:r>
      <w:r w:rsidRPr="00DD71FD">
        <w:rPr>
          <w:rStyle w:val="StyleUnderline"/>
          <w:highlight w:val="cyan"/>
        </w:rPr>
        <w:t xml:space="preserve"> item will be </w:t>
      </w:r>
      <w:r w:rsidRPr="00DD71FD">
        <w:rPr>
          <w:rStyle w:val="Emphasis"/>
          <w:highlight w:val="cyan"/>
        </w:rPr>
        <w:t>cheaper</w:t>
      </w:r>
      <w:r w:rsidRPr="00DD71FD">
        <w:rPr>
          <w:rStyle w:val="StyleUnderline"/>
          <w:highlight w:val="cyan"/>
        </w:rPr>
        <w:t xml:space="preserve"> because </w:t>
      </w:r>
      <w:r w:rsidRPr="00C8605B">
        <w:rPr>
          <w:rStyle w:val="StyleUnderline"/>
        </w:rPr>
        <w:t xml:space="preserve">the </w:t>
      </w:r>
      <w:r w:rsidRPr="00DD71FD">
        <w:rPr>
          <w:rStyle w:val="Emphasis"/>
          <w:highlight w:val="cyan"/>
        </w:rPr>
        <w:t>transportation</w:t>
      </w:r>
      <w:r w:rsidRPr="00DD71FD">
        <w:rPr>
          <w:rStyle w:val="StyleUnderline"/>
          <w:highlight w:val="cyan"/>
        </w:rPr>
        <w:t xml:space="preserve"> cost</w:t>
      </w:r>
      <w:r w:rsidRPr="00957FF4">
        <w:t xml:space="preserve"> to get that item to the end customer or assembly factory </w:t>
      </w:r>
      <w:r w:rsidRPr="00DD71FD">
        <w:rPr>
          <w:rStyle w:val="Emphasis"/>
          <w:highlight w:val="cyan"/>
        </w:rPr>
        <w:t>will be lower</w:t>
      </w:r>
      <w:r w:rsidRPr="00957FF4">
        <w:t>. Businesses will manufacture goods in the lowest-cost fashion possible.</w:t>
      </w:r>
    </w:p>
    <w:p w14:paraId="6DE47BB1" w14:textId="77777777" w:rsidR="00113008" w:rsidRPr="00957FF4" w:rsidRDefault="00113008" w:rsidP="00113008">
      <w:r w:rsidRPr="00957FF4">
        <w:t xml:space="preserve">Accordingly, we expect to see more localized or regionalized manufacturing, even in developed markets. This is critically important, as </w:t>
      </w:r>
      <w:r w:rsidRPr="00DD71FD">
        <w:rPr>
          <w:rStyle w:val="StyleUnderline"/>
          <w:highlight w:val="cyan"/>
        </w:rPr>
        <w:t>the movement of goods from low production-cost</w:t>
      </w:r>
      <w:r w:rsidRPr="005750CC">
        <w:rPr>
          <w:rStyle w:val="StyleUnderline"/>
        </w:rPr>
        <w:t xml:space="preserve"> </w:t>
      </w:r>
      <w:r w:rsidRPr="00C8605B">
        <w:rPr>
          <w:rStyle w:val="StyleUnderline"/>
        </w:rPr>
        <w:t xml:space="preserve">markets </w:t>
      </w:r>
      <w:r w:rsidRPr="00DD71FD">
        <w:rPr>
          <w:rStyle w:val="StyleUnderline"/>
          <w:highlight w:val="cyan"/>
        </w:rPr>
        <w:t xml:space="preserve">to end-customer </w:t>
      </w:r>
      <w:r w:rsidRPr="00C8605B">
        <w:rPr>
          <w:rStyle w:val="StyleUnderline"/>
        </w:rPr>
        <w:t xml:space="preserve">markets </w:t>
      </w:r>
      <w:r w:rsidRPr="00DD71FD">
        <w:rPr>
          <w:rStyle w:val="StyleUnderline"/>
          <w:highlight w:val="cyan"/>
        </w:rPr>
        <w:t xml:space="preserve">is what underpins </w:t>
      </w:r>
      <w:r w:rsidRPr="00DD71FD">
        <w:rPr>
          <w:rStyle w:val="Emphasis"/>
          <w:highlight w:val="cyan"/>
        </w:rPr>
        <w:t>globalization</w:t>
      </w:r>
      <w:r w:rsidRPr="00DD71FD">
        <w:rPr>
          <w:rStyle w:val="StyleUnderline"/>
          <w:highlight w:val="cyan"/>
        </w:rPr>
        <w:t>. If globalization is measured by</w:t>
      </w:r>
      <w:r w:rsidRPr="005750CC">
        <w:rPr>
          <w:rStyle w:val="StyleUnderline"/>
        </w:rPr>
        <w:t xml:space="preserve"> the volume of </w:t>
      </w:r>
      <w:r w:rsidRPr="00DD71FD">
        <w:rPr>
          <w:rStyle w:val="StyleUnderline"/>
          <w:highlight w:val="cyan"/>
        </w:rPr>
        <w:t>global trade</w:t>
      </w:r>
      <w:r w:rsidRPr="00DD71FD">
        <w:rPr>
          <w:highlight w:val="cyan"/>
        </w:rPr>
        <w:t xml:space="preserve">, </w:t>
      </w:r>
      <w:r w:rsidRPr="00DD71FD">
        <w:rPr>
          <w:rStyle w:val="StyleUnderline"/>
          <w:highlight w:val="cyan"/>
        </w:rPr>
        <w:t xml:space="preserve">this metric is </w:t>
      </w:r>
      <w:r w:rsidRPr="00C8605B">
        <w:rPr>
          <w:rStyle w:val="StyleUnderline"/>
        </w:rPr>
        <w:t>a</w:t>
      </w:r>
      <w:r w:rsidRPr="005750CC">
        <w:rPr>
          <w:rStyle w:val="StyleUnderline"/>
        </w:rPr>
        <w:t xml:space="preserve">lmost </w:t>
      </w:r>
      <w:r w:rsidRPr="00DD71FD">
        <w:rPr>
          <w:rStyle w:val="Emphasis"/>
          <w:highlight w:val="cyan"/>
        </w:rPr>
        <w:t>certain</w:t>
      </w:r>
      <w:r w:rsidRPr="00AC76DE">
        <w:rPr>
          <w:rStyle w:val="Emphasis"/>
        </w:rPr>
        <w:t xml:space="preserve"> </w:t>
      </w:r>
      <w:r w:rsidRPr="00DD71FD">
        <w:rPr>
          <w:rStyle w:val="Emphasis"/>
          <w:highlight w:val="cyan"/>
        </w:rPr>
        <w:t>to decline</w:t>
      </w:r>
      <w:r w:rsidRPr="00957FF4">
        <w:t xml:space="preserve"> in an environment where </w:t>
      </w:r>
      <w:r w:rsidRPr="00DD71FD">
        <w:rPr>
          <w:rStyle w:val="StyleUnderline"/>
          <w:highlight w:val="cyan"/>
        </w:rPr>
        <w:t>most</w:t>
      </w:r>
      <w:r w:rsidRPr="005750CC">
        <w:rPr>
          <w:rStyle w:val="StyleUnderline"/>
        </w:rPr>
        <w:t xml:space="preserve"> industrial </w:t>
      </w:r>
      <w:r w:rsidRPr="00DD71FD">
        <w:rPr>
          <w:rStyle w:val="StyleUnderline"/>
          <w:highlight w:val="cyan"/>
        </w:rPr>
        <w:t>goods can be printed locally</w:t>
      </w:r>
      <w:r w:rsidRPr="00DD71FD">
        <w:rPr>
          <w:highlight w:val="cyan"/>
        </w:rPr>
        <w:t>.</w:t>
      </w:r>
    </w:p>
    <w:p w14:paraId="0EED5E14" w14:textId="77777777" w:rsidR="00113008" w:rsidRDefault="00113008" w:rsidP="00113008">
      <w:pPr>
        <w:rPr>
          <w:rFonts w:asciiTheme="minorHAnsi" w:hAnsiTheme="minorHAnsi" w:cstheme="minorBidi"/>
        </w:rPr>
      </w:pPr>
    </w:p>
    <w:p w14:paraId="4E09006E" w14:textId="6E9ABAB1" w:rsidR="001E5CE2" w:rsidRPr="001E5CE2" w:rsidRDefault="001E5CE2" w:rsidP="001E5CE2">
      <w:pPr>
        <w:pStyle w:val="Heading4"/>
        <w:rPr>
          <w:sz w:val="16"/>
        </w:rPr>
      </w:pPr>
      <w:r>
        <w:t xml:space="preserve">High-tech manufacturing causes a shift to end-user markets---that reduces goods trade. </w:t>
      </w:r>
    </w:p>
    <w:p w14:paraId="4A62665C" w14:textId="1982DD7A" w:rsidR="001E5CE2" w:rsidRPr="001E5CE2" w:rsidRDefault="001E5CE2" w:rsidP="001E5CE2">
      <w:r w:rsidRPr="0014313B">
        <w:rPr>
          <w:rStyle w:val="Style13ptBold"/>
        </w:rPr>
        <w:t>Manyika et al. 16</w:t>
      </w:r>
      <w:r>
        <w:t>---</w:t>
      </w:r>
      <w:r w:rsidR="0014313B">
        <w:t xml:space="preserve">James M. Manyika is an academic, consultant, and business executive. He is known for his research and scholarship into the intersection of technology and the economy, including artificial intelligence, robotics automation, and the future of work. </w:t>
      </w:r>
      <w:r>
        <w:t xml:space="preserve">(“Digital Globalization: The New Era of Global Flows”, McKinsey Global Institute, March 2016, </w:t>
      </w:r>
      <w:r w:rsidRPr="001E5CE2">
        <w:t>https://www.mckinsey.com/~/media/mckinsey/business%20functions/mckinsey%20digital/our%20insights/digital%20globalization%20the%20new%20era%20of%20global%20flows/mgi-digital-globalization-full-report.pdf</w:t>
      </w:r>
      <w:r>
        <w:t>)</w:t>
      </w:r>
      <w:r w:rsidR="004E29AF">
        <w:t>//AN</w:t>
      </w:r>
    </w:p>
    <w:p w14:paraId="3BFDAE90" w14:textId="77777777" w:rsidR="001E5CE2" w:rsidRPr="001E5CE2" w:rsidRDefault="001E5CE2" w:rsidP="001E5CE2">
      <w:r w:rsidRPr="001E5CE2">
        <w:t xml:space="preserve">But even as technology enables more complex procurement and collaboration, the importance of different factor costs is shifting. After years of choosing production locations largely on the basis of where low-cost labor is available, many </w:t>
      </w:r>
      <w:r w:rsidRPr="00DD71FD">
        <w:rPr>
          <w:rStyle w:val="StyleUnderline"/>
          <w:highlight w:val="cyan"/>
        </w:rPr>
        <w:t xml:space="preserve">manufacturers are beginning to </w:t>
      </w:r>
      <w:r w:rsidRPr="00DD71FD">
        <w:rPr>
          <w:rStyle w:val="Emphasis"/>
          <w:highlight w:val="cyan"/>
        </w:rPr>
        <w:t>reassess</w:t>
      </w:r>
      <w:r w:rsidRPr="001E5CE2">
        <w:t xml:space="preserve"> those </w:t>
      </w:r>
      <w:r w:rsidRPr="00DD71FD">
        <w:rPr>
          <w:rStyle w:val="StyleUnderline"/>
          <w:highlight w:val="cyan"/>
        </w:rPr>
        <w:t>decisions</w:t>
      </w:r>
      <w:r w:rsidRPr="001E5CE2">
        <w:t xml:space="preserve">. Factors such as logistics costs, lead time, productivity, consumer preferences, and proximity to other company operations are being given greater weight. </w:t>
      </w:r>
    </w:p>
    <w:p w14:paraId="0E1EADAC" w14:textId="77777777" w:rsidR="001E5CE2" w:rsidRPr="001E5CE2" w:rsidRDefault="001E5CE2" w:rsidP="001E5CE2">
      <w:r w:rsidRPr="00DD71FD">
        <w:rPr>
          <w:rStyle w:val="StyleUnderline"/>
          <w:highlight w:val="cyan"/>
        </w:rPr>
        <w:t>For some</w:t>
      </w:r>
      <w:r w:rsidRPr="001E5CE2">
        <w:rPr>
          <w:rStyle w:val="StyleUnderline"/>
        </w:rPr>
        <w:t xml:space="preserve"> products, </w:t>
      </w:r>
      <w:r w:rsidRPr="00DD71FD">
        <w:rPr>
          <w:rStyle w:val="Emphasis"/>
          <w:highlight w:val="cyan"/>
        </w:rPr>
        <w:t>low-cost</w:t>
      </w:r>
      <w:r w:rsidRPr="00DD71FD">
        <w:rPr>
          <w:rStyle w:val="StyleUnderline"/>
          <w:highlight w:val="cyan"/>
        </w:rPr>
        <w:t xml:space="preserve"> labor will continue to be</w:t>
      </w:r>
      <w:r w:rsidRPr="001E5CE2">
        <w:rPr>
          <w:rStyle w:val="StyleUnderline"/>
        </w:rPr>
        <w:t xml:space="preserve"> the </w:t>
      </w:r>
      <w:r w:rsidRPr="00DD71FD">
        <w:rPr>
          <w:rStyle w:val="Emphasis"/>
          <w:highlight w:val="cyan"/>
        </w:rPr>
        <w:t>decisive</w:t>
      </w:r>
      <w:r w:rsidRPr="001E5CE2">
        <w:rPr>
          <w:rStyle w:val="StyleUnderline"/>
        </w:rPr>
        <w:t xml:space="preserve"> factor</w:t>
      </w:r>
      <w:r w:rsidRPr="001E5CE2">
        <w:t>. As China’s wages rise and the country makes a push to move up the value chain into more innovative, higher value-added industries, more of its manufacturing business is up for grabs. Japan, for instance, has been shifting FDI from China to Southeast Asia. Now even some Chinese companies are shifting textile and apparel production to Africa.</w:t>
      </w:r>
    </w:p>
    <w:p w14:paraId="49F94D6A" w14:textId="77777777" w:rsidR="001E5CE2" w:rsidRPr="001E5CE2" w:rsidRDefault="001E5CE2" w:rsidP="001E5CE2">
      <w:r w:rsidRPr="001E5CE2">
        <w:t xml:space="preserve">However, </w:t>
      </w:r>
      <w:r w:rsidRPr="001E5CE2">
        <w:rPr>
          <w:rStyle w:val="StyleUnderline"/>
        </w:rPr>
        <w:t xml:space="preserve">more than </w:t>
      </w:r>
      <w:r w:rsidRPr="00DD71FD">
        <w:rPr>
          <w:rStyle w:val="StyleUnderline"/>
          <w:highlight w:val="cyan"/>
        </w:rPr>
        <w:t>two-thirds of</w:t>
      </w:r>
      <w:r w:rsidRPr="001E5CE2">
        <w:rPr>
          <w:rStyle w:val="StyleUnderline"/>
        </w:rPr>
        <w:t xml:space="preserve"> </w:t>
      </w:r>
      <w:r w:rsidRPr="00F91971">
        <w:rPr>
          <w:rStyle w:val="Emphasis"/>
        </w:rPr>
        <w:t xml:space="preserve">global </w:t>
      </w:r>
      <w:r w:rsidRPr="00DD71FD">
        <w:rPr>
          <w:rStyle w:val="Emphasis"/>
          <w:highlight w:val="cyan"/>
        </w:rPr>
        <w:t>manufacturing</w:t>
      </w:r>
      <w:r w:rsidRPr="001E5CE2">
        <w:rPr>
          <w:rStyle w:val="StyleUnderline"/>
        </w:rPr>
        <w:t xml:space="preserve"> activity </w:t>
      </w:r>
      <w:r w:rsidRPr="00DD71FD">
        <w:rPr>
          <w:rStyle w:val="StyleUnderline"/>
          <w:highlight w:val="cyan"/>
        </w:rPr>
        <w:t>takes place in industries that</w:t>
      </w:r>
      <w:r w:rsidRPr="001E5CE2">
        <w:t xml:space="preserve"> tend to </w:t>
      </w:r>
      <w:r w:rsidRPr="00DD71FD">
        <w:rPr>
          <w:rStyle w:val="StyleUnderline"/>
          <w:highlight w:val="cyan"/>
        </w:rPr>
        <w:t>locate close to demand</w:t>
      </w:r>
      <w:r w:rsidRPr="001E5CE2">
        <w:t xml:space="preserve">—and companies have to consider emerging markets as sources of that demand, not just supply. As incomes rise in these regions, demand is fragmenting as customers expect greater variation and more after-sales service.112 According to a recent UPS survey, </w:t>
      </w:r>
      <w:r w:rsidRPr="001E5CE2">
        <w:rPr>
          <w:rStyle w:val="StyleUnderline"/>
        </w:rPr>
        <w:t xml:space="preserve">approximately </w:t>
      </w:r>
      <w:r w:rsidRPr="00DD71FD">
        <w:rPr>
          <w:rStyle w:val="StyleUnderline"/>
          <w:highlight w:val="cyan"/>
        </w:rPr>
        <w:t xml:space="preserve">one-third of high-tech companies are moving </w:t>
      </w:r>
      <w:r w:rsidRPr="00DD71FD">
        <w:rPr>
          <w:rStyle w:val="Emphasis"/>
          <w:highlight w:val="cyan"/>
        </w:rPr>
        <w:t>manufacturing</w:t>
      </w:r>
      <w:r w:rsidRPr="001E5CE2">
        <w:rPr>
          <w:rStyle w:val="StyleUnderline"/>
        </w:rPr>
        <w:t xml:space="preserve"> or </w:t>
      </w:r>
      <w:r w:rsidRPr="00F91971">
        <w:rPr>
          <w:rStyle w:val="Emphasis"/>
        </w:rPr>
        <w:t>assembly</w:t>
      </w:r>
      <w:r w:rsidRPr="001E5CE2">
        <w:rPr>
          <w:rStyle w:val="StyleUnderline"/>
        </w:rPr>
        <w:t xml:space="preserve"> </w:t>
      </w:r>
      <w:r w:rsidRPr="00DD71FD">
        <w:rPr>
          <w:rStyle w:val="StyleUnderline"/>
          <w:highlight w:val="cyan"/>
        </w:rPr>
        <w:t xml:space="preserve">closer to </w:t>
      </w:r>
      <w:r w:rsidRPr="00DD71FD">
        <w:rPr>
          <w:rStyle w:val="Emphasis"/>
          <w:highlight w:val="cyan"/>
        </w:rPr>
        <w:t>end-user</w:t>
      </w:r>
      <w:r w:rsidRPr="00DD71FD">
        <w:rPr>
          <w:rStyle w:val="StyleUnderline"/>
          <w:highlight w:val="cyan"/>
        </w:rPr>
        <w:t xml:space="preserve"> markets</w:t>
      </w:r>
      <w:r w:rsidRPr="001E5CE2">
        <w:t>—and this number is up by 25 percentage points from 2010.113</w:t>
      </w:r>
    </w:p>
    <w:p w14:paraId="7C1BC29B" w14:textId="77777777" w:rsidR="001E5CE2" w:rsidRPr="001E5CE2" w:rsidRDefault="001E5CE2" w:rsidP="001E5CE2">
      <w:r w:rsidRPr="00DD71FD">
        <w:rPr>
          <w:rStyle w:val="StyleUnderline"/>
          <w:highlight w:val="cyan"/>
        </w:rPr>
        <w:t xml:space="preserve">In the future, </w:t>
      </w:r>
      <w:r w:rsidRPr="00DD71FD">
        <w:rPr>
          <w:rStyle w:val="Emphasis"/>
          <w:highlight w:val="cyan"/>
        </w:rPr>
        <w:t>3D printing</w:t>
      </w:r>
      <w:r w:rsidRPr="00DD71FD">
        <w:rPr>
          <w:rStyle w:val="StyleUnderline"/>
          <w:highlight w:val="cyan"/>
        </w:rPr>
        <w:t xml:space="preserve"> could change the </w:t>
      </w:r>
      <w:r w:rsidRPr="0014313B">
        <w:rPr>
          <w:rStyle w:val="StyleUnderline"/>
        </w:rPr>
        <w:t xml:space="preserve">very </w:t>
      </w:r>
      <w:r w:rsidRPr="00DD71FD">
        <w:rPr>
          <w:rStyle w:val="StyleUnderline"/>
          <w:highlight w:val="cyan"/>
        </w:rPr>
        <w:t>definition of what constitutes a</w:t>
      </w:r>
      <w:r w:rsidRPr="0014313B">
        <w:rPr>
          <w:rStyle w:val="StyleUnderline"/>
        </w:rPr>
        <w:t>n intermediate</w:t>
      </w:r>
      <w:r w:rsidRPr="001E5CE2">
        <w:rPr>
          <w:rStyle w:val="StyleUnderline"/>
        </w:rPr>
        <w:t xml:space="preserve"> </w:t>
      </w:r>
      <w:r w:rsidRPr="00DD71FD">
        <w:rPr>
          <w:rStyle w:val="Emphasis"/>
          <w:highlight w:val="cyan"/>
        </w:rPr>
        <w:t>good</w:t>
      </w:r>
      <w:r w:rsidRPr="001E5CE2">
        <w:t>, disrupting logistics companies. UPS, for example, recently launched a pilot program to experiment with offering industrial-grade 3D printing services.114</w:t>
      </w:r>
    </w:p>
    <w:p w14:paraId="57377ECC" w14:textId="4CE3BA78" w:rsidR="00F9574A" w:rsidRDefault="00F9574A" w:rsidP="00886AE1">
      <w:pPr>
        <w:pStyle w:val="Heading3"/>
      </w:pPr>
      <w:r>
        <w:t>2NC---Impact---War</w:t>
      </w:r>
    </w:p>
    <w:p w14:paraId="35F41EB1" w14:textId="77777777" w:rsidR="00F9574A" w:rsidRDefault="00F9574A" w:rsidP="00F9574A">
      <w:pPr>
        <w:pStyle w:val="Heading4"/>
      </w:pPr>
      <w:r>
        <w:t xml:space="preserve">Trade prevents global conflict---mutual benefit and economic incentives. </w:t>
      </w:r>
    </w:p>
    <w:p w14:paraId="714A4B75" w14:textId="0EED645F" w:rsidR="00F9574A" w:rsidRPr="001D718B" w:rsidRDefault="00F9574A" w:rsidP="00F9574A">
      <w:r w:rsidRPr="00E526F1">
        <w:rPr>
          <w:rStyle w:val="Style13ptBold"/>
        </w:rPr>
        <w:t>Adorney 20</w:t>
      </w:r>
      <w:r>
        <w:t>---Julian Adorney is a Young Voices Advocate and senior SEO analyst for Colorado SEO Pros. His writing has appeared in a number of outlets, including The Federalist, Fox Nation, The Hill, and the Mises Institute. (“Want peace? Promote free trade”, Hinrich Foundation, 9-10-2020, https://www.hinrichfoundation.com/research/tradevistas/sustainable/trade-and-peace/</w:t>
      </w:r>
      <w:r w:rsidR="004E29AF">
        <w:t>)//AN</w:t>
      </w:r>
    </w:p>
    <w:p w14:paraId="4A3DBB91" w14:textId="77777777" w:rsidR="00F9574A" w:rsidRPr="00DD71FD" w:rsidRDefault="00F9574A" w:rsidP="00F9574A">
      <w:pPr>
        <w:rPr>
          <w:rStyle w:val="StyleUnderline"/>
          <w:highlight w:val="cyan"/>
        </w:rPr>
      </w:pPr>
      <w:r w:rsidRPr="00E66A7E">
        <w:t xml:space="preserve">Frédéric Bastiat famously claimed that </w:t>
      </w:r>
      <w:r w:rsidRPr="003D7AC8">
        <w:rPr>
          <w:rStyle w:val="StyleUnderline"/>
        </w:rPr>
        <w:t>“</w:t>
      </w:r>
      <w:r w:rsidRPr="00DD71FD">
        <w:rPr>
          <w:rStyle w:val="StyleUnderline"/>
          <w:highlight w:val="cyan"/>
        </w:rPr>
        <w:t>if goods don’t cross borders, soldiers will.”</w:t>
      </w:r>
    </w:p>
    <w:p w14:paraId="3D519174" w14:textId="77777777" w:rsidR="00F9574A" w:rsidRPr="00E66A7E" w:rsidRDefault="00F9574A" w:rsidP="00F9574A">
      <w:r w:rsidRPr="001D718B">
        <w:t xml:space="preserve">Bastiat argued that free </w:t>
      </w:r>
      <w:r w:rsidRPr="001D718B">
        <w:rPr>
          <w:rStyle w:val="StyleUnderline"/>
        </w:rPr>
        <w:t>trade</w:t>
      </w:r>
      <w:r w:rsidRPr="001D718B">
        <w:t xml:space="preserve"> between countries </w:t>
      </w:r>
      <w:r w:rsidRPr="001D718B">
        <w:rPr>
          <w:rStyle w:val="StyleUnderline"/>
        </w:rPr>
        <w:t xml:space="preserve">could </w:t>
      </w:r>
      <w:r w:rsidRPr="001D718B">
        <w:rPr>
          <w:rStyle w:val="Emphasis"/>
        </w:rPr>
        <w:t>reduce</w:t>
      </w:r>
      <w:r w:rsidRPr="001D718B">
        <w:rPr>
          <w:rStyle w:val="StyleUnderline"/>
        </w:rPr>
        <w:t xml:space="preserve"> international </w:t>
      </w:r>
      <w:r w:rsidRPr="001D718B">
        <w:rPr>
          <w:rStyle w:val="Emphasis"/>
        </w:rPr>
        <w:t>conflict</w:t>
      </w:r>
      <w:r w:rsidRPr="001D718B">
        <w:rPr>
          <w:rStyle w:val="StyleUnderline"/>
        </w:rPr>
        <w:t xml:space="preserve"> because trade</w:t>
      </w:r>
      <w:r w:rsidRPr="00E66A7E">
        <w:t xml:space="preserve"> forges connections between nations and </w:t>
      </w:r>
      <w:r w:rsidRPr="001D718B">
        <w:rPr>
          <w:rStyle w:val="StyleUnderline"/>
        </w:rPr>
        <w:t xml:space="preserve">gives each country an </w:t>
      </w:r>
      <w:r w:rsidRPr="001D718B">
        <w:rPr>
          <w:rStyle w:val="Emphasis"/>
        </w:rPr>
        <w:t>incentive</w:t>
      </w:r>
      <w:r w:rsidRPr="001D718B">
        <w:rPr>
          <w:rStyle w:val="StyleUnderline"/>
        </w:rPr>
        <w:t xml:space="preserve"> to </w:t>
      </w:r>
      <w:r w:rsidRPr="001D718B">
        <w:rPr>
          <w:rStyle w:val="Emphasis"/>
        </w:rPr>
        <w:t>avoid war</w:t>
      </w:r>
      <w:r w:rsidRPr="00E66A7E">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DD71FD">
        <w:rPr>
          <w:rStyle w:val="StyleUnderline"/>
          <w:highlight w:val="cyan"/>
        </w:rPr>
        <w:t xml:space="preserve">the historical </w:t>
      </w:r>
      <w:r w:rsidRPr="00DD71FD">
        <w:rPr>
          <w:rStyle w:val="Emphasis"/>
          <w:highlight w:val="cyan"/>
        </w:rPr>
        <w:t>evidence confirms</w:t>
      </w:r>
      <w:r w:rsidRPr="00E66A7E">
        <w:t xml:space="preserve"> Bastiat’s famous claim.</w:t>
      </w:r>
    </w:p>
    <w:p w14:paraId="7D45D891" w14:textId="77777777" w:rsidR="00F9574A" w:rsidRPr="00E66A7E" w:rsidRDefault="00F9574A" w:rsidP="00F9574A">
      <w:r w:rsidRPr="00E66A7E">
        <w:t>To trade or to raid</w:t>
      </w:r>
    </w:p>
    <w:p w14:paraId="7B92332D" w14:textId="77777777" w:rsidR="00F9574A" w:rsidRPr="00E66A7E" w:rsidRDefault="00F9574A" w:rsidP="00F9574A">
      <w:r w:rsidRPr="00E66A7E">
        <w:t xml:space="preserve">In “Peace through Trade or Free Trade?” professor Patrick J. McDonald, from the University of Texas at Austin, </w:t>
      </w:r>
      <w:r w:rsidRPr="00E66A7E">
        <w:rPr>
          <w:rStyle w:val="StyleUnderline"/>
        </w:rPr>
        <w:t xml:space="preserve">empirically tested whether greater levels of </w:t>
      </w:r>
      <w:r w:rsidRPr="001D718B">
        <w:rPr>
          <w:rStyle w:val="Emphasis"/>
        </w:rPr>
        <w:t>protectionism</w:t>
      </w:r>
      <w:r w:rsidRPr="00E66A7E">
        <w:t xml:space="preserve"> in a country (tariffs, quotas, etc.) </w:t>
      </w:r>
      <w:r w:rsidRPr="00E66A7E">
        <w:rPr>
          <w:rStyle w:val="StyleUnderline"/>
        </w:rPr>
        <w:t xml:space="preserve">would </w:t>
      </w:r>
      <w:r w:rsidRPr="001D718B">
        <w:rPr>
          <w:rStyle w:val="Emphasis"/>
        </w:rPr>
        <w:t>increase the probability</w:t>
      </w:r>
      <w:r w:rsidRPr="00E66A7E">
        <w:rPr>
          <w:rStyle w:val="StyleUnderline"/>
        </w:rPr>
        <w:t xml:space="preserve"> of international conflict</w:t>
      </w:r>
      <w:r w:rsidRPr="00E66A7E">
        <w:t xml:space="preserve"> in that nation.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32C232F8" w14:textId="77777777" w:rsidR="00F9574A" w:rsidRPr="00E66A7E" w:rsidRDefault="00F9574A" w:rsidP="00F9574A">
      <w:r w:rsidRPr="00E66A7E">
        <w:t xml:space="preserve">Using these dyad-years, McDonald analyzed the behavior of every country in the world for the past 40 years. His </w:t>
      </w:r>
      <w:r w:rsidRPr="00DD71FD">
        <w:rPr>
          <w:rStyle w:val="StyleUnderline"/>
          <w:highlight w:val="cyan"/>
        </w:rPr>
        <w:t xml:space="preserve">analysis showed a </w:t>
      </w:r>
      <w:r w:rsidRPr="00DD71FD">
        <w:rPr>
          <w:rStyle w:val="Emphasis"/>
          <w:highlight w:val="cyan"/>
        </w:rPr>
        <w:t>negative correlation</w:t>
      </w:r>
      <w:r w:rsidRPr="00DD71FD">
        <w:rPr>
          <w:rStyle w:val="StyleUnderline"/>
          <w:highlight w:val="cyan"/>
        </w:rPr>
        <w:t xml:space="preserve"> between</w:t>
      </w:r>
      <w:r w:rsidRPr="00E66A7E">
        <w:t xml:space="preserve"> free </w:t>
      </w:r>
      <w:r w:rsidRPr="00DD71FD">
        <w:rPr>
          <w:rStyle w:val="StyleUnderline"/>
          <w:highlight w:val="cyan"/>
        </w:rPr>
        <w:t>trade and conflict:</w:t>
      </w:r>
      <w:r w:rsidRPr="003D7AC8">
        <w:rPr>
          <w:rStyle w:val="StyleUnderline"/>
        </w:rPr>
        <w:t xml:space="preserve"> </w:t>
      </w:r>
      <w:r w:rsidRPr="00DD71FD">
        <w:rPr>
          <w:rStyle w:val="StyleUnderline"/>
          <w:highlight w:val="cyan"/>
        </w:rPr>
        <w:t>The more</w:t>
      </w:r>
      <w:r w:rsidRPr="00E66A7E">
        <w:t xml:space="preserve"> freely </w:t>
      </w:r>
      <w:r w:rsidRPr="00DD71FD">
        <w:rPr>
          <w:rStyle w:val="StyleUnderline"/>
          <w:highlight w:val="cyan"/>
        </w:rPr>
        <w:t xml:space="preserve">a country trades, the </w:t>
      </w:r>
      <w:r w:rsidRPr="00DD71FD">
        <w:rPr>
          <w:rStyle w:val="Emphasis"/>
          <w:highlight w:val="cyan"/>
        </w:rPr>
        <w:t>fewer wars</w:t>
      </w:r>
      <w:r w:rsidRPr="00DD71FD">
        <w:rPr>
          <w:rStyle w:val="StyleUnderline"/>
          <w:highlight w:val="cyan"/>
        </w:rPr>
        <w:t xml:space="preserve"> it engages in</w:t>
      </w:r>
      <w:r w:rsidRPr="00DD71FD">
        <w:rPr>
          <w:highlight w:val="cyan"/>
        </w:rPr>
        <w:t>.</w:t>
      </w:r>
      <w:r w:rsidRPr="00E66A7E">
        <w:t xml:space="preserve"> Countries that engage in free trade are less likely to invade and less likely to be invaded.</w:t>
      </w:r>
    </w:p>
    <w:p w14:paraId="5F2A240A" w14:textId="77777777" w:rsidR="00F9574A" w:rsidRPr="00E66A7E" w:rsidRDefault="00F9574A" w:rsidP="00F9574A">
      <w:r w:rsidRPr="00E66A7E">
        <w:t>Trading partners</w:t>
      </w:r>
    </w:p>
    <w:p w14:paraId="6EB58C91" w14:textId="77777777" w:rsidR="00F9574A" w:rsidRPr="00E66A7E" w:rsidRDefault="00F9574A" w:rsidP="00F9574A">
      <w:r w:rsidRPr="00E66A7E">
        <w:t>The causal arrow</w:t>
      </w:r>
    </w:p>
    <w:p w14:paraId="45DE76F5" w14:textId="77777777" w:rsidR="00F9574A" w:rsidRPr="00E66A7E" w:rsidRDefault="00F9574A" w:rsidP="00F9574A">
      <w:r w:rsidRPr="00E66A7E">
        <w:t>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controls for these variables. Controlling for a state’s political structure is important, because democracies and republics tend to fight less than authoritarian regimes.</w:t>
      </w:r>
    </w:p>
    <w:p w14:paraId="02867E95" w14:textId="77777777" w:rsidR="00F9574A" w:rsidRPr="00E66A7E" w:rsidRDefault="00F9574A" w:rsidP="00F9574A">
      <w:r w:rsidRPr="00E66A7E">
        <w:t>McDonald also controlled for a country’s economic growth, because countries in a recession are more likely to go to war than those in a boom, often in order to distract their people from their economic woes. McDonald even controlled for factors like geographic proximity: It’s easier for Germany and France to fight each other than it is for the United States and China, because troops in the former group only have to cross a shared border.</w:t>
      </w:r>
    </w:p>
    <w:p w14:paraId="7CB2CAFB" w14:textId="77777777" w:rsidR="00F9574A" w:rsidRPr="00E66A7E" w:rsidRDefault="00F9574A" w:rsidP="00F9574A">
      <w:r w:rsidRPr="00E66A7E">
        <w:t xml:space="preserve">The takeaway from McDonald’s analysis is that </w:t>
      </w:r>
      <w:r w:rsidRPr="00DD71FD">
        <w:rPr>
          <w:rStyle w:val="StyleUnderline"/>
          <w:highlight w:val="cyan"/>
        </w:rPr>
        <w:t>protectionism can</w:t>
      </w:r>
      <w:r w:rsidRPr="00E66A7E">
        <w:rPr>
          <w:rStyle w:val="StyleUnderline"/>
        </w:rPr>
        <w:t xml:space="preserve"> actually </w:t>
      </w:r>
      <w:r w:rsidRPr="00DD71FD">
        <w:rPr>
          <w:rStyle w:val="StyleUnderline"/>
          <w:highlight w:val="cyan"/>
        </w:rPr>
        <w:t>lead to conflict</w:t>
      </w:r>
      <w:r w:rsidRPr="00E66A7E">
        <w:t xml:space="preserve">. McDonald found that </w:t>
      </w:r>
      <w:r w:rsidRPr="00DD71FD">
        <w:rPr>
          <w:rStyle w:val="StyleUnderline"/>
          <w:highlight w:val="cyan"/>
        </w:rPr>
        <w:t>a country in the bottom 10 percent for protectionism</w:t>
      </w:r>
      <w:r w:rsidRPr="00E66A7E">
        <w:t xml:space="preserve"> (meaning it is less protectionist than 90 percent of other countries) </w:t>
      </w:r>
      <w:r w:rsidRPr="00DD71FD">
        <w:rPr>
          <w:rStyle w:val="StyleUnderline"/>
          <w:highlight w:val="cyan"/>
        </w:rPr>
        <w:t>is 70 percent less likely to engage in</w:t>
      </w:r>
      <w:r w:rsidRPr="00E66A7E">
        <w:rPr>
          <w:rStyle w:val="StyleUnderline"/>
        </w:rPr>
        <w:t xml:space="preserve"> a new </w:t>
      </w:r>
      <w:r w:rsidRPr="00DD71FD">
        <w:rPr>
          <w:rStyle w:val="StyleUnderline"/>
          <w:highlight w:val="cyan"/>
        </w:rPr>
        <w:t>conflict</w:t>
      </w:r>
      <w:r w:rsidRPr="00E66A7E">
        <w:t xml:space="preserve"> (either as invader or as target) </w:t>
      </w:r>
      <w:r w:rsidRPr="00DD71FD">
        <w:rPr>
          <w:rStyle w:val="StyleUnderline"/>
          <w:highlight w:val="cyan"/>
        </w:rPr>
        <w:t>than one in the top 10 percent</w:t>
      </w:r>
      <w:r w:rsidRPr="00E66A7E">
        <w:rPr>
          <w:rStyle w:val="StyleUnderline"/>
        </w:rPr>
        <w:t xml:space="preserve"> </w:t>
      </w:r>
      <w:r w:rsidRPr="00E66A7E">
        <w:t>for protectionism.</w:t>
      </w:r>
    </w:p>
    <w:p w14:paraId="7221E982" w14:textId="77777777" w:rsidR="00F9574A" w:rsidRPr="00E66A7E" w:rsidRDefault="00F9574A" w:rsidP="00F9574A">
      <w:r w:rsidRPr="00E66A7E">
        <w:t>Trade and Conflict</w:t>
      </w:r>
    </w:p>
    <w:p w14:paraId="1A080768" w14:textId="77777777" w:rsidR="00F9574A" w:rsidRPr="00E66A7E" w:rsidRDefault="00F9574A" w:rsidP="00F9574A">
      <w:r w:rsidRPr="00E66A7E">
        <w:t>Protectionism and war</w:t>
      </w:r>
    </w:p>
    <w:p w14:paraId="4110D8E7" w14:textId="77777777" w:rsidR="00F9574A" w:rsidRPr="00E66A7E" w:rsidRDefault="00F9574A" w:rsidP="00F9574A">
      <w:r w:rsidRPr="00E66A7E">
        <w:t>Why does protectionism lead to conflict, and why does free trade help to prevent it? The answers, though well-known to classical liberals, are worth mentioning.</w:t>
      </w:r>
    </w:p>
    <w:p w14:paraId="3E5DF1A1" w14:textId="77777777" w:rsidR="00F9574A" w:rsidRPr="00E66A7E" w:rsidRDefault="00F9574A" w:rsidP="00F9574A">
      <w:r w:rsidRPr="00E66A7E">
        <w:t xml:space="preserve">First, </w:t>
      </w:r>
      <w:r w:rsidRPr="00DD71FD">
        <w:rPr>
          <w:rStyle w:val="StyleUnderline"/>
          <w:highlight w:val="cyan"/>
        </w:rPr>
        <w:t>trade creates</w:t>
      </w:r>
      <w:r w:rsidRPr="00E66A7E">
        <w:rPr>
          <w:rStyle w:val="StyleUnderline"/>
        </w:rPr>
        <w:t xml:space="preserve"> </w:t>
      </w:r>
      <w:r w:rsidRPr="001D718B">
        <w:rPr>
          <w:rStyle w:val="Emphasis"/>
        </w:rPr>
        <w:t xml:space="preserve">international </w:t>
      </w:r>
      <w:r w:rsidRPr="00DD71FD">
        <w:rPr>
          <w:rStyle w:val="Emphasis"/>
          <w:highlight w:val="cyan"/>
        </w:rPr>
        <w:t>goodwill</w:t>
      </w:r>
      <w:r w:rsidRPr="00E66A7E">
        <w:rPr>
          <w:rStyle w:val="StyleUnderline"/>
        </w:rPr>
        <w:t>. If Chinese and American businessmen trade</w:t>
      </w:r>
      <w:r w:rsidRPr="00E66A7E">
        <w:t xml:space="preserve"> on a regular basis, </w:t>
      </w:r>
      <w:r w:rsidRPr="00DD71FD">
        <w:rPr>
          <w:rStyle w:val="Emphasis"/>
          <w:highlight w:val="cyan"/>
        </w:rPr>
        <w:t>both sides</w:t>
      </w:r>
      <w:r w:rsidRPr="00DD71FD">
        <w:rPr>
          <w:rStyle w:val="StyleUnderline"/>
          <w:highlight w:val="cyan"/>
        </w:rPr>
        <w:t xml:space="preserve"> benefit</w:t>
      </w:r>
      <w:r w:rsidRPr="00E66A7E">
        <w:t xml:space="preserve">. And mutual benefit disposes people to look for the good in each other. </w:t>
      </w:r>
      <w:r w:rsidRPr="00DD71FD">
        <w:rPr>
          <w:rStyle w:val="StyleUnderline"/>
          <w:highlight w:val="cyan"/>
        </w:rPr>
        <w:t>Exchange</w:t>
      </w:r>
      <w:r w:rsidRPr="00E66A7E">
        <w:rPr>
          <w:rStyle w:val="StyleUnderline"/>
        </w:rPr>
        <w:t xml:space="preserve"> of goods </w:t>
      </w:r>
      <w:r w:rsidRPr="00DD71FD">
        <w:rPr>
          <w:rStyle w:val="StyleUnderline"/>
          <w:highlight w:val="cyan"/>
        </w:rPr>
        <w:t>also promotes an exchange of cultures</w:t>
      </w:r>
      <w:r w:rsidRPr="00E66A7E">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350B93EB" w14:textId="77777777" w:rsidR="00F9574A" w:rsidRPr="00E66A7E" w:rsidRDefault="00F9574A" w:rsidP="00F9574A">
      <w:r w:rsidRPr="00E66A7E">
        <w:t>Trade helps to humanize the people that you trade with. And it’s tougher to want to go to war with your human trading partners than with a country you see only as lines on a map.</w:t>
      </w:r>
    </w:p>
    <w:p w14:paraId="18365D77" w14:textId="77777777" w:rsidR="00F9574A" w:rsidRPr="00E66A7E" w:rsidRDefault="00F9574A" w:rsidP="00F9574A">
      <w:r w:rsidRPr="00E66A7E">
        <w:t xml:space="preserve">Second, </w:t>
      </w:r>
      <w:r w:rsidRPr="00DD71FD">
        <w:rPr>
          <w:rStyle w:val="StyleUnderline"/>
          <w:highlight w:val="cyan"/>
        </w:rPr>
        <w:t xml:space="preserve">trade gives nations an </w:t>
      </w:r>
      <w:r w:rsidRPr="00DD71FD">
        <w:rPr>
          <w:rStyle w:val="Emphasis"/>
          <w:highlight w:val="cyan"/>
        </w:rPr>
        <w:t>economic incentive</w:t>
      </w:r>
      <w:r w:rsidRPr="00DD71FD">
        <w:rPr>
          <w:rStyle w:val="StyleUnderline"/>
          <w:highlight w:val="cyan"/>
        </w:rPr>
        <w:t xml:space="preserve"> to avoid war</w:t>
      </w:r>
      <w:r w:rsidRPr="00E66A7E">
        <w:t xml:space="preserve">. If Nation X sells its best steel to Nation Y, and its businessmen reap plenty of profits in exchange, then businessmen on both sides are going to oppose war. </w:t>
      </w:r>
      <w:r w:rsidRPr="00DD71FD">
        <w:rPr>
          <w:rStyle w:val="StyleUnderline"/>
          <w:highlight w:val="cyan"/>
        </w:rPr>
        <w:t>This was</w:t>
      </w:r>
      <w:r w:rsidRPr="00E66A7E">
        <w:t xml:space="preserve"> actually </w:t>
      </w:r>
      <w:r w:rsidRPr="00DD71FD">
        <w:rPr>
          <w:rStyle w:val="StyleUnderline"/>
          <w:highlight w:val="cyan"/>
        </w:rPr>
        <w:t>the case with Germany and France</w:t>
      </w:r>
      <w:r w:rsidRPr="00E66A7E">
        <w:rPr>
          <w:rStyle w:val="StyleUnderline"/>
        </w:rPr>
        <w:t xml:space="preserve"> </w:t>
      </w:r>
      <w:r w:rsidRPr="00E66A7E">
        <w:t xml:space="preserve">right </w:t>
      </w:r>
      <w:r w:rsidRPr="00DD71FD">
        <w:rPr>
          <w:rStyle w:val="StyleUnderline"/>
          <w:highlight w:val="cyan"/>
        </w:rPr>
        <w:t>before W</w:t>
      </w:r>
      <w:r w:rsidRPr="00E66A7E">
        <w:rPr>
          <w:rStyle w:val="StyleUnderline"/>
        </w:rPr>
        <w:t xml:space="preserve">orld </w:t>
      </w:r>
      <w:r w:rsidRPr="00DD71FD">
        <w:rPr>
          <w:rStyle w:val="StyleUnderline"/>
          <w:highlight w:val="cyan"/>
        </w:rPr>
        <w:t>W</w:t>
      </w:r>
      <w:r w:rsidRPr="00E66A7E">
        <w:rPr>
          <w:rStyle w:val="StyleUnderline"/>
        </w:rPr>
        <w:t xml:space="preserve">ar </w:t>
      </w:r>
      <w:r w:rsidRPr="00DD71FD">
        <w:rPr>
          <w:rStyle w:val="StyleUnderline"/>
          <w:highlight w:val="cyan"/>
        </w:rPr>
        <w:t>I</w:t>
      </w:r>
      <w:r w:rsidRPr="00E66A7E">
        <w:t xml:space="preserve">. </w:t>
      </w:r>
      <w:r w:rsidRPr="001D718B">
        <w:rPr>
          <w:rStyle w:val="Emphasis"/>
        </w:rPr>
        <w:t>Germany sold steel</w:t>
      </w:r>
      <w:r w:rsidRPr="00E66A7E">
        <w:rPr>
          <w:rStyle w:val="StyleUnderline"/>
        </w:rPr>
        <w:t xml:space="preserve"> to France, and German businessmen were </w:t>
      </w:r>
      <w:r w:rsidRPr="00E66A7E">
        <w:t xml:space="preserve">firmly </w:t>
      </w:r>
      <w:r w:rsidRPr="001D718B">
        <w:rPr>
          <w:rStyle w:val="Emphasis"/>
        </w:rPr>
        <w:t>opposed</w:t>
      </w:r>
      <w:r w:rsidRPr="00E66A7E">
        <w:rPr>
          <w:rStyle w:val="StyleUnderline"/>
        </w:rPr>
        <w:t xml:space="preserve"> to war</w:t>
      </w:r>
      <w:r w:rsidRPr="00E66A7E">
        <w:t xml:space="preserve">. They only grudgingly came to support it when German ministers told them that the war would only last a few short months. </w:t>
      </w:r>
      <w:r w:rsidRPr="00E66A7E">
        <w:rPr>
          <w:rStyle w:val="StyleUnderline"/>
        </w:rPr>
        <w:t xml:space="preserve">German steel had a </w:t>
      </w:r>
      <w:r w:rsidRPr="001D718B">
        <w:rPr>
          <w:rStyle w:val="Emphasis"/>
        </w:rPr>
        <w:t>strong incentive</w:t>
      </w:r>
      <w:r w:rsidRPr="00E66A7E">
        <w:rPr>
          <w:rStyle w:val="StyleUnderline"/>
        </w:rPr>
        <w:t xml:space="preserve"> to oppose war</w:t>
      </w:r>
      <w:r w:rsidRPr="00E66A7E">
        <w:t xml:space="preserve">, and if the situation had progressed a little differently—or </w:t>
      </w:r>
      <w:r w:rsidRPr="00DD71FD">
        <w:rPr>
          <w:rStyle w:val="StyleUnderline"/>
          <w:highlight w:val="cyan"/>
        </w:rPr>
        <w:t>if the German government had been</w:t>
      </w:r>
      <w:r w:rsidRPr="00E66A7E">
        <w:t xml:space="preserve"> a little more </w:t>
      </w:r>
      <w:r w:rsidRPr="00DD71FD">
        <w:rPr>
          <w:rStyle w:val="Emphasis"/>
          <w:highlight w:val="cyan"/>
        </w:rPr>
        <w:t>realistic</w:t>
      </w:r>
      <w:r w:rsidRPr="00E66A7E">
        <w:t xml:space="preserve"> about the timeline of the war—</w:t>
      </w:r>
      <w:r w:rsidRPr="00DD71FD">
        <w:rPr>
          <w:rStyle w:val="StyleUnderline"/>
          <w:highlight w:val="cyan"/>
        </w:rPr>
        <w:t xml:space="preserve">that incentive might have </w:t>
      </w:r>
      <w:r w:rsidRPr="00DD71FD">
        <w:rPr>
          <w:rStyle w:val="Emphasis"/>
          <w:highlight w:val="cyan"/>
        </w:rPr>
        <w:t>kept</w:t>
      </w:r>
      <w:r w:rsidRPr="00DD71FD">
        <w:rPr>
          <w:rStyle w:val="StyleUnderline"/>
          <w:highlight w:val="cyan"/>
        </w:rPr>
        <w:t xml:space="preserve"> Germany </w:t>
      </w:r>
      <w:r w:rsidRPr="00DD71FD">
        <w:rPr>
          <w:rStyle w:val="Emphasis"/>
          <w:highlight w:val="cyan"/>
        </w:rPr>
        <w:t>out</w:t>
      </w:r>
      <w:r w:rsidRPr="00DD71FD">
        <w:rPr>
          <w:rStyle w:val="StyleUnderline"/>
          <w:highlight w:val="cyan"/>
        </w:rPr>
        <w:t xml:space="preserve"> of W</w:t>
      </w:r>
      <w:r w:rsidRPr="001D718B">
        <w:rPr>
          <w:rStyle w:val="StyleUnderline"/>
        </w:rPr>
        <w:t xml:space="preserve">orld </w:t>
      </w:r>
      <w:r w:rsidRPr="00DD71FD">
        <w:rPr>
          <w:rStyle w:val="StyleUnderline"/>
          <w:highlight w:val="cyan"/>
        </w:rPr>
        <w:t>W</w:t>
      </w:r>
      <w:r w:rsidRPr="001D718B">
        <w:rPr>
          <w:rStyle w:val="StyleUnderline"/>
        </w:rPr>
        <w:t xml:space="preserve">ar </w:t>
      </w:r>
      <w:r w:rsidRPr="00DD71FD">
        <w:rPr>
          <w:rStyle w:val="StyleUnderline"/>
          <w:highlight w:val="cyan"/>
        </w:rPr>
        <w:t>I.</w:t>
      </w:r>
    </w:p>
    <w:p w14:paraId="50DC7EAA" w14:textId="77777777" w:rsidR="00F9574A" w:rsidRPr="00F9574A" w:rsidRDefault="00F9574A" w:rsidP="00F9574A"/>
    <w:p w14:paraId="3AD04F0D" w14:textId="77777777" w:rsidR="00F9574A" w:rsidRDefault="00F9574A" w:rsidP="00F9574A">
      <w:pPr>
        <w:pStyle w:val="Heading4"/>
      </w:pPr>
      <w:r>
        <w:t xml:space="preserve">Deglobalization leads to conflict with authoritarian states. </w:t>
      </w:r>
    </w:p>
    <w:p w14:paraId="64756868" w14:textId="77777777" w:rsidR="00F9574A" w:rsidRPr="00866F2A" w:rsidRDefault="00F9574A" w:rsidP="00F9574A">
      <w:r w:rsidRPr="00AE1ADC">
        <w:rPr>
          <w:rStyle w:val="Style13ptBold"/>
        </w:rPr>
        <w:t xml:space="preserve">Norberg </w:t>
      </w:r>
      <w:r>
        <w:rPr>
          <w:rStyle w:val="Style13ptBold"/>
        </w:rPr>
        <w:t>22</w:t>
      </w:r>
      <w:r>
        <w:t>---</w:t>
      </w:r>
      <w:r w:rsidRPr="00AE1ADC">
        <w:t>Johan Norberg is a senior fellow and a writer who focuses on globalization, human progress and intellectual history.</w:t>
      </w:r>
      <w:r>
        <w:t xml:space="preserve"> (“Free </w:t>
      </w:r>
      <w:r w:rsidRPr="00DD71FD">
        <w:rPr>
          <w:highlight w:val="cyan"/>
          <w:u w:val="single"/>
        </w:rPr>
        <w:t>Trade Still Promotes Peace,</w:t>
      </w:r>
      <w:r w:rsidRPr="00AB74BB">
        <w:rPr>
          <w:u w:val="single"/>
        </w:rPr>
        <w:t xml:space="preserve"> </w:t>
      </w:r>
      <w:r w:rsidRPr="00DD71FD">
        <w:rPr>
          <w:highlight w:val="cyan"/>
          <w:u w:val="single"/>
        </w:rPr>
        <w:t>despite Putin’s</w:t>
      </w:r>
      <w:r>
        <w:t xml:space="preserve"> Reckless </w:t>
      </w:r>
      <w:r w:rsidRPr="00DD71FD">
        <w:rPr>
          <w:highlight w:val="cyan"/>
          <w:u w:val="single"/>
        </w:rPr>
        <w:t>War</w:t>
      </w:r>
      <w:r>
        <w:t xml:space="preserve">”, Cato Institute, 4-29-2022, </w:t>
      </w:r>
      <w:r w:rsidRPr="00866F2A">
        <w:t>https://www.cato.org/commentary/free-trade-still-promotes-peace-despite-putins-reckless-war</w:t>
      </w:r>
      <w:r>
        <w:t>)//AN</w:t>
      </w:r>
    </w:p>
    <w:p w14:paraId="073350F3" w14:textId="77777777" w:rsidR="00F9574A" w:rsidRPr="00866F2A" w:rsidRDefault="00F9574A" w:rsidP="00F9574A">
      <w:r w:rsidRPr="00DD71FD">
        <w:rPr>
          <w:rStyle w:val="StyleUnderline"/>
          <w:highlight w:val="cyan"/>
        </w:rPr>
        <w:t xml:space="preserve">We are in the </w:t>
      </w:r>
      <w:r w:rsidRPr="00DD71FD">
        <w:rPr>
          <w:rStyle w:val="Emphasis"/>
          <w:highlight w:val="cyan"/>
        </w:rPr>
        <w:t>longest stretch</w:t>
      </w:r>
      <w:r w:rsidRPr="00DD71FD">
        <w:rPr>
          <w:rStyle w:val="StyleUnderline"/>
          <w:highlight w:val="cyan"/>
        </w:rPr>
        <w:t xml:space="preserve"> of </w:t>
      </w:r>
      <w:r w:rsidRPr="00DD71FD">
        <w:rPr>
          <w:rStyle w:val="Emphasis"/>
          <w:highlight w:val="cyan"/>
        </w:rPr>
        <w:t>peace</w:t>
      </w:r>
      <w:r w:rsidRPr="00866F2A">
        <w:rPr>
          <w:rStyle w:val="StyleUnderline"/>
        </w:rPr>
        <w:t xml:space="preserve"> between major powers </w:t>
      </w:r>
      <w:r w:rsidRPr="00DD71FD">
        <w:rPr>
          <w:rStyle w:val="StyleUnderline"/>
          <w:highlight w:val="cyan"/>
        </w:rPr>
        <w:t>for 1,800 years</w:t>
      </w:r>
      <w:r w:rsidRPr="00866F2A">
        <w:t>, the old archenemies France and Germany almost cozy up too much to one another, and Putin’s invasion is the first attempt to launch a major war of conquest since Saddam Hussein invaded Kuwait in 1990. In a world where peace used to be just a brief interlude while everybody rearmed, something has gone right in the post–World War II era. If you want the whole story, read Steven Pinker’s The Better Angels of Our Nature, but clearly doux commerce has something to do with it.</w:t>
      </w:r>
    </w:p>
    <w:p w14:paraId="56B534B8" w14:textId="77777777" w:rsidR="00F9574A" w:rsidRPr="00866F2A" w:rsidRDefault="00F9574A" w:rsidP="00F9574A">
      <w:pPr>
        <w:rPr>
          <w:rStyle w:val="StyleUnderline"/>
        </w:rPr>
      </w:pPr>
      <w:r w:rsidRPr="00866F2A">
        <w:rPr>
          <w:rStyle w:val="StyleUnderline"/>
        </w:rPr>
        <w:t xml:space="preserve">Proximity and </w:t>
      </w:r>
      <w:r w:rsidRPr="00DD71FD">
        <w:rPr>
          <w:rStyle w:val="StyleUnderline"/>
          <w:highlight w:val="cyan"/>
        </w:rPr>
        <w:t>interdependence</w:t>
      </w:r>
      <w:r w:rsidRPr="00866F2A">
        <w:rPr>
          <w:rStyle w:val="StyleUnderline"/>
        </w:rPr>
        <w:t xml:space="preserve"> are </w:t>
      </w:r>
      <w:r w:rsidRPr="00DD71FD">
        <w:rPr>
          <w:rStyle w:val="StyleUnderline"/>
          <w:highlight w:val="cyan"/>
        </w:rPr>
        <w:t>not always deterrent</w:t>
      </w:r>
      <w:r w:rsidRPr="00866F2A">
        <w:rPr>
          <w:rStyle w:val="StyleUnderline"/>
        </w:rPr>
        <w:t>s</w:t>
      </w:r>
      <w:r w:rsidRPr="00866F2A">
        <w:t xml:space="preserve">, especially if different groups share one pool of resources that they all want the largest share of. Additionally, not all cultures and communities are happily harmonious, and civil wars are often the most vicious. </w:t>
      </w:r>
      <w:r w:rsidRPr="00DD71FD">
        <w:rPr>
          <w:rStyle w:val="StyleUnderline"/>
          <w:highlight w:val="cyan"/>
        </w:rPr>
        <w:t>However, the</w:t>
      </w:r>
      <w:r w:rsidRPr="00866F2A">
        <w:rPr>
          <w:rStyle w:val="StyleUnderline"/>
        </w:rPr>
        <w:t xml:space="preserve"> </w:t>
      </w:r>
      <w:r w:rsidRPr="00866F2A">
        <w:rPr>
          <w:rStyle w:val="Emphasis"/>
        </w:rPr>
        <w:t xml:space="preserve">general </w:t>
      </w:r>
      <w:r w:rsidRPr="00DD71FD">
        <w:rPr>
          <w:rStyle w:val="Emphasis"/>
          <w:highlight w:val="cyan"/>
        </w:rPr>
        <w:t>relationship</w:t>
      </w:r>
      <w:r w:rsidRPr="00DD71FD">
        <w:rPr>
          <w:rStyle w:val="StyleUnderline"/>
          <w:highlight w:val="cyan"/>
        </w:rPr>
        <w:t xml:space="preserve"> between trade and peace is a </w:t>
      </w:r>
      <w:r w:rsidRPr="00DD71FD">
        <w:rPr>
          <w:rStyle w:val="Emphasis"/>
          <w:highlight w:val="cyan"/>
        </w:rPr>
        <w:t>strong</w:t>
      </w:r>
      <w:r w:rsidRPr="00DD71FD">
        <w:rPr>
          <w:rStyle w:val="StyleUnderline"/>
          <w:highlight w:val="cyan"/>
        </w:rPr>
        <w:t xml:space="preserve"> one</w:t>
      </w:r>
      <w:r w:rsidRPr="00866F2A">
        <w:rPr>
          <w:rStyle w:val="StyleUnderline"/>
        </w:rPr>
        <w:t>.</w:t>
      </w:r>
    </w:p>
    <w:p w14:paraId="00B46AC3" w14:textId="77777777" w:rsidR="00F9574A" w:rsidRPr="00866F2A" w:rsidRDefault="00F9574A" w:rsidP="00F9574A">
      <w:r w:rsidRPr="00866F2A">
        <w:t xml:space="preserve">By analyzing thousands of country pairs over several decades, many researchers have found that </w:t>
      </w:r>
      <w:r w:rsidRPr="00DD71FD">
        <w:rPr>
          <w:rStyle w:val="StyleUnderline"/>
          <w:highlight w:val="cyan"/>
        </w:rPr>
        <w:t xml:space="preserve">increasing trade between two countries </w:t>
      </w:r>
      <w:r w:rsidRPr="00DD71FD">
        <w:rPr>
          <w:rStyle w:val="Emphasis"/>
          <w:highlight w:val="cyan"/>
        </w:rPr>
        <w:t>lowers the risk</w:t>
      </w:r>
      <w:r w:rsidRPr="00DD71FD">
        <w:rPr>
          <w:rStyle w:val="StyleUnderline"/>
          <w:highlight w:val="cyan"/>
        </w:rPr>
        <w:t xml:space="preserve"> of war</w:t>
      </w:r>
      <w:r w:rsidRPr="00866F2A">
        <w:rPr>
          <w:rStyle w:val="StyleUnderline"/>
        </w:rPr>
        <w:t xml:space="preserve"> between them</w:t>
      </w:r>
      <w:r w:rsidRPr="00866F2A">
        <w:t>. They have also found that countries that are more dependent on international trade have fewer conflicts than self-reliant ones, which provides us all with a security interest in other countries’ global integration as well.</w:t>
      </w:r>
    </w:p>
    <w:p w14:paraId="24706E3E" w14:textId="77777777" w:rsidR="00F9574A" w:rsidRPr="00866F2A" w:rsidRDefault="00F9574A" w:rsidP="00F9574A">
      <w:r w:rsidRPr="00866F2A">
        <w:t xml:space="preserve">It’s not just trade though; it’s free trade. A series of statistical analyses by the political scientist Patrick McDonald show that the level of free trade between two countries has a larger effect on peace. </w:t>
      </w:r>
      <w:r w:rsidRPr="00DD71FD">
        <w:rPr>
          <w:rStyle w:val="StyleUnderline"/>
          <w:highlight w:val="cyan"/>
        </w:rPr>
        <w:t xml:space="preserve">Countries that </w:t>
      </w:r>
      <w:r w:rsidRPr="00DD71FD">
        <w:rPr>
          <w:rStyle w:val="Emphasis"/>
          <w:highlight w:val="cyan"/>
        </w:rPr>
        <w:t>engage</w:t>
      </w:r>
      <w:r w:rsidRPr="00DD71FD">
        <w:rPr>
          <w:rStyle w:val="StyleUnderline"/>
          <w:highlight w:val="cyan"/>
        </w:rPr>
        <w:t xml:space="preserve"> in</w:t>
      </w:r>
      <w:r w:rsidRPr="00866F2A">
        <w:rPr>
          <w:rStyle w:val="StyleUnderline"/>
        </w:rPr>
        <w:t xml:space="preserve"> free </w:t>
      </w:r>
      <w:r w:rsidRPr="00DD71FD">
        <w:rPr>
          <w:rStyle w:val="StyleUnderline"/>
          <w:highlight w:val="cyan"/>
        </w:rPr>
        <w:t xml:space="preserve">trade are </w:t>
      </w:r>
      <w:r w:rsidRPr="00DD71FD">
        <w:rPr>
          <w:rStyle w:val="Emphasis"/>
          <w:highlight w:val="cyan"/>
        </w:rPr>
        <w:t>less likely</w:t>
      </w:r>
      <w:r w:rsidRPr="00DD71FD">
        <w:rPr>
          <w:rStyle w:val="StyleUnderline"/>
          <w:highlight w:val="cyan"/>
        </w:rPr>
        <w:t xml:space="preserve"> to attack or be attacked</w:t>
      </w:r>
      <w:r w:rsidRPr="00866F2A">
        <w:rPr>
          <w:rStyle w:val="StyleUnderline"/>
        </w:rPr>
        <w:t xml:space="preserve"> than </w:t>
      </w:r>
      <w:r w:rsidRPr="00866F2A">
        <w:rPr>
          <w:rStyle w:val="Emphasis"/>
        </w:rPr>
        <w:t>protectionist</w:t>
      </w:r>
      <w:r w:rsidRPr="00866F2A">
        <w:rPr>
          <w:rStyle w:val="StyleUnderline"/>
        </w:rPr>
        <w:t xml:space="preserve"> countries</w:t>
      </w:r>
      <w:r w:rsidRPr="00866F2A">
        <w:t>. Free trade removes the barriers and privileges that enhance the domestic power of groups that generally support authoritarian leaders and an aggressive foreign policy.</w:t>
      </w:r>
    </w:p>
    <w:p w14:paraId="08420B3B" w14:textId="77777777" w:rsidR="00F9574A" w:rsidRPr="00866F2A" w:rsidRDefault="00F9574A" w:rsidP="00F9574A">
      <w:r w:rsidRPr="00866F2A">
        <w:t xml:space="preserve">It has long been known that democracies are more peaceful. According to McDonald’s study, the risk of a war between two countries is reduced by almost 30 percent if they move from little democracy to the highest level of democracy. But in fact, liberal, capitalist peace is even more powerful than democratic peace. </w:t>
      </w:r>
      <w:r w:rsidRPr="00DD71FD">
        <w:rPr>
          <w:rStyle w:val="StyleUnderline"/>
          <w:highlight w:val="cyan"/>
        </w:rPr>
        <w:t xml:space="preserve">If </w:t>
      </w:r>
      <w:r w:rsidRPr="00DD71FD">
        <w:rPr>
          <w:rStyle w:val="Emphasis"/>
          <w:highlight w:val="cyan"/>
        </w:rPr>
        <w:t>two countries</w:t>
      </w:r>
      <w:r w:rsidRPr="00866F2A">
        <w:rPr>
          <w:rStyle w:val="StyleUnderline"/>
        </w:rPr>
        <w:t xml:space="preserve"> move to the </w:t>
      </w:r>
      <w:r w:rsidRPr="00866F2A">
        <w:rPr>
          <w:rStyle w:val="Emphasis"/>
        </w:rPr>
        <w:t>highest level</w:t>
      </w:r>
      <w:r w:rsidRPr="00866F2A">
        <w:rPr>
          <w:rStyle w:val="StyleUnderline"/>
        </w:rPr>
        <w:t xml:space="preserve"> of</w:t>
      </w:r>
      <w:r w:rsidRPr="00866F2A">
        <w:t xml:space="preserve"> free </w:t>
      </w:r>
      <w:r w:rsidRPr="00DD71FD">
        <w:rPr>
          <w:rStyle w:val="Emphasis"/>
          <w:highlight w:val="cyan"/>
        </w:rPr>
        <w:t>trade</w:t>
      </w:r>
      <w:r w:rsidRPr="00DD71FD">
        <w:rPr>
          <w:rStyle w:val="StyleUnderline"/>
          <w:highlight w:val="cyan"/>
        </w:rPr>
        <w:t>, the risk of war is reduced by</w:t>
      </w:r>
      <w:r w:rsidRPr="00866F2A">
        <w:rPr>
          <w:rStyle w:val="StyleUnderline"/>
        </w:rPr>
        <w:t xml:space="preserve"> as much as </w:t>
      </w:r>
      <w:r w:rsidRPr="00DD71FD">
        <w:rPr>
          <w:rStyle w:val="Emphasis"/>
          <w:highlight w:val="cyan"/>
        </w:rPr>
        <w:t>70</w:t>
      </w:r>
      <w:r w:rsidRPr="00866F2A">
        <w:rPr>
          <w:rStyle w:val="Emphasis"/>
        </w:rPr>
        <w:t xml:space="preserve"> </w:t>
      </w:r>
      <w:r w:rsidRPr="00DD71FD">
        <w:rPr>
          <w:rStyle w:val="Emphasis"/>
          <w:highlight w:val="cyan"/>
        </w:rPr>
        <w:t>percent</w:t>
      </w:r>
      <w:r w:rsidRPr="00866F2A">
        <w:t>. Forget about the golden arches, this is the real McDonald’s theory of peace.</w:t>
      </w:r>
    </w:p>
    <w:p w14:paraId="68B59915" w14:textId="77777777" w:rsidR="00F9574A" w:rsidRPr="00866F2A" w:rsidRDefault="00F9574A" w:rsidP="00F9574A">
      <w:pPr>
        <w:rPr>
          <w:rStyle w:val="StyleUnderline"/>
        </w:rPr>
      </w:pPr>
      <w:r w:rsidRPr="00DD71FD">
        <w:rPr>
          <w:rStyle w:val="StyleUnderline"/>
          <w:highlight w:val="cyan"/>
        </w:rPr>
        <w:t xml:space="preserve">In an era of </w:t>
      </w:r>
      <w:r w:rsidRPr="00DD71FD">
        <w:rPr>
          <w:rStyle w:val="Emphasis"/>
          <w:highlight w:val="cyan"/>
        </w:rPr>
        <w:t>decoupling</w:t>
      </w:r>
      <w:r w:rsidRPr="00866F2A">
        <w:rPr>
          <w:rStyle w:val="StyleUnderline"/>
        </w:rPr>
        <w:t xml:space="preserve"> and </w:t>
      </w:r>
      <w:r w:rsidRPr="00866F2A">
        <w:rPr>
          <w:rStyle w:val="Emphasis"/>
        </w:rPr>
        <w:t>trade wars</w:t>
      </w:r>
      <w:r w:rsidRPr="00866F2A">
        <w:t xml:space="preserve">, </w:t>
      </w:r>
      <w:r w:rsidRPr="00DD71FD">
        <w:rPr>
          <w:rStyle w:val="StyleUnderline"/>
          <w:highlight w:val="cyan"/>
        </w:rPr>
        <w:t>there are</w:t>
      </w:r>
      <w:r w:rsidRPr="00866F2A">
        <w:t xml:space="preserve"> other </w:t>
      </w:r>
      <w:r w:rsidRPr="00DD71FD">
        <w:rPr>
          <w:rStyle w:val="Emphasis"/>
          <w:highlight w:val="cyan"/>
        </w:rPr>
        <w:t>authoritarian</w:t>
      </w:r>
      <w:r w:rsidRPr="00DD71FD">
        <w:rPr>
          <w:rStyle w:val="StyleUnderline"/>
          <w:highlight w:val="cyan"/>
        </w:rPr>
        <w:t xml:space="preserve"> powers, like China, worth </w:t>
      </w:r>
      <w:r w:rsidRPr="00DD71FD">
        <w:rPr>
          <w:rStyle w:val="Emphasis"/>
          <w:highlight w:val="cyan"/>
        </w:rPr>
        <w:t>worrying</w:t>
      </w:r>
      <w:r w:rsidRPr="00DD71FD">
        <w:rPr>
          <w:rStyle w:val="StyleUnderline"/>
          <w:highlight w:val="cyan"/>
        </w:rPr>
        <w:t xml:space="preserve"> about</w:t>
      </w:r>
      <w:r w:rsidRPr="00866F2A">
        <w:t xml:space="preserve">. It’s not just current trade relations that inform decisions over war and peace but also expectations of future relations. The historical pattern is that countries that expect the international order will stay open mostly prefer to be at peace with it, to reap the rewards, but when they feel that it is closing time, </w:t>
      </w:r>
      <w:r w:rsidRPr="00866F2A">
        <w:rPr>
          <w:rStyle w:val="StyleUnderline"/>
        </w:rPr>
        <w:t xml:space="preserve">they start fearing the </w:t>
      </w:r>
      <w:r w:rsidRPr="00866F2A">
        <w:rPr>
          <w:rStyle w:val="Emphasis"/>
        </w:rPr>
        <w:t>loss of access</w:t>
      </w:r>
      <w:r w:rsidRPr="00866F2A">
        <w:rPr>
          <w:rStyle w:val="StyleUnderline"/>
        </w:rPr>
        <w:t xml:space="preserve"> to resources and markets. Some even </w:t>
      </w:r>
      <w:r w:rsidRPr="00866F2A">
        <w:rPr>
          <w:rStyle w:val="Emphasis"/>
        </w:rPr>
        <w:t>go to war</w:t>
      </w:r>
      <w:r w:rsidRPr="00866F2A">
        <w:rPr>
          <w:rStyle w:val="StyleUnderline"/>
        </w:rPr>
        <w:t xml:space="preserve"> to </w:t>
      </w:r>
      <w:r w:rsidRPr="00866F2A">
        <w:rPr>
          <w:rStyle w:val="Emphasis"/>
        </w:rPr>
        <w:t>secure</w:t>
      </w:r>
      <w:r w:rsidRPr="00866F2A">
        <w:rPr>
          <w:rStyle w:val="StyleUnderline"/>
        </w:rPr>
        <w:t xml:space="preserve"> them.</w:t>
      </w:r>
    </w:p>
    <w:p w14:paraId="19BE9721" w14:textId="77777777" w:rsidR="00F9574A" w:rsidRPr="00866F2A" w:rsidRDefault="00F9574A" w:rsidP="00F9574A">
      <w:r w:rsidRPr="00DD71FD">
        <w:rPr>
          <w:rStyle w:val="StyleUnderline"/>
          <w:highlight w:val="cyan"/>
        </w:rPr>
        <w:t>If authoritarians lose all commercial</w:t>
      </w:r>
      <w:r w:rsidRPr="00866F2A">
        <w:t xml:space="preserve">, cultural, and personal </w:t>
      </w:r>
      <w:r w:rsidRPr="00DD71FD">
        <w:rPr>
          <w:rStyle w:val="Emphasis"/>
          <w:highlight w:val="cyan"/>
        </w:rPr>
        <w:t>relationships</w:t>
      </w:r>
      <w:r w:rsidRPr="00866F2A">
        <w:rPr>
          <w:rStyle w:val="StyleUnderline"/>
        </w:rPr>
        <w:t xml:space="preserve"> with the </w:t>
      </w:r>
      <w:r w:rsidRPr="00866F2A">
        <w:rPr>
          <w:rStyle w:val="Emphasis"/>
        </w:rPr>
        <w:t>outside world</w:t>
      </w:r>
      <w:r w:rsidRPr="00866F2A">
        <w:rPr>
          <w:rStyle w:val="StyleUnderline"/>
        </w:rPr>
        <w:t xml:space="preserve">, </w:t>
      </w:r>
      <w:r w:rsidRPr="00DD71FD">
        <w:rPr>
          <w:rStyle w:val="StyleUnderline"/>
          <w:highlight w:val="cyan"/>
        </w:rPr>
        <w:t xml:space="preserve">they have </w:t>
      </w:r>
      <w:r w:rsidRPr="00866F2A">
        <w:rPr>
          <w:rStyle w:val="Emphasis"/>
        </w:rPr>
        <w:t>nothing left</w:t>
      </w:r>
      <w:r w:rsidRPr="00DD71FD">
        <w:rPr>
          <w:rStyle w:val="StyleUnderline"/>
          <w:highlight w:val="cyan"/>
        </w:rPr>
        <w:t xml:space="preserve"> to lose</w:t>
      </w:r>
      <w:r w:rsidRPr="00DD71FD">
        <w:rPr>
          <w:highlight w:val="cyan"/>
        </w:rPr>
        <w:t xml:space="preserve">. </w:t>
      </w:r>
      <w:r w:rsidRPr="00DD71FD">
        <w:rPr>
          <w:rStyle w:val="StyleUnderline"/>
          <w:highlight w:val="cyan"/>
        </w:rPr>
        <w:t>They</w:t>
      </w:r>
      <w:r w:rsidRPr="00866F2A">
        <w:rPr>
          <w:rStyle w:val="StyleUnderline"/>
        </w:rPr>
        <w:t xml:space="preserve"> are</w:t>
      </w:r>
      <w:r w:rsidRPr="00866F2A">
        <w:t xml:space="preserve"> suddenly </w:t>
      </w:r>
      <w:r w:rsidRPr="00866F2A">
        <w:rPr>
          <w:rStyle w:val="Emphasis"/>
        </w:rPr>
        <w:t xml:space="preserve">free to </w:t>
      </w:r>
      <w:r w:rsidRPr="00DD71FD">
        <w:rPr>
          <w:rStyle w:val="Emphasis"/>
          <w:highlight w:val="cyan"/>
        </w:rPr>
        <w:t>act</w:t>
      </w:r>
      <w:r w:rsidRPr="00DD71FD">
        <w:rPr>
          <w:rStyle w:val="StyleUnderline"/>
          <w:highlight w:val="cyan"/>
        </w:rPr>
        <w:t xml:space="preserve"> according to their</w:t>
      </w:r>
      <w:r w:rsidRPr="00866F2A">
        <w:rPr>
          <w:rStyle w:val="StyleUnderline"/>
        </w:rPr>
        <w:t xml:space="preserve"> own </w:t>
      </w:r>
      <w:r w:rsidRPr="00DD71FD">
        <w:rPr>
          <w:rStyle w:val="Emphasis"/>
          <w:highlight w:val="cyan"/>
        </w:rPr>
        <w:t>character</w:t>
      </w:r>
      <w:r w:rsidRPr="00866F2A">
        <w:t>. And that is scary.</w:t>
      </w:r>
    </w:p>
    <w:p w14:paraId="3FB89CB6" w14:textId="77777777" w:rsidR="00F9574A" w:rsidRDefault="00F9574A" w:rsidP="00F9574A">
      <w:r w:rsidRPr="00866F2A">
        <w:t xml:space="preserve">If goods cross borders, it might not always stop soldiers from doing so. But </w:t>
      </w:r>
      <w:r w:rsidRPr="00DD71FD">
        <w:rPr>
          <w:rStyle w:val="StyleUnderline"/>
          <w:highlight w:val="cyan"/>
        </w:rPr>
        <w:t>if goods</w:t>
      </w:r>
      <w:r w:rsidRPr="00866F2A">
        <w:rPr>
          <w:rStyle w:val="StyleUnderline"/>
        </w:rPr>
        <w:t xml:space="preserve"> </w:t>
      </w:r>
      <w:r w:rsidRPr="00866F2A">
        <w:rPr>
          <w:rStyle w:val="Emphasis"/>
        </w:rPr>
        <w:t xml:space="preserve">suddenly </w:t>
      </w:r>
      <w:r w:rsidRPr="00DD71FD">
        <w:rPr>
          <w:rStyle w:val="Emphasis"/>
          <w:highlight w:val="cyan"/>
        </w:rPr>
        <w:t>stop</w:t>
      </w:r>
      <w:r w:rsidRPr="00DD71FD">
        <w:rPr>
          <w:rStyle w:val="StyleUnderline"/>
          <w:highlight w:val="cyan"/>
        </w:rPr>
        <w:t xml:space="preserve"> moving across borders</w:t>
      </w:r>
      <w:r w:rsidRPr="00866F2A">
        <w:t xml:space="preserve">, history suggests that </w:t>
      </w:r>
      <w:r w:rsidRPr="00DD71FD">
        <w:rPr>
          <w:rStyle w:val="Emphasis"/>
          <w:highlight w:val="cyan"/>
        </w:rPr>
        <w:t>soldiers</w:t>
      </w:r>
      <w:r w:rsidRPr="00DD71FD">
        <w:rPr>
          <w:rStyle w:val="StyleUnderline"/>
          <w:highlight w:val="cyan"/>
        </w:rPr>
        <w:t xml:space="preserve"> won’t be far </w:t>
      </w:r>
      <w:r w:rsidRPr="00DD71FD">
        <w:rPr>
          <w:rStyle w:val="Emphasis"/>
          <w:highlight w:val="cyan"/>
        </w:rPr>
        <w:t>behind</w:t>
      </w:r>
      <w:r w:rsidRPr="00866F2A">
        <w:t>.</w:t>
      </w:r>
    </w:p>
    <w:p w14:paraId="2860D626" w14:textId="77777777" w:rsidR="00F9574A" w:rsidRDefault="00F9574A" w:rsidP="00F9574A"/>
    <w:p w14:paraId="43D615DB" w14:textId="52031103" w:rsidR="00F9574A" w:rsidRDefault="00F9574A" w:rsidP="00886AE1">
      <w:pPr>
        <w:pStyle w:val="Heading3"/>
      </w:pPr>
      <w:r>
        <w:t>2NC---Impact---Laundry-List</w:t>
      </w:r>
    </w:p>
    <w:p w14:paraId="50F24228" w14:textId="77777777" w:rsidR="00F9574A" w:rsidRDefault="00F9574A" w:rsidP="00F9574A">
      <w:pPr>
        <w:pStyle w:val="Heading4"/>
      </w:pPr>
      <w:r>
        <w:t>Globalization is stabilizing and solves a laundry list of impacts.</w:t>
      </w:r>
    </w:p>
    <w:p w14:paraId="78E0E9AB" w14:textId="77777777" w:rsidR="00F9574A" w:rsidRPr="000A17EB" w:rsidRDefault="00F9574A" w:rsidP="00F9574A">
      <w:r w:rsidRPr="000A17EB">
        <w:rPr>
          <w:rStyle w:val="Style13ptBold"/>
        </w:rPr>
        <w:t>Okonjo-Iweala 23</w:t>
      </w:r>
      <w:r>
        <w:t xml:space="preserve">---Ngozi Okonjo-Iweala is Director General of the World Trade Organization. (“Why the World Still Needs Trade: </w:t>
      </w:r>
      <w:r w:rsidRPr="000A17EB">
        <w:t>The Case for Reimagining—Not Abandoning—Globalization</w:t>
      </w:r>
      <w:r>
        <w:t xml:space="preserve">”, Foreign Affairs, 6-8-2023, </w:t>
      </w:r>
      <w:r w:rsidRPr="000A17EB">
        <w:t>https://www.foreignaffairs.com/united-states/why-world-still-needs-trade</w:t>
      </w:r>
      <w:r>
        <w:t>)//AN</w:t>
      </w:r>
    </w:p>
    <w:p w14:paraId="67714FF6" w14:textId="77777777" w:rsidR="00F9574A" w:rsidRPr="000A17EB" w:rsidRDefault="00F9574A" w:rsidP="00F9574A">
      <w:r w:rsidRPr="000A17EB">
        <w:t xml:space="preserve">Finally, maintaining peace and security is particularly salient these days. The increasing weaponization of trade relations and policy has cast doubt on the long-standing proposition that trade brings peace. Countries are understandably worried about becoming dependent on potential adversaries for critical goods. But as has been made clear, </w:t>
      </w:r>
      <w:r w:rsidRPr="00DD71FD">
        <w:rPr>
          <w:rStyle w:val="Emphasis"/>
          <w:highlight w:val="cyan"/>
        </w:rPr>
        <w:t>limiting trade</w:t>
      </w:r>
      <w:r w:rsidRPr="000A17EB">
        <w:t xml:space="preserve"> to a few partners </w:t>
      </w:r>
      <w:r w:rsidRPr="00DD71FD">
        <w:rPr>
          <w:rStyle w:val="StyleUnderline"/>
          <w:highlight w:val="cyan"/>
        </w:rPr>
        <w:t>comes with</w:t>
      </w:r>
      <w:r w:rsidRPr="00AB74BB">
        <w:rPr>
          <w:rStyle w:val="StyleUnderline"/>
        </w:rPr>
        <w:t xml:space="preserve"> </w:t>
      </w:r>
      <w:r w:rsidRPr="00874FE4">
        <w:rPr>
          <w:rStyle w:val="Emphasis"/>
        </w:rPr>
        <w:t xml:space="preserve">opportunity </w:t>
      </w:r>
      <w:r w:rsidRPr="00DD71FD">
        <w:rPr>
          <w:rStyle w:val="Emphasis"/>
          <w:highlight w:val="cyan"/>
        </w:rPr>
        <w:t>costs</w:t>
      </w:r>
      <w:r w:rsidRPr="00DD71FD">
        <w:rPr>
          <w:rStyle w:val="StyleUnderline"/>
          <w:highlight w:val="cyan"/>
        </w:rPr>
        <w:t>: higher prices,</w:t>
      </w:r>
      <w:r w:rsidRPr="00AB74BB">
        <w:rPr>
          <w:rStyle w:val="StyleUnderline"/>
        </w:rPr>
        <w:t xml:space="preserve"> </w:t>
      </w:r>
      <w:r w:rsidRPr="00874FE4">
        <w:rPr>
          <w:rStyle w:val="Emphasis"/>
        </w:rPr>
        <w:t>diminished export</w:t>
      </w:r>
      <w:r w:rsidRPr="00AB74BB">
        <w:rPr>
          <w:rStyle w:val="StyleUnderline"/>
        </w:rPr>
        <w:t xml:space="preserve"> options, </w:t>
      </w:r>
      <w:r w:rsidRPr="00DD71FD">
        <w:rPr>
          <w:rStyle w:val="StyleUnderline"/>
          <w:highlight w:val="cyan"/>
        </w:rPr>
        <w:t xml:space="preserve">less productive </w:t>
      </w:r>
      <w:r w:rsidRPr="00DD71FD">
        <w:rPr>
          <w:rStyle w:val="Emphasis"/>
          <w:highlight w:val="cyan"/>
        </w:rPr>
        <w:t>resource allocation</w:t>
      </w:r>
      <w:r w:rsidRPr="00DD71FD">
        <w:rPr>
          <w:rStyle w:val="StyleUnderline"/>
          <w:highlight w:val="cyan"/>
        </w:rPr>
        <w:t xml:space="preserve">, and new </w:t>
      </w:r>
      <w:r w:rsidRPr="000A17EB">
        <w:rPr>
          <w:rStyle w:val="StyleUnderline"/>
        </w:rPr>
        <w:t>kinds of</w:t>
      </w:r>
      <w:r w:rsidRPr="00AB74BB">
        <w:rPr>
          <w:rStyle w:val="StyleUnderline"/>
        </w:rPr>
        <w:t xml:space="preserve"> </w:t>
      </w:r>
      <w:r w:rsidRPr="00DD71FD">
        <w:rPr>
          <w:rStyle w:val="StyleUnderline"/>
          <w:highlight w:val="cyan"/>
        </w:rPr>
        <w:t xml:space="preserve">supply </w:t>
      </w:r>
      <w:r w:rsidRPr="00DD71FD">
        <w:rPr>
          <w:rStyle w:val="Emphasis"/>
          <w:highlight w:val="cyan"/>
        </w:rPr>
        <w:t>vulnerabilities</w:t>
      </w:r>
      <w:r w:rsidRPr="000A17EB">
        <w:t>.</w:t>
      </w:r>
    </w:p>
    <w:p w14:paraId="0115808A" w14:textId="77777777" w:rsidR="00F9574A" w:rsidRPr="000A17EB" w:rsidRDefault="00F9574A" w:rsidP="00F9574A">
      <w:r w:rsidRPr="000A17EB">
        <w:t xml:space="preserve">Meanwhile, </w:t>
      </w:r>
      <w:r w:rsidRPr="00DD71FD">
        <w:rPr>
          <w:rStyle w:val="StyleUnderline"/>
          <w:highlight w:val="cyan"/>
        </w:rPr>
        <w:t>deep</w:t>
      </w:r>
      <w:r w:rsidRPr="00AB74BB">
        <w:rPr>
          <w:rStyle w:val="StyleUnderline"/>
        </w:rPr>
        <w:t xml:space="preserve"> and </w:t>
      </w:r>
      <w:r w:rsidRPr="00874FE4">
        <w:rPr>
          <w:rStyle w:val="Emphasis"/>
        </w:rPr>
        <w:t xml:space="preserve">diversified </w:t>
      </w:r>
      <w:r w:rsidRPr="00DD71FD">
        <w:rPr>
          <w:rStyle w:val="Emphasis"/>
          <w:highlight w:val="cyan"/>
        </w:rPr>
        <w:t>markets</w:t>
      </w:r>
      <w:r w:rsidRPr="00DD71FD">
        <w:rPr>
          <w:rStyle w:val="StyleUnderline"/>
          <w:highlight w:val="cyan"/>
        </w:rPr>
        <w:t xml:space="preserve"> make it harder to </w:t>
      </w:r>
      <w:r w:rsidRPr="00DD71FD">
        <w:rPr>
          <w:rStyle w:val="Emphasis"/>
          <w:highlight w:val="cyan"/>
        </w:rPr>
        <w:t>weaponize</w:t>
      </w:r>
      <w:r w:rsidRPr="00AB74BB">
        <w:rPr>
          <w:rStyle w:val="StyleUnderline"/>
        </w:rPr>
        <w:t xml:space="preserve"> international </w:t>
      </w:r>
      <w:r w:rsidRPr="00DD71FD">
        <w:rPr>
          <w:rStyle w:val="StyleUnderline"/>
          <w:highlight w:val="cyan"/>
        </w:rPr>
        <w:t>trade</w:t>
      </w:r>
      <w:r w:rsidRPr="000A17EB">
        <w:t xml:space="preserv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w:t>
      </w:r>
      <w:r w:rsidRPr="00DD71FD">
        <w:rPr>
          <w:rStyle w:val="StyleUnderline"/>
          <w:highlight w:val="cyan"/>
        </w:rPr>
        <w:t xml:space="preserve">In a </w:t>
      </w:r>
      <w:r w:rsidRPr="00DD71FD">
        <w:rPr>
          <w:rStyle w:val="Emphasis"/>
          <w:highlight w:val="cyan"/>
        </w:rPr>
        <w:t>reglobalized</w:t>
      </w:r>
      <w:r w:rsidRPr="00AB74BB">
        <w:rPr>
          <w:rStyle w:val="StyleUnderline"/>
        </w:rPr>
        <w:t xml:space="preserve"> world </w:t>
      </w:r>
      <w:r w:rsidRPr="00DD71FD">
        <w:rPr>
          <w:rStyle w:val="StyleUnderline"/>
          <w:highlight w:val="cyan"/>
        </w:rPr>
        <w:t>economy, a</w:t>
      </w:r>
      <w:r w:rsidRPr="00AB74BB">
        <w:rPr>
          <w:rStyle w:val="StyleUnderline"/>
        </w:rPr>
        <w:t xml:space="preserve"> </w:t>
      </w:r>
      <w:r w:rsidRPr="00874FE4">
        <w:rPr>
          <w:rStyle w:val="Emphasis"/>
        </w:rPr>
        <w:t xml:space="preserve">diffuse </w:t>
      </w:r>
      <w:r w:rsidRPr="00DD71FD">
        <w:rPr>
          <w:rStyle w:val="Emphasis"/>
          <w:highlight w:val="cyan"/>
        </w:rPr>
        <w:t>production</w:t>
      </w:r>
      <w:r w:rsidRPr="00DD71FD">
        <w:rPr>
          <w:rStyle w:val="StyleUnderline"/>
          <w:highlight w:val="cyan"/>
        </w:rPr>
        <w:t xml:space="preserve"> base</w:t>
      </w:r>
      <w:r w:rsidRPr="00AB74BB">
        <w:rPr>
          <w:rStyle w:val="StyleUnderline"/>
        </w:rPr>
        <w:t xml:space="preserve"> for all manner of goods </w:t>
      </w:r>
      <w:r w:rsidRPr="00DD71FD">
        <w:rPr>
          <w:rStyle w:val="StyleUnderline"/>
          <w:highlight w:val="cyan"/>
        </w:rPr>
        <w:t>would mean</w:t>
      </w:r>
      <w:r w:rsidRPr="00AB74BB">
        <w:rPr>
          <w:rStyle w:val="StyleUnderline"/>
        </w:rPr>
        <w:t xml:space="preserve"> </w:t>
      </w:r>
      <w:r w:rsidRPr="00874FE4">
        <w:rPr>
          <w:rStyle w:val="Emphasis"/>
        </w:rPr>
        <w:t xml:space="preserve">even </w:t>
      </w:r>
      <w:r w:rsidRPr="00DD71FD">
        <w:rPr>
          <w:rStyle w:val="Emphasis"/>
          <w:highlight w:val="cyan"/>
        </w:rPr>
        <w:t>fewer</w:t>
      </w:r>
      <w:r w:rsidRPr="00DD71FD">
        <w:rPr>
          <w:rStyle w:val="StyleUnderline"/>
          <w:highlight w:val="cyan"/>
        </w:rPr>
        <w:t xml:space="preserve"> potential </w:t>
      </w:r>
      <w:r w:rsidRPr="00DD71FD">
        <w:rPr>
          <w:rStyle w:val="Emphasis"/>
          <w:highlight w:val="cyan"/>
        </w:rPr>
        <w:t>chokepoints</w:t>
      </w:r>
      <w:r w:rsidRPr="000A17EB">
        <w:t>. One prerequisite for reglobalization is a broadly open and predictable global economy, anchored in a strong, rules-based multilateral trading system.</w:t>
      </w:r>
    </w:p>
    <w:p w14:paraId="30F0DE63" w14:textId="77777777" w:rsidR="00F9574A" w:rsidRPr="000A17EB" w:rsidRDefault="00F9574A" w:rsidP="00F9574A">
      <w:r w:rsidRPr="000A17EB">
        <w:t>A FORCE FOR PEACE</w:t>
      </w:r>
    </w:p>
    <w:p w14:paraId="239054E8" w14:textId="77777777" w:rsidR="00F9574A" w:rsidRPr="000A17EB" w:rsidRDefault="00F9574A" w:rsidP="00F9574A">
      <w:r w:rsidRPr="000A17EB">
        <w:t xml:space="preserve">International trade is neither the silver bullet that can solve all security problems nor the Achilles’ heel of the current security architecture. To abandon the many benefits that come with international trade would be foolhardy. </w:t>
      </w:r>
      <w:r w:rsidRPr="00DD71FD">
        <w:rPr>
          <w:rStyle w:val="StyleUnderline"/>
          <w:highlight w:val="cyan"/>
        </w:rPr>
        <w:t>There are</w:t>
      </w:r>
      <w:r w:rsidRPr="000A17EB">
        <w:t xml:space="preserve"> real </w:t>
      </w:r>
      <w:r w:rsidRPr="00DD71FD">
        <w:rPr>
          <w:rStyle w:val="Emphasis"/>
          <w:highlight w:val="cyan"/>
        </w:rPr>
        <w:t>problems</w:t>
      </w:r>
      <w:r w:rsidRPr="00DD71FD">
        <w:rPr>
          <w:rStyle w:val="StyleUnderline"/>
          <w:highlight w:val="cyan"/>
        </w:rPr>
        <w:t xml:space="preserve"> with </w:t>
      </w:r>
      <w:r w:rsidRPr="000A17EB">
        <w:rPr>
          <w:rStyle w:val="StyleUnderline"/>
        </w:rPr>
        <w:t xml:space="preserve">the current </w:t>
      </w:r>
      <w:r w:rsidRPr="00DD71FD">
        <w:rPr>
          <w:rStyle w:val="StyleUnderline"/>
          <w:highlight w:val="cyan"/>
        </w:rPr>
        <w:t>trad</w:t>
      </w:r>
      <w:r w:rsidRPr="000A17EB">
        <w:rPr>
          <w:rStyle w:val="StyleUnderline"/>
        </w:rPr>
        <w:t xml:space="preserve">ing system, </w:t>
      </w:r>
      <w:r w:rsidRPr="00DD71FD">
        <w:rPr>
          <w:rStyle w:val="StyleUnderline"/>
          <w:highlight w:val="cyan"/>
        </w:rPr>
        <w:t>but the counterfactual scenario is</w:t>
      </w:r>
      <w:r w:rsidRPr="00AB74BB">
        <w:rPr>
          <w:rStyle w:val="StyleUnderline"/>
        </w:rPr>
        <w:t xml:space="preserve"> almost </w:t>
      </w:r>
      <w:r w:rsidRPr="00DD71FD">
        <w:rPr>
          <w:rStyle w:val="Emphasis"/>
          <w:highlight w:val="cyan"/>
        </w:rPr>
        <w:t>certainly worse</w:t>
      </w:r>
      <w:r w:rsidRPr="00DD71FD">
        <w:rPr>
          <w:highlight w:val="cyan"/>
        </w:rPr>
        <w:t xml:space="preserve">: </w:t>
      </w:r>
      <w:r w:rsidRPr="00DD71FD">
        <w:rPr>
          <w:rStyle w:val="StyleUnderline"/>
          <w:highlight w:val="cyan"/>
        </w:rPr>
        <w:t xml:space="preserve">it is </w:t>
      </w:r>
      <w:r w:rsidRPr="00DD71FD">
        <w:rPr>
          <w:rStyle w:val="Emphasis"/>
          <w:highlight w:val="cyan"/>
        </w:rPr>
        <w:t>difficult</w:t>
      </w:r>
      <w:r w:rsidRPr="00DD71FD">
        <w:rPr>
          <w:rStyle w:val="StyleUnderline"/>
          <w:highlight w:val="cyan"/>
        </w:rPr>
        <w:t xml:space="preserve"> to believe that international security</w:t>
      </w:r>
      <w:r w:rsidRPr="00AB74BB">
        <w:rPr>
          <w:rStyle w:val="StyleUnderline"/>
        </w:rPr>
        <w:t xml:space="preserve"> </w:t>
      </w:r>
      <w:r w:rsidRPr="00DD71FD">
        <w:rPr>
          <w:rStyle w:val="StyleUnderline"/>
          <w:highlight w:val="cyan"/>
        </w:rPr>
        <w:t xml:space="preserve">would be </w:t>
      </w:r>
      <w:r w:rsidRPr="00DD71FD">
        <w:rPr>
          <w:rStyle w:val="Emphasis"/>
          <w:highlight w:val="cyan"/>
        </w:rPr>
        <w:t>better</w:t>
      </w:r>
      <w:r w:rsidRPr="00874FE4">
        <w:rPr>
          <w:rStyle w:val="Emphasis"/>
        </w:rPr>
        <w:t xml:space="preserve"> served</w:t>
      </w:r>
      <w:r w:rsidRPr="00AB74BB">
        <w:rPr>
          <w:rStyle w:val="StyleUnderline"/>
        </w:rPr>
        <w:t xml:space="preserve"> </w:t>
      </w:r>
      <w:r w:rsidRPr="00DD71FD">
        <w:rPr>
          <w:rStyle w:val="StyleUnderline"/>
          <w:highlight w:val="cyan"/>
        </w:rPr>
        <w:t>if</w:t>
      </w:r>
      <w:r w:rsidRPr="00AB74BB">
        <w:rPr>
          <w:rStyle w:val="StyleUnderline"/>
        </w:rPr>
        <w:t xml:space="preserve"> leading </w:t>
      </w:r>
      <w:r w:rsidRPr="00DD71FD">
        <w:rPr>
          <w:rStyle w:val="StyleUnderline"/>
          <w:highlight w:val="cyan"/>
        </w:rPr>
        <w:t xml:space="preserve">powers had no economic stake in one another’s </w:t>
      </w:r>
      <w:r w:rsidRPr="00DD71FD">
        <w:rPr>
          <w:rStyle w:val="Emphasis"/>
          <w:highlight w:val="cyan"/>
        </w:rPr>
        <w:t>stability</w:t>
      </w:r>
      <w:r w:rsidRPr="00AB74BB">
        <w:rPr>
          <w:rStyle w:val="StyleUnderline"/>
        </w:rPr>
        <w:t xml:space="preserve"> and </w:t>
      </w:r>
      <w:r w:rsidRPr="00874FE4">
        <w:rPr>
          <w:rStyle w:val="Emphasis"/>
        </w:rPr>
        <w:t>prosperity</w:t>
      </w:r>
      <w:r w:rsidRPr="000A17EB">
        <w:t xml:space="preserve"> and no shared institutions in which to engage. </w:t>
      </w:r>
      <w:r w:rsidRPr="00DD71FD">
        <w:rPr>
          <w:rStyle w:val="StyleUnderline"/>
          <w:highlight w:val="cyan"/>
        </w:rPr>
        <w:t>Trade between the U</w:t>
      </w:r>
      <w:r w:rsidRPr="000A17EB">
        <w:t xml:space="preserve">nited </w:t>
      </w:r>
      <w:r w:rsidRPr="00DD71FD">
        <w:rPr>
          <w:rStyle w:val="StyleUnderline"/>
          <w:highlight w:val="cyan"/>
        </w:rPr>
        <w:t>S</w:t>
      </w:r>
      <w:r w:rsidRPr="000A17EB">
        <w:t xml:space="preserve">tates </w:t>
      </w:r>
      <w:r w:rsidRPr="00DD71FD">
        <w:rPr>
          <w:rStyle w:val="StyleUnderline"/>
          <w:highlight w:val="cyan"/>
        </w:rPr>
        <w:t>and China</w:t>
      </w:r>
      <w:r w:rsidRPr="000A17EB">
        <w:rPr>
          <w:rStyle w:val="StyleUnderline"/>
        </w:rPr>
        <w:t xml:space="preserve"> benefits</w:t>
      </w:r>
      <w:r w:rsidRPr="00AB74BB">
        <w:rPr>
          <w:rStyle w:val="StyleUnderline"/>
        </w:rPr>
        <w:t xml:space="preserve"> </w:t>
      </w:r>
      <w:r w:rsidRPr="00874FE4">
        <w:rPr>
          <w:rStyle w:val="Emphasis"/>
        </w:rPr>
        <w:t>people and businesses</w:t>
      </w:r>
      <w:r w:rsidRPr="00AB74BB">
        <w:rPr>
          <w:rStyle w:val="StyleUnderline"/>
        </w:rPr>
        <w:t xml:space="preserve"> in both countries </w:t>
      </w:r>
      <w:r w:rsidRPr="00874FE4">
        <w:rPr>
          <w:rStyle w:val="Emphasis"/>
        </w:rPr>
        <w:t>enormously</w:t>
      </w:r>
      <w:r w:rsidRPr="00AB74BB">
        <w:rPr>
          <w:rStyle w:val="StyleUnderline"/>
        </w:rPr>
        <w:t xml:space="preserve"> and </w:t>
      </w:r>
      <w:r w:rsidRPr="00DD71FD">
        <w:rPr>
          <w:rStyle w:val="Emphasis"/>
          <w:highlight w:val="cyan"/>
        </w:rPr>
        <w:t>binds</w:t>
      </w:r>
      <w:r w:rsidRPr="00DD71FD">
        <w:rPr>
          <w:rStyle w:val="StyleUnderline"/>
          <w:highlight w:val="cyan"/>
        </w:rPr>
        <w:t xml:space="preserve"> the superpowers </w:t>
      </w:r>
      <w:r w:rsidRPr="00DD71FD">
        <w:rPr>
          <w:rStyle w:val="Emphasis"/>
          <w:highlight w:val="cyan"/>
        </w:rPr>
        <w:t>together</w:t>
      </w:r>
      <w:r w:rsidRPr="000A17EB">
        <w:t xml:space="preserve">, both bilaterally and in international forums, </w:t>
      </w:r>
      <w:r w:rsidRPr="00DD71FD">
        <w:rPr>
          <w:rStyle w:val="StyleUnderline"/>
          <w:highlight w:val="cyan"/>
        </w:rPr>
        <w:t>providing an</w:t>
      </w:r>
      <w:r w:rsidRPr="00AB74BB">
        <w:rPr>
          <w:rStyle w:val="StyleUnderline"/>
        </w:rPr>
        <w:t xml:space="preserve"> </w:t>
      </w:r>
      <w:r w:rsidRPr="00DD71FD">
        <w:rPr>
          <w:rStyle w:val="Emphasis"/>
          <w:highlight w:val="cyan"/>
        </w:rPr>
        <w:t>incentive</w:t>
      </w:r>
      <w:r w:rsidRPr="00DD71FD">
        <w:rPr>
          <w:rStyle w:val="StyleUnderline"/>
          <w:highlight w:val="cyan"/>
        </w:rPr>
        <w:t xml:space="preserve"> to cooperate</w:t>
      </w:r>
      <w:r w:rsidRPr="000A17EB">
        <w:t xml:space="preserve"> where possible </w:t>
      </w:r>
      <w:r w:rsidRPr="00DD71FD">
        <w:rPr>
          <w:rStyle w:val="StyleUnderline"/>
          <w:highlight w:val="cyan"/>
        </w:rPr>
        <w:t xml:space="preserve">and </w:t>
      </w:r>
      <w:r w:rsidRPr="00DD71FD">
        <w:rPr>
          <w:rStyle w:val="Emphasis"/>
          <w:highlight w:val="cyan"/>
        </w:rPr>
        <w:t>avoid conflict</w:t>
      </w:r>
      <w:r w:rsidRPr="00DD71FD">
        <w:rPr>
          <w:highlight w:val="cyan"/>
        </w:rPr>
        <w:t>.</w:t>
      </w:r>
    </w:p>
    <w:p w14:paraId="73161E8F" w14:textId="77777777" w:rsidR="00F9574A" w:rsidRPr="000A17EB" w:rsidRDefault="00F9574A" w:rsidP="00F9574A">
      <w:r w:rsidRPr="000A17EB">
        <w:t xml:space="preserve">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They worked across geopolitical and policy fault lines, each perceiving a national interest in </w:t>
      </w:r>
      <w:r w:rsidRPr="00874FE4">
        <w:rPr>
          <w:rStyle w:val="Emphasis"/>
        </w:rPr>
        <w:t>reinforcing</w:t>
      </w:r>
      <w:r w:rsidRPr="000A17EB">
        <w:t xml:space="preserve"> the world trading system.</w:t>
      </w:r>
    </w:p>
    <w:p w14:paraId="329F4714" w14:textId="77777777" w:rsidR="00F9574A" w:rsidRPr="000A17EB" w:rsidRDefault="00F9574A" w:rsidP="00F9574A">
      <w:pPr>
        <w:rPr>
          <w:rStyle w:val="StyleUnderline"/>
        </w:rPr>
      </w:pPr>
      <w:r w:rsidRPr="000A17EB">
        <w:t xml:space="preserve">In the three-quarters of a century since the world first embraced multilateral cooperation on trade, </w:t>
      </w:r>
      <w:r w:rsidRPr="00AB74BB">
        <w:rPr>
          <w:rStyle w:val="StyleUnderline"/>
        </w:rPr>
        <w:t xml:space="preserve">the </w:t>
      </w:r>
      <w:r w:rsidRPr="00DD71FD">
        <w:rPr>
          <w:rStyle w:val="StyleUnderline"/>
          <w:highlight w:val="cyan"/>
        </w:rPr>
        <w:t>trad</w:t>
      </w:r>
      <w:r w:rsidRPr="00AB74BB">
        <w:rPr>
          <w:rStyle w:val="StyleUnderline"/>
        </w:rPr>
        <w:t xml:space="preserve">ing system </w:t>
      </w:r>
      <w:r w:rsidRPr="00DD71FD">
        <w:rPr>
          <w:rStyle w:val="StyleUnderline"/>
          <w:highlight w:val="cyan"/>
        </w:rPr>
        <w:t xml:space="preserve">has </w:t>
      </w:r>
      <w:r w:rsidRPr="00DD71FD">
        <w:rPr>
          <w:rStyle w:val="Emphasis"/>
          <w:highlight w:val="cyan"/>
        </w:rPr>
        <w:t>underpinned</w:t>
      </w:r>
      <w:r w:rsidRPr="00AB74BB">
        <w:rPr>
          <w:rStyle w:val="StyleUnderline"/>
        </w:rPr>
        <w:t xml:space="preserve"> rising</w:t>
      </w:r>
      <w:r w:rsidRPr="000A17EB">
        <w:t>—if still uneven—</w:t>
      </w:r>
      <w:r w:rsidRPr="00DD71FD">
        <w:rPr>
          <w:rStyle w:val="StyleUnderline"/>
          <w:highlight w:val="cyan"/>
        </w:rPr>
        <w:t>global prosperity</w:t>
      </w:r>
      <w:r w:rsidRPr="000A17EB">
        <w:t xml:space="preserve">. It has achieved its original goal of helping governments keep markets open in turbulent times. </w:t>
      </w:r>
      <w:r w:rsidRPr="00DD71FD">
        <w:rPr>
          <w:rStyle w:val="StyleUnderline"/>
          <w:highlight w:val="cyan"/>
        </w:rPr>
        <w:t xml:space="preserve">In the face of </w:t>
      </w:r>
      <w:r w:rsidRPr="00DD71FD">
        <w:rPr>
          <w:rStyle w:val="Emphasis"/>
          <w:highlight w:val="cyan"/>
        </w:rPr>
        <w:t>mighty shocks</w:t>
      </w:r>
      <w:r w:rsidRPr="000A17EB">
        <w:t xml:space="preserve">, from the global financial crisis to the pandemic, </w:t>
      </w:r>
      <w:r w:rsidRPr="00DD71FD">
        <w:rPr>
          <w:rStyle w:val="StyleUnderline"/>
          <w:highlight w:val="cyan"/>
        </w:rPr>
        <w:t xml:space="preserve">the world did </w:t>
      </w:r>
      <w:r w:rsidRPr="00DD71FD">
        <w:rPr>
          <w:rStyle w:val="Emphasis"/>
          <w:highlight w:val="cyan"/>
        </w:rPr>
        <w:t>not repeat</w:t>
      </w:r>
      <w:r w:rsidRPr="00DD71FD">
        <w:rPr>
          <w:rStyle w:val="StyleUnderline"/>
          <w:highlight w:val="cyan"/>
        </w:rPr>
        <w:t xml:space="preserve"> the 1930s</w:t>
      </w:r>
      <w:r w:rsidRPr="000A17EB">
        <w:rPr>
          <w:rStyle w:val="StyleUnderline"/>
        </w:rPr>
        <w:t xml:space="preserve"> spiral of </w:t>
      </w:r>
      <w:r w:rsidRPr="00874FE4">
        <w:rPr>
          <w:rStyle w:val="Emphasis"/>
        </w:rPr>
        <w:t>protectionism</w:t>
      </w:r>
      <w:r w:rsidRPr="000A17EB">
        <w:rPr>
          <w:rStyle w:val="StyleUnderline"/>
        </w:rPr>
        <w:t xml:space="preserve"> and </w:t>
      </w:r>
      <w:r w:rsidRPr="00874FE4">
        <w:rPr>
          <w:rStyle w:val="Emphasis"/>
        </w:rPr>
        <w:t>depression</w:t>
      </w:r>
      <w:r w:rsidRPr="000A17EB">
        <w:t xml:space="preserve">, </w:t>
      </w:r>
      <w:r w:rsidRPr="000A17EB">
        <w:rPr>
          <w:rStyle w:val="StyleUnderline"/>
        </w:rPr>
        <w:t xml:space="preserve">instead </w:t>
      </w:r>
      <w:r w:rsidRPr="00DD71FD">
        <w:rPr>
          <w:rStyle w:val="StyleUnderline"/>
          <w:highlight w:val="cyan"/>
        </w:rPr>
        <w:t xml:space="preserve">allowing cross-border demand and supply to be an </w:t>
      </w:r>
      <w:r w:rsidRPr="00DD71FD">
        <w:rPr>
          <w:rStyle w:val="Emphasis"/>
          <w:highlight w:val="cyan"/>
        </w:rPr>
        <w:t>engine for recovery</w:t>
      </w:r>
      <w:r w:rsidRPr="000A17EB">
        <w:rPr>
          <w:rStyle w:val="StyleUnderline"/>
        </w:rPr>
        <w:t>.</w:t>
      </w:r>
    </w:p>
    <w:p w14:paraId="429B0A98" w14:textId="172C8C62" w:rsidR="00F9574A" w:rsidRPr="00F9574A" w:rsidRDefault="00F9574A" w:rsidP="00F9574A">
      <w:pPr>
        <w:rPr>
          <w:sz w:val="20"/>
          <w:u w:val="single"/>
        </w:rPr>
      </w:pPr>
      <w:r w:rsidRPr="000A17EB">
        <w:t xml:space="preserve">Today, </w:t>
      </w:r>
      <w:r w:rsidRPr="000A17EB">
        <w:rPr>
          <w:rStyle w:val="StyleUnderline"/>
        </w:rPr>
        <w:t>the</w:t>
      </w:r>
      <w:r w:rsidRPr="000A17EB">
        <w:t xml:space="preserve"> multilateral </w:t>
      </w:r>
      <w:r w:rsidRPr="00DD71FD">
        <w:rPr>
          <w:rStyle w:val="StyleUnderline"/>
          <w:highlight w:val="cyan"/>
        </w:rPr>
        <w:t>trad</w:t>
      </w:r>
      <w:r w:rsidRPr="000A17EB">
        <w:rPr>
          <w:rStyle w:val="StyleUnderline"/>
        </w:rPr>
        <w:t xml:space="preserve">ing system </w:t>
      </w:r>
      <w:r w:rsidRPr="00DD71FD">
        <w:rPr>
          <w:rStyle w:val="StyleUnderline"/>
          <w:highlight w:val="cyan"/>
        </w:rPr>
        <w:t>is</w:t>
      </w:r>
      <w:r w:rsidRPr="000A17EB">
        <w:rPr>
          <w:rStyle w:val="StyleUnderline"/>
        </w:rPr>
        <w:t xml:space="preserve"> part of </w:t>
      </w:r>
      <w:r w:rsidRPr="00DD71FD">
        <w:rPr>
          <w:rStyle w:val="StyleUnderline"/>
          <w:highlight w:val="cyan"/>
        </w:rPr>
        <w:t>the solution to</w:t>
      </w:r>
      <w:r w:rsidRPr="000A17EB">
        <w:rPr>
          <w:rStyle w:val="StyleUnderline"/>
        </w:rPr>
        <w:t xml:space="preserve"> </w:t>
      </w:r>
      <w:r w:rsidRPr="00874FE4">
        <w:rPr>
          <w:rStyle w:val="Emphasis"/>
        </w:rPr>
        <w:t xml:space="preserve">major global </w:t>
      </w:r>
      <w:r w:rsidRPr="00DD71FD">
        <w:rPr>
          <w:rStyle w:val="Emphasis"/>
          <w:highlight w:val="cyan"/>
        </w:rPr>
        <w:t>challenges</w:t>
      </w:r>
      <w:r w:rsidRPr="00DD71FD">
        <w:rPr>
          <w:rStyle w:val="StyleUnderline"/>
          <w:highlight w:val="cyan"/>
        </w:rPr>
        <w:t xml:space="preserve">, from </w:t>
      </w:r>
      <w:r w:rsidRPr="00DD71FD">
        <w:rPr>
          <w:rStyle w:val="Emphasis"/>
          <w:highlight w:val="cyan"/>
        </w:rPr>
        <w:t>climate</w:t>
      </w:r>
      <w:r w:rsidRPr="00DD71FD">
        <w:rPr>
          <w:rStyle w:val="StyleUnderline"/>
          <w:highlight w:val="cyan"/>
        </w:rPr>
        <w:t xml:space="preserve"> </w:t>
      </w:r>
      <w:r w:rsidRPr="00874FE4">
        <w:rPr>
          <w:rStyle w:val="StyleUnderline"/>
        </w:rPr>
        <w:t xml:space="preserve">change </w:t>
      </w:r>
      <w:r w:rsidRPr="00DD71FD">
        <w:rPr>
          <w:rStyle w:val="StyleUnderline"/>
          <w:highlight w:val="cyan"/>
        </w:rPr>
        <w:t xml:space="preserve">to </w:t>
      </w:r>
      <w:r w:rsidRPr="00DD71FD">
        <w:rPr>
          <w:rStyle w:val="Emphasis"/>
          <w:highlight w:val="cyan"/>
        </w:rPr>
        <w:t>conflict</w:t>
      </w:r>
      <w:r w:rsidRPr="00DD71FD">
        <w:rPr>
          <w:rStyle w:val="StyleUnderline"/>
          <w:highlight w:val="cyan"/>
        </w:rPr>
        <w:t xml:space="preserve"> to </w:t>
      </w:r>
      <w:r w:rsidRPr="00DD71FD">
        <w:rPr>
          <w:rStyle w:val="Emphasis"/>
          <w:highlight w:val="cyan"/>
        </w:rPr>
        <w:t>pandemic</w:t>
      </w:r>
      <w:r w:rsidRPr="00874FE4">
        <w:rPr>
          <w:rStyle w:val="Emphasis"/>
        </w:rPr>
        <w:t xml:space="preserve"> preparednes</w:t>
      </w:r>
      <w:r w:rsidRPr="00DD71FD">
        <w:rPr>
          <w:rStyle w:val="Emphasis"/>
          <w:highlight w:val="cyan"/>
        </w:rPr>
        <w:t>s</w:t>
      </w:r>
      <w:r w:rsidRPr="00DD71FD">
        <w:rPr>
          <w:highlight w:val="cyan"/>
        </w:rPr>
        <w:t>.</w:t>
      </w:r>
      <w:r w:rsidRPr="000A17EB">
        <w:t xml:space="preserve"> And a reformed WTO, fit for the twenty-first century, is needed now more than ever, with rules that underpin the stability, predictability, and openness of the global trading system. If the past 15 years have taught us anything, it is that </w:t>
      </w:r>
      <w:r w:rsidRPr="00DD71FD">
        <w:rPr>
          <w:rStyle w:val="StyleUnderline"/>
          <w:highlight w:val="cyan"/>
        </w:rPr>
        <w:t>unforeseen crises</w:t>
      </w:r>
      <w:r w:rsidRPr="000A17EB">
        <w:rPr>
          <w:rStyle w:val="StyleUnderline"/>
        </w:rPr>
        <w:t xml:space="preserve"> </w:t>
      </w:r>
      <w:r w:rsidRPr="00DD71FD">
        <w:rPr>
          <w:rStyle w:val="Emphasis"/>
          <w:highlight w:val="cyan"/>
        </w:rPr>
        <w:t>surely lie</w:t>
      </w:r>
      <w:r w:rsidRPr="00DD71FD">
        <w:rPr>
          <w:rStyle w:val="StyleUnderline"/>
          <w:highlight w:val="cyan"/>
        </w:rPr>
        <w:t xml:space="preserve"> ahead</w:t>
      </w:r>
      <w:r w:rsidRPr="000A17EB">
        <w:rPr>
          <w:rStyle w:val="StyleUnderline"/>
        </w:rPr>
        <w:t xml:space="preserve"> and</w:t>
      </w:r>
      <w:r w:rsidRPr="000A17EB">
        <w:t xml:space="preserve"> that </w:t>
      </w:r>
      <w:r w:rsidRPr="00DD71FD">
        <w:rPr>
          <w:rStyle w:val="StyleUnderline"/>
          <w:highlight w:val="cyan"/>
        </w:rPr>
        <w:t>without</w:t>
      </w:r>
      <w:r w:rsidRPr="000A17EB">
        <w:rPr>
          <w:rStyle w:val="StyleUnderline"/>
        </w:rPr>
        <w:t xml:space="preserve"> the </w:t>
      </w:r>
      <w:r w:rsidRPr="00DD71FD">
        <w:rPr>
          <w:rStyle w:val="Emphasis"/>
          <w:highlight w:val="cyan"/>
        </w:rPr>
        <w:t>stabilizing</w:t>
      </w:r>
      <w:r w:rsidRPr="000A17EB">
        <w:rPr>
          <w:rStyle w:val="StyleUnderline"/>
        </w:rPr>
        <w:t xml:space="preserve"> force of </w:t>
      </w:r>
      <w:r w:rsidRPr="00DD71FD">
        <w:rPr>
          <w:rStyle w:val="StyleUnderline"/>
          <w:highlight w:val="cyan"/>
        </w:rPr>
        <w:t>trade, the world will</w:t>
      </w:r>
      <w:r w:rsidRPr="000A17EB">
        <w:rPr>
          <w:rStyle w:val="StyleUnderline"/>
        </w:rPr>
        <w:t xml:space="preserve"> almost </w:t>
      </w:r>
      <w:r w:rsidRPr="00DD71FD">
        <w:rPr>
          <w:rStyle w:val="Emphasis"/>
          <w:highlight w:val="cyan"/>
        </w:rPr>
        <w:t>certainly</w:t>
      </w:r>
      <w:r w:rsidRPr="00DD71FD">
        <w:rPr>
          <w:rStyle w:val="StyleUnderline"/>
          <w:highlight w:val="cyan"/>
        </w:rPr>
        <w:t xml:space="preserve"> be less able to weather them</w:t>
      </w:r>
      <w:r w:rsidRPr="000A17EB">
        <w:rPr>
          <w:rStyle w:val="StyleUnderline"/>
        </w:rPr>
        <w:t>.</w:t>
      </w:r>
    </w:p>
    <w:p w14:paraId="6F8123E2" w14:textId="46FE5CFB" w:rsidR="00F9574A" w:rsidRDefault="00F9574A" w:rsidP="00886AE1">
      <w:pPr>
        <w:pStyle w:val="Heading3"/>
      </w:pPr>
      <w:r>
        <w:t>2NC---Impact---AT</w:t>
      </w:r>
      <w:r w:rsidR="004E29AF">
        <w:t xml:space="preserve">: </w:t>
      </w:r>
      <w:r>
        <w:t>Inequality</w:t>
      </w:r>
    </w:p>
    <w:p w14:paraId="60C5577A" w14:textId="0196D4D4" w:rsidR="00F9574A" w:rsidRDefault="007A5933" w:rsidP="00F9574A">
      <w:pPr>
        <w:pStyle w:val="Heading4"/>
      </w:pPr>
      <w:r>
        <w:t>Globalization reduces inequality</w:t>
      </w:r>
    </w:p>
    <w:p w14:paraId="0DB9D584" w14:textId="77777777" w:rsidR="00F9574A" w:rsidRPr="00AE1ADC" w:rsidRDefault="00F9574A" w:rsidP="00F9574A">
      <w:r w:rsidRPr="00AE1ADC">
        <w:rPr>
          <w:rStyle w:val="Style13ptBold"/>
        </w:rPr>
        <w:t xml:space="preserve">Norberg </w:t>
      </w:r>
      <w:r>
        <w:rPr>
          <w:rStyle w:val="Style13ptBold"/>
        </w:rPr>
        <w:t>23</w:t>
      </w:r>
      <w:r>
        <w:t>---</w:t>
      </w:r>
      <w:r w:rsidRPr="00AE1ADC">
        <w:t xml:space="preserve"> Johan Norberg is a senior fellow and a writer who focuses on globalization, human progress and intellectual history.</w:t>
      </w:r>
      <w:r>
        <w:t xml:space="preserve"> (“Globalization: A Race to the Bottom—or to the Top?”, Cato Institute, 10-10-2023, </w:t>
      </w:r>
      <w:r w:rsidRPr="00AE1ADC">
        <w:t>https://www.cato.org/publications/globalization-race-bottom-or-top</w:t>
      </w:r>
      <w:r>
        <w:t>)//AN</w:t>
      </w:r>
    </w:p>
    <w:p w14:paraId="2D40D589" w14:textId="77777777" w:rsidR="00F9574A" w:rsidRDefault="00F9574A" w:rsidP="00F9574A">
      <w:pPr>
        <w:rPr>
          <w:rStyle w:val="StyleUnderline"/>
        </w:rPr>
      </w:pPr>
      <w:r w:rsidRPr="00AE1ADC">
        <w:t xml:space="preserve">But since then, the opposite has happened. The </w:t>
      </w:r>
      <w:r w:rsidRPr="00040C4F">
        <w:rPr>
          <w:rStyle w:val="Emphasis"/>
        </w:rPr>
        <w:t xml:space="preserve">overall </w:t>
      </w:r>
      <w:r w:rsidRPr="00DD71FD">
        <w:rPr>
          <w:rStyle w:val="Emphasis"/>
          <w:highlight w:val="cyan"/>
        </w:rPr>
        <w:t>direction</w:t>
      </w:r>
      <w:r w:rsidRPr="00DD71FD">
        <w:rPr>
          <w:rStyle w:val="StyleUnderline"/>
          <w:highlight w:val="cyan"/>
        </w:rPr>
        <w:t xml:space="preserve"> is</w:t>
      </w:r>
      <w:r w:rsidRPr="00AE1ADC">
        <w:rPr>
          <w:rStyle w:val="StyleUnderline"/>
        </w:rPr>
        <w:t xml:space="preserve"> one </w:t>
      </w:r>
      <w:r w:rsidRPr="00DD71FD">
        <w:rPr>
          <w:rStyle w:val="StyleUnderline"/>
          <w:highlight w:val="cyan"/>
        </w:rPr>
        <w:t>toward better jobs</w:t>
      </w:r>
      <w:r>
        <w:t>,</w:t>
      </w:r>
      <w:r w:rsidRPr="00040C4F">
        <w:t xml:space="preserve"> higher </w:t>
      </w:r>
      <w:r w:rsidRPr="00DD71FD">
        <w:rPr>
          <w:rStyle w:val="StyleUnderline"/>
          <w:highlight w:val="cyan"/>
        </w:rPr>
        <w:t>wages</w:t>
      </w:r>
      <w:r w:rsidRPr="00040C4F">
        <w:t xml:space="preserve">, safer workplaces, and less </w:t>
      </w:r>
      <w:r w:rsidRPr="00AE1ADC">
        <w:t xml:space="preserve">child labor, and it has happened the fastest in the countries that have opened the most </w:t>
      </w:r>
      <w:r w:rsidRPr="00DD71FD">
        <w:rPr>
          <w:rStyle w:val="StyleUnderline"/>
          <w:highlight w:val="cyan"/>
        </w:rPr>
        <w:t xml:space="preserve">and </w:t>
      </w:r>
      <w:r w:rsidRPr="00AE1ADC">
        <w:rPr>
          <w:rStyle w:val="StyleUnderline"/>
        </w:rPr>
        <w:t xml:space="preserve">are most integrated in </w:t>
      </w:r>
      <w:r w:rsidRPr="00DD71FD">
        <w:rPr>
          <w:rStyle w:val="StyleUnderline"/>
          <w:highlight w:val="cyan"/>
        </w:rPr>
        <w:t>global supply chains</w:t>
      </w:r>
      <w:r w:rsidRPr="00AE1ADC">
        <w:rPr>
          <w:rStyle w:val="StyleUnderline"/>
        </w:rPr>
        <w:t>.</w:t>
      </w:r>
    </w:p>
    <w:p w14:paraId="2B4CC588" w14:textId="77777777" w:rsidR="00F9574A" w:rsidRDefault="00F9574A" w:rsidP="00F9574A">
      <w:pPr>
        <w:rPr>
          <w:u w:val="single"/>
        </w:rPr>
      </w:pPr>
      <w:r w:rsidRPr="00AE1ADC">
        <w:t xml:space="preserve">Astonishingly, these </w:t>
      </w:r>
      <w:r w:rsidRPr="00DD71FD">
        <w:rPr>
          <w:highlight w:val="cyan"/>
          <w:u w:val="single"/>
        </w:rPr>
        <w:t xml:space="preserve">data are </w:t>
      </w:r>
      <w:r w:rsidRPr="00DD71FD">
        <w:rPr>
          <w:rStyle w:val="Emphasis"/>
          <w:highlight w:val="cyan"/>
        </w:rPr>
        <w:t>ignored</w:t>
      </w:r>
      <w:r w:rsidRPr="00DD71FD">
        <w:rPr>
          <w:highlight w:val="cyan"/>
          <w:u w:val="single"/>
        </w:rPr>
        <w:t xml:space="preserve"> by officials</w:t>
      </w:r>
      <w:r w:rsidRPr="00AE1ADC">
        <w:t xml:space="preserve"> in the United States and elsewhere </w:t>
      </w:r>
      <w:r w:rsidRPr="00DD71FD">
        <w:rPr>
          <w:highlight w:val="cyan"/>
          <w:u w:val="single"/>
        </w:rPr>
        <w:t>who</w:t>
      </w:r>
      <w:r w:rsidRPr="00AE1ADC">
        <w:t>—parroting Stiglitz two decades ago—</w:t>
      </w:r>
      <w:r w:rsidRPr="00DD71FD">
        <w:rPr>
          <w:rStyle w:val="Emphasis"/>
          <w:highlight w:val="cyan"/>
        </w:rPr>
        <w:t>still cling</w:t>
      </w:r>
      <w:r w:rsidRPr="00DD71FD">
        <w:rPr>
          <w:highlight w:val="cyan"/>
          <w:u w:val="single"/>
        </w:rPr>
        <w:t xml:space="preserve"> to the race‐​to‐​the‐​bottom narrative</w:t>
      </w:r>
      <w:r w:rsidRPr="00AE1ADC">
        <w:rPr>
          <w:u w:val="single"/>
        </w:rPr>
        <w:t xml:space="preserve"> </w:t>
      </w:r>
      <w:r w:rsidRPr="00AE1ADC">
        <w:t>and decry a “colonial” and extractive economic model supposedly fueled by “</w:t>
      </w:r>
      <w:r w:rsidRPr="00DD71FD">
        <w:rPr>
          <w:highlight w:val="cyan"/>
          <w:u w:val="single"/>
        </w:rPr>
        <w:t>traditional free trade agreements</w:t>
      </w:r>
      <w:r w:rsidRPr="00AE1ADC">
        <w:t>,” as U.S. Trade Representative Katherine Tai put it in a recent speech on supply chain resilience</w:t>
      </w:r>
      <w:r w:rsidRPr="00DD71FD">
        <w:rPr>
          <w:highlight w:val="cyan"/>
        </w:rPr>
        <w:t xml:space="preserve">. </w:t>
      </w:r>
      <w:r w:rsidRPr="00DD71FD">
        <w:rPr>
          <w:highlight w:val="cyan"/>
          <w:u w:val="single"/>
        </w:rPr>
        <w:t>It’s</w:t>
      </w:r>
      <w:r w:rsidRPr="00AE1ADC">
        <w:rPr>
          <w:u w:val="single"/>
        </w:rPr>
        <w:t xml:space="preserve"> </w:t>
      </w:r>
      <w:r w:rsidRPr="00040C4F">
        <w:rPr>
          <w:rStyle w:val="Emphasis"/>
        </w:rPr>
        <w:t xml:space="preserve">long </w:t>
      </w:r>
      <w:r w:rsidRPr="00DD71FD">
        <w:rPr>
          <w:rStyle w:val="Emphasis"/>
          <w:highlight w:val="cyan"/>
        </w:rPr>
        <w:t>past time</w:t>
      </w:r>
      <w:r w:rsidRPr="00DD71FD">
        <w:rPr>
          <w:highlight w:val="cyan"/>
          <w:u w:val="single"/>
        </w:rPr>
        <w:t xml:space="preserve"> for them and other globalization skeptics to </w:t>
      </w:r>
      <w:r w:rsidRPr="00DD71FD">
        <w:rPr>
          <w:rStyle w:val="Emphasis"/>
          <w:highlight w:val="cyan"/>
        </w:rPr>
        <w:t>update</w:t>
      </w:r>
      <w:r w:rsidRPr="00DD71FD">
        <w:rPr>
          <w:highlight w:val="cyan"/>
          <w:u w:val="single"/>
        </w:rPr>
        <w:t xml:space="preserve"> their script.</w:t>
      </w:r>
    </w:p>
    <w:p w14:paraId="3B42C74D" w14:textId="77777777" w:rsidR="00F9574A" w:rsidRPr="00AE1ADC" w:rsidRDefault="00F9574A" w:rsidP="00F9574A">
      <w:r w:rsidRPr="00AE1ADC">
        <w:t>What Has Happened to Work?</w:t>
      </w:r>
    </w:p>
    <w:p w14:paraId="0BE4A719" w14:textId="77777777" w:rsidR="00F9574A" w:rsidRDefault="00F9574A" w:rsidP="00F9574A">
      <w:pPr>
        <w:rPr>
          <w:u w:val="single"/>
        </w:rPr>
      </w:pPr>
      <w:r w:rsidRPr="00AE1ADC">
        <w:t xml:space="preserve">One typical op‐​ed in the New York Times asserted in 2015 that the race to the bottom encourages corporations to “relocate production to the lowest‐​cost country,” employ children because they are paid less, and neglect safety measures, resulting in the deaths of more workers. This has always been a theoretical possibility, but </w:t>
      </w:r>
      <w:r w:rsidRPr="00DD71FD">
        <w:rPr>
          <w:highlight w:val="cyan"/>
          <w:u w:val="single"/>
        </w:rPr>
        <w:t>empirical data have</w:t>
      </w:r>
      <w:r w:rsidRPr="00AE1ADC">
        <w:rPr>
          <w:u w:val="single"/>
        </w:rPr>
        <w:t xml:space="preserve"> </w:t>
      </w:r>
      <w:r w:rsidRPr="00DD71FD">
        <w:rPr>
          <w:rStyle w:val="Emphasis"/>
          <w:highlight w:val="cyan"/>
        </w:rPr>
        <w:t>stubbornly refused</w:t>
      </w:r>
      <w:r w:rsidRPr="00DD71FD">
        <w:rPr>
          <w:highlight w:val="cyan"/>
          <w:u w:val="single"/>
        </w:rPr>
        <w:t xml:space="preserve"> to cooperate with it.</w:t>
      </w:r>
    </w:p>
    <w:p w14:paraId="5DEB208E" w14:textId="77777777" w:rsidR="00F9574A" w:rsidRDefault="00F9574A" w:rsidP="00F9574A">
      <w:pPr>
        <w:rPr>
          <w:u w:val="single"/>
        </w:rPr>
      </w:pPr>
      <w:r w:rsidRPr="00AE1ADC">
        <w:t xml:space="preserve">The </w:t>
      </w:r>
      <w:r w:rsidRPr="0055077B">
        <w:rPr>
          <w:rStyle w:val="Emphasis"/>
        </w:rPr>
        <w:t>I</w:t>
      </w:r>
      <w:r w:rsidRPr="00AE1ADC">
        <w:rPr>
          <w:u w:val="single"/>
        </w:rPr>
        <w:t xml:space="preserve">nternational </w:t>
      </w:r>
      <w:r w:rsidRPr="0055077B">
        <w:rPr>
          <w:rStyle w:val="Emphasis"/>
        </w:rPr>
        <w:t>L</w:t>
      </w:r>
      <w:r w:rsidRPr="00AE1ADC">
        <w:rPr>
          <w:u w:val="single"/>
        </w:rPr>
        <w:t xml:space="preserve">abour </w:t>
      </w:r>
      <w:r w:rsidRPr="0055077B">
        <w:rPr>
          <w:rStyle w:val="Emphasis"/>
        </w:rPr>
        <w:t>O</w:t>
      </w:r>
      <w:r w:rsidRPr="0055077B">
        <w:rPr>
          <w:rStyle w:val="StyleUnderline"/>
        </w:rPr>
        <w:t>rganization</w:t>
      </w:r>
      <w:r w:rsidRPr="00AE1ADC">
        <w:rPr>
          <w:u w:val="single"/>
        </w:rPr>
        <w:t xml:space="preserve"> </w:t>
      </w:r>
      <w:r w:rsidRPr="0055077B">
        <w:rPr>
          <w:rStyle w:val="StyleUnderline"/>
        </w:rPr>
        <w:t xml:space="preserve">considers the </w:t>
      </w:r>
      <w:r w:rsidRPr="0055077B">
        <w:rPr>
          <w:rStyle w:val="Emphasis"/>
        </w:rPr>
        <w:t>share of</w:t>
      </w:r>
      <w:r w:rsidRPr="0055077B">
        <w:rPr>
          <w:rStyle w:val="StyleUnderline"/>
        </w:rPr>
        <w:t xml:space="preserve"> the </w:t>
      </w:r>
      <w:r w:rsidRPr="0055077B">
        <w:rPr>
          <w:rStyle w:val="Emphasis"/>
        </w:rPr>
        <w:t>labor force</w:t>
      </w:r>
      <w:r w:rsidRPr="00AE1ADC">
        <w:t xml:space="preserve"> in elementary and lesser‐​skilled jobs as a proxy for low incomes and bad working conditions. This share has declined by more than 10 percentage points globally from 1994 to 2019. </w:t>
      </w:r>
      <w:r w:rsidRPr="00AE1ADC">
        <w:rPr>
          <w:u w:val="single"/>
        </w:rPr>
        <w:t xml:space="preserve">The decline was </w:t>
      </w:r>
      <w:r w:rsidRPr="0055077B">
        <w:rPr>
          <w:rStyle w:val="Emphasis"/>
        </w:rPr>
        <w:t>6 percent</w:t>
      </w:r>
      <w:r w:rsidRPr="00AE1ADC">
        <w:rPr>
          <w:u w:val="single"/>
        </w:rPr>
        <w:t xml:space="preserve">age points in low‐​income countries and as much as </w:t>
      </w:r>
      <w:r w:rsidRPr="0055077B">
        <w:rPr>
          <w:rStyle w:val="Emphasis"/>
        </w:rPr>
        <w:t>20 percent</w:t>
      </w:r>
      <w:r w:rsidRPr="00AE1ADC">
        <w:rPr>
          <w:u w:val="single"/>
        </w:rPr>
        <w:t xml:space="preserve">age points in upper‐​middle‐​income countries, the group of countries that have taken the </w:t>
      </w:r>
      <w:r w:rsidRPr="0055077B">
        <w:rPr>
          <w:rStyle w:val="Emphasis"/>
        </w:rPr>
        <w:t>greatest leaps</w:t>
      </w:r>
      <w:r w:rsidRPr="00AE1ADC">
        <w:rPr>
          <w:u w:val="single"/>
        </w:rPr>
        <w:t xml:space="preserve"> to integrate with the global economy.</w:t>
      </w:r>
    </w:p>
    <w:p w14:paraId="204CC373" w14:textId="77777777" w:rsidR="00F9574A" w:rsidRPr="00AE1ADC" w:rsidRDefault="00F9574A" w:rsidP="00F9574A">
      <w:r w:rsidRPr="00AE1ADC">
        <w:t xml:space="preserve">The number of </w:t>
      </w:r>
      <w:r w:rsidRPr="007A5933">
        <w:rPr>
          <w:highlight w:val="cyan"/>
          <w:u w:val="single"/>
        </w:rPr>
        <w:t xml:space="preserve">working poor has </w:t>
      </w:r>
      <w:r w:rsidRPr="007A5933">
        <w:rPr>
          <w:rStyle w:val="Emphasis"/>
          <w:highlight w:val="cyan"/>
        </w:rPr>
        <w:t>declined very fast</w:t>
      </w:r>
      <w:r w:rsidRPr="00AE1ADC">
        <w:t xml:space="preserve">. Between 1994 and 2022, the share of </w:t>
      </w:r>
      <w:r w:rsidRPr="007A5933">
        <w:rPr>
          <w:highlight w:val="cyan"/>
          <w:u w:val="single"/>
        </w:rPr>
        <w:t>employed persons worldwide who live in extreme poverty</w:t>
      </w:r>
      <w:r w:rsidRPr="00AE1ADC">
        <w:t xml:space="preserve"> (receiving an income below $1.90 adjusted for inflation and local purchasing power) </w:t>
      </w:r>
      <w:r w:rsidRPr="007A5933">
        <w:rPr>
          <w:rStyle w:val="StyleUnderline"/>
          <w:highlight w:val="cyan"/>
        </w:rPr>
        <w:t>declined</w:t>
      </w:r>
      <w:r w:rsidRPr="0055077B">
        <w:rPr>
          <w:rStyle w:val="StyleUnderline"/>
        </w:rPr>
        <w:t xml:space="preserve"> by</w:t>
      </w:r>
      <w:r w:rsidRPr="00AE1ADC">
        <w:t xml:space="preserve"> more than </w:t>
      </w:r>
      <w:r w:rsidRPr="0055077B">
        <w:rPr>
          <w:rStyle w:val="Emphasis"/>
        </w:rPr>
        <w:t>three‐​quarters</w:t>
      </w:r>
      <w:r w:rsidRPr="00AE1ADC">
        <w:t>, from 31.6 percent to 6.4 percent—a reduction of more than half a billion people despite setbacks during the pandemic (Figure 1). The share of workers in moderate poverty (earning between $1.90–$3.20) also declined, from more than 21 percent to around 12 percent. Poverty is strongly correlated with gross domestic product (GDP) per capita, and in upper‐​middle‐​income countries, the share of extreme working poor was less than 1 percent in 2022.</w:t>
      </w:r>
    </w:p>
    <w:p w14:paraId="60636923" w14:textId="26043617" w:rsidR="00F9574A" w:rsidRPr="00F9574A" w:rsidRDefault="00F9574A" w:rsidP="00F9574A">
      <w:r w:rsidRPr="00AE1ADC">
        <w:t xml:space="preserve">In East Asia, the </w:t>
      </w:r>
      <w:r w:rsidRPr="00DD71FD">
        <w:rPr>
          <w:highlight w:val="cyan"/>
          <w:u w:val="single"/>
        </w:rPr>
        <w:t xml:space="preserve">developing region that has </w:t>
      </w:r>
      <w:r w:rsidRPr="00DD71FD">
        <w:rPr>
          <w:rStyle w:val="Emphasis"/>
          <w:highlight w:val="cyan"/>
        </w:rPr>
        <w:t>globalized</w:t>
      </w:r>
      <w:r w:rsidRPr="00DD71FD">
        <w:rPr>
          <w:highlight w:val="cyan"/>
          <w:u w:val="single"/>
        </w:rPr>
        <w:t xml:space="preserve"> the </w:t>
      </w:r>
      <w:r w:rsidRPr="00DD71FD">
        <w:rPr>
          <w:rStyle w:val="StyleUnderline"/>
          <w:highlight w:val="cyan"/>
        </w:rPr>
        <w:t>most</w:t>
      </w:r>
      <w:r w:rsidRPr="0055077B">
        <w:rPr>
          <w:rStyle w:val="StyleUnderline"/>
        </w:rPr>
        <w:t xml:space="preserve">, the share of </w:t>
      </w:r>
      <w:r w:rsidRPr="00DD71FD">
        <w:rPr>
          <w:rStyle w:val="StyleUnderline"/>
          <w:highlight w:val="cyan"/>
        </w:rPr>
        <w:t>workers in</w:t>
      </w:r>
      <w:r w:rsidRPr="0055077B">
        <w:rPr>
          <w:rStyle w:val="StyleUnderline"/>
        </w:rPr>
        <w:t xml:space="preserve"> extreme </w:t>
      </w:r>
      <w:r w:rsidRPr="00DD71FD">
        <w:rPr>
          <w:rStyle w:val="StyleUnderline"/>
          <w:highlight w:val="cyan"/>
        </w:rPr>
        <w:t>poverty was just 0.5 percent</w:t>
      </w:r>
      <w:r w:rsidRPr="00AE1ADC">
        <w:t xml:space="preserve"> in 2022. In contrast, the region with the least </w:t>
      </w:r>
      <w:r w:rsidRPr="0055077B">
        <w:t>foreign investment and participation in supply chains, sub‐​Saharan Africa, had a rate of 38 percent.</w:t>
      </w:r>
    </w:p>
    <w:p w14:paraId="1D01EAD1" w14:textId="7C2DBDDC" w:rsidR="003D7AC8" w:rsidRDefault="005E36B3" w:rsidP="005E36B3">
      <w:pPr>
        <w:pStyle w:val="Heading2"/>
      </w:pPr>
      <w:r>
        <w:t>AFF</w:t>
      </w:r>
    </w:p>
    <w:p w14:paraId="36E3EE29" w14:textId="77777777" w:rsidR="005E36B3" w:rsidRDefault="005E36B3" w:rsidP="005E36B3">
      <w:pPr>
        <w:pStyle w:val="Heading3"/>
      </w:pPr>
      <w:r>
        <w:t>2AC---Uniqueness</w:t>
      </w:r>
    </w:p>
    <w:p w14:paraId="61347B40" w14:textId="77777777" w:rsidR="005E36B3" w:rsidRDefault="005E36B3" w:rsidP="005E36B3">
      <w:pPr>
        <w:pStyle w:val="Heading4"/>
      </w:pPr>
      <w:r>
        <w:t xml:space="preserve">Globalization is stagnating. </w:t>
      </w:r>
    </w:p>
    <w:p w14:paraId="356936B8" w14:textId="77777777" w:rsidR="005E36B3" w:rsidRPr="0084306C" w:rsidRDefault="005E36B3" w:rsidP="005E36B3">
      <w:r w:rsidRPr="0084306C">
        <w:rPr>
          <w:rStyle w:val="Style13ptBold"/>
        </w:rPr>
        <w:t>Keller and Marold 23</w:t>
      </w:r>
      <w:r>
        <w:t xml:space="preserve">---Christian Keller is a Managing Director and Head of Economics Research at Barclays, leading a global team covering both Developed and Emerging Markets. Renate Marold is a Director in the Investment Sciences team based in New York. Her focus is on employing alternative data and data science methods to explain macroeconomic and financial trends. (“Deglobalisation: what you need to know”, World Economic Forum, 1-17-2023, </w:t>
      </w:r>
      <w:r w:rsidRPr="0084306C">
        <w:t>https://www.weforum.org/agenda/2023/01/deglobalisation-what-you-need-to-know-wef23/</w:t>
      </w:r>
      <w:r>
        <w:t>)//AN</w:t>
      </w:r>
    </w:p>
    <w:p w14:paraId="2064FCF9" w14:textId="77777777" w:rsidR="005E36B3" w:rsidRPr="000D6A10" w:rsidRDefault="005E36B3" w:rsidP="005E36B3">
      <w:r w:rsidRPr="0084306C">
        <w:rPr>
          <w:rStyle w:val="StyleUnderline"/>
        </w:rPr>
        <w:t xml:space="preserve">In response to </w:t>
      </w:r>
      <w:r w:rsidRPr="000D6A10">
        <w:rPr>
          <w:rStyle w:val="Emphasis"/>
        </w:rPr>
        <w:t>COVID</w:t>
      </w:r>
      <w:r w:rsidRPr="000D6A10">
        <w:t xml:space="preserve">-19, </w:t>
      </w:r>
      <w:r w:rsidRPr="0084306C">
        <w:rPr>
          <w:rStyle w:val="StyleUnderline"/>
        </w:rPr>
        <w:t xml:space="preserve">Russia’s war with </w:t>
      </w:r>
      <w:r w:rsidRPr="000D6A10">
        <w:rPr>
          <w:rStyle w:val="Emphasis"/>
        </w:rPr>
        <w:t>Ukraine</w:t>
      </w:r>
      <w:r w:rsidRPr="0084306C">
        <w:rPr>
          <w:rStyle w:val="StyleUnderline"/>
        </w:rPr>
        <w:t xml:space="preserve"> and climate change</w:t>
      </w:r>
      <w:r w:rsidRPr="000D6A10">
        <w:t>, governments and global companies are seeking security and resilience over the benefits of global value chains.</w:t>
      </w:r>
    </w:p>
    <w:p w14:paraId="5D49A4E9" w14:textId="77777777" w:rsidR="005E36B3" w:rsidRPr="000D6A10" w:rsidRDefault="005E36B3" w:rsidP="005E36B3">
      <w:r w:rsidRPr="00DD71FD">
        <w:rPr>
          <w:rStyle w:val="StyleUnderline"/>
          <w:highlight w:val="cyan"/>
        </w:rPr>
        <w:t xml:space="preserve">There are </w:t>
      </w:r>
      <w:r w:rsidRPr="00DD71FD">
        <w:rPr>
          <w:rStyle w:val="Emphasis"/>
          <w:highlight w:val="cyan"/>
        </w:rPr>
        <w:t>strong signals</w:t>
      </w:r>
      <w:r w:rsidRPr="00DD71FD">
        <w:rPr>
          <w:rStyle w:val="StyleUnderline"/>
          <w:highlight w:val="cyan"/>
        </w:rPr>
        <w:t xml:space="preserve"> that</w:t>
      </w:r>
      <w:r w:rsidRPr="000D6A10">
        <w:t xml:space="preserve"> the era of </w:t>
      </w:r>
      <w:r w:rsidRPr="00DD71FD">
        <w:rPr>
          <w:rStyle w:val="StyleUnderline"/>
          <w:highlight w:val="cyan"/>
        </w:rPr>
        <w:t xml:space="preserve">globalisation is coming to an </w:t>
      </w:r>
      <w:r w:rsidRPr="00DD71FD">
        <w:rPr>
          <w:rStyle w:val="Emphasis"/>
          <w:highlight w:val="cyan"/>
        </w:rPr>
        <w:t>end</w:t>
      </w:r>
      <w:r w:rsidRPr="000D6A10">
        <w:t>, analysis by research analysts at Barclays Corporate and Investment Bank suggests.</w:t>
      </w:r>
    </w:p>
    <w:p w14:paraId="6D487148" w14:textId="77777777" w:rsidR="005E36B3" w:rsidRPr="000D6A10" w:rsidRDefault="005E36B3" w:rsidP="005E36B3">
      <w:r w:rsidRPr="000D6A10">
        <w:t>Sentiment is turning towards deglobalisation</w:t>
      </w:r>
    </w:p>
    <w:p w14:paraId="0F2ED3EA" w14:textId="77777777" w:rsidR="005E36B3" w:rsidRPr="000D6A10" w:rsidRDefault="005E36B3" w:rsidP="005E36B3">
      <w:r w:rsidRPr="000D6A10">
        <w:t xml:space="preserve">The rise of </w:t>
      </w:r>
      <w:r w:rsidRPr="0084306C">
        <w:rPr>
          <w:rStyle w:val="StyleUnderline"/>
        </w:rPr>
        <w:t xml:space="preserve">globalisation was </w:t>
      </w:r>
      <w:r w:rsidRPr="000D6A10">
        <w:rPr>
          <w:rStyle w:val="Emphasis"/>
        </w:rPr>
        <w:t>never</w:t>
      </w:r>
      <w:r w:rsidRPr="000D6A10">
        <w:t xml:space="preserve"> entirely smooth or </w:t>
      </w:r>
      <w:r w:rsidRPr="000D6A10">
        <w:rPr>
          <w:rStyle w:val="Emphasis"/>
        </w:rPr>
        <w:t>assured</w:t>
      </w:r>
      <w:r w:rsidRPr="000D6A10">
        <w:t>. The reduction of global trade that was bookended by the two world wars was followed by 60 years of increased globalisation. This included the hyper-globalisation period from 1990 to 2008.</w:t>
      </w:r>
    </w:p>
    <w:p w14:paraId="12847C1F" w14:textId="77777777" w:rsidR="005E36B3" w:rsidRPr="0084306C" w:rsidRDefault="005E36B3" w:rsidP="005E36B3">
      <w:pPr>
        <w:rPr>
          <w:rStyle w:val="StyleUnderline"/>
        </w:rPr>
      </w:pPr>
      <w:r w:rsidRPr="000D6A10">
        <w:t xml:space="preserve">However, </w:t>
      </w:r>
      <w:r w:rsidRPr="0084306C">
        <w:rPr>
          <w:rStyle w:val="StyleUnderline"/>
        </w:rPr>
        <w:t xml:space="preserve">the </w:t>
      </w:r>
      <w:r w:rsidRPr="00DD71FD">
        <w:rPr>
          <w:rStyle w:val="Emphasis"/>
          <w:highlight w:val="cyan"/>
        </w:rPr>
        <w:t>2008</w:t>
      </w:r>
      <w:r w:rsidRPr="0084306C">
        <w:rPr>
          <w:rStyle w:val="StyleUnderline"/>
        </w:rPr>
        <w:t xml:space="preserve"> financial crisis, </w:t>
      </w:r>
      <w:r w:rsidRPr="00DD71FD">
        <w:rPr>
          <w:rStyle w:val="Emphasis"/>
          <w:highlight w:val="cyan"/>
        </w:rPr>
        <w:t>trade wars</w:t>
      </w:r>
      <w:r w:rsidRPr="00DD71FD">
        <w:rPr>
          <w:rStyle w:val="StyleUnderline"/>
          <w:highlight w:val="cyan"/>
        </w:rPr>
        <w:t xml:space="preserve">, disenfranchised </w:t>
      </w:r>
      <w:r w:rsidRPr="00DD71FD">
        <w:rPr>
          <w:rStyle w:val="Emphasis"/>
          <w:highlight w:val="cyan"/>
        </w:rPr>
        <w:t>middle class</w:t>
      </w:r>
      <w:r w:rsidRPr="00DD71FD">
        <w:rPr>
          <w:rStyle w:val="StyleUnderline"/>
          <w:highlight w:val="cyan"/>
        </w:rPr>
        <w:t>es</w:t>
      </w:r>
      <w:r w:rsidRPr="000D6A10">
        <w:t xml:space="preserve"> in developed economies </w:t>
      </w:r>
      <w:r w:rsidRPr="0084306C">
        <w:rPr>
          <w:rStyle w:val="StyleUnderline"/>
        </w:rPr>
        <w:t>and</w:t>
      </w:r>
      <w:r w:rsidRPr="000D6A10">
        <w:t xml:space="preserve"> rising concerns about </w:t>
      </w:r>
      <w:r w:rsidRPr="00DD71FD">
        <w:rPr>
          <w:rStyle w:val="StyleUnderline"/>
          <w:highlight w:val="cyan"/>
        </w:rPr>
        <w:t>over-reliance on trade with single</w:t>
      </w:r>
      <w:r w:rsidRPr="0084306C">
        <w:rPr>
          <w:rStyle w:val="StyleUnderline"/>
        </w:rPr>
        <w:t xml:space="preserve"> </w:t>
      </w:r>
      <w:r w:rsidRPr="00DD71FD">
        <w:rPr>
          <w:rStyle w:val="StyleUnderline"/>
          <w:highlight w:val="cyan"/>
        </w:rPr>
        <w:t>partners</w:t>
      </w:r>
      <w:r w:rsidRPr="0084306C">
        <w:rPr>
          <w:rStyle w:val="StyleUnderline"/>
        </w:rPr>
        <w:t xml:space="preserve"> led to a period of </w:t>
      </w:r>
      <w:r w:rsidRPr="000D6A10">
        <w:t xml:space="preserve">relatively </w:t>
      </w:r>
      <w:r w:rsidRPr="000D6A10">
        <w:rPr>
          <w:rStyle w:val="Emphasis"/>
        </w:rPr>
        <w:t>stagnant</w:t>
      </w:r>
      <w:r w:rsidRPr="0084306C">
        <w:rPr>
          <w:rStyle w:val="StyleUnderline"/>
        </w:rPr>
        <w:t xml:space="preserve"> "</w:t>
      </w:r>
      <w:r w:rsidRPr="000D6A10">
        <w:rPr>
          <w:rStyle w:val="Emphasis"/>
        </w:rPr>
        <w:t>slowbalisation</w:t>
      </w:r>
      <w:r w:rsidRPr="0084306C">
        <w:rPr>
          <w:rStyle w:val="StyleUnderline"/>
        </w:rPr>
        <w:t>".</w:t>
      </w:r>
    </w:p>
    <w:p w14:paraId="7F9A6901" w14:textId="77777777" w:rsidR="005E36B3" w:rsidRPr="000D6A10" w:rsidRDefault="005E36B3" w:rsidP="005E36B3">
      <w:r w:rsidRPr="0084306C">
        <w:rPr>
          <w:rStyle w:val="StyleUnderline"/>
        </w:rPr>
        <w:t xml:space="preserve">Today, "slowbalisation" appears to be moving towards </w:t>
      </w:r>
      <w:r w:rsidRPr="000D6A10">
        <w:rPr>
          <w:rStyle w:val="Emphasis"/>
        </w:rPr>
        <w:t>deglobalisation</w:t>
      </w:r>
      <w:r w:rsidRPr="000D6A10">
        <w:t xml:space="preserve">. Recent </w:t>
      </w:r>
      <w:r w:rsidRPr="000D6A10">
        <w:rPr>
          <w:rStyle w:val="Emphasis"/>
        </w:rPr>
        <w:t>disruptions</w:t>
      </w:r>
      <w:r w:rsidRPr="000D6A10">
        <w:t xml:space="preserve"> to global value chains </w:t>
      </w:r>
      <w:r w:rsidRPr="0084306C">
        <w:rPr>
          <w:rStyle w:val="StyleUnderline"/>
        </w:rPr>
        <w:t xml:space="preserve">such as the </w:t>
      </w:r>
      <w:r w:rsidRPr="00DD71FD">
        <w:rPr>
          <w:rStyle w:val="Emphasis"/>
          <w:highlight w:val="cyan"/>
        </w:rPr>
        <w:t>COVID</w:t>
      </w:r>
      <w:r w:rsidRPr="000D6A10">
        <w:t xml:space="preserve">-19 pandemic, the war in </w:t>
      </w:r>
      <w:r w:rsidRPr="00DD71FD">
        <w:rPr>
          <w:rStyle w:val="Emphasis"/>
          <w:highlight w:val="cyan"/>
        </w:rPr>
        <w:t>Ukraine</w:t>
      </w:r>
      <w:r w:rsidRPr="000D6A10">
        <w:t xml:space="preserve">, growing ideological differences </w:t>
      </w:r>
      <w:r w:rsidRPr="00DD71FD">
        <w:rPr>
          <w:rStyle w:val="StyleUnderline"/>
          <w:highlight w:val="cyan"/>
        </w:rPr>
        <w:t xml:space="preserve">and the </w:t>
      </w:r>
      <w:r w:rsidRPr="00DD71FD">
        <w:rPr>
          <w:rStyle w:val="Emphasis"/>
          <w:highlight w:val="cyan"/>
        </w:rPr>
        <w:t>green transition</w:t>
      </w:r>
      <w:r w:rsidRPr="00DD71FD">
        <w:rPr>
          <w:rStyle w:val="StyleUnderline"/>
          <w:highlight w:val="cyan"/>
        </w:rPr>
        <w:t xml:space="preserve"> have prompted governments</w:t>
      </w:r>
      <w:r w:rsidRPr="000D6A10">
        <w:t xml:space="preserve"> and corporations </w:t>
      </w:r>
      <w:r w:rsidRPr="00DD71FD">
        <w:rPr>
          <w:rStyle w:val="StyleUnderline"/>
          <w:highlight w:val="cyan"/>
        </w:rPr>
        <w:t xml:space="preserve">to </w:t>
      </w:r>
      <w:r w:rsidRPr="000D6A10">
        <w:rPr>
          <w:rStyle w:val="StyleUnderline"/>
        </w:rPr>
        <w:t xml:space="preserve">reconsider </w:t>
      </w:r>
      <w:r w:rsidRPr="000D6A10">
        <w:rPr>
          <w:rStyle w:val="Emphasis"/>
        </w:rPr>
        <w:t>external dependencies</w:t>
      </w:r>
      <w:r w:rsidRPr="000D6A10">
        <w:t xml:space="preserve">. </w:t>
      </w:r>
      <w:r w:rsidRPr="000D6A10">
        <w:rPr>
          <w:rStyle w:val="StyleUnderline"/>
        </w:rPr>
        <w:t xml:space="preserve">They are </w:t>
      </w:r>
      <w:r w:rsidRPr="00DD71FD">
        <w:rPr>
          <w:rStyle w:val="StyleUnderline"/>
          <w:highlight w:val="cyan"/>
        </w:rPr>
        <w:t>look</w:t>
      </w:r>
      <w:r w:rsidRPr="000D6A10">
        <w:rPr>
          <w:rStyle w:val="StyleUnderline"/>
        </w:rPr>
        <w:t xml:space="preserve">ing </w:t>
      </w:r>
      <w:r w:rsidRPr="00DD71FD">
        <w:rPr>
          <w:rStyle w:val="Emphasis"/>
          <w:highlight w:val="cyan"/>
        </w:rPr>
        <w:t>close</w:t>
      </w:r>
      <w:r w:rsidRPr="00DD71FD">
        <w:rPr>
          <w:rStyle w:val="StyleUnderline"/>
          <w:highlight w:val="cyan"/>
        </w:rPr>
        <w:t>r to</w:t>
      </w:r>
      <w:r w:rsidRPr="000D6A10">
        <w:rPr>
          <w:rStyle w:val="StyleUnderline"/>
        </w:rPr>
        <w:t xml:space="preserve"> </w:t>
      </w:r>
      <w:r w:rsidRPr="00DD71FD">
        <w:rPr>
          <w:rStyle w:val="Emphasis"/>
          <w:highlight w:val="cyan"/>
        </w:rPr>
        <w:t>home</w:t>
      </w:r>
      <w:r w:rsidRPr="000D6A10">
        <w:t xml:space="preserve"> and to trusted partners for more resilient growth models.</w:t>
      </w:r>
    </w:p>
    <w:p w14:paraId="61BB50F5" w14:textId="77777777" w:rsidR="005E36B3" w:rsidRPr="000D6A10" w:rsidRDefault="005E36B3" w:rsidP="005E36B3">
      <w:r w:rsidRPr="000D6A10">
        <w:t>This sentiment is transcending media headlines and political posturing, and is becoming part of general corporate rhetoric. According to Barclays’ Investment Sciences team, a small but notable fraction — 4% — of corporate transcripts mentioned onshoring in 2022. Striking, when this has been under 1% prior to the pandemic.</w:t>
      </w:r>
    </w:p>
    <w:p w14:paraId="6A1DC21C" w14:textId="77777777" w:rsidR="005E36B3" w:rsidRPr="000D6A10" w:rsidRDefault="005E36B3" w:rsidP="005E36B3">
      <w:r w:rsidRPr="000D6A10">
        <w:t>Deglobalisation isn't completely global</w:t>
      </w:r>
    </w:p>
    <w:p w14:paraId="12AC96B9" w14:textId="77777777" w:rsidR="005E36B3" w:rsidRPr="000D6A10" w:rsidRDefault="005E36B3" w:rsidP="005E36B3">
      <w:r w:rsidRPr="000D6A10">
        <w:t>While M&amp;A (Mergers &amp; Acquisitions) and jobs data suggest that deglobalisation is occurring, it is not happening uniformly across the planet. Increased onshoring of jobs is taking place primarily in Asia. Domestic employment is also increasing in the US and Europe, but this appears to balance local resignations, and the net trend in both regions is still towards globalisation, albeit among more junior roles.</w:t>
      </w:r>
    </w:p>
    <w:p w14:paraId="021EF5ED" w14:textId="77777777" w:rsidR="005E36B3" w:rsidRPr="000D6A10" w:rsidRDefault="005E36B3" w:rsidP="005E36B3">
      <w:r w:rsidRPr="000D6A10">
        <w:t xml:space="preserve">Barclays also found evidence that </w:t>
      </w:r>
      <w:r w:rsidRPr="00DD71FD">
        <w:rPr>
          <w:rStyle w:val="Emphasis"/>
          <w:highlight w:val="cyan"/>
        </w:rPr>
        <w:t>fewer</w:t>
      </w:r>
      <w:r w:rsidRPr="00DD71FD">
        <w:rPr>
          <w:rStyle w:val="StyleUnderline"/>
          <w:highlight w:val="cyan"/>
        </w:rPr>
        <w:t xml:space="preserve"> announced</w:t>
      </w:r>
      <w:r w:rsidRPr="000D6A10">
        <w:t xml:space="preserve"> M&amp;A </w:t>
      </w:r>
      <w:r w:rsidRPr="00DD71FD">
        <w:rPr>
          <w:rStyle w:val="StyleUnderline"/>
          <w:highlight w:val="cyan"/>
        </w:rPr>
        <w:t>deals have been completed</w:t>
      </w:r>
      <w:r w:rsidRPr="0084306C">
        <w:rPr>
          <w:rStyle w:val="StyleUnderline"/>
        </w:rPr>
        <w:t xml:space="preserve"> </w:t>
      </w:r>
      <w:r w:rsidRPr="000D6A10">
        <w:rPr>
          <w:rStyle w:val="Emphasis"/>
        </w:rPr>
        <w:t>recently</w:t>
      </w:r>
      <w:r w:rsidRPr="0084306C">
        <w:rPr>
          <w:rStyle w:val="StyleUnderline"/>
        </w:rPr>
        <w:t xml:space="preserve"> than </w:t>
      </w:r>
      <w:r w:rsidRPr="00DD71FD">
        <w:rPr>
          <w:rStyle w:val="StyleUnderline"/>
          <w:highlight w:val="cyan"/>
        </w:rPr>
        <w:t>historical patterns would suggest</w:t>
      </w:r>
      <w:r w:rsidRPr="000D6A10">
        <w:t xml:space="preserve">. Moreover, </w:t>
      </w:r>
      <w:r w:rsidRPr="000D6A10">
        <w:rPr>
          <w:rStyle w:val="Emphasis"/>
        </w:rPr>
        <w:t>deals</w:t>
      </w:r>
      <w:r w:rsidRPr="0084306C">
        <w:rPr>
          <w:rStyle w:val="StyleUnderline"/>
        </w:rPr>
        <w:t xml:space="preserve"> between target firms in Europe and North America </w:t>
      </w:r>
      <w:r w:rsidRPr="000D6A10">
        <w:t>are</w:t>
      </w:r>
      <w:r w:rsidRPr="000D6A10">
        <w:rPr>
          <w:rStyle w:val="Emphasis"/>
        </w:rPr>
        <w:t xml:space="preserve"> less likely to succeed</w:t>
      </w:r>
      <w:r w:rsidRPr="000D6A10">
        <w:t xml:space="preserve"> when the acquirer is outside these regions, especially for target firms in industries such as advanced technology, finance and retail. On the other hand, deals targeting firms in, for example, consumer staples, are more likely to succeed.</w:t>
      </w:r>
    </w:p>
    <w:p w14:paraId="78CD39D8" w14:textId="77777777" w:rsidR="005E36B3" w:rsidRDefault="005E36B3" w:rsidP="005E36B3">
      <w:r w:rsidRPr="000D6A10">
        <w:t xml:space="preserve">Similarly, </w:t>
      </w:r>
      <w:r w:rsidRPr="00DD71FD">
        <w:rPr>
          <w:rStyle w:val="StyleUnderline"/>
          <w:highlight w:val="cyan"/>
        </w:rPr>
        <w:t>the slowdown of</w:t>
      </w:r>
      <w:r w:rsidRPr="000D6A10">
        <w:rPr>
          <w:rStyle w:val="StyleUnderline"/>
        </w:rPr>
        <w:t xml:space="preserve"> </w:t>
      </w:r>
      <w:r w:rsidRPr="000D6A10">
        <w:t xml:space="preserve">M&amp;A </w:t>
      </w:r>
      <w:r w:rsidRPr="00DD71FD">
        <w:rPr>
          <w:rStyle w:val="StyleUnderline"/>
          <w:highlight w:val="cyan"/>
        </w:rPr>
        <w:t>activity may</w:t>
      </w:r>
      <w:r w:rsidRPr="000D6A10">
        <w:rPr>
          <w:rStyle w:val="StyleUnderline"/>
        </w:rPr>
        <w:t xml:space="preserve"> not </w:t>
      </w:r>
      <w:r w:rsidRPr="00DD71FD">
        <w:rPr>
          <w:rStyle w:val="StyleUnderline"/>
          <w:highlight w:val="cyan"/>
        </w:rPr>
        <w:t>be caused</w:t>
      </w:r>
      <w:r w:rsidRPr="000D6A10">
        <w:rPr>
          <w:rStyle w:val="StyleUnderline"/>
        </w:rPr>
        <w:t xml:space="preserve"> solely by macroeconomic trends, but </w:t>
      </w:r>
      <w:r w:rsidRPr="00DD71FD">
        <w:rPr>
          <w:rStyle w:val="StyleUnderline"/>
          <w:highlight w:val="cyan"/>
        </w:rPr>
        <w:t>also by regulatory concerns</w:t>
      </w:r>
      <w:r w:rsidRPr="000D6A10">
        <w:t>, as the European Commission and the UK antitrust authority increase scrutiny on deals.</w:t>
      </w:r>
    </w:p>
    <w:p w14:paraId="67EC9F5C" w14:textId="6160AA8E" w:rsidR="004E29AF" w:rsidRDefault="004E29AF" w:rsidP="004E29AF">
      <w:pPr>
        <w:pStyle w:val="Heading3"/>
      </w:pPr>
      <w:r>
        <w:t>1AR---Uniqueness</w:t>
      </w:r>
    </w:p>
    <w:p w14:paraId="72BF0617" w14:textId="77777777" w:rsidR="004E29AF" w:rsidRDefault="004E29AF" w:rsidP="004E29AF">
      <w:pPr>
        <w:pStyle w:val="Heading4"/>
      </w:pPr>
      <w:r>
        <w:t xml:space="preserve">The world is deglobalizing now---many countries are pursuing protectionist policies. </w:t>
      </w:r>
    </w:p>
    <w:p w14:paraId="255990C0" w14:textId="77777777" w:rsidR="004E29AF" w:rsidRPr="00B552E1" w:rsidRDefault="004E29AF" w:rsidP="004E29AF">
      <w:r w:rsidRPr="00994ED2">
        <w:rPr>
          <w:rStyle w:val="Style13ptBold"/>
        </w:rPr>
        <w:t>Prasad 23</w:t>
      </w:r>
      <w:r>
        <w:t xml:space="preserve">---Eswar Prasad is a professor of trade policy at Cornell University’s Dyson School and the author of, most recently, The Future of Money.(“The World Will Regret Its Retreat From Globalization”, Foreign Policy, 3-24-2023, </w:t>
      </w:r>
      <w:r w:rsidRPr="00994ED2">
        <w:t>https://foreignpolicy.com/2023/03/24/trade-economy-globalization-united-states-china-ira-chips-reshoring-decoupling-industry-china/</w:t>
      </w:r>
      <w:r>
        <w:t>)//AN</w:t>
      </w:r>
    </w:p>
    <w:p w14:paraId="7812DAE8" w14:textId="77777777" w:rsidR="004E29AF" w:rsidRPr="004E29AF" w:rsidRDefault="004E29AF" w:rsidP="004E29AF">
      <w:r w:rsidRPr="00DD71FD">
        <w:rPr>
          <w:rStyle w:val="Emphasis"/>
          <w:highlight w:val="cyan"/>
        </w:rPr>
        <w:t>Globalization</w:t>
      </w:r>
      <w:r w:rsidRPr="00DD71FD">
        <w:rPr>
          <w:rStyle w:val="StyleUnderline"/>
          <w:highlight w:val="cyan"/>
        </w:rPr>
        <w:t xml:space="preserve"> was meant to bring the world</w:t>
      </w:r>
      <w:r w:rsidRPr="00B552E1">
        <w:rPr>
          <w:rStyle w:val="StyleUnderline"/>
        </w:rPr>
        <w:t xml:space="preserve"> </w:t>
      </w:r>
      <w:r w:rsidRPr="00994ED2">
        <w:rPr>
          <w:rStyle w:val="Emphasis"/>
        </w:rPr>
        <w:t xml:space="preserve">closer </w:t>
      </w:r>
      <w:r w:rsidRPr="00DD71FD">
        <w:rPr>
          <w:rStyle w:val="Emphasis"/>
          <w:highlight w:val="cyan"/>
        </w:rPr>
        <w:t>together</w:t>
      </w:r>
      <w:r w:rsidRPr="004E29AF">
        <w:t xml:space="preserve">, enmeshing advanced and developing economies in a web of mutually beneficial economic and financial linkages. From about the mid-1980s, trade and financial flows between countries expanded rapidly as governments dismantled barriers to these flows. </w:t>
      </w:r>
    </w:p>
    <w:p w14:paraId="0664E93A" w14:textId="77777777" w:rsidR="004E29AF" w:rsidRPr="004E29AF" w:rsidRDefault="004E29AF" w:rsidP="004E29AF">
      <w:r w:rsidRPr="00DD71FD">
        <w:rPr>
          <w:rStyle w:val="StyleUnderline"/>
          <w:highlight w:val="cyan"/>
        </w:rPr>
        <w:t>Not everything went according to plan</w:t>
      </w:r>
      <w:r w:rsidRPr="004E29AF">
        <w:t xml:space="preserve">. </w:t>
      </w:r>
      <w:r w:rsidRPr="00994ED2">
        <w:rPr>
          <w:rStyle w:val="Emphasis"/>
        </w:rPr>
        <w:t>Tensions rose</w:t>
      </w:r>
      <w:r w:rsidRPr="00994ED2">
        <w:rPr>
          <w:rStyle w:val="StyleUnderline"/>
        </w:rPr>
        <w:t xml:space="preserve"> as the benefits were not equally shared </w:t>
      </w:r>
      <w:r w:rsidRPr="004E29AF">
        <w:t xml:space="preserve">within or among countries. </w:t>
      </w:r>
      <w:r w:rsidRPr="00994ED2">
        <w:rPr>
          <w:rStyle w:val="StyleUnderline"/>
        </w:rPr>
        <w:t xml:space="preserve">Widening </w:t>
      </w:r>
      <w:r w:rsidRPr="00994ED2">
        <w:rPr>
          <w:rStyle w:val="Emphasis"/>
        </w:rPr>
        <w:t>economic inequality</w:t>
      </w:r>
      <w:r w:rsidRPr="004E29AF">
        <w:t xml:space="preserve">, often attributed to free trade, </w:t>
      </w:r>
      <w:r w:rsidRPr="00994ED2">
        <w:rPr>
          <w:rStyle w:val="Emphasis"/>
        </w:rPr>
        <w:t>roiled</w:t>
      </w:r>
      <w:r w:rsidRPr="00994ED2">
        <w:rPr>
          <w:rStyle w:val="StyleUnderline"/>
        </w:rPr>
        <w:t xml:space="preserve"> many </w:t>
      </w:r>
      <w:r w:rsidRPr="00994ED2">
        <w:rPr>
          <w:rStyle w:val="Emphasis"/>
        </w:rPr>
        <w:t>advanced</w:t>
      </w:r>
      <w:r w:rsidRPr="00994ED2">
        <w:rPr>
          <w:rStyle w:val="StyleUnderline"/>
        </w:rPr>
        <w:t xml:space="preserve"> economies</w:t>
      </w:r>
      <w:r w:rsidRPr="004E29AF">
        <w:t xml:space="preserve"> and has had far-reaching political consequences. While they benefited from access to foreign markets for their exports, many emerging market countries were ravaged by volatile capital flows and the fickleness of international investors. Still, there was a broad consensus that shared economic interests would ultimately triumph and even help smooth over geopolitical frictions. </w:t>
      </w:r>
    </w:p>
    <w:p w14:paraId="6853FBC2" w14:textId="77777777" w:rsidR="004E29AF" w:rsidRPr="00994ED2" w:rsidRDefault="004E29AF" w:rsidP="004E29AF">
      <w:pPr>
        <w:rPr>
          <w:rStyle w:val="StyleUnderline"/>
        </w:rPr>
      </w:pPr>
      <w:r w:rsidRPr="004E29AF">
        <w:t xml:space="preserve">This script held up well through the mid-2000s. </w:t>
      </w:r>
      <w:r w:rsidRPr="00B552E1">
        <w:rPr>
          <w:rStyle w:val="StyleUnderline"/>
        </w:rPr>
        <w:t xml:space="preserve">Over the </w:t>
      </w:r>
      <w:r w:rsidRPr="00994ED2">
        <w:rPr>
          <w:rStyle w:val="Emphasis"/>
        </w:rPr>
        <w:t>last decade</w:t>
      </w:r>
      <w:r w:rsidRPr="00B552E1">
        <w:rPr>
          <w:rStyle w:val="StyleUnderline"/>
        </w:rPr>
        <w:t xml:space="preserve"> and a half, </w:t>
      </w:r>
      <w:r w:rsidRPr="00DD71FD">
        <w:rPr>
          <w:rStyle w:val="StyleUnderline"/>
          <w:highlight w:val="cyan"/>
        </w:rPr>
        <w:t xml:space="preserve">a series of </w:t>
      </w:r>
      <w:r w:rsidRPr="00DD71FD">
        <w:rPr>
          <w:rStyle w:val="Emphasis"/>
          <w:highlight w:val="cyan"/>
        </w:rPr>
        <w:t>shockwaves</w:t>
      </w:r>
      <w:r w:rsidRPr="00DD71FD">
        <w:rPr>
          <w:rStyle w:val="StyleUnderline"/>
          <w:highlight w:val="cyan"/>
        </w:rPr>
        <w:t xml:space="preserve"> has </w:t>
      </w:r>
      <w:r w:rsidRPr="00DD71FD">
        <w:rPr>
          <w:rStyle w:val="Emphasis"/>
          <w:highlight w:val="cyan"/>
        </w:rPr>
        <w:t>shredded</w:t>
      </w:r>
      <w:r w:rsidRPr="00DD71FD">
        <w:rPr>
          <w:rStyle w:val="StyleUnderline"/>
          <w:highlight w:val="cyan"/>
        </w:rPr>
        <w:t xml:space="preserve"> the script</w:t>
      </w:r>
      <w:r w:rsidRPr="00994ED2">
        <w:rPr>
          <w:rStyle w:val="StyleUnderline"/>
        </w:rPr>
        <w:t xml:space="preserve">. These include the </w:t>
      </w:r>
      <w:r w:rsidRPr="00DD71FD">
        <w:rPr>
          <w:rStyle w:val="StyleUnderline"/>
          <w:highlight w:val="cyan"/>
        </w:rPr>
        <w:t>2008</w:t>
      </w:r>
      <w:r w:rsidRPr="004E29AF">
        <w:t xml:space="preserve">-09 global financial </w:t>
      </w:r>
      <w:r w:rsidRPr="00994ED2">
        <w:rPr>
          <w:rStyle w:val="Emphasis"/>
        </w:rPr>
        <w:t>crisis</w:t>
      </w:r>
      <w:r w:rsidRPr="00994ED2">
        <w:rPr>
          <w:rStyle w:val="StyleUnderline"/>
        </w:rPr>
        <w:t xml:space="preserve">, the </w:t>
      </w:r>
      <w:r w:rsidRPr="00DD71FD">
        <w:rPr>
          <w:rStyle w:val="StyleUnderline"/>
          <w:highlight w:val="cyan"/>
        </w:rPr>
        <w:t>COVID</w:t>
      </w:r>
      <w:r w:rsidRPr="00994ED2">
        <w:rPr>
          <w:rStyle w:val="StyleUnderline"/>
        </w:rPr>
        <w:t xml:space="preserve">-19 </w:t>
      </w:r>
      <w:r w:rsidRPr="00994ED2">
        <w:rPr>
          <w:rStyle w:val="Emphasis"/>
        </w:rPr>
        <w:t>pandemic</w:t>
      </w:r>
      <w:r w:rsidRPr="00994ED2">
        <w:rPr>
          <w:rStyle w:val="StyleUnderline"/>
        </w:rPr>
        <w:t xml:space="preserve">, and various </w:t>
      </w:r>
      <w:r w:rsidRPr="00994ED2">
        <w:rPr>
          <w:rStyle w:val="Emphasis"/>
        </w:rPr>
        <w:t>geopolitical ructions</w:t>
      </w:r>
      <w:r w:rsidRPr="00994ED2">
        <w:rPr>
          <w:rStyle w:val="StyleUnderline"/>
        </w:rPr>
        <w:t xml:space="preserve">, such as rising </w:t>
      </w:r>
      <w:r w:rsidRPr="00DD71FD">
        <w:rPr>
          <w:rStyle w:val="Emphasis"/>
          <w:highlight w:val="cyan"/>
        </w:rPr>
        <w:t>U.S.-China</w:t>
      </w:r>
      <w:r w:rsidRPr="00DD71FD">
        <w:rPr>
          <w:rStyle w:val="StyleUnderline"/>
          <w:highlight w:val="cyan"/>
        </w:rPr>
        <w:t xml:space="preserve"> tensions and</w:t>
      </w:r>
      <w:r w:rsidRPr="00994ED2">
        <w:rPr>
          <w:rStyle w:val="StyleUnderline"/>
        </w:rPr>
        <w:t xml:space="preserve"> the </w:t>
      </w:r>
      <w:r w:rsidRPr="00994ED2">
        <w:rPr>
          <w:rStyle w:val="Emphasis"/>
        </w:rPr>
        <w:t>Russian invasion</w:t>
      </w:r>
      <w:r w:rsidRPr="00994ED2">
        <w:rPr>
          <w:rStyle w:val="StyleUnderline"/>
        </w:rPr>
        <w:t xml:space="preserve"> of </w:t>
      </w:r>
      <w:r w:rsidRPr="00DD71FD">
        <w:rPr>
          <w:rStyle w:val="StyleUnderline"/>
          <w:highlight w:val="cyan"/>
        </w:rPr>
        <w:t>Ukraine</w:t>
      </w:r>
      <w:r w:rsidRPr="00DD71FD">
        <w:rPr>
          <w:highlight w:val="cyan"/>
        </w:rPr>
        <w:t xml:space="preserve">. </w:t>
      </w:r>
      <w:r w:rsidRPr="00DD71FD">
        <w:rPr>
          <w:rStyle w:val="StyleUnderline"/>
          <w:highlight w:val="cyan"/>
        </w:rPr>
        <w:t>Worldwide trade and</w:t>
      </w:r>
      <w:r w:rsidRPr="00994ED2">
        <w:rPr>
          <w:rStyle w:val="StyleUnderline"/>
        </w:rPr>
        <w:t xml:space="preserve"> financial </w:t>
      </w:r>
      <w:r w:rsidRPr="00DD71FD">
        <w:rPr>
          <w:rStyle w:val="StyleUnderline"/>
          <w:highlight w:val="cyan"/>
        </w:rPr>
        <w:t>flows have</w:t>
      </w:r>
      <w:r w:rsidRPr="00994ED2">
        <w:rPr>
          <w:rStyle w:val="StyleUnderline"/>
        </w:rPr>
        <w:t xml:space="preserve"> </w:t>
      </w:r>
      <w:r w:rsidRPr="00DD71FD">
        <w:rPr>
          <w:rStyle w:val="StyleUnderline"/>
          <w:highlight w:val="cyan"/>
        </w:rPr>
        <w:t xml:space="preserve">fallen </w:t>
      </w:r>
      <w:r w:rsidRPr="00DD71FD">
        <w:rPr>
          <w:rStyle w:val="Emphasis"/>
          <w:highlight w:val="cyan"/>
        </w:rPr>
        <w:t>well below</w:t>
      </w:r>
      <w:r w:rsidRPr="00994ED2">
        <w:rPr>
          <w:rStyle w:val="StyleUnderline"/>
        </w:rPr>
        <w:t xml:space="preserve"> their </w:t>
      </w:r>
      <w:r w:rsidRPr="00DD71FD">
        <w:rPr>
          <w:rStyle w:val="Emphasis"/>
          <w:highlight w:val="cyan"/>
        </w:rPr>
        <w:t>peaks</w:t>
      </w:r>
      <w:r w:rsidRPr="00994ED2">
        <w:rPr>
          <w:rStyle w:val="StyleUnderline"/>
        </w:rPr>
        <w:t xml:space="preserve">. </w:t>
      </w:r>
    </w:p>
    <w:p w14:paraId="78EE2953" w14:textId="77777777" w:rsidR="004E29AF" w:rsidRPr="004E29AF" w:rsidRDefault="004E29AF" w:rsidP="004E29AF">
      <w:r w:rsidRPr="004E29AF">
        <w:t xml:space="preserve">While economic factors account for much of this decline, </w:t>
      </w:r>
      <w:r w:rsidRPr="00994ED2">
        <w:rPr>
          <w:rStyle w:val="Emphasis"/>
        </w:rPr>
        <w:t xml:space="preserve">industrial </w:t>
      </w:r>
      <w:r w:rsidRPr="00DD71FD">
        <w:rPr>
          <w:rStyle w:val="Emphasis"/>
          <w:highlight w:val="cyan"/>
        </w:rPr>
        <w:t>policies</w:t>
      </w:r>
      <w:r w:rsidRPr="00994ED2">
        <w:rPr>
          <w:rStyle w:val="StyleUnderline"/>
        </w:rPr>
        <w:t xml:space="preserve"> in various guises </w:t>
      </w:r>
      <w:r w:rsidRPr="00DD71FD">
        <w:rPr>
          <w:rStyle w:val="StyleUnderline"/>
          <w:highlight w:val="cyan"/>
        </w:rPr>
        <w:t xml:space="preserve">are </w:t>
      </w:r>
      <w:r w:rsidRPr="00DD71FD">
        <w:rPr>
          <w:rStyle w:val="Emphasis"/>
          <w:highlight w:val="cyan"/>
        </w:rPr>
        <w:t>spurring</w:t>
      </w:r>
      <w:r w:rsidRPr="00DD71FD">
        <w:rPr>
          <w:rStyle w:val="StyleUnderline"/>
          <w:highlight w:val="cyan"/>
        </w:rPr>
        <w:t xml:space="preserve"> the shift toward </w:t>
      </w:r>
      <w:r w:rsidRPr="00DD71FD">
        <w:rPr>
          <w:rStyle w:val="Emphasis"/>
          <w:highlight w:val="cyan"/>
        </w:rPr>
        <w:t>weaker</w:t>
      </w:r>
      <w:r w:rsidRPr="00994ED2">
        <w:rPr>
          <w:rStyle w:val="StyleUnderline"/>
        </w:rPr>
        <w:t xml:space="preserve"> global </w:t>
      </w:r>
      <w:r w:rsidRPr="00DD71FD">
        <w:rPr>
          <w:rStyle w:val="StyleUnderline"/>
          <w:highlight w:val="cyan"/>
        </w:rPr>
        <w:t>trade</w:t>
      </w:r>
      <w:r w:rsidRPr="004E29AF">
        <w:t xml:space="preserve"> and financial integration. </w:t>
      </w:r>
      <w:r w:rsidRPr="00DD71FD">
        <w:rPr>
          <w:rStyle w:val="StyleUnderline"/>
          <w:highlight w:val="cyan"/>
        </w:rPr>
        <w:t>China’s “dual</w:t>
      </w:r>
      <w:r w:rsidRPr="00994ED2">
        <w:rPr>
          <w:rStyle w:val="StyleUnderline"/>
        </w:rPr>
        <w:t xml:space="preserve"> </w:t>
      </w:r>
      <w:r w:rsidRPr="00DD71FD">
        <w:rPr>
          <w:rStyle w:val="StyleUnderline"/>
          <w:highlight w:val="cyan"/>
        </w:rPr>
        <w:t>circulation” policy</w:t>
      </w:r>
      <w:r w:rsidRPr="004E29AF">
        <w:t xml:space="preserve">, for instance, </w:t>
      </w:r>
      <w:r w:rsidRPr="00994ED2">
        <w:rPr>
          <w:rStyle w:val="StyleUnderline"/>
        </w:rPr>
        <w:t xml:space="preserve">involves a </w:t>
      </w:r>
      <w:r w:rsidRPr="00994ED2">
        <w:rPr>
          <w:rStyle w:val="Emphasis"/>
        </w:rPr>
        <w:t>state-led</w:t>
      </w:r>
      <w:r w:rsidRPr="00994ED2">
        <w:rPr>
          <w:rStyle w:val="StyleUnderline"/>
        </w:rPr>
        <w:t xml:space="preserve"> focus on increasing </w:t>
      </w:r>
      <w:r w:rsidRPr="00994ED2">
        <w:rPr>
          <w:rStyle w:val="Emphasis"/>
        </w:rPr>
        <w:t>self-reliance</w:t>
      </w:r>
      <w:r w:rsidRPr="004E29AF">
        <w:t xml:space="preserve"> (by boosting domestic demand and indigenous innovation) while remaining engaged with the global economy. </w:t>
      </w:r>
      <w:r w:rsidRPr="00994ED2">
        <w:rPr>
          <w:rStyle w:val="StyleUnderline"/>
        </w:rPr>
        <w:t>The “</w:t>
      </w:r>
      <w:r w:rsidRPr="00DD71FD">
        <w:rPr>
          <w:rStyle w:val="StyleUnderline"/>
          <w:highlight w:val="cyan"/>
        </w:rPr>
        <w:t>Make in India</w:t>
      </w:r>
      <w:r w:rsidRPr="00994ED2">
        <w:rPr>
          <w:rStyle w:val="StyleUnderline"/>
        </w:rPr>
        <w:t xml:space="preserve">” initiative </w:t>
      </w:r>
      <w:r w:rsidRPr="00DD71FD">
        <w:rPr>
          <w:rStyle w:val="StyleUnderline"/>
          <w:highlight w:val="cyan"/>
        </w:rPr>
        <w:t xml:space="preserve">has </w:t>
      </w:r>
      <w:r w:rsidRPr="00DD71FD">
        <w:rPr>
          <w:rStyle w:val="Emphasis"/>
          <w:highlight w:val="cyan"/>
        </w:rPr>
        <w:t>similar objectives</w:t>
      </w:r>
      <w:r w:rsidRPr="004E29AF">
        <w:t xml:space="preserve"> of boosting Indian manufacturing by protecting domestic manufacturers in specific sectors from foreign competition. Even advanced economies, once seen as unabashed proponents of free trade, are joining the bandwagon. </w:t>
      </w:r>
      <w:r w:rsidRPr="00DD71FD">
        <w:rPr>
          <w:rStyle w:val="StyleUnderline"/>
          <w:highlight w:val="cyan"/>
        </w:rPr>
        <w:t>The</w:t>
      </w:r>
      <w:r w:rsidRPr="00994ED2">
        <w:rPr>
          <w:rStyle w:val="StyleUnderline"/>
        </w:rPr>
        <w:t xml:space="preserve"> Biden administration’s </w:t>
      </w:r>
      <w:r w:rsidRPr="00DD71FD">
        <w:rPr>
          <w:rStyle w:val="Emphasis"/>
          <w:highlight w:val="cyan"/>
        </w:rPr>
        <w:t>I</w:t>
      </w:r>
      <w:r w:rsidRPr="00994ED2">
        <w:rPr>
          <w:rStyle w:val="StyleUnderline"/>
        </w:rPr>
        <w:t xml:space="preserve">nflation </w:t>
      </w:r>
      <w:r w:rsidRPr="00DD71FD">
        <w:rPr>
          <w:rStyle w:val="Emphasis"/>
          <w:highlight w:val="cyan"/>
        </w:rPr>
        <w:t>R</w:t>
      </w:r>
      <w:r w:rsidRPr="00994ED2">
        <w:rPr>
          <w:rStyle w:val="StyleUnderline"/>
        </w:rPr>
        <w:t xml:space="preserve">eduction </w:t>
      </w:r>
      <w:r w:rsidRPr="00DD71FD">
        <w:rPr>
          <w:rStyle w:val="Emphasis"/>
          <w:highlight w:val="cyan"/>
        </w:rPr>
        <w:t>A</w:t>
      </w:r>
      <w:r w:rsidRPr="00994ED2">
        <w:rPr>
          <w:rStyle w:val="StyleUnderline"/>
        </w:rPr>
        <w:t xml:space="preserve">ct </w:t>
      </w:r>
      <w:r w:rsidRPr="00DD71FD">
        <w:rPr>
          <w:rStyle w:val="StyleUnderline"/>
          <w:highlight w:val="cyan"/>
        </w:rPr>
        <w:t>aims to</w:t>
      </w:r>
      <w:r w:rsidRPr="004E29AF">
        <w:t xml:space="preserve"> boost green technologies by deploying subsidies and tax breaks </w:t>
      </w:r>
      <w:r w:rsidRPr="00994ED2">
        <w:rPr>
          <w:rStyle w:val="StyleUnderline"/>
        </w:rPr>
        <w:t xml:space="preserve">to </w:t>
      </w:r>
      <w:r w:rsidRPr="00DD71FD">
        <w:rPr>
          <w:rStyle w:val="StyleUnderline"/>
          <w:highlight w:val="cyan"/>
        </w:rPr>
        <w:t>incentivize</w:t>
      </w:r>
      <w:r w:rsidRPr="00994ED2">
        <w:rPr>
          <w:rStyle w:val="StyleUnderline"/>
        </w:rPr>
        <w:t xml:space="preserve"> the </w:t>
      </w:r>
      <w:r w:rsidRPr="00DD71FD">
        <w:rPr>
          <w:rStyle w:val="Emphasis"/>
          <w:highlight w:val="cyan"/>
        </w:rPr>
        <w:t>domestic production</w:t>
      </w:r>
      <w:r w:rsidRPr="00DD71FD">
        <w:rPr>
          <w:rStyle w:val="StyleUnderline"/>
          <w:highlight w:val="cyan"/>
        </w:rPr>
        <w:t xml:space="preserve"> of e</w:t>
      </w:r>
      <w:r w:rsidRPr="00994ED2">
        <w:rPr>
          <w:rStyle w:val="StyleUnderline"/>
        </w:rPr>
        <w:t xml:space="preserve">lectric </w:t>
      </w:r>
      <w:r w:rsidRPr="00DD71FD">
        <w:rPr>
          <w:rStyle w:val="StyleUnderline"/>
          <w:highlight w:val="cyan"/>
        </w:rPr>
        <w:t>v</w:t>
      </w:r>
      <w:r w:rsidRPr="00994ED2">
        <w:rPr>
          <w:rStyle w:val="StyleUnderline"/>
        </w:rPr>
        <w:t>ehicle</w:t>
      </w:r>
      <w:r w:rsidRPr="00DD71FD">
        <w:rPr>
          <w:rStyle w:val="StyleUnderline"/>
          <w:highlight w:val="cyan"/>
        </w:rPr>
        <w:t>s</w:t>
      </w:r>
      <w:r w:rsidRPr="00994ED2">
        <w:rPr>
          <w:rStyle w:val="StyleUnderline"/>
        </w:rPr>
        <w:t xml:space="preserve"> </w:t>
      </w:r>
      <w:r w:rsidRPr="00DD71FD">
        <w:rPr>
          <w:rStyle w:val="StyleUnderline"/>
          <w:highlight w:val="cyan"/>
        </w:rPr>
        <w:t>and renewable energy</w:t>
      </w:r>
      <w:r w:rsidRPr="004E29AF">
        <w:t xml:space="preserve"> components. The CHIPS and Science Act provides similar incentives to semiconductor firms to set up manufacturing facilities in the United States and bans outsourcing to “China and other countries of concern.”</w:t>
      </w:r>
    </w:p>
    <w:p w14:paraId="21301179" w14:textId="77777777" w:rsidR="004E29AF" w:rsidRDefault="004E29AF" w:rsidP="004E29AF"/>
    <w:p w14:paraId="05670BDD" w14:textId="251998B8" w:rsidR="004E29AF" w:rsidRDefault="004E29AF" w:rsidP="004E29AF">
      <w:pPr>
        <w:pStyle w:val="Heading4"/>
      </w:pPr>
      <w:r>
        <w:t xml:space="preserve">Trade is declining---pandemic and global populism. </w:t>
      </w:r>
    </w:p>
    <w:p w14:paraId="6D18A124" w14:textId="5B99EFB5" w:rsidR="004E29AF" w:rsidRPr="004E29AF" w:rsidRDefault="007C27D9" w:rsidP="004E29AF">
      <w:r w:rsidRPr="007C27D9">
        <w:rPr>
          <w:rStyle w:val="Style13ptBold"/>
        </w:rPr>
        <w:t>Kose and Mulabdic 24</w:t>
      </w:r>
      <w:r>
        <w:t xml:space="preserve">---Ayhan Kose is the Deputy Chief Economist of the World Bank Group and Director of the Prospects Group. He is a member of the Chief Economist’s leadership team overseeing the Bank’s analytical work, and policy and operational advice. Alen Mulabdic is a Senior Economist in the Development Economics Prospects Group of the World Bank, working on international trade and macroeconomic issues. He holds a Ph.D. in Economics from the Graduate Institute of International and Development Studies (IHEID) in Geneva, Switzerland. (“Global trade has nearly flatlined. Populism is taking a toll on growth”, World Bank Blogs, 2-22-2024, </w:t>
      </w:r>
      <w:r w:rsidRPr="007C27D9">
        <w:t>https://blogs.worldbank.org/en/voices/global-trade-has-nearly-flatlined-populism-taking-toll-growth</w:t>
      </w:r>
      <w:r>
        <w:t>)//AN</w:t>
      </w:r>
    </w:p>
    <w:p w14:paraId="08FE1DE2" w14:textId="4100AABB" w:rsidR="004E29AF" w:rsidRPr="004E29AF" w:rsidRDefault="004E29AF" w:rsidP="004E29AF">
      <w:pPr>
        <w:rPr>
          <w:rStyle w:val="StyleUnderline"/>
        </w:rPr>
      </w:pPr>
      <w:r w:rsidRPr="007C27D9">
        <w:t xml:space="preserve">The World Trade Organization's (WTO) top decision-making body will have every reason to fret when it meets on February 26. </w:t>
      </w:r>
      <w:r w:rsidRPr="00DD71FD">
        <w:rPr>
          <w:rStyle w:val="StyleUnderline"/>
          <w:highlight w:val="cyan"/>
        </w:rPr>
        <w:t>International trade</w:t>
      </w:r>
      <w:r w:rsidRPr="007C27D9">
        <w:t xml:space="preserve">—a key engine of global prosperity since the fall of the Berlin Wall— </w:t>
      </w:r>
      <w:r w:rsidRPr="00DD71FD">
        <w:rPr>
          <w:rStyle w:val="StyleUnderline"/>
          <w:highlight w:val="cyan"/>
        </w:rPr>
        <w:t>has ground</w:t>
      </w:r>
      <w:r w:rsidRPr="004E29AF">
        <w:rPr>
          <w:rStyle w:val="StyleUnderline"/>
        </w:rPr>
        <w:t xml:space="preserve"> </w:t>
      </w:r>
      <w:r w:rsidRPr="007C27D9">
        <w:rPr>
          <w:rStyle w:val="Emphasis"/>
        </w:rPr>
        <w:t xml:space="preserve">nearly </w:t>
      </w:r>
      <w:r w:rsidRPr="00DD71FD">
        <w:rPr>
          <w:rStyle w:val="Emphasis"/>
          <w:highlight w:val="cyan"/>
        </w:rPr>
        <w:t>to a halt</w:t>
      </w:r>
      <w:r w:rsidRPr="00DD71FD">
        <w:rPr>
          <w:rStyle w:val="StyleUnderline"/>
          <w:highlight w:val="cyan"/>
        </w:rPr>
        <w:t xml:space="preserve"> and is </w:t>
      </w:r>
      <w:r w:rsidRPr="007C27D9">
        <w:rPr>
          <w:rStyle w:val="StyleUnderline"/>
        </w:rPr>
        <w:t xml:space="preserve">set </w:t>
      </w:r>
      <w:r w:rsidRPr="00DD71FD">
        <w:rPr>
          <w:rStyle w:val="StyleUnderline"/>
          <w:highlight w:val="cyan"/>
        </w:rPr>
        <w:t xml:space="preserve">to remain </w:t>
      </w:r>
      <w:r w:rsidRPr="00DD71FD">
        <w:rPr>
          <w:rStyle w:val="Emphasis"/>
          <w:highlight w:val="cyan"/>
        </w:rPr>
        <w:t>anemic</w:t>
      </w:r>
      <w:r w:rsidRPr="00DD71FD">
        <w:rPr>
          <w:rStyle w:val="StyleUnderline"/>
          <w:highlight w:val="cyan"/>
        </w:rPr>
        <w:t xml:space="preserve"> in </w:t>
      </w:r>
      <w:r w:rsidRPr="007C27D9">
        <w:rPr>
          <w:rStyle w:val="StyleUnderline"/>
        </w:rPr>
        <w:t xml:space="preserve">the </w:t>
      </w:r>
      <w:r w:rsidRPr="00DD71FD">
        <w:rPr>
          <w:rStyle w:val="StyleUnderline"/>
          <w:highlight w:val="cyan"/>
        </w:rPr>
        <w:t>coming years</w:t>
      </w:r>
      <w:r w:rsidRPr="007C27D9">
        <w:t xml:space="preserve">. In 2023, trade in goods and services expanded by the slenderest of margins, an estimated 0.2 percent, the slowest pace in 50 years outside of global recessions. It would have declined outright but for the growth of trade in services. </w:t>
      </w:r>
      <w:r w:rsidRPr="00DD71FD">
        <w:rPr>
          <w:rStyle w:val="StyleUnderline"/>
          <w:highlight w:val="cyan"/>
        </w:rPr>
        <w:t xml:space="preserve">Trade in goods </w:t>
      </w:r>
      <w:r w:rsidRPr="00DD71FD">
        <w:rPr>
          <w:rStyle w:val="Emphasis"/>
          <w:highlight w:val="cyan"/>
        </w:rPr>
        <w:t>shrank</w:t>
      </w:r>
      <w:r w:rsidRPr="004E29AF">
        <w:rPr>
          <w:rStyle w:val="StyleUnderline"/>
        </w:rPr>
        <w:t xml:space="preserve"> roughly </w:t>
      </w:r>
      <w:r w:rsidRPr="00DD71FD">
        <w:rPr>
          <w:rStyle w:val="StyleUnderline"/>
          <w:highlight w:val="cyan"/>
        </w:rPr>
        <w:t>2 percent</w:t>
      </w:r>
      <w:r w:rsidRPr="004E29AF">
        <w:rPr>
          <w:rStyle w:val="StyleUnderline"/>
        </w:rPr>
        <w:t xml:space="preserve">, the </w:t>
      </w:r>
      <w:r w:rsidRPr="007C27D9">
        <w:rPr>
          <w:rStyle w:val="Emphasis"/>
        </w:rPr>
        <w:t>sharpest contraction</w:t>
      </w:r>
      <w:r w:rsidRPr="004E29AF">
        <w:rPr>
          <w:rStyle w:val="StyleUnderline"/>
        </w:rPr>
        <w:t xml:space="preserve"> during this century outside of a global recession. Trade </w:t>
      </w:r>
      <w:r w:rsidRPr="00DD71FD">
        <w:rPr>
          <w:rStyle w:val="StyleUnderline"/>
          <w:highlight w:val="cyan"/>
        </w:rPr>
        <w:t>growth will</w:t>
      </w:r>
      <w:r w:rsidRPr="007C27D9">
        <w:t xml:space="preserve"> improve this year but it will still </w:t>
      </w:r>
      <w:r w:rsidRPr="00DD71FD">
        <w:rPr>
          <w:rStyle w:val="StyleUnderline"/>
          <w:highlight w:val="cyan"/>
        </w:rPr>
        <w:t xml:space="preserve">be </w:t>
      </w:r>
      <w:r w:rsidRPr="00DD71FD">
        <w:rPr>
          <w:rStyle w:val="Emphasis"/>
          <w:highlight w:val="cyan"/>
        </w:rPr>
        <w:t>half</w:t>
      </w:r>
      <w:r w:rsidRPr="00DD71FD">
        <w:rPr>
          <w:rStyle w:val="StyleUnderline"/>
          <w:highlight w:val="cyan"/>
        </w:rPr>
        <w:t xml:space="preserve"> the average rate</w:t>
      </w:r>
      <w:r w:rsidRPr="004E29AF">
        <w:rPr>
          <w:rStyle w:val="StyleUnderline"/>
        </w:rPr>
        <w:t xml:space="preserve"> in the decade </w:t>
      </w:r>
      <w:r w:rsidRPr="00DD71FD">
        <w:rPr>
          <w:rStyle w:val="StyleUnderline"/>
          <w:highlight w:val="cyan"/>
        </w:rPr>
        <w:t>before the</w:t>
      </w:r>
      <w:r w:rsidRPr="004E29AF">
        <w:rPr>
          <w:rStyle w:val="StyleUnderline"/>
        </w:rPr>
        <w:t xml:space="preserve"> </w:t>
      </w:r>
      <w:r w:rsidRPr="00DD71FD">
        <w:rPr>
          <w:rStyle w:val="Emphasis"/>
          <w:highlight w:val="cyan"/>
        </w:rPr>
        <w:t>pandemic</w:t>
      </w:r>
      <w:r w:rsidRPr="007C27D9">
        <w:t xml:space="preserve">. In fact, </w:t>
      </w:r>
      <w:r w:rsidRPr="00DD71FD">
        <w:rPr>
          <w:rStyle w:val="StyleUnderline"/>
          <w:highlight w:val="cyan"/>
        </w:rPr>
        <w:t xml:space="preserve">by the </w:t>
      </w:r>
      <w:r w:rsidRPr="00DD71FD">
        <w:rPr>
          <w:rStyle w:val="Emphasis"/>
          <w:highlight w:val="cyan"/>
        </w:rPr>
        <w:t>end of 2024</w:t>
      </w:r>
      <w:r w:rsidRPr="00DD71FD">
        <w:rPr>
          <w:rStyle w:val="StyleUnderline"/>
          <w:highlight w:val="cyan"/>
        </w:rPr>
        <w:t xml:space="preserve">, global trade will register the </w:t>
      </w:r>
      <w:r w:rsidRPr="00DD71FD">
        <w:rPr>
          <w:rStyle w:val="Emphasis"/>
          <w:highlight w:val="cyan"/>
        </w:rPr>
        <w:t>slowest</w:t>
      </w:r>
      <w:r w:rsidRPr="004E29AF">
        <w:rPr>
          <w:rStyle w:val="StyleUnderline"/>
        </w:rPr>
        <w:t xml:space="preserve"> half-decade of </w:t>
      </w:r>
      <w:r w:rsidRPr="007C27D9">
        <w:rPr>
          <w:rStyle w:val="Emphasis"/>
        </w:rPr>
        <w:t>growth</w:t>
      </w:r>
      <w:r w:rsidRPr="004E29AF">
        <w:rPr>
          <w:rStyle w:val="StyleUnderline"/>
        </w:rPr>
        <w:t xml:space="preserve"> </w:t>
      </w:r>
      <w:r w:rsidRPr="00DD71FD">
        <w:rPr>
          <w:rStyle w:val="StyleUnderline"/>
          <w:highlight w:val="cyan"/>
        </w:rPr>
        <w:t>since the 1990s</w:t>
      </w:r>
      <w:r w:rsidRPr="004E29AF">
        <w:rPr>
          <w:rStyle w:val="StyleUnderline"/>
        </w:rPr>
        <w:t xml:space="preserve">. </w:t>
      </w:r>
    </w:p>
    <w:p w14:paraId="1B639F9B" w14:textId="1C8081BE" w:rsidR="004E29AF" w:rsidRPr="007C27D9" w:rsidRDefault="004E29AF" w:rsidP="004E29AF">
      <w:r w:rsidRPr="007C27D9">
        <w:t>Global Trade Growth is Slowing</w:t>
      </w:r>
    </w:p>
    <w:p w14:paraId="4C29CC0A" w14:textId="65518F65" w:rsidR="004E29AF" w:rsidRPr="007C27D9" w:rsidRDefault="004E29AF" w:rsidP="004E29AF">
      <w:r w:rsidRPr="007C27D9">
        <w:t xml:space="preserve">[CHART OMITTED] </w:t>
      </w:r>
    </w:p>
    <w:p w14:paraId="28716491" w14:textId="77777777" w:rsidR="004E29AF" w:rsidRPr="007C27D9" w:rsidRDefault="004E29AF" w:rsidP="004E29AF">
      <w:r w:rsidRPr="007C27D9">
        <w:t xml:space="preserve">That is an ill omen for people's living standards everywhere. The rapid expansion of global trade after 1990 enabled one billion people to escape extreme poverty. It souped up growth in developing economies, enabling many of them to narrow the income gap with wealthier economies. During the first decade of this century, per-capita incomes in developing economies grew 3.5 percentage points faster than in developed economies. Trade also sped up the diffusion of technology, contributing to productivity growth across the world. </w:t>
      </w:r>
    </w:p>
    <w:p w14:paraId="29E61FC2" w14:textId="67A934A7" w:rsidR="004E29AF" w:rsidRPr="007C27D9" w:rsidRDefault="004E29AF" w:rsidP="004E29AF">
      <w:r w:rsidRPr="007C27D9">
        <w:t xml:space="preserve">Yet memories are short. Today, </w:t>
      </w:r>
      <w:r w:rsidRPr="00DD71FD">
        <w:rPr>
          <w:rStyle w:val="StyleUnderline"/>
          <w:highlight w:val="cyan"/>
        </w:rPr>
        <w:t xml:space="preserve">misguided </w:t>
      </w:r>
      <w:r w:rsidRPr="00DD71FD">
        <w:rPr>
          <w:rStyle w:val="Emphasis"/>
          <w:highlight w:val="cyan"/>
        </w:rPr>
        <w:t>populism</w:t>
      </w:r>
      <w:r w:rsidRPr="004E29AF">
        <w:rPr>
          <w:rStyle w:val="StyleUnderline"/>
        </w:rPr>
        <w:t xml:space="preserve"> in many countries </w:t>
      </w:r>
      <w:r w:rsidRPr="00DD71FD">
        <w:rPr>
          <w:rStyle w:val="StyleUnderline"/>
          <w:highlight w:val="cyan"/>
        </w:rPr>
        <w:t>is doing</w:t>
      </w:r>
      <w:r w:rsidRPr="004E29AF">
        <w:rPr>
          <w:rStyle w:val="StyleUnderline"/>
        </w:rPr>
        <w:t xml:space="preserve"> </w:t>
      </w:r>
      <w:r w:rsidRPr="007C27D9">
        <w:t xml:space="preserve">serious </w:t>
      </w:r>
      <w:r w:rsidRPr="00DD71FD">
        <w:rPr>
          <w:rStyle w:val="Emphasis"/>
          <w:highlight w:val="cyan"/>
        </w:rPr>
        <w:t>damage</w:t>
      </w:r>
      <w:r w:rsidRPr="00DD71FD">
        <w:rPr>
          <w:rStyle w:val="StyleUnderline"/>
          <w:highlight w:val="cyan"/>
        </w:rPr>
        <w:t xml:space="preserve"> to global trade</w:t>
      </w:r>
      <w:r w:rsidRPr="007C27D9">
        <w:t xml:space="preserve">. Many </w:t>
      </w:r>
      <w:r w:rsidRPr="00DD71FD">
        <w:rPr>
          <w:rStyle w:val="StyleUnderline"/>
          <w:highlight w:val="cyan"/>
        </w:rPr>
        <w:t>countries have lost their appetite for</w:t>
      </w:r>
      <w:r w:rsidRPr="004E29AF">
        <w:rPr>
          <w:rStyle w:val="StyleUnderline"/>
        </w:rPr>
        <w:t xml:space="preserve"> </w:t>
      </w:r>
      <w:r w:rsidRPr="007C27D9">
        <w:rPr>
          <w:rStyle w:val="Emphasis"/>
        </w:rPr>
        <w:t xml:space="preserve">new </w:t>
      </w:r>
      <w:r w:rsidRPr="00DD71FD">
        <w:rPr>
          <w:rStyle w:val="Emphasis"/>
          <w:highlight w:val="cyan"/>
        </w:rPr>
        <w:t>trade</w:t>
      </w:r>
      <w:r w:rsidRPr="004E29AF">
        <w:rPr>
          <w:rStyle w:val="StyleUnderline"/>
        </w:rPr>
        <w:t xml:space="preserve"> </w:t>
      </w:r>
      <w:r w:rsidRPr="00DD71FD">
        <w:rPr>
          <w:rStyle w:val="StyleUnderline"/>
          <w:highlight w:val="cyan"/>
        </w:rPr>
        <w:t>agreements</w:t>
      </w:r>
      <w:r w:rsidRPr="007C27D9">
        <w:t xml:space="preserve">. In the 2020s so far, an average of just five agreements have been signed each year—less than half the rate of the 2000s. </w:t>
      </w:r>
      <w:r w:rsidRPr="00DD71FD">
        <w:rPr>
          <w:rStyle w:val="StyleUnderline"/>
          <w:highlight w:val="cyan"/>
        </w:rPr>
        <w:t xml:space="preserve">Their appetite for trade </w:t>
      </w:r>
      <w:r w:rsidRPr="00DD71FD">
        <w:rPr>
          <w:rStyle w:val="Emphasis"/>
          <w:highlight w:val="cyan"/>
        </w:rPr>
        <w:t>restrictions</w:t>
      </w:r>
      <w:r w:rsidRPr="004E29AF">
        <w:rPr>
          <w:rStyle w:val="StyleUnderline"/>
        </w:rPr>
        <w:t xml:space="preserve">, meanwhile, </w:t>
      </w:r>
      <w:r w:rsidRPr="00DD71FD">
        <w:rPr>
          <w:rStyle w:val="StyleUnderline"/>
          <w:highlight w:val="cyan"/>
        </w:rPr>
        <w:t xml:space="preserve">seems </w:t>
      </w:r>
      <w:r w:rsidRPr="00DD71FD">
        <w:rPr>
          <w:rStyle w:val="Emphasis"/>
          <w:highlight w:val="cyan"/>
        </w:rPr>
        <w:t>insatiable</w:t>
      </w:r>
      <w:r w:rsidRPr="00DD71FD">
        <w:rPr>
          <w:highlight w:val="cyan"/>
        </w:rPr>
        <w:t xml:space="preserve">. </w:t>
      </w:r>
      <w:r w:rsidRPr="00DD71FD">
        <w:rPr>
          <w:rStyle w:val="StyleUnderline"/>
          <w:highlight w:val="cyan"/>
        </w:rPr>
        <w:t>In 2023</w:t>
      </w:r>
      <w:r w:rsidRPr="004E29AF">
        <w:rPr>
          <w:rStyle w:val="StyleUnderline"/>
        </w:rPr>
        <w:t xml:space="preserve"> </w:t>
      </w:r>
      <w:r w:rsidRPr="007C27D9">
        <w:rPr>
          <w:rStyle w:val="Emphasis"/>
        </w:rPr>
        <w:t xml:space="preserve">nearly </w:t>
      </w:r>
      <w:r w:rsidRPr="00DD71FD">
        <w:rPr>
          <w:rStyle w:val="Emphasis"/>
          <w:highlight w:val="cyan"/>
        </w:rPr>
        <w:t>3,000</w:t>
      </w:r>
      <w:r w:rsidRPr="00DD71FD">
        <w:rPr>
          <w:rStyle w:val="StyleUnderline"/>
          <w:highlight w:val="cyan"/>
        </w:rPr>
        <w:t xml:space="preserve"> trade restrictions were imposed</w:t>
      </w:r>
      <w:r w:rsidRPr="007C27D9">
        <w:t xml:space="preserve"> across the world—roughly </w:t>
      </w:r>
      <w:r w:rsidRPr="004E29AF">
        <w:rPr>
          <w:rStyle w:val="StyleUnderline"/>
        </w:rPr>
        <w:t>five times the number in 2015</w:t>
      </w:r>
      <w:r w:rsidRPr="007C27D9">
        <w:t xml:space="preserve">. Not surprisingly, the protracted weakness in trade has coincided with a pronounced slowdown in investment. </w:t>
      </w:r>
    </w:p>
    <w:p w14:paraId="332377FD" w14:textId="77777777" w:rsidR="004E29AF" w:rsidRPr="004E29AF" w:rsidRDefault="004E29AF" w:rsidP="004E29AF"/>
    <w:p w14:paraId="76FCDA9D" w14:textId="77777777" w:rsidR="00847E55" w:rsidRPr="00847E55" w:rsidRDefault="00847E55" w:rsidP="00847E55"/>
    <w:p w14:paraId="03FDABCA" w14:textId="01CFD2B4" w:rsidR="00595355" w:rsidRDefault="0089157D" w:rsidP="0089157D">
      <w:pPr>
        <w:pStyle w:val="Heading3"/>
      </w:pPr>
      <w:r>
        <w:t>2AC---AT: Link---AI Good For Trade</w:t>
      </w:r>
    </w:p>
    <w:p w14:paraId="338FB03E" w14:textId="7AC8280A" w:rsidR="00F14279" w:rsidRDefault="00F14279" w:rsidP="00F14279">
      <w:pPr>
        <w:pStyle w:val="Heading4"/>
      </w:pPr>
      <w:r>
        <w:t xml:space="preserve">AI accelerates supply chain efficiency and expands international trade. </w:t>
      </w:r>
    </w:p>
    <w:p w14:paraId="1BE34F7B" w14:textId="4DEFB77B" w:rsidR="00F14279" w:rsidRPr="00F14279" w:rsidRDefault="00F14279" w:rsidP="00F14279">
      <w:r w:rsidRPr="00FC08AC">
        <w:rPr>
          <w:rStyle w:val="Style13ptBold"/>
        </w:rPr>
        <w:t>Meltzer 18</w:t>
      </w:r>
      <w:r>
        <w:t>---</w:t>
      </w:r>
      <w:r w:rsidR="00FC08AC">
        <w:t xml:space="preserve">Joshua P. Meltzer is a senior fellow in the Global Economy and Development program at the Brookings Institution. His research focuses on international economic relations and the intersection of technology and trade policy. </w:t>
      </w:r>
      <w:r>
        <w:t xml:space="preserve">(“The impact of artificial intelligence on international trade”, </w:t>
      </w:r>
      <w:r w:rsidR="00FC08AC">
        <w:t>Brookings, 12-13-2018, https://www.brookings.edu/articles/the-impact-of-artificial-intelligence-on-international-trade/)//AN</w:t>
      </w:r>
    </w:p>
    <w:p w14:paraId="42DA5867" w14:textId="77777777" w:rsidR="00F14279" w:rsidRPr="00F14279" w:rsidRDefault="00F14279" w:rsidP="00F14279">
      <w:r w:rsidRPr="00F14279">
        <w:t>The impact of AI on economic growth and international trade</w:t>
      </w:r>
    </w:p>
    <w:p w14:paraId="6C150984" w14:textId="77777777" w:rsidR="00F14279" w:rsidRPr="00F14279" w:rsidRDefault="00F14279" w:rsidP="00F14279">
      <w:r w:rsidRPr="00F14279">
        <w:t xml:space="preserve">The development of </w:t>
      </w:r>
      <w:r w:rsidRPr="00F14279">
        <w:rPr>
          <w:rStyle w:val="StyleUnderline"/>
        </w:rPr>
        <w:t xml:space="preserve">AI will affect </w:t>
      </w:r>
      <w:r w:rsidRPr="00F14279">
        <w:rPr>
          <w:rStyle w:val="Emphasis"/>
        </w:rPr>
        <w:t>international trade</w:t>
      </w:r>
      <w:r w:rsidRPr="00F14279">
        <w:rPr>
          <w:rStyle w:val="StyleUnderline"/>
        </w:rPr>
        <w:t xml:space="preserve"> in a number of ways</w:t>
      </w:r>
      <w:r w:rsidRPr="00F14279">
        <w:t xml:space="preserve">. One is the macroeconomic impacts of AI and the related trade effects. For instance, </w:t>
      </w:r>
      <w:r w:rsidRPr="00F14279">
        <w:rPr>
          <w:rStyle w:val="StyleUnderline"/>
        </w:rPr>
        <w:t xml:space="preserve">should </w:t>
      </w:r>
      <w:r w:rsidRPr="00DD71FD">
        <w:rPr>
          <w:rStyle w:val="StyleUnderline"/>
          <w:highlight w:val="cyan"/>
        </w:rPr>
        <w:t>AI</w:t>
      </w:r>
      <w:r w:rsidRPr="00F14279">
        <w:rPr>
          <w:rStyle w:val="StyleUnderline"/>
        </w:rPr>
        <w:t xml:space="preserve"> increase </w:t>
      </w:r>
      <w:r w:rsidRPr="00F14279">
        <w:rPr>
          <w:rStyle w:val="Emphasis"/>
        </w:rPr>
        <w:t>productivity</w:t>
      </w:r>
      <w:r w:rsidRPr="00F14279">
        <w:rPr>
          <w:rStyle w:val="StyleUnderline"/>
        </w:rPr>
        <w:t xml:space="preserve"> growth</w:t>
      </w:r>
      <w:r w:rsidRPr="00F14279">
        <w:t xml:space="preserve">, then </w:t>
      </w:r>
      <w:r w:rsidRPr="00F14279">
        <w:rPr>
          <w:rStyle w:val="StyleUnderline"/>
        </w:rPr>
        <w:t xml:space="preserve">this </w:t>
      </w:r>
      <w:r w:rsidRPr="00DD71FD">
        <w:rPr>
          <w:rStyle w:val="StyleUnderline"/>
          <w:highlight w:val="cyan"/>
        </w:rPr>
        <w:t xml:space="preserve">will </w:t>
      </w:r>
      <w:r w:rsidRPr="00DD71FD">
        <w:rPr>
          <w:rStyle w:val="Emphasis"/>
          <w:highlight w:val="cyan"/>
        </w:rPr>
        <w:t>increase</w:t>
      </w:r>
      <w:r w:rsidRPr="00DD71FD">
        <w:rPr>
          <w:rStyle w:val="StyleUnderline"/>
          <w:highlight w:val="cyan"/>
        </w:rPr>
        <w:t xml:space="preserve"> economic growth and</w:t>
      </w:r>
      <w:r w:rsidRPr="00F14279">
        <w:rPr>
          <w:rStyle w:val="StyleUnderline"/>
        </w:rPr>
        <w:t xml:space="preserve"> provide </w:t>
      </w:r>
      <w:r w:rsidRPr="00F14279">
        <w:rPr>
          <w:rStyle w:val="Emphasis"/>
        </w:rPr>
        <w:t xml:space="preserve">new </w:t>
      </w:r>
      <w:r w:rsidRPr="00DD71FD">
        <w:rPr>
          <w:rStyle w:val="Emphasis"/>
          <w:highlight w:val="cyan"/>
        </w:rPr>
        <w:t>opportunities</w:t>
      </w:r>
      <w:r w:rsidRPr="00DD71FD">
        <w:rPr>
          <w:rStyle w:val="StyleUnderline"/>
          <w:highlight w:val="cyan"/>
        </w:rPr>
        <w:t xml:space="preserve"> for international trade</w:t>
      </w:r>
      <w:r w:rsidRPr="00F14279">
        <w:t>. Current rates of productivity growth globally are low and there are various suggested causes.6 One reason for low productivity growth particularly relevant for understanding the potential link with AI is that it takes time for an economy to incorporate and make effective use of new technologies, particularly complex ones with economy-wide impacts such as AI.7 This includes time to build a large enough capital stock to have an aggregate effect and for the complimentary investments needed to take full advantage of AI investments, including access to skilled people and business practices.8</w:t>
      </w:r>
    </w:p>
    <w:p w14:paraId="69E7F556" w14:textId="77777777" w:rsidR="00F14279" w:rsidRPr="00F14279" w:rsidRDefault="00F14279" w:rsidP="00F14279">
      <w:r w:rsidRPr="00F14279">
        <w:t xml:space="preserve">AI will also affect the type and quality of economic growth, with international trade implications. For instance, </w:t>
      </w:r>
      <w:r w:rsidRPr="00F14279">
        <w:rPr>
          <w:rStyle w:val="StyleUnderline"/>
        </w:rPr>
        <w:t xml:space="preserve">AI is likely to </w:t>
      </w:r>
      <w:r w:rsidRPr="00F14279">
        <w:rPr>
          <w:rStyle w:val="Emphasis"/>
        </w:rPr>
        <w:t>accelerate the transition</w:t>
      </w:r>
      <w:r w:rsidRPr="00F14279">
        <w:rPr>
          <w:rStyle w:val="StyleUnderline"/>
        </w:rPr>
        <w:t xml:space="preserve"> towards </w:t>
      </w:r>
      <w:r w:rsidRPr="00F14279">
        <w:rPr>
          <w:rStyle w:val="Emphasis"/>
        </w:rPr>
        <w:t>services</w:t>
      </w:r>
      <w:r w:rsidRPr="00F14279">
        <w:rPr>
          <w:rStyle w:val="StyleUnderline"/>
        </w:rPr>
        <w:t xml:space="preserve"> economies</w:t>
      </w:r>
      <w:r w:rsidRPr="00F14279">
        <w:t xml:space="preserve">. This is a corollary to concerns about the impact of AI and jobs, as AI is likely to expand automation and speed up job losses for low-skill, blue-collar workers in manufacturing fields.9 In parallel, </w:t>
      </w:r>
      <w:r w:rsidRPr="00DD71FD">
        <w:rPr>
          <w:rStyle w:val="StyleUnderline"/>
          <w:highlight w:val="cyan"/>
        </w:rPr>
        <w:t>AI will</w:t>
      </w:r>
      <w:r w:rsidRPr="00F14279">
        <w:t xml:space="preserve"> also </w:t>
      </w:r>
      <w:r w:rsidRPr="00DD71FD">
        <w:rPr>
          <w:rStyle w:val="Emphasis"/>
          <w:highlight w:val="cyan"/>
        </w:rPr>
        <w:t>emphasize</w:t>
      </w:r>
      <w:r w:rsidRPr="00DD71FD">
        <w:rPr>
          <w:rStyle w:val="StyleUnderline"/>
          <w:highlight w:val="cyan"/>
        </w:rPr>
        <w:t xml:space="preserve"> particular worker skills</w:t>
      </w:r>
      <w:r w:rsidRPr="00F14279">
        <w:t xml:space="preserve"> as it is used to add value to production and products. </w:t>
      </w:r>
      <w:r w:rsidRPr="00DD71FD">
        <w:rPr>
          <w:rStyle w:val="StyleUnderline"/>
          <w:highlight w:val="cyan"/>
        </w:rPr>
        <w:t xml:space="preserve">This should lead to </w:t>
      </w:r>
      <w:r w:rsidRPr="00F14279">
        <w:rPr>
          <w:rStyle w:val="StyleUnderline"/>
        </w:rPr>
        <w:t xml:space="preserve">further </w:t>
      </w:r>
      <w:r w:rsidRPr="00DD71FD">
        <w:rPr>
          <w:rStyle w:val="Emphasis"/>
          <w:highlight w:val="cyan"/>
        </w:rPr>
        <w:t>expansion</w:t>
      </w:r>
      <w:r w:rsidRPr="00DD71FD">
        <w:rPr>
          <w:rStyle w:val="StyleUnderline"/>
          <w:highlight w:val="cyan"/>
        </w:rPr>
        <w:t xml:space="preserve"> of</w:t>
      </w:r>
      <w:r w:rsidRPr="00F14279">
        <w:t xml:space="preserve"> the share of services in production as well as </w:t>
      </w:r>
      <w:r w:rsidRPr="00DD71FD">
        <w:rPr>
          <w:rStyle w:val="StyleUnderline"/>
          <w:highlight w:val="cyan"/>
        </w:rPr>
        <w:t>international trade</w:t>
      </w:r>
      <w:r w:rsidRPr="00DD71FD">
        <w:rPr>
          <w:highlight w:val="cyan"/>
        </w:rPr>
        <w:t>.</w:t>
      </w:r>
    </w:p>
    <w:p w14:paraId="0C41411A" w14:textId="72F9881F" w:rsidR="00F14279" w:rsidRPr="00F14279" w:rsidRDefault="00F14279" w:rsidP="00F14279">
      <w:r w:rsidRPr="00F14279">
        <w:t>Specific AI applications to international trade</w:t>
      </w:r>
    </w:p>
    <w:p w14:paraId="5362A992" w14:textId="77777777" w:rsidR="00F14279" w:rsidRPr="00F14279" w:rsidRDefault="00F14279" w:rsidP="00F14279">
      <w:r w:rsidRPr="00F14279">
        <w:t>AI and global value chains</w:t>
      </w:r>
    </w:p>
    <w:p w14:paraId="7932A962" w14:textId="77777777" w:rsidR="00F14279" w:rsidRPr="00F14279" w:rsidRDefault="00F14279" w:rsidP="00F14279">
      <w:r w:rsidRPr="00DD71FD">
        <w:rPr>
          <w:rStyle w:val="StyleUnderline"/>
          <w:highlight w:val="cyan"/>
        </w:rPr>
        <w:t>AI</w:t>
      </w:r>
      <w:r w:rsidRPr="00F14279">
        <w:t xml:space="preserve"> is already having an impact on the development and management of global value chains. It </w:t>
      </w:r>
      <w:r w:rsidRPr="00DD71FD">
        <w:rPr>
          <w:rStyle w:val="StyleUnderline"/>
          <w:highlight w:val="cyan"/>
        </w:rPr>
        <w:t xml:space="preserve">can be used to improve </w:t>
      </w:r>
      <w:r w:rsidRPr="00DD71FD">
        <w:rPr>
          <w:rStyle w:val="Emphasis"/>
          <w:highlight w:val="cyan"/>
        </w:rPr>
        <w:t>predictions</w:t>
      </w:r>
      <w:r w:rsidRPr="00F14279">
        <w:rPr>
          <w:rStyle w:val="StyleUnderline"/>
        </w:rPr>
        <w:t xml:space="preserve"> of </w:t>
      </w:r>
      <w:r w:rsidRPr="00F14279">
        <w:rPr>
          <w:rStyle w:val="Emphasis"/>
        </w:rPr>
        <w:t>future trends</w:t>
      </w:r>
      <w:r w:rsidRPr="00F14279">
        <w:rPr>
          <w:rStyle w:val="StyleUnderline"/>
        </w:rPr>
        <w:t xml:space="preserve">, </w:t>
      </w:r>
      <w:r w:rsidRPr="00DD71FD">
        <w:rPr>
          <w:rStyle w:val="StyleUnderline"/>
          <w:highlight w:val="cyan"/>
        </w:rPr>
        <w:t xml:space="preserve">such as changes in </w:t>
      </w:r>
      <w:r w:rsidRPr="00DD71FD">
        <w:rPr>
          <w:rStyle w:val="Emphasis"/>
          <w:highlight w:val="cyan"/>
        </w:rPr>
        <w:t>consumer demand</w:t>
      </w:r>
      <w:r w:rsidRPr="00DD71FD">
        <w:rPr>
          <w:highlight w:val="cyan"/>
        </w:rPr>
        <w:t xml:space="preserve">, </w:t>
      </w:r>
      <w:r w:rsidRPr="00DD71FD">
        <w:rPr>
          <w:rStyle w:val="StyleUnderline"/>
          <w:highlight w:val="cyan"/>
        </w:rPr>
        <w:t>and to</w:t>
      </w:r>
      <w:r w:rsidRPr="00F14279">
        <w:rPr>
          <w:rStyle w:val="StyleUnderline"/>
        </w:rPr>
        <w:t xml:space="preserve"> better </w:t>
      </w:r>
      <w:r w:rsidRPr="00DD71FD">
        <w:rPr>
          <w:rStyle w:val="Emphasis"/>
          <w:highlight w:val="cyan"/>
        </w:rPr>
        <w:t>manage risk</w:t>
      </w:r>
      <w:r w:rsidRPr="00DD71FD">
        <w:rPr>
          <w:rStyle w:val="StyleUnderline"/>
          <w:highlight w:val="cyan"/>
        </w:rPr>
        <w:t xml:space="preserve"> along the supply chain</w:t>
      </w:r>
      <w:r w:rsidRPr="00F14279">
        <w:t xml:space="preserve">. By allowing business to better manage complex and dispersed production units, such tools improve the overall efficiency of GVCs. For example, </w:t>
      </w:r>
      <w:r w:rsidRPr="00DD71FD">
        <w:rPr>
          <w:rStyle w:val="StyleUnderline"/>
          <w:highlight w:val="cyan"/>
        </w:rPr>
        <w:t>business can use AI</w:t>
      </w:r>
      <w:r w:rsidRPr="00F14279">
        <w:rPr>
          <w:rStyle w:val="StyleUnderline"/>
        </w:rPr>
        <w:t xml:space="preserve"> </w:t>
      </w:r>
      <w:r w:rsidRPr="00DD71FD">
        <w:rPr>
          <w:rStyle w:val="StyleUnderline"/>
          <w:highlight w:val="cyan"/>
        </w:rPr>
        <w:t xml:space="preserve">to improve warehouse </w:t>
      </w:r>
      <w:r w:rsidRPr="00DD71FD">
        <w:rPr>
          <w:rStyle w:val="Emphasis"/>
          <w:highlight w:val="cyan"/>
        </w:rPr>
        <w:t>management</w:t>
      </w:r>
      <w:r w:rsidRPr="00DD71FD">
        <w:rPr>
          <w:rStyle w:val="StyleUnderline"/>
          <w:highlight w:val="cyan"/>
        </w:rPr>
        <w:t xml:space="preserve">, demand </w:t>
      </w:r>
      <w:r w:rsidRPr="00DD71FD">
        <w:rPr>
          <w:rStyle w:val="Emphasis"/>
          <w:highlight w:val="cyan"/>
        </w:rPr>
        <w:t>prediction</w:t>
      </w:r>
      <w:r w:rsidRPr="00DD71FD">
        <w:rPr>
          <w:rStyle w:val="StyleUnderline"/>
          <w:highlight w:val="cyan"/>
        </w:rPr>
        <w:t>, and improve</w:t>
      </w:r>
      <w:r w:rsidRPr="00F14279">
        <w:rPr>
          <w:rStyle w:val="StyleUnderline"/>
        </w:rPr>
        <w:t xml:space="preserve"> the </w:t>
      </w:r>
      <w:r w:rsidRPr="00DD71FD">
        <w:rPr>
          <w:rStyle w:val="StyleUnderline"/>
          <w:highlight w:val="cyan"/>
        </w:rPr>
        <w:t>accuracy</w:t>
      </w:r>
      <w:r w:rsidRPr="00F14279">
        <w:rPr>
          <w:rStyle w:val="StyleUnderline"/>
        </w:rPr>
        <w:t xml:space="preserve"> of just-in-time </w:t>
      </w:r>
      <w:r w:rsidRPr="00F14279">
        <w:rPr>
          <w:rStyle w:val="Emphasis"/>
        </w:rPr>
        <w:t>manufacturing</w:t>
      </w:r>
      <w:r w:rsidRPr="00F14279">
        <w:rPr>
          <w:rStyle w:val="StyleUnderline"/>
        </w:rPr>
        <w:t xml:space="preserve"> and delivery</w:t>
      </w:r>
      <w:r w:rsidRPr="00F14279">
        <w:t xml:space="preserve">. </w:t>
      </w:r>
      <w:r w:rsidRPr="00DD71FD">
        <w:rPr>
          <w:rStyle w:val="StyleUnderline"/>
          <w:highlight w:val="cyan"/>
        </w:rPr>
        <w:t xml:space="preserve">Robotics can increase productivity and efficiency in </w:t>
      </w:r>
      <w:r w:rsidRPr="00DD71FD">
        <w:rPr>
          <w:rStyle w:val="Emphasis"/>
          <w:highlight w:val="cyan"/>
        </w:rPr>
        <w:t>packing</w:t>
      </w:r>
      <w:r w:rsidRPr="00F14279">
        <w:t xml:space="preserve"> and inventory inspection. Business can also use AI to improve physical inspection and maintenance of assets along supply chains.</w:t>
      </w:r>
    </w:p>
    <w:p w14:paraId="13F705C0" w14:textId="02BBC9A0" w:rsidR="00F14279" w:rsidRDefault="00F14279" w:rsidP="00F14279">
      <w:r w:rsidRPr="00F14279">
        <w:t xml:space="preserve">The development of GVCs will be affected by the broader trends toward using AI to develop smart manufacturing. For instance, the German-led conception of </w:t>
      </w:r>
      <w:r w:rsidRPr="00F14279">
        <w:rPr>
          <w:rStyle w:val="Emphasis"/>
        </w:rPr>
        <w:t>industry 4.0</w:t>
      </w:r>
      <w:r w:rsidRPr="00F14279">
        <w:rPr>
          <w:rStyle w:val="StyleUnderline"/>
        </w:rPr>
        <w:t xml:space="preserve"> is based on sensors, IoT, and cyber-physical-systems that </w:t>
      </w:r>
      <w:r w:rsidRPr="00F14279">
        <w:rPr>
          <w:rStyle w:val="Emphasis"/>
        </w:rPr>
        <w:t>connect machines</w:t>
      </w:r>
      <w:r w:rsidRPr="00F14279">
        <w:rPr>
          <w:rStyle w:val="StyleUnderline"/>
        </w:rPr>
        <w:t xml:space="preserve">, material, supplies, and </w:t>
      </w:r>
      <w:r w:rsidRPr="00F14279">
        <w:rPr>
          <w:rStyle w:val="Emphasis"/>
        </w:rPr>
        <w:t>customers</w:t>
      </w:r>
      <w:r w:rsidRPr="00F14279">
        <w:t>. This will include capacity at the factory level of predictive machines and self-maintenance, complete communications between companies along the supply chain, and the ability to manufacture according to customer specifications, even in small or single batches.10 Such developments could strengthen and extend GVCs. For example, smart manufacturing with its emphasis on connectivity could open up GVCs to more specific participation by specialized service suppliers in areas such as R&amp;D, design, robotics, and data analytics tailored to discrete tasks in the supply chain.</w:t>
      </w:r>
    </w:p>
    <w:p w14:paraId="3F54682E" w14:textId="77777777" w:rsidR="00847E55" w:rsidRDefault="00847E55" w:rsidP="00847E55">
      <w:pPr>
        <w:pStyle w:val="Heading4"/>
      </w:pPr>
      <w:r>
        <w:t xml:space="preserve">Tech will increase global trade. </w:t>
      </w:r>
    </w:p>
    <w:p w14:paraId="242D8368" w14:textId="77777777" w:rsidR="00847E55" w:rsidRPr="00911E3E" w:rsidRDefault="00847E55" w:rsidP="00847E55">
      <w:r w:rsidRPr="00911E3E">
        <w:rPr>
          <w:rStyle w:val="Style13ptBold"/>
        </w:rPr>
        <w:t>Mukewar 22</w:t>
      </w:r>
      <w:r>
        <w:t xml:space="preserve">---Pushkar Mukewar is a Forbes council member. (“How Technology Can Help Global Trade Become More Efficient, Inclusive And Equitable”, Forbes, 9-2-2022, </w:t>
      </w:r>
      <w:r w:rsidRPr="00911E3E">
        <w:t>https://www.forbes.com/sites/forbesfinancecouncil/2022/09/02/how-technology-can-help-global-trade-become-more-efficient-inclusive-and-equitable/</w:t>
      </w:r>
      <w:r>
        <w:t>)//AN</w:t>
      </w:r>
    </w:p>
    <w:p w14:paraId="0116FD55" w14:textId="77777777" w:rsidR="00847E55" w:rsidRPr="000C02F1" w:rsidRDefault="00847E55" w:rsidP="00847E55">
      <w:r w:rsidRPr="000C02F1">
        <w:rPr>
          <w:rStyle w:val="StyleUnderline"/>
          <w:highlight w:val="cyan"/>
        </w:rPr>
        <w:t xml:space="preserve">As supply chains become </w:t>
      </w:r>
      <w:r w:rsidRPr="00911E3E">
        <w:rPr>
          <w:rStyle w:val="Emphasis"/>
          <w:highlight w:val="cyan"/>
        </w:rPr>
        <w:t>longer</w:t>
      </w:r>
      <w:r w:rsidRPr="000C02F1">
        <w:t xml:space="preserve"> and increasingly interlinked, </w:t>
      </w:r>
      <w:r w:rsidRPr="000C02F1">
        <w:rPr>
          <w:rStyle w:val="StyleUnderline"/>
          <w:highlight w:val="cyan"/>
        </w:rPr>
        <w:t>managing them has become</w:t>
      </w:r>
      <w:r w:rsidRPr="0018799F">
        <w:rPr>
          <w:rStyle w:val="StyleUnderline"/>
        </w:rPr>
        <w:t xml:space="preserve"> a</w:t>
      </w:r>
      <w:r w:rsidRPr="000C02F1">
        <w:t xml:space="preserve"> considerably </w:t>
      </w:r>
      <w:r w:rsidRPr="00911E3E">
        <w:rPr>
          <w:rStyle w:val="Emphasis"/>
          <w:highlight w:val="cyan"/>
        </w:rPr>
        <w:t>challenging</w:t>
      </w:r>
      <w:r w:rsidRPr="00911E3E">
        <w:rPr>
          <w:rStyle w:val="Emphasis"/>
        </w:rPr>
        <w:t xml:space="preserve"> t</w:t>
      </w:r>
      <w:r w:rsidRPr="0018799F">
        <w:rPr>
          <w:rStyle w:val="StyleUnderline"/>
        </w:rPr>
        <w:t>ask</w:t>
      </w:r>
      <w:r w:rsidRPr="000C02F1">
        <w:t xml:space="preserve">. Moreover, external factors like market volatility, pandemic-induced fluctuations, and increased attention to the environmental impact of supply chains have triggered regionalization and created a demand for optimization. Interestingly, this has spurred the advent of trade-tech to help SMBs and stakeholders focus on supply chain resilience to make global trade more efficient, inclusive and equitable. While it will take some time for this tech to fully integrate into the trade ecosystem, I believe </w:t>
      </w:r>
      <w:r w:rsidRPr="0018799F">
        <w:rPr>
          <w:rStyle w:val="StyleUnderline"/>
        </w:rPr>
        <w:t xml:space="preserve">it is important to </w:t>
      </w:r>
      <w:r w:rsidRPr="00911E3E">
        <w:rPr>
          <w:rStyle w:val="Emphasis"/>
        </w:rPr>
        <w:t>share more</w:t>
      </w:r>
      <w:r w:rsidRPr="0018799F">
        <w:rPr>
          <w:rStyle w:val="StyleUnderline"/>
        </w:rPr>
        <w:t xml:space="preserve"> about the types of </w:t>
      </w:r>
      <w:r w:rsidRPr="00911E3E">
        <w:rPr>
          <w:rStyle w:val="Emphasis"/>
        </w:rPr>
        <w:t>technologies</w:t>
      </w:r>
      <w:r w:rsidRPr="0018799F">
        <w:rPr>
          <w:rStyle w:val="StyleUnderline"/>
        </w:rPr>
        <w:t xml:space="preserve"> available and what they can do</w:t>
      </w:r>
      <w:r w:rsidRPr="000C02F1">
        <w:t>.</w:t>
      </w:r>
    </w:p>
    <w:p w14:paraId="6A016378" w14:textId="77777777" w:rsidR="00847E55" w:rsidRPr="000C02F1" w:rsidRDefault="00847E55" w:rsidP="00847E55">
      <w:r w:rsidRPr="000C02F1">
        <w:t>In December 2020, the World Economic Forum’s global survey revealed five emerging technologies: IoT in supply chains, digital payments, e-commerce platforms, cloud computing and 5G, which promise to change the traditional international trade landscape.</w:t>
      </w:r>
    </w:p>
    <w:p w14:paraId="5251D846" w14:textId="77777777" w:rsidR="00847E55" w:rsidRPr="000C02F1" w:rsidRDefault="00847E55" w:rsidP="00847E55">
      <w:r w:rsidRPr="000C02F1">
        <w:t xml:space="preserve">These new-age </w:t>
      </w:r>
      <w:r w:rsidRPr="000C02F1">
        <w:rPr>
          <w:rStyle w:val="StyleUnderline"/>
          <w:highlight w:val="cyan"/>
        </w:rPr>
        <w:t>tech</w:t>
      </w:r>
      <w:r w:rsidRPr="0018799F">
        <w:rPr>
          <w:rStyle w:val="StyleUnderline"/>
        </w:rPr>
        <w:t>nologies</w:t>
      </w:r>
      <w:r w:rsidRPr="000C02F1">
        <w:t xml:space="preserve"> do not just promote buy-seller discovery platforms but also allow service providers like trade financiers, insurance providers and logistics companies to communicate within themselves and </w:t>
      </w:r>
      <w:r w:rsidRPr="000C02F1">
        <w:rPr>
          <w:rStyle w:val="StyleUnderline"/>
          <w:highlight w:val="cyan"/>
        </w:rPr>
        <w:t xml:space="preserve">ensure </w:t>
      </w:r>
      <w:r w:rsidRPr="00911E3E">
        <w:rPr>
          <w:rStyle w:val="Emphasis"/>
          <w:highlight w:val="cyan"/>
        </w:rPr>
        <w:t>interoperability</w:t>
      </w:r>
      <w:r w:rsidRPr="0018799F">
        <w:rPr>
          <w:rStyle w:val="StyleUnderline"/>
        </w:rPr>
        <w:t xml:space="preserve"> within the </w:t>
      </w:r>
      <w:r w:rsidRPr="00911E3E">
        <w:rPr>
          <w:rStyle w:val="Emphasis"/>
        </w:rPr>
        <w:t>ecosystem</w:t>
      </w:r>
      <w:r w:rsidRPr="000C02F1">
        <w:t>. Simply put</w:t>
      </w:r>
      <w:r w:rsidRPr="000C02F1">
        <w:rPr>
          <w:rStyle w:val="StyleUnderline"/>
        </w:rPr>
        <w:t xml:space="preserve">, </w:t>
      </w:r>
      <w:r w:rsidRPr="000C02F1">
        <w:rPr>
          <w:rStyle w:val="StyleUnderline"/>
          <w:highlight w:val="cyan"/>
        </w:rPr>
        <w:t>tech</w:t>
      </w:r>
      <w:r w:rsidRPr="0018799F">
        <w:rPr>
          <w:rStyle w:val="StyleUnderline"/>
        </w:rPr>
        <w:t xml:space="preserve">nology </w:t>
      </w:r>
      <w:r w:rsidRPr="000C02F1">
        <w:rPr>
          <w:rStyle w:val="StyleUnderline"/>
          <w:highlight w:val="cyan"/>
        </w:rPr>
        <w:t xml:space="preserve">has the power to make </w:t>
      </w:r>
      <w:r w:rsidRPr="00911E3E">
        <w:rPr>
          <w:rStyle w:val="Emphasis"/>
          <w:highlight w:val="cyan"/>
        </w:rPr>
        <w:t>cross-border trade</w:t>
      </w:r>
      <w:r w:rsidRPr="000C02F1">
        <w:rPr>
          <w:rStyle w:val="StyleUnderline"/>
          <w:highlight w:val="cyan"/>
        </w:rPr>
        <w:t xml:space="preserve"> more </w:t>
      </w:r>
      <w:r w:rsidRPr="00911E3E">
        <w:rPr>
          <w:rStyle w:val="Emphasis"/>
          <w:highlight w:val="cyan"/>
        </w:rPr>
        <w:t>efficient</w:t>
      </w:r>
      <w:r w:rsidRPr="0018799F">
        <w:rPr>
          <w:rStyle w:val="StyleUnderline"/>
        </w:rPr>
        <w:t xml:space="preserve">, inclusive and </w:t>
      </w:r>
      <w:r w:rsidRPr="00911E3E">
        <w:rPr>
          <w:rStyle w:val="Emphasis"/>
        </w:rPr>
        <w:t>equitable</w:t>
      </w:r>
      <w:r w:rsidRPr="000C02F1">
        <w:t xml:space="preserve"> for SMBs worldwide.</w:t>
      </w:r>
    </w:p>
    <w:p w14:paraId="28E2C707" w14:textId="77777777" w:rsidR="00847E55" w:rsidRPr="000C02F1" w:rsidRDefault="00847E55" w:rsidP="00847E55">
      <w:r w:rsidRPr="000C02F1">
        <w:t>AI-Enabled Supply Chains</w:t>
      </w:r>
    </w:p>
    <w:p w14:paraId="1EFA29F7" w14:textId="77777777" w:rsidR="00847E55" w:rsidRPr="000C02F1" w:rsidRDefault="00847E55" w:rsidP="00847E55">
      <w:r w:rsidRPr="000C02F1">
        <w:t xml:space="preserve">Small </w:t>
      </w:r>
      <w:r w:rsidRPr="000C02F1">
        <w:rPr>
          <w:rStyle w:val="StyleUnderline"/>
        </w:rPr>
        <w:t>companies have</w:t>
      </w:r>
      <w:r w:rsidRPr="000C02F1">
        <w:t xml:space="preserve"> increasingly </w:t>
      </w:r>
      <w:r w:rsidRPr="000C02F1">
        <w:rPr>
          <w:rStyle w:val="StyleUnderline"/>
        </w:rPr>
        <w:t>started adopting</w:t>
      </w:r>
      <w:r w:rsidRPr="000C02F1">
        <w:t xml:space="preserve"> artificial intelligence </w:t>
      </w:r>
      <w:r w:rsidRPr="000C02F1">
        <w:rPr>
          <w:rStyle w:val="StyleUnderline"/>
        </w:rPr>
        <w:t xml:space="preserve">(AI) based solutions, taking supply chain management to </w:t>
      </w:r>
      <w:r w:rsidRPr="00911E3E">
        <w:rPr>
          <w:rStyle w:val="Emphasis"/>
        </w:rPr>
        <w:t>the next level</w:t>
      </w:r>
      <w:r w:rsidRPr="000C02F1">
        <w:t xml:space="preserve">. These include demand forecasting models, end-to-end transparency, dynamic planning optimization to manage inventory and automation to reduce waste. All </w:t>
      </w:r>
      <w:r w:rsidRPr="000C02F1">
        <w:rPr>
          <w:rStyle w:val="StyleUnderline"/>
        </w:rPr>
        <w:t xml:space="preserve">these aspects are </w:t>
      </w:r>
      <w:r w:rsidRPr="00911E3E">
        <w:rPr>
          <w:rStyle w:val="Emphasis"/>
        </w:rPr>
        <w:t>crucial</w:t>
      </w:r>
      <w:r w:rsidRPr="000C02F1">
        <w:rPr>
          <w:rStyle w:val="StyleUnderline"/>
        </w:rPr>
        <w:t xml:space="preserve"> to building predictive models</w:t>
      </w:r>
      <w:r w:rsidRPr="000C02F1">
        <w:t xml:space="preserve"> and conducting correlation analysis to understand the causes and effects of supply chain performance.</w:t>
      </w:r>
    </w:p>
    <w:p w14:paraId="7E28BB13" w14:textId="77777777" w:rsidR="00847E55" w:rsidRPr="00911E3E" w:rsidRDefault="00847E55" w:rsidP="00847E55">
      <w:pPr>
        <w:rPr>
          <w:rStyle w:val="Emphasis"/>
        </w:rPr>
      </w:pPr>
      <w:r w:rsidRPr="000C02F1">
        <w:t xml:space="preserve">Additionally, </w:t>
      </w:r>
      <w:r w:rsidRPr="000C02F1">
        <w:rPr>
          <w:rStyle w:val="StyleUnderline"/>
        </w:rPr>
        <w:t xml:space="preserve">as data becomes more </w:t>
      </w:r>
      <w:r w:rsidRPr="00911E3E">
        <w:rPr>
          <w:rStyle w:val="Emphasis"/>
        </w:rPr>
        <w:t>ubiquitous</w:t>
      </w:r>
      <w:r w:rsidRPr="000C02F1">
        <w:t xml:space="preserve">, data-driven </w:t>
      </w:r>
      <w:r w:rsidRPr="000C02F1">
        <w:rPr>
          <w:rStyle w:val="StyleUnderline"/>
          <w:highlight w:val="cyan"/>
        </w:rPr>
        <w:t>tech</w:t>
      </w:r>
      <w:r w:rsidRPr="000C02F1">
        <w:rPr>
          <w:rStyle w:val="StyleUnderline"/>
        </w:rPr>
        <w:t xml:space="preserve">nologies </w:t>
      </w:r>
      <w:r w:rsidRPr="000C02F1">
        <w:rPr>
          <w:rStyle w:val="StyleUnderline"/>
          <w:highlight w:val="cyan"/>
        </w:rPr>
        <w:t>and</w:t>
      </w:r>
      <w:r w:rsidRPr="000C02F1">
        <w:rPr>
          <w:rStyle w:val="StyleUnderline"/>
        </w:rPr>
        <w:t xml:space="preserve"> </w:t>
      </w:r>
      <w:r w:rsidRPr="000C02F1">
        <w:t xml:space="preserve">correlation/predictive </w:t>
      </w:r>
      <w:r w:rsidRPr="000C02F1">
        <w:rPr>
          <w:rStyle w:val="StyleUnderline"/>
          <w:highlight w:val="cyan"/>
        </w:rPr>
        <w:t>analytics help</w:t>
      </w:r>
      <w:r w:rsidRPr="000C02F1">
        <w:rPr>
          <w:rStyle w:val="StyleUnderline"/>
        </w:rPr>
        <w:t xml:space="preserve"> to </w:t>
      </w:r>
      <w:r w:rsidRPr="000C02F1">
        <w:rPr>
          <w:rStyle w:val="StyleUnderline"/>
          <w:highlight w:val="cyan"/>
        </w:rPr>
        <w:t xml:space="preserve">predict </w:t>
      </w:r>
      <w:r w:rsidRPr="00911E3E">
        <w:rPr>
          <w:rStyle w:val="Emphasis"/>
          <w:highlight w:val="cyan"/>
        </w:rPr>
        <w:t>customer behavior</w:t>
      </w:r>
      <w:r w:rsidRPr="000C02F1">
        <w:rPr>
          <w:rStyle w:val="StyleUnderline"/>
          <w:highlight w:val="cyan"/>
        </w:rPr>
        <w:t xml:space="preserve"> and improve supply</w:t>
      </w:r>
      <w:r w:rsidRPr="000C02F1">
        <w:rPr>
          <w:rStyle w:val="StyleUnderline"/>
        </w:rPr>
        <w:t xml:space="preserve"> </w:t>
      </w:r>
      <w:r w:rsidRPr="000C02F1">
        <w:rPr>
          <w:rStyle w:val="StyleUnderline"/>
          <w:highlight w:val="cyan"/>
        </w:rPr>
        <w:t>chains</w:t>
      </w:r>
      <w:r w:rsidRPr="000C02F1">
        <w:t xml:space="preserve">. Although it has been around for a while, it is only recently that predictive analytics has become affordable for SMBs, building a new generation of tech-savvy, more innovative entrepreneurs. Research also suggests </w:t>
      </w:r>
      <w:r w:rsidRPr="000C02F1">
        <w:rPr>
          <w:rStyle w:val="StyleUnderline"/>
        </w:rPr>
        <w:t xml:space="preserve">successful </w:t>
      </w:r>
      <w:r w:rsidRPr="000C02F1">
        <w:rPr>
          <w:rStyle w:val="StyleUnderline"/>
          <w:highlight w:val="cyan"/>
        </w:rPr>
        <w:t>implementation of AI</w:t>
      </w:r>
      <w:r w:rsidRPr="000C02F1">
        <w:rPr>
          <w:rStyle w:val="StyleUnderline"/>
        </w:rPr>
        <w:t xml:space="preserve">-enabled </w:t>
      </w:r>
      <w:r w:rsidRPr="00911E3E">
        <w:rPr>
          <w:rStyle w:val="Emphasis"/>
        </w:rPr>
        <w:t>supply-chain management</w:t>
      </w:r>
      <w:r w:rsidRPr="000C02F1">
        <w:rPr>
          <w:rStyle w:val="StyleUnderline"/>
        </w:rPr>
        <w:t xml:space="preserve"> </w:t>
      </w:r>
      <w:r w:rsidRPr="000C02F1">
        <w:rPr>
          <w:rStyle w:val="StyleUnderline"/>
          <w:highlight w:val="cyan"/>
        </w:rPr>
        <w:t>has enabled early adopters to improve</w:t>
      </w:r>
      <w:r w:rsidRPr="000C02F1">
        <w:rPr>
          <w:rStyle w:val="StyleUnderline"/>
        </w:rPr>
        <w:t xml:space="preserve"> </w:t>
      </w:r>
      <w:r w:rsidRPr="00911E3E">
        <w:rPr>
          <w:rStyle w:val="Emphasis"/>
        </w:rPr>
        <w:t>logistics</w:t>
      </w:r>
      <w:r w:rsidRPr="000C02F1">
        <w:rPr>
          <w:rStyle w:val="StyleUnderline"/>
        </w:rPr>
        <w:t xml:space="preserve"> costs by 15%, </w:t>
      </w:r>
      <w:r w:rsidRPr="00911E3E">
        <w:rPr>
          <w:rStyle w:val="Emphasis"/>
        </w:rPr>
        <w:t>inventory</w:t>
      </w:r>
      <w:r w:rsidRPr="000C02F1">
        <w:rPr>
          <w:rStyle w:val="StyleUnderline"/>
        </w:rPr>
        <w:t xml:space="preserve"> levels by 35% and </w:t>
      </w:r>
      <w:r w:rsidRPr="00911E3E">
        <w:rPr>
          <w:rStyle w:val="Emphasis"/>
          <w:highlight w:val="cyan"/>
        </w:rPr>
        <w:t>service</w:t>
      </w:r>
      <w:r w:rsidRPr="000C02F1">
        <w:rPr>
          <w:rStyle w:val="StyleUnderline"/>
          <w:highlight w:val="cyan"/>
        </w:rPr>
        <w:t xml:space="preserve"> levels by </w:t>
      </w:r>
      <w:r w:rsidRPr="00911E3E">
        <w:rPr>
          <w:rStyle w:val="Emphasis"/>
          <w:highlight w:val="cyan"/>
        </w:rPr>
        <w:t>65%.</w:t>
      </w:r>
    </w:p>
    <w:p w14:paraId="7B9DB9A4" w14:textId="77777777" w:rsidR="00847E55" w:rsidRPr="000C02F1" w:rsidRDefault="00847E55" w:rsidP="00847E55">
      <w:pPr>
        <w:rPr>
          <w:rStyle w:val="StyleUnderline"/>
        </w:rPr>
      </w:pPr>
      <w:r w:rsidRPr="000C02F1">
        <w:t xml:space="preserve">After the supply chain crisis, more SMBs are committed to leveraging modern technologies to deliver scalable, easy-to-use digital experiences for employees and customers that will help solve supply chain constraints. </w:t>
      </w:r>
      <w:r w:rsidRPr="000C02F1">
        <w:rPr>
          <w:rStyle w:val="StyleUnderline"/>
          <w:highlight w:val="cyan"/>
        </w:rPr>
        <w:t xml:space="preserve">Companies are finding </w:t>
      </w:r>
      <w:r w:rsidRPr="00911E3E">
        <w:rPr>
          <w:rStyle w:val="Emphasis"/>
          <w:highlight w:val="cyan"/>
        </w:rPr>
        <w:t>innovative</w:t>
      </w:r>
      <w:r w:rsidRPr="000C02F1">
        <w:rPr>
          <w:rStyle w:val="StyleUnderline"/>
          <w:highlight w:val="cyan"/>
        </w:rPr>
        <w:t xml:space="preserve"> solutions</w:t>
      </w:r>
      <w:r w:rsidRPr="000C02F1">
        <w:rPr>
          <w:rStyle w:val="StyleUnderline"/>
        </w:rPr>
        <w:t xml:space="preserve"> to manage their supply chain, from developing </w:t>
      </w:r>
      <w:r w:rsidRPr="00911E3E">
        <w:rPr>
          <w:rStyle w:val="Emphasis"/>
        </w:rPr>
        <w:t>cloud-based</w:t>
      </w:r>
      <w:r w:rsidRPr="000C02F1">
        <w:rPr>
          <w:rStyle w:val="StyleUnderline"/>
        </w:rPr>
        <w:t xml:space="preserve"> applications for employees to perform </w:t>
      </w:r>
      <w:r w:rsidRPr="00911E3E">
        <w:rPr>
          <w:rStyle w:val="Emphasis"/>
        </w:rPr>
        <w:t>routine tasks</w:t>
      </w:r>
      <w:r w:rsidRPr="000C02F1">
        <w:rPr>
          <w:rStyle w:val="StyleUnderline"/>
        </w:rPr>
        <w:t xml:space="preserve"> to creating information systems that provide </w:t>
      </w:r>
      <w:r w:rsidRPr="00911E3E">
        <w:rPr>
          <w:rStyle w:val="Emphasis"/>
        </w:rPr>
        <w:t>real-time insights</w:t>
      </w:r>
      <w:r w:rsidRPr="000C02F1">
        <w:rPr>
          <w:rStyle w:val="StyleUnderline"/>
        </w:rPr>
        <w:t xml:space="preserve"> on port call estimates.</w:t>
      </w:r>
    </w:p>
    <w:p w14:paraId="6CE7BE96" w14:textId="77777777" w:rsidR="00847E55" w:rsidRPr="000C02F1" w:rsidRDefault="00847E55" w:rsidP="00847E55">
      <w:r w:rsidRPr="000C02F1">
        <w:t>Blockchain</w:t>
      </w:r>
    </w:p>
    <w:p w14:paraId="118783FF" w14:textId="77777777" w:rsidR="00847E55" w:rsidRPr="000C02F1" w:rsidRDefault="00847E55" w:rsidP="00847E55">
      <w:r w:rsidRPr="000C02F1">
        <w:rPr>
          <w:rStyle w:val="StyleUnderline"/>
          <w:highlight w:val="cyan"/>
        </w:rPr>
        <w:t xml:space="preserve">A </w:t>
      </w:r>
      <w:r w:rsidRPr="00911E3E">
        <w:rPr>
          <w:rStyle w:val="Emphasis"/>
          <w:highlight w:val="cyan"/>
        </w:rPr>
        <w:t>blockchain</w:t>
      </w:r>
      <w:r w:rsidRPr="000C02F1">
        <w:rPr>
          <w:rStyle w:val="StyleUnderline"/>
          <w:highlight w:val="cyan"/>
        </w:rPr>
        <w:t>-powered supply chain can aid in</w:t>
      </w:r>
      <w:r w:rsidRPr="000C02F1">
        <w:rPr>
          <w:rStyle w:val="StyleUnderline"/>
        </w:rPr>
        <w:t xml:space="preserve"> the </w:t>
      </w:r>
      <w:r w:rsidRPr="000C02F1">
        <w:t xml:space="preserve">systematic </w:t>
      </w:r>
      <w:r w:rsidRPr="00911E3E">
        <w:rPr>
          <w:rStyle w:val="Emphasis"/>
          <w:highlight w:val="cyan"/>
        </w:rPr>
        <w:t>documentation</w:t>
      </w:r>
      <w:r w:rsidRPr="000C02F1">
        <w:rPr>
          <w:rStyle w:val="StyleUnderline"/>
          <w:highlight w:val="cyan"/>
        </w:rPr>
        <w:t xml:space="preserve"> of shipment/transaction records</w:t>
      </w:r>
      <w:r w:rsidRPr="000C02F1">
        <w:t xml:space="preserve"> concerning the price, date, location, quality and certification of goods. </w:t>
      </w:r>
      <w:r w:rsidRPr="000C02F1">
        <w:rPr>
          <w:rStyle w:val="StyleUnderline"/>
        </w:rPr>
        <w:t xml:space="preserve">This results in </w:t>
      </w:r>
      <w:r w:rsidRPr="00911E3E">
        <w:rPr>
          <w:rStyle w:val="Emphasis"/>
        </w:rPr>
        <w:t>improved</w:t>
      </w:r>
      <w:r w:rsidRPr="000C02F1">
        <w:rPr>
          <w:rStyle w:val="StyleUnderline"/>
        </w:rPr>
        <w:t xml:space="preserve"> supply chain </w:t>
      </w:r>
      <w:r w:rsidRPr="00911E3E">
        <w:rPr>
          <w:rStyle w:val="Emphasis"/>
        </w:rPr>
        <w:t>transparency</w:t>
      </w:r>
      <w:r w:rsidRPr="000C02F1">
        <w:t>, enhanced traceability and compliance and reduced administrative costs, boosting a company’s reputation. It also ensures all stakeholders in the supply chain can access the same information digitally and safely while potentially reducing miscommunication or human errors occurring during complex paperwork and data transfer.</w:t>
      </w:r>
    </w:p>
    <w:p w14:paraId="16DF78B9" w14:textId="77777777" w:rsidR="00847E55" w:rsidRPr="00847E55" w:rsidRDefault="00847E55" w:rsidP="00847E55">
      <w:pPr>
        <w:rPr>
          <w:b/>
          <w:iCs/>
          <w:sz w:val="20"/>
          <w:u w:val="single"/>
          <w:bdr w:val="single" w:sz="8" w:space="0" w:color="auto"/>
        </w:rPr>
      </w:pPr>
      <w:r w:rsidRPr="000C02F1">
        <w:rPr>
          <w:rStyle w:val="StyleUnderline"/>
          <w:highlight w:val="cyan"/>
        </w:rPr>
        <w:t>Blockchain and AI</w:t>
      </w:r>
      <w:r w:rsidRPr="000C02F1">
        <w:t xml:space="preserve"> technologies </w:t>
      </w:r>
      <w:r w:rsidRPr="000C02F1">
        <w:rPr>
          <w:rStyle w:val="StyleUnderline"/>
          <w:highlight w:val="cyan"/>
        </w:rPr>
        <w:t xml:space="preserve">that </w:t>
      </w:r>
      <w:r w:rsidRPr="00911E3E">
        <w:rPr>
          <w:rStyle w:val="Emphasis"/>
          <w:highlight w:val="cyan"/>
        </w:rPr>
        <w:t>eliminate</w:t>
      </w:r>
      <w:r w:rsidRPr="000C02F1">
        <w:rPr>
          <w:rStyle w:val="StyleUnderline"/>
          <w:highlight w:val="cyan"/>
        </w:rPr>
        <w:t xml:space="preserve"> physical documentation</w:t>
      </w:r>
      <w:r w:rsidRPr="000C02F1">
        <w:t xml:space="preserve"> like receipts, invoices, tax forms, contracts, financial reports, etc., </w:t>
      </w:r>
      <w:r w:rsidRPr="00911E3E">
        <w:rPr>
          <w:rStyle w:val="StyleUnderline"/>
          <w:highlight w:val="cyan"/>
        </w:rPr>
        <w:t>allow</w:t>
      </w:r>
      <w:r w:rsidRPr="000C02F1">
        <w:t xml:space="preserve"> </w:t>
      </w:r>
      <w:r w:rsidRPr="00911E3E">
        <w:rPr>
          <w:rStyle w:val="StyleUnderline"/>
        </w:rPr>
        <w:t>SMBs</w:t>
      </w:r>
      <w:r w:rsidRPr="000C02F1">
        <w:rPr>
          <w:rStyle w:val="StyleUnderline"/>
        </w:rPr>
        <w:t xml:space="preserve"> to </w:t>
      </w:r>
      <w:r w:rsidRPr="00911E3E">
        <w:rPr>
          <w:rStyle w:val="Emphasis"/>
        </w:rPr>
        <w:t>connect</w:t>
      </w:r>
      <w:r w:rsidRPr="000C02F1">
        <w:rPr>
          <w:rStyle w:val="StyleUnderline"/>
        </w:rPr>
        <w:t xml:space="preserve"> to </w:t>
      </w:r>
      <w:r w:rsidRPr="00911E3E">
        <w:rPr>
          <w:rStyle w:val="Emphasis"/>
        </w:rPr>
        <w:t>external</w:t>
      </w:r>
      <w:r w:rsidRPr="000C02F1">
        <w:rPr>
          <w:rStyle w:val="StyleUnderline"/>
        </w:rPr>
        <w:t xml:space="preserve"> stakeholders</w:t>
      </w:r>
      <w:r w:rsidRPr="000C02F1">
        <w:t xml:space="preserve"> in the ecosystem </w:t>
      </w:r>
      <w:r w:rsidRPr="00911E3E">
        <w:rPr>
          <w:rStyle w:val="StyleUnderline"/>
          <w:highlight w:val="cyan"/>
        </w:rPr>
        <w:t xml:space="preserve">for </w:t>
      </w:r>
      <w:r w:rsidRPr="00911E3E">
        <w:rPr>
          <w:rStyle w:val="Emphasis"/>
          <w:highlight w:val="cyan"/>
        </w:rPr>
        <w:t>seamless</w:t>
      </w:r>
      <w:r w:rsidRPr="00911E3E">
        <w:rPr>
          <w:rStyle w:val="StyleUnderline"/>
          <w:highlight w:val="cyan"/>
        </w:rPr>
        <w:t xml:space="preserve"> communication, enabling industry innovation and </w:t>
      </w:r>
      <w:r w:rsidRPr="00911E3E">
        <w:rPr>
          <w:rStyle w:val="Emphasis"/>
          <w:highlight w:val="cyan"/>
        </w:rPr>
        <w:t>promoting global trade</w:t>
      </w:r>
      <w:r w:rsidRPr="00911E3E">
        <w:rPr>
          <w:rStyle w:val="Emphasis"/>
        </w:rPr>
        <w:t>.</w:t>
      </w:r>
    </w:p>
    <w:p w14:paraId="162715B2" w14:textId="77777777" w:rsidR="00847E55" w:rsidRDefault="00847E55" w:rsidP="00847E55">
      <w:pPr>
        <w:pStyle w:val="Heading4"/>
      </w:pPr>
      <w:r>
        <w:t xml:space="preserve">No link and turn---AI and other tech will revolutionize trade. </w:t>
      </w:r>
    </w:p>
    <w:p w14:paraId="747801E3" w14:textId="77777777" w:rsidR="00847E55" w:rsidRPr="00941F6A" w:rsidRDefault="00847E55" w:rsidP="00847E55">
      <w:r w:rsidRPr="0018799F">
        <w:rPr>
          <w:rStyle w:val="Style13ptBold"/>
        </w:rPr>
        <w:t>Thomson Reuters 20</w:t>
      </w:r>
      <w:r>
        <w:t xml:space="preserve">---(“How automation is redefining global trade management”, Thomson Reuters, 9-25-2020, </w:t>
      </w:r>
      <w:r w:rsidRPr="0018799F">
        <w:t>https://tax.thomsonreuters.com/en/insights/articles/how-automation-is-redefining-global-trade-management</w:t>
      </w:r>
      <w:r>
        <w:t>)//AN</w:t>
      </w:r>
    </w:p>
    <w:p w14:paraId="3AED5275" w14:textId="77777777" w:rsidR="00847E55" w:rsidRPr="00941F6A" w:rsidRDefault="00847E55" w:rsidP="00847E55">
      <w:r w:rsidRPr="00941F6A">
        <w:t xml:space="preserve">Global trade is experiencing a digital transformation </w:t>
      </w:r>
    </w:p>
    <w:p w14:paraId="3D81290C" w14:textId="77777777" w:rsidR="00847E55" w:rsidRPr="00941F6A" w:rsidRDefault="00847E55" w:rsidP="00847E55">
      <w:r w:rsidRPr="00941F6A">
        <w:t>Global trade compliance specialists understand that as technology accelerates the pace of change, staying ahead of the disruption requires, well, more technology.</w:t>
      </w:r>
    </w:p>
    <w:p w14:paraId="1F108355" w14:textId="77777777" w:rsidR="00847E55" w:rsidRPr="00941F6A" w:rsidRDefault="00847E55" w:rsidP="00847E55">
      <w:r w:rsidRPr="00941F6A">
        <w:t xml:space="preserve">Today, </w:t>
      </w:r>
      <w:r w:rsidRPr="0018799F">
        <w:rPr>
          <w:rStyle w:val="Emphasis"/>
        </w:rPr>
        <w:t xml:space="preserve">emerging </w:t>
      </w:r>
      <w:r w:rsidRPr="0018799F">
        <w:rPr>
          <w:rStyle w:val="Emphasis"/>
          <w:highlight w:val="cyan"/>
        </w:rPr>
        <w:t>tech</w:t>
      </w:r>
      <w:r w:rsidRPr="0018799F">
        <w:rPr>
          <w:rStyle w:val="StyleUnderline"/>
          <w:highlight w:val="cyan"/>
        </w:rPr>
        <w:t>nologies are</w:t>
      </w:r>
      <w:r w:rsidRPr="00941F6A">
        <w:t xml:space="preserve"> eclipsing traditional data processing software and stand-alone solutions—and </w:t>
      </w:r>
      <w:r w:rsidRPr="0018799F">
        <w:rPr>
          <w:rStyle w:val="Emphasis"/>
          <w:highlight w:val="cyan"/>
        </w:rPr>
        <w:t>redefining</w:t>
      </w:r>
      <w:r w:rsidRPr="0018799F">
        <w:rPr>
          <w:rStyle w:val="StyleUnderline"/>
          <w:highlight w:val="cyan"/>
        </w:rPr>
        <w:t xml:space="preserve"> how companies </w:t>
      </w:r>
      <w:r w:rsidRPr="0018799F">
        <w:rPr>
          <w:rStyle w:val="Emphasis"/>
          <w:highlight w:val="cyan"/>
        </w:rPr>
        <w:t>manage</w:t>
      </w:r>
      <w:r w:rsidRPr="0018799F">
        <w:rPr>
          <w:rStyle w:val="StyleUnderline"/>
          <w:highlight w:val="cyan"/>
        </w:rPr>
        <w:t xml:space="preserve"> global trade</w:t>
      </w:r>
      <w:r w:rsidRPr="00941F6A">
        <w:rPr>
          <w:rStyle w:val="StyleUnderline"/>
        </w:rPr>
        <w:t xml:space="preserve"> </w:t>
      </w:r>
      <w:r w:rsidRPr="00941F6A">
        <w:t>activity and stay in compliance.</w:t>
      </w:r>
    </w:p>
    <w:p w14:paraId="578B22C7" w14:textId="77777777" w:rsidR="00847E55" w:rsidRPr="00941F6A" w:rsidRDefault="00847E55" w:rsidP="00847E55">
      <w:pPr>
        <w:rPr>
          <w:rStyle w:val="StyleUnderline"/>
        </w:rPr>
      </w:pPr>
      <w:r w:rsidRPr="00941F6A">
        <w:t xml:space="preserve">For example, </w:t>
      </w:r>
      <w:r w:rsidRPr="00941F6A">
        <w:rPr>
          <w:rStyle w:val="StyleUnderline"/>
        </w:rPr>
        <w:t xml:space="preserve">application programming </w:t>
      </w:r>
      <w:r w:rsidRPr="0018799F">
        <w:rPr>
          <w:rStyle w:val="StyleUnderline"/>
          <w:highlight w:val="cyan"/>
        </w:rPr>
        <w:t>interfaces</w:t>
      </w:r>
      <w:r w:rsidRPr="00941F6A">
        <w:t xml:space="preserve"> (APIs) </w:t>
      </w:r>
      <w:r w:rsidRPr="0018799F">
        <w:rPr>
          <w:rStyle w:val="StyleUnderline"/>
          <w:highlight w:val="cyan"/>
        </w:rPr>
        <w:t>enable companies to</w:t>
      </w:r>
      <w:r w:rsidRPr="00941F6A">
        <w:t xml:space="preserve"> access real-time data needed to analyze global trade issues and </w:t>
      </w:r>
      <w:r w:rsidRPr="0018799F">
        <w:rPr>
          <w:rStyle w:val="StyleUnderline"/>
          <w:highlight w:val="cyan"/>
        </w:rPr>
        <w:t xml:space="preserve">make </w:t>
      </w:r>
      <w:r w:rsidRPr="0018799F">
        <w:rPr>
          <w:rStyle w:val="Emphasis"/>
          <w:highlight w:val="cyan"/>
        </w:rPr>
        <w:t>informed</w:t>
      </w:r>
      <w:r w:rsidRPr="00941F6A">
        <w:rPr>
          <w:rStyle w:val="StyleUnderline"/>
        </w:rPr>
        <w:t xml:space="preserve">, </w:t>
      </w:r>
      <w:r w:rsidRPr="0018799F">
        <w:rPr>
          <w:rStyle w:val="Emphasis"/>
        </w:rPr>
        <w:t>time-critical</w:t>
      </w:r>
      <w:r w:rsidRPr="00941F6A">
        <w:rPr>
          <w:rStyle w:val="StyleUnderline"/>
        </w:rPr>
        <w:t xml:space="preserve"> </w:t>
      </w:r>
      <w:r w:rsidRPr="0018799F">
        <w:rPr>
          <w:rStyle w:val="StyleUnderline"/>
          <w:highlight w:val="cyan"/>
        </w:rPr>
        <w:t>decisions</w:t>
      </w:r>
      <w:r w:rsidRPr="00941F6A">
        <w:rPr>
          <w:rStyle w:val="StyleUnderline"/>
        </w:rPr>
        <w:t>.</w:t>
      </w:r>
    </w:p>
    <w:p w14:paraId="0FC21067" w14:textId="77777777" w:rsidR="00847E55" w:rsidRPr="00941F6A" w:rsidRDefault="00847E55" w:rsidP="00847E55">
      <w:pPr>
        <w:rPr>
          <w:rStyle w:val="StyleUnderline"/>
        </w:rPr>
      </w:pPr>
      <w:r w:rsidRPr="0018799F">
        <w:rPr>
          <w:rStyle w:val="StyleUnderline"/>
          <w:highlight w:val="cyan"/>
        </w:rPr>
        <w:t xml:space="preserve">Big data delivers </w:t>
      </w:r>
      <w:r w:rsidRPr="0018799F">
        <w:rPr>
          <w:rStyle w:val="Emphasis"/>
          <w:highlight w:val="cyan"/>
        </w:rPr>
        <w:t>predictive</w:t>
      </w:r>
      <w:r w:rsidRPr="0018799F">
        <w:rPr>
          <w:rStyle w:val="StyleUnderline"/>
          <w:highlight w:val="cyan"/>
        </w:rPr>
        <w:t xml:space="preserve"> analytics</w:t>
      </w:r>
      <w:r w:rsidRPr="00941F6A">
        <w:rPr>
          <w:rStyle w:val="StyleUnderline"/>
        </w:rPr>
        <w:t xml:space="preserve"> and </w:t>
      </w:r>
      <w:r w:rsidRPr="0018799F">
        <w:rPr>
          <w:rStyle w:val="Emphasis"/>
        </w:rPr>
        <w:t xml:space="preserve">“what-if” </w:t>
      </w:r>
      <w:r w:rsidRPr="00941F6A">
        <w:rPr>
          <w:rStyle w:val="StyleUnderline"/>
        </w:rPr>
        <w:t xml:space="preserve">scenario planning </w:t>
      </w:r>
      <w:r w:rsidRPr="0018799F">
        <w:rPr>
          <w:rStyle w:val="StyleUnderline"/>
          <w:highlight w:val="cyan"/>
        </w:rPr>
        <w:t>to</w:t>
      </w:r>
      <w:r w:rsidRPr="00941F6A">
        <w:t xml:space="preserve"> help trade professionals </w:t>
      </w:r>
      <w:r w:rsidRPr="0018799F">
        <w:rPr>
          <w:rStyle w:val="Emphasis"/>
          <w:highlight w:val="cyan"/>
        </w:rPr>
        <w:t>assess the impact</w:t>
      </w:r>
      <w:r w:rsidRPr="0018799F">
        <w:rPr>
          <w:rStyle w:val="StyleUnderline"/>
          <w:highlight w:val="cyan"/>
        </w:rPr>
        <w:t xml:space="preserve"> of </w:t>
      </w:r>
      <w:r w:rsidRPr="0018799F">
        <w:rPr>
          <w:rStyle w:val="Emphasis"/>
          <w:highlight w:val="cyan"/>
        </w:rPr>
        <w:t>disruptions</w:t>
      </w:r>
      <w:r w:rsidRPr="0018799F">
        <w:rPr>
          <w:rStyle w:val="StyleUnderline"/>
          <w:highlight w:val="cyan"/>
        </w:rPr>
        <w:t xml:space="preserve"> such as tariff</w:t>
      </w:r>
      <w:r w:rsidRPr="00941F6A">
        <w:rPr>
          <w:rStyle w:val="StyleUnderline"/>
        </w:rPr>
        <w:t xml:space="preserve"> increase</w:t>
      </w:r>
      <w:r w:rsidRPr="0018799F">
        <w:rPr>
          <w:rStyle w:val="StyleUnderline"/>
          <w:highlight w:val="cyan"/>
        </w:rPr>
        <w:t>s</w:t>
      </w:r>
      <w:r w:rsidRPr="00941F6A">
        <w:rPr>
          <w:rStyle w:val="StyleUnderline"/>
        </w:rPr>
        <w:t xml:space="preserve">, </w:t>
      </w:r>
      <w:r w:rsidRPr="0018799F">
        <w:rPr>
          <w:rStyle w:val="Emphasis"/>
        </w:rPr>
        <w:t>regulatory</w:t>
      </w:r>
      <w:r w:rsidRPr="00941F6A">
        <w:rPr>
          <w:rStyle w:val="StyleUnderline"/>
        </w:rPr>
        <w:t xml:space="preserve"> changes, </w:t>
      </w:r>
      <w:r w:rsidRPr="0018799F">
        <w:rPr>
          <w:rStyle w:val="StyleUnderline"/>
          <w:highlight w:val="cyan"/>
        </w:rPr>
        <w:t>and</w:t>
      </w:r>
      <w:r w:rsidRPr="00941F6A">
        <w:rPr>
          <w:rStyle w:val="StyleUnderline"/>
        </w:rPr>
        <w:t xml:space="preserve"> new or </w:t>
      </w:r>
      <w:r w:rsidRPr="0018799F">
        <w:rPr>
          <w:rStyle w:val="Emphasis"/>
        </w:rPr>
        <w:t>changing</w:t>
      </w:r>
      <w:r w:rsidRPr="00941F6A">
        <w:rPr>
          <w:rStyle w:val="StyleUnderline"/>
        </w:rPr>
        <w:t xml:space="preserve"> </w:t>
      </w:r>
      <w:r w:rsidRPr="0018799F">
        <w:rPr>
          <w:rStyle w:val="StyleUnderline"/>
          <w:highlight w:val="cyan"/>
        </w:rPr>
        <w:t>trade agreements</w:t>
      </w:r>
      <w:r w:rsidRPr="00941F6A">
        <w:rPr>
          <w:rStyle w:val="StyleUnderline"/>
        </w:rPr>
        <w:t>.</w:t>
      </w:r>
    </w:p>
    <w:p w14:paraId="22FBE64F" w14:textId="77777777" w:rsidR="00847E55" w:rsidRPr="00941F6A" w:rsidRDefault="00847E55" w:rsidP="00847E55">
      <w:r w:rsidRPr="00941F6A">
        <w:t xml:space="preserve">The World Trade Organization, meanwhile, recently reported that </w:t>
      </w:r>
      <w:r w:rsidRPr="0018799F">
        <w:rPr>
          <w:rStyle w:val="Emphasis"/>
          <w:highlight w:val="cyan"/>
        </w:rPr>
        <w:t>blockchain</w:t>
      </w:r>
      <w:r w:rsidRPr="00941F6A">
        <w:t xml:space="preserve"> technology </w:t>
      </w:r>
      <w:r w:rsidRPr="0018799F">
        <w:rPr>
          <w:rStyle w:val="StyleUnderline"/>
          <w:highlight w:val="cyan"/>
        </w:rPr>
        <w:t>can impact</w:t>
      </w:r>
      <w:r w:rsidRPr="00941F6A">
        <w:rPr>
          <w:rStyle w:val="StyleUnderline"/>
        </w:rPr>
        <w:t xml:space="preserve"> a </w:t>
      </w:r>
      <w:r w:rsidRPr="0018799F">
        <w:rPr>
          <w:rStyle w:val="Emphasis"/>
        </w:rPr>
        <w:t>diverse set</w:t>
      </w:r>
      <w:r w:rsidRPr="00941F6A">
        <w:rPr>
          <w:rStyle w:val="StyleUnderline"/>
        </w:rPr>
        <w:t xml:space="preserve"> of</w:t>
      </w:r>
      <w:r w:rsidRPr="00941F6A">
        <w:t xml:space="preserve"> GTM-related </w:t>
      </w:r>
      <w:r w:rsidRPr="0018799F">
        <w:rPr>
          <w:rStyle w:val="StyleUnderline"/>
          <w:highlight w:val="cyan"/>
        </w:rPr>
        <w:t xml:space="preserve">applications “from </w:t>
      </w:r>
      <w:r w:rsidRPr="0018799F">
        <w:rPr>
          <w:rStyle w:val="Emphasis"/>
          <w:highlight w:val="cyan"/>
        </w:rPr>
        <w:t>finance</w:t>
      </w:r>
      <w:r w:rsidRPr="00941F6A">
        <w:t xml:space="preserve">, including trade finance, </w:t>
      </w:r>
      <w:r w:rsidRPr="0018799F">
        <w:rPr>
          <w:rStyle w:val="StyleUnderline"/>
          <w:highlight w:val="cyan"/>
        </w:rPr>
        <w:t>to</w:t>
      </w:r>
      <w:r w:rsidRPr="00941F6A">
        <w:rPr>
          <w:rStyle w:val="StyleUnderline"/>
        </w:rPr>
        <w:t xml:space="preserve"> </w:t>
      </w:r>
      <w:r w:rsidRPr="0018799F">
        <w:rPr>
          <w:rStyle w:val="Emphasis"/>
        </w:rPr>
        <w:t>customs</w:t>
      </w:r>
      <w:r w:rsidRPr="00941F6A">
        <w:rPr>
          <w:rStyle w:val="StyleUnderline"/>
        </w:rPr>
        <w:t xml:space="preserve"> and </w:t>
      </w:r>
      <w:r w:rsidRPr="0018799F">
        <w:rPr>
          <w:rStyle w:val="Emphasis"/>
          <w:highlight w:val="cyan"/>
        </w:rPr>
        <w:t>certification</w:t>
      </w:r>
      <w:r w:rsidRPr="00941F6A">
        <w:t xml:space="preserve"> processes, </w:t>
      </w:r>
      <w:r w:rsidRPr="0018799F">
        <w:rPr>
          <w:rStyle w:val="Emphasis"/>
          <w:highlight w:val="cyan"/>
        </w:rPr>
        <w:t>transportation</w:t>
      </w:r>
      <w:r w:rsidRPr="0018799F">
        <w:rPr>
          <w:rStyle w:val="StyleUnderline"/>
          <w:highlight w:val="cyan"/>
        </w:rPr>
        <w:t xml:space="preserve"> and logistics</w:t>
      </w:r>
      <w:r w:rsidRPr="00941F6A">
        <w:t xml:space="preserve">, insurance, </w:t>
      </w:r>
      <w:r w:rsidRPr="0018799F">
        <w:rPr>
          <w:rStyle w:val="Emphasis"/>
          <w:highlight w:val="cyan"/>
        </w:rPr>
        <w:t>distribution</w:t>
      </w:r>
      <w:r w:rsidRPr="00941F6A">
        <w:rPr>
          <w:rStyle w:val="StyleUnderline"/>
        </w:rPr>
        <w:t xml:space="preserve">, intellectual property, </w:t>
      </w:r>
      <w:r w:rsidRPr="0018799F">
        <w:rPr>
          <w:rStyle w:val="StyleUnderline"/>
          <w:highlight w:val="cyan"/>
        </w:rPr>
        <w:t>and government procurement</w:t>
      </w:r>
      <w:r w:rsidRPr="00941F6A">
        <w:t>.”</w:t>
      </w:r>
    </w:p>
    <w:p w14:paraId="34BF2297" w14:textId="77777777" w:rsidR="00847E55" w:rsidRPr="00941F6A" w:rsidRDefault="00847E55" w:rsidP="00847E55">
      <w:r w:rsidRPr="00941F6A">
        <w:t xml:space="preserve">The digital transformation of trade management is accelerating. Companies that fail to keep up risk falling behind. </w:t>
      </w:r>
    </w:p>
    <w:p w14:paraId="239ED60C" w14:textId="77777777" w:rsidR="00847E55" w:rsidRPr="00941F6A" w:rsidRDefault="00847E55" w:rsidP="00847E55">
      <w:r w:rsidRPr="00941F6A">
        <w:t xml:space="preserve">Artificial intelligence is a game-changer for product classification </w:t>
      </w:r>
    </w:p>
    <w:p w14:paraId="1F864003" w14:textId="77777777" w:rsidR="00847E55" w:rsidRPr="00941F6A" w:rsidRDefault="00847E55" w:rsidP="00847E55">
      <w:pPr>
        <w:rPr>
          <w:rStyle w:val="StyleUnderline"/>
        </w:rPr>
      </w:pPr>
      <w:r w:rsidRPr="00941F6A">
        <w:t xml:space="preserve">Artificial intelligence </w:t>
      </w:r>
      <w:r w:rsidRPr="0018799F">
        <w:rPr>
          <w:rStyle w:val="Emphasis"/>
          <w:highlight w:val="cyan"/>
        </w:rPr>
        <w:t>(AI)</w:t>
      </w:r>
      <w:r w:rsidRPr="0018799F">
        <w:rPr>
          <w:rStyle w:val="StyleUnderline"/>
          <w:highlight w:val="cyan"/>
        </w:rPr>
        <w:t xml:space="preserve"> is</w:t>
      </w:r>
      <w:r w:rsidRPr="00941F6A">
        <w:rPr>
          <w:rStyle w:val="StyleUnderline"/>
        </w:rPr>
        <w:t xml:space="preserve"> particularly </w:t>
      </w:r>
      <w:r w:rsidRPr="0018799F">
        <w:rPr>
          <w:rStyle w:val="StyleUnderline"/>
          <w:highlight w:val="cyan"/>
        </w:rPr>
        <w:t>suited to make</w:t>
      </w:r>
      <w:r w:rsidRPr="00941F6A">
        <w:t xml:space="preserve"> one of </w:t>
      </w:r>
      <w:r w:rsidRPr="00941F6A">
        <w:rPr>
          <w:rStyle w:val="StyleUnderline"/>
        </w:rPr>
        <w:t>the most</w:t>
      </w:r>
      <w:r w:rsidRPr="00941F6A">
        <w:t xml:space="preserve"> complex and </w:t>
      </w:r>
      <w:r w:rsidRPr="0018799F">
        <w:rPr>
          <w:rStyle w:val="Emphasis"/>
        </w:rPr>
        <w:t>time-consuming</w:t>
      </w:r>
      <w:r w:rsidRPr="00941F6A">
        <w:rPr>
          <w:rStyle w:val="StyleUnderline"/>
        </w:rPr>
        <w:t xml:space="preserve"> area</w:t>
      </w:r>
      <w:r w:rsidRPr="00941F6A">
        <w:t xml:space="preserve">s </w:t>
      </w:r>
      <w:r w:rsidRPr="00941F6A">
        <w:rPr>
          <w:rStyle w:val="StyleUnderline"/>
        </w:rPr>
        <w:t xml:space="preserve">of trade compliance — </w:t>
      </w:r>
      <w:r w:rsidRPr="0018799F">
        <w:rPr>
          <w:rStyle w:val="StyleUnderline"/>
          <w:highlight w:val="cyan"/>
        </w:rPr>
        <w:t>product classification</w:t>
      </w:r>
      <w:r w:rsidRPr="00941F6A">
        <w:rPr>
          <w:rStyle w:val="StyleUnderline"/>
        </w:rPr>
        <w:t xml:space="preserve"> — </w:t>
      </w:r>
      <w:r w:rsidRPr="0018799F">
        <w:rPr>
          <w:rStyle w:val="StyleUnderline"/>
          <w:highlight w:val="cyan"/>
        </w:rPr>
        <w:t>faster</w:t>
      </w:r>
      <w:r w:rsidRPr="00941F6A">
        <w:rPr>
          <w:rStyle w:val="StyleUnderline"/>
        </w:rPr>
        <w:t xml:space="preserve">, </w:t>
      </w:r>
      <w:r w:rsidRPr="0018799F">
        <w:rPr>
          <w:rStyle w:val="Emphasis"/>
          <w:highlight w:val="cyan"/>
        </w:rPr>
        <w:t>more efficient</w:t>
      </w:r>
      <w:r w:rsidRPr="0018799F">
        <w:rPr>
          <w:rStyle w:val="StyleUnderline"/>
          <w:highlight w:val="cyan"/>
        </w:rPr>
        <w:t>, and more accurate.</w:t>
      </w:r>
    </w:p>
    <w:p w14:paraId="7C5268A9" w14:textId="77777777" w:rsidR="00847E55" w:rsidRPr="00941F6A" w:rsidRDefault="00847E55" w:rsidP="00847E55">
      <w:r w:rsidRPr="0018799F">
        <w:rPr>
          <w:rStyle w:val="StyleUnderline"/>
          <w:highlight w:val="cyan"/>
        </w:rPr>
        <w:t>Many companies</w:t>
      </w:r>
      <w:r w:rsidRPr="00941F6A">
        <w:rPr>
          <w:rStyle w:val="StyleUnderline"/>
        </w:rPr>
        <w:t xml:space="preserve"> </w:t>
      </w:r>
      <w:r w:rsidRPr="0018799F">
        <w:rPr>
          <w:rStyle w:val="Emphasis"/>
        </w:rPr>
        <w:t>grapple</w:t>
      </w:r>
      <w:r w:rsidRPr="00941F6A">
        <w:rPr>
          <w:rStyle w:val="StyleUnderline"/>
        </w:rPr>
        <w:t xml:space="preserve"> with correct </w:t>
      </w:r>
      <w:r w:rsidRPr="0018799F">
        <w:rPr>
          <w:rStyle w:val="Emphasis"/>
        </w:rPr>
        <w:t>classifications</w:t>
      </w:r>
      <w:r w:rsidRPr="00941F6A">
        <w:t xml:space="preserve">, either relying on manual searches of the Harmonized Tariff Schedule (HTS) or </w:t>
      </w:r>
      <w:r w:rsidRPr="0018799F">
        <w:rPr>
          <w:rStyle w:val="Emphasis"/>
          <w:highlight w:val="cyan"/>
        </w:rPr>
        <w:t>struggling</w:t>
      </w:r>
      <w:r w:rsidRPr="0018799F">
        <w:rPr>
          <w:rStyle w:val="StyleUnderline"/>
          <w:highlight w:val="cyan"/>
        </w:rPr>
        <w:t xml:space="preserve"> with disparate databases</w:t>
      </w:r>
      <w:r w:rsidRPr="00941F6A">
        <w:rPr>
          <w:rStyle w:val="StyleUnderline"/>
        </w:rPr>
        <w:t xml:space="preserve"> across geographies</w:t>
      </w:r>
      <w:r w:rsidRPr="00941F6A">
        <w:t>. Others use technology solutions that claim to fully automate the classification process, but yield results based mostly on probability and guesswork and produce unacceptably high error rates.</w:t>
      </w:r>
    </w:p>
    <w:p w14:paraId="008616BB" w14:textId="77777777" w:rsidR="00847E55" w:rsidRPr="00941F6A" w:rsidRDefault="00847E55" w:rsidP="00847E55">
      <w:r w:rsidRPr="0018799F">
        <w:rPr>
          <w:rStyle w:val="StyleUnderline"/>
          <w:highlight w:val="cyan"/>
        </w:rPr>
        <w:t xml:space="preserve">Classification </w:t>
      </w:r>
      <w:r w:rsidRPr="0018799F">
        <w:rPr>
          <w:rStyle w:val="StyleUnderline"/>
        </w:rPr>
        <w:t>assistance</w:t>
      </w:r>
      <w:r w:rsidRPr="00941F6A">
        <w:t xml:space="preserve"> software </w:t>
      </w:r>
      <w:r w:rsidRPr="0018799F">
        <w:rPr>
          <w:rStyle w:val="StyleUnderline"/>
          <w:highlight w:val="cyan"/>
        </w:rPr>
        <w:t>rooted in</w:t>
      </w:r>
      <w:r w:rsidRPr="00941F6A">
        <w:t xml:space="preserve"> the principles of </w:t>
      </w:r>
      <w:r w:rsidRPr="0018799F">
        <w:rPr>
          <w:rStyle w:val="StyleUnderline"/>
          <w:highlight w:val="cyan"/>
        </w:rPr>
        <w:t xml:space="preserve">AI can </w:t>
      </w:r>
      <w:r w:rsidRPr="0018799F">
        <w:rPr>
          <w:rStyle w:val="Emphasis"/>
          <w:highlight w:val="cyan"/>
        </w:rPr>
        <w:t>streamline</w:t>
      </w:r>
      <w:r w:rsidRPr="0018799F">
        <w:rPr>
          <w:rStyle w:val="StyleUnderline"/>
          <w:highlight w:val="cyan"/>
        </w:rPr>
        <w:t xml:space="preserve"> the</w:t>
      </w:r>
      <w:r w:rsidRPr="00941F6A">
        <w:rPr>
          <w:rStyle w:val="StyleUnderline"/>
        </w:rPr>
        <w:t xml:space="preserve"> classification </w:t>
      </w:r>
      <w:r w:rsidRPr="0018799F">
        <w:rPr>
          <w:rStyle w:val="StyleUnderline"/>
          <w:highlight w:val="cyan"/>
        </w:rPr>
        <w:t>process</w:t>
      </w:r>
      <w:r w:rsidRPr="00941F6A">
        <w:t xml:space="preserve">, ensure accuracy, and generate a “customs-ready” audit trail. </w:t>
      </w:r>
      <w:r w:rsidRPr="00941F6A">
        <w:rPr>
          <w:rStyle w:val="StyleUnderline"/>
        </w:rPr>
        <w:t xml:space="preserve">As a result, </w:t>
      </w:r>
      <w:r w:rsidRPr="0018799F">
        <w:rPr>
          <w:rStyle w:val="StyleUnderline"/>
          <w:highlight w:val="cyan"/>
        </w:rPr>
        <w:t xml:space="preserve">global </w:t>
      </w:r>
      <w:r w:rsidRPr="0018799F">
        <w:rPr>
          <w:rStyle w:val="Emphasis"/>
          <w:highlight w:val="cyan"/>
        </w:rPr>
        <w:t>trade professionals</w:t>
      </w:r>
      <w:r w:rsidRPr="0018799F">
        <w:rPr>
          <w:rStyle w:val="StyleUnderline"/>
          <w:highlight w:val="cyan"/>
        </w:rPr>
        <w:t xml:space="preserve"> can</w:t>
      </w:r>
      <w:r w:rsidRPr="00941F6A">
        <w:t xml:space="preserve"> avoid the accidental under- or over-payment of duties, </w:t>
      </w:r>
      <w:r w:rsidRPr="0018799F">
        <w:rPr>
          <w:rStyle w:val="StyleUnderline"/>
          <w:highlight w:val="cyan"/>
        </w:rPr>
        <w:t>work more efficiently</w:t>
      </w:r>
      <w:r w:rsidRPr="00941F6A">
        <w:rPr>
          <w:rStyle w:val="StyleUnderline"/>
        </w:rPr>
        <w:t xml:space="preserve">, and </w:t>
      </w:r>
      <w:r w:rsidRPr="0018799F">
        <w:rPr>
          <w:rStyle w:val="Emphasis"/>
        </w:rPr>
        <w:t>improve</w:t>
      </w:r>
      <w:r w:rsidRPr="00941F6A">
        <w:rPr>
          <w:rStyle w:val="StyleUnderline"/>
        </w:rPr>
        <w:t xml:space="preserve"> compliance </w:t>
      </w:r>
      <w:r w:rsidRPr="0018799F">
        <w:rPr>
          <w:rStyle w:val="Emphasis"/>
        </w:rPr>
        <w:t>performance</w:t>
      </w:r>
      <w:r w:rsidRPr="00941F6A">
        <w:rPr>
          <w:rStyle w:val="StyleUnderline"/>
        </w:rPr>
        <w:t>.</w:t>
      </w:r>
    </w:p>
    <w:p w14:paraId="3322B6D0" w14:textId="77777777" w:rsidR="00847E55" w:rsidRPr="00941F6A" w:rsidRDefault="00847E55" w:rsidP="00847E55">
      <w:r w:rsidRPr="0018799F">
        <w:rPr>
          <w:rStyle w:val="StyleUnderline"/>
          <w:highlight w:val="cyan"/>
        </w:rPr>
        <w:t>AI</w:t>
      </w:r>
      <w:r w:rsidRPr="00941F6A">
        <w:rPr>
          <w:rStyle w:val="StyleUnderline"/>
        </w:rPr>
        <w:t>-powered product classifications</w:t>
      </w:r>
      <w:r w:rsidRPr="00941F6A">
        <w:t xml:space="preserve"> are available in software tools like Smart HS, part of the ONESOURCE Global Classification solution. Smart HS uses natural language processing that </w:t>
      </w:r>
      <w:r w:rsidRPr="0018799F">
        <w:rPr>
          <w:rStyle w:val="StyleUnderline"/>
          <w:highlight w:val="cyan"/>
        </w:rPr>
        <w:t>enables</w:t>
      </w:r>
      <w:r w:rsidRPr="00941F6A">
        <w:rPr>
          <w:rStyle w:val="StyleUnderline"/>
        </w:rPr>
        <w:t xml:space="preserve"> </w:t>
      </w:r>
      <w:r w:rsidRPr="0018799F">
        <w:rPr>
          <w:rStyle w:val="StyleUnderline"/>
          <w:highlight w:val="cyan"/>
        </w:rPr>
        <w:t>users to classify products</w:t>
      </w:r>
      <w:r w:rsidRPr="00941F6A">
        <w:rPr>
          <w:rStyle w:val="StyleUnderline"/>
        </w:rPr>
        <w:t xml:space="preserve"> while </w:t>
      </w:r>
      <w:r w:rsidRPr="0018799F">
        <w:rPr>
          <w:rStyle w:val="StyleUnderline"/>
          <w:highlight w:val="cyan"/>
        </w:rPr>
        <w:t>using common</w:t>
      </w:r>
      <w:r w:rsidRPr="00941F6A">
        <w:rPr>
          <w:rStyle w:val="StyleUnderline"/>
        </w:rPr>
        <w:t xml:space="preserve">, everyday </w:t>
      </w:r>
      <w:r w:rsidRPr="0018799F">
        <w:rPr>
          <w:rStyle w:val="StyleUnderline"/>
          <w:highlight w:val="cyan"/>
        </w:rPr>
        <w:t>vernacular</w:t>
      </w:r>
      <w:r w:rsidRPr="00941F6A">
        <w:rPr>
          <w:rStyle w:val="StyleUnderline"/>
        </w:rPr>
        <w:t xml:space="preserve"> </w:t>
      </w:r>
      <w:r w:rsidRPr="00941F6A">
        <w:t xml:space="preserve">rather than requiring them to precisely match a specific phrase in a database. </w:t>
      </w:r>
      <w:r w:rsidRPr="0018799F">
        <w:rPr>
          <w:rStyle w:val="StyleUnderline"/>
          <w:highlight w:val="cyan"/>
        </w:rPr>
        <w:t xml:space="preserve">It understands </w:t>
      </w:r>
      <w:r w:rsidRPr="0018799F">
        <w:rPr>
          <w:rStyle w:val="Emphasis"/>
          <w:highlight w:val="cyan"/>
        </w:rPr>
        <w:t>phrases</w:t>
      </w:r>
      <w:r w:rsidRPr="00941F6A">
        <w:t xml:space="preserve"> such as “airbag inflator for cars” </w:t>
      </w:r>
      <w:r w:rsidRPr="0018799F">
        <w:rPr>
          <w:rStyle w:val="StyleUnderline"/>
          <w:highlight w:val="cyan"/>
        </w:rPr>
        <w:t xml:space="preserve">and </w:t>
      </w:r>
      <w:r w:rsidRPr="0018799F">
        <w:rPr>
          <w:rStyle w:val="Emphasis"/>
          <w:highlight w:val="cyan"/>
        </w:rPr>
        <w:t>brand names</w:t>
      </w:r>
      <w:r w:rsidRPr="00941F6A">
        <w:t xml:space="preserve"> like iPad and Gatorade. It </w:t>
      </w:r>
      <w:r w:rsidRPr="00941F6A">
        <w:rPr>
          <w:rStyle w:val="StyleUnderline"/>
        </w:rPr>
        <w:t>also can interpret product attributes such as a cylinder capacity, circuit breaker voltage, and textile composition</w:t>
      </w:r>
      <w:r w:rsidRPr="00941F6A">
        <w:t xml:space="preserve"> and distinguish between wholes, parts, and sets—distinctions that affect classification.</w:t>
      </w:r>
    </w:p>
    <w:p w14:paraId="01CD62D0" w14:textId="0FA2CFB2" w:rsidR="00847E55" w:rsidRPr="00F14279" w:rsidRDefault="00847E55" w:rsidP="00F14279">
      <w:r w:rsidRPr="0018799F">
        <w:rPr>
          <w:rStyle w:val="StyleUnderline"/>
          <w:highlight w:val="cyan"/>
        </w:rPr>
        <w:t xml:space="preserve">This is a </w:t>
      </w:r>
      <w:r w:rsidRPr="0018799F">
        <w:rPr>
          <w:rStyle w:val="Emphasis"/>
          <w:highlight w:val="cyan"/>
        </w:rPr>
        <w:t>game-changer</w:t>
      </w:r>
      <w:r w:rsidRPr="00941F6A">
        <w:t xml:space="preserve"> in a world where baby food is classified as “homogenized composite food preparation” and trade professionals may not know whether rayon is classified as an “artificial” or a “synthetic” fiber.</w:t>
      </w:r>
    </w:p>
    <w:p w14:paraId="6A8C248A" w14:textId="59033A7F" w:rsidR="00F14279" w:rsidRDefault="00FC08AC" w:rsidP="00FC08AC">
      <w:pPr>
        <w:pStyle w:val="Heading3"/>
      </w:pPr>
      <w:r>
        <w:t>2AC---AT: Link---Automation</w:t>
      </w:r>
    </w:p>
    <w:p w14:paraId="62383E85" w14:textId="40C070EF" w:rsidR="00FC08AC" w:rsidRPr="00FC08AC" w:rsidRDefault="00FC08AC" w:rsidP="00FC08AC">
      <w:pPr>
        <w:pStyle w:val="Heading4"/>
      </w:pPr>
      <w:r>
        <w:t xml:space="preserve">Their link is overblown---empirics go AFF. </w:t>
      </w:r>
    </w:p>
    <w:p w14:paraId="6C680138" w14:textId="56EAF9F7" w:rsidR="00F14279" w:rsidRPr="00F14279" w:rsidRDefault="00FC08AC" w:rsidP="00F14279">
      <w:r w:rsidRPr="00FC08AC">
        <w:rPr>
          <w:rStyle w:val="Style13ptBold"/>
        </w:rPr>
        <w:t>McDaniel 19</w:t>
      </w:r>
      <w:r>
        <w:t xml:space="preserve">---Christine McDaniel is a Senior Research Fellow at the Mercatus Center. Her research focuses on international trade, globalization, and intellectual property rights. (“Automation won’t destroy trade — It might even boost it”, Hinrich Foundation, 11-14-2019, </w:t>
      </w:r>
      <w:r w:rsidRPr="00FC08AC">
        <w:t>https://www.hinrichfoundation.com/research/tradevistas/tech/automation-trade/#:~:text=The%20thinking%20behind%20the%20concern,which%20could%20reduce%20international%20trade</w:t>
      </w:r>
      <w:r>
        <w:t>)//AN</w:t>
      </w:r>
    </w:p>
    <w:p w14:paraId="132D0104" w14:textId="77777777" w:rsidR="00FC08AC" w:rsidRPr="00FC08AC" w:rsidRDefault="00FC08AC" w:rsidP="008F5A85">
      <w:r w:rsidRPr="00FC08AC">
        <w:t>Alarm bells are ringing</w:t>
      </w:r>
    </w:p>
    <w:p w14:paraId="59336E4C" w14:textId="77777777" w:rsidR="00FC08AC" w:rsidRPr="00FC08AC" w:rsidRDefault="00FC08AC" w:rsidP="008F5A85">
      <w:pPr>
        <w:rPr>
          <w:rStyle w:val="StyleUnderline"/>
        </w:rPr>
      </w:pPr>
      <w:r w:rsidRPr="00FC08AC">
        <w:t xml:space="preserve">Many industry </w:t>
      </w:r>
      <w:r w:rsidRPr="00DD71FD">
        <w:rPr>
          <w:rStyle w:val="StyleUnderline"/>
          <w:highlight w:val="cyan"/>
        </w:rPr>
        <w:t xml:space="preserve">observers are </w:t>
      </w:r>
      <w:r w:rsidRPr="00DD71FD">
        <w:rPr>
          <w:rStyle w:val="Emphasis"/>
          <w:highlight w:val="cyan"/>
        </w:rPr>
        <w:t>sounding alarms</w:t>
      </w:r>
      <w:r w:rsidRPr="00DD71FD">
        <w:rPr>
          <w:rStyle w:val="StyleUnderline"/>
          <w:highlight w:val="cyan"/>
        </w:rPr>
        <w:t xml:space="preserve"> about the </w:t>
      </w:r>
      <w:r w:rsidRPr="00DD71FD">
        <w:rPr>
          <w:rStyle w:val="Emphasis"/>
          <w:highlight w:val="cyan"/>
        </w:rPr>
        <w:t>looming impact</w:t>
      </w:r>
      <w:r w:rsidRPr="00DD71FD">
        <w:rPr>
          <w:rStyle w:val="StyleUnderline"/>
          <w:highlight w:val="cyan"/>
        </w:rPr>
        <w:t xml:space="preserve"> of automation</w:t>
      </w:r>
      <w:r w:rsidRPr="00FC08AC">
        <w:t xml:space="preserve">, robots and 3D printing, </w:t>
      </w:r>
      <w:r w:rsidRPr="00DD71FD">
        <w:rPr>
          <w:rStyle w:val="StyleUnderline"/>
          <w:highlight w:val="cyan"/>
        </w:rPr>
        <w:t>which they fear will</w:t>
      </w:r>
      <w:r w:rsidRPr="00FC08AC">
        <w:t xml:space="preserve"> destroy jobs, disrupt value chains and maybe even </w:t>
      </w:r>
      <w:r w:rsidRPr="00DD71FD">
        <w:rPr>
          <w:rStyle w:val="StyleUnderline"/>
          <w:highlight w:val="cyan"/>
        </w:rPr>
        <w:t>reduce</w:t>
      </w:r>
      <w:r w:rsidRPr="00FC08AC">
        <w:rPr>
          <w:rStyle w:val="StyleUnderline"/>
        </w:rPr>
        <w:t xml:space="preserve"> the need for </w:t>
      </w:r>
      <w:r w:rsidRPr="00FC08AC">
        <w:rPr>
          <w:rStyle w:val="Emphasis"/>
        </w:rPr>
        <w:t xml:space="preserve">international </w:t>
      </w:r>
      <w:r w:rsidRPr="00DD71FD">
        <w:rPr>
          <w:rStyle w:val="Emphasis"/>
          <w:highlight w:val="cyan"/>
        </w:rPr>
        <w:t>trade</w:t>
      </w:r>
      <w:r w:rsidRPr="00FC08AC">
        <w:t xml:space="preserve">. Developing countries are particularly concerned because trade has been an avenue to economic development and growth for them. But a recent report released by the World Bank shows that the data and evidence don’t support the hype. </w:t>
      </w:r>
      <w:r w:rsidRPr="00DD71FD">
        <w:rPr>
          <w:rStyle w:val="StyleUnderline"/>
          <w:highlight w:val="cyan"/>
        </w:rPr>
        <w:t>Instead, automation,</w:t>
      </w:r>
      <w:r w:rsidRPr="00FC08AC">
        <w:rPr>
          <w:rStyle w:val="StyleUnderline"/>
        </w:rPr>
        <w:t xml:space="preserve"> robots </w:t>
      </w:r>
      <w:r w:rsidRPr="00DD71FD">
        <w:rPr>
          <w:rStyle w:val="StyleUnderline"/>
          <w:highlight w:val="cyan"/>
        </w:rPr>
        <w:t xml:space="preserve">and 3D printing might actually </w:t>
      </w:r>
      <w:r w:rsidRPr="00DD71FD">
        <w:rPr>
          <w:rStyle w:val="Emphasis"/>
          <w:highlight w:val="cyan"/>
        </w:rPr>
        <w:t>increase trade</w:t>
      </w:r>
      <w:r w:rsidRPr="00FC08AC">
        <w:rPr>
          <w:rStyle w:val="StyleUnderline"/>
        </w:rPr>
        <w:t xml:space="preserve"> as </w:t>
      </w:r>
      <w:r w:rsidRPr="00FC08AC">
        <w:rPr>
          <w:rStyle w:val="Emphasis"/>
        </w:rPr>
        <w:t>trade costs</w:t>
      </w:r>
      <w:r w:rsidRPr="00FC08AC">
        <w:rPr>
          <w:rStyle w:val="StyleUnderline"/>
        </w:rPr>
        <w:t xml:space="preserve"> continue to fall.</w:t>
      </w:r>
    </w:p>
    <w:p w14:paraId="222C7673" w14:textId="77777777" w:rsidR="00FC08AC" w:rsidRPr="00FC08AC" w:rsidRDefault="00FC08AC" w:rsidP="008F5A85">
      <w:r w:rsidRPr="00FC08AC">
        <w:t xml:space="preserve">Some </w:t>
      </w:r>
      <w:r w:rsidRPr="00FC08AC">
        <w:rPr>
          <w:rStyle w:val="StyleUnderline"/>
        </w:rPr>
        <w:t xml:space="preserve">business analysts have </w:t>
      </w:r>
      <w:r w:rsidRPr="00FC08AC">
        <w:rPr>
          <w:rStyle w:val="Emphasis"/>
        </w:rPr>
        <w:t>warned</w:t>
      </w:r>
      <w:r w:rsidRPr="00FC08AC">
        <w:rPr>
          <w:rStyle w:val="StyleUnderline"/>
        </w:rPr>
        <w:t xml:space="preserve"> that automation</w:t>
      </w:r>
      <w:r w:rsidRPr="00FC08AC">
        <w:t xml:space="preserve"> and robots </w:t>
      </w:r>
      <w:r w:rsidRPr="00FC08AC">
        <w:rPr>
          <w:rStyle w:val="StyleUnderline"/>
        </w:rPr>
        <w:t xml:space="preserve">could </w:t>
      </w:r>
      <w:r w:rsidRPr="00FC08AC">
        <w:rPr>
          <w:rStyle w:val="Emphasis"/>
        </w:rPr>
        <w:t>disrupt and shorten</w:t>
      </w:r>
      <w:r w:rsidRPr="00FC08AC">
        <w:rPr>
          <w:rStyle w:val="StyleUnderline"/>
        </w:rPr>
        <w:t xml:space="preserve"> global supply chains</w:t>
      </w:r>
      <w:r w:rsidRPr="00FC08AC">
        <w:t>. The thinking behind the concern is that, if a computer can design it and a 3D printer can make it, then we won’t need to source it from countries abroad that have more abundant low-cost labor than we do. Instead, companies will drastically shorten their value chains, which could reduce international trade.</w:t>
      </w:r>
    </w:p>
    <w:p w14:paraId="18D8C3E4" w14:textId="77777777" w:rsidR="00FC08AC" w:rsidRPr="00FC08AC" w:rsidRDefault="00FC08AC" w:rsidP="008F5A85">
      <w:r w:rsidRPr="00FC08AC">
        <w:rPr>
          <w:rStyle w:val="StyleUnderline"/>
        </w:rPr>
        <w:t xml:space="preserve">The </w:t>
      </w:r>
      <w:r w:rsidRPr="00FC08AC">
        <w:rPr>
          <w:rStyle w:val="Emphasis"/>
        </w:rPr>
        <w:t>anxieties</w:t>
      </w:r>
      <w:r w:rsidRPr="00FC08AC">
        <w:rPr>
          <w:rStyle w:val="StyleUnderline"/>
        </w:rPr>
        <w:t xml:space="preserve"> have </w:t>
      </w:r>
      <w:r w:rsidRPr="00FC08AC">
        <w:rPr>
          <w:rStyle w:val="Emphasis"/>
        </w:rPr>
        <w:t>gotten the attention</w:t>
      </w:r>
      <w:r w:rsidRPr="00FC08AC">
        <w:rPr>
          <w:rStyle w:val="StyleUnderline"/>
        </w:rPr>
        <w:t xml:space="preserve"> of</w:t>
      </w:r>
      <w:r w:rsidRPr="00FC08AC">
        <w:t xml:space="preserve"> development economists and </w:t>
      </w:r>
      <w:r w:rsidRPr="00FC08AC">
        <w:rPr>
          <w:rStyle w:val="StyleUnderline"/>
        </w:rPr>
        <w:t>developing countries</w:t>
      </w:r>
      <w:r w:rsidRPr="00FC08AC">
        <w:t>. Trade and economic growth go hand-in-hand, both in economic theory and in practice. Multiple studies have shown that firms in developing countries that participate in global value chains outperform their local peers that solely focus on domestic markets. If robots eliminate the need for global value chains, this important avenue for economic development could be threatened.</w:t>
      </w:r>
    </w:p>
    <w:p w14:paraId="1B876D2D" w14:textId="1EC8CFCE" w:rsidR="00FC08AC" w:rsidRPr="00FC08AC" w:rsidRDefault="00FC08AC" w:rsidP="008F5A85">
      <w:pPr>
        <w:rPr>
          <w:rStyle w:val="StyleUnderline"/>
        </w:rPr>
      </w:pPr>
      <w:r w:rsidRPr="00DD71FD">
        <w:rPr>
          <w:rStyle w:val="Emphasis"/>
          <w:highlight w:val="cyan"/>
        </w:rPr>
        <w:t>Anxiety</w:t>
      </w:r>
      <w:r w:rsidRPr="00DD71FD">
        <w:rPr>
          <w:rStyle w:val="StyleUnderline"/>
          <w:highlight w:val="cyan"/>
        </w:rPr>
        <w:t xml:space="preserve"> </w:t>
      </w:r>
      <w:r w:rsidRPr="00FC08AC">
        <w:rPr>
          <w:rStyle w:val="StyleUnderline"/>
        </w:rPr>
        <w:t xml:space="preserve">over automation </w:t>
      </w:r>
      <w:r w:rsidRPr="00DD71FD">
        <w:rPr>
          <w:rStyle w:val="StyleUnderline"/>
          <w:highlight w:val="cyan"/>
        </w:rPr>
        <w:t xml:space="preserve">may be </w:t>
      </w:r>
      <w:r w:rsidRPr="00DD71FD">
        <w:rPr>
          <w:rStyle w:val="Emphasis"/>
          <w:highlight w:val="cyan"/>
        </w:rPr>
        <w:t>overblown</w:t>
      </w:r>
    </w:p>
    <w:p w14:paraId="7929ACC3" w14:textId="77777777" w:rsidR="00FC08AC" w:rsidRPr="00FC08AC" w:rsidRDefault="00FC08AC" w:rsidP="008F5A85">
      <w:pPr>
        <w:rPr>
          <w:rStyle w:val="StyleUnderline"/>
        </w:rPr>
      </w:pPr>
      <w:r w:rsidRPr="00DD71FD">
        <w:rPr>
          <w:rStyle w:val="Emphasis"/>
          <w:highlight w:val="cyan"/>
        </w:rPr>
        <w:t>Scare tactics</w:t>
      </w:r>
      <w:r w:rsidRPr="00FC08AC">
        <w:t xml:space="preserve"> about economic change </w:t>
      </w:r>
      <w:r w:rsidRPr="00FC08AC">
        <w:rPr>
          <w:rStyle w:val="StyleUnderline"/>
        </w:rPr>
        <w:t xml:space="preserve">are </w:t>
      </w:r>
      <w:r w:rsidRPr="00FC08AC">
        <w:rPr>
          <w:rStyle w:val="Emphasis"/>
        </w:rPr>
        <w:t>attractive</w:t>
      </w:r>
      <w:r w:rsidRPr="00FC08AC">
        <w:rPr>
          <w:rStyle w:val="StyleUnderline"/>
        </w:rPr>
        <w:t xml:space="preserve"> because they </w:t>
      </w:r>
      <w:r w:rsidRPr="00DD71FD">
        <w:rPr>
          <w:rStyle w:val="StyleUnderline"/>
          <w:highlight w:val="cyan"/>
        </w:rPr>
        <w:t>get our attention</w:t>
      </w:r>
      <w:r w:rsidRPr="00FC08AC">
        <w:t xml:space="preserve">. About </w:t>
      </w:r>
      <w:r w:rsidRPr="00FC08AC">
        <w:rPr>
          <w:rStyle w:val="StyleUnderline"/>
        </w:rPr>
        <w:t xml:space="preserve">15 years ago, we saw </w:t>
      </w:r>
      <w:r w:rsidRPr="00FC08AC">
        <w:rPr>
          <w:rStyle w:val="Emphasis"/>
        </w:rPr>
        <w:t>headlines</w:t>
      </w:r>
      <w:r w:rsidRPr="00FC08AC">
        <w:rPr>
          <w:rStyle w:val="StyleUnderline"/>
        </w:rPr>
        <w:t xml:space="preserve"> about “white collar outsourcing</w:t>
      </w:r>
      <w:r w:rsidRPr="00FC08AC">
        <w:t xml:space="preserve">” (once attorneys were added to the list of jobs that could be moved offshore, the panic even spread into boardrooms). Some lawmakers called for restrictions on offshoring, and some of those calls are still alive today. </w:t>
      </w:r>
      <w:r w:rsidRPr="00FC08AC">
        <w:rPr>
          <w:rStyle w:val="StyleUnderline"/>
        </w:rPr>
        <w:t xml:space="preserve">But the mass exodus of white collar jobs </w:t>
      </w:r>
      <w:r w:rsidRPr="00FC08AC">
        <w:rPr>
          <w:rStyle w:val="Emphasis"/>
        </w:rPr>
        <w:t>did not occur.</w:t>
      </w:r>
    </w:p>
    <w:p w14:paraId="74C09912" w14:textId="77777777" w:rsidR="00FC08AC" w:rsidRPr="00FC08AC" w:rsidRDefault="00FC08AC" w:rsidP="008F5A85">
      <w:r w:rsidRPr="00FC08AC">
        <w:t>The World Bank is a multilateral development agency that makes grants and loans to support capital projects and economic growth in the poorest countries. Anything that reduces the need for trade and global value chains would hit those developing countries hard, putting the automation concerns squarely on the World Bank’s radar.</w:t>
      </w:r>
    </w:p>
    <w:p w14:paraId="479B7404" w14:textId="77777777" w:rsidR="00FC08AC" w:rsidRPr="00FC08AC" w:rsidRDefault="00FC08AC" w:rsidP="008F5A85">
      <w:r w:rsidRPr="00FC08AC">
        <w:t xml:space="preserve">In its annual World Development Report, the latest released on October 8, the World Bank does not take a definitive stance on the overall effects of automation, and it does not make any bold predictions. But it does make one thing clear: </w:t>
      </w:r>
      <w:r w:rsidRPr="00DD71FD">
        <w:rPr>
          <w:rStyle w:val="StyleUnderline"/>
          <w:highlight w:val="cyan"/>
        </w:rPr>
        <w:t xml:space="preserve">The anxiety over automation hindering trade is </w:t>
      </w:r>
      <w:r w:rsidRPr="00DD71FD">
        <w:rPr>
          <w:rStyle w:val="Emphasis"/>
          <w:highlight w:val="cyan"/>
        </w:rPr>
        <w:t>not supported</w:t>
      </w:r>
      <w:r w:rsidRPr="00DD71FD">
        <w:rPr>
          <w:rStyle w:val="StyleUnderline"/>
          <w:highlight w:val="cyan"/>
        </w:rPr>
        <w:t xml:space="preserve"> by</w:t>
      </w:r>
      <w:r w:rsidRPr="00FC08AC">
        <w:rPr>
          <w:rStyle w:val="StyleUnderline"/>
        </w:rPr>
        <w:t xml:space="preserve"> the </w:t>
      </w:r>
      <w:r w:rsidRPr="00DD71FD">
        <w:rPr>
          <w:rStyle w:val="Emphasis"/>
          <w:highlight w:val="cyan"/>
        </w:rPr>
        <w:t>data</w:t>
      </w:r>
      <w:r w:rsidRPr="00FC08AC">
        <w:rPr>
          <w:rStyle w:val="StyleUnderline"/>
        </w:rPr>
        <w:t xml:space="preserve"> and </w:t>
      </w:r>
      <w:r w:rsidRPr="00FC08AC">
        <w:rPr>
          <w:rStyle w:val="Emphasis"/>
        </w:rPr>
        <w:t>evidence</w:t>
      </w:r>
      <w:r w:rsidRPr="00FC08AC">
        <w:rPr>
          <w:rStyle w:val="StyleUnderline"/>
        </w:rPr>
        <w:t xml:space="preserve">. </w:t>
      </w:r>
      <w:r w:rsidRPr="00DD71FD">
        <w:rPr>
          <w:rStyle w:val="StyleUnderline"/>
          <w:highlight w:val="cyan"/>
        </w:rPr>
        <w:t>In fact</w:t>
      </w:r>
      <w:r w:rsidRPr="00FC08AC">
        <w:rPr>
          <w:rStyle w:val="StyleUnderline"/>
        </w:rPr>
        <w:t xml:space="preserve">, </w:t>
      </w:r>
      <w:r w:rsidRPr="00FC08AC">
        <w:t xml:space="preserve">the authors show that </w:t>
      </w:r>
      <w:r w:rsidRPr="00DD71FD">
        <w:rPr>
          <w:rStyle w:val="StyleUnderline"/>
          <w:highlight w:val="cyan"/>
        </w:rPr>
        <w:t>sectors with</w:t>
      </w:r>
      <w:r w:rsidRPr="00FC08AC">
        <w:rPr>
          <w:rStyle w:val="StyleUnderline"/>
        </w:rPr>
        <w:t xml:space="preserve"> the </w:t>
      </w:r>
      <w:r w:rsidRPr="00FC08AC">
        <w:rPr>
          <w:rStyle w:val="Emphasis"/>
        </w:rPr>
        <w:t xml:space="preserve">largest </w:t>
      </w:r>
      <w:r w:rsidRPr="00DD71FD">
        <w:rPr>
          <w:rStyle w:val="Emphasis"/>
          <w:highlight w:val="cyan"/>
        </w:rPr>
        <w:t>increases</w:t>
      </w:r>
      <w:r w:rsidRPr="00DD71FD">
        <w:rPr>
          <w:rStyle w:val="StyleUnderline"/>
          <w:highlight w:val="cyan"/>
        </w:rPr>
        <w:t xml:space="preserve"> in automation</w:t>
      </w:r>
      <w:r w:rsidRPr="00FC08AC">
        <w:rPr>
          <w:rStyle w:val="StyleUnderline"/>
        </w:rPr>
        <w:t xml:space="preserve"> </w:t>
      </w:r>
      <w:r w:rsidRPr="00DD71FD">
        <w:rPr>
          <w:rStyle w:val="StyleUnderline"/>
          <w:highlight w:val="cyan"/>
        </w:rPr>
        <w:t>have</w:t>
      </w:r>
      <w:r w:rsidRPr="00FC08AC">
        <w:t xml:space="preserve"> also </w:t>
      </w:r>
      <w:r w:rsidRPr="00FC08AC">
        <w:rPr>
          <w:rStyle w:val="StyleUnderline"/>
        </w:rPr>
        <w:t xml:space="preserve">been those with </w:t>
      </w:r>
      <w:r w:rsidRPr="00DD71FD">
        <w:rPr>
          <w:rStyle w:val="StyleUnderline"/>
          <w:highlight w:val="cyan"/>
        </w:rPr>
        <w:t xml:space="preserve">the </w:t>
      </w:r>
      <w:r w:rsidRPr="00DD71FD">
        <w:rPr>
          <w:rStyle w:val="Emphasis"/>
          <w:highlight w:val="cyan"/>
        </w:rPr>
        <w:t>largest increases</w:t>
      </w:r>
      <w:r w:rsidRPr="00DD71FD">
        <w:rPr>
          <w:rStyle w:val="StyleUnderline"/>
          <w:highlight w:val="cyan"/>
        </w:rPr>
        <w:t xml:space="preserve"> in trade</w:t>
      </w:r>
      <w:r w:rsidRPr="00FC08AC">
        <w:t>. Yep, that’s right: We’re experiencing the opposite phenomenon to what so many are worried about.</w:t>
      </w:r>
    </w:p>
    <w:p w14:paraId="20261902" w14:textId="1BBD48B8" w:rsidR="00FC08AC" w:rsidRPr="00FC08AC" w:rsidRDefault="00FC08AC" w:rsidP="008F5A85">
      <w:pPr>
        <w:rPr>
          <w:rStyle w:val="StyleUnderline"/>
        </w:rPr>
      </w:pPr>
      <w:r w:rsidRPr="00FC08AC">
        <w:rPr>
          <w:rStyle w:val="StyleUnderline"/>
        </w:rPr>
        <w:t xml:space="preserve">Automation </w:t>
      </w:r>
      <w:r w:rsidRPr="00FC08AC">
        <w:rPr>
          <w:rStyle w:val="Emphasis"/>
        </w:rPr>
        <w:t>actually helping</w:t>
      </w:r>
      <w:r w:rsidRPr="00FC08AC">
        <w:rPr>
          <w:rStyle w:val="StyleUnderline"/>
        </w:rPr>
        <w:t xml:space="preserve"> to </w:t>
      </w:r>
      <w:r w:rsidRPr="00FC08AC">
        <w:rPr>
          <w:rStyle w:val="Emphasis"/>
        </w:rPr>
        <w:t>expand</w:t>
      </w:r>
      <w:r w:rsidRPr="00FC08AC">
        <w:rPr>
          <w:rStyle w:val="StyleUnderline"/>
        </w:rPr>
        <w:t xml:space="preserve"> trade</w:t>
      </w:r>
    </w:p>
    <w:p w14:paraId="756624F2" w14:textId="77777777" w:rsidR="00FC08AC" w:rsidRPr="00FC08AC" w:rsidRDefault="00FC08AC" w:rsidP="008F5A85">
      <w:pPr>
        <w:rPr>
          <w:rStyle w:val="StyleUnderline"/>
        </w:rPr>
      </w:pPr>
      <w:r w:rsidRPr="00FC08AC">
        <w:t xml:space="preserve">Specifically, the report shows that the percentage change in imports of parts from developing countries from 1995 to 2015 is higher in industries that are more automated. Agriculture and textiles are among the least-automated industries and have the smallest change. </w:t>
      </w:r>
      <w:r w:rsidRPr="00DD71FD">
        <w:rPr>
          <w:rStyle w:val="StyleUnderline"/>
          <w:highlight w:val="cyan"/>
        </w:rPr>
        <w:t>Metal, rubber and plastics</w:t>
      </w:r>
      <w:r w:rsidRPr="00FC08AC">
        <w:rPr>
          <w:rStyle w:val="StyleUnderline"/>
        </w:rPr>
        <w:t xml:space="preserve">, and automotive sectors </w:t>
      </w:r>
      <w:r w:rsidRPr="00DD71FD">
        <w:rPr>
          <w:rStyle w:val="StyleUnderline"/>
          <w:highlight w:val="cyan"/>
        </w:rPr>
        <w:t>have</w:t>
      </w:r>
      <w:r w:rsidRPr="00FC08AC">
        <w:rPr>
          <w:rStyle w:val="StyleUnderline"/>
        </w:rPr>
        <w:t xml:space="preserve"> the </w:t>
      </w:r>
      <w:r w:rsidRPr="00DD71FD">
        <w:rPr>
          <w:rStyle w:val="Emphasis"/>
          <w:highlight w:val="cyan"/>
        </w:rPr>
        <w:t>high</w:t>
      </w:r>
      <w:r w:rsidRPr="00FC08AC">
        <w:rPr>
          <w:rStyle w:val="Emphasis"/>
        </w:rPr>
        <w:t xml:space="preserve">est </w:t>
      </w:r>
      <w:r w:rsidRPr="00DD71FD">
        <w:rPr>
          <w:rStyle w:val="Emphasis"/>
          <w:highlight w:val="cyan"/>
        </w:rPr>
        <w:t>rates</w:t>
      </w:r>
      <w:r w:rsidRPr="00DD71FD">
        <w:rPr>
          <w:rStyle w:val="StyleUnderline"/>
          <w:highlight w:val="cyan"/>
        </w:rPr>
        <w:t xml:space="preserve"> of automation and</w:t>
      </w:r>
      <w:r w:rsidRPr="00FC08AC">
        <w:rPr>
          <w:rStyle w:val="StyleUnderline"/>
        </w:rPr>
        <w:t xml:space="preserve"> the </w:t>
      </w:r>
      <w:r w:rsidRPr="00DD71FD">
        <w:rPr>
          <w:rStyle w:val="StyleUnderline"/>
          <w:highlight w:val="cyan"/>
        </w:rPr>
        <w:t>large</w:t>
      </w:r>
      <w:r w:rsidRPr="00FC08AC">
        <w:rPr>
          <w:rStyle w:val="StyleUnderline"/>
        </w:rPr>
        <w:t xml:space="preserve">st </w:t>
      </w:r>
      <w:r w:rsidRPr="00DD71FD">
        <w:rPr>
          <w:rStyle w:val="StyleUnderline"/>
          <w:highlight w:val="cyan"/>
        </w:rPr>
        <w:t>increases in trade.</w:t>
      </w:r>
    </w:p>
    <w:p w14:paraId="3A9C4DB0" w14:textId="77777777" w:rsidR="00FC08AC" w:rsidRPr="00FC08AC" w:rsidRDefault="00FC08AC" w:rsidP="008F5A85">
      <w:r w:rsidRPr="00FC08AC">
        <w:t>Automation in industrial countries has boosted imports from developing countries</w:t>
      </w:r>
    </w:p>
    <w:p w14:paraId="3FDAF00E" w14:textId="4462DE4A" w:rsidR="008F5A85" w:rsidRDefault="00FC08AC" w:rsidP="00FC08AC">
      <w:r w:rsidRPr="00FC08AC">
        <w:t xml:space="preserve">Why? Because </w:t>
      </w:r>
      <w:r w:rsidRPr="00DD71FD">
        <w:rPr>
          <w:rStyle w:val="StyleUnderline"/>
          <w:highlight w:val="cyan"/>
        </w:rPr>
        <w:t>automation</w:t>
      </w:r>
      <w:r w:rsidRPr="00FC08AC">
        <w:t xml:space="preserve">, like robotic assembly and 3D printing, </w:t>
      </w:r>
      <w:r w:rsidRPr="00DD71FD">
        <w:rPr>
          <w:rStyle w:val="StyleUnderline"/>
          <w:highlight w:val="cyan"/>
        </w:rPr>
        <w:t xml:space="preserve">leads to an </w:t>
      </w:r>
      <w:r w:rsidRPr="00DD71FD">
        <w:rPr>
          <w:rStyle w:val="Emphasis"/>
          <w:highlight w:val="cyan"/>
        </w:rPr>
        <w:t>expansion in output</w:t>
      </w:r>
      <w:r w:rsidRPr="00DD71FD">
        <w:rPr>
          <w:rStyle w:val="StyleUnderline"/>
          <w:highlight w:val="cyan"/>
        </w:rPr>
        <w:t xml:space="preserve"> and demand for </w:t>
      </w:r>
      <w:r w:rsidRPr="00DD71FD">
        <w:rPr>
          <w:rStyle w:val="Emphasis"/>
          <w:highlight w:val="cyan"/>
        </w:rPr>
        <w:t>material inputs</w:t>
      </w:r>
      <w:r w:rsidRPr="00FC08AC">
        <w:t xml:space="preserve">. </w:t>
      </w:r>
      <w:r w:rsidRPr="00FC08AC">
        <w:rPr>
          <w:rStyle w:val="StyleUnderline"/>
        </w:rPr>
        <w:t xml:space="preserve">Automation can also lead to the creation of </w:t>
      </w:r>
      <w:r w:rsidRPr="00FC08AC">
        <w:rPr>
          <w:rStyle w:val="Emphasis"/>
        </w:rPr>
        <w:t>new task</w:t>
      </w:r>
      <w:r w:rsidRPr="00FC08AC">
        <w:rPr>
          <w:rStyle w:val="StyleUnderline"/>
        </w:rPr>
        <w:t>s.</w:t>
      </w:r>
      <w:r w:rsidRPr="00FC08AC">
        <w:t xml:space="preserve"> So while it brings labor market adjustment pains — like technology and progress always do — automation will not necessarily reduce trade or shorten global value chains.</w:t>
      </w:r>
    </w:p>
    <w:p w14:paraId="091C071F" w14:textId="7F8703AC" w:rsidR="00AD46A7" w:rsidRDefault="00AD46A7" w:rsidP="00AD46A7">
      <w:pPr>
        <w:pStyle w:val="Heading3"/>
      </w:pPr>
      <w:r>
        <w:t>2AC---AT: Impact---Laundry-List</w:t>
      </w:r>
    </w:p>
    <w:p w14:paraId="1C18A391" w14:textId="00F66721" w:rsidR="00AD46A7" w:rsidRDefault="00AD46A7" w:rsidP="00AD46A7">
      <w:pPr>
        <w:pStyle w:val="Heading4"/>
      </w:pPr>
      <w:r>
        <w:t xml:space="preserve">Globalization is ineffective at solving global issues---COVID proves. </w:t>
      </w:r>
    </w:p>
    <w:p w14:paraId="501B79CB" w14:textId="782AD66C" w:rsidR="00E1563C" w:rsidRPr="00E1563C" w:rsidRDefault="00E1563C" w:rsidP="00E1563C">
      <w:r w:rsidRPr="00E1563C">
        <w:rPr>
          <w:rStyle w:val="Style13ptBold"/>
        </w:rPr>
        <w:t>Elliott 22</w:t>
      </w:r>
      <w:r>
        <w:t xml:space="preserve">---Larry Elliott is the Guardian's economics editor. (“Globalisation is not working – in an age of insecurity, we need more local solutions”, The Guardian, 4-21-2022, </w:t>
      </w:r>
      <w:r w:rsidRPr="00E1563C">
        <w:t>https://www.theguardian.com/commentisfree/2022/apr/21/globalisation-supply-chain-crisis-covid-vaccines-self-sufficiency</w:t>
      </w:r>
      <w:r>
        <w:t>)//AN</w:t>
      </w:r>
    </w:p>
    <w:p w14:paraId="131AF3DC" w14:textId="77777777" w:rsidR="00AD46A7" w:rsidRPr="00E1563C" w:rsidRDefault="00AD46A7" w:rsidP="00AD46A7">
      <w:r w:rsidRPr="00E1563C">
        <w:t>The IMF is worried about the risk of a return to the 1930s. It fears the current trend towards deglobalisation will result in trade barriers going up, countries adopting their own technological standards – and rival reserve currencies emerging to challenge the supremacy of the US dollar. Bad all round, in other words.</w:t>
      </w:r>
    </w:p>
    <w:p w14:paraId="12AA20DD" w14:textId="3A05FF2B" w:rsidR="00AD46A7" w:rsidRPr="00E1563C" w:rsidRDefault="00AD46A7" w:rsidP="00AD46A7">
      <w:r w:rsidRPr="00E1563C">
        <w:t xml:space="preserve">But hang on a minute. Greater international cooperation is a good thing, to be sure. </w:t>
      </w:r>
      <w:r w:rsidRPr="00DD71FD">
        <w:rPr>
          <w:rStyle w:val="StyleUnderline"/>
          <w:highlight w:val="cyan"/>
        </w:rPr>
        <w:t xml:space="preserve">There are </w:t>
      </w:r>
      <w:r w:rsidRPr="00E1563C">
        <w:rPr>
          <w:rStyle w:val="Emphasis"/>
        </w:rPr>
        <w:t xml:space="preserve">global </w:t>
      </w:r>
      <w:r w:rsidRPr="00DD71FD">
        <w:rPr>
          <w:rStyle w:val="Emphasis"/>
          <w:highlight w:val="cyan"/>
        </w:rPr>
        <w:t>problems</w:t>
      </w:r>
      <w:r w:rsidRPr="00DD71FD">
        <w:rPr>
          <w:rStyle w:val="StyleUnderline"/>
          <w:highlight w:val="cyan"/>
        </w:rPr>
        <w:t xml:space="preserve"> that need </w:t>
      </w:r>
      <w:r w:rsidRPr="00DD71FD">
        <w:rPr>
          <w:rStyle w:val="Emphasis"/>
          <w:highlight w:val="cyan"/>
        </w:rPr>
        <w:t>global solutions</w:t>
      </w:r>
      <w:r w:rsidRPr="00E1563C">
        <w:t>, as the IMF’s managing director, Kristalina Georgieva, rightly noted at a press conference yesterday.</w:t>
      </w:r>
    </w:p>
    <w:p w14:paraId="162B40B4" w14:textId="77777777" w:rsidR="00AD46A7" w:rsidRPr="00AD46A7" w:rsidRDefault="00AD46A7" w:rsidP="00AD46A7">
      <w:pPr>
        <w:rPr>
          <w:rStyle w:val="StyleUnderline"/>
        </w:rPr>
      </w:pPr>
      <w:r w:rsidRPr="00DD71FD">
        <w:rPr>
          <w:rStyle w:val="StyleUnderline"/>
          <w:highlight w:val="cyan"/>
        </w:rPr>
        <w:t xml:space="preserve">Yet </w:t>
      </w:r>
      <w:r w:rsidRPr="00DD71FD">
        <w:rPr>
          <w:rStyle w:val="Emphasis"/>
          <w:highlight w:val="cyan"/>
        </w:rPr>
        <w:t>there isn’t</w:t>
      </w:r>
      <w:r w:rsidRPr="00AD46A7">
        <w:rPr>
          <w:rStyle w:val="StyleUnderline"/>
        </w:rPr>
        <w:t xml:space="preserve"> much </w:t>
      </w:r>
      <w:r w:rsidRPr="00DD71FD">
        <w:rPr>
          <w:rStyle w:val="StyleUnderline"/>
          <w:highlight w:val="cyan"/>
        </w:rPr>
        <w:t>evidence that</w:t>
      </w:r>
      <w:r w:rsidRPr="00E1563C">
        <w:t xml:space="preserve"> the current model of </w:t>
      </w:r>
      <w:r w:rsidRPr="00DD71FD">
        <w:rPr>
          <w:rStyle w:val="StyleUnderline"/>
          <w:highlight w:val="cyan"/>
        </w:rPr>
        <w:t>globalisation is</w:t>
      </w:r>
      <w:r w:rsidRPr="00AD46A7">
        <w:rPr>
          <w:rStyle w:val="StyleUnderline"/>
        </w:rPr>
        <w:t xml:space="preserve"> much </w:t>
      </w:r>
      <w:r w:rsidRPr="00DD71FD">
        <w:rPr>
          <w:rStyle w:val="Emphasis"/>
          <w:highlight w:val="cyan"/>
        </w:rPr>
        <w:t>good</w:t>
      </w:r>
      <w:r w:rsidRPr="00DD71FD">
        <w:rPr>
          <w:rStyle w:val="StyleUnderline"/>
          <w:highlight w:val="cyan"/>
        </w:rPr>
        <w:t xml:space="preserve"> at solving them</w:t>
      </w:r>
      <w:r w:rsidRPr="00E1563C">
        <w:t xml:space="preserve">. As the IMF itself notes in its latest world economic outlook, the debt-relief process is unfit for purpose. A properly </w:t>
      </w:r>
      <w:r w:rsidRPr="00DD71FD">
        <w:rPr>
          <w:rStyle w:val="Emphasis"/>
          <w:highlight w:val="cyan"/>
        </w:rPr>
        <w:t>functioning</w:t>
      </w:r>
      <w:r w:rsidRPr="00DD71FD">
        <w:rPr>
          <w:rStyle w:val="StyleUnderline"/>
          <w:highlight w:val="cyan"/>
        </w:rPr>
        <w:t xml:space="preserve"> globalisation would have resulted in</w:t>
      </w:r>
      <w:r w:rsidRPr="00AD46A7">
        <w:rPr>
          <w:rStyle w:val="StyleUnderline"/>
        </w:rPr>
        <w:t xml:space="preserve"> a </w:t>
      </w:r>
      <w:r w:rsidRPr="00DD71FD">
        <w:rPr>
          <w:rStyle w:val="Emphasis"/>
          <w:highlight w:val="cyan"/>
        </w:rPr>
        <w:t>fair</w:t>
      </w:r>
      <w:r w:rsidRPr="00E1563C">
        <w:rPr>
          <w:rStyle w:val="Emphasis"/>
        </w:rPr>
        <w:t xml:space="preserve">er </w:t>
      </w:r>
      <w:r w:rsidRPr="00DD71FD">
        <w:rPr>
          <w:rStyle w:val="Emphasis"/>
          <w:highlight w:val="cyan"/>
        </w:rPr>
        <w:t>distribution</w:t>
      </w:r>
      <w:r w:rsidRPr="00DD71FD">
        <w:rPr>
          <w:rStyle w:val="StyleUnderline"/>
          <w:highlight w:val="cyan"/>
        </w:rPr>
        <w:t xml:space="preserve"> of Covid-19 shots rather than </w:t>
      </w:r>
      <w:r w:rsidRPr="00DD71FD">
        <w:rPr>
          <w:rStyle w:val="Emphasis"/>
          <w:highlight w:val="cyan"/>
        </w:rPr>
        <w:t>vaccine apartheid</w:t>
      </w:r>
      <w:r w:rsidRPr="00DD71FD">
        <w:rPr>
          <w:rStyle w:val="StyleUnderline"/>
          <w:highlight w:val="cyan"/>
        </w:rPr>
        <w:t>. There would be more</w:t>
      </w:r>
      <w:r w:rsidRPr="00AD46A7">
        <w:rPr>
          <w:rStyle w:val="StyleUnderline"/>
        </w:rPr>
        <w:t xml:space="preserve"> ef</w:t>
      </w:r>
      <w:r w:rsidRPr="00E1563C">
        <w:rPr>
          <w:rStyle w:val="Emphasis"/>
        </w:rPr>
        <w:t xml:space="preserve">fective </w:t>
      </w:r>
      <w:r w:rsidRPr="00DD71FD">
        <w:rPr>
          <w:rStyle w:val="Emphasis"/>
          <w:highlight w:val="cyan"/>
        </w:rPr>
        <w:t>action</w:t>
      </w:r>
      <w:r w:rsidRPr="00E1563C">
        <w:rPr>
          <w:rStyle w:val="Emphasis"/>
        </w:rPr>
        <w:t xml:space="preserve"> </w:t>
      </w:r>
      <w:r w:rsidRPr="00DD71FD">
        <w:rPr>
          <w:rStyle w:val="StyleUnderline"/>
          <w:highlight w:val="cyan"/>
        </w:rPr>
        <w:t>to tackle</w:t>
      </w:r>
      <w:r w:rsidRPr="00E1563C">
        <w:t xml:space="preserve"> the biggest collective problem of all: </w:t>
      </w:r>
      <w:r w:rsidRPr="00AD46A7">
        <w:rPr>
          <w:rStyle w:val="StyleUnderline"/>
        </w:rPr>
        <w:t xml:space="preserve">the </w:t>
      </w:r>
      <w:r w:rsidRPr="00DD71FD">
        <w:rPr>
          <w:rStyle w:val="Emphasis"/>
          <w:highlight w:val="cyan"/>
        </w:rPr>
        <w:t>climate</w:t>
      </w:r>
      <w:r w:rsidRPr="00AD46A7">
        <w:rPr>
          <w:rStyle w:val="StyleUnderline"/>
        </w:rPr>
        <w:t xml:space="preserve"> crisis.</w:t>
      </w:r>
    </w:p>
    <w:p w14:paraId="736E85A5" w14:textId="77777777" w:rsidR="00AD46A7" w:rsidRPr="00E1563C" w:rsidRDefault="00AD46A7" w:rsidP="00AD46A7">
      <w:r w:rsidRPr="00DD71FD">
        <w:rPr>
          <w:rStyle w:val="StyleUnderline"/>
          <w:highlight w:val="cyan"/>
        </w:rPr>
        <w:t>The mistake is to see globalisation as</w:t>
      </w:r>
      <w:r w:rsidRPr="00AD46A7">
        <w:rPr>
          <w:rStyle w:val="StyleUnderline"/>
        </w:rPr>
        <w:t xml:space="preserve"> </w:t>
      </w:r>
      <w:r w:rsidRPr="00E1563C">
        <w:rPr>
          <w:rStyle w:val="Emphasis"/>
        </w:rPr>
        <w:t>synonymous</w:t>
      </w:r>
      <w:r w:rsidRPr="00AD46A7">
        <w:rPr>
          <w:rStyle w:val="StyleUnderline"/>
        </w:rPr>
        <w:t xml:space="preserve"> with </w:t>
      </w:r>
      <w:r w:rsidRPr="00DD71FD">
        <w:rPr>
          <w:rStyle w:val="StyleUnderline"/>
          <w:highlight w:val="cyan"/>
        </w:rPr>
        <w:t>multilateralism</w:t>
      </w:r>
      <w:r w:rsidRPr="00E1563C">
        <w:t xml:space="preserve"> rather than the particular variant of international capitalism that has emerged in the three decades since the collapse of communism. Funnily enough, countries managed to find ways of trading with each other in the years before the Berlin Wall came down.</w:t>
      </w:r>
    </w:p>
    <w:p w14:paraId="0340FFE3" w14:textId="77777777" w:rsidR="00AD46A7" w:rsidRPr="00E1563C" w:rsidRDefault="00AD46A7" w:rsidP="00AD46A7">
      <w:r w:rsidRPr="00AD46A7">
        <w:rPr>
          <w:rStyle w:val="StyleUnderline"/>
        </w:rPr>
        <w:t>China</w:t>
      </w:r>
      <w:r w:rsidRPr="00E1563C">
        <w:t xml:space="preserve">, the big winner from the past 30 years, </w:t>
      </w:r>
      <w:r w:rsidRPr="00AD46A7">
        <w:rPr>
          <w:rStyle w:val="StyleUnderline"/>
        </w:rPr>
        <w:t xml:space="preserve">has seen a </w:t>
      </w:r>
      <w:r w:rsidRPr="00E1563C">
        <w:rPr>
          <w:rStyle w:val="Emphasis"/>
        </w:rPr>
        <w:t>marked reduction</w:t>
      </w:r>
      <w:r w:rsidRPr="00AD46A7">
        <w:rPr>
          <w:rStyle w:val="StyleUnderline"/>
        </w:rPr>
        <w:t xml:space="preserve"> in poverty but</w:t>
      </w:r>
      <w:r w:rsidRPr="00E1563C">
        <w:t xml:space="preserve"> has </w:t>
      </w:r>
      <w:r w:rsidRPr="00E1563C">
        <w:rPr>
          <w:rStyle w:val="Emphasis"/>
        </w:rPr>
        <w:t>achieved</w:t>
      </w:r>
      <w:r w:rsidRPr="00AD46A7">
        <w:rPr>
          <w:rStyle w:val="StyleUnderline"/>
        </w:rPr>
        <w:t xml:space="preserve"> it by retaining </w:t>
      </w:r>
      <w:r w:rsidRPr="00E1563C">
        <w:rPr>
          <w:rStyle w:val="Emphasis"/>
        </w:rPr>
        <w:t>strong control</w:t>
      </w:r>
      <w:r w:rsidRPr="00AD46A7">
        <w:rPr>
          <w:rStyle w:val="StyleUnderline"/>
        </w:rPr>
        <w:t xml:space="preserve"> over its economic policy</w:t>
      </w:r>
      <w:r w:rsidRPr="00E1563C">
        <w:t xml:space="preserve"> and movements of capital. Wary of the sort of shock treatment administered to Russia in the early 1990s, Beijing has liberalised its economy in its own way and at its own pace. India has liberalised cautiously.</w:t>
      </w:r>
    </w:p>
    <w:p w14:paraId="34962D20" w14:textId="77777777" w:rsidR="00AD46A7" w:rsidRPr="00E1563C" w:rsidRDefault="00AD46A7" w:rsidP="00AD46A7">
      <w:r w:rsidRPr="00AD46A7">
        <w:rPr>
          <w:rStyle w:val="StyleUnderline"/>
        </w:rPr>
        <w:t xml:space="preserve">The </w:t>
      </w:r>
      <w:r w:rsidRPr="00E1563C">
        <w:rPr>
          <w:rStyle w:val="Emphasis"/>
        </w:rPr>
        <w:t>rhetoric</w:t>
      </w:r>
      <w:r w:rsidRPr="00AD46A7">
        <w:rPr>
          <w:rStyle w:val="StyleUnderline"/>
        </w:rPr>
        <w:t xml:space="preserve"> of </w:t>
      </w:r>
      <w:r w:rsidRPr="00DD71FD">
        <w:rPr>
          <w:rStyle w:val="StyleUnderline"/>
          <w:highlight w:val="cyan"/>
        </w:rPr>
        <w:t>globalisation is all about</w:t>
      </w:r>
      <w:r w:rsidRPr="00AD46A7">
        <w:rPr>
          <w:rStyle w:val="StyleUnderline"/>
        </w:rPr>
        <w:t xml:space="preserve"> smooth-running</w:t>
      </w:r>
      <w:r w:rsidRPr="00E1563C">
        <w:t xml:space="preserve"> and efficient </w:t>
      </w:r>
      <w:r w:rsidRPr="00DD71FD">
        <w:rPr>
          <w:rStyle w:val="Emphasis"/>
          <w:highlight w:val="cyan"/>
        </w:rPr>
        <w:t>supply chains</w:t>
      </w:r>
      <w:r w:rsidRPr="00E1563C">
        <w:t>. An international division of labour and the lack of any controls on capital moves production to where labour costs are lower, and helps keep prices in the shops down.</w:t>
      </w:r>
    </w:p>
    <w:p w14:paraId="481FCFD2" w14:textId="77777777" w:rsidR="00AD46A7" w:rsidRPr="00E1563C" w:rsidRDefault="00AD46A7" w:rsidP="00AD46A7">
      <w:r w:rsidRPr="00DD71FD">
        <w:rPr>
          <w:rStyle w:val="StyleUnderline"/>
          <w:highlight w:val="cyan"/>
        </w:rPr>
        <w:t>But as we are</w:t>
      </w:r>
      <w:r w:rsidRPr="00AD46A7">
        <w:rPr>
          <w:rStyle w:val="StyleUnderline"/>
        </w:rPr>
        <w:t xml:space="preserve"> now </w:t>
      </w:r>
      <w:r w:rsidRPr="00DD71FD">
        <w:rPr>
          <w:rStyle w:val="StyleUnderline"/>
          <w:highlight w:val="cyan"/>
        </w:rPr>
        <w:t xml:space="preserve">finding out, there is </w:t>
      </w:r>
      <w:r w:rsidRPr="00DD71FD">
        <w:rPr>
          <w:rStyle w:val="Emphasis"/>
          <w:highlight w:val="cyan"/>
        </w:rPr>
        <w:t>no guarantee</w:t>
      </w:r>
      <w:r w:rsidRPr="00DD71FD">
        <w:rPr>
          <w:rStyle w:val="StyleUnderline"/>
          <w:highlight w:val="cyan"/>
        </w:rPr>
        <w:t xml:space="preserve"> that long</w:t>
      </w:r>
      <w:r w:rsidRPr="00E1563C">
        <w:t xml:space="preserve"> and complex </w:t>
      </w:r>
      <w:r w:rsidRPr="00DD71FD">
        <w:rPr>
          <w:rStyle w:val="StyleUnderline"/>
          <w:highlight w:val="cyan"/>
        </w:rPr>
        <w:t>supply chains are a</w:t>
      </w:r>
      <w:r w:rsidRPr="00E1563C">
        <w:t xml:space="preserve">n impregnable </w:t>
      </w:r>
      <w:r w:rsidRPr="00DD71FD">
        <w:rPr>
          <w:rStyle w:val="Emphasis"/>
          <w:highlight w:val="cyan"/>
        </w:rPr>
        <w:t>defence</w:t>
      </w:r>
      <w:r w:rsidRPr="00DD71FD">
        <w:rPr>
          <w:rStyle w:val="StyleUnderline"/>
          <w:highlight w:val="cyan"/>
        </w:rPr>
        <w:t xml:space="preserve"> against inflation</w:t>
      </w:r>
      <w:r w:rsidRPr="00E1563C">
        <w:t>. On the contrary, when global production lines get gummed up – either due to a post-pandemic surge in demand or the shockwaves from war – cost of living pressures surface. The past couple of years have brought home to governments the benefits of self-sufficiency: be it in food, fuel, personal protective equipment or Covid-19 drugs.</w:t>
      </w:r>
    </w:p>
    <w:p w14:paraId="4238D8F2" w14:textId="004DEA3D" w:rsidR="00AD46A7" w:rsidRPr="00E1563C" w:rsidRDefault="00AD46A7" w:rsidP="00AD46A7">
      <w:r w:rsidRPr="00E1563C">
        <w:t xml:space="preserve">Moreover, </w:t>
      </w:r>
      <w:r w:rsidRPr="00DD71FD">
        <w:rPr>
          <w:rStyle w:val="StyleUnderline"/>
          <w:highlight w:val="cyan"/>
        </w:rPr>
        <w:t>despite</w:t>
      </w:r>
      <w:r w:rsidRPr="00AD46A7">
        <w:rPr>
          <w:rStyle w:val="StyleUnderline"/>
        </w:rPr>
        <w:t xml:space="preserve"> </w:t>
      </w:r>
      <w:r w:rsidRPr="00E1563C">
        <w:rPr>
          <w:rStyle w:val="Emphasis"/>
        </w:rPr>
        <w:t xml:space="preserve">all the </w:t>
      </w:r>
      <w:r w:rsidRPr="00DD71FD">
        <w:rPr>
          <w:rStyle w:val="Emphasis"/>
          <w:highlight w:val="cyan"/>
        </w:rPr>
        <w:t>hype</w:t>
      </w:r>
      <w:r w:rsidRPr="00DD71FD">
        <w:rPr>
          <w:rStyle w:val="StyleUnderline"/>
          <w:highlight w:val="cyan"/>
        </w:rPr>
        <w:t xml:space="preserve">, globalisation has </w:t>
      </w:r>
      <w:r w:rsidRPr="00DD71FD">
        <w:rPr>
          <w:rStyle w:val="Emphasis"/>
          <w:highlight w:val="cyan"/>
        </w:rPr>
        <w:t>not led</w:t>
      </w:r>
      <w:r w:rsidRPr="00DD71FD">
        <w:rPr>
          <w:rStyle w:val="StyleUnderline"/>
          <w:highlight w:val="cyan"/>
        </w:rPr>
        <w:t xml:space="preserve"> to</w:t>
      </w:r>
      <w:r w:rsidRPr="00AD46A7">
        <w:rPr>
          <w:rStyle w:val="StyleUnderline"/>
        </w:rPr>
        <w:t xml:space="preserve"> faster </w:t>
      </w:r>
      <w:r w:rsidRPr="00DD71FD">
        <w:rPr>
          <w:rStyle w:val="Emphasis"/>
          <w:highlight w:val="cyan"/>
        </w:rPr>
        <w:t>growth</w:t>
      </w:r>
      <w:r w:rsidRPr="00DD71FD">
        <w:rPr>
          <w:rStyle w:val="StyleUnderline"/>
          <w:highlight w:val="cyan"/>
        </w:rPr>
        <w:t xml:space="preserve"> and</w:t>
      </w:r>
      <w:r w:rsidRPr="00E1563C">
        <w:t xml:space="preserve"> more rapid </w:t>
      </w:r>
      <w:r w:rsidRPr="00DD71FD">
        <w:rPr>
          <w:rStyle w:val="StyleUnderline"/>
          <w:highlight w:val="cyan"/>
        </w:rPr>
        <w:t>advances in living standards</w:t>
      </w:r>
      <w:r w:rsidRPr="00AD46A7">
        <w:rPr>
          <w:rStyle w:val="StyleUnderline"/>
        </w:rPr>
        <w:t xml:space="preserve"> </w:t>
      </w:r>
      <w:r w:rsidRPr="00E1563C">
        <w:rPr>
          <w:rStyle w:val="Emphasis"/>
        </w:rPr>
        <w:t>for most</w:t>
      </w:r>
      <w:r w:rsidRPr="00E1563C">
        <w:t xml:space="preserve"> of those living in the UK and other developed nations. For the rich, of course, it has been a different story. They captured the gains from global growth and salted them away either in offshore tax havens or – in the case of Russian oligarchs – in the London property market.</w:t>
      </w:r>
    </w:p>
    <w:p w14:paraId="6D5D4072" w14:textId="04E423D3" w:rsidR="00FF037B" w:rsidRDefault="00FF037B" w:rsidP="00FF037B">
      <w:pPr>
        <w:pStyle w:val="Heading3"/>
      </w:pPr>
      <w:r>
        <w:t>2AC---AT: Impact---Trade Peace Thesis</w:t>
      </w:r>
    </w:p>
    <w:p w14:paraId="7E57BEA1" w14:textId="77777777" w:rsidR="00FF037B" w:rsidRDefault="00FF037B" w:rsidP="00FF037B">
      <w:pPr>
        <w:pStyle w:val="Heading4"/>
      </w:pPr>
      <w:r>
        <w:t>Trade doesn’t solve war</w:t>
      </w:r>
    </w:p>
    <w:p w14:paraId="073932FC" w14:textId="5FB30C1E" w:rsidR="00FF037B" w:rsidRDefault="00FF037B" w:rsidP="00FF037B">
      <w:r w:rsidRPr="0088031F">
        <w:rPr>
          <w:rStyle w:val="Style13ptBold"/>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386590D7" w14:textId="77777777" w:rsidR="00FF037B" w:rsidRPr="00FA23AC" w:rsidRDefault="00FF037B" w:rsidP="00FF037B">
      <w:r w:rsidRPr="00DD71FD">
        <w:rPr>
          <w:rStyle w:val="StyleUnderline"/>
          <w:highlight w:val="cyan"/>
        </w:rPr>
        <w:t xml:space="preserve">You </w:t>
      </w:r>
      <w:r w:rsidRPr="00DD71FD">
        <w:rPr>
          <w:rStyle w:val="Emphasis"/>
          <w:highlight w:val="cyan"/>
        </w:rPr>
        <w:t xml:space="preserve">can’t trade </w:t>
      </w:r>
      <w:r w:rsidRPr="00FA23AC">
        <w:rPr>
          <w:rStyle w:val="Emphasis"/>
        </w:rPr>
        <w:t xml:space="preserve">with someone you’re </w:t>
      </w:r>
      <w:r w:rsidRPr="00DD71FD">
        <w:rPr>
          <w:rStyle w:val="Emphasis"/>
          <w:highlight w:val="cyan"/>
        </w:rPr>
        <w:t>at war</w:t>
      </w:r>
      <w:r w:rsidRPr="00FA23AC">
        <w:rPr>
          <w:rStyle w:val="Emphasis"/>
        </w:rPr>
        <w:t xml:space="preserve"> with</w:t>
      </w:r>
      <w:r w:rsidRPr="00FA23AC">
        <w:t xml:space="preserve">. So, </w:t>
      </w:r>
      <w:r w:rsidRPr="00FA23AC">
        <w:rPr>
          <w:rStyle w:val="StyleUnderline"/>
        </w:rPr>
        <w:t xml:space="preserve">the </w:t>
      </w:r>
      <w:r w:rsidRPr="00FA23AC">
        <w:rPr>
          <w:rStyle w:val="Emphasis"/>
        </w:rPr>
        <w:t>more two countries trade</w:t>
      </w:r>
      <w:r w:rsidRPr="00FA23AC">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t xml:space="preserve">, and the less likely they should be to fight. </w:t>
      </w:r>
      <w:r w:rsidRPr="00DD71FD">
        <w:rPr>
          <w:rStyle w:val="Emphasis"/>
          <w:highlight w:val="cyan"/>
        </w:rPr>
        <w:t>This</w:t>
      </w:r>
      <w:r w:rsidRPr="00FA23AC">
        <w:rPr>
          <w:rStyle w:val="Emphasis"/>
        </w:rPr>
        <w:t xml:space="preserve"> argument </w:t>
      </w:r>
      <w:r w:rsidRPr="00DD71FD">
        <w:rPr>
          <w:rStyle w:val="Emphasis"/>
          <w:highlight w:val="cyan"/>
        </w:rPr>
        <w:t>is appealing</w:t>
      </w:r>
      <w:r w:rsidRPr="00FA23AC">
        <w:t xml:space="preserve"> for a few reasons. First, </w:t>
      </w:r>
      <w:r w:rsidRPr="00FA23AC">
        <w:rPr>
          <w:rStyle w:val="StyleUnderline"/>
        </w:rPr>
        <w:t>it makes intuitive sense</w:t>
      </w:r>
      <w:r w:rsidRPr="00FA23AC">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t xml:space="preserve">, at least for the post-war period. </w:t>
      </w:r>
      <w:r w:rsidRPr="00FA23AC">
        <w:rPr>
          <w:rStyle w:val="StyleUnderline"/>
        </w:rPr>
        <w:t>Since WWII</w:t>
      </w:r>
      <w:r w:rsidRPr="00FA23AC">
        <w:t xml:space="preserve">, </w:t>
      </w:r>
      <w:r w:rsidRPr="00FA23AC">
        <w:rPr>
          <w:rStyle w:val="StyleUnderline"/>
        </w:rPr>
        <w:t>international trade has grown dramatically</w:t>
      </w:r>
      <w:r w:rsidRPr="00FA23AC">
        <w:t xml:space="preserve"> </w:t>
      </w:r>
      <w:r w:rsidRPr="00FA23AC">
        <w:rPr>
          <w:rStyle w:val="StyleUnderline"/>
        </w:rPr>
        <w:t>while</w:t>
      </w:r>
      <w:r w:rsidRPr="00FA23AC">
        <w:t xml:space="preserve"> the rate of international </w:t>
      </w:r>
      <w:r w:rsidRPr="00FA23AC">
        <w:rPr>
          <w:rStyle w:val="StyleUnderline"/>
        </w:rPr>
        <w:t>conflict</w:t>
      </w:r>
      <w:r w:rsidRPr="00FA23AC">
        <w:t xml:space="preserve"> has </w:t>
      </w:r>
      <w:r w:rsidRPr="00FA23AC">
        <w:rPr>
          <w:rStyle w:val="StyleUnderline"/>
        </w:rPr>
        <w:t>fallen</w:t>
      </w:r>
      <w:r w:rsidRPr="00FA23AC">
        <w:t>.</w:t>
      </w:r>
    </w:p>
    <w:p w14:paraId="2B7250CA" w14:textId="77777777" w:rsidR="00FF037B" w:rsidRPr="00096FFE" w:rsidRDefault="00FF037B" w:rsidP="00FF037B">
      <w:r w:rsidRPr="00096FFE">
        <w:t xml:space="preserve">This theory also </w:t>
      </w:r>
      <w:r w:rsidRPr="00096FFE">
        <w:rPr>
          <w:rStyle w:val="StyleUnderline"/>
        </w:rPr>
        <w:t xml:space="preserve">benefits from some </w:t>
      </w:r>
      <w:r w:rsidRPr="00096FFE">
        <w:rPr>
          <w:rStyle w:val="Emphasis"/>
        </w:rPr>
        <w:t>seemingly-strong empirical support</w:t>
      </w:r>
      <w:r w:rsidRPr="00096FFE">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8" w:anchor="fnzhh5gyrului" w:history="1">
        <w:r w:rsidRPr="00096FFE">
          <w:rPr>
            <w:rStyle w:val="Hyperlink"/>
          </w:rPr>
          <w:t>[17]</w:t>
        </w:r>
      </w:hyperlink>
      <w:r w:rsidRPr="00096FFE">
        <w:t> At that time, the volume of US-China trade was just below the 90th percentile for their data, and the authors conclude that the growth of US-China trade reduced the chance of conflict by 27%.</w:t>
      </w:r>
      <w:hyperlink r:id="rId9" w:anchor="fnz78ijvj15u8" w:history="1">
        <w:r w:rsidRPr="00096FFE">
          <w:rPr>
            <w:rStyle w:val="Hyperlink"/>
          </w:rPr>
          <w:t>[18]</w:t>
        </w:r>
      </w:hyperlink>
    </w:p>
    <w:p w14:paraId="5B921033" w14:textId="77777777" w:rsidR="00FF037B" w:rsidRPr="00096FFE" w:rsidRDefault="00FF037B" w:rsidP="00FF037B">
      <w:r w:rsidRPr="00DD71FD">
        <w:rPr>
          <w:rStyle w:val="StyleUnderline"/>
          <w:highlight w:val="cyan"/>
        </w:rPr>
        <w:t>That said</w:t>
      </w:r>
      <w:r w:rsidRPr="00096FFE">
        <w:rPr>
          <w:szCs w:val="16"/>
        </w:rPr>
        <w:t xml:space="preserve">, </w:t>
      </w:r>
      <w:r w:rsidRPr="00096FFE">
        <w:rPr>
          <w:rStyle w:val="StyleUnderline"/>
        </w:rPr>
        <w:t>while</w:t>
      </w:r>
      <w:r w:rsidRPr="00096FFE">
        <w:t xml:space="preserve"> a 27% </w:t>
      </w:r>
      <w:r w:rsidRPr="00096FFE">
        <w:rPr>
          <w:rStyle w:val="StyleUnderline"/>
        </w:rPr>
        <w:t>reduction</w:t>
      </w:r>
      <w:r w:rsidRPr="00096FFE">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t xml:space="preserve">, </w:t>
      </w:r>
      <w:r w:rsidRPr="00DD71FD">
        <w:rPr>
          <w:rStyle w:val="StyleUnderline"/>
          <w:highlight w:val="cyan"/>
        </w:rPr>
        <w:t xml:space="preserve">it’s </w:t>
      </w:r>
      <w:r w:rsidRPr="00DD71FD">
        <w:rPr>
          <w:rStyle w:val="Emphasis"/>
          <w:highlight w:val="cyan"/>
        </w:rPr>
        <w:t>not</w:t>
      </w:r>
      <w:r w:rsidRPr="00096FFE">
        <w:rPr>
          <w:rStyle w:val="Emphasis"/>
        </w:rPr>
        <w:t xml:space="preserve"> a </w:t>
      </w:r>
      <w:r w:rsidRPr="007F6038">
        <w:rPr>
          <w:rStyle w:val="Emphasis"/>
        </w:rPr>
        <w:t xml:space="preserve">big </w:t>
      </w:r>
      <w:r w:rsidRPr="00DD71FD">
        <w:rPr>
          <w:rStyle w:val="Emphasis"/>
          <w:highlight w:val="cyan"/>
        </w:rPr>
        <w:t>enough</w:t>
      </w:r>
      <w:r w:rsidRPr="00096FFE">
        <w:rPr>
          <w:rStyle w:val="Emphasis"/>
        </w:rPr>
        <w:t xml:space="preserve"> effect</w:t>
      </w:r>
      <w:r w:rsidRPr="00096FFE">
        <w:rPr>
          <w:rStyle w:val="StyleUnderline"/>
        </w:rPr>
        <w:t xml:space="preserve"> </w:t>
      </w:r>
      <w:r w:rsidRPr="00DD71FD">
        <w:rPr>
          <w:rStyle w:val="StyleUnderline"/>
          <w:highlight w:val="cyan"/>
        </w:rPr>
        <w:t>to</w:t>
      </w:r>
      <w:r w:rsidRPr="00096FFE">
        <w:rPr>
          <w:rStyle w:val="StyleUnderline"/>
        </w:rPr>
        <w:t xml:space="preserve"> fully </w:t>
      </w:r>
      <w:r w:rsidRPr="00DD71FD">
        <w:rPr>
          <w:rStyle w:val="StyleUnderline"/>
          <w:highlight w:val="cyan"/>
        </w:rPr>
        <w:t>explain</w:t>
      </w:r>
      <w:r w:rsidRPr="00096FFE">
        <w:t xml:space="preserve"> the Long </w:t>
      </w:r>
      <w:r w:rsidRPr="00DD71FD">
        <w:rPr>
          <w:rStyle w:val="StyleUnderline"/>
          <w:highlight w:val="cyan"/>
        </w:rPr>
        <w:t>Peace</w:t>
      </w:r>
      <w:r w:rsidRPr="00096FFE">
        <w:t xml:space="preserve">. </w:t>
      </w:r>
      <w:r w:rsidRPr="00096FFE">
        <w:rPr>
          <w:szCs w:val="16"/>
        </w:rPr>
        <w:t xml:space="preserve">Other reasons to think that </w:t>
      </w:r>
      <w:r w:rsidRPr="007F6038">
        <w:rPr>
          <w:rStyle w:val="StyleUnderline"/>
        </w:rPr>
        <w:t>the</w:t>
      </w:r>
      <w:r w:rsidRPr="00096FFE">
        <w:t xml:space="preserve"> </w:t>
      </w:r>
      <w:r w:rsidRPr="00096FFE">
        <w:rPr>
          <w:rStyle w:val="Emphasis"/>
        </w:rPr>
        <w:t xml:space="preserve">pacifying </w:t>
      </w:r>
      <w:r w:rsidRPr="00DD71FD">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DD71FD">
        <w:rPr>
          <w:rStyle w:val="Emphasis"/>
          <w:highlight w:val="cyan"/>
        </w:rPr>
        <w:t>is small</w:t>
      </w:r>
      <w:r w:rsidRPr="00096FFE">
        <w:rPr>
          <w:rStyle w:val="Emphasis"/>
        </w:rPr>
        <w:t>er</w:t>
      </w:r>
      <w:r w:rsidRPr="00096FFE">
        <w:t xml:space="preserve"> than is sometimes claimed include:</w:t>
      </w:r>
    </w:p>
    <w:p w14:paraId="0D8464EC" w14:textId="77777777" w:rsidR="00FF037B" w:rsidRPr="00DF79A4" w:rsidRDefault="00FF037B" w:rsidP="00FF037B">
      <w:r w:rsidRPr="00DF79A4">
        <w:t xml:space="preserve">1. The </w:t>
      </w:r>
      <w:r w:rsidRPr="00DF79A4">
        <w:rPr>
          <w:rStyle w:val="Emphasis"/>
        </w:rPr>
        <w:t xml:space="preserve">economic </w:t>
      </w:r>
      <w:r w:rsidRPr="00DD71FD">
        <w:rPr>
          <w:rStyle w:val="Emphasis"/>
          <w:highlight w:val="cyan"/>
        </w:rPr>
        <w:t>benefits</w:t>
      </w:r>
      <w:r w:rsidRPr="00DD71FD">
        <w:rPr>
          <w:rStyle w:val="StyleUnderline"/>
          <w:highlight w:val="cyan"/>
        </w:rPr>
        <w:t xml:space="preserve"> of</w:t>
      </w:r>
      <w:r w:rsidRPr="00DD71FD">
        <w:rPr>
          <w:highlight w:val="cyan"/>
        </w:rPr>
        <w:t xml:space="preserve"> </w:t>
      </w:r>
      <w:r w:rsidRPr="00DD71FD">
        <w:rPr>
          <w:rStyle w:val="StyleUnderline"/>
          <w:highlight w:val="cyan"/>
        </w:rPr>
        <w:t>trade</w:t>
      </w:r>
      <w:r w:rsidRPr="00DF79A4">
        <w:rPr>
          <w:rStyle w:val="StyleUnderline"/>
        </w:rPr>
        <w:t xml:space="preserve"> with any</w:t>
      </w:r>
      <w:r w:rsidRPr="00DF79A4">
        <w:t xml:space="preserve"> </w:t>
      </w:r>
      <w:r w:rsidRPr="00DF79A4">
        <w:rPr>
          <w:rStyle w:val="StyleUnderline"/>
        </w:rPr>
        <w:t xml:space="preserve">one country </w:t>
      </w:r>
      <w:r w:rsidRPr="007F6038">
        <w:rPr>
          <w:rStyle w:val="StyleUnderline"/>
        </w:rPr>
        <w:t>are</w:t>
      </w:r>
      <w:r w:rsidRPr="00DF79A4">
        <w:t xml:space="preserve"> usually </w:t>
      </w:r>
      <w:r w:rsidRPr="007F6038">
        <w:rPr>
          <w:rStyle w:val="Emphasis"/>
        </w:rPr>
        <w:t>not</w:t>
      </w:r>
      <w:r w:rsidRPr="00DF79A4">
        <w:rPr>
          <w:rStyle w:val="Emphasis"/>
        </w:rPr>
        <w:t> that </w:t>
      </w:r>
      <w:r w:rsidRPr="007F6038">
        <w:rPr>
          <w:rStyle w:val="Emphasis"/>
        </w:rPr>
        <w:t>large</w:t>
      </w:r>
      <w:r w:rsidRPr="00DF79A4">
        <w:t>.</w:t>
      </w:r>
      <w:hyperlink r:id="rId10" w:anchor="fn5taf7qgmfyp" w:history="1">
        <w:r w:rsidRPr="00DF79A4">
          <w:rPr>
            <w:rStyle w:val="Hyperlink"/>
          </w:rPr>
          <w:t>[19]</w:t>
        </w:r>
      </w:hyperlink>
      <w:r w:rsidRPr="00DF79A4">
        <w:t xml:space="preserve"> </w:t>
      </w:r>
      <w:r>
        <w:rPr>
          <w:b/>
          <w:bCs/>
        </w:rPr>
        <w:t xml:space="preserve">[FN 19] </w:t>
      </w:r>
      <w:r w:rsidRPr="00DD71FD">
        <w:rPr>
          <w:rStyle w:val="StyleUnderline"/>
          <w:highlight w:val="cyan"/>
        </w:rPr>
        <w:t>In</w:t>
      </w:r>
      <w:r w:rsidRPr="00DF79A4">
        <w:rPr>
          <w:rStyle w:val="StyleUnderline"/>
        </w:rPr>
        <w:t xml:space="preserve"> 2003</w:t>
      </w:r>
      <w:r w:rsidRPr="00DF79A4">
        <w:t xml:space="preserve">, </w:t>
      </w:r>
      <w:r w:rsidRPr="00DF79A4">
        <w:rPr>
          <w:rStyle w:val="StyleUnderline"/>
        </w:rPr>
        <w:t xml:space="preserve">the </w:t>
      </w:r>
      <w:r w:rsidRPr="00DD71FD">
        <w:rPr>
          <w:rStyle w:val="Emphasis"/>
          <w:highlight w:val="cyan"/>
        </w:rPr>
        <w:t>US-China</w:t>
      </w:r>
      <w:r w:rsidRPr="00DF79A4">
        <w:rPr>
          <w:rStyle w:val="Emphasis"/>
        </w:rPr>
        <w:t xml:space="preserve"> trade</w:t>
      </w:r>
      <w:r w:rsidRPr="00DF79A4">
        <w:t xml:space="preserve"> </w:t>
      </w:r>
      <w:r w:rsidRPr="00DF79A4">
        <w:rPr>
          <w:rStyle w:val="StyleUnderline"/>
        </w:rPr>
        <w:t>as a proportion of the US economy</w:t>
      </w:r>
      <w:r w:rsidRPr="00DF79A4">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t xml:space="preserve"> trade </w:t>
      </w:r>
      <w:r w:rsidRPr="007F6038">
        <w:rPr>
          <w:rStyle w:val="StyleUnderline"/>
        </w:rPr>
        <w:t>interdependence</w:t>
      </w:r>
      <w:r w:rsidRPr="00DF79A4">
        <w:t xml:space="preserve">, </w:t>
      </w:r>
      <w:r w:rsidRPr="00DF79A4">
        <w:rPr>
          <w:rStyle w:val="StyleUnderline"/>
        </w:rPr>
        <w:t xml:space="preserve">but </w:t>
      </w:r>
      <w:r w:rsidRPr="00DD71FD">
        <w:rPr>
          <w:rStyle w:val="StyleUnderline"/>
          <w:highlight w:val="cyan"/>
        </w:rPr>
        <w:t>was</w:t>
      </w:r>
      <w:r w:rsidRPr="00DF79A4">
        <w:rPr>
          <w:rStyle w:val="StyleUnderline"/>
        </w:rPr>
        <w:t xml:space="preserve"> </w:t>
      </w:r>
      <w:r w:rsidRPr="00DF79A4">
        <w:rPr>
          <w:rStyle w:val="Emphasis"/>
        </w:rPr>
        <w:t xml:space="preserve">just </w:t>
      </w:r>
      <w:r w:rsidRPr="00DD71FD">
        <w:rPr>
          <w:rStyle w:val="Emphasis"/>
          <w:highlight w:val="cyan"/>
        </w:rPr>
        <w:t>1.2% of</w:t>
      </w:r>
      <w:r w:rsidRPr="00DF79A4">
        <w:rPr>
          <w:rStyle w:val="Emphasis"/>
        </w:rPr>
        <w:t xml:space="preserve"> US </w:t>
      </w:r>
      <w:r w:rsidRPr="00DD71FD">
        <w:rPr>
          <w:rStyle w:val="Emphasis"/>
          <w:highlight w:val="cyan"/>
        </w:rPr>
        <w:t>GDP</w:t>
      </w:r>
      <w:r w:rsidRPr="00DF79A4">
        <w:t xml:space="preserve"> (“Causes of Peace”, p. 383) </w:t>
      </w:r>
      <w:r>
        <w:rPr>
          <w:b/>
          <w:bCs/>
        </w:rPr>
        <w:t>[END FN 19]</w:t>
      </w:r>
    </w:p>
    <w:p w14:paraId="2B2076E5" w14:textId="77777777" w:rsidR="00FF037B" w:rsidRPr="00DF79A4" w:rsidRDefault="00FF037B" w:rsidP="00FF037B">
      <w:pPr>
        <w:rPr>
          <w:b/>
          <w:bCs/>
        </w:rPr>
      </w:pPr>
      <w:r w:rsidRPr="00DF79A4">
        <w:t xml:space="preserve">2. Long-term </w:t>
      </w:r>
      <w:r w:rsidRPr="00DD71FD">
        <w:rPr>
          <w:rStyle w:val="StyleUnderline"/>
          <w:highlight w:val="cyan"/>
        </w:rPr>
        <w:t>gains from</w:t>
      </w:r>
      <w:r w:rsidRPr="00DF79A4">
        <w:t xml:space="preserve"> success in </w:t>
      </w:r>
      <w:r w:rsidRPr="00DD71FD">
        <w:rPr>
          <w:rStyle w:val="StyleUnderline"/>
          <w:highlight w:val="cyan"/>
        </w:rPr>
        <w:t>war</w:t>
      </w:r>
      <w:r w:rsidRPr="00DF79A4">
        <w:rPr>
          <w:rStyle w:val="StyleUnderline"/>
        </w:rPr>
        <w:t xml:space="preserve"> can be </w:t>
      </w:r>
      <w:r w:rsidRPr="00DD71FD">
        <w:rPr>
          <w:rStyle w:val="StyleUnderline"/>
          <w:highlight w:val="cyan"/>
        </w:rPr>
        <w:t>larger than</w:t>
      </w:r>
      <w:r w:rsidRPr="00DF79A4">
        <w:t xml:space="preserve"> </w:t>
      </w:r>
      <w:r w:rsidRPr="00DF79A4">
        <w:rPr>
          <w:rStyle w:val="Emphasis"/>
        </w:rPr>
        <w:t>temporary disruptions</w:t>
      </w:r>
      <w:r w:rsidRPr="00DF79A4">
        <w:rPr>
          <w:rStyle w:val="StyleUnderline"/>
        </w:rPr>
        <w:t xml:space="preserve"> in </w:t>
      </w:r>
      <w:r w:rsidRPr="00DD71FD">
        <w:rPr>
          <w:rStyle w:val="StyleUnderline"/>
          <w:highlight w:val="cyan"/>
        </w:rPr>
        <w:t>trade</w:t>
      </w:r>
      <w:r w:rsidRPr="00DF79A4">
        <w:t>.</w:t>
      </w:r>
      <w:hyperlink r:id="rId11" w:anchor="fncd3ojgsu60d" w:history="1">
        <w:r w:rsidRPr="00DF79A4">
          <w:rPr>
            <w:rStyle w:val="Hyperlink"/>
          </w:rPr>
          <w:t>[20]</w:t>
        </w:r>
      </w:hyperlink>
      <w:r w:rsidRPr="00DF79A4">
        <w:t xml:space="preserve"> </w:t>
      </w:r>
      <w:r>
        <w:rPr>
          <w:b/>
          <w:bCs/>
        </w:rPr>
        <w:t xml:space="preserve">[FN 20] </w:t>
      </w:r>
      <w:r w:rsidRPr="00DF79A4">
        <w:t>“</w:t>
      </w:r>
      <w:r w:rsidRPr="00DF79A4">
        <w:rPr>
          <w:rStyle w:val="StyleUnderline"/>
        </w:rPr>
        <w:t xml:space="preserve">A </w:t>
      </w:r>
      <w:r w:rsidRPr="00DD71FD">
        <w:rPr>
          <w:rStyle w:val="StyleUnderline"/>
          <w:highlight w:val="cyan"/>
        </w:rPr>
        <w:t>dispute</w:t>
      </w:r>
      <w:r w:rsidRPr="00DF79A4">
        <w:t xml:space="preserve"> normally </w:t>
      </w:r>
      <w:r w:rsidRPr="00DD71FD">
        <w:rPr>
          <w:rStyle w:val="StyleUnderline"/>
          <w:highlight w:val="cyan"/>
        </w:rPr>
        <w:t>affects trade for</w:t>
      </w:r>
      <w:r w:rsidRPr="00DF79A4">
        <w:rPr>
          <w:rStyle w:val="StyleUnderline"/>
        </w:rPr>
        <w:t xml:space="preserve"> </w:t>
      </w:r>
      <w:r w:rsidRPr="00DD71FD">
        <w:rPr>
          <w:rStyle w:val="Emphasis"/>
          <w:highlight w:val="cyan"/>
        </w:rPr>
        <w:t>only one</w:t>
      </w:r>
      <w:r w:rsidRPr="00DF79A4">
        <w:rPr>
          <w:rStyle w:val="Emphasis"/>
        </w:rPr>
        <w:t xml:space="preserve"> or two </w:t>
      </w:r>
      <w:r w:rsidRPr="00DD71FD">
        <w:rPr>
          <w:rStyle w:val="Emphasis"/>
          <w:highlight w:val="cyan"/>
        </w:rPr>
        <w:t>year</w:t>
      </w:r>
      <w:r w:rsidRPr="00DF79A4">
        <w:rPr>
          <w:rStyle w:val="Emphasis"/>
        </w:rPr>
        <w:t>s</w:t>
      </w:r>
      <w:r w:rsidRPr="00DF79A4">
        <w:t xml:space="preserve">” (“Causes of Peace”, pp. 388-9), so the costs are typically bounded. </w:t>
      </w:r>
      <w:r w:rsidRPr="00DD71FD">
        <w:rPr>
          <w:rStyle w:val="StyleUnderline"/>
          <w:highlight w:val="cyan"/>
        </w:rPr>
        <w:t>But</w:t>
      </w:r>
      <w:r w:rsidRPr="00DF79A4">
        <w:t xml:space="preserve"> the </w:t>
      </w:r>
      <w:r w:rsidRPr="00E3012E">
        <w:rPr>
          <w:rStyle w:val="StyleUnderline"/>
        </w:rPr>
        <w:t>benefits of</w:t>
      </w:r>
      <w:r w:rsidRPr="00DF79A4">
        <w:t xml:space="preserve"> conquering </w:t>
      </w:r>
      <w:r w:rsidRPr="00DD71FD">
        <w:rPr>
          <w:rStyle w:val="StyleUnderline"/>
          <w:highlight w:val="cyan"/>
        </w:rPr>
        <w:t>territory</w:t>
      </w:r>
      <w:r w:rsidRPr="00DF79A4">
        <w:t xml:space="preserve">, </w:t>
      </w:r>
      <w:r w:rsidRPr="00DD71FD">
        <w:rPr>
          <w:rStyle w:val="StyleUnderline"/>
          <w:highlight w:val="cyan"/>
        </w:rPr>
        <w:t>stymying</w:t>
      </w:r>
      <w:r w:rsidRPr="00DF79A4">
        <w:rPr>
          <w:rStyle w:val="StyleUnderline"/>
        </w:rPr>
        <w:t xml:space="preserve"> the </w:t>
      </w:r>
      <w:r w:rsidRPr="00DF79A4">
        <w:rPr>
          <w:rStyle w:val="Emphasis"/>
        </w:rPr>
        <w:t xml:space="preserve">rise of </w:t>
      </w:r>
      <w:r w:rsidRPr="00DD71FD">
        <w:rPr>
          <w:rStyle w:val="Emphasis"/>
          <w:highlight w:val="cyan"/>
        </w:rPr>
        <w:t>rivals</w:t>
      </w:r>
      <w:r w:rsidRPr="00DF79A4">
        <w:t xml:space="preserve">, </w:t>
      </w:r>
      <w:r w:rsidRPr="00DD71FD">
        <w:rPr>
          <w:rStyle w:val="StyleUnderline"/>
          <w:highlight w:val="cyan"/>
        </w:rPr>
        <w:t>or</w:t>
      </w:r>
      <w:r w:rsidRPr="00DF79A4">
        <w:rPr>
          <w:rStyle w:val="StyleUnderline"/>
        </w:rPr>
        <w:t xml:space="preserve"> </w:t>
      </w:r>
      <w:r w:rsidRPr="00DF79A4">
        <w:rPr>
          <w:rStyle w:val="Emphasis"/>
        </w:rPr>
        <w:t xml:space="preserve">gaining </w:t>
      </w:r>
      <w:r w:rsidRPr="00DD71FD">
        <w:rPr>
          <w:rStyle w:val="Emphasis"/>
          <w:highlight w:val="cyan"/>
        </w:rPr>
        <w:t>influence</w:t>
      </w:r>
      <w:r w:rsidRPr="00DF79A4">
        <w:t xml:space="preserve"> </w:t>
      </w:r>
      <w:r w:rsidRPr="00DF79A4">
        <w:rPr>
          <w:rStyle w:val="StyleUnderline"/>
        </w:rPr>
        <w:t>over</w:t>
      </w:r>
      <w:r w:rsidRPr="00DF79A4">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t xml:space="preserve"> could </w:t>
      </w:r>
      <w:r w:rsidRPr="00DD71FD">
        <w:rPr>
          <w:rStyle w:val="Emphasis"/>
          <w:highlight w:val="cyan"/>
        </w:rPr>
        <w:t>flow</w:t>
      </w:r>
      <w:r w:rsidRPr="00E3012E">
        <w:rPr>
          <w:rStyle w:val="Emphasis"/>
        </w:rPr>
        <w:t xml:space="preserve"> for </w:t>
      </w:r>
      <w:r w:rsidRPr="00DD71FD">
        <w:rPr>
          <w:rStyle w:val="Emphasis"/>
          <w:highlight w:val="cyan"/>
        </w:rPr>
        <w:t>a long time</w:t>
      </w:r>
      <w:r w:rsidRPr="00DF79A4">
        <w:t xml:space="preserve">. </w:t>
      </w:r>
      <w:r>
        <w:rPr>
          <w:b/>
          <w:bCs/>
        </w:rPr>
        <w:t>[END FN 20]</w:t>
      </w:r>
    </w:p>
    <w:p w14:paraId="177DFBC5" w14:textId="77777777" w:rsidR="00FF037B" w:rsidRPr="0084058D" w:rsidRDefault="00FF037B" w:rsidP="00FF037B">
      <w:r w:rsidRPr="0084058D">
        <w:t xml:space="preserve">3. </w:t>
      </w:r>
      <w:r w:rsidRPr="0084058D">
        <w:rPr>
          <w:rStyle w:val="StyleUnderline"/>
        </w:rPr>
        <w:t>As the world gets</w:t>
      </w:r>
      <w:r w:rsidRPr="0084058D">
        <w:t xml:space="preserve"> more </w:t>
      </w:r>
      <w:r w:rsidRPr="0084058D">
        <w:rPr>
          <w:rStyle w:val="StyleUnderline"/>
        </w:rPr>
        <w:t>interconnected</w:t>
      </w:r>
      <w:r w:rsidRPr="0084058D">
        <w:t xml:space="preserve">, </w:t>
      </w:r>
      <w:r w:rsidRPr="0084058D">
        <w:rPr>
          <w:rStyle w:val="Emphasis"/>
        </w:rPr>
        <w:t>trade with any</w:t>
      </w:r>
      <w:r w:rsidRPr="0084058D">
        <w:rPr>
          <w:rStyle w:val="StyleUnderline"/>
        </w:rPr>
        <w:t xml:space="preserve"> given country</w:t>
      </w:r>
      <w:r w:rsidRPr="0084058D">
        <w:t xml:space="preserve"> A </w:t>
      </w:r>
      <w:r w:rsidRPr="0084058D">
        <w:rPr>
          <w:rStyle w:val="Emphasis"/>
        </w:rPr>
        <w:t>will become a smaller proportion</w:t>
      </w:r>
      <w:r w:rsidRPr="0084058D">
        <w:rPr>
          <w:rStyle w:val="StyleUnderline"/>
        </w:rPr>
        <w:t xml:space="preserve"> of a country</w:t>
      </w:r>
      <w:r w:rsidRPr="0084058D">
        <w:t xml:space="preserve"> B’s </w:t>
      </w:r>
      <w:r w:rsidRPr="0084058D">
        <w:rPr>
          <w:rStyle w:val="StyleUnderline"/>
        </w:rPr>
        <w:t>economy</w:t>
      </w:r>
      <w:r w:rsidRPr="0084058D">
        <w:t>.</w:t>
      </w:r>
    </w:p>
    <w:p w14:paraId="57308078" w14:textId="77777777" w:rsidR="00FF037B" w:rsidRPr="0084058D" w:rsidRDefault="00FF037B" w:rsidP="00FF037B">
      <w:r w:rsidRPr="0084058D">
        <w:t xml:space="preserve">4. Some scholars have noted that </w:t>
      </w:r>
      <w:r w:rsidRPr="00DD71FD">
        <w:rPr>
          <w:rStyle w:val="Emphasis"/>
          <w:highlight w:val="cyan"/>
        </w:rPr>
        <w:t>negotiating trade</w:t>
      </w:r>
      <w:r w:rsidRPr="0084058D">
        <w:rPr>
          <w:rStyle w:val="Emphasis"/>
        </w:rPr>
        <w:t xml:space="preserve"> deals</w:t>
      </w:r>
      <w:r w:rsidRPr="0084058D">
        <w:t xml:space="preserve"> </w:t>
      </w:r>
      <w:r w:rsidRPr="0084058D">
        <w:rPr>
          <w:rStyle w:val="StyleUnderline"/>
        </w:rPr>
        <w:t>also gives one country</w:t>
      </w:r>
      <w:r w:rsidRPr="0084058D">
        <w:t xml:space="preserve"> </w:t>
      </w:r>
      <w:r w:rsidRPr="0084058D">
        <w:rPr>
          <w:rStyle w:val="Emphasis"/>
        </w:rPr>
        <w:t>more leverage over the other</w:t>
      </w:r>
      <w:r w:rsidRPr="0084058D">
        <w:t xml:space="preserve">, </w:t>
      </w:r>
      <w:r w:rsidRPr="0084058D">
        <w:rPr>
          <w:rStyle w:val="StyleUnderline"/>
        </w:rPr>
        <w:t xml:space="preserve">and </w:t>
      </w:r>
      <w:r w:rsidRPr="0084058D">
        <w:rPr>
          <w:rStyle w:val="Emphasis"/>
        </w:rPr>
        <w:t xml:space="preserve">potentially </w:t>
      </w:r>
      <w:r w:rsidRPr="00DD71FD">
        <w:rPr>
          <w:rStyle w:val="Emphasis"/>
          <w:highlight w:val="cyan"/>
        </w:rPr>
        <w:t>raises</w:t>
      </w:r>
      <w:r w:rsidRPr="0084058D">
        <w:rPr>
          <w:rStyle w:val="Emphasis"/>
        </w:rPr>
        <w:t xml:space="preserve"> more </w:t>
      </w:r>
      <w:r w:rsidRPr="00DD71FD">
        <w:rPr>
          <w:rStyle w:val="Emphasis"/>
          <w:highlight w:val="cyan"/>
        </w:rPr>
        <w:t>issues</w:t>
      </w:r>
      <w:r w:rsidRPr="0084058D">
        <w:rPr>
          <w:rStyle w:val="StyleUnderline"/>
        </w:rPr>
        <w:t xml:space="preserve"> over which</w:t>
      </w:r>
      <w:r w:rsidRPr="0084058D">
        <w:t xml:space="preserve"> </w:t>
      </w:r>
      <w:r w:rsidRPr="0084058D">
        <w:rPr>
          <w:rStyle w:val="StyleUnderline"/>
        </w:rPr>
        <w:t>countries can disagree</w:t>
      </w:r>
      <w:r w:rsidRPr="0084058D">
        <w:t>.</w:t>
      </w:r>
      <w:hyperlink r:id="rId12" w:anchor="fn092y6z9byiln" w:history="1">
        <w:r w:rsidRPr="0084058D">
          <w:rPr>
            <w:rStyle w:val="Hyperlink"/>
          </w:rPr>
          <w:t>[21]</w:t>
        </w:r>
      </w:hyperlink>
      <w:r w:rsidRPr="0084058D">
        <w:t xml:space="preserve"> </w:t>
      </w:r>
      <w:r>
        <w:rPr>
          <w:b/>
          <w:bCs/>
        </w:rPr>
        <w:t xml:space="preserve">[FN 21] </w:t>
      </w:r>
      <w:r w:rsidRPr="00DD71FD">
        <w:rPr>
          <w:rStyle w:val="StyleUnderline"/>
          <w:highlight w:val="cyan"/>
        </w:rPr>
        <w:t>For example</w:t>
      </w:r>
      <w:r w:rsidRPr="0084058D">
        <w:t xml:space="preserve">, </w:t>
      </w:r>
      <w:r w:rsidRPr="0084058D">
        <w:rPr>
          <w:rStyle w:val="StyleUnderline"/>
        </w:rPr>
        <w:t xml:space="preserve">Europe’s </w:t>
      </w:r>
      <w:r w:rsidRPr="00DD71FD">
        <w:rPr>
          <w:rStyle w:val="StyleUnderline"/>
          <w:highlight w:val="cyan"/>
        </w:rPr>
        <w:t>reliance on</w:t>
      </w:r>
      <w:r w:rsidRPr="00DD71FD">
        <w:rPr>
          <w:highlight w:val="cyan"/>
        </w:rPr>
        <w:t xml:space="preserve"> </w:t>
      </w:r>
      <w:r w:rsidRPr="00DD71FD">
        <w:rPr>
          <w:rStyle w:val="Emphasis"/>
          <w:highlight w:val="cyan"/>
        </w:rPr>
        <w:t>Russian</w:t>
      </w:r>
      <w:r w:rsidRPr="0084058D">
        <w:rPr>
          <w:rStyle w:val="Emphasis"/>
        </w:rPr>
        <w:t xml:space="preserve"> natural </w:t>
      </w:r>
      <w:r w:rsidRPr="00DD71FD">
        <w:rPr>
          <w:rStyle w:val="Emphasis"/>
          <w:highlight w:val="cyan"/>
        </w:rPr>
        <w:t>gas</w:t>
      </w:r>
      <w:r w:rsidRPr="00DD71FD">
        <w:rPr>
          <w:rStyle w:val="StyleUnderline"/>
          <w:highlight w:val="cyan"/>
        </w:rPr>
        <w:t xml:space="preserve"> has</w:t>
      </w:r>
      <w:r w:rsidRPr="0084058D">
        <w:t xml:space="preserve"> </w:t>
      </w:r>
      <w:r w:rsidRPr="0084058D">
        <w:rPr>
          <w:rStyle w:val="StyleUnderline"/>
        </w:rPr>
        <w:t xml:space="preserve">been a </w:t>
      </w:r>
      <w:r w:rsidRPr="0084058D">
        <w:rPr>
          <w:rStyle w:val="Emphasis"/>
        </w:rPr>
        <w:t xml:space="preserve">source of </w:t>
      </w:r>
      <w:r w:rsidRPr="00DD71FD">
        <w:rPr>
          <w:rStyle w:val="Emphasis"/>
          <w:highlight w:val="cyan"/>
        </w:rPr>
        <w:t>tension</w:t>
      </w:r>
      <w:r w:rsidRPr="00DD71FD">
        <w:rPr>
          <w:highlight w:val="cyan"/>
        </w:rPr>
        <w:t xml:space="preserve"> </w:t>
      </w:r>
      <w:r w:rsidRPr="00DD71FD">
        <w:rPr>
          <w:rStyle w:val="StyleUnderline"/>
          <w:highlight w:val="cyan"/>
        </w:rPr>
        <w:t>between Europe</w:t>
      </w:r>
      <w:r w:rsidRPr="0084058D">
        <w:rPr>
          <w:rStyle w:val="StyleUnderline"/>
        </w:rPr>
        <w:t>an countries</w:t>
      </w:r>
      <w:r w:rsidRPr="0084058D">
        <w:t xml:space="preserve">, </w:t>
      </w:r>
      <w:r w:rsidRPr="00DD71FD">
        <w:rPr>
          <w:rStyle w:val="StyleUnderline"/>
          <w:highlight w:val="cyan"/>
        </w:rPr>
        <w:t>and</w:t>
      </w:r>
      <w:r w:rsidRPr="0084058D">
        <w:rPr>
          <w:rStyle w:val="StyleUnderline"/>
        </w:rPr>
        <w:t xml:space="preserve"> between</w:t>
      </w:r>
      <w:r w:rsidRPr="0084058D">
        <w:t xml:space="preserve"> countries like </w:t>
      </w:r>
      <w:r w:rsidRPr="00DD71FD">
        <w:rPr>
          <w:rStyle w:val="StyleUnderline"/>
          <w:highlight w:val="cyan"/>
        </w:rPr>
        <w:t>Russia</w:t>
      </w:r>
      <w:r w:rsidRPr="0084058D">
        <w:t xml:space="preserve"> and France. </w:t>
      </w:r>
      <w:r>
        <w:rPr>
          <w:b/>
          <w:bCs/>
        </w:rPr>
        <w:t>[END FN 21]</w:t>
      </w:r>
    </w:p>
    <w:p w14:paraId="7ABD5581" w14:textId="77777777" w:rsidR="00FF037B" w:rsidRPr="0084058D" w:rsidRDefault="00FF037B" w:rsidP="00FF037B">
      <w:r w:rsidRPr="0084058D">
        <w:t xml:space="preserve">5. Global </w:t>
      </w:r>
      <w:r w:rsidRPr="00DD71FD">
        <w:rPr>
          <w:rStyle w:val="StyleUnderline"/>
          <w:highlight w:val="cyan"/>
        </w:rPr>
        <w:t>trade was</w:t>
      </w:r>
      <w:r w:rsidRPr="0084058D">
        <w:rPr>
          <w:rStyle w:val="StyleUnderline"/>
        </w:rPr>
        <w:t xml:space="preserve"> at </w:t>
      </w:r>
      <w:r w:rsidRPr="0084058D">
        <w:rPr>
          <w:rStyle w:val="Emphasis"/>
        </w:rPr>
        <w:t xml:space="preserve">historic </w:t>
      </w:r>
      <w:r w:rsidRPr="00DD71FD">
        <w:rPr>
          <w:rStyle w:val="Emphasis"/>
          <w:highlight w:val="cyan"/>
        </w:rPr>
        <w:t>high</w:t>
      </w:r>
      <w:r w:rsidRPr="0084058D">
        <w:rPr>
          <w:rStyle w:val="Emphasis"/>
        </w:rPr>
        <w:t>s</w:t>
      </w:r>
      <w:r w:rsidRPr="0084058D">
        <w:t xml:space="preserve"> just </w:t>
      </w:r>
      <w:r w:rsidRPr="00DD71FD">
        <w:rPr>
          <w:rStyle w:val="StyleUnderline"/>
          <w:highlight w:val="cyan"/>
        </w:rPr>
        <w:t xml:space="preserve">prior to </w:t>
      </w:r>
      <w:r w:rsidRPr="00DD71FD">
        <w:rPr>
          <w:rStyle w:val="Emphasis"/>
          <w:highlight w:val="cyan"/>
        </w:rPr>
        <w:t>WWI</w:t>
      </w:r>
    </w:p>
    <w:p w14:paraId="4C8634DE" w14:textId="77777777" w:rsidR="00FF037B" w:rsidRDefault="00FF037B" w:rsidP="00FF037B">
      <w:pPr>
        <w:rPr>
          <w:b/>
          <w:bCs/>
        </w:rPr>
      </w:pPr>
      <w:r w:rsidRPr="00812834">
        <w:t xml:space="preserve">Finally, </w:t>
      </w:r>
      <w:r w:rsidRPr="00DD71FD">
        <w:rPr>
          <w:rStyle w:val="StyleUnderline"/>
          <w:highlight w:val="cyan"/>
        </w:rPr>
        <w:t>disentangling</w:t>
      </w:r>
      <w:r w:rsidRPr="0084058D">
        <w:rPr>
          <w:rStyle w:val="StyleUnderline"/>
        </w:rPr>
        <w:t xml:space="preserve"> the</w:t>
      </w:r>
      <w:r w:rsidRPr="00812834">
        <w:t xml:space="preserve"> </w:t>
      </w:r>
      <w:r w:rsidRPr="00812834">
        <w:rPr>
          <w:rStyle w:val="Emphasis"/>
        </w:rPr>
        <w:t>causal relationships</w:t>
      </w:r>
      <w:r w:rsidRPr="00812834">
        <w:t xml:space="preserve"> </w:t>
      </w:r>
      <w:r w:rsidRPr="0084058D">
        <w:rPr>
          <w:rStyle w:val="StyleUnderline"/>
        </w:rPr>
        <w:t>among the</w:t>
      </w:r>
      <w:r w:rsidRPr="00812834">
        <w:t xml:space="preserve"> highly-correlated </w:t>
      </w:r>
      <w:r w:rsidRPr="00E3012E">
        <w:rPr>
          <w:rStyle w:val="StyleUnderline"/>
        </w:rPr>
        <w:t xml:space="preserve">variables of </w:t>
      </w:r>
      <w:r w:rsidRPr="00DD71FD">
        <w:rPr>
          <w:rStyle w:val="Emphasis"/>
          <w:highlight w:val="cyan"/>
        </w:rPr>
        <w:t>trade</w:t>
      </w:r>
      <w:r w:rsidRPr="00812834">
        <w:rPr>
          <w:rStyle w:val="Emphasis"/>
        </w:rPr>
        <w:t xml:space="preserve"> interdependence</w:t>
      </w:r>
      <w:r w:rsidRPr="00812834">
        <w:t xml:space="preserve">, </w:t>
      </w:r>
      <w:r w:rsidRPr="00DD71FD">
        <w:rPr>
          <w:rStyle w:val="Emphasis"/>
          <w:highlight w:val="cyan"/>
        </w:rPr>
        <w:t>GDP</w:t>
      </w:r>
      <w:r w:rsidRPr="00812834">
        <w:rPr>
          <w:rStyle w:val="Emphasis"/>
        </w:rPr>
        <w:t xml:space="preserve"> level</w:t>
      </w:r>
      <w:r w:rsidRPr="00812834">
        <w:t xml:space="preserve">, </w:t>
      </w:r>
      <w:r w:rsidRPr="0084058D">
        <w:rPr>
          <w:rStyle w:val="StyleUnderline"/>
        </w:rPr>
        <w:t xml:space="preserve">strength of </w:t>
      </w:r>
      <w:r w:rsidRPr="00DD71FD">
        <w:rPr>
          <w:rStyle w:val="Emphasis"/>
          <w:highlight w:val="cyan"/>
        </w:rPr>
        <w:t>democracy</w:t>
      </w:r>
      <w:r w:rsidRPr="00812834">
        <w:t xml:space="preserve">, </w:t>
      </w:r>
      <w:r w:rsidRPr="00DD71FD">
        <w:rPr>
          <w:rStyle w:val="StyleUnderline"/>
          <w:highlight w:val="cyan"/>
        </w:rPr>
        <w:t>and</w:t>
      </w:r>
      <w:r w:rsidRPr="00812834">
        <w:t xml:space="preserve"> participation in </w:t>
      </w:r>
      <w:r w:rsidRPr="00812834">
        <w:rPr>
          <w:rStyle w:val="Emphasis"/>
        </w:rPr>
        <w:t xml:space="preserve">international </w:t>
      </w:r>
      <w:r w:rsidRPr="00DD71FD">
        <w:rPr>
          <w:rStyle w:val="Emphasis"/>
          <w:highlight w:val="cyan"/>
        </w:rPr>
        <w:t>organizations</w:t>
      </w:r>
      <w:r w:rsidRPr="0084058D">
        <w:rPr>
          <w:rStyle w:val="StyleUnderline"/>
        </w:rPr>
        <w:t xml:space="preserve"> </w:t>
      </w:r>
      <w:r w:rsidRPr="00DD71FD">
        <w:rPr>
          <w:rStyle w:val="StyleUnderline"/>
          <w:highlight w:val="cyan"/>
        </w:rPr>
        <w:t>is difficult</w:t>
      </w:r>
      <w:r w:rsidRPr="00812834">
        <w:t xml:space="preserve">. Russett, Oneal, and collaborators try things like measuring lagged effects to try and improve their causal inference, but </w:t>
      </w:r>
      <w:r w:rsidRPr="0084058D">
        <w:rPr>
          <w:rStyle w:val="StyleUnderline"/>
        </w:rPr>
        <w:t>I’m not sure how</w:t>
      </w:r>
      <w:r w:rsidRPr="00812834">
        <w:t xml:space="preserve"> successfully </w:t>
      </w:r>
      <w:r w:rsidRPr="0084058D">
        <w:rPr>
          <w:rStyle w:val="StyleUnderline"/>
        </w:rPr>
        <w:t>this isolates causal relationships</w:t>
      </w:r>
      <w:r w:rsidRPr="00812834">
        <w:t xml:space="preserve">. I think these </w:t>
      </w:r>
      <w:r w:rsidRPr="00DD71FD">
        <w:rPr>
          <w:rStyle w:val="Emphasis"/>
          <w:highlight w:val="cyan"/>
        </w:rPr>
        <w:t>studies</w:t>
      </w:r>
      <w:r w:rsidRPr="0084058D">
        <w:rPr>
          <w:rStyle w:val="StyleUnderline"/>
        </w:rPr>
        <w:t xml:space="preserve"> provide</w:t>
      </w:r>
      <w:r w:rsidRPr="00812834">
        <w:t xml:space="preserve"> strong </w:t>
      </w:r>
      <w:r w:rsidRPr="00812834">
        <w:rPr>
          <w:rStyle w:val="Emphasis"/>
        </w:rPr>
        <w:t>evidence</w:t>
      </w:r>
      <w:r w:rsidRPr="0084058D">
        <w:rPr>
          <w:rStyle w:val="StyleUnderline"/>
        </w:rPr>
        <w:t xml:space="preserve"> of the</w:t>
      </w:r>
      <w:r w:rsidRPr="00812834">
        <w:t xml:space="preserve"> direction of the </w:t>
      </w:r>
      <w:r w:rsidRPr="0084058D">
        <w:rPr>
          <w:rStyle w:val="StyleUnderline"/>
        </w:rPr>
        <w:t>effect</w:t>
      </w:r>
      <w:r w:rsidRPr="00812834">
        <w:t xml:space="preserve">, </w:t>
      </w:r>
      <w:r w:rsidRPr="0084058D">
        <w:rPr>
          <w:rStyle w:val="StyleUnderline"/>
        </w:rPr>
        <w:t>but my</w:t>
      </w:r>
      <w:r w:rsidRPr="00812834">
        <w:t xml:space="preserve"> best </w:t>
      </w:r>
      <w:r w:rsidRPr="0084058D">
        <w:rPr>
          <w:rStyle w:val="StyleUnderline"/>
        </w:rPr>
        <w:t>guess would be</w:t>
      </w:r>
      <w:r w:rsidRPr="00812834">
        <w:t xml:space="preserve"> that </w:t>
      </w:r>
      <w:r w:rsidRPr="0084058D">
        <w:rPr>
          <w:rStyle w:val="StyleUnderline"/>
        </w:rPr>
        <w:t xml:space="preserve">they </w:t>
      </w:r>
      <w:r w:rsidRPr="00DD71FD">
        <w:rPr>
          <w:rStyle w:val="Emphasis"/>
          <w:highlight w:val="cyan"/>
        </w:rPr>
        <w:t>overestimate</w:t>
      </w:r>
      <w:r w:rsidRPr="00812834">
        <w:rPr>
          <w:rStyle w:val="Emphasis"/>
        </w:rPr>
        <w:t xml:space="preserve"> its </w:t>
      </w:r>
      <w:r w:rsidRPr="00DD71FD">
        <w:rPr>
          <w:rStyle w:val="Emphasis"/>
          <w:highlight w:val="cyan"/>
        </w:rPr>
        <w:t>size</w:t>
      </w:r>
      <w:r w:rsidRPr="00812834">
        <w:t>.</w:t>
      </w:r>
      <w:hyperlink r:id="rId13" w:anchor="fny7irl6h4szi" w:history="1">
        <w:r w:rsidRPr="00812834">
          <w:rPr>
            <w:rStyle w:val="Hyperlink"/>
          </w:rPr>
          <w:t>[22]</w:t>
        </w:r>
      </w:hyperlink>
      <w:r w:rsidRPr="00812834">
        <w:t xml:space="preserve"> </w:t>
      </w:r>
      <w:r>
        <w:rPr>
          <w:b/>
          <w:bCs/>
        </w:rPr>
        <w:t xml:space="preserve">[FN 22] </w:t>
      </w:r>
      <w:r w:rsidRPr="00812834">
        <w:t xml:space="preserve">To quantify: I think </w:t>
      </w:r>
      <w:r w:rsidRPr="001C3F12">
        <w:rPr>
          <w:rStyle w:val="StyleUnderline"/>
        </w:rPr>
        <w:t>there’s an 80% chance</w:t>
      </w:r>
      <w:r w:rsidRPr="00812834">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t xml:space="preserve"> between two countries </w:t>
      </w:r>
      <w:r w:rsidRPr="001C3F12">
        <w:rPr>
          <w:rStyle w:val="StyleUnderline"/>
        </w:rPr>
        <w:t>reduces the</w:t>
      </w:r>
      <w:r w:rsidRPr="00812834">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t xml:space="preserve"> </w:t>
      </w:r>
      <w:r>
        <w:rPr>
          <w:b/>
          <w:bCs/>
        </w:rPr>
        <w:t>[END FN 22]</w:t>
      </w:r>
    </w:p>
    <w:p w14:paraId="648DEAF4" w14:textId="77777777" w:rsidR="00705912" w:rsidRDefault="00705912" w:rsidP="00705912">
      <w:pPr>
        <w:pStyle w:val="Heading4"/>
      </w:pPr>
      <w:r>
        <w:t>Trade doesn’t solve war</w:t>
      </w:r>
    </w:p>
    <w:p w14:paraId="337B8F9F" w14:textId="77777777" w:rsidR="00705912" w:rsidRDefault="00705912" w:rsidP="00705912">
      <w:r w:rsidRPr="00711767">
        <w:rPr>
          <w:rStyle w:val="Style13ptBold"/>
        </w:rPr>
        <w:t>Bruck 16</w:t>
      </w:r>
      <w:r>
        <w:t xml:space="preserve"> - MBA from Drexel University, US Army Reserve (Scott, “The Chimera of Economic Interdependence,” July 11, </w:t>
      </w:r>
      <w:r w:rsidRPr="00BA1EA5">
        <w:rPr>
          <w:i/>
        </w:rPr>
        <w:t>Small Wars Journal</w:t>
      </w:r>
      <w:r>
        <w:t xml:space="preserve">, </w:t>
      </w:r>
      <w:hyperlink r:id="rId14" w:history="1">
        <w:r w:rsidRPr="00BB7B6F">
          <w:rPr>
            <w:rStyle w:val="Hyperlink"/>
          </w:rPr>
          <w:t>http://smallwarsjournal.com/jrnl/art/the-chimera-of-economic-interdependence)//BB</w:t>
        </w:r>
      </w:hyperlink>
    </w:p>
    <w:p w14:paraId="26419FB4" w14:textId="77777777" w:rsidR="00705912" w:rsidRPr="00373C91" w:rsidRDefault="00705912" w:rsidP="00705912"/>
    <w:p w14:paraId="3E98872B" w14:textId="77777777" w:rsidR="00705912" w:rsidRDefault="00705912" w:rsidP="00705912">
      <w:r w:rsidRPr="00DD71FD">
        <w:rPr>
          <w:rStyle w:val="StyleUnderline"/>
          <w:highlight w:val="cyan"/>
        </w:rPr>
        <w:t>The impression that trade has had a pacifying effect</w:t>
      </w:r>
      <w:r w:rsidRPr="00711767">
        <w:rPr>
          <w:rStyle w:val="StyleUnderline"/>
        </w:rPr>
        <w:t xml:space="preserve"> throughout history </w:t>
      </w:r>
      <w:r w:rsidRPr="00DD71FD">
        <w:rPr>
          <w:rStyle w:val="StyleUnderline"/>
          <w:highlight w:val="cyan"/>
        </w:rPr>
        <w:t>is an almost universal assumption</w:t>
      </w:r>
      <w:r w:rsidRPr="00711767">
        <w:rPr>
          <w:rStyle w:val="StyleUnderline"/>
        </w:rPr>
        <w:t xml:space="preserve"> in arguments regarding global affairs</w:t>
      </w:r>
      <w:r>
        <w:t xml:space="preserve">.  Economic interdependence influences a manner in which a country behaves by giving it a false sense of security.  </w:t>
      </w:r>
      <w:r w:rsidRPr="00DD71FD">
        <w:rPr>
          <w:rStyle w:val="StyleUnderline"/>
          <w:highlight w:val="cyan"/>
        </w:rPr>
        <w:t>The</w:t>
      </w:r>
      <w:r w:rsidRPr="00711767">
        <w:rPr>
          <w:rStyle w:val="StyleUnderline"/>
        </w:rPr>
        <w:t xml:space="preserve"> aforementioned </w:t>
      </w:r>
      <w:r w:rsidRPr="00DD71FD">
        <w:rPr>
          <w:rStyle w:val="StyleUnderline"/>
          <w:highlight w:val="cyan"/>
        </w:rPr>
        <w:t xml:space="preserve">argument is currently being </w:t>
      </w:r>
      <w:r w:rsidRPr="00DD71FD">
        <w:rPr>
          <w:rStyle w:val="Emphasis"/>
          <w:highlight w:val="cyan"/>
        </w:rPr>
        <w:t>misapplied</w:t>
      </w:r>
      <w:r w:rsidRPr="00DD71FD">
        <w:rPr>
          <w:rStyle w:val="StyleUnderline"/>
          <w:highlight w:val="cyan"/>
        </w:rPr>
        <w:t xml:space="preserve"> to the United States’ foreign relations, with many over-stating the weight of trade relations</w:t>
      </w:r>
      <w:r w:rsidRPr="00711767">
        <w:rPr>
          <w:rStyle w:val="StyleUnderline"/>
        </w:rPr>
        <w:t xml:space="preserve"> with</w:t>
      </w:r>
      <w:r>
        <w:t xml:space="preserve"> nations such as </w:t>
      </w:r>
      <w:r w:rsidRPr="00E5040A">
        <w:rPr>
          <w:rStyle w:val="StyleUnderline"/>
        </w:rPr>
        <w:t>China</w:t>
      </w:r>
      <w:r>
        <w:t xml:space="preserve"> and Russia.  The idea that all types of trade are the same, and equally support peace, is a gross oversimplification.  Countries should not feel secure simply because they have trade relations with possible enemies. </w:t>
      </w:r>
    </w:p>
    <w:p w14:paraId="7C866119" w14:textId="77777777" w:rsidR="00705912" w:rsidRDefault="00705912" w:rsidP="00705912">
      <w:r>
        <w:t>The theory that countries’ interconnected economies promote peace is not new and has been at the heart of the liberal school of international relations for years.  The most well known theorist to posit this claim was Norman Angell in his 1909 work, The Great Illusion.  In short, The Great Illusion argued that because of economic interdependence, war had become too costly. Modern history has disproved Angell’s thesis numerous times.  Positive trade relations are usually the result of a myriad of circumstances.  When taken as a whole, these positive relations can include: political, economic, environmental and even cultural attributes.   It seems that a major reason for Angell’s enduring idea is the confusion of cause and effect.  The trade between two countries is most likely the result of peaceful relations, caused by varied circumstances, as opposed to the trade promoting peaceful relations.[1]</w:t>
      </w:r>
    </w:p>
    <w:p w14:paraId="4A47EC2D" w14:textId="77777777" w:rsidR="00705912" w:rsidRDefault="00705912" w:rsidP="00705912">
      <w:r>
        <w:t xml:space="preserve">In her recent behavior, The United States views trade as a buffer against aggression.  One needs to look no further than the 2015 National Security Strategy, in which “economics” is mentioned 97 times throughout its pages.  Specifically, in a section labeled prosperity, it states, “the American economy is […] a source of stability for the international system”.  Further through the document, we are confronted with the idea that, “[…] trade agreements have economic and strategic benefits for the United States.”         </w:t>
      </w:r>
    </w:p>
    <w:p w14:paraId="443C49FF" w14:textId="77777777" w:rsidR="00705912" w:rsidRDefault="00705912" w:rsidP="00705912">
      <w:r>
        <w:t xml:space="preserve">More recently, Angell’s thesis has been re-branded with the moniker of the, “Golden Arches Theory of Conflict Prevention”.  First posited by triple Pulitzer Award Winner Thomas Friedman, the Golden Arches Theory of Conflict Prevention states that no two countries that have a McDonald’s restaurant will go to war.[2]  Quit possibly an oversimplification, the phenomenon described in the theory was a result of Post-Cold War optimism.  During this time, the international presence of McDonald’s was seen as a stabilizing force.  Since its introduction in 1999, like Angell’s theory, it has been proven wrong on multiple occasions.  </w:t>
      </w:r>
    </w:p>
    <w:p w14:paraId="57EF98B2" w14:textId="77777777" w:rsidR="00705912" w:rsidRDefault="00705912" w:rsidP="00705912">
      <w:r w:rsidRPr="00DD71FD">
        <w:rPr>
          <w:rStyle w:val="StyleUnderline"/>
          <w:highlight w:val="cyan"/>
        </w:rPr>
        <w:t xml:space="preserve">The idea that trade promotes peace has </w:t>
      </w:r>
      <w:r w:rsidRPr="00DD71FD">
        <w:rPr>
          <w:rStyle w:val="Emphasis"/>
          <w:highlight w:val="cyan"/>
        </w:rPr>
        <w:t>limited</w:t>
      </w:r>
      <w:r w:rsidRPr="00DD71FD">
        <w:rPr>
          <w:rStyle w:val="StyleUnderline"/>
          <w:highlight w:val="cyan"/>
        </w:rPr>
        <w:t xml:space="preserve"> historical evidence. There are numerous cases throughout history where trade did not promote peace</w:t>
      </w:r>
      <w:r w:rsidRPr="00711767">
        <w:t>.  Furthermore, the increased</w:t>
      </w:r>
      <w:r>
        <w:t xml:space="preserve"> trade relations with China have often been cited as a buffer against war[3]. </w:t>
      </w:r>
    </w:p>
    <w:p w14:paraId="1DC1D56F" w14:textId="77777777" w:rsidR="00705912" w:rsidRDefault="00705912" w:rsidP="00705912">
      <w:r>
        <w:t xml:space="preserve">Throughout recent history, there have been three specific trade relationships that promoted conflict.  </w:t>
      </w:r>
      <w:r w:rsidRPr="00DD71FD">
        <w:rPr>
          <w:rStyle w:val="StyleUnderline"/>
          <w:highlight w:val="cyan"/>
        </w:rPr>
        <w:t>These three relationships deal with</w:t>
      </w:r>
      <w:r w:rsidRPr="00711767">
        <w:rPr>
          <w:rStyle w:val="StyleUnderline"/>
        </w:rPr>
        <w:t>: incompatible types of government, asymmetry of trade volume, and possibilities for third-party influence</w:t>
      </w:r>
      <w:r>
        <w:t xml:space="preserve">.  The future of the United States’ trade relations shows a risk for entering into each of these traps.     </w:t>
      </w:r>
    </w:p>
    <w:p w14:paraId="3025C4F6" w14:textId="77777777" w:rsidR="00705912" w:rsidRPr="00711767" w:rsidRDefault="00705912" w:rsidP="00705912">
      <w:pPr>
        <w:rPr>
          <w:rStyle w:val="Emphasis"/>
        </w:rPr>
      </w:pPr>
      <w:r w:rsidRPr="00DD71FD">
        <w:rPr>
          <w:rStyle w:val="Emphasis"/>
          <w:highlight w:val="cyan"/>
        </w:rPr>
        <w:t>Incompatible Governments</w:t>
      </w:r>
      <w:r w:rsidRPr="00711767">
        <w:rPr>
          <w:rStyle w:val="Emphasis"/>
        </w:rPr>
        <w:t xml:space="preserve"> </w:t>
      </w:r>
    </w:p>
    <w:p w14:paraId="3401EFB4" w14:textId="77777777" w:rsidR="00705912" w:rsidRDefault="00705912" w:rsidP="00705912">
      <w:r w:rsidRPr="00DD71FD">
        <w:rPr>
          <w:rStyle w:val="StyleUnderline"/>
          <w:highlight w:val="cyan"/>
        </w:rPr>
        <w:t>The type of government involved in trade has significant power in either insulating against war, or if incompatible, causing i</w:t>
      </w:r>
      <w:r w:rsidRPr="00DD71FD">
        <w:rPr>
          <w:highlight w:val="cyan"/>
        </w:rPr>
        <w:t>t</w:t>
      </w:r>
      <w:r>
        <w:t>.  In a democracy, the leaders are much more attuned to the opportunity costs of engaging in a military conflict, which may disrupt trade.  Furthermore, the free market economies within democracies usually adapt much better to changes in trade.  In an autocratic government, leaders are much less sensitive to public opinion.  Specifically, minority groups tend to have more influence within autocratic regimes.  It is these groups that fear that interdependence only increases vulnerability.[4]  Historically, Pre-World War One Germany displayed the negative effects of an autocratic regime.   Pre-World War One Germany’s contemporary equivalent is modern-day Russia.</w:t>
      </w:r>
    </w:p>
    <w:p w14:paraId="49559A2A" w14:textId="77777777" w:rsidR="00705912" w:rsidRDefault="00705912" w:rsidP="00705912">
      <w:r>
        <w:t xml:space="preserve">The government ruling Germany Pre-World War One can be defined as “an autocratic monarchy with a few parliamentary trimmings.”[5]  Within the system, the landed aristocracies were known as the Junkers.  The Junkers wielded disproportionate power throughout the government. </w:t>
      </w:r>
    </w:p>
    <w:p w14:paraId="74082BED" w14:textId="77777777" w:rsidR="00705912" w:rsidRDefault="00705912" w:rsidP="00705912">
      <w:r>
        <w:t>Germany was not only geographically encircled by the Allied Powers before World War One, but its economy was as well.  There was active denial of German goods in the allied markets.  An example of this is the extremely high protectionist tariffs levied on German goods by the United States.  The Junkers did not agree with the methods of the allied powers because they were the ones with the most to lose in the export market.  At the same time, the Junkers-backed industry was growing and highly dependent on resource imports.  No less than one of the fathers of modern economics, John Maynard Keynes, stated of this time that, “The statistics of the economic interdependence of Germany and her neighbors are overwhelming.  Germany was the best customer of Russia, Norway, Holland, Belgium, Switzerland, Italy, and Austria-Hungary.”[6] The high level of dependence on outside resources made the Junkers’ infrastructure extremely vulnerable.  Because of these issues, the Junkers were highly influential in the German adoption of an aggressive foreign policy, Weltpolitik.</w:t>
      </w:r>
    </w:p>
    <w:p w14:paraId="788A07CC" w14:textId="77777777" w:rsidR="00705912" w:rsidRDefault="00705912" w:rsidP="00705912">
      <w:r>
        <w:t xml:space="preserve">Modern day Russia has unnerving similarities to Pre World War One Germany.  The Putin Regime most assuredly is not a Western Democracy and well-connected individuals have disproportionate influence on foreign policy.[7]  Like Germany’s Junkers, Putin’s Oligarchs wield extensive power over foreign policy. </w:t>
      </w:r>
    </w:p>
    <w:p w14:paraId="625A221B" w14:textId="77777777" w:rsidR="00705912" w:rsidRDefault="00705912" w:rsidP="00705912">
      <w:r>
        <w:t>Due to Russia being the world’s number one exporter of energy, its “Resource Curse” removes the incentive for more productive economic development.  This scenario only serves to strengthen rent-seeking oligarchs.[8]   An example of the control of foreign policy by rent-seeking oligarchs is Russia’s notorious energy company, Gazprom.  Gazprom, sensing a decrease in their monopoly on energy exports, succeeded in influencing the Putin Regime to pull out of the United Nation’s Energy Charter Treaty.[9]  A great many democratic governments rely on energy imports from Russia.  Russia’s oligarchic system is incompatible with positive trade relations and will only serve to increase tensions, which may lead to conflict.</w:t>
      </w:r>
    </w:p>
    <w:p w14:paraId="36DB4F89" w14:textId="77777777" w:rsidR="00705912" w:rsidRPr="00711767" w:rsidRDefault="00705912" w:rsidP="00705912">
      <w:pPr>
        <w:rPr>
          <w:b/>
          <w:iCs/>
          <w:u w:val="single"/>
          <w:bdr w:val="single" w:sz="8" w:space="0" w:color="auto"/>
        </w:rPr>
      </w:pPr>
      <w:r w:rsidRPr="00711767">
        <w:rPr>
          <w:rStyle w:val="Emphasis"/>
        </w:rPr>
        <w:t>Asymmetry of Trade</w:t>
      </w:r>
    </w:p>
    <w:p w14:paraId="1686F990" w14:textId="77777777" w:rsidR="00705912" w:rsidRDefault="00705912" w:rsidP="00705912">
      <w:r w:rsidRPr="00DD71FD">
        <w:rPr>
          <w:rStyle w:val="StyleUnderline"/>
          <w:highlight w:val="cyan"/>
        </w:rPr>
        <w:t>Asymmetrical trade volume can also significantly increase the likelihood for conflict</w:t>
      </w:r>
      <w:r>
        <w:t>.  For example, country “X’s” national economic and defense well-being is directly proportional to the volume of trade it has with country “Y.”  If, conversely, country “Y” does not have such a strong reciprocal trade relationship with country “X,” one country has unequal power over the other.  Countries apprehensive about security will loathe dependence.  If relationships deteriorate, the more powerful country may limit oil and raw materials exports to the less powerful country.[10]  Historically, an example of trade asymmetry existed between Japan and the United States before World War Two.</w:t>
      </w:r>
    </w:p>
    <w:p w14:paraId="5320C508" w14:textId="77777777" w:rsidR="00705912" w:rsidRDefault="00705912" w:rsidP="00705912">
      <w:r>
        <w:t>During World War Two, as the Roosevelt administration began to see Japan’s goals change for the worse, they utilized their trade relationship to harm Japan’s war preparations.  Roosevelt’s ultimate decision was to impose a complete embargo on oil and raw materials to Japan.  Being an Island nation with little natural resources, the embargo was extremely deleterious to Japan. An accepted cause for Pearl Harbor is that Japan was driven to war through progressively pessimistic trade expectations in a position of high dependence.[11]</w:t>
      </w:r>
    </w:p>
    <w:p w14:paraId="2B3394D5" w14:textId="77777777" w:rsidR="00705912" w:rsidRDefault="00705912" w:rsidP="00705912">
      <w:r>
        <w:t>A current example of asymmetrical trade volume having no influence on preventing conflict is the recent conflict between Ukraine and Russia.  Russia’s annexation of Crimea ostensibly began in February 2014.[12]  Russia was the Ukraine’s largest trading partner before the conflict, whereas Russia was much more diversified in their trade relations.  Russia remained the Ukraine’s largest trading partner for approximately a year after the invasion.[13]  Again, a high level of interconnectedness did not insulate either party from conflict.  Quite unexpectedly, interconnectedness even continued throughout the conflict.</w:t>
      </w:r>
    </w:p>
    <w:p w14:paraId="74E16972" w14:textId="77777777" w:rsidR="00705912" w:rsidRPr="00711767" w:rsidRDefault="00705912" w:rsidP="00705912">
      <w:pPr>
        <w:rPr>
          <w:b/>
          <w:iCs/>
          <w:u w:val="single"/>
          <w:bdr w:val="single" w:sz="8" w:space="0" w:color="auto"/>
        </w:rPr>
      </w:pPr>
      <w:r w:rsidRPr="00711767">
        <w:rPr>
          <w:rStyle w:val="Emphasis"/>
        </w:rPr>
        <w:t>Influence of Third Parties</w:t>
      </w:r>
    </w:p>
    <w:p w14:paraId="069731DB" w14:textId="77777777" w:rsidR="00705912" w:rsidRDefault="00705912" w:rsidP="00705912">
      <w:r>
        <w:t xml:space="preserve">Finally, </w:t>
      </w:r>
      <w:r w:rsidRPr="00DD71FD">
        <w:rPr>
          <w:rStyle w:val="StyleUnderline"/>
          <w:highlight w:val="cyan"/>
        </w:rPr>
        <w:t>third party influence has the potential to undo any positive aspects of economic interconnectedness</w:t>
      </w:r>
      <w:r>
        <w:t xml:space="preserve">.  If </w:t>
      </w:r>
    </w:p>
    <w:p w14:paraId="71604059" w14:textId="77777777" w:rsidR="00705912" w:rsidRDefault="00705912" w:rsidP="00705912">
      <w:r>
        <w:t xml:space="preserve">countries “X” and “Y” both rely on country “Z” for an important portion of their economy, actions regarding country “Z’s” sovereignty can cause conflict.  Country “X” and country “Y’s” dependence on country “Z” can serve as a catalyst to conflict if either country feels threatened in their access to country “Z’s” economy. </w:t>
      </w:r>
    </w:p>
    <w:p w14:paraId="14919377" w14:textId="77777777" w:rsidR="00705912" w:rsidRDefault="00705912" w:rsidP="00705912">
      <w:r>
        <w:t>The beginnings of the Cold War between the United States and Russia can be attributed to influence of third parties.  If Western Europe were viewed as the third party, its acceptance of a communist economy would have essentially disconnected the United States from any meaningful trade.  Regardless of any trade that existed between the United States and Russia during World War II, The Western European economies represented a third party that essentially broke the relationship between Russia and the United States.</w:t>
      </w:r>
    </w:p>
    <w:p w14:paraId="2FD2FCE5" w14:textId="77777777" w:rsidR="00705912" w:rsidRDefault="00705912" w:rsidP="00705912">
      <w:r w:rsidRPr="00DD71FD">
        <w:rPr>
          <w:rStyle w:val="StyleUnderline"/>
          <w:highlight w:val="cyan"/>
        </w:rPr>
        <w:t>The</w:t>
      </w:r>
      <w:r>
        <w:t xml:space="preserve"> ubiquitous, </w:t>
      </w:r>
      <w:r w:rsidRPr="00DD71FD">
        <w:rPr>
          <w:rStyle w:val="StyleUnderline"/>
          <w:highlight w:val="cyan"/>
        </w:rPr>
        <w:t>contemporary third party scenario that has the potential to embroil both the United States and China into conflict is Taiwan</w:t>
      </w:r>
      <w:r>
        <w:t xml:space="preserve">.  Though there is no formal agreement between the United States and the defense of Taiwan,[14] American rhetoric is rife with allusions to the defense of Taiwan.  For example, the 2015 National Security Strategy stresses that the United States must remain alert for China’s, “role for intimidation in resolving territorial disputes.”  Vying for Taiwan’s economic influence remains difficult for the United States when Taiwan has invested 83 percent of their outward direct investment in China.[15]  As previously mentioned with the Russia/Ukraine situation, this direct investment is no guarantee of conflict prevention.  Furthermore, China just recently overtook Canada as the United States’ largest trade partner.  The United States currently has a trade deficit of $342.7 billion with China.[16] The trade deficit puts the United States in an asymmetric trade relationship with China on the dependent side.   </w:t>
      </w:r>
    </w:p>
    <w:p w14:paraId="1A7A6553" w14:textId="38BF9AD4" w:rsidR="00705912" w:rsidRPr="00705912" w:rsidRDefault="00705912" w:rsidP="00FF037B">
      <w:r>
        <w:t xml:space="preserve">In conclusion, </w:t>
      </w:r>
      <w:r w:rsidRPr="00DD71FD">
        <w:rPr>
          <w:rStyle w:val="StyleUnderline"/>
          <w:highlight w:val="cyan"/>
        </w:rPr>
        <w:t>the idea that interconnected economies promote peace needs review</w:t>
      </w:r>
      <w:r w:rsidRPr="00711767">
        <w:rPr>
          <w:rStyle w:val="StyleUnderline"/>
        </w:rPr>
        <w:t xml:space="preserve">.  There are numerous cases throughout history that underscore the error in this myth.  Three  specific relationships: incompatible types of government, asymmetry of trade volume, and third-party influence have been shown to support conflict.  </w:t>
      </w:r>
      <w:r w:rsidRPr="00DD71FD">
        <w:rPr>
          <w:rStyle w:val="StyleUnderline"/>
          <w:highlight w:val="cyan"/>
        </w:rPr>
        <w:t xml:space="preserve">The current trade relationships of the United States need to be viewed in light of the reality that </w:t>
      </w:r>
      <w:r w:rsidRPr="00DD71FD">
        <w:rPr>
          <w:rStyle w:val="Emphasis"/>
          <w:highlight w:val="cyan"/>
        </w:rPr>
        <w:t>not all trade relationships are positive</w:t>
      </w:r>
      <w:r>
        <w:t>.  A much more succinct explanation as to the effects of trade on conflict can be found in a quote from Jan Pieterszoon Coen, an early member of the Dutch East India Company, when he stated: “We cannot make war without trade, nor trade without war.”[17]</w:t>
      </w:r>
    </w:p>
    <w:p w14:paraId="383615FB" w14:textId="77777777" w:rsidR="00FF037B" w:rsidRDefault="00FF037B" w:rsidP="00FF037B">
      <w:pPr>
        <w:pStyle w:val="Heading4"/>
      </w:pPr>
      <w:r>
        <w:t xml:space="preserve">Security </w:t>
      </w:r>
      <w:r w:rsidRPr="00B203FC">
        <w:rPr>
          <w:u w:val="single"/>
        </w:rPr>
        <w:t>gains outweigh</w:t>
      </w:r>
      <w:r>
        <w:t xml:space="preserve"> trades benefits</w:t>
      </w:r>
    </w:p>
    <w:p w14:paraId="0DF61182" w14:textId="77777777" w:rsidR="00FF037B" w:rsidRDefault="00FF037B" w:rsidP="00FF037B">
      <w:r w:rsidRPr="00427D34">
        <w:rPr>
          <w:rFonts w:eastAsiaTheme="majorEastAsia" w:cstheme="majorBidi"/>
          <w:b/>
          <w:iCs/>
          <w:sz w:val="26"/>
        </w:rPr>
        <w:t>Garfinkel et al. ’22</w:t>
      </w:r>
      <w:r>
        <w:t xml:space="preserve"> — Michelle R. Garfinkel, Faculty, University of California-Irvine, Social Science; Constantinos Syropoulos, LeBow College of Business, Drexel University; Thomas Zylkin, Robins School of Business, University of Richmond; 2022; “Prudence versus predation and the gains from trade”; </w:t>
      </w:r>
      <w:r w:rsidRPr="00427D34">
        <w:rPr>
          <w:i/>
          <w:iCs/>
        </w:rPr>
        <w:t>Journal of Economic Theory</w:t>
      </w:r>
      <w:r>
        <w:t>, Vol. 201; University of Kansas Libraries, ScienceDirect</w:t>
      </w:r>
    </w:p>
    <w:p w14:paraId="340A5B1B" w14:textId="77777777" w:rsidR="00FF037B" w:rsidRPr="00427D34" w:rsidRDefault="00FF037B" w:rsidP="00FF037B">
      <w:r w:rsidRPr="00427D34">
        <w:t xml:space="preserve">Despite a </w:t>
      </w:r>
      <w:r w:rsidRPr="00427D34">
        <w:rPr>
          <w:rStyle w:val="StyleUnderline"/>
        </w:rPr>
        <w:t>resurgence in global tensions</w:t>
      </w:r>
      <w:r w:rsidRPr="00427D34">
        <w:t xml:space="preserve"> in recent years, </w:t>
      </w:r>
      <w:r w:rsidRPr="00DD71FD">
        <w:rPr>
          <w:rStyle w:val="StyleUnderline"/>
          <w:highlight w:val="cyan"/>
        </w:rPr>
        <w:t>we live in</w:t>
      </w:r>
      <w:r w:rsidRPr="00427D34">
        <w:rPr>
          <w:rStyle w:val="StyleUnderline"/>
        </w:rPr>
        <w:t xml:space="preserve"> an </w:t>
      </w:r>
      <w:r w:rsidRPr="00427D34">
        <w:rPr>
          <w:rStyle w:val="Emphasis"/>
        </w:rPr>
        <w:t xml:space="preserve">era of unprecedented </w:t>
      </w:r>
      <w:r w:rsidRPr="00DD71FD">
        <w:rPr>
          <w:rStyle w:val="Emphasis"/>
          <w:highlight w:val="cyan"/>
        </w:rPr>
        <w:t>peace</w:t>
      </w:r>
      <w:r w:rsidRPr="00427D34">
        <w:rPr>
          <w:rStyle w:val="StyleUnderline"/>
        </w:rPr>
        <w:t xml:space="preserve"> between nations</w:t>
      </w:r>
      <w:r w:rsidRPr="00427D34">
        <w:t xml:space="preserve">. </w:t>
      </w:r>
      <w:r w:rsidRPr="00427D34">
        <w:rPr>
          <w:rStyle w:val="StyleUnderline"/>
        </w:rPr>
        <w:t>Seventy years</w:t>
      </w:r>
      <w:r w:rsidRPr="00427D34">
        <w:t xml:space="preserve"> have gone by </w:t>
      </w:r>
      <w:r w:rsidRPr="00DD71FD">
        <w:rPr>
          <w:rStyle w:val="StyleUnderline"/>
          <w:highlight w:val="cyan"/>
        </w:rPr>
        <w:t>without</w:t>
      </w:r>
      <w:r w:rsidRPr="00427D34">
        <w:rPr>
          <w:rStyle w:val="StyleUnderline"/>
        </w:rPr>
        <w:t xml:space="preserve"> a </w:t>
      </w:r>
      <w:r w:rsidRPr="00427D34">
        <w:rPr>
          <w:rStyle w:val="Emphasis"/>
        </w:rPr>
        <w:t xml:space="preserve">repeat of the </w:t>
      </w:r>
      <w:r w:rsidRPr="00DD71FD">
        <w:rPr>
          <w:rStyle w:val="Emphasis"/>
          <w:highlight w:val="cyan"/>
        </w:rPr>
        <w:t>major conflicts</w:t>
      </w:r>
      <w:r w:rsidRPr="00427D34">
        <w:t xml:space="preserve"> of the early twentieth century; </w:t>
      </w:r>
      <w:r w:rsidRPr="00427D34">
        <w:rPr>
          <w:rStyle w:val="StyleUnderline"/>
        </w:rPr>
        <w:t>and</w:t>
      </w:r>
      <w:r w:rsidRPr="00427D34">
        <w:t xml:space="preserve">, </w:t>
      </w:r>
      <w:r w:rsidRPr="00DD71FD">
        <w:rPr>
          <w:rStyle w:val="StyleUnderline"/>
          <w:highlight w:val="cyan"/>
        </w:rPr>
        <w:t>since</w:t>
      </w:r>
      <w:r w:rsidRPr="00427D34">
        <w:rPr>
          <w:rStyle w:val="StyleUnderline"/>
        </w:rPr>
        <w:t xml:space="preserve"> the </w:t>
      </w:r>
      <w:r w:rsidRPr="00427D34">
        <w:rPr>
          <w:rStyle w:val="Emphasis"/>
        </w:rPr>
        <w:t xml:space="preserve">end of </w:t>
      </w:r>
      <w:r w:rsidRPr="00DD71FD">
        <w:rPr>
          <w:rStyle w:val="Emphasis"/>
          <w:highlight w:val="cyan"/>
        </w:rPr>
        <w:t>the Cold War</w:t>
      </w:r>
      <w:r w:rsidRPr="00427D34">
        <w:t xml:space="preserve">, the number of </w:t>
      </w:r>
      <w:r w:rsidRPr="00427D34">
        <w:rPr>
          <w:rStyle w:val="Emphasis"/>
        </w:rPr>
        <w:t xml:space="preserve">inter-state </w:t>
      </w:r>
      <w:r w:rsidRPr="00DD71FD">
        <w:rPr>
          <w:rStyle w:val="Emphasis"/>
          <w:highlight w:val="cyan"/>
        </w:rPr>
        <w:t>conflicts</w:t>
      </w:r>
      <w:r w:rsidRPr="00427D34">
        <w:rPr>
          <w:rStyle w:val="StyleUnderline"/>
        </w:rPr>
        <w:t xml:space="preserve"> has</w:t>
      </w:r>
      <w:r w:rsidRPr="00427D34">
        <w:t xml:space="preserve"> steadily </w:t>
      </w:r>
      <w:r w:rsidRPr="00DD71FD">
        <w:rPr>
          <w:rStyle w:val="StyleUnderline"/>
          <w:highlight w:val="cyan"/>
        </w:rPr>
        <w:t>declined to</w:t>
      </w:r>
      <w:r w:rsidRPr="00427D34">
        <w:rPr>
          <w:rStyle w:val="StyleUnderline"/>
        </w:rPr>
        <w:t xml:space="preserve"> </w:t>
      </w:r>
      <w:r w:rsidRPr="00427D34">
        <w:rPr>
          <w:rStyle w:val="Emphasis"/>
        </w:rPr>
        <w:t xml:space="preserve">practically </w:t>
      </w:r>
      <w:r w:rsidRPr="00DD71FD">
        <w:rPr>
          <w:rStyle w:val="Emphasis"/>
          <w:highlight w:val="cyan"/>
        </w:rPr>
        <w:t>zero</w:t>
      </w:r>
      <w:r w:rsidRPr="00427D34">
        <w:t xml:space="preserve">. </w:t>
      </w:r>
      <w:r w:rsidRPr="00427D34">
        <w:rPr>
          <w:rStyle w:val="StyleUnderline"/>
        </w:rPr>
        <w:t xml:space="preserve">The </w:t>
      </w:r>
      <w:r w:rsidRPr="00DD71FD">
        <w:rPr>
          <w:rStyle w:val="StyleUnderline"/>
          <w:highlight w:val="cyan"/>
        </w:rPr>
        <w:t>expansion of</w:t>
      </w:r>
      <w:r w:rsidRPr="00427D34">
        <w:rPr>
          <w:rStyle w:val="StyleUnderline"/>
        </w:rPr>
        <w:t xml:space="preserve"> </w:t>
      </w:r>
      <w:r w:rsidRPr="00427D34">
        <w:rPr>
          <w:rStyle w:val="Emphasis"/>
        </w:rPr>
        <w:t xml:space="preserve">international </w:t>
      </w:r>
      <w:r w:rsidRPr="00DD71FD">
        <w:rPr>
          <w:rStyle w:val="Emphasis"/>
          <w:highlight w:val="cyan"/>
        </w:rPr>
        <w:t>trade</w:t>
      </w:r>
      <w:r w:rsidRPr="00427D34">
        <w:t xml:space="preserve"> since </w:t>
      </w:r>
      <w:r w:rsidRPr="00427D34">
        <w:rPr>
          <w:rStyle w:val="StyleUnderline"/>
        </w:rPr>
        <w:t>W</w:t>
      </w:r>
      <w:r w:rsidRPr="00427D34">
        <w:t xml:space="preserve">orld </w:t>
      </w:r>
      <w:r w:rsidRPr="00427D34">
        <w:rPr>
          <w:rStyle w:val="StyleUnderline"/>
        </w:rPr>
        <w:t>W</w:t>
      </w:r>
      <w:r w:rsidRPr="00427D34">
        <w:t xml:space="preserve">ar </w:t>
      </w:r>
      <w:r w:rsidRPr="00427D34">
        <w:rPr>
          <w:rStyle w:val="StyleUnderline"/>
        </w:rPr>
        <w:t>II</w:t>
      </w:r>
      <w:r w:rsidRPr="00427D34">
        <w:t xml:space="preserve">, </w:t>
      </w:r>
      <w:r w:rsidRPr="00427D34">
        <w:rPr>
          <w:rStyle w:val="Emphasis"/>
        </w:rPr>
        <w:t>in particular</w:t>
      </w:r>
      <w:r w:rsidRPr="00427D34">
        <w:t xml:space="preserve">, </w:t>
      </w:r>
      <w:r w:rsidRPr="00DD71FD">
        <w:rPr>
          <w:rStyle w:val="StyleUnderline"/>
          <w:highlight w:val="cyan"/>
        </w:rPr>
        <w:t>is credited</w:t>
      </w:r>
      <w:r w:rsidRPr="00427D34">
        <w:rPr>
          <w:rStyle w:val="StyleUnderline"/>
        </w:rPr>
        <w:t xml:space="preserve"> with ensuring a</w:t>
      </w:r>
      <w:r w:rsidRPr="00427D34">
        <w:t xml:space="preserve"> more </w:t>
      </w:r>
      <w:r w:rsidRPr="00427D34">
        <w:rPr>
          <w:rStyle w:val="Emphasis"/>
        </w:rPr>
        <w:t>secure global order</w:t>
      </w:r>
      <w:r w:rsidRPr="00427D34">
        <w:rPr>
          <w:rStyle w:val="StyleUnderline"/>
        </w:rPr>
        <w:t xml:space="preserve"> by raising</w:t>
      </w:r>
      <w:r w:rsidRPr="00427D34">
        <w:t xml:space="preserve"> </w:t>
      </w:r>
      <w:r w:rsidRPr="00427D34">
        <w:rPr>
          <w:rStyle w:val="StyleUnderline"/>
        </w:rPr>
        <w:t xml:space="preserve">the economic </w:t>
      </w:r>
      <w:r w:rsidRPr="00427D34">
        <w:rPr>
          <w:rStyle w:val="Emphasis"/>
        </w:rPr>
        <w:t>costs of war</w:t>
      </w:r>
      <w:r w:rsidRPr="00427D34">
        <w:t xml:space="preserve"> (Polachek, 1980; Martin et al., 2008; Glick and Taylor, 2010). </w:t>
      </w:r>
      <w:r w:rsidRPr="00DD71FD">
        <w:rPr>
          <w:rStyle w:val="StyleUnderline"/>
          <w:highlight w:val="cyan"/>
        </w:rPr>
        <w:t>Nonetheless</w:t>
      </w:r>
      <w:r w:rsidRPr="00427D34">
        <w:rPr>
          <w:rStyle w:val="StyleUnderline"/>
        </w:rPr>
        <w:t xml:space="preserve">, global </w:t>
      </w:r>
      <w:r w:rsidRPr="00DD71FD">
        <w:rPr>
          <w:rStyle w:val="Emphasis"/>
          <w:highlight w:val="cyan"/>
        </w:rPr>
        <w:t>expenditure on defense</w:t>
      </w:r>
      <w:r w:rsidRPr="00427D34">
        <w:t xml:space="preserve"> in 2018 </w:t>
      </w:r>
      <w:r w:rsidRPr="00DD71FD">
        <w:rPr>
          <w:rStyle w:val="StyleUnderline"/>
          <w:highlight w:val="cyan"/>
        </w:rPr>
        <w:t>was</w:t>
      </w:r>
      <w:r w:rsidRPr="00427D34">
        <w:t xml:space="preserve"> roughly $1.8 trillion, </w:t>
      </w:r>
      <w:r w:rsidRPr="00DD71FD">
        <w:rPr>
          <w:rStyle w:val="StyleUnderline"/>
          <w:highlight w:val="cyan"/>
        </w:rPr>
        <w:t xml:space="preserve">a </w:t>
      </w:r>
      <w:r w:rsidRPr="00DD71FD">
        <w:rPr>
          <w:rStyle w:val="Emphasis"/>
          <w:highlight w:val="cyan"/>
        </w:rPr>
        <w:t>76%</w:t>
      </w:r>
      <w:r w:rsidRPr="00DD71FD">
        <w:rPr>
          <w:rStyle w:val="StyleUnderline"/>
          <w:highlight w:val="cyan"/>
        </w:rPr>
        <w:t xml:space="preserve"> increase</w:t>
      </w:r>
      <w:r w:rsidRPr="00427D34">
        <w:rPr>
          <w:rStyle w:val="StyleUnderline"/>
        </w:rPr>
        <w:t xml:space="preserve"> in real terms</w:t>
      </w:r>
      <w:r w:rsidRPr="00427D34">
        <w:t xml:space="preserve"> from the post-Cold War lows of the late-1990s. Aside from the West’s recent interventions in the Middle East, </w:t>
      </w:r>
      <w:r w:rsidRPr="00427D34">
        <w:rPr>
          <w:rStyle w:val="StyleUnderline"/>
        </w:rPr>
        <w:t xml:space="preserve">a major </w:t>
      </w:r>
      <w:r w:rsidRPr="00DD71FD">
        <w:rPr>
          <w:rStyle w:val="StyleUnderline"/>
          <w:highlight w:val="cyan"/>
        </w:rPr>
        <w:t>driver of this</w:t>
      </w:r>
      <w:r w:rsidRPr="00427D34">
        <w:rPr>
          <w:rStyle w:val="StyleUnderline"/>
        </w:rPr>
        <w:t xml:space="preserve"> trend </w:t>
      </w:r>
      <w:r w:rsidRPr="00DD71FD">
        <w:rPr>
          <w:rStyle w:val="StyleUnderline"/>
          <w:highlight w:val="cyan"/>
        </w:rPr>
        <w:t>is</w:t>
      </w:r>
      <w:r w:rsidRPr="00427D34">
        <w:rPr>
          <w:rStyle w:val="StyleUnderline"/>
        </w:rPr>
        <w:t xml:space="preserve"> the</w:t>
      </w:r>
      <w:r w:rsidRPr="00427D34">
        <w:t xml:space="preserve"> </w:t>
      </w:r>
      <w:r w:rsidRPr="00427D34">
        <w:rPr>
          <w:rStyle w:val="Emphasis"/>
        </w:rPr>
        <w:t>rapid expansion</w:t>
      </w:r>
      <w:r w:rsidRPr="00427D34">
        <w:rPr>
          <w:rStyle w:val="StyleUnderline"/>
        </w:rPr>
        <w:t xml:space="preserve"> of defense spending by</w:t>
      </w:r>
      <w:r w:rsidRPr="00427D34">
        <w:t xml:space="preserve"> emerging </w:t>
      </w:r>
      <w:r w:rsidRPr="00DD71FD">
        <w:rPr>
          <w:rStyle w:val="StyleUnderline"/>
          <w:highlight w:val="cyan"/>
        </w:rPr>
        <w:t>economies</w:t>
      </w:r>
      <w:r w:rsidRPr="00427D34">
        <w:rPr>
          <w:rStyle w:val="StyleUnderline"/>
        </w:rPr>
        <w:t xml:space="preserve"> that </w:t>
      </w:r>
      <w:r w:rsidRPr="00427D34">
        <w:rPr>
          <w:rStyle w:val="Emphasis"/>
        </w:rPr>
        <w:t>have become</w:t>
      </w:r>
      <w:r w:rsidRPr="00427D34">
        <w:t xml:space="preserve"> more </w:t>
      </w:r>
      <w:r w:rsidRPr="00DD71FD">
        <w:rPr>
          <w:rStyle w:val="StyleUnderline"/>
          <w:highlight w:val="cyan"/>
        </w:rPr>
        <w:t>integrated into</w:t>
      </w:r>
      <w:r w:rsidRPr="00427D34">
        <w:rPr>
          <w:rStyle w:val="StyleUnderline"/>
        </w:rPr>
        <w:t xml:space="preserve"> the </w:t>
      </w:r>
      <w:r w:rsidRPr="00DD71FD">
        <w:rPr>
          <w:rStyle w:val="Emphasis"/>
          <w:highlight w:val="cyan"/>
        </w:rPr>
        <w:t>world trading</w:t>
      </w:r>
      <w:r w:rsidRPr="00427D34">
        <w:rPr>
          <w:rStyle w:val="Emphasis"/>
        </w:rPr>
        <w:t xml:space="preserve"> system</w:t>
      </w:r>
      <w:r w:rsidRPr="00427D34">
        <w:t xml:space="preserve"> in the past few decades.1 Though the growth of these economies due to trade has been welcome on the whole, the accompanying </w:t>
      </w:r>
      <w:r w:rsidRPr="00DD71FD">
        <w:rPr>
          <w:rStyle w:val="StyleUnderline"/>
          <w:highlight w:val="cyan"/>
        </w:rPr>
        <w:t>trend</w:t>
      </w:r>
      <w:r w:rsidRPr="00427D34">
        <w:rPr>
          <w:rStyle w:val="StyleUnderline"/>
        </w:rPr>
        <w:t xml:space="preserve"> in</w:t>
      </w:r>
      <w:r w:rsidRPr="00427D34">
        <w:t xml:space="preserve"> their </w:t>
      </w:r>
      <w:r w:rsidRPr="00427D34">
        <w:rPr>
          <w:rStyle w:val="StyleUnderline"/>
        </w:rPr>
        <w:t xml:space="preserve">defense spending </w:t>
      </w:r>
      <w:r w:rsidRPr="00DD71FD">
        <w:rPr>
          <w:rStyle w:val="StyleUnderline"/>
          <w:highlight w:val="cyan"/>
        </w:rPr>
        <w:t>underscores</w:t>
      </w:r>
      <w:r w:rsidRPr="00427D34">
        <w:t xml:space="preserve"> </w:t>
      </w:r>
      <w:r w:rsidRPr="00427D34">
        <w:rPr>
          <w:rStyle w:val="StyleUnderline"/>
        </w:rPr>
        <w:t>the basic point that</w:t>
      </w:r>
      <w:r w:rsidRPr="00427D34">
        <w:t xml:space="preserve"> </w:t>
      </w:r>
      <w:r w:rsidRPr="00DD71FD">
        <w:rPr>
          <w:rStyle w:val="Emphasis"/>
          <w:highlight w:val="cyan"/>
        </w:rPr>
        <w:t>wealth</w:t>
      </w:r>
      <w:r w:rsidRPr="00427D34">
        <w:rPr>
          <w:rStyle w:val="Emphasis"/>
        </w:rPr>
        <w:t xml:space="preserve"> created </w:t>
      </w:r>
      <w:r w:rsidRPr="00DD71FD">
        <w:rPr>
          <w:rStyle w:val="Emphasis"/>
          <w:highlight w:val="cyan"/>
        </w:rPr>
        <w:t>by trade</w:t>
      </w:r>
      <w:r w:rsidRPr="00427D34">
        <w:t xml:space="preserve"> </w:t>
      </w:r>
      <w:r w:rsidRPr="00427D34">
        <w:rPr>
          <w:rStyle w:val="StyleUnderline"/>
        </w:rPr>
        <w:t xml:space="preserve">is wealth that </w:t>
      </w:r>
      <w:r w:rsidRPr="00DD71FD">
        <w:rPr>
          <w:rStyle w:val="StyleUnderline"/>
          <w:highlight w:val="cyan"/>
        </w:rPr>
        <w:t>can be used</w:t>
      </w:r>
      <w:r w:rsidRPr="00427D34">
        <w:rPr>
          <w:rStyle w:val="StyleUnderline"/>
        </w:rPr>
        <w:t xml:space="preserve"> to </w:t>
      </w:r>
      <w:r w:rsidRPr="00427D34">
        <w:rPr>
          <w:rStyle w:val="Emphasis"/>
        </w:rPr>
        <w:t xml:space="preserve">invest </w:t>
      </w:r>
      <w:r w:rsidRPr="00DD71FD">
        <w:rPr>
          <w:rStyle w:val="Emphasis"/>
          <w:highlight w:val="cyan"/>
        </w:rPr>
        <w:t>in one’s military</w:t>
      </w:r>
      <w:r w:rsidRPr="00427D34">
        <w:t xml:space="preserve"> </w:t>
      </w:r>
      <w:r w:rsidRPr="00427D34">
        <w:rPr>
          <w:rStyle w:val="StyleUnderline"/>
        </w:rPr>
        <w:t>capacity</w:t>
      </w:r>
      <w:r w:rsidRPr="00427D34">
        <w:t>.</w:t>
      </w:r>
    </w:p>
    <w:p w14:paraId="0C55DB1A" w14:textId="77777777" w:rsidR="00FF037B" w:rsidRPr="00522D9D" w:rsidRDefault="00FF037B" w:rsidP="00FF037B">
      <w:r w:rsidRPr="00427D34">
        <w:rPr>
          <w:rStyle w:val="StyleUnderline"/>
        </w:rPr>
        <w:t>Economists have</w:t>
      </w:r>
      <w:r w:rsidRPr="00522D9D">
        <w:t xml:space="preserve"> recently </w:t>
      </w:r>
      <w:r w:rsidRPr="00427D34">
        <w:rPr>
          <w:rStyle w:val="StyleUnderline"/>
        </w:rPr>
        <w:t>begun to expand</w:t>
      </w:r>
      <w:r w:rsidRPr="00522D9D">
        <w:t xml:space="preserve"> </w:t>
      </w:r>
      <w:r w:rsidRPr="00427D34">
        <w:rPr>
          <w:rStyle w:val="StyleUnderline"/>
        </w:rPr>
        <w:t>the scope of</w:t>
      </w:r>
      <w:r w:rsidRPr="00522D9D">
        <w:t xml:space="preserve"> international </w:t>
      </w:r>
      <w:r w:rsidRPr="00DD71FD">
        <w:rPr>
          <w:rStyle w:val="Emphasis"/>
          <w:highlight w:val="cyan"/>
        </w:rPr>
        <w:t>trade theory</w:t>
      </w:r>
      <w:r w:rsidRPr="00427D34">
        <w:rPr>
          <w:rStyle w:val="StyleUnderline"/>
        </w:rPr>
        <w:t xml:space="preserve"> to explore</w:t>
      </w:r>
      <w:r w:rsidRPr="00522D9D">
        <w:t xml:space="preserve"> the importance of arming and </w:t>
      </w:r>
      <w:r w:rsidRPr="00427D34">
        <w:rPr>
          <w:rStyle w:val="StyleUnderline"/>
        </w:rPr>
        <w:t>conflict</w:t>
      </w:r>
      <w:r w:rsidRPr="00522D9D">
        <w:t xml:space="preserve"> (</w:t>
      </w:r>
      <w:r w:rsidRPr="00427D34">
        <w:rPr>
          <w:rStyle w:val="StyleUnderline"/>
        </w:rPr>
        <w:t xml:space="preserve">see, </w:t>
      </w:r>
      <w:r w:rsidRPr="00427D34">
        <w:rPr>
          <w:rStyle w:val="Emphasis"/>
        </w:rPr>
        <w:t>e.g., Skaperdas</w:t>
      </w:r>
      <w:r w:rsidRPr="00522D9D">
        <w:t xml:space="preserve"> and Syropoulos (2001); Garfinkel et al. (2020) discussed below). </w:t>
      </w:r>
      <w:r w:rsidRPr="00427D34">
        <w:rPr>
          <w:rStyle w:val="StyleUnderline"/>
        </w:rPr>
        <w:t>These theories</w:t>
      </w:r>
      <w:r w:rsidRPr="00522D9D">
        <w:t xml:space="preserve">, </w:t>
      </w:r>
      <w:r w:rsidRPr="00427D34">
        <w:rPr>
          <w:rStyle w:val="StyleUnderline"/>
        </w:rPr>
        <w:t>however</w:t>
      </w:r>
      <w:r w:rsidRPr="00522D9D">
        <w:t xml:space="preserve">, </w:t>
      </w:r>
      <w:r w:rsidRPr="00522D9D">
        <w:rPr>
          <w:rStyle w:val="StyleUnderline"/>
        </w:rPr>
        <w:t xml:space="preserve">are </w:t>
      </w:r>
      <w:r w:rsidRPr="00DD71FD">
        <w:rPr>
          <w:rStyle w:val="StyleUnderline"/>
          <w:highlight w:val="cyan"/>
        </w:rPr>
        <w:t>silent on</w:t>
      </w:r>
      <w:r w:rsidRPr="00522D9D">
        <w:rPr>
          <w:rStyle w:val="StyleUnderline"/>
        </w:rPr>
        <w:t xml:space="preserve"> why</w:t>
      </w:r>
      <w:r w:rsidRPr="00522D9D">
        <w:t xml:space="preserve"> </w:t>
      </w:r>
      <w:r w:rsidRPr="00427D34">
        <w:rPr>
          <w:rStyle w:val="StyleUnderline"/>
        </w:rPr>
        <w:t xml:space="preserve">we continue to </w:t>
      </w:r>
      <w:r w:rsidRPr="00522D9D">
        <w:rPr>
          <w:rStyle w:val="Emphasis"/>
        </w:rPr>
        <w:t xml:space="preserve">observe </w:t>
      </w:r>
      <w:r w:rsidRPr="00DD71FD">
        <w:rPr>
          <w:rStyle w:val="Emphasis"/>
          <w:highlight w:val="cyan"/>
        </w:rPr>
        <w:t>increases in arming</w:t>
      </w:r>
      <w:r w:rsidRPr="00DD71FD">
        <w:rPr>
          <w:highlight w:val="cyan"/>
        </w:rPr>
        <w:t xml:space="preserve"> </w:t>
      </w:r>
      <w:r w:rsidRPr="00DD71FD">
        <w:rPr>
          <w:rStyle w:val="StyleUnderline"/>
          <w:highlight w:val="cyan"/>
        </w:rPr>
        <w:t xml:space="preserve">in a seemingly </w:t>
      </w:r>
      <w:r w:rsidRPr="00DD71FD">
        <w:rPr>
          <w:rStyle w:val="Emphasis"/>
          <w:highlight w:val="cyan"/>
        </w:rPr>
        <w:t>peaceful</w:t>
      </w:r>
      <w:r w:rsidRPr="00522D9D">
        <w:t xml:space="preserve"> </w:t>
      </w:r>
      <w:r w:rsidRPr="00522D9D">
        <w:rPr>
          <w:rStyle w:val="StyleUnderline"/>
        </w:rPr>
        <w:t>and</w:t>
      </w:r>
      <w:r w:rsidRPr="00522D9D">
        <w:t xml:space="preserve"> continually </w:t>
      </w:r>
      <w:r w:rsidRPr="00DD71FD">
        <w:rPr>
          <w:rStyle w:val="StyleUnderline"/>
          <w:highlight w:val="cyan"/>
        </w:rPr>
        <w:t xml:space="preserve">globalizing </w:t>
      </w:r>
      <w:r w:rsidRPr="00DD71FD">
        <w:rPr>
          <w:rStyle w:val="Emphasis"/>
          <w:highlight w:val="cyan"/>
        </w:rPr>
        <w:t>world</w:t>
      </w:r>
      <w:r w:rsidRPr="00522D9D">
        <w:t xml:space="preserve">. Furthermore, while “realist” security </w:t>
      </w:r>
      <w:r w:rsidRPr="00427D34">
        <w:rPr>
          <w:rStyle w:val="StyleUnderline"/>
        </w:rPr>
        <w:t>scholars have</w:t>
      </w:r>
      <w:r w:rsidRPr="00522D9D">
        <w:t xml:space="preserve"> long </w:t>
      </w:r>
      <w:r w:rsidRPr="00427D34">
        <w:rPr>
          <w:rStyle w:val="StyleUnderline"/>
        </w:rPr>
        <w:t>expressed</w:t>
      </w:r>
      <w:r w:rsidRPr="00522D9D">
        <w:t xml:space="preserve"> the view that </w:t>
      </w:r>
      <w:r w:rsidRPr="00427D34">
        <w:rPr>
          <w:rStyle w:val="StyleUnderline"/>
        </w:rPr>
        <w:t>the</w:t>
      </w:r>
      <w:r w:rsidRPr="00522D9D">
        <w:t xml:space="preserve"> standard “</w:t>
      </w:r>
      <w:r w:rsidRPr="00522D9D">
        <w:rPr>
          <w:rStyle w:val="Emphasis"/>
        </w:rPr>
        <w:t xml:space="preserve">gains from </w:t>
      </w:r>
      <w:r w:rsidRPr="00DD71FD">
        <w:rPr>
          <w:rStyle w:val="Emphasis"/>
          <w:highlight w:val="cyan"/>
        </w:rPr>
        <w:t>trade</w:t>
      </w:r>
      <w:r w:rsidRPr="00522D9D">
        <w:t xml:space="preserve">” </w:t>
      </w:r>
      <w:r w:rsidRPr="00427D34">
        <w:rPr>
          <w:rStyle w:val="StyleUnderline"/>
        </w:rPr>
        <w:t xml:space="preserve">could be </w:t>
      </w:r>
      <w:r w:rsidRPr="00DD71FD">
        <w:rPr>
          <w:rStyle w:val="StyleUnderline"/>
          <w:highlight w:val="cyan"/>
        </w:rPr>
        <w:t>outweighed by</w:t>
      </w:r>
      <w:r w:rsidRPr="00522D9D">
        <w:t xml:space="preserve"> the negative consequences for </w:t>
      </w:r>
      <w:r w:rsidRPr="00942069">
        <w:rPr>
          <w:rStyle w:val="StyleUnderline"/>
        </w:rPr>
        <w:t xml:space="preserve">a country’s </w:t>
      </w:r>
      <w:r w:rsidRPr="00522D9D">
        <w:rPr>
          <w:rStyle w:val="Emphasis"/>
        </w:rPr>
        <w:t xml:space="preserve">future </w:t>
      </w:r>
      <w:r w:rsidRPr="00DD71FD">
        <w:rPr>
          <w:rStyle w:val="Emphasis"/>
          <w:highlight w:val="cyan"/>
        </w:rPr>
        <w:t>security</w:t>
      </w:r>
      <w:r w:rsidRPr="00522D9D">
        <w:t xml:space="preserve"> if these gains are asymmetrically distributed, trade theory has not examined this argument specifically.2 </w:t>
      </w:r>
      <w:r w:rsidRPr="00942069">
        <w:rPr>
          <w:rStyle w:val="StyleUnderline"/>
        </w:rPr>
        <w:t xml:space="preserve">This oversight </w:t>
      </w:r>
      <w:r w:rsidRPr="00522D9D">
        <w:rPr>
          <w:rStyle w:val="Emphasis"/>
        </w:rPr>
        <w:t>diminishes</w:t>
      </w:r>
      <w:r w:rsidRPr="00522D9D">
        <w:t xml:space="preserve"> our understanding of </w:t>
      </w:r>
      <w:r w:rsidRPr="00942069">
        <w:rPr>
          <w:rStyle w:val="StyleUnderline"/>
        </w:rPr>
        <w:t>why</w:t>
      </w:r>
      <w:r w:rsidRPr="00522D9D">
        <w:t xml:space="preserve"> and when </w:t>
      </w:r>
      <w:r w:rsidRPr="00942069">
        <w:rPr>
          <w:rStyle w:val="StyleUnderline"/>
        </w:rPr>
        <w:t xml:space="preserve">nations </w:t>
      </w:r>
      <w:r w:rsidRPr="00522D9D">
        <w:rPr>
          <w:rStyle w:val="Emphasis"/>
        </w:rPr>
        <w:t>expand trade</w:t>
      </w:r>
      <w:r w:rsidRPr="00942069">
        <w:rPr>
          <w:rStyle w:val="StyleUnderline"/>
        </w:rPr>
        <w:t xml:space="preserve"> with one another</w:t>
      </w:r>
      <w:r w:rsidRPr="00522D9D">
        <w:t xml:space="preserve">. </w:t>
      </w:r>
      <w:r w:rsidRPr="00942069">
        <w:rPr>
          <w:rStyle w:val="StyleUnderline"/>
        </w:rPr>
        <w:t>Even in</w:t>
      </w:r>
      <w:r w:rsidRPr="00522D9D">
        <w:t xml:space="preserve"> the </w:t>
      </w:r>
      <w:r w:rsidRPr="00942069">
        <w:rPr>
          <w:rStyle w:val="StyleUnderline"/>
        </w:rPr>
        <w:t>present day</w:t>
      </w:r>
      <w:r w:rsidRPr="00522D9D">
        <w:t xml:space="preserve">, </w:t>
      </w:r>
      <w:r w:rsidRPr="00942069">
        <w:rPr>
          <w:rStyle w:val="StyleUnderline"/>
        </w:rPr>
        <w:t>policymakers</w:t>
      </w:r>
      <w:r w:rsidRPr="00522D9D">
        <w:t xml:space="preserve"> openly </w:t>
      </w:r>
      <w:r w:rsidRPr="00942069">
        <w:rPr>
          <w:rStyle w:val="StyleUnderline"/>
        </w:rPr>
        <w:t>regard trade</w:t>
      </w:r>
      <w:r w:rsidRPr="00522D9D">
        <w:t xml:space="preserve"> policy as an instrument </w:t>
      </w:r>
      <w:r w:rsidRPr="00942069">
        <w:rPr>
          <w:rStyle w:val="StyleUnderline"/>
        </w:rPr>
        <w:t xml:space="preserve">for </w:t>
      </w:r>
      <w:r w:rsidRPr="00522D9D">
        <w:rPr>
          <w:rStyle w:val="Emphasis"/>
        </w:rPr>
        <w:t>achieving security</w:t>
      </w:r>
      <w:r w:rsidRPr="00522D9D">
        <w:t>-related goals.3</w:t>
      </w:r>
    </w:p>
    <w:p w14:paraId="722B3330" w14:textId="77777777" w:rsidR="00FF037B" w:rsidRPr="00FF037B" w:rsidRDefault="00FF037B" w:rsidP="00FF037B"/>
    <w:sectPr w:rsidR="00FF037B" w:rsidRPr="00FF03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6A72D" w14:textId="77777777" w:rsidR="00863D4A" w:rsidRDefault="00863D4A" w:rsidP="00066D2C">
      <w:r>
        <w:separator/>
      </w:r>
    </w:p>
  </w:endnote>
  <w:endnote w:type="continuationSeparator" w:id="0">
    <w:p w14:paraId="530954EF" w14:textId="77777777" w:rsidR="00863D4A" w:rsidRDefault="00863D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70BEF" w14:textId="77777777" w:rsidR="00863D4A" w:rsidRDefault="00863D4A" w:rsidP="00066D2C">
      <w:r>
        <w:separator/>
      </w:r>
    </w:p>
  </w:footnote>
  <w:footnote w:type="continuationSeparator" w:id="0">
    <w:p w14:paraId="24809DFF" w14:textId="77777777" w:rsidR="00863D4A" w:rsidRDefault="00863D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iti Nimishakavi"/>
    <w:docVar w:name="OS" w:val="Windows NT"/>
    <w:docVar w:name="OSVersion" w:val="10.0"/>
    <w:docVar w:name="RibbonPointer" w:val="2216051992832"/>
    <w:docVar w:name="Team" w:val="Washburn Rural High School"/>
    <w:docVar w:name="VerbatimVersion" w:val="6.0.0"/>
    <w:docVar w:name="WordVersion" w:val="16.0"/>
  </w:docVars>
  <w:rsids>
    <w:rsidRoot w:val="002376F8"/>
    <w:rsid w:val="00001C7E"/>
    <w:rsid w:val="0000487C"/>
    <w:rsid w:val="00011FEF"/>
    <w:rsid w:val="00013C8B"/>
    <w:rsid w:val="00023AEF"/>
    <w:rsid w:val="000250CA"/>
    <w:rsid w:val="00032119"/>
    <w:rsid w:val="00040C4F"/>
    <w:rsid w:val="000427BD"/>
    <w:rsid w:val="00043C82"/>
    <w:rsid w:val="00050713"/>
    <w:rsid w:val="00053D0F"/>
    <w:rsid w:val="00056966"/>
    <w:rsid w:val="000615B0"/>
    <w:rsid w:val="00063921"/>
    <w:rsid w:val="00063D1E"/>
    <w:rsid w:val="000657E9"/>
    <w:rsid w:val="00066D2C"/>
    <w:rsid w:val="0007328F"/>
    <w:rsid w:val="00073504"/>
    <w:rsid w:val="00074F1E"/>
    <w:rsid w:val="0007573B"/>
    <w:rsid w:val="0007578B"/>
    <w:rsid w:val="0007692C"/>
    <w:rsid w:val="00076EA7"/>
    <w:rsid w:val="00080E37"/>
    <w:rsid w:val="00080F27"/>
    <w:rsid w:val="000912B1"/>
    <w:rsid w:val="00093AB9"/>
    <w:rsid w:val="00094DF4"/>
    <w:rsid w:val="000961CD"/>
    <w:rsid w:val="000A0198"/>
    <w:rsid w:val="000A0585"/>
    <w:rsid w:val="000A17EB"/>
    <w:rsid w:val="000A218A"/>
    <w:rsid w:val="000A239C"/>
    <w:rsid w:val="000A4AE6"/>
    <w:rsid w:val="000A5EE1"/>
    <w:rsid w:val="000B3425"/>
    <w:rsid w:val="000B5FBB"/>
    <w:rsid w:val="000B6974"/>
    <w:rsid w:val="000B6B3E"/>
    <w:rsid w:val="000C137E"/>
    <w:rsid w:val="000D0D08"/>
    <w:rsid w:val="000D6A10"/>
    <w:rsid w:val="000D739E"/>
    <w:rsid w:val="000D7A2C"/>
    <w:rsid w:val="000E0913"/>
    <w:rsid w:val="000E13F7"/>
    <w:rsid w:val="000E2525"/>
    <w:rsid w:val="000F428B"/>
    <w:rsid w:val="000F5C68"/>
    <w:rsid w:val="000F6390"/>
    <w:rsid w:val="000F6530"/>
    <w:rsid w:val="000F775F"/>
    <w:rsid w:val="001014FC"/>
    <w:rsid w:val="0010417F"/>
    <w:rsid w:val="00105540"/>
    <w:rsid w:val="00105C8A"/>
    <w:rsid w:val="001119CE"/>
    <w:rsid w:val="001128A3"/>
    <w:rsid w:val="00113008"/>
    <w:rsid w:val="00114316"/>
    <w:rsid w:val="001149FE"/>
    <w:rsid w:val="00117F85"/>
    <w:rsid w:val="00117F87"/>
    <w:rsid w:val="001218F5"/>
    <w:rsid w:val="00122202"/>
    <w:rsid w:val="00127061"/>
    <w:rsid w:val="00131B53"/>
    <w:rsid w:val="00131B5C"/>
    <w:rsid w:val="001327C1"/>
    <w:rsid w:val="001329A3"/>
    <w:rsid w:val="00132C89"/>
    <w:rsid w:val="00134120"/>
    <w:rsid w:val="001356C8"/>
    <w:rsid w:val="001378C8"/>
    <w:rsid w:val="00140A6B"/>
    <w:rsid w:val="0014313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244"/>
    <w:rsid w:val="001B2C27"/>
    <w:rsid w:val="001B5077"/>
    <w:rsid w:val="001C0A69"/>
    <w:rsid w:val="001C48D7"/>
    <w:rsid w:val="001D1994"/>
    <w:rsid w:val="001D6D5C"/>
    <w:rsid w:val="001D718B"/>
    <w:rsid w:val="001D7A6D"/>
    <w:rsid w:val="001E3498"/>
    <w:rsid w:val="001E4A64"/>
    <w:rsid w:val="001E5CE2"/>
    <w:rsid w:val="001E61F5"/>
    <w:rsid w:val="001F0C01"/>
    <w:rsid w:val="001F1F4D"/>
    <w:rsid w:val="002005AF"/>
    <w:rsid w:val="00200C1A"/>
    <w:rsid w:val="002052E3"/>
    <w:rsid w:val="00210DC2"/>
    <w:rsid w:val="002110D6"/>
    <w:rsid w:val="00211D77"/>
    <w:rsid w:val="002152F9"/>
    <w:rsid w:val="0021530A"/>
    <w:rsid w:val="002212A9"/>
    <w:rsid w:val="002234FB"/>
    <w:rsid w:val="00225437"/>
    <w:rsid w:val="002263A1"/>
    <w:rsid w:val="00232746"/>
    <w:rsid w:val="00236707"/>
    <w:rsid w:val="002376F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AC0"/>
    <w:rsid w:val="002B3050"/>
    <w:rsid w:val="002B5F0C"/>
    <w:rsid w:val="002C0731"/>
    <w:rsid w:val="002C0B33"/>
    <w:rsid w:val="002C30D9"/>
    <w:rsid w:val="002C6C7D"/>
    <w:rsid w:val="002C769C"/>
    <w:rsid w:val="002D2594"/>
    <w:rsid w:val="002D3647"/>
    <w:rsid w:val="002D418C"/>
    <w:rsid w:val="002D4B9F"/>
    <w:rsid w:val="002E663F"/>
    <w:rsid w:val="002F0384"/>
    <w:rsid w:val="002F276B"/>
    <w:rsid w:val="002F28CE"/>
    <w:rsid w:val="002F2CFC"/>
    <w:rsid w:val="002F37D1"/>
    <w:rsid w:val="002F412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E84"/>
    <w:rsid w:val="00347131"/>
    <w:rsid w:val="003479B5"/>
    <w:rsid w:val="003500B6"/>
    <w:rsid w:val="00352622"/>
    <w:rsid w:val="00355B45"/>
    <w:rsid w:val="00361FA0"/>
    <w:rsid w:val="003662DB"/>
    <w:rsid w:val="00367D96"/>
    <w:rsid w:val="003706D8"/>
    <w:rsid w:val="00373B7F"/>
    <w:rsid w:val="003753F6"/>
    <w:rsid w:val="003755B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0F"/>
    <w:rsid w:val="003D3B44"/>
    <w:rsid w:val="003D4150"/>
    <w:rsid w:val="003D5367"/>
    <w:rsid w:val="003D7AC8"/>
    <w:rsid w:val="003F3920"/>
    <w:rsid w:val="003F4D5F"/>
    <w:rsid w:val="003F709B"/>
    <w:rsid w:val="00405863"/>
    <w:rsid w:val="00405AD7"/>
    <w:rsid w:val="00405F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250"/>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9AF"/>
    <w:rsid w:val="004E6CD8"/>
    <w:rsid w:val="004E6F12"/>
    <w:rsid w:val="004E746C"/>
    <w:rsid w:val="004E7533"/>
    <w:rsid w:val="004F16CA"/>
    <w:rsid w:val="004F4139"/>
    <w:rsid w:val="004F682B"/>
    <w:rsid w:val="00500F93"/>
    <w:rsid w:val="005015BF"/>
    <w:rsid w:val="00503260"/>
    <w:rsid w:val="00503593"/>
    <w:rsid w:val="005036B1"/>
    <w:rsid w:val="00511177"/>
    <w:rsid w:val="005122FA"/>
    <w:rsid w:val="005125C9"/>
    <w:rsid w:val="00515BDD"/>
    <w:rsid w:val="00521B9F"/>
    <w:rsid w:val="005268F8"/>
    <w:rsid w:val="0053626E"/>
    <w:rsid w:val="00544936"/>
    <w:rsid w:val="005449A8"/>
    <w:rsid w:val="0055077B"/>
    <w:rsid w:val="0055242A"/>
    <w:rsid w:val="005525AE"/>
    <w:rsid w:val="005546C5"/>
    <w:rsid w:val="005558FC"/>
    <w:rsid w:val="00557B59"/>
    <w:rsid w:val="00565142"/>
    <w:rsid w:val="00567D6A"/>
    <w:rsid w:val="00567D90"/>
    <w:rsid w:val="005750CC"/>
    <w:rsid w:val="00575723"/>
    <w:rsid w:val="00583644"/>
    <w:rsid w:val="00585F11"/>
    <w:rsid w:val="005906F9"/>
    <w:rsid w:val="005932B4"/>
    <w:rsid w:val="00595355"/>
    <w:rsid w:val="005A3550"/>
    <w:rsid w:val="005A4DE4"/>
    <w:rsid w:val="005A6204"/>
    <w:rsid w:val="005A6D5A"/>
    <w:rsid w:val="005B41CE"/>
    <w:rsid w:val="005B566C"/>
    <w:rsid w:val="005B5DC5"/>
    <w:rsid w:val="005B6286"/>
    <w:rsid w:val="005C1630"/>
    <w:rsid w:val="005C2AEB"/>
    <w:rsid w:val="005C47CF"/>
    <w:rsid w:val="005C5B70"/>
    <w:rsid w:val="005D027B"/>
    <w:rsid w:val="005D3400"/>
    <w:rsid w:val="005D3778"/>
    <w:rsid w:val="005D3842"/>
    <w:rsid w:val="005D388F"/>
    <w:rsid w:val="005D45F4"/>
    <w:rsid w:val="005D700C"/>
    <w:rsid w:val="005E0F22"/>
    <w:rsid w:val="005E36B3"/>
    <w:rsid w:val="005E43F7"/>
    <w:rsid w:val="005E5941"/>
    <w:rsid w:val="005E78A2"/>
    <w:rsid w:val="005F5E14"/>
    <w:rsid w:val="00622773"/>
    <w:rsid w:val="00622C58"/>
    <w:rsid w:val="0062614B"/>
    <w:rsid w:val="006266E2"/>
    <w:rsid w:val="0063037B"/>
    <w:rsid w:val="00632C54"/>
    <w:rsid w:val="00635616"/>
    <w:rsid w:val="00641E99"/>
    <w:rsid w:val="00643CA6"/>
    <w:rsid w:val="006463F8"/>
    <w:rsid w:val="00646776"/>
    <w:rsid w:val="00650C88"/>
    <w:rsid w:val="0065258E"/>
    <w:rsid w:val="00655035"/>
    <w:rsid w:val="00656814"/>
    <w:rsid w:val="00657A00"/>
    <w:rsid w:val="006625F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912"/>
    <w:rsid w:val="007072CC"/>
    <w:rsid w:val="00711DAE"/>
    <w:rsid w:val="0071254A"/>
    <w:rsid w:val="007131D2"/>
    <w:rsid w:val="00713917"/>
    <w:rsid w:val="00717AF8"/>
    <w:rsid w:val="00720F86"/>
    <w:rsid w:val="00722E77"/>
    <w:rsid w:val="007245F1"/>
    <w:rsid w:val="007247B8"/>
    <w:rsid w:val="0072731C"/>
    <w:rsid w:val="007279E5"/>
    <w:rsid w:val="0073056C"/>
    <w:rsid w:val="00735B1F"/>
    <w:rsid w:val="00737502"/>
    <w:rsid w:val="00740B3A"/>
    <w:rsid w:val="00740C8B"/>
    <w:rsid w:val="00743263"/>
    <w:rsid w:val="007454B6"/>
    <w:rsid w:val="0074699F"/>
    <w:rsid w:val="0074789B"/>
    <w:rsid w:val="00754ABD"/>
    <w:rsid w:val="00754D3B"/>
    <w:rsid w:val="00760D6A"/>
    <w:rsid w:val="0076343C"/>
    <w:rsid w:val="00764C12"/>
    <w:rsid w:val="00773806"/>
    <w:rsid w:val="007750DF"/>
    <w:rsid w:val="00777C19"/>
    <w:rsid w:val="00782487"/>
    <w:rsid w:val="00784C8D"/>
    <w:rsid w:val="00785E47"/>
    <w:rsid w:val="007873F5"/>
    <w:rsid w:val="0078760F"/>
    <w:rsid w:val="0079136A"/>
    <w:rsid w:val="00792AD8"/>
    <w:rsid w:val="00792D84"/>
    <w:rsid w:val="00794BF8"/>
    <w:rsid w:val="00795030"/>
    <w:rsid w:val="00795A26"/>
    <w:rsid w:val="007A00CB"/>
    <w:rsid w:val="007A312F"/>
    <w:rsid w:val="007A5933"/>
    <w:rsid w:val="007A7EAB"/>
    <w:rsid w:val="007B5238"/>
    <w:rsid w:val="007C0AED"/>
    <w:rsid w:val="007C0BEE"/>
    <w:rsid w:val="007C27D9"/>
    <w:rsid w:val="007C42F3"/>
    <w:rsid w:val="007C4FA7"/>
    <w:rsid w:val="007C5531"/>
    <w:rsid w:val="007C63A0"/>
    <w:rsid w:val="007C6D52"/>
    <w:rsid w:val="007C6F91"/>
    <w:rsid w:val="007C72C0"/>
    <w:rsid w:val="007D034D"/>
    <w:rsid w:val="007D12ED"/>
    <w:rsid w:val="007D266C"/>
    <w:rsid w:val="007D2F9C"/>
    <w:rsid w:val="007D739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5F1"/>
    <w:rsid w:val="00833D6C"/>
    <w:rsid w:val="00841328"/>
    <w:rsid w:val="00841B9E"/>
    <w:rsid w:val="00841CCC"/>
    <w:rsid w:val="0084306C"/>
    <w:rsid w:val="00844377"/>
    <w:rsid w:val="008443EF"/>
    <w:rsid w:val="00846F90"/>
    <w:rsid w:val="00847E55"/>
    <w:rsid w:val="00852FB9"/>
    <w:rsid w:val="008536B7"/>
    <w:rsid w:val="00860F34"/>
    <w:rsid w:val="00862AC4"/>
    <w:rsid w:val="0086319B"/>
    <w:rsid w:val="00863D4A"/>
    <w:rsid w:val="00866F2A"/>
    <w:rsid w:val="008674A6"/>
    <w:rsid w:val="0087210F"/>
    <w:rsid w:val="00874FE4"/>
    <w:rsid w:val="0087564D"/>
    <w:rsid w:val="00876000"/>
    <w:rsid w:val="0088031F"/>
    <w:rsid w:val="00886AE1"/>
    <w:rsid w:val="0089108B"/>
    <w:rsid w:val="0089157D"/>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A02"/>
    <w:rsid w:val="008F5A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497"/>
    <w:rsid w:val="009435BB"/>
    <w:rsid w:val="009437E2"/>
    <w:rsid w:val="00943B02"/>
    <w:rsid w:val="00953429"/>
    <w:rsid w:val="009539A4"/>
    <w:rsid w:val="009569E3"/>
    <w:rsid w:val="00957FF4"/>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C60"/>
    <w:rsid w:val="009C01EF"/>
    <w:rsid w:val="009C050D"/>
    <w:rsid w:val="009C06D3"/>
    <w:rsid w:val="009C1312"/>
    <w:rsid w:val="009C6DFD"/>
    <w:rsid w:val="009C7060"/>
    <w:rsid w:val="009D399A"/>
    <w:rsid w:val="009D4A50"/>
    <w:rsid w:val="009D5FD0"/>
    <w:rsid w:val="009D66BC"/>
    <w:rsid w:val="009E30F2"/>
    <w:rsid w:val="009E53AF"/>
    <w:rsid w:val="009E6D4B"/>
    <w:rsid w:val="009E6DF5"/>
    <w:rsid w:val="009F02C5"/>
    <w:rsid w:val="009F076C"/>
    <w:rsid w:val="009F34CC"/>
    <w:rsid w:val="009F3C4D"/>
    <w:rsid w:val="009F479E"/>
    <w:rsid w:val="009F6340"/>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078"/>
    <w:rsid w:val="00A4414C"/>
    <w:rsid w:val="00A47AA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B6B"/>
    <w:rsid w:val="00A81524"/>
    <w:rsid w:val="00A81D60"/>
    <w:rsid w:val="00A90163"/>
    <w:rsid w:val="00AA1AC0"/>
    <w:rsid w:val="00AA3B66"/>
    <w:rsid w:val="00AA5803"/>
    <w:rsid w:val="00AA584F"/>
    <w:rsid w:val="00AB2843"/>
    <w:rsid w:val="00AB3118"/>
    <w:rsid w:val="00AB6F32"/>
    <w:rsid w:val="00AB74BB"/>
    <w:rsid w:val="00AC0F62"/>
    <w:rsid w:val="00AC46C7"/>
    <w:rsid w:val="00AC5B71"/>
    <w:rsid w:val="00AC5F18"/>
    <w:rsid w:val="00AC6ED5"/>
    <w:rsid w:val="00AC74F5"/>
    <w:rsid w:val="00AC76DE"/>
    <w:rsid w:val="00AD46A7"/>
    <w:rsid w:val="00AE00AE"/>
    <w:rsid w:val="00AE56E1"/>
    <w:rsid w:val="00AE6C9A"/>
    <w:rsid w:val="00AF015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4EC"/>
    <w:rsid w:val="00B97264"/>
    <w:rsid w:val="00B97F8D"/>
    <w:rsid w:val="00BA0143"/>
    <w:rsid w:val="00BA227A"/>
    <w:rsid w:val="00BA4C69"/>
    <w:rsid w:val="00BA61AF"/>
    <w:rsid w:val="00BB1630"/>
    <w:rsid w:val="00BB6860"/>
    <w:rsid w:val="00BC3256"/>
    <w:rsid w:val="00BC3592"/>
    <w:rsid w:val="00BC36DF"/>
    <w:rsid w:val="00BC4B41"/>
    <w:rsid w:val="00BC66ED"/>
    <w:rsid w:val="00BD0193"/>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C16"/>
    <w:rsid w:val="00C72510"/>
    <w:rsid w:val="00C731CA"/>
    <w:rsid w:val="00C77A6B"/>
    <w:rsid w:val="00C816E6"/>
    <w:rsid w:val="00C82587"/>
    <w:rsid w:val="00C84097"/>
    <w:rsid w:val="00C8605B"/>
    <w:rsid w:val="00C87FA4"/>
    <w:rsid w:val="00C9181A"/>
    <w:rsid w:val="00C9487D"/>
    <w:rsid w:val="00C955CB"/>
    <w:rsid w:val="00C95664"/>
    <w:rsid w:val="00C96E53"/>
    <w:rsid w:val="00CA1597"/>
    <w:rsid w:val="00CA25CC"/>
    <w:rsid w:val="00CA2BA2"/>
    <w:rsid w:val="00CA3ACE"/>
    <w:rsid w:val="00CA5FFF"/>
    <w:rsid w:val="00CA7F86"/>
    <w:rsid w:val="00CB32EF"/>
    <w:rsid w:val="00CB7CBB"/>
    <w:rsid w:val="00CC1BDF"/>
    <w:rsid w:val="00CC21EC"/>
    <w:rsid w:val="00CC482B"/>
    <w:rsid w:val="00CC6ED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389"/>
    <w:rsid w:val="00D319D3"/>
    <w:rsid w:val="00D321DB"/>
    <w:rsid w:val="00D32460"/>
    <w:rsid w:val="00D32EBF"/>
    <w:rsid w:val="00D343B3"/>
    <w:rsid w:val="00D35073"/>
    <w:rsid w:val="00D36085"/>
    <w:rsid w:val="00D408A2"/>
    <w:rsid w:val="00D421D9"/>
    <w:rsid w:val="00D47529"/>
    <w:rsid w:val="00D47713"/>
    <w:rsid w:val="00D50474"/>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458"/>
    <w:rsid w:val="00DA0EF7"/>
    <w:rsid w:val="00DA43F3"/>
    <w:rsid w:val="00DA4B3F"/>
    <w:rsid w:val="00DA4EB6"/>
    <w:rsid w:val="00DA5F0C"/>
    <w:rsid w:val="00DB20EB"/>
    <w:rsid w:val="00DB33F6"/>
    <w:rsid w:val="00DB38CC"/>
    <w:rsid w:val="00DB7CDB"/>
    <w:rsid w:val="00DC08B6"/>
    <w:rsid w:val="00DC277F"/>
    <w:rsid w:val="00DD0950"/>
    <w:rsid w:val="00DD0BFE"/>
    <w:rsid w:val="00DD29B1"/>
    <w:rsid w:val="00DD4AF9"/>
    <w:rsid w:val="00DD5DF4"/>
    <w:rsid w:val="00DD5EE9"/>
    <w:rsid w:val="00DD71FD"/>
    <w:rsid w:val="00DD7497"/>
    <w:rsid w:val="00DD782F"/>
    <w:rsid w:val="00DE0414"/>
    <w:rsid w:val="00DE0982"/>
    <w:rsid w:val="00DE1D11"/>
    <w:rsid w:val="00DE28ED"/>
    <w:rsid w:val="00DE419E"/>
    <w:rsid w:val="00DE44C3"/>
    <w:rsid w:val="00DE4D5E"/>
    <w:rsid w:val="00DF139C"/>
    <w:rsid w:val="00DF7D53"/>
    <w:rsid w:val="00E12F22"/>
    <w:rsid w:val="00E1563C"/>
    <w:rsid w:val="00E165FC"/>
    <w:rsid w:val="00E168D7"/>
    <w:rsid w:val="00E23A47"/>
    <w:rsid w:val="00E23E0E"/>
    <w:rsid w:val="00E2482B"/>
    <w:rsid w:val="00E2592B"/>
    <w:rsid w:val="00E25D98"/>
    <w:rsid w:val="00E264F8"/>
    <w:rsid w:val="00E3022F"/>
    <w:rsid w:val="00E30C52"/>
    <w:rsid w:val="00E33666"/>
    <w:rsid w:val="00E3771A"/>
    <w:rsid w:val="00E40B45"/>
    <w:rsid w:val="00E41637"/>
    <w:rsid w:val="00E50C30"/>
    <w:rsid w:val="00E51410"/>
    <w:rsid w:val="00E515E7"/>
    <w:rsid w:val="00E526F1"/>
    <w:rsid w:val="00E5580D"/>
    <w:rsid w:val="00E56402"/>
    <w:rsid w:val="00E56CB5"/>
    <w:rsid w:val="00E61200"/>
    <w:rsid w:val="00E61828"/>
    <w:rsid w:val="00E65E56"/>
    <w:rsid w:val="00E664D0"/>
    <w:rsid w:val="00E66A7E"/>
    <w:rsid w:val="00E66F94"/>
    <w:rsid w:val="00E670E5"/>
    <w:rsid w:val="00E6767D"/>
    <w:rsid w:val="00E71136"/>
    <w:rsid w:val="00E717C1"/>
    <w:rsid w:val="00E71E63"/>
    <w:rsid w:val="00E74500"/>
    <w:rsid w:val="00E76D4C"/>
    <w:rsid w:val="00E81786"/>
    <w:rsid w:val="00E85DE5"/>
    <w:rsid w:val="00E90CD4"/>
    <w:rsid w:val="00E90EC0"/>
    <w:rsid w:val="00E91EF6"/>
    <w:rsid w:val="00E92AF8"/>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26E"/>
    <w:rsid w:val="00EE17BD"/>
    <w:rsid w:val="00EE27D8"/>
    <w:rsid w:val="00EE32BD"/>
    <w:rsid w:val="00EE5542"/>
    <w:rsid w:val="00EE6872"/>
    <w:rsid w:val="00EF0191"/>
    <w:rsid w:val="00EF09CC"/>
    <w:rsid w:val="00EF0F91"/>
    <w:rsid w:val="00F00A14"/>
    <w:rsid w:val="00F0685D"/>
    <w:rsid w:val="00F06A5D"/>
    <w:rsid w:val="00F0700E"/>
    <w:rsid w:val="00F07694"/>
    <w:rsid w:val="00F14279"/>
    <w:rsid w:val="00F14A61"/>
    <w:rsid w:val="00F17B58"/>
    <w:rsid w:val="00F24B23"/>
    <w:rsid w:val="00F25A3F"/>
    <w:rsid w:val="00F27353"/>
    <w:rsid w:val="00F31B7D"/>
    <w:rsid w:val="00F32A17"/>
    <w:rsid w:val="00F349CE"/>
    <w:rsid w:val="00F34AFA"/>
    <w:rsid w:val="00F34BAA"/>
    <w:rsid w:val="00F35345"/>
    <w:rsid w:val="00F355CA"/>
    <w:rsid w:val="00F355FB"/>
    <w:rsid w:val="00F37B23"/>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971"/>
    <w:rsid w:val="00F92466"/>
    <w:rsid w:val="00F936BB"/>
    <w:rsid w:val="00F93BAD"/>
    <w:rsid w:val="00F941DD"/>
    <w:rsid w:val="00F94BC5"/>
    <w:rsid w:val="00F95311"/>
    <w:rsid w:val="00F9574A"/>
    <w:rsid w:val="00F95F8F"/>
    <w:rsid w:val="00FA0A18"/>
    <w:rsid w:val="00FA1BBD"/>
    <w:rsid w:val="00FA3783"/>
    <w:rsid w:val="00FA70EC"/>
    <w:rsid w:val="00FC0655"/>
    <w:rsid w:val="00FC08AC"/>
    <w:rsid w:val="00FC1707"/>
    <w:rsid w:val="00FC1C82"/>
    <w:rsid w:val="00FC1D2F"/>
    <w:rsid w:val="00FC45AC"/>
    <w:rsid w:val="00FC4CFF"/>
    <w:rsid w:val="00FC5DE9"/>
    <w:rsid w:val="00FD0415"/>
    <w:rsid w:val="00FD44E2"/>
    <w:rsid w:val="00FD48FA"/>
    <w:rsid w:val="00FD52BA"/>
    <w:rsid w:val="00FD73C3"/>
    <w:rsid w:val="00FE2FD3"/>
    <w:rsid w:val="00FE5699"/>
    <w:rsid w:val="00FE57BD"/>
    <w:rsid w:val="00FE6DE0"/>
    <w:rsid w:val="00FF037B"/>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C17057"/>
  <w15:chartTrackingRefBased/>
  <w15:docId w15:val="{C45D7B65-C2CE-48C8-A749-B3FFB80F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7E5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847E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847E55"/>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qFormat/>
    <w:rsid w:val="00847E55"/>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3"/>
    <w:qFormat/>
    <w:rsid w:val="00847E55"/>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847E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7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E55"/>
  </w:style>
  <w:style w:type="character" w:styleId="Emphasis">
    <w:name w:val="Emphasis"/>
    <w:aliases w:val="CD Card,Minimized,minimized,Evidence,Highlighted,tag2,Size 10,emphasis in card,ED - Tag,Underlined,emphasis,Bold Underline,Emphasis!!,small,Qualifications,bold underline,qualifications in card,qualifications,Shrunk,normal card text,Box,Style1,B"/>
    <w:basedOn w:val="DefaultParagraphFont"/>
    <w:link w:val="textbold"/>
    <w:uiPriority w:val="8"/>
    <w:qFormat/>
    <w:rsid w:val="00847E55"/>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847E55"/>
    <w:rPr>
      <w:color w:val="auto"/>
      <w:u w:val="none"/>
    </w:rPr>
  </w:style>
  <w:style w:type="character" w:customStyle="1" w:styleId="Heading1Char">
    <w:name w:val="Heading 1 Char"/>
    <w:aliases w:val="Pocket Char"/>
    <w:basedOn w:val="DefaultParagraphFont"/>
    <w:link w:val="Heading1"/>
    <w:rsid w:val="00847E55"/>
    <w:rPr>
      <w:rFonts w:ascii="Times New Roman" w:eastAsiaTheme="majorEastAsia" w:hAnsi="Times New Roman" w:cstheme="majorBidi"/>
      <w:b/>
      <w:sz w:val="44"/>
      <w:szCs w:val="32"/>
    </w:rPr>
  </w:style>
  <w:style w:type="character" w:customStyle="1" w:styleId="Heading2Char">
    <w:name w:val="Heading 2 Char"/>
    <w:aliases w:val="Hat Char"/>
    <w:basedOn w:val="DefaultParagraphFont"/>
    <w:link w:val="Heading2"/>
    <w:uiPriority w:val="1"/>
    <w:rsid w:val="00847E55"/>
    <w:rPr>
      <w:rFonts w:ascii="Times New Roman" w:eastAsiaTheme="majorEastAsia" w:hAnsi="Times New Roman" w:cstheme="majorBidi"/>
      <w:b/>
      <w:sz w:val="36"/>
      <w:szCs w:val="26"/>
      <w:u w:val="double"/>
    </w:rPr>
  </w:style>
  <w:style w:type="character" w:customStyle="1" w:styleId="Heading3Char">
    <w:name w:val="Heading 3 Char"/>
    <w:aliases w:val="Block Char"/>
    <w:basedOn w:val="DefaultParagraphFont"/>
    <w:link w:val="Heading3"/>
    <w:uiPriority w:val="2"/>
    <w:rsid w:val="00847E55"/>
    <w:rPr>
      <w:rFonts w:ascii="Times New Roman" w:eastAsiaTheme="majorEastAsia" w:hAnsi="Times New Roman" w:cstheme="majorBidi"/>
      <w:b/>
      <w:sz w:val="30"/>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847E55"/>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47E55"/>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7"/>
    <w:qFormat/>
    <w:rsid w:val="00847E55"/>
    <w:rPr>
      <w:b w:val="0"/>
      <w:sz w:val="20"/>
      <w:u w:val="single"/>
    </w:rPr>
  </w:style>
  <w:style w:type="character" w:styleId="Strong">
    <w:name w:val="Strong"/>
    <w:basedOn w:val="DefaultParagraphFont"/>
    <w:uiPriority w:val="22"/>
    <w:semiHidden/>
    <w:qFormat/>
    <w:rsid w:val="00847E55"/>
    <w:rPr>
      <w:b/>
      <w:bCs/>
    </w:rPr>
  </w:style>
  <w:style w:type="character" w:styleId="BookTitle">
    <w:name w:val="Book Title"/>
    <w:basedOn w:val="DefaultParagraphFont"/>
    <w:uiPriority w:val="33"/>
    <w:semiHidden/>
    <w:qFormat/>
    <w:rsid w:val="00847E55"/>
    <w:rPr>
      <w:b/>
      <w:bCs/>
      <w:i/>
      <w:iCs/>
      <w:spacing w:val="5"/>
    </w:rPr>
  </w:style>
  <w:style w:type="character" w:customStyle="1" w:styleId="Heading5Char">
    <w:name w:val="Heading 5 Char"/>
    <w:basedOn w:val="DefaultParagraphFont"/>
    <w:link w:val="Heading5"/>
    <w:uiPriority w:val="9"/>
    <w:semiHidden/>
    <w:rsid w:val="00847E5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847E55"/>
  </w:style>
  <w:style w:type="paragraph" w:styleId="Header">
    <w:name w:val="header"/>
    <w:basedOn w:val="Normal"/>
    <w:link w:val="HeaderChar"/>
    <w:uiPriority w:val="99"/>
    <w:semiHidden/>
    <w:rsid w:val="00847E55"/>
    <w:pPr>
      <w:tabs>
        <w:tab w:val="center" w:pos="4680"/>
        <w:tab w:val="right" w:pos="9360"/>
      </w:tabs>
    </w:pPr>
  </w:style>
  <w:style w:type="character" w:customStyle="1" w:styleId="HeaderChar">
    <w:name w:val="Header Char"/>
    <w:basedOn w:val="DefaultParagraphFont"/>
    <w:link w:val="Header"/>
    <w:uiPriority w:val="99"/>
    <w:semiHidden/>
    <w:rsid w:val="00847E55"/>
    <w:rPr>
      <w:rFonts w:ascii="Times New Roman" w:hAnsi="Times New Roman" w:cs="Times New Roman"/>
      <w:sz w:val="16"/>
    </w:rPr>
  </w:style>
  <w:style w:type="paragraph" w:styleId="Footer">
    <w:name w:val="footer"/>
    <w:basedOn w:val="Normal"/>
    <w:link w:val="FooterChar"/>
    <w:uiPriority w:val="99"/>
    <w:semiHidden/>
    <w:rsid w:val="00847E55"/>
    <w:pPr>
      <w:tabs>
        <w:tab w:val="center" w:pos="4680"/>
        <w:tab w:val="right" w:pos="9360"/>
      </w:tabs>
    </w:pPr>
  </w:style>
  <w:style w:type="character" w:customStyle="1" w:styleId="FooterChar">
    <w:name w:val="Footer Char"/>
    <w:basedOn w:val="DefaultParagraphFont"/>
    <w:link w:val="Footer"/>
    <w:uiPriority w:val="99"/>
    <w:semiHidden/>
    <w:rsid w:val="00847E55"/>
    <w:rPr>
      <w:rFonts w:ascii="Times New Roman" w:hAnsi="Times New Roman" w:cs="Times New Roman"/>
      <w:sz w:val="16"/>
    </w:rPr>
  </w:style>
  <w:style w:type="paragraph" w:styleId="BodyText">
    <w:name w:val="Body Text"/>
    <w:basedOn w:val="Normal"/>
    <w:link w:val="BodyTextChar"/>
    <w:uiPriority w:val="99"/>
    <w:semiHidden/>
    <w:unhideWhenUsed/>
    <w:rsid w:val="00847E55"/>
    <w:pPr>
      <w:spacing w:after="120"/>
    </w:pPr>
  </w:style>
  <w:style w:type="character" w:customStyle="1" w:styleId="BodyTextChar">
    <w:name w:val="Body Text Char"/>
    <w:basedOn w:val="DefaultParagraphFont"/>
    <w:link w:val="BodyText"/>
    <w:uiPriority w:val="99"/>
    <w:semiHidden/>
    <w:rsid w:val="00847E55"/>
    <w:rPr>
      <w:rFonts w:ascii="Times New Roman" w:hAnsi="Times New Roman" w:cs="Times New Roman"/>
      <w:sz w:val="16"/>
    </w:rPr>
  </w:style>
  <w:style w:type="paragraph" w:styleId="NoSpacing">
    <w:name w:val="No Spacing"/>
    <w:link w:val="NoSpacingChar"/>
    <w:uiPriority w:val="99"/>
    <w:semiHidden/>
    <w:unhideWhenUsed/>
    <w:qFormat/>
    <w:rsid w:val="00847E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7E55"/>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847E55"/>
    <w:rPr>
      <w:color w:val="0563C1" w:themeColor="hyperlink"/>
      <w:u w:val="single"/>
    </w:rPr>
  </w:style>
  <w:style w:type="character" w:styleId="UnresolvedMention">
    <w:name w:val="Unresolved Mention"/>
    <w:basedOn w:val="DefaultParagraphFont"/>
    <w:uiPriority w:val="99"/>
    <w:semiHidden/>
    <w:unhideWhenUsed/>
    <w:rsid w:val="00847E55"/>
    <w:rPr>
      <w:color w:val="605E5C"/>
      <w:shd w:val="clear" w:color="auto" w:fill="E1DFDD"/>
    </w:rPr>
  </w:style>
  <w:style w:type="paragraph" w:customStyle="1" w:styleId="textbold">
    <w:name w:val="text bold"/>
    <w:basedOn w:val="Normal"/>
    <w:link w:val="Emphasis"/>
    <w:uiPriority w:val="8"/>
    <w:qFormat/>
    <w:rsid w:val="007279E5"/>
    <w:pPr>
      <w:ind w:left="720"/>
      <w:jc w:val="both"/>
    </w:pPr>
    <w:rPr>
      <w:b/>
      <w:iCs/>
      <w:sz w:val="20"/>
      <w:u w:val="single"/>
      <w:bdr w:val="single" w:sz="8" w:space="0" w:color="auto"/>
    </w:rPr>
  </w:style>
  <w:style w:type="paragraph" w:customStyle="1" w:styleId="Emphasis1">
    <w:name w:val="Emphasis1"/>
    <w:basedOn w:val="Normal"/>
    <w:autoRedefine/>
    <w:uiPriority w:val="8"/>
    <w:qFormat/>
    <w:rsid w:val="00FF037B"/>
    <w:pPr>
      <w:pBdr>
        <w:top w:val="single" w:sz="4" w:space="1" w:color="auto"/>
        <w:left w:val="single" w:sz="4" w:space="4" w:color="auto"/>
        <w:bottom w:val="single" w:sz="4" w:space="1" w:color="auto"/>
        <w:right w:val="single" w:sz="4" w:space="4" w:color="auto"/>
      </w:pBdr>
      <w:ind w:left="720"/>
      <w:jc w:val="both"/>
    </w:pPr>
    <w:rPr>
      <w:b/>
      <w:iCs/>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aSzxoj7irC5jNHceB/how-likely-is-world-war-iii" TargetMode="External"/><Relationship Id="rId13" Type="http://schemas.openxmlformats.org/officeDocument/2006/relationships/hyperlink" Target="https://forum.effectivealtruism.org/posts/aSzxoj7irC5jNHceB/how-likely-is-world-war-ii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aSzxoj7irC5jNHceB/how-likely-is-world-war-ii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um.effectivealtruism.org/posts/aSzxoj7irC5jNHceB/how-likely-is-world-war-iii" TargetMode="External"/><Relationship Id="rId4" Type="http://schemas.openxmlformats.org/officeDocument/2006/relationships/settings" Target="settings.xml"/><Relationship Id="rId9" Type="http://schemas.openxmlformats.org/officeDocument/2006/relationships/hyperlink" Target="https://forum.effectivealtruism.org/posts/aSzxoj7irC5jNHceB/how-likely-is-world-war-iii" TargetMode="External"/><Relationship Id="rId14" Type="http://schemas.openxmlformats.org/officeDocument/2006/relationships/hyperlink" Target="http://smallwarsjournal.com/jrnl/art/the-chimera-of-economic-interdependence)//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829</TotalTime>
  <Pages>1</Pages>
  <Words>17347</Words>
  <Characters>98880</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Aditi Nimishakavi</dc:creator>
  <cp:keywords>6.0.0</cp:keywords>
  <dc:description/>
  <cp:lastModifiedBy>Bricker, Brett</cp:lastModifiedBy>
  <cp:revision>49</cp:revision>
  <dcterms:created xsi:type="dcterms:W3CDTF">2024-06-27T18:18:00Z</dcterms:created>
  <dcterms:modified xsi:type="dcterms:W3CDTF">2024-07-05T21:02:00Z</dcterms:modified>
</cp:coreProperties>
</file>