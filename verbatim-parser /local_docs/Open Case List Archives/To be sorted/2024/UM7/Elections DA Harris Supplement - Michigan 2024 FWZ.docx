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6F396B" w14:textId="60E40972" w:rsidR="00206056" w:rsidRDefault="005A76F4" w:rsidP="005A76F4">
      <w:pPr>
        <w:pStyle w:val="Heading1"/>
      </w:pPr>
      <w:r>
        <w:t>Neg</w:t>
      </w:r>
    </w:p>
    <w:p w14:paraId="6FFA7E88" w14:textId="77777777" w:rsidR="00206056" w:rsidRPr="005D7C94" w:rsidRDefault="00206056" w:rsidP="00206056"/>
    <w:p w14:paraId="59855757" w14:textId="77777777" w:rsidR="005A76F4" w:rsidRDefault="005A76F4" w:rsidP="005A76F4">
      <w:pPr>
        <w:pStyle w:val="Heading2"/>
      </w:pPr>
      <w:r>
        <w:t>Harris Wins</w:t>
      </w:r>
    </w:p>
    <w:p w14:paraId="08753F6E" w14:textId="44932CDB" w:rsidR="00036B91" w:rsidRPr="00036B91" w:rsidRDefault="005A76F4" w:rsidP="00036B91">
      <w:pPr>
        <w:pStyle w:val="Heading3"/>
      </w:pPr>
      <w:r>
        <w:t>UQ---Swing States</w:t>
      </w:r>
    </w:p>
    <w:p w14:paraId="4AF62B7F" w14:textId="77777777" w:rsidR="005A76F4" w:rsidRDefault="005A76F4" w:rsidP="005A76F4">
      <w:pPr>
        <w:pStyle w:val="Heading4"/>
      </w:pPr>
      <w:r>
        <w:t xml:space="preserve">Harris wins in Pennsylvania and Michigan depending on her VP pick. </w:t>
      </w:r>
    </w:p>
    <w:p w14:paraId="60EF8DDD" w14:textId="77777777" w:rsidR="005A76F4" w:rsidRPr="00D37A2C" w:rsidRDefault="005A76F4" w:rsidP="005A76F4">
      <w:pPr>
        <w:rPr>
          <w:rStyle w:val="Style13ptBold"/>
          <w:b w:val="0"/>
          <w:bCs w:val="0"/>
          <w:sz w:val="22"/>
        </w:rPr>
      </w:pPr>
      <w:r w:rsidRPr="00D37A2C">
        <w:rPr>
          <w:rStyle w:val="Style13ptBold"/>
          <w:b w:val="0"/>
          <w:bCs w:val="0"/>
          <w:sz w:val="22"/>
        </w:rPr>
        <w:t>Rebekah</w:t>
      </w:r>
      <w:r w:rsidRPr="00D37A2C">
        <w:rPr>
          <w:rStyle w:val="Style13ptBold"/>
        </w:rPr>
        <w:t xml:space="preserve"> Castor</w:t>
      </w:r>
      <w:r>
        <w:rPr>
          <w:rStyle w:val="Style13ptBold"/>
        </w:rPr>
        <w:t xml:space="preserve"> 7/22 </w:t>
      </w:r>
      <w:r w:rsidRPr="00D37A2C">
        <w:rPr>
          <w:rStyle w:val="Style13ptBold"/>
          <w:b w:val="0"/>
          <w:bCs w:val="0"/>
          <w:sz w:val="22"/>
        </w:rPr>
        <w:t>[Fox 29, “Kamala Harris could beat Trump with this VP pick, swing state poll says”, https://www.fox29.com/news/kamala-harris-beat-trump-vp-poll]//IG</w:t>
      </w:r>
    </w:p>
    <w:p w14:paraId="6122323F" w14:textId="77777777" w:rsidR="005A76F4" w:rsidRPr="00D37A2C" w:rsidRDefault="005A76F4" w:rsidP="005A76F4">
      <w:pPr>
        <w:rPr>
          <w:rStyle w:val="StyleUnderline"/>
        </w:rPr>
      </w:pPr>
      <w:r>
        <w:t xml:space="preserve">PENNSYLVANIA - As </w:t>
      </w:r>
      <w:r w:rsidRPr="008B5DFA">
        <w:rPr>
          <w:u w:val="single"/>
        </w:rPr>
        <w:t xml:space="preserve">Kamala </w:t>
      </w:r>
      <w:r w:rsidRPr="008B5DFA">
        <w:rPr>
          <w:highlight w:val="cyan"/>
          <w:u w:val="single"/>
        </w:rPr>
        <w:t>Harris</w:t>
      </w:r>
      <w:r>
        <w:t xml:space="preserve"> emerges as the likely candidate for the Democratic Party's nominee, speculation grows over which </w:t>
      </w:r>
      <w:r w:rsidRPr="008B5DFA">
        <w:rPr>
          <w:rStyle w:val="StyleUnderline"/>
          <w:highlight w:val="cyan"/>
        </w:rPr>
        <w:t>running mate</w:t>
      </w:r>
      <w:r w:rsidRPr="00D37A2C">
        <w:rPr>
          <w:rStyle w:val="StyleUnderline"/>
        </w:rPr>
        <w:t xml:space="preserve"> could </w:t>
      </w:r>
      <w:r w:rsidRPr="008B5DFA">
        <w:rPr>
          <w:rStyle w:val="StyleUnderline"/>
          <w:highlight w:val="cyan"/>
        </w:rPr>
        <w:t>help her win</w:t>
      </w:r>
      <w:r w:rsidRPr="00D37A2C">
        <w:rPr>
          <w:rStyle w:val="StyleUnderline"/>
        </w:rPr>
        <w:t xml:space="preserve"> the 2024 </w:t>
      </w:r>
      <w:r w:rsidRPr="008B5DFA">
        <w:rPr>
          <w:rStyle w:val="StyleUnderline"/>
          <w:highlight w:val="cyan"/>
        </w:rPr>
        <w:t>Election.</w:t>
      </w:r>
    </w:p>
    <w:p w14:paraId="77EE885B" w14:textId="77777777" w:rsidR="005A76F4" w:rsidRDefault="005A76F4" w:rsidP="005A76F4">
      <w:r>
        <w:t>President Joe Biden announced his exit in a letter posted to social media on Sunday, followed by his endorsement of Harris.</w:t>
      </w:r>
    </w:p>
    <w:p w14:paraId="14F1F35D" w14:textId="77777777" w:rsidR="005A76F4" w:rsidRDefault="005A76F4" w:rsidP="005A76F4">
      <w:r>
        <w:t>"Today I want to offer my full support and endorsement for Kamala to be the nominee of our party this year. Democrats — it’s time to come together and beat Trump. Let’s do this."</w:t>
      </w:r>
    </w:p>
    <w:p w14:paraId="2111E445" w14:textId="77777777" w:rsidR="005A76F4" w:rsidRDefault="005A76F4" w:rsidP="005A76F4">
      <w:r>
        <w:t>If nominated, Harris will take on former President Donald Trump and his running mate, JD Vance, in the presidential race, but who will she choose as her running mate?</w:t>
      </w:r>
    </w:p>
    <w:p w14:paraId="466EE85C" w14:textId="77777777" w:rsidR="005A76F4" w:rsidRPr="00D37A2C" w:rsidRDefault="005A76F4" w:rsidP="005A76F4">
      <w:pPr>
        <w:rPr>
          <w:u w:val="single"/>
        </w:rPr>
      </w:pPr>
      <w:r w:rsidRPr="008B5DFA">
        <w:rPr>
          <w:rStyle w:val="StyleUnderline"/>
          <w:highlight w:val="cyan"/>
        </w:rPr>
        <w:t>In Pennsylvania, 47 percent of voters said they would vote for Harris if she ran alongside Shapiro. Meanwhile, Trump and Vance received 46 percent of the votes.</w:t>
      </w:r>
    </w:p>
    <w:p w14:paraId="27D4DB3A" w14:textId="77777777" w:rsidR="005A76F4" w:rsidRDefault="005A76F4" w:rsidP="005A76F4">
      <w:r>
        <w:t>However, only 42 percent backed a Harris-Shapiro ticket in Michigan, compared to 47 percent for Trump-Vance.</w:t>
      </w:r>
    </w:p>
    <w:p w14:paraId="2BEB16B0" w14:textId="77777777" w:rsidR="005A76F4" w:rsidRDefault="005A76F4" w:rsidP="005A76F4">
      <w:r>
        <w:t>Shapiro has yet to comment on any speculation, praising President Biden on social media following his announcement.</w:t>
      </w:r>
    </w:p>
    <w:p w14:paraId="74D236E0" w14:textId="77777777" w:rsidR="005A76F4" w:rsidRDefault="005A76F4" w:rsidP="005A76F4">
      <w:r>
        <w:t>"President Biden is a patriot who has served our country honorably in the Senate, as Vice President, and as one of the most consequential presidents in modern history. President Biden has gotten an incredible amount done to move our country forward, defend our democracy, and protect real freedom. I am proud to work by his side and am grateful for his leadership and his unwavering commitment to delivering for Pennsylvania — the Commonwealth that raised him."</w:t>
      </w:r>
    </w:p>
    <w:p w14:paraId="3F902084" w14:textId="77777777" w:rsidR="005A76F4" w:rsidRPr="00D37A2C" w:rsidRDefault="005A76F4" w:rsidP="005A76F4">
      <w:pPr>
        <w:rPr>
          <w:u w:val="single"/>
        </w:rPr>
      </w:pPr>
      <w:r w:rsidRPr="00D37A2C">
        <w:rPr>
          <w:rStyle w:val="StyleUnderline"/>
        </w:rPr>
        <w:t xml:space="preserve">The </w:t>
      </w:r>
      <w:r w:rsidRPr="008B5DFA">
        <w:rPr>
          <w:rStyle w:val="StyleUnderline"/>
          <w:highlight w:val="cyan"/>
        </w:rPr>
        <w:t>Pennsylvania governor did endorse the vice president, stating he would "do everything I can to help elect Kamala Harris as the 47th President of the United States."</w:t>
      </w:r>
    </w:p>
    <w:p w14:paraId="173C4C96" w14:textId="77777777" w:rsidR="005A76F4" w:rsidRPr="00D37A2C" w:rsidRDefault="005A76F4" w:rsidP="005A76F4">
      <w:pPr>
        <w:rPr>
          <w:rStyle w:val="StyleUnderline"/>
        </w:rPr>
      </w:pPr>
      <w:r w:rsidRPr="008B5DFA">
        <w:rPr>
          <w:rStyle w:val="StyleUnderline"/>
          <w:highlight w:val="cyan"/>
        </w:rPr>
        <w:t>Michigan Gov. Gretchen Whitmer was also tested as a potential running mate for Harris</w:t>
      </w:r>
      <w:r w:rsidRPr="00D37A2C">
        <w:rPr>
          <w:rStyle w:val="StyleUnderline"/>
        </w:rPr>
        <w:t xml:space="preserve"> with less favorable results.</w:t>
      </w:r>
    </w:p>
    <w:p w14:paraId="7F52C7CB" w14:textId="77777777" w:rsidR="005A76F4" w:rsidRPr="00D37A2C" w:rsidRDefault="005A76F4" w:rsidP="005A76F4">
      <w:pPr>
        <w:rPr>
          <w:rStyle w:val="StyleUnderline"/>
        </w:rPr>
      </w:pPr>
      <w:r w:rsidRPr="00D37A2C">
        <w:rPr>
          <w:rStyle w:val="StyleUnderline"/>
        </w:rPr>
        <w:t>In Pennsylvania, 42 percent said they would vote for Harris-Whitmer, while 47 percent chose Trump-Vance.</w:t>
      </w:r>
    </w:p>
    <w:p w14:paraId="25C7A485" w14:textId="77777777" w:rsidR="005A76F4" w:rsidRPr="00D37A2C" w:rsidRDefault="005A76F4" w:rsidP="005A76F4">
      <w:pPr>
        <w:rPr>
          <w:rStyle w:val="StyleUnderline"/>
        </w:rPr>
      </w:pPr>
      <w:r w:rsidRPr="008B5DFA">
        <w:rPr>
          <w:rStyle w:val="StyleUnderline"/>
          <w:highlight w:val="cyan"/>
        </w:rPr>
        <w:t>Results were tied in Michigan with both tickets receiving 46 percent.</w:t>
      </w:r>
    </w:p>
    <w:p w14:paraId="76FF39D6" w14:textId="77777777" w:rsidR="005A76F4" w:rsidRPr="00D91704" w:rsidRDefault="005A76F4" w:rsidP="005A76F4"/>
    <w:p w14:paraId="386DF58E" w14:textId="77777777" w:rsidR="00A75076" w:rsidRDefault="00A75076" w:rsidP="00A75076">
      <w:pPr>
        <w:pStyle w:val="Heading4"/>
      </w:pPr>
      <w:r>
        <w:t>Optimism that Harris will win swing states with young voters and people of color.</w:t>
      </w:r>
    </w:p>
    <w:p w14:paraId="6D720E0B" w14:textId="77777777" w:rsidR="00A75076" w:rsidRPr="00D87ED6" w:rsidRDefault="00A75076" w:rsidP="00A75076">
      <w:pPr>
        <w:rPr>
          <w:rStyle w:val="Style13ptBold"/>
        </w:rPr>
      </w:pPr>
      <w:r w:rsidRPr="00D87ED6">
        <w:rPr>
          <w:rStyle w:val="Style13ptBold"/>
          <w:b w:val="0"/>
          <w:bCs w:val="0"/>
          <w:sz w:val="22"/>
        </w:rPr>
        <w:t>Erin</w:t>
      </w:r>
      <w:r>
        <w:rPr>
          <w:rStyle w:val="Style13ptBold"/>
        </w:rPr>
        <w:t xml:space="preserve"> Doherty 7/24 </w:t>
      </w:r>
      <w:r w:rsidRPr="00D87ED6">
        <w:rPr>
          <w:rStyle w:val="Style13ptBold"/>
          <w:b w:val="0"/>
          <w:bCs w:val="0"/>
          <w:sz w:val="22"/>
        </w:rPr>
        <w:t xml:space="preserve">[politics reporter covering breaking news and the 2024 </w:t>
      </w:r>
      <w:proofErr w:type="spellStart"/>
      <w:r w:rsidRPr="00D87ED6">
        <w:rPr>
          <w:rStyle w:val="Style13ptBold"/>
          <w:b w:val="0"/>
          <w:bCs w:val="0"/>
          <w:sz w:val="22"/>
        </w:rPr>
        <w:t>election,Axios</w:t>
      </w:r>
      <w:proofErr w:type="spellEnd"/>
      <w:r w:rsidRPr="00D87ED6">
        <w:rPr>
          <w:rStyle w:val="Style13ptBold"/>
          <w:b w:val="0"/>
          <w:bCs w:val="0"/>
          <w:sz w:val="22"/>
        </w:rPr>
        <w:t>, “Harris' big test: reclaiming swing states for Dems”</w:t>
      </w:r>
      <w:r>
        <w:rPr>
          <w:rStyle w:val="Style13ptBold"/>
          <w:b w:val="0"/>
          <w:bCs w:val="0"/>
          <w:sz w:val="22"/>
        </w:rPr>
        <w:t xml:space="preserve">, </w:t>
      </w:r>
      <w:r w:rsidRPr="00D87ED6">
        <w:rPr>
          <w:rStyle w:val="Style13ptBold"/>
          <w:b w:val="0"/>
          <w:bCs w:val="0"/>
          <w:sz w:val="22"/>
        </w:rPr>
        <w:t>https://www.axios.com/2024/07/24/kamala-harris-swing-states-test-2024-trump]</w:t>
      </w:r>
      <w:r>
        <w:rPr>
          <w:rStyle w:val="Style13ptBold"/>
          <w:b w:val="0"/>
          <w:bCs w:val="0"/>
          <w:sz w:val="22"/>
        </w:rPr>
        <w:t>/</w:t>
      </w:r>
      <w:r w:rsidRPr="00D87ED6">
        <w:rPr>
          <w:rStyle w:val="Style13ptBold"/>
          <w:b w:val="0"/>
          <w:bCs w:val="0"/>
          <w:sz w:val="22"/>
        </w:rPr>
        <w:t>/IG</w:t>
      </w:r>
    </w:p>
    <w:p w14:paraId="4B91A472" w14:textId="77777777" w:rsidR="00A75076" w:rsidRDefault="00A75076" w:rsidP="00A75076">
      <w:r w:rsidRPr="00D91704">
        <w:t xml:space="preserve">For </w:t>
      </w:r>
      <w:proofErr w:type="gramStart"/>
      <w:r w:rsidRPr="00D91704">
        <w:t>all of</w:t>
      </w:r>
      <w:proofErr w:type="gramEnd"/>
      <w:r w:rsidRPr="00D91704">
        <w:t xml:space="preserve"> the enthusiasm and cash Vice President Kamala Harris' campaign is generating for Democrats, her true tests are about to begin. Why it matters: To beat Donald Trump, </w:t>
      </w:r>
      <w:r w:rsidRPr="00A75076">
        <w:rPr>
          <w:rStyle w:val="StyleUnderline"/>
          <w:highlight w:val="cyan"/>
        </w:rPr>
        <w:t>Harris will have to overcome President Biden's polling deficits</w:t>
      </w:r>
      <w:r w:rsidRPr="00A75076">
        <w:rPr>
          <w:rStyle w:val="StyleUnderline"/>
        </w:rPr>
        <w:t xml:space="preserve"> — and questions about how well she'll fare with working-class voters </w:t>
      </w:r>
      <w:r w:rsidRPr="00A75076">
        <w:rPr>
          <w:rStyle w:val="StyleUnderline"/>
          <w:highlight w:val="cyan"/>
        </w:rPr>
        <w:t>in the crucial "Blue Wall"</w:t>
      </w:r>
      <w:r w:rsidRPr="00A75076">
        <w:rPr>
          <w:rStyle w:val="StyleUnderline"/>
        </w:rPr>
        <w:t xml:space="preserve"> </w:t>
      </w:r>
      <w:r w:rsidRPr="00A75076">
        <w:rPr>
          <w:rStyle w:val="StyleUnderline"/>
          <w:highlight w:val="cyan"/>
        </w:rPr>
        <w:t>swing states of Pennsylvania, Michigan and Wisconsin.</w:t>
      </w:r>
      <w:r w:rsidRPr="00D91704">
        <w:t xml:space="preserve"> The Californian likely will need to win all three without "Scranton Joe" — the monicker Biden used to remind Pennsylvania voters of his working-class roots when he won the presidency in 2020. Early national polls suggest Harris' entry has given Democrats a bump in a tight race, but </w:t>
      </w:r>
      <w:r w:rsidRPr="00A75076">
        <w:rPr>
          <w:rStyle w:val="StyleUnderline"/>
          <w:highlight w:val="cyan"/>
        </w:rPr>
        <w:t>the presidential election is a state-by-state contest</w:t>
      </w:r>
      <w:r w:rsidRPr="00D91704">
        <w:rPr>
          <w:highlight w:val="cyan"/>
        </w:rPr>
        <w:t>.</w:t>
      </w:r>
      <w:r w:rsidRPr="00D91704">
        <w:t xml:space="preserve"> Harris appears to be energizing many young and minority voters. A big question is whether she also can maintain Biden's recent success among older voters — and stem Democrats' losses among groups such as Latino men and whites who didn't go to college. In a strategy memo released early Wednesday, Harris' campaign argues she can. She aims to do so partly by focusing on women's reproductive rights and contrasting Trump's legal problems with her history as a prosecutor. Biden's victory over Trump in 2020 was aided by his gains among whites who didn't attend college, a group that helped Trump defeat Hillary Clinton in 2016, according to the Pew Research Center. Driving the news: Larry Ceisler, a Pennsylvania-based public affairs executive, said he doesn't expect Harris to match Biden's numbers in rural parts of the state. But, he said, Harris "is going to boost turnout and support from African American voters, diverse voters and younger voters." "It could be a net positive for the ticket," Ceisler said. </w:t>
      </w:r>
      <w:r w:rsidRPr="00A75076">
        <w:rPr>
          <w:rStyle w:val="StyleUnderline"/>
          <w:highlight w:val="cyan"/>
        </w:rPr>
        <w:t>Another thing that might help in must-win Pennsylvania: Harris is considering Josh Shapiro, the state's popular Democratic governor, as her running mate.</w:t>
      </w:r>
      <w:r w:rsidRPr="00A75076">
        <w:rPr>
          <w:rStyle w:val="StyleUnderline"/>
        </w:rPr>
        <w:t xml:space="preserve"> </w:t>
      </w:r>
      <w:r w:rsidRPr="00A75076">
        <w:rPr>
          <w:rStyle w:val="StyleUnderline"/>
          <w:highlight w:val="cyan"/>
        </w:rPr>
        <w:t>Putting him on the ticket could alter the calculus there</w:t>
      </w:r>
      <w:r w:rsidRPr="00D91704">
        <w:rPr>
          <w:highlight w:val="cyan"/>
        </w:rPr>
        <w:t>.</w:t>
      </w:r>
      <w:r w:rsidRPr="00D91704">
        <w:t xml:space="preserve"> What they're saying: In its memo, Harris' campaign argues that she's positioned to expand Biden's winning coalition from 2020. "Her net favorability is 19 points higher than Trump's among white, college-educated voters, and 18 points higher than Trump's among voters over 65," the Harris campaign writes. It also claims that the roughly 7% of voters who remain undecided are "disproportionately Black, Latino and under 30" — voting populations more likely to favor Harris. By the numbers: Few polls have been released since Biden left the race Sunday and Harris jumped in. Reuters released a national poll Tuesday showing Harris with a 2-point lead over Trump, (44%-42%). The same poll the previous week had Trump with a 2-point lead, suggesting that the Democrats' candidate switch led Trump to lose ground instead of picking up a post-convention bump. A new NPR/PBS News/Marist poll indicates that Harris' entry reset the race, which the poll says is statistically tied</w:t>
      </w:r>
      <w:r w:rsidRPr="00A75076">
        <w:rPr>
          <w:rStyle w:val="StyleUnderline"/>
        </w:rPr>
        <w:t xml:space="preserve">. </w:t>
      </w:r>
      <w:r w:rsidRPr="00A75076">
        <w:rPr>
          <w:rStyle w:val="StyleUnderline"/>
          <w:highlight w:val="cyan"/>
        </w:rPr>
        <w:t>Swing-state polls are done less frequently</w:t>
      </w:r>
      <w:r w:rsidRPr="00D91704">
        <w:rPr>
          <w:highlight w:val="cyan"/>
        </w:rPr>
        <w:t>,</w:t>
      </w:r>
      <w:r w:rsidRPr="00D91704">
        <w:t xml:space="preserve"> and don't yet reflect the historic twists and turns of the past two weeks. The latest batch showed Trump ahead in most of the six states likely to decide the election — Arizona, Georgia, Michigan, Nevada, Pennsylvania and Wisconsin. </w:t>
      </w:r>
      <w:r w:rsidRPr="00A75076">
        <w:rPr>
          <w:rStyle w:val="StyleUnderline"/>
          <w:highlight w:val="cyan"/>
        </w:rPr>
        <w:t>In a New York Times/Siena College poll</w:t>
      </w:r>
      <w:r w:rsidRPr="00D91704">
        <w:t xml:space="preserve"> — taken before Biden dropped out and the assassination attempt against Trump — </w:t>
      </w:r>
      <w:r w:rsidRPr="00A75076">
        <w:rPr>
          <w:rStyle w:val="StyleUnderline"/>
          <w:highlight w:val="cyan"/>
        </w:rPr>
        <w:t xml:space="preserve">Harris fared better than </w:t>
      </w:r>
      <w:proofErr w:type="gramStart"/>
      <w:r w:rsidRPr="00A75076">
        <w:rPr>
          <w:rStyle w:val="StyleUnderline"/>
          <w:highlight w:val="cyan"/>
        </w:rPr>
        <w:t>Biden, and</w:t>
      </w:r>
      <w:proofErr w:type="gramEnd"/>
      <w:r w:rsidRPr="00A75076">
        <w:rPr>
          <w:rStyle w:val="StyleUnderline"/>
          <w:highlight w:val="cyan"/>
        </w:rPr>
        <w:t xml:space="preserve"> was essentially tied with Trump in Pennsylvania. Harris</w:t>
      </w:r>
      <w:r w:rsidRPr="00A75076">
        <w:rPr>
          <w:rStyle w:val="StyleUnderline"/>
        </w:rPr>
        <w:t xml:space="preserve"> also </w:t>
      </w:r>
      <w:r w:rsidRPr="00A75076">
        <w:rPr>
          <w:rStyle w:val="StyleUnderline"/>
          <w:highlight w:val="cyan"/>
        </w:rPr>
        <w:t>poll</w:t>
      </w:r>
      <w:r w:rsidRPr="00A75076">
        <w:rPr>
          <w:rStyle w:val="StyleUnderline"/>
        </w:rPr>
        <w:t xml:space="preserve">ed </w:t>
      </w:r>
      <w:r w:rsidRPr="00A75076">
        <w:rPr>
          <w:rStyle w:val="StyleUnderline"/>
          <w:highlight w:val="cyan"/>
        </w:rPr>
        <w:t>stronger than Biden with Black voters and younger voters</w:t>
      </w:r>
      <w:r w:rsidRPr="00A75076">
        <w:rPr>
          <w:rStyle w:val="StyleUnderline"/>
        </w:rPr>
        <w:t>.</w:t>
      </w:r>
      <w:r w:rsidRPr="00D91704">
        <w:t xml:space="preserve"> In Michigan, Real Clear Politics found that Trump led by about 2 points from an average of Trump-Harris polls. State of play: Trump's team is zeroing in on the three "Blue Wall" states, with a particular eye on Pennsylvania. His running mate, Ohio Sen. J.D. Vance, plans to campaign frequently in Pennsylvania in the next few months, hoping to use his background as a Rust Belt native to woo working-class voters. Zoom in: Harris could try to neutralize Vance with her own VP selection. Besides Shapiro, Democratic Govs. Roy Cooper (North Carolina) and Andy Beshear (Kentucky) are VP contenders with broad appeal among moderate Democrats. Harris "and whoever her running mate </w:t>
      </w:r>
      <w:proofErr w:type="gramStart"/>
      <w:r w:rsidRPr="00D91704">
        <w:t>is are</w:t>
      </w:r>
      <w:proofErr w:type="gramEnd"/>
      <w:r w:rsidRPr="00D91704">
        <w:t xml:space="preserve"> going to have to work Pennsylvania very hard," Ceisler said. "She's going to have to introduce herself to the electorate — and she can't let herself be painted as some far-left 'woke' activist from San Francisco, because she's not." What to watch: The "Blue Wall" states aren't the only places where Harris' emerging coalition will be tested. Democratic strategist Tony Cani, the Biden campaign's Arizona deputy director in 2020, </w:t>
      </w:r>
      <w:r w:rsidRPr="00A75076">
        <w:rPr>
          <w:rStyle w:val="StyleUnderline"/>
        </w:rPr>
        <w:t xml:space="preserve">said </w:t>
      </w:r>
      <w:r w:rsidRPr="00A75076">
        <w:rPr>
          <w:rStyle w:val="StyleUnderline"/>
          <w:highlight w:val="cyan"/>
        </w:rPr>
        <w:t>recent Democratic victories relied on high turnout among young voters and people of color</w:t>
      </w:r>
      <w:r w:rsidRPr="00A75076">
        <w:rPr>
          <w:rStyle w:val="StyleUnderline"/>
        </w:rPr>
        <w:t xml:space="preserve">. He's hoping </w:t>
      </w:r>
      <w:r w:rsidRPr="00A75076">
        <w:rPr>
          <w:rStyle w:val="StyleUnderline"/>
          <w:highlight w:val="cyan"/>
        </w:rPr>
        <w:t>Harris will re-engage those voters</w:t>
      </w:r>
      <w:r w:rsidRPr="00A75076">
        <w:rPr>
          <w:rStyle w:val="StyleUnderline"/>
        </w:rPr>
        <w:t xml:space="preserve"> who were on the fence about Biden, who trailed Trump by several points in Arizona polls</w:t>
      </w:r>
      <w:r w:rsidRPr="00D91704">
        <w:t>. The bottom line: Tharon Johnson, a Georgia-based Democratic strategist, said the 2020 Biden-Harris campaign was successful because of its broad coalition of voters. "She's got to extend that hand to that working-class ... moderate [and] independent voters that I think are actually up for grabs," Johnson said.</w:t>
      </w:r>
    </w:p>
    <w:p w14:paraId="385AB76F" w14:textId="77777777" w:rsidR="005A76F4" w:rsidRDefault="005A76F4" w:rsidP="005A76F4">
      <w:pPr>
        <w:pStyle w:val="Heading4"/>
        <w:rPr>
          <w:rFonts w:eastAsia="Times New Roman"/>
        </w:rPr>
      </w:pPr>
      <w:r>
        <w:rPr>
          <w:rFonts w:eastAsia="Times New Roman"/>
        </w:rPr>
        <w:t>Harris winning in swing states – votes in North Carolina</w:t>
      </w:r>
    </w:p>
    <w:p w14:paraId="0B3BFE5C" w14:textId="77777777" w:rsidR="005A76F4" w:rsidRPr="004B547C" w:rsidRDefault="005A76F4" w:rsidP="005A76F4">
      <w:pPr>
        <w:spacing w:after="0" w:line="240" w:lineRule="auto"/>
      </w:pPr>
      <w:r w:rsidRPr="004B547C">
        <w:rPr>
          <w:rStyle w:val="Style13ptBold"/>
        </w:rPr>
        <w:t xml:space="preserve">Doran and Thomas 7/21, </w:t>
      </w:r>
      <w:r w:rsidRPr="004B547C">
        <w:t xml:space="preserve">Reporter, fact-checker, Latin champ. Now digging into North Carolina politicians and government. 2019 to present: Reporter, WRAL-TV; 2017 to 2019; Reporter/Multimedia Journalist, WRIC-TV, Richmond, VA; 2015 to 2017; Reporter/Multimedia Journalist, WTAJ-TV, State College, PA (Thomas Doran and Aaron Thomas, July 21 2024, “Will Kamala Harris help democrats win North Carolina if she’s the party nominee”, WRAL news, July 24 2024, </w:t>
      </w:r>
      <w:hyperlink r:id="rId8" w:history="1">
        <w:r w:rsidRPr="004B547C">
          <w:rPr>
            <w:rStyle w:val="Hyperlink"/>
          </w:rPr>
          <w:t>https://www.wral.com/story/will-kamala-harris-help-democrats-win-north-carolina-if-she-s-the-party-nominee/21535280/</w:t>
        </w:r>
      </w:hyperlink>
      <w:r w:rsidRPr="004B547C">
        <w:t>) DH</w:t>
      </w:r>
    </w:p>
    <w:p w14:paraId="1799CB84" w14:textId="77777777" w:rsidR="005A76F4" w:rsidRPr="0019373A" w:rsidRDefault="005A76F4" w:rsidP="005A76F4">
      <w:pPr>
        <w:rPr>
          <w:rStyle w:val="Style13ptBold"/>
        </w:rPr>
      </w:pPr>
    </w:p>
    <w:p w14:paraId="0221545C" w14:textId="77777777" w:rsidR="005A76F4" w:rsidRPr="0019373A" w:rsidRDefault="005A76F4" w:rsidP="005A76F4">
      <w:pPr>
        <w:shd w:val="clear" w:color="auto" w:fill="FFFFFF"/>
        <w:rPr>
          <w:sz w:val="16"/>
        </w:rPr>
      </w:pPr>
      <w:r w:rsidRPr="0019373A">
        <w:rPr>
          <w:rFonts w:eastAsia="Times New Roman"/>
          <w:color w:val="263238"/>
          <w:sz w:val="16"/>
        </w:rPr>
        <w:t xml:space="preserve">If </w:t>
      </w:r>
      <w:r w:rsidRPr="0019373A">
        <w:rPr>
          <w:sz w:val="16"/>
        </w:rPr>
        <w:t>Harris</w:t>
      </w:r>
      <w:r w:rsidRPr="0019373A">
        <w:rPr>
          <w:rFonts w:eastAsia="Times New Roman"/>
          <w:color w:val="263238"/>
          <w:sz w:val="16"/>
        </w:rPr>
        <w:t xml:space="preserve"> earns the nomination, polling conducted before Biden's decision shows she might have a higher hurdle to clear </w:t>
      </w:r>
      <w:r w:rsidRPr="0019373A">
        <w:rPr>
          <w:sz w:val="16"/>
        </w:rPr>
        <w:t xml:space="preserve">than Biden did in North Carolina. </w:t>
      </w:r>
      <w:r w:rsidRPr="0019373A">
        <w:rPr>
          <w:rStyle w:val="StyleUnderline"/>
          <w:highlight w:val="yellow"/>
        </w:rPr>
        <w:t>North Carolina</w:t>
      </w:r>
      <w:r w:rsidRPr="0019373A">
        <w:rPr>
          <w:rStyle w:val="StyleUnderline"/>
        </w:rPr>
        <w:t xml:space="preserve"> delegates and </w:t>
      </w:r>
      <w:r w:rsidRPr="0019373A">
        <w:rPr>
          <w:rStyle w:val="StyleUnderline"/>
          <w:highlight w:val="yellow"/>
        </w:rPr>
        <w:t>Gov</w:t>
      </w:r>
      <w:r w:rsidRPr="0019373A">
        <w:rPr>
          <w:rStyle w:val="StyleUnderline"/>
        </w:rPr>
        <w:t xml:space="preserve">. Roy </w:t>
      </w:r>
      <w:r w:rsidRPr="0019373A">
        <w:rPr>
          <w:rStyle w:val="StyleUnderline"/>
          <w:highlight w:val="yellow"/>
        </w:rPr>
        <w:t>Cooper</w:t>
      </w:r>
      <w:r w:rsidRPr="0019373A">
        <w:rPr>
          <w:rStyle w:val="StyleUnderline"/>
        </w:rPr>
        <w:t xml:space="preserve">, rumored to be </w:t>
      </w:r>
      <w:r w:rsidRPr="0019373A">
        <w:rPr>
          <w:rStyle w:val="StyleUnderline"/>
          <w:highlight w:val="yellow"/>
        </w:rPr>
        <w:t>on</w:t>
      </w:r>
      <w:r w:rsidRPr="0019373A">
        <w:rPr>
          <w:rStyle w:val="StyleUnderline"/>
        </w:rPr>
        <w:t xml:space="preserve"> a short </w:t>
      </w:r>
      <w:r w:rsidRPr="0019373A">
        <w:rPr>
          <w:rStyle w:val="StyleUnderline"/>
          <w:highlight w:val="yellow"/>
        </w:rPr>
        <w:t>list of</w:t>
      </w:r>
      <w:r w:rsidRPr="0019373A">
        <w:rPr>
          <w:rStyle w:val="StyleUnderline"/>
        </w:rPr>
        <w:t xml:space="preserve"> possible </w:t>
      </w:r>
      <w:r w:rsidRPr="004B547C">
        <w:rPr>
          <w:rStyle w:val="StyleUnderline"/>
          <w:highlight w:val="yellow"/>
        </w:rPr>
        <w:t>Harris running mates</w:t>
      </w:r>
      <w:r w:rsidRPr="004B547C">
        <w:rPr>
          <w:rStyle w:val="StyleUnderline"/>
        </w:rPr>
        <w:t xml:space="preserve">, </w:t>
      </w:r>
      <w:r w:rsidRPr="004B547C">
        <w:rPr>
          <w:rStyle w:val="StyleUnderline"/>
          <w:highlight w:val="yellow"/>
        </w:rPr>
        <w:t>endorsed the v</w:t>
      </w:r>
      <w:r w:rsidRPr="004B547C">
        <w:rPr>
          <w:rStyle w:val="StyleUnderline"/>
        </w:rPr>
        <w:t xml:space="preserve">ice </w:t>
      </w:r>
      <w:r w:rsidRPr="004B547C">
        <w:rPr>
          <w:rStyle w:val="StyleUnderline"/>
          <w:highlight w:val="yellow"/>
        </w:rPr>
        <w:t>p</w:t>
      </w:r>
      <w:r w:rsidRPr="004B547C">
        <w:rPr>
          <w:rStyle w:val="StyleUnderline"/>
        </w:rPr>
        <w:t>resident Sunday</w:t>
      </w:r>
      <w:r w:rsidRPr="004B547C">
        <w:rPr>
          <w:sz w:val="16"/>
        </w:rPr>
        <w:t>.</w:t>
      </w:r>
    </w:p>
    <w:p w14:paraId="53ADF2E3" w14:textId="77777777" w:rsidR="005A76F4" w:rsidRPr="0019373A" w:rsidRDefault="005A76F4" w:rsidP="005A76F4">
      <w:pPr>
        <w:shd w:val="clear" w:color="auto" w:fill="FFFFFF"/>
        <w:rPr>
          <w:rFonts w:eastAsia="Times New Roman"/>
          <w:color w:val="000000"/>
          <w:sz w:val="16"/>
        </w:rPr>
      </w:pPr>
      <w:r w:rsidRPr="0019373A">
        <w:rPr>
          <w:rStyle w:val="StyleUnderline"/>
        </w:rPr>
        <w:t xml:space="preserve">Democratic </w:t>
      </w:r>
      <w:r w:rsidRPr="0019373A">
        <w:rPr>
          <w:rStyle w:val="StyleUnderline"/>
          <w:highlight w:val="yellow"/>
        </w:rPr>
        <w:t>delegates from North Carolina unanimously endorsed</w:t>
      </w:r>
      <w:r w:rsidRPr="0019373A">
        <w:rPr>
          <w:rStyle w:val="StyleUnderline"/>
        </w:rPr>
        <w:t xml:space="preserve"> Vice President Kamala </w:t>
      </w:r>
      <w:r w:rsidRPr="0019373A">
        <w:rPr>
          <w:rStyle w:val="StyleUnderline"/>
          <w:highlight w:val="yellow"/>
        </w:rPr>
        <w:t>Harris to be the party’s presidential nominee</w:t>
      </w:r>
      <w:r w:rsidRPr="0019373A">
        <w:rPr>
          <w:rFonts w:eastAsia="Times New Roman"/>
          <w:color w:val="000000"/>
          <w:sz w:val="16"/>
        </w:rPr>
        <w:t xml:space="preserve"> Sunday after a whirlwind of political maneuvering in the hours after President Joe Biden abandoned his reelection campaign.</w:t>
      </w:r>
    </w:p>
    <w:p w14:paraId="534BC169" w14:textId="77777777" w:rsidR="005A76F4" w:rsidRPr="0019373A" w:rsidRDefault="005A76F4" w:rsidP="005A76F4">
      <w:pPr>
        <w:shd w:val="clear" w:color="auto" w:fill="FFFFFF"/>
        <w:rPr>
          <w:rFonts w:eastAsia="Times New Roman"/>
          <w:color w:val="000000"/>
          <w:sz w:val="16"/>
        </w:rPr>
      </w:pPr>
      <w:r w:rsidRPr="0019373A">
        <w:rPr>
          <w:rStyle w:val="StyleUnderline"/>
        </w:rPr>
        <w:t xml:space="preserve">Biden </w:t>
      </w:r>
      <w:r w:rsidRPr="0019373A">
        <w:rPr>
          <w:rFonts w:eastAsia="Times New Roman"/>
          <w:color w:val="000000"/>
          <w:sz w:val="16"/>
        </w:rPr>
        <w:t xml:space="preserve">said Sunday afternoon on social media that he won’t seek reelection and </w:t>
      </w:r>
      <w:r w:rsidRPr="0019373A">
        <w:rPr>
          <w:rStyle w:val="StyleUnderline"/>
        </w:rPr>
        <w:t>endorsed Harris to take his place atop the ticket</w:t>
      </w:r>
      <w:r w:rsidRPr="0019373A">
        <w:rPr>
          <w:rFonts w:eastAsia="Times New Roman"/>
          <w:color w:val="000000"/>
          <w:sz w:val="16"/>
        </w:rPr>
        <w:t>. The move came weeks after an uneven debate performance that caused many Democrats to question the viability of his campaign.</w:t>
      </w:r>
    </w:p>
    <w:p w14:paraId="1C47CCE9" w14:textId="77777777" w:rsidR="005A76F4" w:rsidRPr="0019373A" w:rsidRDefault="005A76F4" w:rsidP="005A76F4">
      <w:pPr>
        <w:shd w:val="clear" w:color="auto" w:fill="FFFFFF"/>
        <w:spacing w:line="180" w:lineRule="atLeast"/>
        <w:rPr>
          <w:rFonts w:eastAsia="Times New Roman"/>
          <w:b/>
          <w:bCs/>
          <w:color w:val="FFFFFF"/>
          <w:sz w:val="16"/>
        </w:rPr>
      </w:pPr>
      <w:r w:rsidRPr="0019373A">
        <w:rPr>
          <w:rStyle w:val="StyleUnderline"/>
          <w:highlight w:val="yellow"/>
        </w:rPr>
        <w:t>Biden's decision gives Democrats a chance to repair its image with voters in</w:t>
      </w:r>
      <w:r w:rsidRPr="0019373A">
        <w:rPr>
          <w:rStyle w:val="StyleUnderline"/>
        </w:rPr>
        <w:t xml:space="preserve"> key </w:t>
      </w:r>
      <w:r w:rsidRPr="0019373A">
        <w:rPr>
          <w:rStyle w:val="StyleUnderline"/>
          <w:highlight w:val="yellow"/>
        </w:rPr>
        <w:t>battleground states</w:t>
      </w:r>
      <w:r w:rsidRPr="0019373A">
        <w:rPr>
          <w:rStyle w:val="StyleUnderline"/>
        </w:rPr>
        <w:t xml:space="preserve"> — including North Carolina,</w:t>
      </w:r>
      <w:r w:rsidRPr="0019373A">
        <w:rPr>
          <w:rFonts w:eastAsia="Times New Roman"/>
          <w:color w:val="000000"/>
          <w:sz w:val="16"/>
        </w:rPr>
        <w:t xml:space="preserve"> where he lost to the Republican nominee, former President Donald Trump, by less than 75,000 votes.</w:t>
      </w:r>
    </w:p>
    <w:p w14:paraId="098CD27A" w14:textId="77777777" w:rsidR="005A76F4" w:rsidRPr="0019373A" w:rsidRDefault="005A76F4" w:rsidP="005A76F4">
      <w:pPr>
        <w:shd w:val="clear" w:color="auto" w:fill="FFFFFF"/>
        <w:rPr>
          <w:rFonts w:eastAsia="Times New Roman"/>
          <w:color w:val="000000"/>
          <w:sz w:val="16"/>
        </w:rPr>
      </w:pPr>
      <w:r w:rsidRPr="0019373A">
        <w:rPr>
          <w:rFonts w:eastAsia="Times New Roman"/>
          <w:color w:val="000000"/>
          <w:sz w:val="16"/>
        </w:rPr>
        <w:t>Biden doesn’t get to automatically pick his successor.</w:t>
      </w:r>
    </w:p>
    <w:p w14:paraId="7A733EE6" w14:textId="77777777" w:rsidR="005A76F4" w:rsidRPr="0019373A" w:rsidRDefault="005A76F4" w:rsidP="005A76F4">
      <w:pPr>
        <w:shd w:val="clear" w:color="auto" w:fill="FFFFFF"/>
        <w:rPr>
          <w:rFonts w:eastAsia="Times New Roman"/>
          <w:color w:val="000000"/>
          <w:sz w:val="16"/>
        </w:rPr>
      </w:pPr>
      <w:r w:rsidRPr="0019373A">
        <w:rPr>
          <w:rFonts w:eastAsia="Times New Roman"/>
          <w:color w:val="000000"/>
          <w:sz w:val="16"/>
        </w:rPr>
        <w:t>A presidential nominee isn’t decided until Democratic delegates from across the nation vote for a candidate at the party’s convention next month. The process is usually easy: delegates typically vote for the candidate who won the primary in their state. With Biden out of the race, the party’s delegates are slated to attend the convention while unassigned.</w:t>
      </w:r>
    </w:p>
    <w:p w14:paraId="324100AE" w14:textId="77777777" w:rsidR="005A76F4" w:rsidRPr="0019373A" w:rsidRDefault="005A76F4" w:rsidP="005A76F4">
      <w:pPr>
        <w:shd w:val="clear" w:color="auto" w:fill="FFFFFF"/>
        <w:rPr>
          <w:rFonts w:eastAsia="Times New Roman"/>
          <w:color w:val="000000"/>
          <w:sz w:val="16"/>
        </w:rPr>
      </w:pPr>
      <w:r w:rsidRPr="0019373A">
        <w:rPr>
          <w:rStyle w:val="StyleUnderline"/>
          <w:highlight w:val="yellow"/>
        </w:rPr>
        <w:t>North Carolina’s delegates expressed their endorsement</w:t>
      </w:r>
      <w:r w:rsidRPr="0019373A">
        <w:rPr>
          <w:rStyle w:val="StyleUnderline"/>
        </w:rPr>
        <w:t xml:space="preserve"> as delegates from other states — including Colorado, Alabama and Tennessee — started to do the same</w:t>
      </w:r>
      <w:r w:rsidRPr="0019373A">
        <w:rPr>
          <w:rFonts w:eastAsia="Times New Roman"/>
          <w:color w:val="000000"/>
          <w:sz w:val="16"/>
        </w:rPr>
        <w:t>, and as other North Carolina political leaders started to close ranks behind Harris.</w:t>
      </w:r>
    </w:p>
    <w:p w14:paraId="02C3E842" w14:textId="77777777" w:rsidR="005A76F4" w:rsidRPr="0019373A" w:rsidRDefault="005A76F4" w:rsidP="005A76F4">
      <w:pPr>
        <w:shd w:val="clear" w:color="auto" w:fill="FFFFFF"/>
        <w:rPr>
          <w:rFonts w:eastAsia="Times New Roman"/>
          <w:color w:val="000000"/>
          <w:sz w:val="16"/>
        </w:rPr>
      </w:pPr>
      <w:r w:rsidRPr="0019373A">
        <w:rPr>
          <w:rFonts w:eastAsia="Times New Roman"/>
          <w:color w:val="000000"/>
          <w:sz w:val="16"/>
        </w:rPr>
        <w:t>"This November, it’ll be a prosecutor going up against a felon," North Carolina Democratic Party Chairwoman Anderson Clayton said in a statement late Sunday, referencing Harris' background as San Francisco's district attorney and California's attorney general. "It will be experience going up against extremism."</w:t>
      </w:r>
    </w:p>
    <w:p w14:paraId="30B1E5AC" w14:textId="77777777" w:rsidR="005A76F4" w:rsidRPr="0019373A" w:rsidRDefault="005A76F4" w:rsidP="005A76F4">
      <w:pPr>
        <w:shd w:val="clear" w:color="auto" w:fill="FFFFFF"/>
        <w:rPr>
          <w:rFonts w:eastAsia="Times New Roman"/>
          <w:color w:val="000000"/>
          <w:sz w:val="16"/>
        </w:rPr>
      </w:pPr>
      <w:r w:rsidRPr="0019373A">
        <w:rPr>
          <w:rStyle w:val="StyleUnderline"/>
        </w:rPr>
        <w:t>North Carolina Gov. Roy Cooper, rumored to be on a short list of possible Harris running mates</w:t>
      </w:r>
      <w:r w:rsidRPr="0019373A">
        <w:rPr>
          <w:rFonts w:eastAsia="Times New Roman"/>
          <w:color w:val="000000"/>
          <w:sz w:val="16"/>
        </w:rPr>
        <w:t xml:space="preserve"> if she wins the nomination, endorsed Harris ahead of the party’s announcement.</w:t>
      </w:r>
    </w:p>
    <w:p w14:paraId="33C4CC15" w14:textId="77777777" w:rsidR="005A76F4" w:rsidRPr="0019373A" w:rsidRDefault="005A76F4" w:rsidP="005A76F4">
      <w:pPr>
        <w:shd w:val="clear" w:color="auto" w:fill="FFFFFF"/>
        <w:rPr>
          <w:rStyle w:val="StyleUnderline"/>
        </w:rPr>
      </w:pPr>
      <w:r w:rsidRPr="0019373A">
        <w:rPr>
          <w:rStyle w:val="StyleUnderline"/>
        </w:rPr>
        <w:t>"</w:t>
      </w:r>
      <w:r w:rsidRPr="0019373A">
        <w:rPr>
          <w:rStyle w:val="StyleUnderline"/>
          <w:highlight w:val="yellow"/>
        </w:rPr>
        <w:t>She has what it takes to defeat</w:t>
      </w:r>
      <w:r w:rsidRPr="0019373A">
        <w:rPr>
          <w:rStyle w:val="StyleUnderline"/>
        </w:rPr>
        <w:t xml:space="preserve"> Donald </w:t>
      </w:r>
      <w:r w:rsidRPr="0019373A">
        <w:rPr>
          <w:rStyle w:val="StyleUnderline"/>
          <w:highlight w:val="yellow"/>
        </w:rPr>
        <w:t>Trump and lead our country</w:t>
      </w:r>
      <w:r w:rsidRPr="0019373A">
        <w:rPr>
          <w:rStyle w:val="StyleUnderline"/>
        </w:rPr>
        <w:t xml:space="preserve"> thoughtfully and with integrity,” </w:t>
      </w:r>
      <w:r w:rsidRPr="0019373A">
        <w:rPr>
          <w:rStyle w:val="StyleUnderline"/>
          <w:highlight w:val="yellow"/>
        </w:rPr>
        <w:t>Cooper said</w:t>
      </w:r>
      <w:r w:rsidRPr="0019373A">
        <w:rPr>
          <w:rStyle w:val="StyleUnderline"/>
        </w:rPr>
        <w:t xml:space="preserve"> </w:t>
      </w:r>
      <w:r w:rsidRPr="0019373A">
        <w:rPr>
          <w:rFonts w:eastAsia="Times New Roman"/>
          <w:color w:val="000000"/>
          <w:sz w:val="16"/>
        </w:rPr>
        <w:t xml:space="preserve">Sunday on X, formerly known as Twitter. </w:t>
      </w:r>
      <w:r w:rsidRPr="0019373A">
        <w:rPr>
          <w:rStyle w:val="StyleUnderline"/>
        </w:rPr>
        <w:t>“</w:t>
      </w:r>
      <w:r w:rsidRPr="0019373A">
        <w:rPr>
          <w:rStyle w:val="StyleUnderline"/>
          <w:highlight w:val="yellow"/>
        </w:rPr>
        <w:t>I look forward to campaigning for her as we work to win NC</w:t>
      </w:r>
      <w:r w:rsidRPr="0019373A">
        <w:rPr>
          <w:rStyle w:val="StyleUnderline"/>
        </w:rPr>
        <w:t xml:space="preserve"> up and down the ticket.”</w:t>
      </w:r>
    </w:p>
    <w:p w14:paraId="1FD60EE2" w14:textId="77777777" w:rsidR="005A76F4" w:rsidRPr="0019373A" w:rsidRDefault="005A76F4" w:rsidP="005A76F4">
      <w:pPr>
        <w:shd w:val="clear" w:color="auto" w:fill="FFFFFF"/>
        <w:rPr>
          <w:rFonts w:eastAsia="Times New Roman"/>
          <w:color w:val="000000"/>
          <w:sz w:val="16"/>
        </w:rPr>
      </w:pPr>
      <w:r w:rsidRPr="0019373A">
        <w:rPr>
          <w:rFonts w:eastAsia="Times New Roman"/>
          <w:color w:val="000000"/>
          <w:sz w:val="16"/>
        </w:rPr>
        <w:t>Cooper later spoke with Harris by phone to express his support.</w:t>
      </w:r>
    </w:p>
    <w:p w14:paraId="7205B1FD" w14:textId="77777777" w:rsidR="005A76F4" w:rsidRPr="0019373A" w:rsidRDefault="005A76F4" w:rsidP="005A76F4">
      <w:pPr>
        <w:shd w:val="clear" w:color="auto" w:fill="FFFFFF"/>
        <w:rPr>
          <w:rFonts w:eastAsia="Times New Roman"/>
          <w:color w:val="000000"/>
          <w:sz w:val="16"/>
        </w:rPr>
      </w:pPr>
      <w:r w:rsidRPr="0019373A">
        <w:rPr>
          <w:rFonts w:eastAsia="Times New Roman"/>
          <w:color w:val="000000"/>
          <w:sz w:val="16"/>
        </w:rPr>
        <w:t>Added U.S. Rep. Deborah Ross, a Raleigh Democrat: “The path forward is clear — we must unite behind Vice President Kamala Harris to defeat Donald Trump. Together, we can win in November and build on the historic progress forged by President Biden.”</w:t>
      </w:r>
    </w:p>
    <w:p w14:paraId="5F8A3876" w14:textId="77777777" w:rsidR="005A76F4" w:rsidRPr="0019373A" w:rsidRDefault="005A76F4" w:rsidP="005A76F4">
      <w:pPr>
        <w:shd w:val="clear" w:color="auto" w:fill="FFFFFF"/>
        <w:rPr>
          <w:rFonts w:eastAsia="Times New Roman"/>
          <w:color w:val="000000"/>
          <w:sz w:val="16"/>
        </w:rPr>
      </w:pPr>
      <w:r w:rsidRPr="0019373A">
        <w:rPr>
          <w:rFonts w:eastAsia="Times New Roman"/>
          <w:color w:val="000000"/>
          <w:sz w:val="16"/>
        </w:rPr>
        <w:t>While support for Harris was growing Sunday, she will still need the support of the majority of the party’s hundreds of delegates across the nation.</w:t>
      </w:r>
    </w:p>
    <w:p w14:paraId="54A4E2F4" w14:textId="77777777" w:rsidR="005A76F4" w:rsidRPr="0019373A" w:rsidRDefault="005A76F4" w:rsidP="005A76F4">
      <w:pPr>
        <w:shd w:val="clear" w:color="auto" w:fill="FFFFFF"/>
        <w:rPr>
          <w:rFonts w:eastAsia="Times New Roman"/>
          <w:color w:val="000000"/>
          <w:sz w:val="16"/>
        </w:rPr>
      </w:pPr>
      <w:r w:rsidRPr="0019373A">
        <w:rPr>
          <w:rFonts w:eastAsia="Times New Roman"/>
          <w:color w:val="000000"/>
          <w:sz w:val="16"/>
        </w:rPr>
        <w:t>Biden’s endorsement of Harris will carry weight with delegates who were pledged to him, but it’s not a slam dunk — they can choose to support someone else.</w:t>
      </w:r>
    </w:p>
    <w:p w14:paraId="54A38D8C" w14:textId="77777777" w:rsidR="005A76F4" w:rsidRPr="0019373A" w:rsidRDefault="005A76F4" w:rsidP="005A76F4">
      <w:pPr>
        <w:shd w:val="clear" w:color="auto" w:fill="FFFFFF"/>
        <w:rPr>
          <w:rFonts w:eastAsia="Times New Roman"/>
          <w:color w:val="000000"/>
          <w:sz w:val="16"/>
        </w:rPr>
      </w:pPr>
      <w:r w:rsidRPr="0019373A">
        <w:rPr>
          <w:rFonts w:eastAsia="Times New Roman"/>
          <w:color w:val="000000"/>
          <w:sz w:val="16"/>
        </w:rPr>
        <w:t>Democratic National Committee Chairman Jaime Harrison, in a statement, promised “a transparent and orderly process to move forward as a united Democratic Party with a candidate who can defeat Donald Trump in November.”</w:t>
      </w:r>
    </w:p>
    <w:p w14:paraId="217A04B6" w14:textId="77777777" w:rsidR="005A76F4" w:rsidRPr="0019373A" w:rsidRDefault="005A76F4" w:rsidP="005A76F4">
      <w:pPr>
        <w:shd w:val="clear" w:color="auto" w:fill="FFFFFF"/>
        <w:rPr>
          <w:rFonts w:eastAsia="Times New Roman"/>
          <w:color w:val="000000"/>
          <w:sz w:val="16"/>
        </w:rPr>
      </w:pPr>
      <w:r w:rsidRPr="0019373A">
        <w:rPr>
          <w:rFonts w:eastAsia="Times New Roman"/>
          <w:color w:val="000000"/>
          <w:sz w:val="16"/>
        </w:rPr>
        <w:t>The Democrats haven’t gone into a convention without a clear nominee since 1968, the infamous Chicago convention that ended in violence in the streets over candidates’ positions on the Vietnam War and civil rights.</w:t>
      </w:r>
    </w:p>
    <w:p w14:paraId="61136D37" w14:textId="77777777" w:rsidR="005A76F4" w:rsidRPr="0019373A" w:rsidRDefault="005A76F4" w:rsidP="005A76F4">
      <w:pPr>
        <w:shd w:val="clear" w:color="auto" w:fill="FFFFFF"/>
        <w:rPr>
          <w:rFonts w:eastAsia="Times New Roman"/>
          <w:color w:val="000000"/>
          <w:sz w:val="16"/>
        </w:rPr>
      </w:pPr>
      <w:r w:rsidRPr="0019373A">
        <w:rPr>
          <w:rFonts w:eastAsia="Times New Roman"/>
          <w:color w:val="000000"/>
          <w:sz w:val="16"/>
        </w:rPr>
        <w:t>Biden’s endorsement was already paying dividends late Sunday.</w:t>
      </w:r>
    </w:p>
    <w:p w14:paraId="4151D28A" w14:textId="77777777" w:rsidR="005A76F4" w:rsidRPr="0019373A" w:rsidRDefault="005A76F4" w:rsidP="005A76F4">
      <w:pPr>
        <w:shd w:val="clear" w:color="auto" w:fill="FFFFFF"/>
        <w:rPr>
          <w:rFonts w:eastAsia="Times New Roman"/>
          <w:color w:val="000000"/>
          <w:sz w:val="16"/>
        </w:rPr>
      </w:pPr>
      <w:r w:rsidRPr="0019373A">
        <w:rPr>
          <w:rFonts w:eastAsia="Times New Roman"/>
          <w:color w:val="000000"/>
          <w:sz w:val="16"/>
        </w:rPr>
        <w:t>The Durham County Democratic Party announced its endorsement of Harris hours before the state’s delegates declared their support for the vice president. Biden’s backing underpinned the decision, said Emerson Kirby, a vice chairwoman for the county party.</w:t>
      </w:r>
    </w:p>
    <w:p w14:paraId="7B06BFC3" w14:textId="77777777" w:rsidR="005A76F4" w:rsidRDefault="005A76F4" w:rsidP="005A76F4">
      <w:pPr>
        <w:shd w:val="clear" w:color="auto" w:fill="FFFFFF"/>
        <w:rPr>
          <w:rFonts w:eastAsia="Times New Roman"/>
          <w:color w:val="000000"/>
          <w:sz w:val="16"/>
        </w:rPr>
      </w:pPr>
      <w:r w:rsidRPr="0019373A">
        <w:rPr>
          <w:rStyle w:val="StyleUnderline"/>
        </w:rPr>
        <w:t>“</w:t>
      </w:r>
      <w:r w:rsidRPr="0019373A">
        <w:rPr>
          <w:rStyle w:val="StyleUnderline"/>
          <w:highlight w:val="yellow"/>
        </w:rPr>
        <w:t>She's ready to run this nation</w:t>
      </w:r>
      <w:r w:rsidRPr="0019373A">
        <w:rPr>
          <w:rFonts w:eastAsia="Times New Roman"/>
          <w:color w:val="000000"/>
          <w:sz w:val="16"/>
        </w:rPr>
        <w:t xml:space="preserve"> and I think that the continued support that we're seeing so quickly only speaks to that,” Kirby said.</w:t>
      </w:r>
    </w:p>
    <w:p w14:paraId="4CF78E8E" w14:textId="77777777" w:rsidR="005A76F4" w:rsidRDefault="005A76F4" w:rsidP="005A76F4">
      <w:pPr>
        <w:shd w:val="clear" w:color="auto" w:fill="FFFFFF"/>
        <w:rPr>
          <w:rFonts w:eastAsia="Times New Roman"/>
          <w:color w:val="000000"/>
          <w:sz w:val="16"/>
        </w:rPr>
      </w:pPr>
    </w:p>
    <w:p w14:paraId="5024BB05" w14:textId="77777777" w:rsidR="005A76F4" w:rsidRDefault="005A76F4" w:rsidP="005A76F4">
      <w:pPr>
        <w:shd w:val="clear" w:color="auto" w:fill="FFFFFF"/>
        <w:rPr>
          <w:rFonts w:eastAsia="Times New Roman"/>
          <w:color w:val="000000"/>
          <w:sz w:val="16"/>
        </w:rPr>
      </w:pPr>
    </w:p>
    <w:p w14:paraId="2C279C10" w14:textId="77777777" w:rsidR="005A76F4" w:rsidRDefault="005A76F4" w:rsidP="005A76F4">
      <w:pPr>
        <w:shd w:val="clear" w:color="auto" w:fill="FFFFFF"/>
        <w:rPr>
          <w:rFonts w:eastAsia="Times New Roman"/>
          <w:color w:val="000000"/>
          <w:sz w:val="16"/>
        </w:rPr>
      </w:pPr>
    </w:p>
    <w:p w14:paraId="069AE536" w14:textId="100E97E9" w:rsidR="005A76F4" w:rsidRDefault="005A76F4" w:rsidP="005A76F4">
      <w:pPr>
        <w:pStyle w:val="Heading4"/>
      </w:pPr>
      <w:r>
        <w:t xml:space="preserve">Harris </w:t>
      </w:r>
      <w:r w:rsidR="00A75076">
        <w:t>wins</w:t>
      </w:r>
      <w:r>
        <w:t xml:space="preserve"> – </w:t>
      </w:r>
      <w:r w:rsidR="00A75076">
        <w:t>she can easily gain in</w:t>
      </w:r>
      <w:r>
        <w:t xml:space="preserve"> swing states</w:t>
      </w:r>
    </w:p>
    <w:p w14:paraId="7F580275" w14:textId="77777777" w:rsidR="005A76F4" w:rsidRPr="00A75076" w:rsidRDefault="005A76F4" w:rsidP="00A75076">
      <w:r w:rsidRPr="00A75076">
        <w:rPr>
          <w:rStyle w:val="Style13ptBold"/>
        </w:rPr>
        <w:t>Zurcher</w:t>
      </w:r>
      <w:r w:rsidRPr="00A75076">
        <w:t xml:space="preserve"> </w:t>
      </w:r>
      <w:r w:rsidRPr="00A75076">
        <w:rPr>
          <w:rStyle w:val="Style13ptBold"/>
        </w:rPr>
        <w:t>7/23</w:t>
      </w:r>
      <w:r w:rsidRPr="00A75076">
        <w:t>/24 [Anthony; July 23, BBC North America correspondent, “Has Kamala Harris got what it takes to beat Trump?”, https://www.bbc.com/news/articles/c035dp3glypo]</w:t>
      </w:r>
    </w:p>
    <w:p w14:paraId="6E634B65" w14:textId="77777777" w:rsidR="005A76F4" w:rsidRPr="00A75076" w:rsidRDefault="005A76F4" w:rsidP="005A76F4">
      <w:pPr>
        <w:pStyle w:val="sc-eb7bd5f6-0"/>
        <w:spacing w:before="0" w:beforeAutospacing="0" w:after="0" w:afterAutospacing="0" w:line="390" w:lineRule="atLeast"/>
        <w:textAlignment w:val="baseline"/>
        <w:rPr>
          <w:rFonts w:ascii="Calibri" w:hAnsi="Calibri" w:cs="Calibri"/>
          <w:color w:val="202224"/>
          <w:spacing w:val="-5"/>
          <w:sz w:val="16"/>
          <w:szCs w:val="22"/>
        </w:rPr>
      </w:pPr>
      <w:r w:rsidRPr="00A75076">
        <w:rPr>
          <w:rFonts w:ascii="Calibri" w:hAnsi="Calibri" w:cs="Calibri"/>
          <w:color w:val="202224"/>
          <w:spacing w:val="-5"/>
          <w:sz w:val="16"/>
          <w:szCs w:val="22"/>
        </w:rPr>
        <w:t xml:space="preserve">This renewed sense of Democratic presidential enthusiasm comes with a dollar sign attached. </w:t>
      </w:r>
      <w:r w:rsidRPr="00E37907">
        <w:rPr>
          <w:rFonts w:ascii="Calibri" w:hAnsi="Calibri" w:cs="Calibri"/>
          <w:color w:val="202224"/>
          <w:spacing w:val="-5"/>
          <w:sz w:val="22"/>
          <w:szCs w:val="22"/>
          <w:u w:val="single"/>
        </w:rPr>
        <w:t xml:space="preserve">According to the </w:t>
      </w:r>
      <w:r w:rsidRPr="00E37907">
        <w:rPr>
          <w:rFonts w:ascii="Calibri" w:hAnsi="Calibri" w:cs="Calibri"/>
          <w:color w:val="202224"/>
          <w:spacing w:val="-5"/>
          <w:sz w:val="22"/>
          <w:szCs w:val="22"/>
          <w:highlight w:val="cyan"/>
          <w:u w:val="single"/>
        </w:rPr>
        <w:t>Harris</w:t>
      </w:r>
      <w:r w:rsidRPr="00E37907">
        <w:rPr>
          <w:rFonts w:ascii="Calibri" w:hAnsi="Calibri" w:cs="Calibri"/>
          <w:color w:val="202224"/>
          <w:spacing w:val="-5"/>
          <w:sz w:val="22"/>
          <w:szCs w:val="22"/>
          <w:u w:val="single"/>
        </w:rPr>
        <w:t xml:space="preserve"> campaign</w:t>
      </w:r>
      <w:r w:rsidRPr="00A75076">
        <w:rPr>
          <w:rFonts w:ascii="Calibri" w:hAnsi="Calibri" w:cs="Calibri"/>
          <w:color w:val="202224"/>
          <w:spacing w:val="-5"/>
          <w:sz w:val="16"/>
          <w:szCs w:val="22"/>
        </w:rPr>
        <w:t xml:space="preserve">, the vice-president </w:t>
      </w:r>
      <w:r w:rsidRPr="00E37907">
        <w:rPr>
          <w:rFonts w:ascii="Calibri" w:hAnsi="Calibri" w:cs="Calibri"/>
          <w:color w:val="202224"/>
          <w:spacing w:val="-5"/>
          <w:sz w:val="22"/>
          <w:szCs w:val="22"/>
          <w:highlight w:val="cyan"/>
          <w:u w:val="single"/>
        </w:rPr>
        <w:t>raised more than $80m</w:t>
      </w:r>
      <w:r w:rsidRPr="00E37907">
        <w:rPr>
          <w:rFonts w:ascii="Calibri" w:hAnsi="Calibri" w:cs="Calibri"/>
          <w:color w:val="202224"/>
          <w:spacing w:val="-5"/>
          <w:sz w:val="22"/>
          <w:szCs w:val="22"/>
          <w:u w:val="single"/>
        </w:rPr>
        <w:t xml:space="preserve"> </w:t>
      </w:r>
      <w:r w:rsidRPr="00A75076">
        <w:rPr>
          <w:rFonts w:ascii="Calibri" w:hAnsi="Calibri" w:cs="Calibri"/>
          <w:color w:val="202224"/>
          <w:spacing w:val="-5"/>
          <w:sz w:val="16"/>
          <w:szCs w:val="22"/>
        </w:rPr>
        <w:t xml:space="preserve">(£62m) in new donations </w:t>
      </w:r>
      <w:r w:rsidRPr="00A75076">
        <w:rPr>
          <w:rFonts w:ascii="Calibri" w:hAnsi="Calibri" w:cs="Calibri"/>
          <w:color w:val="202224"/>
          <w:spacing w:val="-5"/>
          <w:sz w:val="16"/>
          <w:szCs w:val="22"/>
          <w:highlight w:val="cyan"/>
        </w:rPr>
        <w:t>in</w:t>
      </w:r>
      <w:r w:rsidRPr="00A75076">
        <w:rPr>
          <w:rFonts w:ascii="Calibri" w:hAnsi="Calibri" w:cs="Calibri"/>
          <w:color w:val="202224"/>
          <w:spacing w:val="-5"/>
          <w:sz w:val="16"/>
          <w:szCs w:val="22"/>
        </w:rPr>
        <w:t xml:space="preserve"> the </w:t>
      </w:r>
      <w:r w:rsidRPr="00A75076">
        <w:rPr>
          <w:rFonts w:ascii="Calibri" w:hAnsi="Calibri" w:cs="Calibri"/>
          <w:color w:val="202224"/>
          <w:spacing w:val="-5"/>
          <w:sz w:val="16"/>
          <w:szCs w:val="22"/>
          <w:highlight w:val="cyan"/>
        </w:rPr>
        <w:t>24 hours</w:t>
      </w:r>
      <w:r w:rsidRPr="00A75076">
        <w:rPr>
          <w:rFonts w:ascii="Calibri" w:hAnsi="Calibri" w:cs="Calibri"/>
          <w:color w:val="202224"/>
          <w:spacing w:val="-5"/>
          <w:sz w:val="16"/>
          <w:szCs w:val="22"/>
        </w:rPr>
        <w:t xml:space="preserve"> since </w:t>
      </w:r>
      <w:proofErr w:type="spellStart"/>
      <w:r w:rsidRPr="00A75076">
        <w:rPr>
          <w:rFonts w:ascii="Calibri" w:hAnsi="Calibri" w:cs="Calibri"/>
          <w:color w:val="202224"/>
          <w:spacing w:val="-5"/>
          <w:sz w:val="16"/>
          <w:szCs w:val="22"/>
        </w:rPr>
        <w:t>Mr</w:t>
      </w:r>
      <w:proofErr w:type="spellEnd"/>
      <w:r w:rsidRPr="00A75076">
        <w:rPr>
          <w:rFonts w:ascii="Calibri" w:hAnsi="Calibri" w:cs="Calibri"/>
          <w:color w:val="202224"/>
          <w:spacing w:val="-5"/>
          <w:sz w:val="16"/>
          <w:szCs w:val="22"/>
        </w:rPr>
        <w:t xml:space="preserve"> Biden’s announcement – the </w:t>
      </w:r>
      <w:r w:rsidRPr="00E37907">
        <w:rPr>
          <w:rFonts w:ascii="Calibri" w:hAnsi="Calibri" w:cs="Calibri"/>
          <w:color w:val="202224"/>
          <w:spacing w:val="-5"/>
          <w:sz w:val="22"/>
          <w:szCs w:val="22"/>
          <w:highlight w:val="cyan"/>
          <w:u w:val="single"/>
        </w:rPr>
        <w:t>biggest one-day total of any candidate</w:t>
      </w:r>
      <w:r w:rsidRPr="00E37907">
        <w:rPr>
          <w:rFonts w:ascii="Calibri" w:hAnsi="Calibri" w:cs="Calibri"/>
          <w:color w:val="202224"/>
          <w:spacing w:val="-5"/>
          <w:sz w:val="22"/>
          <w:szCs w:val="22"/>
          <w:u w:val="single"/>
        </w:rPr>
        <w:t xml:space="preserve"> this election cycle</w:t>
      </w:r>
      <w:r w:rsidRPr="00A75076">
        <w:rPr>
          <w:rFonts w:ascii="Calibri" w:hAnsi="Calibri" w:cs="Calibri"/>
          <w:color w:val="202224"/>
          <w:spacing w:val="-5"/>
          <w:sz w:val="16"/>
          <w:szCs w:val="22"/>
        </w:rPr>
        <w:t xml:space="preserve">. That, </w:t>
      </w:r>
      <w:r w:rsidRPr="00E37907">
        <w:rPr>
          <w:rFonts w:ascii="Calibri" w:hAnsi="Calibri" w:cs="Calibri"/>
          <w:color w:val="202224"/>
          <w:spacing w:val="-5"/>
          <w:sz w:val="22"/>
          <w:szCs w:val="22"/>
          <w:highlight w:val="cyan"/>
          <w:u w:val="single"/>
        </w:rPr>
        <w:t>along</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with</w:t>
      </w:r>
      <w:r w:rsidRPr="00E37907">
        <w:rPr>
          <w:rFonts w:ascii="Calibri" w:hAnsi="Calibri" w:cs="Calibri"/>
          <w:color w:val="202224"/>
          <w:spacing w:val="-5"/>
          <w:sz w:val="22"/>
          <w:szCs w:val="22"/>
          <w:u w:val="single"/>
        </w:rPr>
        <w:t xml:space="preserve"> the nearly $</w:t>
      </w:r>
      <w:r w:rsidRPr="00E37907">
        <w:rPr>
          <w:rFonts w:ascii="Calibri" w:hAnsi="Calibri" w:cs="Calibri"/>
          <w:color w:val="202224"/>
          <w:spacing w:val="-5"/>
          <w:sz w:val="22"/>
          <w:szCs w:val="22"/>
          <w:highlight w:val="cyan"/>
          <w:u w:val="single"/>
        </w:rPr>
        <w:t>100m</w:t>
      </w:r>
      <w:r w:rsidRPr="00E37907">
        <w:rPr>
          <w:rFonts w:ascii="Calibri" w:hAnsi="Calibri" w:cs="Calibri"/>
          <w:color w:val="202224"/>
          <w:spacing w:val="-5"/>
          <w:sz w:val="22"/>
          <w:szCs w:val="22"/>
          <w:u w:val="single"/>
        </w:rPr>
        <w:t xml:space="preserve"> she inherits </w:t>
      </w:r>
      <w:r w:rsidRPr="00E37907">
        <w:rPr>
          <w:rFonts w:ascii="Calibri" w:hAnsi="Calibri" w:cs="Calibri"/>
          <w:color w:val="202224"/>
          <w:spacing w:val="-5"/>
          <w:sz w:val="22"/>
          <w:szCs w:val="22"/>
          <w:highlight w:val="cyan"/>
          <w:u w:val="single"/>
        </w:rPr>
        <w:t>from</w:t>
      </w:r>
      <w:r w:rsidRPr="00E37907">
        <w:rPr>
          <w:rFonts w:ascii="Calibri" w:hAnsi="Calibri" w:cs="Calibri"/>
          <w:color w:val="202224"/>
          <w:spacing w:val="-5"/>
          <w:sz w:val="22"/>
          <w:szCs w:val="22"/>
          <w:u w:val="single"/>
        </w:rPr>
        <w:t xml:space="preserve"> the </w:t>
      </w:r>
      <w:r w:rsidRPr="00E37907">
        <w:rPr>
          <w:rFonts w:ascii="Calibri" w:hAnsi="Calibri" w:cs="Calibri"/>
          <w:color w:val="202224"/>
          <w:spacing w:val="-5"/>
          <w:sz w:val="22"/>
          <w:szCs w:val="22"/>
          <w:highlight w:val="cyan"/>
          <w:u w:val="single"/>
        </w:rPr>
        <w:t>Biden</w:t>
      </w:r>
      <w:r w:rsidRPr="00E37907">
        <w:rPr>
          <w:rFonts w:ascii="Calibri" w:hAnsi="Calibri" w:cs="Calibri"/>
          <w:color w:val="202224"/>
          <w:spacing w:val="-5"/>
          <w:sz w:val="22"/>
          <w:szCs w:val="22"/>
          <w:u w:val="single"/>
        </w:rPr>
        <w:t xml:space="preserve">-Harris fundraising </w:t>
      </w:r>
      <w:r w:rsidRPr="00A75076">
        <w:rPr>
          <w:rFonts w:ascii="Calibri" w:hAnsi="Calibri" w:cs="Calibri"/>
          <w:color w:val="202224"/>
          <w:spacing w:val="-5"/>
          <w:sz w:val="16"/>
          <w:szCs w:val="22"/>
        </w:rPr>
        <w:t xml:space="preserve">coffers, </w:t>
      </w:r>
      <w:r w:rsidRPr="00E37907">
        <w:rPr>
          <w:rFonts w:ascii="Calibri" w:hAnsi="Calibri" w:cs="Calibri"/>
          <w:color w:val="202224"/>
          <w:spacing w:val="-5"/>
          <w:sz w:val="22"/>
          <w:szCs w:val="22"/>
          <w:highlight w:val="cyan"/>
          <w:u w:val="single"/>
        </w:rPr>
        <w:t>gives</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her</w:t>
      </w:r>
      <w:r w:rsidRPr="00E37907">
        <w:rPr>
          <w:rFonts w:ascii="Calibri" w:hAnsi="Calibri" w:cs="Calibri"/>
          <w:color w:val="202224"/>
          <w:spacing w:val="-5"/>
          <w:sz w:val="22"/>
          <w:szCs w:val="22"/>
          <w:u w:val="single"/>
        </w:rPr>
        <w:t xml:space="preserve"> a firm </w:t>
      </w:r>
      <w:r w:rsidRPr="00E37907">
        <w:rPr>
          <w:rFonts w:ascii="Calibri" w:hAnsi="Calibri" w:cs="Calibri"/>
          <w:color w:val="202224"/>
          <w:spacing w:val="-5"/>
          <w:sz w:val="22"/>
          <w:szCs w:val="22"/>
          <w:highlight w:val="cyan"/>
          <w:u w:val="single"/>
        </w:rPr>
        <w:t>financial</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footing</w:t>
      </w:r>
      <w:r w:rsidRPr="00A75076">
        <w:rPr>
          <w:rFonts w:ascii="Calibri" w:hAnsi="Calibri" w:cs="Calibri"/>
          <w:color w:val="202224"/>
          <w:spacing w:val="-5"/>
          <w:sz w:val="16"/>
          <w:szCs w:val="22"/>
        </w:rPr>
        <w:t xml:space="preserve"> for the campaign to come.</w:t>
      </w:r>
    </w:p>
    <w:p w14:paraId="72505C7F" w14:textId="77777777" w:rsidR="005A76F4" w:rsidRPr="00E37907" w:rsidRDefault="005A76F4" w:rsidP="005A76F4">
      <w:pPr>
        <w:pStyle w:val="sc-eb7bd5f6-0"/>
        <w:spacing w:before="0" w:beforeAutospacing="0" w:after="0" w:afterAutospacing="0" w:line="390" w:lineRule="atLeast"/>
        <w:textAlignment w:val="baseline"/>
        <w:rPr>
          <w:rFonts w:ascii="Calibri" w:hAnsi="Calibri" w:cs="Calibri"/>
          <w:color w:val="202224"/>
          <w:spacing w:val="-5"/>
          <w:sz w:val="22"/>
          <w:szCs w:val="22"/>
          <w:u w:val="single"/>
        </w:rPr>
      </w:pPr>
      <w:proofErr w:type="spellStart"/>
      <w:r w:rsidRPr="00A75076">
        <w:rPr>
          <w:rFonts w:ascii="Calibri" w:hAnsi="Calibri" w:cs="Calibri"/>
          <w:color w:val="202224"/>
          <w:spacing w:val="-5"/>
          <w:sz w:val="16"/>
          <w:szCs w:val="22"/>
        </w:rPr>
        <w:t>Ms</w:t>
      </w:r>
      <w:proofErr w:type="spellEnd"/>
      <w:r w:rsidRPr="00A75076">
        <w:rPr>
          <w:rFonts w:ascii="Calibri" w:hAnsi="Calibri" w:cs="Calibri"/>
          <w:color w:val="202224"/>
          <w:spacing w:val="-5"/>
          <w:sz w:val="16"/>
          <w:szCs w:val="22"/>
        </w:rPr>
        <w:t xml:space="preserve"> </w:t>
      </w:r>
      <w:r w:rsidRPr="00E37907">
        <w:rPr>
          <w:rFonts w:ascii="Calibri" w:hAnsi="Calibri" w:cs="Calibri"/>
          <w:color w:val="202224"/>
          <w:spacing w:val="-5"/>
          <w:sz w:val="22"/>
          <w:szCs w:val="22"/>
          <w:highlight w:val="cyan"/>
          <w:u w:val="single"/>
        </w:rPr>
        <w:t>Harris</w:t>
      </w:r>
      <w:r w:rsidRPr="00E37907">
        <w:rPr>
          <w:rFonts w:ascii="Calibri" w:hAnsi="Calibri" w:cs="Calibri"/>
          <w:color w:val="202224"/>
          <w:spacing w:val="-5"/>
          <w:sz w:val="22"/>
          <w:szCs w:val="22"/>
          <w:u w:val="single"/>
        </w:rPr>
        <w:t>,</w:t>
      </w:r>
      <w:r w:rsidRPr="00A75076">
        <w:rPr>
          <w:rFonts w:ascii="Calibri" w:hAnsi="Calibri" w:cs="Calibri"/>
          <w:color w:val="202224"/>
          <w:spacing w:val="-5"/>
          <w:sz w:val="16"/>
          <w:szCs w:val="22"/>
        </w:rPr>
        <w:t xml:space="preserve"> if she becomes the nominee</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also</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defuses</w:t>
      </w:r>
      <w:r w:rsidRPr="00E37907">
        <w:rPr>
          <w:rFonts w:ascii="Calibri" w:hAnsi="Calibri" w:cs="Calibri"/>
          <w:color w:val="202224"/>
          <w:spacing w:val="-5"/>
          <w:sz w:val="22"/>
          <w:szCs w:val="22"/>
          <w:u w:val="single"/>
        </w:rPr>
        <w:t xml:space="preserve"> one of the most effective attacks the Republicans have levelled against their opponent: </w:t>
      </w:r>
      <w:r w:rsidRPr="00E37907">
        <w:rPr>
          <w:rFonts w:ascii="Calibri" w:hAnsi="Calibri" w:cs="Calibri"/>
          <w:color w:val="202224"/>
          <w:spacing w:val="-5"/>
          <w:sz w:val="22"/>
          <w:szCs w:val="22"/>
          <w:highlight w:val="cyan"/>
          <w:u w:val="single"/>
        </w:rPr>
        <w:t>his</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age</w:t>
      </w:r>
      <w:r w:rsidRPr="00E37907">
        <w:rPr>
          <w:rFonts w:ascii="Calibri" w:hAnsi="Calibri" w:cs="Calibri"/>
          <w:color w:val="202224"/>
          <w:spacing w:val="-5"/>
          <w:sz w:val="22"/>
          <w:szCs w:val="22"/>
          <w:u w:val="single"/>
        </w:rPr>
        <w:t>.</w:t>
      </w:r>
      <w:r w:rsidRPr="00A75076">
        <w:rPr>
          <w:rStyle w:val="apple-converted-space"/>
          <w:rFonts w:ascii="Calibri" w:eastAsiaTheme="majorEastAsia" w:hAnsi="Calibri" w:cs="Calibri"/>
          <w:color w:val="202224"/>
          <w:spacing w:val="-5"/>
          <w:sz w:val="16"/>
          <w:szCs w:val="22"/>
        </w:rPr>
        <w:t> </w:t>
      </w:r>
    </w:p>
    <w:p w14:paraId="0FF96941" w14:textId="77777777" w:rsidR="005A76F4" w:rsidRPr="00A75076" w:rsidRDefault="005A76F4" w:rsidP="005A76F4">
      <w:pPr>
        <w:pStyle w:val="sc-eb7bd5f6-0"/>
        <w:spacing w:before="0" w:beforeAutospacing="0" w:after="0" w:afterAutospacing="0" w:line="390" w:lineRule="atLeast"/>
        <w:textAlignment w:val="baseline"/>
        <w:rPr>
          <w:rFonts w:ascii="Calibri" w:hAnsi="Calibri" w:cs="Calibri"/>
          <w:color w:val="202224"/>
          <w:spacing w:val="-5"/>
          <w:sz w:val="16"/>
          <w:szCs w:val="22"/>
        </w:rPr>
      </w:pPr>
      <w:r w:rsidRPr="00A75076">
        <w:rPr>
          <w:rFonts w:ascii="Calibri" w:hAnsi="Calibri" w:cs="Calibri"/>
          <w:color w:val="202224"/>
          <w:spacing w:val="-5"/>
          <w:sz w:val="16"/>
          <w:szCs w:val="22"/>
        </w:rPr>
        <w:t xml:space="preserve">For months, the </w:t>
      </w:r>
      <w:r w:rsidRPr="00E37907">
        <w:rPr>
          <w:rFonts w:ascii="Calibri" w:hAnsi="Calibri" w:cs="Calibri"/>
          <w:color w:val="202224"/>
          <w:spacing w:val="-5"/>
          <w:sz w:val="22"/>
          <w:szCs w:val="22"/>
          <w:u w:val="single"/>
        </w:rPr>
        <w:t xml:space="preserve">Trump campaign has been pounding </w:t>
      </w:r>
      <w:proofErr w:type="spellStart"/>
      <w:r w:rsidRPr="00E37907">
        <w:rPr>
          <w:rFonts w:ascii="Calibri" w:hAnsi="Calibri" w:cs="Calibri"/>
          <w:color w:val="202224"/>
          <w:spacing w:val="-5"/>
          <w:sz w:val="22"/>
          <w:szCs w:val="22"/>
          <w:u w:val="single"/>
        </w:rPr>
        <w:t>Mr</w:t>
      </w:r>
      <w:proofErr w:type="spellEnd"/>
      <w:r w:rsidRPr="00E37907">
        <w:rPr>
          <w:rFonts w:ascii="Calibri" w:hAnsi="Calibri" w:cs="Calibri"/>
          <w:color w:val="202224"/>
          <w:spacing w:val="-5"/>
          <w:sz w:val="22"/>
          <w:szCs w:val="22"/>
          <w:u w:val="single"/>
        </w:rPr>
        <w:t xml:space="preserve"> Biden for being feeble and easily confused</w:t>
      </w:r>
      <w:r w:rsidRPr="00A75076">
        <w:rPr>
          <w:rFonts w:ascii="Calibri" w:hAnsi="Calibri" w:cs="Calibri"/>
          <w:color w:val="202224"/>
          <w:spacing w:val="-5"/>
          <w:sz w:val="16"/>
          <w:szCs w:val="22"/>
        </w:rPr>
        <w:t xml:space="preserve"> – </w:t>
      </w:r>
      <w:proofErr w:type="spellStart"/>
      <w:r w:rsidRPr="00A75076">
        <w:rPr>
          <w:rFonts w:ascii="Calibri" w:hAnsi="Calibri" w:cs="Calibri"/>
          <w:color w:val="202224"/>
          <w:spacing w:val="-5"/>
          <w:sz w:val="16"/>
          <w:szCs w:val="22"/>
        </w:rPr>
        <w:t>characterisations</w:t>
      </w:r>
      <w:proofErr w:type="spellEnd"/>
      <w:r w:rsidRPr="00A75076">
        <w:rPr>
          <w:rFonts w:ascii="Calibri" w:hAnsi="Calibri" w:cs="Calibri"/>
          <w:color w:val="202224"/>
          <w:spacing w:val="-5"/>
          <w:sz w:val="16"/>
          <w:szCs w:val="22"/>
        </w:rPr>
        <w:t xml:space="preserve"> that were reinforced for many Americans after the president’s halting debate performance four weeks ago.</w:t>
      </w:r>
    </w:p>
    <w:p w14:paraId="6E47927D" w14:textId="77777777" w:rsidR="005A76F4" w:rsidRPr="00A75076" w:rsidRDefault="005A76F4" w:rsidP="005A76F4">
      <w:pPr>
        <w:pStyle w:val="sc-eb7bd5f6-0"/>
        <w:spacing w:before="0" w:beforeAutospacing="0" w:after="0" w:afterAutospacing="0" w:line="390" w:lineRule="atLeast"/>
        <w:textAlignment w:val="baseline"/>
        <w:rPr>
          <w:rFonts w:ascii="Calibri" w:hAnsi="Calibri" w:cs="Calibri"/>
          <w:color w:val="202224"/>
          <w:spacing w:val="-5"/>
          <w:sz w:val="16"/>
          <w:szCs w:val="22"/>
        </w:rPr>
      </w:pPr>
      <w:r w:rsidRPr="00E37907">
        <w:rPr>
          <w:rFonts w:ascii="Calibri" w:hAnsi="Calibri" w:cs="Calibri"/>
          <w:color w:val="202224"/>
          <w:spacing w:val="-5"/>
          <w:sz w:val="22"/>
          <w:szCs w:val="22"/>
          <w:u w:val="single"/>
        </w:rPr>
        <w:t xml:space="preserve">The vice-president, </w:t>
      </w:r>
      <w:r w:rsidRPr="00E37907">
        <w:rPr>
          <w:rFonts w:ascii="Calibri" w:hAnsi="Calibri" w:cs="Calibri"/>
          <w:color w:val="202224"/>
          <w:spacing w:val="-5"/>
          <w:sz w:val="22"/>
          <w:szCs w:val="22"/>
          <w:highlight w:val="cyan"/>
          <w:u w:val="single"/>
        </w:rPr>
        <w:t>at</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age</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59,</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will</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be</w:t>
      </w:r>
      <w:r w:rsidRPr="00E37907">
        <w:rPr>
          <w:rFonts w:ascii="Calibri" w:hAnsi="Calibri" w:cs="Calibri"/>
          <w:color w:val="202224"/>
          <w:spacing w:val="-5"/>
          <w:sz w:val="22"/>
          <w:szCs w:val="22"/>
          <w:u w:val="single"/>
        </w:rPr>
        <w:t xml:space="preserve"> a more </w:t>
      </w:r>
      <w:r w:rsidRPr="00E37907">
        <w:rPr>
          <w:rFonts w:ascii="Calibri" w:hAnsi="Calibri" w:cs="Calibri"/>
          <w:color w:val="202224"/>
          <w:spacing w:val="-5"/>
          <w:sz w:val="22"/>
          <w:szCs w:val="22"/>
          <w:highlight w:val="cyan"/>
          <w:u w:val="single"/>
        </w:rPr>
        <w:t>energetic</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campaigner</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and</w:t>
      </w:r>
      <w:r w:rsidRPr="00E37907">
        <w:rPr>
          <w:rFonts w:ascii="Calibri" w:hAnsi="Calibri" w:cs="Calibri"/>
          <w:color w:val="202224"/>
          <w:spacing w:val="-5"/>
          <w:sz w:val="22"/>
          <w:szCs w:val="22"/>
          <w:u w:val="single"/>
        </w:rPr>
        <w:t xml:space="preserve"> able to make a more coherent case for her party.</w:t>
      </w:r>
      <w:r w:rsidRPr="00A75076">
        <w:rPr>
          <w:rFonts w:ascii="Calibri" w:hAnsi="Calibri" w:cs="Calibri"/>
          <w:color w:val="202224"/>
          <w:spacing w:val="-5"/>
          <w:sz w:val="16"/>
          <w:szCs w:val="22"/>
        </w:rPr>
        <w:t xml:space="preserve"> She </w:t>
      </w:r>
      <w:r w:rsidRPr="00E37907">
        <w:rPr>
          <w:rFonts w:ascii="Calibri" w:hAnsi="Calibri" w:cs="Calibri"/>
          <w:color w:val="202224"/>
          <w:spacing w:val="-5"/>
          <w:sz w:val="22"/>
          <w:szCs w:val="22"/>
          <w:u w:val="single"/>
        </w:rPr>
        <w:t xml:space="preserve">could also turn the 78-year-old </w:t>
      </w:r>
      <w:r w:rsidRPr="00E37907">
        <w:rPr>
          <w:rFonts w:ascii="Calibri" w:hAnsi="Calibri" w:cs="Calibri"/>
          <w:color w:val="202224"/>
          <w:spacing w:val="-5"/>
          <w:sz w:val="22"/>
          <w:szCs w:val="22"/>
          <w:highlight w:val="cyan"/>
          <w:u w:val="single"/>
        </w:rPr>
        <w:t>Trump</w:t>
      </w:r>
      <w:r w:rsidRPr="00E37907">
        <w:rPr>
          <w:rFonts w:ascii="Calibri" w:hAnsi="Calibri" w:cs="Calibri"/>
          <w:color w:val="202224"/>
          <w:spacing w:val="-5"/>
          <w:sz w:val="22"/>
          <w:szCs w:val="22"/>
          <w:u w:val="single"/>
        </w:rPr>
        <w:t>’s age against him,</w:t>
      </w:r>
      <w:r w:rsidRPr="00A75076">
        <w:rPr>
          <w:rFonts w:ascii="Calibri" w:hAnsi="Calibri" w:cs="Calibri"/>
          <w:color w:val="202224"/>
          <w:spacing w:val="-5"/>
          <w:sz w:val="16"/>
          <w:szCs w:val="22"/>
        </w:rPr>
        <w:t xml:space="preserve"> as </w:t>
      </w:r>
      <w:r w:rsidRPr="00E37907">
        <w:rPr>
          <w:rFonts w:ascii="Calibri" w:hAnsi="Calibri" w:cs="Calibri"/>
          <w:color w:val="202224"/>
          <w:spacing w:val="-5"/>
          <w:sz w:val="22"/>
          <w:szCs w:val="22"/>
          <w:u w:val="single"/>
        </w:rPr>
        <w:t xml:space="preserve">he </w:t>
      </w:r>
      <w:r w:rsidRPr="00E37907">
        <w:rPr>
          <w:rFonts w:ascii="Calibri" w:hAnsi="Calibri" w:cs="Calibri"/>
          <w:color w:val="202224"/>
          <w:spacing w:val="-5"/>
          <w:sz w:val="22"/>
          <w:szCs w:val="22"/>
          <w:highlight w:val="cyan"/>
          <w:u w:val="single"/>
        </w:rPr>
        <w:t>would</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be</w:t>
      </w:r>
      <w:r w:rsidRPr="00E37907">
        <w:rPr>
          <w:rFonts w:ascii="Calibri" w:hAnsi="Calibri" w:cs="Calibri"/>
          <w:color w:val="202224"/>
          <w:spacing w:val="-5"/>
          <w:sz w:val="22"/>
          <w:szCs w:val="22"/>
          <w:u w:val="single"/>
        </w:rPr>
        <w:t xml:space="preserve">come the </w:t>
      </w:r>
      <w:r w:rsidRPr="00E37907">
        <w:rPr>
          <w:rFonts w:ascii="Calibri" w:hAnsi="Calibri" w:cs="Calibri"/>
          <w:color w:val="202224"/>
          <w:spacing w:val="-5"/>
          <w:sz w:val="22"/>
          <w:szCs w:val="22"/>
          <w:highlight w:val="cyan"/>
          <w:u w:val="single"/>
        </w:rPr>
        <w:t>oldest</w:t>
      </w:r>
      <w:r w:rsidRPr="00E37907">
        <w:rPr>
          <w:rFonts w:ascii="Calibri" w:hAnsi="Calibri" w:cs="Calibri"/>
          <w:color w:val="202224"/>
          <w:spacing w:val="-5"/>
          <w:sz w:val="22"/>
          <w:szCs w:val="22"/>
          <w:u w:val="single"/>
        </w:rPr>
        <w:t xml:space="preserve"> person </w:t>
      </w:r>
      <w:r w:rsidRPr="00E37907">
        <w:rPr>
          <w:rFonts w:ascii="Calibri" w:hAnsi="Calibri" w:cs="Calibri"/>
          <w:color w:val="202224"/>
          <w:spacing w:val="-5"/>
          <w:sz w:val="22"/>
          <w:szCs w:val="22"/>
          <w:highlight w:val="cyan"/>
          <w:u w:val="single"/>
        </w:rPr>
        <w:t>ever</w:t>
      </w:r>
      <w:r w:rsidRPr="00E37907">
        <w:rPr>
          <w:rFonts w:ascii="Calibri" w:hAnsi="Calibri" w:cs="Calibri"/>
          <w:color w:val="202224"/>
          <w:spacing w:val="-5"/>
          <w:sz w:val="22"/>
          <w:szCs w:val="22"/>
          <w:u w:val="single"/>
        </w:rPr>
        <w:t xml:space="preserve"> elected </w:t>
      </w:r>
      <w:r w:rsidRPr="00E37907">
        <w:rPr>
          <w:rFonts w:ascii="Calibri" w:hAnsi="Calibri" w:cs="Calibri"/>
          <w:color w:val="202224"/>
          <w:spacing w:val="-5"/>
          <w:sz w:val="22"/>
          <w:szCs w:val="22"/>
          <w:highlight w:val="cyan"/>
          <w:u w:val="single"/>
        </w:rPr>
        <w:t>president</w:t>
      </w:r>
      <w:r w:rsidRPr="00A75076">
        <w:rPr>
          <w:rFonts w:ascii="Calibri" w:hAnsi="Calibri" w:cs="Calibri"/>
          <w:color w:val="202224"/>
          <w:spacing w:val="-5"/>
          <w:sz w:val="16"/>
          <w:szCs w:val="22"/>
        </w:rPr>
        <w:t>.</w:t>
      </w:r>
    </w:p>
    <w:p w14:paraId="4ACBC83C" w14:textId="77777777" w:rsidR="005A76F4" w:rsidRPr="00A75076" w:rsidRDefault="005A76F4" w:rsidP="005A76F4">
      <w:pPr>
        <w:pStyle w:val="sc-eb7bd5f6-0"/>
        <w:spacing w:before="0" w:beforeAutospacing="0" w:after="0" w:afterAutospacing="0" w:line="390" w:lineRule="atLeast"/>
        <w:textAlignment w:val="baseline"/>
        <w:rPr>
          <w:rFonts w:ascii="Calibri" w:hAnsi="Calibri" w:cs="Calibri"/>
          <w:color w:val="202224"/>
          <w:spacing w:val="-5"/>
          <w:sz w:val="16"/>
          <w:szCs w:val="22"/>
        </w:rPr>
      </w:pPr>
      <w:proofErr w:type="spellStart"/>
      <w:r w:rsidRPr="00A75076">
        <w:rPr>
          <w:rFonts w:ascii="Calibri" w:hAnsi="Calibri" w:cs="Calibri"/>
          <w:color w:val="202224"/>
          <w:spacing w:val="-5"/>
          <w:sz w:val="16"/>
          <w:szCs w:val="22"/>
        </w:rPr>
        <w:t>Ms</w:t>
      </w:r>
      <w:proofErr w:type="spellEnd"/>
      <w:r w:rsidRPr="00A75076">
        <w:rPr>
          <w:rFonts w:ascii="Calibri" w:hAnsi="Calibri" w:cs="Calibri"/>
          <w:color w:val="202224"/>
          <w:spacing w:val="-5"/>
          <w:sz w:val="16"/>
          <w:szCs w:val="22"/>
        </w:rPr>
        <w:t xml:space="preserve"> </w:t>
      </w:r>
      <w:r w:rsidRPr="00E37907">
        <w:rPr>
          <w:rFonts w:ascii="Calibri" w:hAnsi="Calibri" w:cs="Calibri"/>
          <w:color w:val="202224"/>
          <w:spacing w:val="-5"/>
          <w:sz w:val="22"/>
          <w:szCs w:val="22"/>
          <w:highlight w:val="cyan"/>
          <w:u w:val="single"/>
        </w:rPr>
        <w:t>Harris</w:t>
      </w:r>
      <w:r w:rsidRPr="00E37907">
        <w:rPr>
          <w:rFonts w:ascii="Calibri" w:hAnsi="Calibri" w:cs="Calibri"/>
          <w:color w:val="202224"/>
          <w:spacing w:val="-5"/>
          <w:sz w:val="22"/>
          <w:szCs w:val="22"/>
          <w:u w:val="single"/>
        </w:rPr>
        <w:t xml:space="preserve"> may </w:t>
      </w:r>
      <w:r w:rsidRPr="00E37907">
        <w:rPr>
          <w:rFonts w:ascii="Calibri" w:hAnsi="Calibri" w:cs="Calibri"/>
          <w:color w:val="202224"/>
          <w:spacing w:val="-5"/>
          <w:sz w:val="22"/>
          <w:szCs w:val="22"/>
          <w:highlight w:val="cyan"/>
          <w:u w:val="single"/>
        </w:rPr>
        <w:t>also</w:t>
      </w:r>
      <w:r w:rsidRPr="00E37907">
        <w:rPr>
          <w:rFonts w:ascii="Calibri" w:hAnsi="Calibri" w:cs="Calibri"/>
          <w:color w:val="202224"/>
          <w:spacing w:val="-5"/>
          <w:sz w:val="22"/>
          <w:szCs w:val="22"/>
          <w:u w:val="single"/>
        </w:rPr>
        <w:t xml:space="preserve"> be </w:t>
      </w:r>
      <w:r w:rsidRPr="00E37907">
        <w:rPr>
          <w:rFonts w:ascii="Calibri" w:hAnsi="Calibri" w:cs="Calibri"/>
          <w:color w:val="202224"/>
          <w:spacing w:val="-5"/>
          <w:sz w:val="22"/>
          <w:szCs w:val="22"/>
          <w:highlight w:val="cyan"/>
          <w:u w:val="single"/>
        </w:rPr>
        <w:t>able</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to</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shore</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up</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support</w:t>
      </w:r>
      <w:r w:rsidRPr="00E37907">
        <w:rPr>
          <w:rFonts w:ascii="Calibri" w:hAnsi="Calibri" w:cs="Calibri"/>
          <w:color w:val="202224"/>
          <w:spacing w:val="-5"/>
          <w:sz w:val="22"/>
          <w:szCs w:val="22"/>
          <w:u w:val="single"/>
        </w:rPr>
        <w:t xml:space="preserve"> from black voters,</w:t>
      </w:r>
      <w:r w:rsidRPr="00A75076">
        <w:rPr>
          <w:rFonts w:ascii="Calibri" w:hAnsi="Calibri" w:cs="Calibri"/>
          <w:color w:val="202224"/>
          <w:spacing w:val="-5"/>
          <w:sz w:val="16"/>
          <w:szCs w:val="22"/>
        </w:rPr>
        <w:t xml:space="preserve"> who polls indicate had been drifting away from </w:t>
      </w:r>
      <w:proofErr w:type="spellStart"/>
      <w:r w:rsidRPr="00A75076">
        <w:rPr>
          <w:rFonts w:ascii="Calibri" w:hAnsi="Calibri" w:cs="Calibri"/>
          <w:color w:val="202224"/>
          <w:spacing w:val="-5"/>
          <w:sz w:val="16"/>
          <w:szCs w:val="22"/>
        </w:rPr>
        <w:t>Mr</w:t>
      </w:r>
      <w:proofErr w:type="spellEnd"/>
      <w:r w:rsidRPr="00A75076">
        <w:rPr>
          <w:rFonts w:ascii="Calibri" w:hAnsi="Calibri" w:cs="Calibri"/>
          <w:color w:val="202224"/>
          <w:spacing w:val="-5"/>
          <w:sz w:val="16"/>
          <w:szCs w:val="22"/>
        </w:rPr>
        <w:t xml:space="preserve"> Biden in recent months</w:t>
      </w:r>
      <w:r w:rsidRPr="00E37907">
        <w:rPr>
          <w:rFonts w:ascii="Calibri" w:hAnsi="Calibri" w:cs="Calibri"/>
          <w:color w:val="202224"/>
          <w:spacing w:val="-5"/>
          <w:sz w:val="22"/>
          <w:szCs w:val="22"/>
          <w:u w:val="single"/>
        </w:rPr>
        <w:t xml:space="preserve">. If she can combine that with more backing </w:t>
      </w:r>
      <w:r w:rsidRPr="00E37907">
        <w:rPr>
          <w:rFonts w:ascii="Calibri" w:hAnsi="Calibri" w:cs="Calibri"/>
          <w:color w:val="202224"/>
          <w:spacing w:val="-5"/>
          <w:sz w:val="22"/>
          <w:szCs w:val="22"/>
          <w:highlight w:val="cyan"/>
          <w:u w:val="single"/>
        </w:rPr>
        <w:t>from</w:t>
      </w:r>
      <w:r w:rsidRPr="00E37907">
        <w:rPr>
          <w:rFonts w:ascii="Calibri" w:hAnsi="Calibri" w:cs="Calibri"/>
          <w:color w:val="202224"/>
          <w:spacing w:val="-5"/>
          <w:sz w:val="22"/>
          <w:szCs w:val="22"/>
          <w:u w:val="single"/>
        </w:rPr>
        <w:t xml:space="preserve"> other </w:t>
      </w:r>
      <w:r w:rsidRPr="00E37907">
        <w:rPr>
          <w:rFonts w:ascii="Calibri" w:hAnsi="Calibri" w:cs="Calibri"/>
          <w:color w:val="202224"/>
          <w:spacing w:val="-5"/>
          <w:sz w:val="22"/>
          <w:szCs w:val="22"/>
          <w:highlight w:val="cyan"/>
          <w:u w:val="single"/>
        </w:rPr>
        <w:t>minorities</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and</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younger</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voters</w:t>
      </w:r>
      <w:r w:rsidRPr="00A75076">
        <w:rPr>
          <w:rFonts w:ascii="Calibri" w:hAnsi="Calibri" w:cs="Calibri"/>
          <w:color w:val="202224"/>
          <w:spacing w:val="-5"/>
          <w:sz w:val="16"/>
          <w:szCs w:val="22"/>
        </w:rPr>
        <w:t xml:space="preserve"> – Barack Obama’s winning coalition from 2008 and 2012 – </w:t>
      </w:r>
      <w:r w:rsidRPr="00E37907">
        <w:rPr>
          <w:rFonts w:ascii="Calibri" w:hAnsi="Calibri" w:cs="Calibri"/>
          <w:color w:val="202224"/>
          <w:spacing w:val="-5"/>
          <w:sz w:val="22"/>
          <w:szCs w:val="22"/>
          <w:u w:val="single"/>
        </w:rPr>
        <w:t xml:space="preserve">it </w:t>
      </w:r>
      <w:r w:rsidRPr="00E37907">
        <w:rPr>
          <w:rFonts w:ascii="Calibri" w:hAnsi="Calibri" w:cs="Calibri"/>
          <w:color w:val="202224"/>
          <w:spacing w:val="-5"/>
          <w:sz w:val="22"/>
          <w:szCs w:val="22"/>
          <w:highlight w:val="cyan"/>
          <w:u w:val="single"/>
        </w:rPr>
        <w:t>could</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help</w:t>
      </w:r>
      <w:r w:rsidRPr="00E37907">
        <w:rPr>
          <w:rFonts w:ascii="Calibri" w:hAnsi="Calibri" w:cs="Calibri"/>
          <w:color w:val="202224"/>
          <w:spacing w:val="-5"/>
          <w:sz w:val="22"/>
          <w:szCs w:val="22"/>
          <w:u w:val="single"/>
        </w:rPr>
        <w:t xml:space="preserve"> her </w:t>
      </w:r>
      <w:r w:rsidRPr="00E37907">
        <w:rPr>
          <w:rFonts w:ascii="Calibri" w:hAnsi="Calibri" w:cs="Calibri"/>
          <w:color w:val="202224"/>
          <w:spacing w:val="-5"/>
          <w:sz w:val="22"/>
          <w:szCs w:val="22"/>
          <w:highlight w:val="cyan"/>
          <w:u w:val="single"/>
        </w:rPr>
        <w:t>gain</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ground</w:t>
      </w:r>
      <w:r w:rsidRPr="00E37907">
        <w:rPr>
          <w:rFonts w:ascii="Calibri" w:hAnsi="Calibri" w:cs="Calibri"/>
          <w:color w:val="202224"/>
          <w:spacing w:val="-5"/>
          <w:sz w:val="22"/>
          <w:szCs w:val="22"/>
          <w:u w:val="single"/>
        </w:rPr>
        <w:t xml:space="preserve"> against Trump </w:t>
      </w:r>
      <w:r w:rsidRPr="00E37907">
        <w:rPr>
          <w:rFonts w:ascii="Calibri" w:hAnsi="Calibri" w:cs="Calibri"/>
          <w:color w:val="202224"/>
          <w:spacing w:val="-5"/>
          <w:sz w:val="22"/>
          <w:szCs w:val="22"/>
          <w:highlight w:val="cyan"/>
          <w:u w:val="single"/>
        </w:rPr>
        <w:t>in</w:t>
      </w:r>
      <w:r w:rsidRPr="00E37907">
        <w:rPr>
          <w:rFonts w:ascii="Calibri" w:hAnsi="Calibri" w:cs="Calibri"/>
          <w:color w:val="202224"/>
          <w:spacing w:val="-5"/>
          <w:sz w:val="22"/>
          <w:szCs w:val="22"/>
          <w:u w:val="single"/>
        </w:rPr>
        <w:t xml:space="preserve"> the handful of </w:t>
      </w:r>
      <w:r w:rsidRPr="00E37907">
        <w:rPr>
          <w:rFonts w:ascii="Calibri" w:hAnsi="Calibri" w:cs="Calibri"/>
          <w:color w:val="202224"/>
          <w:spacing w:val="-5"/>
          <w:sz w:val="22"/>
          <w:szCs w:val="22"/>
          <w:highlight w:val="cyan"/>
          <w:u w:val="single"/>
        </w:rPr>
        <w:t>swing</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states</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that</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will</w:t>
      </w:r>
      <w:r w:rsidRPr="00E37907">
        <w:rPr>
          <w:rFonts w:ascii="Calibri" w:hAnsi="Calibri" w:cs="Calibri"/>
          <w:color w:val="202224"/>
          <w:spacing w:val="-5"/>
          <w:sz w:val="22"/>
          <w:szCs w:val="22"/>
          <w:u w:val="single"/>
        </w:rPr>
        <w:t xml:space="preserve"> </w:t>
      </w:r>
      <w:r w:rsidRPr="00E37907">
        <w:rPr>
          <w:rFonts w:ascii="Calibri" w:hAnsi="Calibri" w:cs="Calibri"/>
          <w:color w:val="202224"/>
          <w:spacing w:val="-5"/>
          <w:sz w:val="22"/>
          <w:szCs w:val="22"/>
          <w:highlight w:val="cyan"/>
          <w:u w:val="single"/>
        </w:rPr>
        <w:t>decide</w:t>
      </w:r>
      <w:r w:rsidRPr="00E37907">
        <w:rPr>
          <w:rFonts w:ascii="Calibri" w:hAnsi="Calibri" w:cs="Calibri"/>
          <w:color w:val="202224"/>
          <w:spacing w:val="-5"/>
          <w:sz w:val="22"/>
          <w:szCs w:val="22"/>
          <w:u w:val="single"/>
        </w:rPr>
        <w:t xml:space="preserve"> this year’s </w:t>
      </w:r>
      <w:r w:rsidRPr="00E37907">
        <w:rPr>
          <w:rFonts w:ascii="Calibri" w:hAnsi="Calibri" w:cs="Calibri"/>
          <w:color w:val="202224"/>
          <w:spacing w:val="-5"/>
          <w:sz w:val="22"/>
          <w:szCs w:val="22"/>
          <w:highlight w:val="cyan"/>
          <w:u w:val="single"/>
        </w:rPr>
        <w:t>election</w:t>
      </w:r>
      <w:r w:rsidRPr="00A75076">
        <w:rPr>
          <w:rFonts w:ascii="Calibri" w:hAnsi="Calibri" w:cs="Calibri"/>
          <w:color w:val="202224"/>
          <w:spacing w:val="-5"/>
          <w:sz w:val="16"/>
          <w:szCs w:val="22"/>
        </w:rPr>
        <w:t>.</w:t>
      </w:r>
    </w:p>
    <w:p w14:paraId="06CD8556" w14:textId="77777777" w:rsidR="005A76F4" w:rsidRDefault="005A76F4" w:rsidP="005A76F4">
      <w:pPr>
        <w:pStyle w:val="sc-eb7bd5f6-0"/>
        <w:spacing w:before="0" w:beforeAutospacing="0" w:after="0" w:afterAutospacing="0" w:line="390" w:lineRule="atLeast"/>
        <w:textAlignment w:val="baseline"/>
        <w:rPr>
          <w:rFonts w:ascii="Calibri" w:hAnsi="Calibri" w:cs="Calibri"/>
          <w:color w:val="202224"/>
          <w:spacing w:val="-5"/>
          <w:sz w:val="22"/>
          <w:szCs w:val="22"/>
          <w:u w:val="single"/>
        </w:rPr>
      </w:pPr>
      <w:r w:rsidRPr="00B47B15">
        <w:rPr>
          <w:rFonts w:ascii="Calibri" w:hAnsi="Calibri" w:cs="Calibri"/>
          <w:color w:val="202224"/>
          <w:spacing w:val="-5"/>
          <w:sz w:val="22"/>
          <w:szCs w:val="22"/>
          <w:u w:val="single"/>
        </w:rPr>
        <w:t>Her background as a prosecutor</w:t>
      </w:r>
      <w:r w:rsidRPr="00A75076">
        <w:rPr>
          <w:rFonts w:ascii="Calibri" w:hAnsi="Calibri" w:cs="Calibri"/>
          <w:color w:val="202224"/>
          <w:spacing w:val="-5"/>
          <w:sz w:val="16"/>
          <w:szCs w:val="22"/>
        </w:rPr>
        <w:t xml:space="preserve"> could also burnish tough-on-crime credentials. While her law-enforcement resume was a liability when she ran for the Democratic presidential nomination in 2019 – and led to derisive “Kamala is a cop” attacks from the left – it </w:t>
      </w:r>
      <w:r w:rsidRPr="00B47B15">
        <w:rPr>
          <w:rFonts w:ascii="Calibri" w:hAnsi="Calibri" w:cs="Calibri"/>
          <w:color w:val="202224"/>
          <w:spacing w:val="-5"/>
          <w:sz w:val="22"/>
          <w:szCs w:val="22"/>
          <w:u w:val="single"/>
        </w:rPr>
        <w:t>could help her in a campaign against Trump.</w:t>
      </w:r>
    </w:p>
    <w:p w14:paraId="1580D810" w14:textId="77777777" w:rsidR="005A76F4" w:rsidRDefault="005A76F4" w:rsidP="005A76F4">
      <w:pPr>
        <w:pStyle w:val="sc-eb7bd5f6-0"/>
        <w:spacing w:before="0" w:beforeAutospacing="0" w:after="0" w:afterAutospacing="0" w:line="390" w:lineRule="atLeast"/>
        <w:textAlignment w:val="baseline"/>
        <w:rPr>
          <w:rFonts w:ascii="Calibri" w:hAnsi="Calibri" w:cs="Calibri"/>
          <w:color w:val="202224"/>
          <w:spacing w:val="-5"/>
          <w:sz w:val="22"/>
          <w:szCs w:val="22"/>
          <w:u w:val="single"/>
        </w:rPr>
      </w:pPr>
    </w:p>
    <w:p w14:paraId="0AED8A8C" w14:textId="77777777" w:rsidR="005A76F4" w:rsidRDefault="005A76F4" w:rsidP="005A76F4">
      <w:pPr>
        <w:pStyle w:val="sc-eb7bd5f6-0"/>
        <w:spacing w:before="0" w:beforeAutospacing="0" w:after="0" w:afterAutospacing="0" w:line="390" w:lineRule="atLeast"/>
        <w:textAlignment w:val="baseline"/>
        <w:rPr>
          <w:rFonts w:ascii="Calibri" w:hAnsi="Calibri" w:cs="Calibri"/>
          <w:color w:val="202224"/>
          <w:spacing w:val="-5"/>
          <w:sz w:val="22"/>
          <w:szCs w:val="22"/>
          <w:u w:val="single"/>
        </w:rPr>
      </w:pPr>
    </w:p>
    <w:p w14:paraId="55E8E131" w14:textId="77777777" w:rsidR="005A76F4" w:rsidRPr="00B47B15" w:rsidRDefault="005A76F4" w:rsidP="005A76F4">
      <w:pPr>
        <w:pStyle w:val="sc-eb7bd5f6-0"/>
        <w:spacing w:before="0" w:beforeAutospacing="0" w:after="0" w:afterAutospacing="0" w:line="390" w:lineRule="atLeast"/>
        <w:textAlignment w:val="baseline"/>
        <w:rPr>
          <w:rFonts w:ascii="Calibri" w:hAnsi="Calibri" w:cs="Calibri"/>
          <w:color w:val="202224"/>
          <w:spacing w:val="-5"/>
          <w:sz w:val="22"/>
          <w:szCs w:val="22"/>
          <w:u w:val="single"/>
        </w:rPr>
      </w:pPr>
    </w:p>
    <w:p w14:paraId="621407D0" w14:textId="77777777" w:rsidR="005A76F4" w:rsidRDefault="005A76F4" w:rsidP="005A76F4">
      <w:pPr>
        <w:pStyle w:val="Heading3"/>
      </w:pPr>
      <w:r>
        <w:t>UQ—Undecided/Swing</w:t>
      </w:r>
    </w:p>
    <w:p w14:paraId="357CAFCC" w14:textId="77777777" w:rsidR="005A76F4" w:rsidRDefault="005A76F4" w:rsidP="005A76F4">
      <w:pPr>
        <w:pStyle w:val="Heading4"/>
      </w:pPr>
      <w:r>
        <w:t>Harris will consolidate the democratic base and will win over undecided voters.</w:t>
      </w:r>
    </w:p>
    <w:p w14:paraId="0B70FAE8" w14:textId="77777777" w:rsidR="005A76F4" w:rsidRPr="00A75076" w:rsidRDefault="005A76F4" w:rsidP="00A75076">
      <w:r w:rsidRPr="00A75076">
        <w:rPr>
          <w:rStyle w:val="Style13ptBold"/>
        </w:rPr>
        <w:t>Garrison 7/24</w:t>
      </w:r>
      <w:r w:rsidRPr="00A75076">
        <w:t xml:space="preserve">/24 [7/24/24, Joey Garrison is a White House correspondent for USA TODAY, “Kamala Harris campaign maps out 'path to victory,' raises $126 million in three days”, USA TODAY, https://www.usatoday.com/story/news/politics/elections/2024/07/24/kamala-harris-campaign-charts-path-to-victory-over-trump/74521667007/] </w:t>
      </w:r>
      <w:proofErr w:type="spellStart"/>
      <w:r w:rsidRPr="00A75076">
        <w:t>HongruiH</w:t>
      </w:r>
      <w:proofErr w:type="spellEnd"/>
    </w:p>
    <w:p w14:paraId="085648F0" w14:textId="77777777" w:rsidR="005A76F4" w:rsidRDefault="005A76F4" w:rsidP="005A76F4">
      <w:r>
        <w:t xml:space="preserve">WASHINGTON — </w:t>
      </w:r>
      <w:r w:rsidRPr="009D6E09">
        <w:rPr>
          <w:rStyle w:val="StyleUnderline"/>
        </w:rPr>
        <w:t xml:space="preserve">Vice President Kamala </w:t>
      </w:r>
      <w:r w:rsidRPr="009D6E09">
        <w:rPr>
          <w:rStyle w:val="StyleUnderline"/>
          <w:highlight w:val="cyan"/>
        </w:rPr>
        <w:t>Harris' campaign</w:t>
      </w:r>
      <w:r>
        <w:t xml:space="preserve"> for president outlined her "path to victory" against former President Donald Trump in a memo Wednesday, </w:t>
      </w:r>
      <w:r w:rsidRPr="009D6E09">
        <w:rPr>
          <w:highlight w:val="cyan"/>
        </w:rPr>
        <w:t>touting</w:t>
      </w:r>
      <w:r>
        <w:t xml:space="preserve"> </w:t>
      </w:r>
      <w:r w:rsidRPr="009D6E09">
        <w:rPr>
          <w:rStyle w:val="StyleUnderline"/>
          <w:highlight w:val="cyan"/>
        </w:rPr>
        <w:t>$126 million now raised</w:t>
      </w:r>
      <w:r w:rsidRPr="009D6E09">
        <w:rPr>
          <w:rStyle w:val="StyleUnderline"/>
        </w:rPr>
        <w:t xml:space="preserve"> </w:t>
      </w:r>
      <w:r>
        <w:t>since President Joe Biden announced his exit from the 2024 election.</w:t>
      </w:r>
    </w:p>
    <w:p w14:paraId="7138CA91" w14:textId="77777777" w:rsidR="005A76F4" w:rsidRDefault="005A76F4" w:rsidP="005A76F4">
      <w:r>
        <w:t xml:space="preserve">Jen O'Malley Dillon, chair of the Harris campaign, said in the memo that </w:t>
      </w:r>
      <w:r w:rsidRPr="009D6E09">
        <w:rPr>
          <w:rStyle w:val="StyleUnderline"/>
          <w:highlight w:val="cyan"/>
        </w:rPr>
        <w:t>Harris</w:t>
      </w:r>
      <w:r w:rsidRPr="009D6E09">
        <w:rPr>
          <w:rStyle w:val="StyleUnderline"/>
        </w:rPr>
        <w:t xml:space="preserve"> </w:t>
      </w:r>
      <w:r w:rsidRPr="009D6E09">
        <w:rPr>
          <w:rStyle w:val="StyleUnderline"/>
          <w:highlight w:val="cyan"/>
        </w:rPr>
        <w:t>is in "a</w:t>
      </w:r>
      <w:r w:rsidRPr="009D6E09">
        <w:rPr>
          <w:rStyle w:val="StyleUnderline"/>
        </w:rPr>
        <w:t xml:space="preserve"> strong </w:t>
      </w:r>
      <w:r w:rsidRPr="009D6E09">
        <w:rPr>
          <w:rStyle w:val="StyleUnderline"/>
          <w:highlight w:val="cyan"/>
        </w:rPr>
        <w:t>position</w:t>
      </w:r>
      <w:r w:rsidRPr="009D6E09">
        <w:rPr>
          <w:rStyle w:val="StyleUnderline"/>
        </w:rPr>
        <w:t xml:space="preserve"> </w:t>
      </w:r>
      <w:r w:rsidRPr="009D6E09">
        <w:rPr>
          <w:rStyle w:val="StyleUnderline"/>
          <w:highlight w:val="cyan"/>
        </w:rPr>
        <w:t>to win</w:t>
      </w:r>
      <w:r w:rsidRPr="009D6E09">
        <w:rPr>
          <w:rStyle w:val="StyleUnderline"/>
        </w:rPr>
        <w:t>," pointing to three main factors: Harris' "well-documented support" among Black, Hispanic, and young voters</w:t>
      </w:r>
      <w:r>
        <w:t>, each core Democratic constituencies; an opportunity to expand Democrats' growing advantage with college-educated voters; and Harris' appeal with undecided voters.</w:t>
      </w:r>
    </w:p>
    <w:p w14:paraId="2AC02366" w14:textId="77777777" w:rsidR="005A76F4" w:rsidRDefault="005A76F4" w:rsidP="005A76F4">
      <w:r>
        <w:t xml:space="preserve">After Biden dropped out, Harris quickly secured enough Democratic National Committee delegates to become the presumptive Democratic nominee and coalesced the party's establishment behind her bid. Yet the coming days are critical as she looks to define her candidacy amid attacks from Republicans and prove to </w:t>
      </w:r>
      <w:proofErr w:type="gramStart"/>
      <w:r>
        <w:t>Democrats</w:t>
      </w:r>
      <w:proofErr w:type="gramEnd"/>
      <w:r>
        <w:t xml:space="preserve"> she has a plan to beat Trump, the Republican nominee.</w:t>
      </w:r>
    </w:p>
    <w:p w14:paraId="281ACA4F" w14:textId="77777777" w:rsidR="005A76F4" w:rsidRDefault="005A76F4" w:rsidP="005A76F4">
      <w:proofErr w:type="spellStart"/>
      <w:r>
        <w:t>More:Harris</w:t>
      </w:r>
      <w:proofErr w:type="spellEnd"/>
      <w:r>
        <w:t xml:space="preserve"> campaign vetting at least 7 Dems for VP, including Whitmer, Cooper, Kelly, Shapiro</w:t>
      </w:r>
    </w:p>
    <w:p w14:paraId="26D012C4" w14:textId="77777777" w:rsidR="005A76F4" w:rsidRPr="009D6E09" w:rsidRDefault="005A76F4" w:rsidP="005A76F4">
      <w:pPr>
        <w:rPr>
          <w:rStyle w:val="StyleUnderline"/>
        </w:rPr>
      </w:pPr>
      <w:r w:rsidRPr="009D6E09">
        <w:rPr>
          <w:rStyle w:val="Emphasis"/>
          <w:highlight w:val="cyan"/>
        </w:rPr>
        <w:t>Harris energize</w:t>
      </w:r>
      <w:r w:rsidRPr="009D6E09">
        <w:rPr>
          <w:rStyle w:val="Emphasis"/>
        </w:rPr>
        <w:t xml:space="preserve">s </w:t>
      </w:r>
      <w:r w:rsidRPr="009D6E09">
        <w:rPr>
          <w:rStyle w:val="Emphasis"/>
          <w:highlight w:val="cyan"/>
        </w:rPr>
        <w:t>the</w:t>
      </w:r>
      <w:r w:rsidRPr="009D6E09">
        <w:rPr>
          <w:rStyle w:val="Emphasis"/>
        </w:rPr>
        <w:t xml:space="preserve"> Democratic </w:t>
      </w:r>
      <w:r w:rsidRPr="009D6E09">
        <w:rPr>
          <w:rStyle w:val="Emphasis"/>
          <w:highlight w:val="cyan"/>
        </w:rPr>
        <w:t>base</w:t>
      </w:r>
      <w:r w:rsidRPr="009D6E09">
        <w:rPr>
          <w:rStyle w:val="Emphasis"/>
        </w:rPr>
        <w:t>,</w:t>
      </w:r>
      <w:r>
        <w:t xml:space="preserve"> O'Malley Dillon said, pointing to a net approval rating that is </w:t>
      </w:r>
      <w:r w:rsidRPr="009D6E09">
        <w:rPr>
          <w:rStyle w:val="StyleUnderline"/>
          <w:highlight w:val="cyan"/>
        </w:rPr>
        <w:t>54</w:t>
      </w:r>
      <w:r w:rsidRPr="009D6E09">
        <w:rPr>
          <w:rStyle w:val="StyleUnderline"/>
        </w:rPr>
        <w:t xml:space="preserve"> percentage </w:t>
      </w:r>
      <w:r w:rsidRPr="009D6E09">
        <w:rPr>
          <w:rStyle w:val="StyleUnderline"/>
          <w:highlight w:val="cyan"/>
        </w:rPr>
        <w:t>points</w:t>
      </w:r>
      <w:r w:rsidRPr="009D6E09">
        <w:rPr>
          <w:rStyle w:val="StyleUnderline"/>
        </w:rPr>
        <w:t xml:space="preserve"> </w:t>
      </w:r>
      <w:r w:rsidRPr="009D6E09">
        <w:rPr>
          <w:rStyle w:val="StyleUnderline"/>
          <w:highlight w:val="cyan"/>
        </w:rPr>
        <w:t>ahead</w:t>
      </w:r>
      <w:r w:rsidRPr="009D6E09">
        <w:rPr>
          <w:rStyle w:val="StyleUnderline"/>
        </w:rPr>
        <w:t xml:space="preserve"> of Trump </w:t>
      </w:r>
      <w:r w:rsidRPr="009D6E09">
        <w:rPr>
          <w:rStyle w:val="StyleUnderline"/>
          <w:highlight w:val="cyan"/>
        </w:rPr>
        <w:t>with Black voters</w:t>
      </w:r>
      <w:r w:rsidRPr="009D6E09">
        <w:rPr>
          <w:rStyle w:val="StyleUnderline"/>
        </w:rPr>
        <w:t xml:space="preserve">, </w:t>
      </w:r>
      <w:r w:rsidRPr="009D6E09">
        <w:rPr>
          <w:rStyle w:val="StyleUnderline"/>
          <w:highlight w:val="cyan"/>
        </w:rPr>
        <w:t>25</w:t>
      </w:r>
      <w:r w:rsidRPr="009D6E09">
        <w:rPr>
          <w:rStyle w:val="StyleUnderline"/>
        </w:rPr>
        <w:t xml:space="preserve"> </w:t>
      </w:r>
      <w:r w:rsidRPr="009D6E09">
        <w:rPr>
          <w:rStyle w:val="StyleUnderline"/>
          <w:highlight w:val="cyan"/>
        </w:rPr>
        <w:t>percentages bette</w:t>
      </w:r>
      <w:r w:rsidRPr="009D6E09">
        <w:rPr>
          <w:rStyle w:val="StyleUnderline"/>
        </w:rPr>
        <w:t xml:space="preserve">r than Trump </w:t>
      </w:r>
      <w:r w:rsidRPr="009D6E09">
        <w:rPr>
          <w:rStyle w:val="StyleUnderline"/>
          <w:highlight w:val="cyan"/>
        </w:rPr>
        <w:t>among young voters</w:t>
      </w:r>
      <w:r>
        <w:t xml:space="preserve">, </w:t>
      </w:r>
      <w:r w:rsidRPr="009D6E09">
        <w:rPr>
          <w:rStyle w:val="StyleUnderline"/>
          <w:highlight w:val="cyan"/>
        </w:rPr>
        <w:t>21 points better</w:t>
      </w:r>
      <w:r w:rsidRPr="009D6E09">
        <w:rPr>
          <w:rStyle w:val="StyleUnderline"/>
        </w:rPr>
        <w:t xml:space="preserve"> </w:t>
      </w:r>
      <w:r w:rsidRPr="009D6E09">
        <w:rPr>
          <w:rStyle w:val="StyleUnderline"/>
          <w:highlight w:val="cyan"/>
        </w:rPr>
        <w:t>among women voters</w:t>
      </w:r>
      <w:r>
        <w:t xml:space="preserve">, </w:t>
      </w:r>
      <w:r w:rsidRPr="009D6E09">
        <w:rPr>
          <w:rStyle w:val="StyleUnderline"/>
          <w:highlight w:val="cyan"/>
        </w:rPr>
        <w:t>and 30 points higher than Trump</w:t>
      </w:r>
      <w:r w:rsidRPr="009D6E09">
        <w:rPr>
          <w:rStyle w:val="StyleUnderline"/>
        </w:rPr>
        <w:t xml:space="preserve"> </w:t>
      </w:r>
      <w:r w:rsidRPr="009D6E09">
        <w:rPr>
          <w:rStyle w:val="StyleUnderline"/>
          <w:highlight w:val="cyan"/>
        </w:rPr>
        <w:t>among</w:t>
      </w:r>
      <w:r w:rsidRPr="009D6E09">
        <w:rPr>
          <w:rStyle w:val="StyleUnderline"/>
        </w:rPr>
        <w:t xml:space="preserve"> </w:t>
      </w:r>
      <w:r w:rsidRPr="009D6E09">
        <w:rPr>
          <w:rStyle w:val="StyleUnderline"/>
          <w:highlight w:val="cyan"/>
        </w:rPr>
        <w:t>A</w:t>
      </w:r>
      <w:r w:rsidRPr="009D6E09">
        <w:rPr>
          <w:rStyle w:val="StyleUnderline"/>
        </w:rPr>
        <w:t xml:space="preserve">sian </w:t>
      </w:r>
      <w:r w:rsidRPr="009D6E09">
        <w:rPr>
          <w:rStyle w:val="StyleUnderline"/>
          <w:highlight w:val="cyan"/>
        </w:rPr>
        <w:t>A</w:t>
      </w:r>
      <w:r w:rsidRPr="009D6E09">
        <w:rPr>
          <w:rStyle w:val="StyleUnderline"/>
        </w:rPr>
        <w:t xml:space="preserve">merican and </w:t>
      </w:r>
      <w:r w:rsidRPr="009D6E09">
        <w:rPr>
          <w:rStyle w:val="StyleUnderline"/>
          <w:highlight w:val="cyan"/>
        </w:rPr>
        <w:t>P</w:t>
      </w:r>
      <w:r w:rsidRPr="009D6E09">
        <w:rPr>
          <w:rStyle w:val="StyleUnderline"/>
        </w:rPr>
        <w:t xml:space="preserve">acific </w:t>
      </w:r>
      <w:r w:rsidRPr="009D6E09">
        <w:rPr>
          <w:rStyle w:val="StyleUnderline"/>
          <w:highlight w:val="cyan"/>
        </w:rPr>
        <w:t>I</w:t>
      </w:r>
      <w:r w:rsidRPr="009D6E09">
        <w:rPr>
          <w:rStyle w:val="StyleUnderline"/>
        </w:rPr>
        <w:t xml:space="preserve">slander </w:t>
      </w:r>
      <w:r w:rsidRPr="009D6E09">
        <w:rPr>
          <w:rStyle w:val="StyleUnderline"/>
          <w:highlight w:val="cyan"/>
        </w:rPr>
        <w:t>voters</w:t>
      </w:r>
      <w:r w:rsidRPr="009D6E09">
        <w:rPr>
          <w:rStyle w:val="StyleUnderline"/>
        </w:rPr>
        <w:t>.</w:t>
      </w:r>
    </w:p>
    <w:p w14:paraId="176CA96B" w14:textId="77777777" w:rsidR="005A76F4" w:rsidRPr="009D6E09" w:rsidRDefault="005A76F4" w:rsidP="005A76F4">
      <w:pPr>
        <w:rPr>
          <w:rStyle w:val="StyleUnderline"/>
        </w:rPr>
      </w:pPr>
      <w:r>
        <w:t xml:space="preserve">She said </w:t>
      </w:r>
      <w:r w:rsidRPr="009D6E09">
        <w:rPr>
          <w:rStyle w:val="StyleUnderline"/>
          <w:highlight w:val="cyan"/>
        </w:rPr>
        <w:t>Harris performs better than Trump among undecided, independent, and third-party Latino voters as well as Latino voters who are skeptical of both Biden and Trump</w:t>
      </w:r>
      <w:r w:rsidRPr="009D6E09">
        <w:rPr>
          <w:rStyle w:val="StyleUnderline"/>
        </w:rPr>
        <w:t>.</w:t>
      </w:r>
    </w:p>
    <w:p w14:paraId="3EAC3AE6" w14:textId="77777777" w:rsidR="005A76F4" w:rsidRDefault="005A76F4" w:rsidP="005A76F4">
      <w:r>
        <w:t>Vice President and Democratic Presidential candidate Kamala Harris speaks at West Allis Central High School during her first campaign rally in Milwaukee, Wisconsin, on July 23, 2024.</w:t>
      </w:r>
    </w:p>
    <w:p w14:paraId="705C58E7" w14:textId="77777777" w:rsidR="005A76F4" w:rsidRDefault="005A76F4" w:rsidP="005A76F4">
      <w:r>
        <w:t xml:space="preserve">Yet beyond the base, O'Malley Dillon said </w:t>
      </w:r>
      <w:r w:rsidRPr="009D6E09">
        <w:rPr>
          <w:rStyle w:val="StyleUnderline"/>
          <w:highlight w:val="cyan"/>
        </w:rPr>
        <w:t>Harris is well-positioned to improve on Democrats' strong performances in 2020 and the 2022</w:t>
      </w:r>
      <w:r w:rsidRPr="009D6E09">
        <w:rPr>
          <w:rStyle w:val="StyleUnderline"/>
        </w:rPr>
        <w:t xml:space="preserve"> midterms that were buoyed by suburban voters who are turned off by Trump.</w:t>
      </w:r>
      <w:r>
        <w:t xml:space="preserve"> The group includes Democrats, independents and some Republicans.</w:t>
      </w:r>
    </w:p>
    <w:p w14:paraId="21CB7D79" w14:textId="77777777" w:rsidR="005A76F4" w:rsidRDefault="005A76F4" w:rsidP="005A76F4">
      <w:r>
        <w:t>Among white college-educated voters, O'Malley Dillon said Harris' net favorability is 19 percentage points higher than Trump. She said Harris tops Trump's net favorability among voters 65 and older by 18 percentage points.</w:t>
      </w:r>
    </w:p>
    <w:p w14:paraId="16993FA2" w14:textId="77777777" w:rsidR="005A76F4" w:rsidRDefault="005A76F4" w:rsidP="005A76F4">
      <w:r>
        <w:t>"The Vice President has been at the forefront on the very issues that are most important to these voters – restoring women’s reproductive rights and upholding the rule of law following January 6, Donald Trump’s criminal convictions, and the Supreme Court’s immunity decision" O'Malley Dillon said.</w:t>
      </w:r>
    </w:p>
    <w:p w14:paraId="102AF7EE" w14:textId="77777777" w:rsidR="005A76F4" w:rsidRDefault="005A76F4" w:rsidP="005A76F4">
      <w:pPr>
        <w:pStyle w:val="Heading4"/>
      </w:pPr>
      <w:r>
        <w:t>Harris will win swing states—undecided voters favor her</w:t>
      </w:r>
    </w:p>
    <w:p w14:paraId="5B762347" w14:textId="77777777" w:rsidR="005A76F4" w:rsidRPr="00EB506E" w:rsidRDefault="005A76F4" w:rsidP="005A76F4">
      <w:pPr>
        <w:rPr>
          <w:rStyle w:val="Style13ptBold"/>
          <w:b w:val="0"/>
          <w:bCs w:val="0"/>
          <w:sz w:val="18"/>
          <w:szCs w:val="18"/>
        </w:rPr>
      </w:pPr>
      <w:r>
        <w:rPr>
          <w:rStyle w:val="Style13ptBold"/>
        </w:rPr>
        <w:t xml:space="preserve">Dixon &amp; Boehm 6/24 </w:t>
      </w:r>
      <w:r w:rsidRPr="00EB506E">
        <w:rPr>
          <w:rStyle w:val="Style13ptBold"/>
          <w:b w:val="0"/>
          <w:bCs w:val="0"/>
          <w:sz w:val="18"/>
          <w:szCs w:val="18"/>
        </w:rPr>
        <w:t>(Kristal Dixon &amp; Jessica Boehm</w:t>
      </w:r>
      <w:r>
        <w:rPr>
          <w:rStyle w:val="Style13ptBold"/>
          <w:b w:val="0"/>
          <w:bCs w:val="0"/>
          <w:sz w:val="18"/>
          <w:szCs w:val="18"/>
        </w:rPr>
        <w:t>;</w:t>
      </w:r>
      <w:r w:rsidRPr="00EB506E">
        <w:rPr>
          <w:rStyle w:val="Style13ptBold"/>
          <w:b w:val="0"/>
          <w:bCs w:val="0"/>
          <w:sz w:val="18"/>
          <w:szCs w:val="18"/>
        </w:rPr>
        <w:t xml:space="preserve"> </w:t>
      </w:r>
      <w:r>
        <w:rPr>
          <w:rStyle w:val="Style13ptBold"/>
          <w:b w:val="0"/>
          <w:bCs w:val="0"/>
          <w:sz w:val="18"/>
          <w:szCs w:val="18"/>
        </w:rPr>
        <w:t xml:space="preserve">BA of Arts Mass Communications University of West Georgia, trained in US Census Bureau Research, award winner from the Georgia Press Association, Reporter on government accountability, BA/MMC Journalism and Mass Communication Arizona State University of Downtown Phoenix, outstanding graduate award from the Walter Cronkite School of Journalism with 4.0 GPA, reporter for Axios Phoenix; </w:t>
      </w:r>
      <w:r w:rsidRPr="00EB506E">
        <w:rPr>
          <w:rStyle w:val="Style13ptBold"/>
          <w:b w:val="0"/>
          <w:bCs w:val="0"/>
          <w:sz w:val="18"/>
          <w:szCs w:val="18"/>
        </w:rPr>
        <w:t>6/24/24</w:t>
      </w:r>
      <w:r>
        <w:rPr>
          <w:rStyle w:val="Style13ptBold"/>
          <w:b w:val="0"/>
          <w:bCs w:val="0"/>
          <w:sz w:val="18"/>
          <w:szCs w:val="18"/>
        </w:rPr>
        <w:t xml:space="preserve">; Axios, DA: 6/24/24, </w:t>
      </w:r>
      <w:r w:rsidRPr="00EB506E">
        <w:rPr>
          <w:rStyle w:val="Style13ptBold"/>
          <w:b w:val="0"/>
          <w:bCs w:val="0"/>
          <w:sz w:val="18"/>
          <w:szCs w:val="18"/>
        </w:rPr>
        <w:t>https://www.axios.com/2024/07/24/kamala-harris-swing-states-test-2024-trump</w:t>
      </w:r>
      <w:r>
        <w:rPr>
          <w:rStyle w:val="Style13ptBold"/>
          <w:b w:val="0"/>
          <w:bCs w:val="0"/>
          <w:sz w:val="18"/>
          <w:szCs w:val="18"/>
        </w:rPr>
        <w:t>) AM</w:t>
      </w:r>
    </w:p>
    <w:p w14:paraId="12FC663A" w14:textId="1AE67334" w:rsidR="005A76F4" w:rsidRPr="00EB506E" w:rsidRDefault="005A76F4" w:rsidP="005A76F4">
      <w:pPr>
        <w:rPr>
          <w:sz w:val="16"/>
        </w:rPr>
      </w:pPr>
      <w:r w:rsidRPr="00EB506E">
        <w:rPr>
          <w:sz w:val="16"/>
        </w:rPr>
        <w:t xml:space="preserve">For </w:t>
      </w:r>
      <w:proofErr w:type="gramStart"/>
      <w:r w:rsidRPr="00EB506E">
        <w:rPr>
          <w:sz w:val="16"/>
        </w:rPr>
        <w:t>all of</w:t>
      </w:r>
      <w:proofErr w:type="gramEnd"/>
      <w:r w:rsidRPr="00EB506E">
        <w:rPr>
          <w:sz w:val="16"/>
        </w:rPr>
        <w:t xml:space="preserve"> the enthusiasm and cash Vice President Kamala Harris' campaign is generating for Democrats, her true tests are about to begin.</w:t>
      </w:r>
    </w:p>
    <w:p w14:paraId="787B538E" w14:textId="15DE5627" w:rsidR="005A76F4" w:rsidRPr="00EB506E" w:rsidRDefault="005A76F4" w:rsidP="005A76F4">
      <w:pPr>
        <w:rPr>
          <w:rStyle w:val="StyleUnderline"/>
        </w:rPr>
      </w:pPr>
      <w:r w:rsidRPr="00EB506E">
        <w:rPr>
          <w:sz w:val="16"/>
        </w:rPr>
        <w:t xml:space="preserve">Why it matters: </w:t>
      </w:r>
      <w:r w:rsidRPr="00EB506E">
        <w:rPr>
          <w:rStyle w:val="StyleUnderline"/>
          <w:b/>
          <w:bCs/>
          <w:highlight w:val="cyan"/>
        </w:rPr>
        <w:t>To beat</w:t>
      </w:r>
      <w:r w:rsidRPr="00EB506E">
        <w:rPr>
          <w:rStyle w:val="StyleUnderline"/>
          <w:b/>
          <w:bCs/>
        </w:rPr>
        <w:t xml:space="preserve"> Donald </w:t>
      </w:r>
      <w:r w:rsidRPr="00EB506E">
        <w:rPr>
          <w:rStyle w:val="StyleUnderline"/>
          <w:b/>
          <w:bCs/>
          <w:highlight w:val="cyan"/>
        </w:rPr>
        <w:t>Trump, Harris will have to overcome</w:t>
      </w:r>
      <w:r w:rsidRPr="00EB506E">
        <w:rPr>
          <w:rStyle w:val="StyleUnderline"/>
        </w:rPr>
        <w:t xml:space="preserve"> President Biden's </w:t>
      </w:r>
      <w:r w:rsidRPr="00EB506E">
        <w:rPr>
          <w:rStyle w:val="StyleUnderline"/>
          <w:b/>
          <w:bCs/>
        </w:rPr>
        <w:t>polling deficits</w:t>
      </w:r>
      <w:r w:rsidRPr="00EB506E">
        <w:rPr>
          <w:sz w:val="16"/>
        </w:rPr>
        <w:t xml:space="preserve"> — and questions about how well she'll fare with working-class voters </w:t>
      </w:r>
      <w:r w:rsidRPr="00EB506E">
        <w:rPr>
          <w:rStyle w:val="StyleUnderline"/>
          <w:b/>
          <w:bCs/>
        </w:rPr>
        <w:t xml:space="preserve">in the </w:t>
      </w:r>
      <w:r w:rsidRPr="00EB506E">
        <w:rPr>
          <w:rStyle w:val="StyleUnderline"/>
          <w:b/>
          <w:bCs/>
          <w:highlight w:val="cyan"/>
        </w:rPr>
        <w:t>crucial "Blue Wall" swing states</w:t>
      </w:r>
      <w:r w:rsidRPr="00EB506E">
        <w:rPr>
          <w:rStyle w:val="StyleUnderline"/>
        </w:rPr>
        <w:t xml:space="preserve"> of Pennsylvania, Michigan and Wisconsin.</w:t>
      </w:r>
    </w:p>
    <w:p w14:paraId="2E415C5B" w14:textId="77777777" w:rsidR="005A76F4" w:rsidRPr="00EB506E" w:rsidRDefault="005A76F4" w:rsidP="005A76F4">
      <w:pPr>
        <w:rPr>
          <w:sz w:val="16"/>
        </w:rPr>
      </w:pPr>
      <w:r w:rsidRPr="00EB506E">
        <w:rPr>
          <w:u w:val="single"/>
        </w:rPr>
        <w:t>The Californian likely will need to win all three without "Scranton Joe"</w:t>
      </w:r>
      <w:r w:rsidRPr="00EB506E">
        <w:rPr>
          <w:sz w:val="16"/>
        </w:rPr>
        <w:t xml:space="preserve"> — the monicker Biden used to remind Pennsylvania voters of his working-class roots when he won the presidency in 2020.</w:t>
      </w:r>
    </w:p>
    <w:p w14:paraId="190ECA3F" w14:textId="0D9BDBDB" w:rsidR="005A76F4" w:rsidRPr="00A75076" w:rsidRDefault="005A76F4" w:rsidP="005A76F4">
      <w:pPr>
        <w:rPr>
          <w:u w:val="single"/>
        </w:rPr>
      </w:pPr>
      <w:r w:rsidRPr="00EB506E">
        <w:rPr>
          <w:u w:val="single"/>
        </w:rPr>
        <w:t xml:space="preserve">Early national polls suggest </w:t>
      </w:r>
      <w:r w:rsidRPr="00EB506E">
        <w:rPr>
          <w:b/>
          <w:bCs/>
          <w:highlight w:val="cyan"/>
          <w:u w:val="single"/>
        </w:rPr>
        <w:t>Harris' entry has given Dem</w:t>
      </w:r>
      <w:r w:rsidRPr="00EB506E">
        <w:rPr>
          <w:b/>
          <w:bCs/>
          <w:u w:val="single"/>
        </w:rPr>
        <w:t xml:space="preserve">ocrats a </w:t>
      </w:r>
      <w:r w:rsidRPr="00EB506E">
        <w:rPr>
          <w:b/>
          <w:bCs/>
          <w:highlight w:val="cyan"/>
          <w:u w:val="single"/>
        </w:rPr>
        <w:t>bump</w:t>
      </w:r>
      <w:r w:rsidRPr="00EB506E">
        <w:rPr>
          <w:b/>
          <w:bCs/>
          <w:u w:val="single"/>
        </w:rPr>
        <w:t xml:space="preserve"> in a tight race</w:t>
      </w:r>
      <w:r w:rsidRPr="00EB506E">
        <w:rPr>
          <w:u w:val="single"/>
        </w:rPr>
        <w:t>, but the presidential election is a state-by-state contest.</w:t>
      </w:r>
    </w:p>
    <w:p w14:paraId="67718D8E" w14:textId="77777777" w:rsidR="005A76F4" w:rsidRPr="00EB506E" w:rsidRDefault="005A76F4" w:rsidP="005A76F4">
      <w:pPr>
        <w:rPr>
          <w:u w:val="single"/>
        </w:rPr>
      </w:pPr>
      <w:r w:rsidRPr="00EB506E">
        <w:rPr>
          <w:b/>
          <w:bCs/>
          <w:u w:val="single"/>
        </w:rPr>
        <w:t>Harris appears to be energizing many young and minority voters</w:t>
      </w:r>
      <w:r w:rsidRPr="00EB506E">
        <w:rPr>
          <w:sz w:val="16"/>
        </w:rPr>
        <w:t xml:space="preserve">. A big </w:t>
      </w:r>
      <w:r w:rsidRPr="00EB506E">
        <w:rPr>
          <w:b/>
          <w:bCs/>
          <w:u w:val="single"/>
        </w:rPr>
        <w:t>question is whether she also can maintain Biden's recent success among older voters — and stem Democrats' losses</w:t>
      </w:r>
      <w:r w:rsidRPr="00EB506E">
        <w:rPr>
          <w:u w:val="single"/>
        </w:rPr>
        <w:t xml:space="preserve"> among groups such as Latino men and whites who didn't go to college.</w:t>
      </w:r>
    </w:p>
    <w:p w14:paraId="0A50630C" w14:textId="77777777" w:rsidR="005A76F4" w:rsidRPr="00EB506E" w:rsidRDefault="005A76F4" w:rsidP="005A76F4">
      <w:pPr>
        <w:rPr>
          <w:sz w:val="16"/>
        </w:rPr>
      </w:pPr>
      <w:r w:rsidRPr="00EB506E">
        <w:rPr>
          <w:sz w:val="16"/>
        </w:rPr>
        <w:t xml:space="preserve">In a strategy memo released early Wednesday, </w:t>
      </w:r>
      <w:r w:rsidRPr="00EB506E">
        <w:rPr>
          <w:b/>
          <w:bCs/>
          <w:u w:val="single"/>
        </w:rPr>
        <w:t>Harris' campaign argues she can</w:t>
      </w:r>
      <w:r w:rsidRPr="00EB506E">
        <w:rPr>
          <w:u w:val="single"/>
        </w:rPr>
        <w:t xml:space="preserve">. She aims to do so partly by focusing on women's reproductive rights and </w:t>
      </w:r>
      <w:r w:rsidRPr="00EB506E">
        <w:rPr>
          <w:sz w:val="16"/>
        </w:rPr>
        <w:t>contrasting</w:t>
      </w:r>
      <w:r w:rsidRPr="00EB506E">
        <w:rPr>
          <w:u w:val="single"/>
        </w:rPr>
        <w:t xml:space="preserve"> Trump's legal problems</w:t>
      </w:r>
      <w:r w:rsidRPr="00EB506E">
        <w:rPr>
          <w:sz w:val="16"/>
        </w:rPr>
        <w:t xml:space="preserve"> with her history as a prosecutor.</w:t>
      </w:r>
    </w:p>
    <w:p w14:paraId="48F46A66" w14:textId="77777777" w:rsidR="005A76F4" w:rsidRPr="00EB506E" w:rsidRDefault="005A76F4" w:rsidP="005A76F4">
      <w:pPr>
        <w:rPr>
          <w:sz w:val="16"/>
        </w:rPr>
      </w:pPr>
      <w:r w:rsidRPr="00EB506E">
        <w:rPr>
          <w:sz w:val="16"/>
        </w:rPr>
        <w:t>Biden's victory over Trump in 2020 was aided by his gains among whites who didn't attend college, a group that helped Trump defeat Hillary Clinton in 2016, according to the Pew Research Center.</w:t>
      </w:r>
    </w:p>
    <w:p w14:paraId="6F832F0B" w14:textId="2F4E1130" w:rsidR="005A76F4" w:rsidRPr="00EB506E" w:rsidRDefault="005A76F4" w:rsidP="005A76F4">
      <w:pPr>
        <w:rPr>
          <w:sz w:val="16"/>
        </w:rPr>
      </w:pPr>
      <w:r w:rsidRPr="00EB506E">
        <w:rPr>
          <w:sz w:val="16"/>
        </w:rPr>
        <w:t>Driving the news: Larry Ceisler, a Pennsylvania-based public affairs executive, said he doesn't expect Harris to match Biden's numbers in rural parts of the state.</w:t>
      </w:r>
    </w:p>
    <w:p w14:paraId="16B0BC20" w14:textId="77777777" w:rsidR="005A76F4" w:rsidRPr="00EB506E" w:rsidRDefault="005A76F4" w:rsidP="005A76F4">
      <w:pPr>
        <w:rPr>
          <w:b/>
          <w:bCs/>
          <w:u w:val="single"/>
        </w:rPr>
      </w:pPr>
      <w:r w:rsidRPr="00EB506E">
        <w:rPr>
          <w:sz w:val="16"/>
        </w:rPr>
        <w:t>But, he said</w:t>
      </w:r>
      <w:r w:rsidRPr="00EB506E">
        <w:rPr>
          <w:b/>
          <w:bCs/>
          <w:sz w:val="16"/>
        </w:rPr>
        <w:t xml:space="preserve">, </w:t>
      </w:r>
      <w:r w:rsidRPr="00EB506E">
        <w:rPr>
          <w:b/>
          <w:bCs/>
          <w:highlight w:val="cyan"/>
          <w:u w:val="single"/>
        </w:rPr>
        <w:t>Harris "is going to boost turnout</w:t>
      </w:r>
      <w:r w:rsidRPr="00EB506E">
        <w:rPr>
          <w:b/>
          <w:bCs/>
          <w:u w:val="single"/>
        </w:rPr>
        <w:t xml:space="preserve"> and support </w:t>
      </w:r>
      <w:r w:rsidRPr="00EB506E">
        <w:rPr>
          <w:b/>
          <w:bCs/>
          <w:highlight w:val="cyan"/>
          <w:u w:val="single"/>
        </w:rPr>
        <w:t>from African American</w:t>
      </w:r>
      <w:r w:rsidRPr="00EB506E">
        <w:rPr>
          <w:b/>
          <w:bCs/>
          <w:u w:val="single"/>
        </w:rPr>
        <w:t xml:space="preserve"> voters, </w:t>
      </w:r>
      <w:r w:rsidRPr="00EB506E">
        <w:rPr>
          <w:b/>
          <w:bCs/>
          <w:highlight w:val="cyan"/>
          <w:u w:val="single"/>
        </w:rPr>
        <w:t>diverse</w:t>
      </w:r>
      <w:r w:rsidRPr="00EB506E">
        <w:rPr>
          <w:b/>
          <w:bCs/>
          <w:u w:val="single"/>
        </w:rPr>
        <w:t xml:space="preserve"> voters </w:t>
      </w:r>
      <w:r w:rsidRPr="00EB506E">
        <w:rPr>
          <w:b/>
          <w:bCs/>
          <w:highlight w:val="cyan"/>
          <w:u w:val="single"/>
        </w:rPr>
        <w:t>and younger voters</w:t>
      </w:r>
      <w:r w:rsidRPr="00EB506E">
        <w:rPr>
          <w:b/>
          <w:bCs/>
          <w:u w:val="single"/>
        </w:rPr>
        <w:t>."</w:t>
      </w:r>
    </w:p>
    <w:p w14:paraId="152DC64F" w14:textId="77777777" w:rsidR="005A76F4" w:rsidRPr="00EB506E" w:rsidRDefault="005A76F4" w:rsidP="005A76F4">
      <w:pPr>
        <w:rPr>
          <w:sz w:val="16"/>
        </w:rPr>
      </w:pPr>
      <w:r w:rsidRPr="00EB506E">
        <w:rPr>
          <w:u w:val="single"/>
        </w:rPr>
        <w:t>"It could be a net positive for the ticket,</w:t>
      </w:r>
      <w:r w:rsidRPr="00EB506E">
        <w:rPr>
          <w:sz w:val="16"/>
        </w:rPr>
        <w:t>" Ceisler said.</w:t>
      </w:r>
    </w:p>
    <w:p w14:paraId="181D7E66" w14:textId="77777777" w:rsidR="005A76F4" w:rsidRPr="00EB506E" w:rsidRDefault="005A76F4" w:rsidP="005A76F4">
      <w:pPr>
        <w:rPr>
          <w:sz w:val="16"/>
        </w:rPr>
      </w:pPr>
      <w:r w:rsidRPr="00EB506E">
        <w:rPr>
          <w:sz w:val="16"/>
        </w:rPr>
        <w:t xml:space="preserve">Another thing that might help in must-win Pennsylvania: </w:t>
      </w:r>
      <w:r w:rsidRPr="00EB506E">
        <w:rPr>
          <w:b/>
          <w:bCs/>
          <w:u w:val="single"/>
        </w:rPr>
        <w:t>Harris is considering Josh Shapiro,</w:t>
      </w:r>
      <w:r w:rsidRPr="00EB506E">
        <w:rPr>
          <w:u w:val="single"/>
        </w:rPr>
        <w:t xml:space="preserve"> </w:t>
      </w:r>
      <w:r w:rsidRPr="00EB506E">
        <w:rPr>
          <w:b/>
          <w:bCs/>
          <w:u w:val="single"/>
        </w:rPr>
        <w:t>the state's popular Democratic governor, as her running mate</w:t>
      </w:r>
      <w:r w:rsidRPr="00EB506E">
        <w:rPr>
          <w:u w:val="single"/>
        </w:rPr>
        <w:t>. Putting him on the ticket could alter the calculus there.</w:t>
      </w:r>
    </w:p>
    <w:p w14:paraId="52187621" w14:textId="60F633DB" w:rsidR="005A76F4" w:rsidRPr="00EB506E" w:rsidRDefault="005A76F4" w:rsidP="005A76F4">
      <w:pPr>
        <w:rPr>
          <w:sz w:val="16"/>
        </w:rPr>
      </w:pPr>
      <w:r w:rsidRPr="00EB506E">
        <w:rPr>
          <w:sz w:val="16"/>
        </w:rPr>
        <w:t>What they're saying: In its memo, Harris' campaign argues that she's positioned to expand Biden's winning coalition from 2020.</w:t>
      </w:r>
    </w:p>
    <w:p w14:paraId="0F78BD50" w14:textId="77777777" w:rsidR="005A76F4" w:rsidRPr="00EB506E" w:rsidRDefault="005A76F4" w:rsidP="005A76F4">
      <w:pPr>
        <w:rPr>
          <w:u w:val="single"/>
        </w:rPr>
      </w:pPr>
      <w:r w:rsidRPr="00EB506E">
        <w:rPr>
          <w:sz w:val="16"/>
          <w:highlight w:val="cyan"/>
        </w:rPr>
        <w:t>"</w:t>
      </w:r>
      <w:r w:rsidRPr="00EB506E">
        <w:rPr>
          <w:b/>
          <w:bCs/>
          <w:highlight w:val="cyan"/>
          <w:u w:val="single"/>
        </w:rPr>
        <w:t>Her net favorability is</w:t>
      </w:r>
      <w:r w:rsidRPr="00EB506E">
        <w:rPr>
          <w:b/>
          <w:bCs/>
          <w:u w:val="single"/>
        </w:rPr>
        <w:t xml:space="preserve"> 19 points </w:t>
      </w:r>
      <w:r w:rsidRPr="00EB506E">
        <w:rPr>
          <w:b/>
          <w:bCs/>
          <w:highlight w:val="cyan"/>
          <w:u w:val="single"/>
        </w:rPr>
        <w:t>higher than Trump's among white, college-educated voters</w:t>
      </w:r>
      <w:r w:rsidRPr="00EB506E">
        <w:rPr>
          <w:b/>
          <w:bCs/>
          <w:u w:val="single"/>
        </w:rPr>
        <w:t xml:space="preserve">, </w:t>
      </w:r>
      <w:r w:rsidRPr="00EB506E">
        <w:rPr>
          <w:b/>
          <w:bCs/>
          <w:highlight w:val="cyan"/>
          <w:u w:val="single"/>
        </w:rPr>
        <w:t>and</w:t>
      </w:r>
      <w:r w:rsidRPr="00EB506E">
        <w:rPr>
          <w:b/>
          <w:bCs/>
          <w:u w:val="single"/>
        </w:rPr>
        <w:t xml:space="preserve"> 18 points higher than Trump's among </w:t>
      </w:r>
      <w:r w:rsidRPr="00EB506E">
        <w:rPr>
          <w:b/>
          <w:bCs/>
          <w:highlight w:val="cyan"/>
          <w:u w:val="single"/>
        </w:rPr>
        <w:t>voters over 65</w:t>
      </w:r>
      <w:r w:rsidRPr="00EB506E">
        <w:rPr>
          <w:b/>
          <w:bCs/>
          <w:u w:val="single"/>
        </w:rPr>
        <w:t xml:space="preserve">," </w:t>
      </w:r>
      <w:r w:rsidRPr="00EB506E">
        <w:rPr>
          <w:sz w:val="16"/>
        </w:rPr>
        <w:t>the Harris campaign writes</w:t>
      </w:r>
      <w:r w:rsidRPr="00EB506E">
        <w:rPr>
          <w:u w:val="single"/>
        </w:rPr>
        <w:t>.</w:t>
      </w:r>
    </w:p>
    <w:p w14:paraId="26035A11" w14:textId="77777777" w:rsidR="005A76F4" w:rsidRPr="00EB506E" w:rsidRDefault="005A76F4" w:rsidP="005A76F4">
      <w:pPr>
        <w:rPr>
          <w:u w:val="single"/>
        </w:rPr>
      </w:pPr>
      <w:r w:rsidRPr="00EB506E">
        <w:rPr>
          <w:u w:val="single"/>
        </w:rPr>
        <w:t xml:space="preserve">It also claims that the </w:t>
      </w:r>
      <w:r w:rsidRPr="00EB506E">
        <w:rPr>
          <w:b/>
          <w:bCs/>
          <w:u w:val="single"/>
        </w:rPr>
        <w:t xml:space="preserve">roughly 7% of </w:t>
      </w:r>
      <w:r w:rsidRPr="00EB506E">
        <w:rPr>
          <w:b/>
          <w:bCs/>
          <w:highlight w:val="cyan"/>
          <w:u w:val="single"/>
        </w:rPr>
        <w:t>voters</w:t>
      </w:r>
      <w:r w:rsidRPr="00EB506E">
        <w:rPr>
          <w:b/>
          <w:bCs/>
          <w:u w:val="single"/>
        </w:rPr>
        <w:t xml:space="preserve"> who remain </w:t>
      </w:r>
      <w:r w:rsidRPr="00EB506E">
        <w:rPr>
          <w:b/>
          <w:bCs/>
          <w:highlight w:val="cyan"/>
          <w:u w:val="single"/>
        </w:rPr>
        <w:t>undecided are "disproportionately Black, Latino and under 30"</w:t>
      </w:r>
      <w:r w:rsidRPr="00EB506E">
        <w:rPr>
          <w:b/>
          <w:bCs/>
          <w:u w:val="single"/>
        </w:rPr>
        <w:t xml:space="preserve"> — voting </w:t>
      </w:r>
      <w:r w:rsidRPr="00EB506E">
        <w:rPr>
          <w:b/>
          <w:bCs/>
          <w:highlight w:val="cyan"/>
          <w:u w:val="single"/>
        </w:rPr>
        <w:t>populations</w:t>
      </w:r>
      <w:r w:rsidRPr="00EB506E">
        <w:rPr>
          <w:b/>
          <w:bCs/>
          <w:u w:val="single"/>
        </w:rPr>
        <w:t xml:space="preserve"> more </w:t>
      </w:r>
      <w:r w:rsidRPr="00EB506E">
        <w:rPr>
          <w:b/>
          <w:bCs/>
          <w:highlight w:val="cyan"/>
          <w:u w:val="single"/>
        </w:rPr>
        <w:t>likely to favor Harris</w:t>
      </w:r>
      <w:r w:rsidRPr="00EB506E">
        <w:rPr>
          <w:u w:val="single"/>
        </w:rPr>
        <w:t>.</w:t>
      </w:r>
    </w:p>
    <w:p w14:paraId="2B73A176" w14:textId="60303518" w:rsidR="005A76F4" w:rsidRPr="00EB506E" w:rsidRDefault="005A76F4" w:rsidP="005A76F4">
      <w:pPr>
        <w:rPr>
          <w:sz w:val="16"/>
        </w:rPr>
      </w:pPr>
      <w:r w:rsidRPr="00EB506E">
        <w:rPr>
          <w:sz w:val="16"/>
        </w:rPr>
        <w:t>By the numbers: Few polls have been released since Biden left the race Sunday and Harris jumped in.</w:t>
      </w:r>
    </w:p>
    <w:p w14:paraId="0E05FCB8" w14:textId="77777777" w:rsidR="005A76F4" w:rsidRPr="00EB506E" w:rsidRDefault="005A76F4" w:rsidP="005A76F4">
      <w:pPr>
        <w:rPr>
          <w:u w:val="single"/>
        </w:rPr>
      </w:pPr>
      <w:r w:rsidRPr="00EB506E">
        <w:rPr>
          <w:u w:val="single"/>
        </w:rPr>
        <w:t xml:space="preserve">Reuters released a </w:t>
      </w:r>
      <w:r w:rsidRPr="00EB506E">
        <w:rPr>
          <w:b/>
          <w:bCs/>
          <w:u w:val="single"/>
        </w:rPr>
        <w:t>national poll Tuesday showing Harris with a 2-point lead over Trump</w:t>
      </w:r>
      <w:r w:rsidRPr="00EB506E">
        <w:rPr>
          <w:u w:val="single"/>
        </w:rPr>
        <w:t>, (44%-42%).</w:t>
      </w:r>
    </w:p>
    <w:p w14:paraId="16BCD1F3" w14:textId="77777777" w:rsidR="005A76F4" w:rsidRPr="00EB506E" w:rsidRDefault="005A76F4" w:rsidP="005A76F4">
      <w:pPr>
        <w:rPr>
          <w:sz w:val="16"/>
        </w:rPr>
      </w:pPr>
      <w:r w:rsidRPr="00EB506E">
        <w:rPr>
          <w:sz w:val="16"/>
        </w:rPr>
        <w:t xml:space="preserve">The same poll the previous week had Trump with a 2-point lead, </w:t>
      </w:r>
      <w:r w:rsidRPr="00EB506E">
        <w:rPr>
          <w:u w:val="single"/>
        </w:rPr>
        <w:t>suggesting that the Democrats' candidate switch led Trump to lose ground instead of picking up a post-convention bump</w:t>
      </w:r>
      <w:r w:rsidRPr="00EB506E">
        <w:rPr>
          <w:sz w:val="16"/>
        </w:rPr>
        <w:t>.</w:t>
      </w:r>
    </w:p>
    <w:p w14:paraId="64CF061B" w14:textId="77777777" w:rsidR="005A76F4" w:rsidRPr="00EB506E" w:rsidRDefault="005A76F4" w:rsidP="005A76F4">
      <w:pPr>
        <w:rPr>
          <w:sz w:val="16"/>
        </w:rPr>
      </w:pPr>
      <w:r w:rsidRPr="00EB506E">
        <w:rPr>
          <w:sz w:val="16"/>
        </w:rPr>
        <w:t xml:space="preserve">A new NPR/PBS News/Marist poll indicates </w:t>
      </w:r>
      <w:r w:rsidRPr="00EB506E">
        <w:rPr>
          <w:u w:val="single"/>
        </w:rPr>
        <w:t xml:space="preserve">that </w:t>
      </w:r>
      <w:r w:rsidRPr="00EB506E">
        <w:rPr>
          <w:b/>
          <w:bCs/>
          <w:highlight w:val="cyan"/>
          <w:u w:val="single"/>
        </w:rPr>
        <w:t>Harris' entry reset the race</w:t>
      </w:r>
      <w:r w:rsidRPr="00EB506E">
        <w:rPr>
          <w:sz w:val="16"/>
        </w:rPr>
        <w:t>, which the poll says is statistically tied.</w:t>
      </w:r>
    </w:p>
    <w:p w14:paraId="6D45D62F" w14:textId="3471C012" w:rsidR="005A76F4" w:rsidRPr="00EB506E" w:rsidRDefault="005A76F4" w:rsidP="005A76F4">
      <w:pPr>
        <w:rPr>
          <w:sz w:val="16"/>
        </w:rPr>
      </w:pPr>
      <w:r w:rsidRPr="00EB506E">
        <w:rPr>
          <w:sz w:val="16"/>
        </w:rPr>
        <w:t>Swing-state polls are done less frequently, and don't yet reflect the historic twists and turns of the past two weeks. The latest batch showed Trump ahead in most of the six states likely to decide the election — Arizona, Georgia, Michigan, Nevada, Pennsylvania and Wisconsin.</w:t>
      </w:r>
    </w:p>
    <w:p w14:paraId="2B36CCE0" w14:textId="77777777" w:rsidR="005A76F4" w:rsidRPr="00EB506E" w:rsidRDefault="005A76F4" w:rsidP="005A76F4">
      <w:pPr>
        <w:rPr>
          <w:sz w:val="16"/>
        </w:rPr>
      </w:pPr>
      <w:r w:rsidRPr="00EB506E">
        <w:rPr>
          <w:sz w:val="16"/>
        </w:rPr>
        <w:t xml:space="preserve">In a New York Times/Siena College </w:t>
      </w:r>
      <w:r w:rsidRPr="00EB506E">
        <w:rPr>
          <w:u w:val="single"/>
        </w:rPr>
        <w:t>poll</w:t>
      </w:r>
      <w:r w:rsidRPr="00EB506E">
        <w:rPr>
          <w:sz w:val="16"/>
        </w:rPr>
        <w:t xml:space="preserve"> — taken before Biden dropped out and the assassination attempt against Trump — </w:t>
      </w:r>
      <w:r w:rsidRPr="00EB506E">
        <w:rPr>
          <w:u w:val="single"/>
        </w:rPr>
        <w:t xml:space="preserve">Harris fared better than </w:t>
      </w:r>
      <w:proofErr w:type="gramStart"/>
      <w:r w:rsidRPr="00EB506E">
        <w:rPr>
          <w:u w:val="single"/>
        </w:rPr>
        <w:t>Biden</w:t>
      </w:r>
      <w:r w:rsidRPr="00EB506E">
        <w:rPr>
          <w:sz w:val="16"/>
        </w:rPr>
        <w:t>, and</w:t>
      </w:r>
      <w:proofErr w:type="gramEnd"/>
      <w:r w:rsidRPr="00EB506E">
        <w:rPr>
          <w:sz w:val="16"/>
        </w:rPr>
        <w:t xml:space="preserve"> was essentially tied with Trump in Pennsylvania.</w:t>
      </w:r>
    </w:p>
    <w:p w14:paraId="705E7454" w14:textId="77777777" w:rsidR="005A76F4" w:rsidRPr="00EB506E" w:rsidRDefault="005A76F4" w:rsidP="005A76F4">
      <w:pPr>
        <w:rPr>
          <w:sz w:val="16"/>
        </w:rPr>
      </w:pPr>
      <w:r w:rsidRPr="00EB506E">
        <w:rPr>
          <w:u w:val="single"/>
        </w:rPr>
        <w:t>Harris also polled stronger than Biden with Black voters and younger voters</w:t>
      </w:r>
      <w:r w:rsidRPr="00EB506E">
        <w:rPr>
          <w:sz w:val="16"/>
        </w:rPr>
        <w:t>.</w:t>
      </w:r>
    </w:p>
    <w:p w14:paraId="72A1BB3D" w14:textId="77777777" w:rsidR="005A76F4" w:rsidRPr="00EB506E" w:rsidRDefault="005A76F4" w:rsidP="005A76F4">
      <w:pPr>
        <w:rPr>
          <w:sz w:val="16"/>
        </w:rPr>
      </w:pPr>
      <w:r w:rsidRPr="00EB506E">
        <w:rPr>
          <w:sz w:val="16"/>
        </w:rPr>
        <w:t>In Michigan, Real Clear Politics found that Trump led by about 2 points from an average of Trump-Harris polls.</w:t>
      </w:r>
    </w:p>
    <w:p w14:paraId="28E4A465" w14:textId="0AE25107" w:rsidR="005A76F4" w:rsidRPr="00EB506E" w:rsidRDefault="005A76F4" w:rsidP="005A76F4">
      <w:pPr>
        <w:rPr>
          <w:sz w:val="16"/>
        </w:rPr>
      </w:pPr>
      <w:r w:rsidRPr="00EB506E">
        <w:rPr>
          <w:sz w:val="16"/>
        </w:rPr>
        <w:t>State of play: Trump's team is zeroing in on the three "Blue Wall" states, with a particular eye on Pennsylvania.</w:t>
      </w:r>
    </w:p>
    <w:p w14:paraId="66838643" w14:textId="77777777" w:rsidR="005A76F4" w:rsidRPr="00EB506E" w:rsidRDefault="005A76F4" w:rsidP="005A76F4">
      <w:pPr>
        <w:rPr>
          <w:sz w:val="16"/>
        </w:rPr>
      </w:pPr>
      <w:r w:rsidRPr="00EB506E">
        <w:rPr>
          <w:sz w:val="16"/>
        </w:rPr>
        <w:t>His running mate, Ohio Sen. J.D. Vance, plans to campaign frequently in Pennsylvania in the next few months, hoping to use his background as a Rust Belt native to woo working-class voters.</w:t>
      </w:r>
    </w:p>
    <w:p w14:paraId="6E9EC4A2" w14:textId="274B2EE5" w:rsidR="005A76F4" w:rsidRPr="00EB506E" w:rsidRDefault="005A76F4" w:rsidP="005A76F4">
      <w:pPr>
        <w:rPr>
          <w:sz w:val="16"/>
        </w:rPr>
      </w:pPr>
      <w:r w:rsidRPr="00EB506E">
        <w:rPr>
          <w:sz w:val="16"/>
        </w:rPr>
        <w:t>Zoom in: Harris could try to neutralize Vance with her own VP selection.</w:t>
      </w:r>
    </w:p>
    <w:p w14:paraId="5BEA627A" w14:textId="77777777" w:rsidR="005A76F4" w:rsidRPr="00EB506E" w:rsidRDefault="005A76F4" w:rsidP="005A76F4">
      <w:pPr>
        <w:rPr>
          <w:b/>
          <w:bCs/>
          <w:sz w:val="16"/>
        </w:rPr>
      </w:pPr>
      <w:r w:rsidRPr="00EB506E">
        <w:rPr>
          <w:sz w:val="16"/>
        </w:rPr>
        <w:t xml:space="preserve">Besides Shapiro, </w:t>
      </w:r>
      <w:r w:rsidRPr="00EB506E">
        <w:rPr>
          <w:u w:val="single"/>
        </w:rPr>
        <w:t xml:space="preserve">Democratic </w:t>
      </w:r>
      <w:r w:rsidRPr="00EB506E">
        <w:rPr>
          <w:b/>
          <w:bCs/>
          <w:u w:val="single"/>
        </w:rPr>
        <w:t>Govs. Roy Cooper</w:t>
      </w:r>
      <w:r w:rsidRPr="00EB506E">
        <w:rPr>
          <w:u w:val="single"/>
        </w:rPr>
        <w:t xml:space="preserve"> (North Carolina) and </w:t>
      </w:r>
      <w:r w:rsidRPr="00EB506E">
        <w:rPr>
          <w:b/>
          <w:bCs/>
          <w:u w:val="single"/>
        </w:rPr>
        <w:t>Andy Beshear</w:t>
      </w:r>
      <w:r w:rsidRPr="00EB506E">
        <w:rPr>
          <w:u w:val="single"/>
        </w:rPr>
        <w:t xml:space="preserve"> (Kentucky) </w:t>
      </w:r>
      <w:r w:rsidRPr="00EB506E">
        <w:rPr>
          <w:b/>
          <w:bCs/>
          <w:u w:val="single"/>
        </w:rPr>
        <w:t>are VP contenders with broad appeal among moderate Democrats</w:t>
      </w:r>
      <w:r w:rsidRPr="00EB506E">
        <w:rPr>
          <w:b/>
          <w:bCs/>
          <w:sz w:val="16"/>
        </w:rPr>
        <w:t>.</w:t>
      </w:r>
    </w:p>
    <w:p w14:paraId="49D0C440" w14:textId="77777777" w:rsidR="005A76F4" w:rsidRPr="00EB506E" w:rsidRDefault="005A76F4" w:rsidP="005A76F4">
      <w:pPr>
        <w:rPr>
          <w:sz w:val="16"/>
        </w:rPr>
      </w:pPr>
      <w:r w:rsidRPr="00EB506E">
        <w:rPr>
          <w:sz w:val="16"/>
        </w:rPr>
        <w:t xml:space="preserve">Harris "and whoever her running mate </w:t>
      </w:r>
      <w:proofErr w:type="gramStart"/>
      <w:r w:rsidRPr="00EB506E">
        <w:rPr>
          <w:sz w:val="16"/>
        </w:rPr>
        <w:t>is are</w:t>
      </w:r>
      <w:proofErr w:type="gramEnd"/>
      <w:r w:rsidRPr="00EB506E">
        <w:rPr>
          <w:sz w:val="16"/>
        </w:rPr>
        <w:t xml:space="preserve"> going to have to work Pennsylvania very hard," Ceisler said.</w:t>
      </w:r>
    </w:p>
    <w:p w14:paraId="6905B499" w14:textId="77777777" w:rsidR="005A76F4" w:rsidRPr="00EB506E" w:rsidRDefault="005A76F4" w:rsidP="005A76F4">
      <w:pPr>
        <w:rPr>
          <w:sz w:val="16"/>
        </w:rPr>
      </w:pPr>
      <w:r w:rsidRPr="00EB506E">
        <w:rPr>
          <w:sz w:val="16"/>
        </w:rPr>
        <w:t>"She's going to have to introduce herself to the electorate — and she can't let herself be painted as some far-left 'woke' activist from San Francisco, because she's not."</w:t>
      </w:r>
    </w:p>
    <w:p w14:paraId="403DC64D" w14:textId="0A52C742" w:rsidR="005A76F4" w:rsidRPr="00EB506E" w:rsidRDefault="005A76F4" w:rsidP="005A76F4">
      <w:pPr>
        <w:rPr>
          <w:sz w:val="16"/>
        </w:rPr>
      </w:pPr>
      <w:r w:rsidRPr="00EB506E">
        <w:rPr>
          <w:sz w:val="16"/>
        </w:rPr>
        <w:t>What to watch: The "Blue Wall" states aren't the only places where Harris' emerging coalition will be tested.</w:t>
      </w:r>
    </w:p>
    <w:p w14:paraId="1CED4706" w14:textId="77777777" w:rsidR="005A76F4" w:rsidRPr="00EB506E" w:rsidRDefault="005A76F4" w:rsidP="005A76F4">
      <w:pPr>
        <w:rPr>
          <w:sz w:val="16"/>
        </w:rPr>
      </w:pPr>
      <w:r w:rsidRPr="00EB506E">
        <w:rPr>
          <w:sz w:val="16"/>
        </w:rPr>
        <w:t>Democratic strategist Tony Cani, the Biden campaign's Arizona deputy director in 2020, said recent Democratic victories relied on high turnout among young voters and people of color.</w:t>
      </w:r>
    </w:p>
    <w:p w14:paraId="55CA7CDB" w14:textId="77777777" w:rsidR="005A76F4" w:rsidRPr="00EB506E" w:rsidRDefault="005A76F4" w:rsidP="005A76F4">
      <w:pPr>
        <w:rPr>
          <w:sz w:val="16"/>
        </w:rPr>
      </w:pPr>
      <w:r w:rsidRPr="00EB506E">
        <w:rPr>
          <w:sz w:val="16"/>
        </w:rPr>
        <w:t>He's hoping Harris will re-engage those voters who were on the fence about Biden, who trailed Trump by several points in Arizona polls.</w:t>
      </w:r>
    </w:p>
    <w:p w14:paraId="223D3777" w14:textId="24B2EE11" w:rsidR="005A76F4" w:rsidRPr="00A75076" w:rsidRDefault="005A76F4" w:rsidP="005A76F4">
      <w:pPr>
        <w:rPr>
          <w:u w:val="single"/>
        </w:rPr>
      </w:pPr>
      <w:r w:rsidRPr="00EB506E">
        <w:rPr>
          <w:sz w:val="16"/>
        </w:rPr>
        <w:t xml:space="preserve">The bottom line: Tharon Johnson, a Georgia-based Democratic strategist, said the </w:t>
      </w:r>
      <w:r w:rsidRPr="00EB506E">
        <w:rPr>
          <w:b/>
          <w:bCs/>
          <w:u w:val="single"/>
        </w:rPr>
        <w:t xml:space="preserve">2020 </w:t>
      </w:r>
      <w:r w:rsidRPr="00EB506E">
        <w:rPr>
          <w:b/>
          <w:bCs/>
          <w:highlight w:val="cyan"/>
          <w:u w:val="single"/>
        </w:rPr>
        <w:t>Biden-Harris campaign</w:t>
      </w:r>
      <w:r w:rsidRPr="00EB506E">
        <w:rPr>
          <w:b/>
          <w:bCs/>
          <w:u w:val="single"/>
        </w:rPr>
        <w:t xml:space="preserve"> </w:t>
      </w:r>
      <w:r w:rsidRPr="00EB506E">
        <w:rPr>
          <w:b/>
          <w:bCs/>
          <w:highlight w:val="cyan"/>
          <w:u w:val="single"/>
        </w:rPr>
        <w:t>was successful because of</w:t>
      </w:r>
      <w:r w:rsidRPr="00EB506E">
        <w:rPr>
          <w:b/>
          <w:bCs/>
          <w:u w:val="single"/>
        </w:rPr>
        <w:t xml:space="preserve"> its broad coalition of voters</w:t>
      </w:r>
      <w:r w:rsidRPr="00EB506E">
        <w:rPr>
          <w:u w:val="single"/>
        </w:rPr>
        <w:t>.</w:t>
      </w:r>
    </w:p>
    <w:p w14:paraId="2185A461" w14:textId="77777777" w:rsidR="005A76F4" w:rsidRPr="00EB506E" w:rsidRDefault="005A76F4" w:rsidP="005A76F4">
      <w:pPr>
        <w:rPr>
          <w:u w:val="single"/>
        </w:rPr>
      </w:pPr>
      <w:r w:rsidRPr="00EB506E">
        <w:rPr>
          <w:sz w:val="16"/>
        </w:rPr>
        <w:t>"</w:t>
      </w:r>
      <w:r w:rsidRPr="00EB506E">
        <w:rPr>
          <w:u w:val="single"/>
        </w:rPr>
        <w:t xml:space="preserve">She's got to extend that hand to that working-class ... </w:t>
      </w:r>
      <w:r w:rsidRPr="00EB506E">
        <w:rPr>
          <w:b/>
          <w:bCs/>
          <w:highlight w:val="cyan"/>
          <w:u w:val="single"/>
        </w:rPr>
        <w:t>moderate</w:t>
      </w:r>
      <w:r w:rsidRPr="00EB506E">
        <w:rPr>
          <w:b/>
          <w:bCs/>
          <w:u w:val="single"/>
        </w:rPr>
        <w:t xml:space="preserve"> [and] </w:t>
      </w:r>
      <w:r w:rsidRPr="00EB506E">
        <w:rPr>
          <w:b/>
          <w:bCs/>
          <w:highlight w:val="cyan"/>
          <w:u w:val="single"/>
        </w:rPr>
        <w:t>independent voters</w:t>
      </w:r>
      <w:r w:rsidRPr="00EB506E">
        <w:rPr>
          <w:b/>
          <w:bCs/>
          <w:u w:val="single"/>
        </w:rPr>
        <w:t xml:space="preserve"> that I think are actually </w:t>
      </w:r>
      <w:r w:rsidRPr="00EB506E">
        <w:rPr>
          <w:b/>
          <w:bCs/>
          <w:highlight w:val="cyan"/>
          <w:u w:val="single"/>
        </w:rPr>
        <w:t>up for grabs</w:t>
      </w:r>
      <w:r w:rsidRPr="00EB506E">
        <w:rPr>
          <w:b/>
          <w:bCs/>
          <w:u w:val="single"/>
        </w:rPr>
        <w:t>,</w:t>
      </w:r>
      <w:r w:rsidRPr="00EB506E">
        <w:rPr>
          <w:u w:val="single"/>
        </w:rPr>
        <w:t>" Johnson said</w:t>
      </w:r>
    </w:p>
    <w:p w14:paraId="1EFFD00B" w14:textId="77777777" w:rsidR="005A76F4" w:rsidRPr="00D91704" w:rsidRDefault="005A76F4" w:rsidP="005A76F4"/>
    <w:p w14:paraId="56DCEF51" w14:textId="77777777" w:rsidR="005A76F4" w:rsidRDefault="005A76F4" w:rsidP="005A76F4">
      <w:pPr>
        <w:pStyle w:val="Heading3"/>
      </w:pPr>
      <w:r>
        <w:t>UQ—Credibility</w:t>
      </w:r>
    </w:p>
    <w:p w14:paraId="74D5CE8A" w14:textId="77777777" w:rsidR="005A76F4" w:rsidRPr="00A75076" w:rsidRDefault="005A76F4" w:rsidP="00A75076">
      <w:pPr>
        <w:pStyle w:val="Heading4"/>
      </w:pPr>
      <w:r w:rsidRPr="00A75076">
        <w:t>Harris’s experience with various former positions and former experience leads voters to trust her.</w:t>
      </w:r>
    </w:p>
    <w:p w14:paraId="49617559" w14:textId="77777777" w:rsidR="005A76F4" w:rsidRPr="00835CEC" w:rsidRDefault="005A76F4" w:rsidP="00835CEC">
      <w:r w:rsidRPr="00835CEC">
        <w:rPr>
          <w:rStyle w:val="Style13ptBold"/>
        </w:rPr>
        <w:t>Clinton 7-23</w:t>
      </w:r>
      <w:r w:rsidRPr="00835CEC">
        <w:t xml:space="preserve">-24 [7/23/24, Hillary Clinton was the 67th secretary of state as well as the 2016 democratic presidential nominee, “Hillary Clinton: How Kamala Harris Can Win and Make History”, New York Times, </w:t>
      </w:r>
      <w:hyperlink r:id="rId9" w:history="1">
        <w:r w:rsidRPr="00835CEC">
          <w:rPr>
            <w:rStyle w:val="Hyperlink"/>
          </w:rPr>
          <w:t>https://www.nytimes.com/2024/07/23/opinion/kamala-harris-donald-trump.html</w:t>
        </w:r>
      </w:hyperlink>
      <w:r w:rsidRPr="00835CEC">
        <w:t xml:space="preserve">] </w:t>
      </w:r>
      <w:proofErr w:type="spellStart"/>
      <w:r w:rsidRPr="00835CEC">
        <w:t>HongruiH</w:t>
      </w:r>
      <w:proofErr w:type="spellEnd"/>
    </w:p>
    <w:p w14:paraId="3ADFC2DB" w14:textId="77777777" w:rsidR="005A76F4" w:rsidRDefault="005A76F4" w:rsidP="005A76F4">
      <w:r w:rsidRPr="00ED2F4E">
        <w:rPr>
          <w:rStyle w:val="StyleUnderline"/>
        </w:rPr>
        <w:t xml:space="preserve">Ms. </w:t>
      </w:r>
      <w:r w:rsidRPr="00ED2F4E">
        <w:rPr>
          <w:rStyle w:val="StyleUnderline"/>
          <w:highlight w:val="cyan"/>
        </w:rPr>
        <w:t>Harris</w:t>
      </w:r>
      <w:r w:rsidRPr="00ED2F4E">
        <w:rPr>
          <w:rStyle w:val="StyleUnderline"/>
        </w:rPr>
        <w:t xml:space="preserve"> </w:t>
      </w:r>
      <w:r w:rsidRPr="00ED2F4E">
        <w:rPr>
          <w:rStyle w:val="StyleUnderline"/>
          <w:highlight w:val="cyan"/>
        </w:rPr>
        <w:t>is</w:t>
      </w:r>
      <w:r w:rsidRPr="00ED2F4E">
        <w:rPr>
          <w:rStyle w:val="StyleUnderline"/>
        </w:rPr>
        <w:t xml:space="preserve"> chronically </w:t>
      </w:r>
      <w:r w:rsidRPr="00ED2F4E">
        <w:rPr>
          <w:rStyle w:val="StyleUnderline"/>
          <w:highlight w:val="cyan"/>
        </w:rPr>
        <w:t>underestimated</w:t>
      </w:r>
      <w:r w:rsidRPr="00ED2F4E">
        <w:rPr>
          <w:rStyle w:val="StyleUnderline"/>
        </w:rPr>
        <w:t xml:space="preserve">, as are so many women in politics, but </w:t>
      </w:r>
      <w:r w:rsidRPr="00ED2F4E">
        <w:rPr>
          <w:rStyle w:val="StyleUnderline"/>
          <w:highlight w:val="cyan"/>
        </w:rPr>
        <w:t>she is well prepared</w:t>
      </w:r>
      <w:r w:rsidRPr="00ED2F4E">
        <w:rPr>
          <w:rStyle w:val="StyleUnderline"/>
        </w:rPr>
        <w:t xml:space="preserve"> for this moment.</w:t>
      </w:r>
      <w:r>
        <w:t xml:space="preserve"> </w:t>
      </w:r>
      <w:r w:rsidRPr="00ED2F4E">
        <w:rPr>
          <w:rStyle w:val="StyleUnderline"/>
          <w:highlight w:val="cyan"/>
        </w:rPr>
        <w:t xml:space="preserve">As a </w:t>
      </w:r>
      <w:r w:rsidRPr="00ED2F4E">
        <w:rPr>
          <w:rStyle w:val="Emphasis"/>
          <w:highlight w:val="cyan"/>
        </w:rPr>
        <w:t>prosecutor and attorney general</w:t>
      </w:r>
      <w:r w:rsidRPr="00ED2F4E">
        <w:rPr>
          <w:rStyle w:val="StyleUnderline"/>
          <w:highlight w:val="cyan"/>
        </w:rPr>
        <w:t xml:space="preserve"> in Califor</w:t>
      </w:r>
      <w:r w:rsidRPr="00ED2F4E">
        <w:rPr>
          <w:rStyle w:val="StyleUnderline"/>
        </w:rPr>
        <w:t xml:space="preserve">nia, she took on drug traffickers, polluters and predatory lenders. As </w:t>
      </w:r>
      <w:r w:rsidRPr="00ED2F4E">
        <w:rPr>
          <w:rStyle w:val="StyleUnderline"/>
          <w:highlight w:val="cyan"/>
        </w:rPr>
        <w:t>a</w:t>
      </w:r>
      <w:r w:rsidRPr="00ED2F4E">
        <w:rPr>
          <w:rStyle w:val="StyleUnderline"/>
        </w:rPr>
        <w:t xml:space="preserve"> U.S. </w:t>
      </w:r>
      <w:r w:rsidRPr="00ED2F4E">
        <w:rPr>
          <w:rStyle w:val="Emphasis"/>
          <w:highlight w:val="cyan"/>
        </w:rPr>
        <w:t>senator</w:t>
      </w:r>
      <w:r w:rsidRPr="00ED2F4E">
        <w:rPr>
          <w:rStyle w:val="StyleUnderline"/>
        </w:rPr>
        <w:t xml:space="preserve">, she rigorously questioned squirming Trump administration officials and nominees </w:t>
      </w:r>
      <w:r w:rsidRPr="00ED2F4E">
        <w:rPr>
          <w:rStyle w:val="StyleUnderline"/>
          <w:highlight w:val="cyan"/>
        </w:rPr>
        <w:t>and</w:t>
      </w:r>
      <w:r w:rsidRPr="00ED2F4E">
        <w:rPr>
          <w:rStyle w:val="StyleUnderline"/>
        </w:rPr>
        <w:t xml:space="preserve"> was inspiring to watch.</w:t>
      </w:r>
      <w:r>
        <w:t xml:space="preserve"> </w:t>
      </w:r>
      <w:r w:rsidRPr="00ED2F4E">
        <w:rPr>
          <w:highlight w:val="cyan"/>
        </w:rPr>
        <w:t>A</w:t>
      </w:r>
      <w:r>
        <w:t xml:space="preserve">s </w:t>
      </w:r>
      <w:r w:rsidRPr="00ED2F4E">
        <w:rPr>
          <w:rStyle w:val="Emphasis"/>
          <w:highlight w:val="cyan"/>
        </w:rPr>
        <w:t>v</w:t>
      </w:r>
      <w:r w:rsidRPr="00ED2F4E">
        <w:rPr>
          <w:rStyle w:val="Emphasis"/>
        </w:rPr>
        <w:t xml:space="preserve">ice </w:t>
      </w:r>
      <w:r w:rsidRPr="00ED2F4E">
        <w:rPr>
          <w:rStyle w:val="Emphasis"/>
          <w:highlight w:val="cyan"/>
        </w:rPr>
        <w:t>p</w:t>
      </w:r>
      <w:r w:rsidRPr="00ED2F4E">
        <w:rPr>
          <w:rStyle w:val="Emphasis"/>
        </w:rPr>
        <w:t>resident</w:t>
      </w:r>
      <w:r>
        <w:t xml:space="preserve">, </w:t>
      </w:r>
      <w:r w:rsidRPr="00ED2F4E">
        <w:rPr>
          <w:rStyle w:val="StyleUnderline"/>
        </w:rPr>
        <w:t xml:space="preserve">Ms. </w:t>
      </w:r>
      <w:r w:rsidRPr="00ED2F4E">
        <w:rPr>
          <w:rStyle w:val="StyleUnderline"/>
          <w:highlight w:val="cyan"/>
        </w:rPr>
        <w:t>Harris</w:t>
      </w:r>
      <w:r>
        <w:t xml:space="preserve"> has sat with the president in the Situation Room, </w:t>
      </w:r>
      <w:r w:rsidRPr="00ED2F4E">
        <w:rPr>
          <w:rStyle w:val="StyleUnderline"/>
        </w:rPr>
        <w:t>helping make the hardest decisions a leader can make</w:t>
      </w:r>
      <w:r>
        <w:t xml:space="preserve">. And when the extremist Supreme Court overturned Roe v. Wade, </w:t>
      </w:r>
      <w:r w:rsidRPr="00ED2F4E">
        <w:rPr>
          <w:rStyle w:val="StyleUnderline"/>
        </w:rPr>
        <w:t xml:space="preserve">she </w:t>
      </w:r>
      <w:r w:rsidRPr="00ED2F4E">
        <w:rPr>
          <w:rStyle w:val="StyleUnderline"/>
          <w:highlight w:val="cyan"/>
        </w:rPr>
        <w:t>became</w:t>
      </w:r>
      <w:r w:rsidRPr="00ED2F4E">
        <w:rPr>
          <w:rStyle w:val="StyleUnderline"/>
        </w:rPr>
        <w:t xml:space="preserve"> the administration’s most passionate </w:t>
      </w:r>
      <w:r w:rsidRPr="00ED2F4E">
        <w:rPr>
          <w:rStyle w:val="StyleUnderline"/>
          <w:highlight w:val="cyan"/>
        </w:rPr>
        <w:t>an</w:t>
      </w:r>
      <w:r w:rsidRPr="00ED2F4E">
        <w:rPr>
          <w:rStyle w:val="StyleUnderline"/>
        </w:rPr>
        <w:t xml:space="preserve">d </w:t>
      </w:r>
      <w:r w:rsidRPr="00ED2F4E">
        <w:rPr>
          <w:rStyle w:val="StyleUnderline"/>
          <w:highlight w:val="cyan"/>
        </w:rPr>
        <w:t>effective advocate</w:t>
      </w:r>
      <w:r w:rsidRPr="00ED2F4E">
        <w:rPr>
          <w:rStyle w:val="StyleUnderline"/>
        </w:rPr>
        <w:t xml:space="preserve"> for restoring women’s reproductive rights</w:t>
      </w:r>
      <w:r>
        <w:t>.</w:t>
      </w:r>
    </w:p>
    <w:p w14:paraId="35431823" w14:textId="77777777" w:rsidR="005A76F4" w:rsidRDefault="005A76F4" w:rsidP="005A76F4">
      <w:r>
        <w:t xml:space="preserve">I look forward to hearing </w:t>
      </w:r>
      <w:r w:rsidRPr="00ED2F4E">
        <w:rPr>
          <w:rStyle w:val="StyleUnderline"/>
        </w:rPr>
        <w:t>her prosecute a compelling case against Mr. Trump</w:t>
      </w:r>
      <w:r>
        <w:t>, who failed as a president the first time and is running on a dangerous agenda. A second Trump term would be much worse than the first. Mr. Trump’s plans are more extreme, he is more unhinged, and the guardrails that constrained some of his worst instincts are gone.</w:t>
      </w:r>
    </w:p>
    <w:p w14:paraId="6A01C29D" w14:textId="77777777" w:rsidR="005A76F4" w:rsidRDefault="005A76F4" w:rsidP="005A76F4">
      <w:r>
        <w:t xml:space="preserve">Ms. Harris can explain to the American people that inflation would surge again under Mr. Trump, thanks to his proposed across-the-board tariffs, sweeping tax cuts for the rich and mass deportations. </w:t>
      </w:r>
      <w:r w:rsidRPr="00ED2F4E">
        <w:rPr>
          <w:rStyle w:val="StyleUnderline"/>
        </w:rPr>
        <w:t>The policies outlined by Mr. Trump’s allies in Project 2025, from further restricting abortion rights to dismantling the Department of Education, are a recipe for a weaker, poorer, more divided America.</w:t>
      </w:r>
    </w:p>
    <w:p w14:paraId="60940150" w14:textId="77777777" w:rsidR="005A76F4" w:rsidRDefault="005A76F4" w:rsidP="005A76F4">
      <w:r w:rsidRPr="00ED2F4E">
        <w:rPr>
          <w:rStyle w:val="StyleUnderline"/>
          <w:highlight w:val="cyan"/>
        </w:rPr>
        <w:t>The vice president’s</w:t>
      </w:r>
      <w:r w:rsidRPr="00ED2F4E">
        <w:rPr>
          <w:rStyle w:val="StyleUnderline"/>
        </w:rPr>
        <w:t xml:space="preserve"> </w:t>
      </w:r>
      <w:r w:rsidRPr="00ED2F4E">
        <w:rPr>
          <w:rStyle w:val="Emphasis"/>
        </w:rPr>
        <w:t xml:space="preserve">law enforcement </w:t>
      </w:r>
      <w:r w:rsidRPr="00ED2F4E">
        <w:rPr>
          <w:rStyle w:val="Emphasis"/>
          <w:highlight w:val="cyan"/>
        </w:rPr>
        <w:t>experience</w:t>
      </w:r>
      <w:r w:rsidRPr="00ED2F4E">
        <w:rPr>
          <w:rStyle w:val="Emphasis"/>
        </w:rPr>
        <w:t xml:space="preserve"> </w:t>
      </w:r>
      <w:r w:rsidRPr="00ED2F4E">
        <w:rPr>
          <w:rStyle w:val="StyleUnderline"/>
          <w:highlight w:val="cyan"/>
        </w:rPr>
        <w:t xml:space="preserve">gives her the </w:t>
      </w:r>
      <w:r w:rsidRPr="00ED2F4E">
        <w:rPr>
          <w:rStyle w:val="Emphasis"/>
          <w:highlight w:val="cyan"/>
        </w:rPr>
        <w:t>credibility</w:t>
      </w:r>
      <w:r w:rsidRPr="00ED2F4E">
        <w:rPr>
          <w:rStyle w:val="StyleUnderline"/>
        </w:rPr>
        <w:t xml:space="preserve"> </w:t>
      </w:r>
      <w:r w:rsidRPr="00ED2F4E">
        <w:rPr>
          <w:rStyle w:val="StyleUnderline"/>
          <w:highlight w:val="cyan"/>
        </w:rPr>
        <w:t>to rebut</w:t>
      </w:r>
      <w:r w:rsidRPr="00ED2F4E">
        <w:rPr>
          <w:rStyle w:val="StyleUnderline"/>
        </w:rPr>
        <w:t xml:space="preserve"> Mr. </w:t>
      </w:r>
      <w:r w:rsidRPr="00ED2F4E">
        <w:rPr>
          <w:rStyle w:val="StyleUnderline"/>
          <w:highlight w:val="cyan"/>
        </w:rPr>
        <w:t>Trump’s</w:t>
      </w:r>
      <w:r w:rsidRPr="00ED2F4E">
        <w:rPr>
          <w:rStyle w:val="StyleUnderline"/>
        </w:rPr>
        <w:t xml:space="preserve"> </w:t>
      </w:r>
      <w:r w:rsidRPr="00ED2F4E">
        <w:rPr>
          <w:rStyle w:val="StyleUnderline"/>
          <w:highlight w:val="cyan"/>
        </w:rPr>
        <w:t>lies</w:t>
      </w:r>
      <w:r w:rsidRPr="00ED2F4E">
        <w:rPr>
          <w:rStyle w:val="StyleUnderline"/>
        </w:rPr>
        <w:t xml:space="preserve"> </w:t>
      </w:r>
      <w:r w:rsidRPr="00ED2F4E">
        <w:rPr>
          <w:rStyle w:val="StyleUnderline"/>
          <w:highlight w:val="cyan"/>
        </w:rPr>
        <w:t>about crime and immigration</w:t>
      </w:r>
      <w:r w:rsidRPr="00ED2F4E">
        <w:rPr>
          <w:rStyle w:val="StyleUnderline"/>
        </w:rPr>
        <w:t>.</w:t>
      </w:r>
      <w:r>
        <w:t xml:space="preserve"> The facts are on her side: After spiking under Mr. Trump, the murder rate is plummeting under the Biden-Harris administration. Illegal border crossings are also dropping fast and are now the lowest they’ve been since 2020, thanks in part to Mr. Biden’s recent executive order. We’d be making even more progress if Mr. Trump hadn’t killed a bipartisan immigration compromise in Congress this year for his own selfish political purposes.</w:t>
      </w:r>
    </w:p>
    <w:p w14:paraId="290332B4" w14:textId="77777777" w:rsidR="005A76F4" w:rsidRDefault="005A76F4" w:rsidP="005A76F4">
      <w:r>
        <w:t xml:space="preserve">As a friend and supporter of Mr. Biden, I find this a bittersweet moment. He is a wise and decent man who served our country well. We have lost our standard-bearer, and we will miss his steady leadership, deep empathy and fighting spirit. Yet </w:t>
      </w:r>
      <w:r w:rsidRPr="00ED2F4E">
        <w:rPr>
          <w:rStyle w:val="StyleUnderline"/>
          <w:highlight w:val="cyan"/>
        </w:rPr>
        <w:t>we have gained</w:t>
      </w:r>
      <w:r w:rsidRPr="00ED2F4E">
        <w:rPr>
          <w:rStyle w:val="StyleUnderline"/>
        </w:rPr>
        <w:t xml:space="preserve"> much as well</w:t>
      </w:r>
      <w:r>
        <w:t xml:space="preserve">: a new champion, </w:t>
      </w:r>
      <w:r w:rsidRPr="00ED2F4E">
        <w:rPr>
          <w:rStyle w:val="StyleUnderline"/>
        </w:rPr>
        <w:t xml:space="preserve">an invigorated campaign and </w:t>
      </w:r>
      <w:r w:rsidRPr="00ED2F4E">
        <w:rPr>
          <w:rStyle w:val="StyleUnderline"/>
          <w:highlight w:val="cyan"/>
        </w:rPr>
        <w:t xml:space="preserve">a </w:t>
      </w:r>
      <w:r w:rsidRPr="00ED2F4E">
        <w:rPr>
          <w:rStyle w:val="Emphasis"/>
          <w:highlight w:val="cyan"/>
        </w:rPr>
        <w:t>renewed</w:t>
      </w:r>
      <w:r w:rsidRPr="00ED2F4E">
        <w:rPr>
          <w:rStyle w:val="StyleUnderline"/>
          <w:highlight w:val="cyan"/>
        </w:rPr>
        <w:t xml:space="preserve"> sense of purpose</w:t>
      </w:r>
      <w:r w:rsidRPr="00ED2F4E">
        <w:rPr>
          <w:rStyle w:val="StyleUnderline"/>
        </w:rPr>
        <w:t>.</w:t>
      </w:r>
    </w:p>
    <w:p w14:paraId="7ABCF8A8" w14:textId="77777777" w:rsidR="005A76F4" w:rsidRPr="00775A61" w:rsidRDefault="005A76F4" w:rsidP="005A76F4">
      <w:r>
        <w:t xml:space="preserve">The time for </w:t>
      </w:r>
      <w:proofErr w:type="gramStart"/>
      <w:r>
        <w:t>hand-wringing</w:t>
      </w:r>
      <w:proofErr w:type="gramEnd"/>
      <w:r>
        <w:t xml:space="preserve"> is over. Now it’s time to organize, mobilize and win.</w:t>
      </w:r>
    </w:p>
    <w:p w14:paraId="3E9C39FF" w14:textId="77777777" w:rsidR="005A76F4" w:rsidRPr="00D91704" w:rsidRDefault="005A76F4" w:rsidP="005A76F4"/>
    <w:p w14:paraId="33E6902A" w14:textId="2DF19340" w:rsidR="00835CEC" w:rsidRDefault="00835CEC" w:rsidP="005A76F4">
      <w:pPr>
        <w:pStyle w:val="Heading3"/>
      </w:pPr>
      <w:r>
        <w:t>UQ—Demographics</w:t>
      </w:r>
    </w:p>
    <w:p w14:paraId="7FFC1289" w14:textId="0EFDCC3E" w:rsidR="00835CEC" w:rsidRPr="000E7251" w:rsidRDefault="00835CEC" w:rsidP="00835CEC">
      <w:pPr>
        <w:keepNext/>
        <w:keepLines/>
        <w:spacing w:before="40" w:after="0"/>
        <w:outlineLvl w:val="3"/>
        <w:rPr>
          <w:rFonts w:eastAsia="Times New Roman" w:cs="Times New Roman"/>
          <w:b/>
          <w:iCs/>
          <w:sz w:val="26"/>
        </w:rPr>
      </w:pPr>
      <w:r w:rsidRPr="000E7251">
        <w:rPr>
          <w:rFonts w:eastAsia="Times New Roman" w:cs="Times New Roman"/>
          <w:b/>
          <w:iCs/>
          <w:sz w:val="26"/>
        </w:rPr>
        <w:t xml:space="preserve">Harris </w:t>
      </w:r>
      <w:r w:rsidR="00A75076">
        <w:rPr>
          <w:rFonts w:eastAsia="Times New Roman" w:cs="Times New Roman"/>
          <w:b/>
          <w:iCs/>
          <w:sz w:val="26"/>
        </w:rPr>
        <w:t>recovers deficit with critical Democratic demographics.</w:t>
      </w:r>
    </w:p>
    <w:p w14:paraId="04600863" w14:textId="77777777" w:rsidR="00835CEC" w:rsidRPr="000E7251" w:rsidRDefault="00835CEC" w:rsidP="00835CEC">
      <w:pPr>
        <w:rPr>
          <w:rFonts w:eastAsia="Aptos"/>
          <w:color w:val="202224"/>
          <w:spacing w:val="-11"/>
          <w:sz w:val="20"/>
          <w:szCs w:val="20"/>
        </w:rPr>
      </w:pPr>
      <w:r w:rsidRPr="000E7251">
        <w:rPr>
          <w:rFonts w:eastAsia="Aptos"/>
          <w:b/>
          <w:bCs/>
          <w:sz w:val="24"/>
          <w:szCs w:val="24"/>
        </w:rPr>
        <w:t>Zurcher</w:t>
      </w:r>
      <w:r w:rsidRPr="000E7251">
        <w:rPr>
          <w:rFonts w:eastAsia="Aptos"/>
          <w:sz w:val="24"/>
          <w:szCs w:val="24"/>
        </w:rPr>
        <w:t xml:space="preserve"> </w:t>
      </w:r>
      <w:r w:rsidRPr="00A75076">
        <w:rPr>
          <w:rStyle w:val="Style13ptBold"/>
        </w:rPr>
        <w:t>7/23</w:t>
      </w:r>
      <w:r w:rsidRPr="00A75076">
        <w:t xml:space="preserve">/24 </w:t>
      </w:r>
      <w:r w:rsidRPr="000E7251">
        <w:rPr>
          <w:rFonts w:eastAsia="Aptos"/>
          <w:sz w:val="20"/>
          <w:szCs w:val="20"/>
        </w:rPr>
        <w:t>[Anthony; July 23, BBC North America correspondent, “</w:t>
      </w:r>
      <w:r w:rsidRPr="000E7251">
        <w:rPr>
          <w:rFonts w:eastAsia="Aptos"/>
          <w:color w:val="202224"/>
          <w:spacing w:val="-11"/>
          <w:sz w:val="20"/>
          <w:szCs w:val="20"/>
        </w:rPr>
        <w:t>Has Kamala Harris got what it takes to beat Trump?”, https://www.bbc.com/news/articles/c035dp3glypo]</w:t>
      </w:r>
    </w:p>
    <w:p w14:paraId="732E5FC1" w14:textId="77777777" w:rsidR="00835CEC" w:rsidRPr="000E7251" w:rsidRDefault="00835CEC" w:rsidP="00835CEC">
      <w:pPr>
        <w:spacing w:after="0" w:line="390" w:lineRule="atLeast"/>
        <w:textAlignment w:val="baseline"/>
        <w:rPr>
          <w:rFonts w:eastAsia="Times New Roman"/>
          <w:color w:val="202224"/>
          <w:spacing w:val="-5"/>
        </w:rPr>
      </w:pPr>
      <w:r w:rsidRPr="000E7251">
        <w:rPr>
          <w:rFonts w:eastAsia="Times New Roman"/>
          <w:color w:val="202224"/>
          <w:spacing w:val="-5"/>
        </w:rPr>
        <w:t xml:space="preserve">This renewed sense of Democratic presidential enthusiasm comes with a dollar sign attached. </w:t>
      </w:r>
      <w:r w:rsidRPr="000E7251">
        <w:rPr>
          <w:rFonts w:eastAsia="Times New Roman"/>
          <w:color w:val="202224"/>
          <w:spacing w:val="-5"/>
          <w:u w:val="single"/>
        </w:rPr>
        <w:t xml:space="preserve">According to the </w:t>
      </w:r>
      <w:r w:rsidRPr="000E7251">
        <w:rPr>
          <w:rFonts w:eastAsia="Times New Roman"/>
          <w:color w:val="202224"/>
          <w:spacing w:val="-5"/>
          <w:highlight w:val="cyan"/>
          <w:u w:val="single"/>
        </w:rPr>
        <w:t>Harris</w:t>
      </w:r>
      <w:r w:rsidRPr="000E7251">
        <w:rPr>
          <w:rFonts w:eastAsia="Times New Roman"/>
          <w:color w:val="202224"/>
          <w:spacing w:val="-5"/>
          <w:u w:val="single"/>
        </w:rPr>
        <w:t xml:space="preserve"> campaign</w:t>
      </w:r>
      <w:r w:rsidRPr="000E7251">
        <w:rPr>
          <w:rFonts w:eastAsia="Times New Roman"/>
          <w:color w:val="202224"/>
          <w:spacing w:val="-5"/>
        </w:rPr>
        <w:t xml:space="preserve">, the vice-president </w:t>
      </w:r>
      <w:r w:rsidRPr="000E7251">
        <w:rPr>
          <w:rFonts w:eastAsia="Times New Roman"/>
          <w:color w:val="202224"/>
          <w:spacing w:val="-5"/>
          <w:highlight w:val="cyan"/>
          <w:u w:val="single"/>
        </w:rPr>
        <w:t>raised more than $80m</w:t>
      </w:r>
      <w:r w:rsidRPr="000E7251">
        <w:rPr>
          <w:rFonts w:eastAsia="Times New Roman"/>
          <w:color w:val="202224"/>
          <w:spacing w:val="-5"/>
          <w:u w:val="single"/>
        </w:rPr>
        <w:t xml:space="preserve"> </w:t>
      </w:r>
      <w:r w:rsidRPr="000E7251">
        <w:rPr>
          <w:rFonts w:eastAsia="Times New Roman"/>
          <w:color w:val="202224"/>
          <w:spacing w:val="-5"/>
        </w:rPr>
        <w:t xml:space="preserve">(£62m) in new donations </w:t>
      </w:r>
      <w:r w:rsidRPr="000E7251">
        <w:rPr>
          <w:rFonts w:eastAsia="Times New Roman"/>
          <w:color w:val="202224"/>
          <w:spacing w:val="-5"/>
          <w:highlight w:val="cyan"/>
        </w:rPr>
        <w:t>in</w:t>
      </w:r>
      <w:r w:rsidRPr="000E7251">
        <w:rPr>
          <w:rFonts w:eastAsia="Times New Roman"/>
          <w:color w:val="202224"/>
          <w:spacing w:val="-5"/>
        </w:rPr>
        <w:t xml:space="preserve"> the </w:t>
      </w:r>
      <w:r w:rsidRPr="000E7251">
        <w:rPr>
          <w:rFonts w:eastAsia="Times New Roman"/>
          <w:color w:val="202224"/>
          <w:spacing w:val="-5"/>
          <w:highlight w:val="cyan"/>
        </w:rPr>
        <w:t>24 hours</w:t>
      </w:r>
      <w:r w:rsidRPr="000E7251">
        <w:rPr>
          <w:rFonts w:eastAsia="Times New Roman"/>
          <w:color w:val="202224"/>
          <w:spacing w:val="-5"/>
        </w:rPr>
        <w:t xml:space="preserve"> since </w:t>
      </w:r>
      <w:proofErr w:type="spellStart"/>
      <w:r w:rsidRPr="000E7251">
        <w:rPr>
          <w:rFonts w:eastAsia="Times New Roman"/>
          <w:color w:val="202224"/>
          <w:spacing w:val="-5"/>
        </w:rPr>
        <w:t>Mr</w:t>
      </w:r>
      <w:proofErr w:type="spellEnd"/>
      <w:r w:rsidRPr="000E7251">
        <w:rPr>
          <w:rFonts w:eastAsia="Times New Roman"/>
          <w:color w:val="202224"/>
          <w:spacing w:val="-5"/>
        </w:rPr>
        <w:t xml:space="preserve"> Biden’s announcement – the </w:t>
      </w:r>
      <w:r w:rsidRPr="000E7251">
        <w:rPr>
          <w:rFonts w:eastAsia="Times New Roman"/>
          <w:color w:val="202224"/>
          <w:spacing w:val="-5"/>
          <w:highlight w:val="cyan"/>
          <w:u w:val="single"/>
        </w:rPr>
        <w:t>biggest one-day total of any candidate</w:t>
      </w:r>
      <w:r w:rsidRPr="000E7251">
        <w:rPr>
          <w:rFonts w:eastAsia="Times New Roman"/>
          <w:color w:val="202224"/>
          <w:spacing w:val="-5"/>
          <w:u w:val="single"/>
        </w:rPr>
        <w:t xml:space="preserve"> this election cycle</w:t>
      </w:r>
      <w:r w:rsidRPr="000E7251">
        <w:rPr>
          <w:rFonts w:eastAsia="Times New Roman"/>
          <w:color w:val="202224"/>
          <w:spacing w:val="-5"/>
        </w:rPr>
        <w:t xml:space="preserve">. That, </w:t>
      </w:r>
      <w:r w:rsidRPr="000E7251">
        <w:rPr>
          <w:rFonts w:eastAsia="Times New Roman"/>
          <w:color w:val="202224"/>
          <w:spacing w:val="-5"/>
          <w:highlight w:val="cyan"/>
          <w:u w:val="single"/>
        </w:rPr>
        <w:t>along</w:t>
      </w:r>
      <w:r w:rsidRPr="000E7251">
        <w:rPr>
          <w:rFonts w:eastAsia="Times New Roman"/>
          <w:color w:val="202224"/>
          <w:spacing w:val="-5"/>
          <w:u w:val="single"/>
        </w:rPr>
        <w:t xml:space="preserve"> </w:t>
      </w:r>
      <w:r w:rsidRPr="000E7251">
        <w:rPr>
          <w:rFonts w:eastAsia="Times New Roman"/>
          <w:color w:val="202224"/>
          <w:spacing w:val="-5"/>
          <w:highlight w:val="cyan"/>
          <w:u w:val="single"/>
        </w:rPr>
        <w:t>with</w:t>
      </w:r>
      <w:r w:rsidRPr="000E7251">
        <w:rPr>
          <w:rFonts w:eastAsia="Times New Roman"/>
          <w:color w:val="202224"/>
          <w:spacing w:val="-5"/>
          <w:u w:val="single"/>
        </w:rPr>
        <w:t xml:space="preserve"> the nearly $</w:t>
      </w:r>
      <w:r w:rsidRPr="000E7251">
        <w:rPr>
          <w:rFonts w:eastAsia="Times New Roman"/>
          <w:color w:val="202224"/>
          <w:spacing w:val="-5"/>
          <w:highlight w:val="cyan"/>
          <w:u w:val="single"/>
        </w:rPr>
        <w:t>100m</w:t>
      </w:r>
      <w:r w:rsidRPr="000E7251">
        <w:rPr>
          <w:rFonts w:eastAsia="Times New Roman"/>
          <w:color w:val="202224"/>
          <w:spacing w:val="-5"/>
          <w:u w:val="single"/>
        </w:rPr>
        <w:t xml:space="preserve"> she inherits </w:t>
      </w:r>
      <w:r w:rsidRPr="000E7251">
        <w:rPr>
          <w:rFonts w:eastAsia="Times New Roman"/>
          <w:color w:val="202224"/>
          <w:spacing w:val="-5"/>
          <w:highlight w:val="cyan"/>
          <w:u w:val="single"/>
        </w:rPr>
        <w:t>from</w:t>
      </w:r>
      <w:r w:rsidRPr="000E7251">
        <w:rPr>
          <w:rFonts w:eastAsia="Times New Roman"/>
          <w:color w:val="202224"/>
          <w:spacing w:val="-5"/>
          <w:u w:val="single"/>
        </w:rPr>
        <w:t xml:space="preserve"> the </w:t>
      </w:r>
      <w:r w:rsidRPr="000E7251">
        <w:rPr>
          <w:rFonts w:eastAsia="Times New Roman"/>
          <w:color w:val="202224"/>
          <w:spacing w:val="-5"/>
          <w:highlight w:val="cyan"/>
          <w:u w:val="single"/>
        </w:rPr>
        <w:t>Biden</w:t>
      </w:r>
      <w:r w:rsidRPr="000E7251">
        <w:rPr>
          <w:rFonts w:eastAsia="Times New Roman"/>
          <w:color w:val="202224"/>
          <w:spacing w:val="-5"/>
          <w:u w:val="single"/>
        </w:rPr>
        <w:t xml:space="preserve">-Harris fundraising </w:t>
      </w:r>
      <w:r w:rsidRPr="000E7251">
        <w:rPr>
          <w:rFonts w:eastAsia="Times New Roman"/>
          <w:color w:val="202224"/>
          <w:spacing w:val="-5"/>
        </w:rPr>
        <w:t xml:space="preserve">coffers, </w:t>
      </w:r>
      <w:r w:rsidRPr="000E7251">
        <w:rPr>
          <w:rFonts w:eastAsia="Times New Roman"/>
          <w:color w:val="202224"/>
          <w:spacing w:val="-5"/>
          <w:highlight w:val="cyan"/>
          <w:u w:val="single"/>
        </w:rPr>
        <w:t>gives</w:t>
      </w:r>
      <w:r w:rsidRPr="000E7251">
        <w:rPr>
          <w:rFonts w:eastAsia="Times New Roman"/>
          <w:color w:val="202224"/>
          <w:spacing w:val="-5"/>
          <w:u w:val="single"/>
        </w:rPr>
        <w:t xml:space="preserve"> </w:t>
      </w:r>
      <w:r w:rsidRPr="000E7251">
        <w:rPr>
          <w:rFonts w:eastAsia="Times New Roman"/>
          <w:color w:val="202224"/>
          <w:spacing w:val="-5"/>
          <w:highlight w:val="cyan"/>
          <w:u w:val="single"/>
        </w:rPr>
        <w:t>her</w:t>
      </w:r>
      <w:r w:rsidRPr="000E7251">
        <w:rPr>
          <w:rFonts w:eastAsia="Times New Roman"/>
          <w:color w:val="202224"/>
          <w:spacing w:val="-5"/>
          <w:u w:val="single"/>
        </w:rPr>
        <w:t xml:space="preserve"> a firm </w:t>
      </w:r>
      <w:r w:rsidRPr="000E7251">
        <w:rPr>
          <w:rFonts w:eastAsia="Times New Roman"/>
          <w:color w:val="202224"/>
          <w:spacing w:val="-5"/>
          <w:highlight w:val="cyan"/>
          <w:u w:val="single"/>
        </w:rPr>
        <w:t>financial</w:t>
      </w:r>
      <w:r w:rsidRPr="000E7251">
        <w:rPr>
          <w:rFonts w:eastAsia="Times New Roman"/>
          <w:color w:val="202224"/>
          <w:spacing w:val="-5"/>
          <w:u w:val="single"/>
        </w:rPr>
        <w:t xml:space="preserve"> </w:t>
      </w:r>
      <w:r w:rsidRPr="000E7251">
        <w:rPr>
          <w:rFonts w:eastAsia="Times New Roman"/>
          <w:color w:val="202224"/>
          <w:spacing w:val="-5"/>
          <w:highlight w:val="cyan"/>
          <w:u w:val="single"/>
        </w:rPr>
        <w:t>footing</w:t>
      </w:r>
      <w:r w:rsidRPr="000E7251">
        <w:rPr>
          <w:rFonts w:eastAsia="Times New Roman"/>
          <w:color w:val="202224"/>
          <w:spacing w:val="-5"/>
        </w:rPr>
        <w:t xml:space="preserve"> for the campaign to come.</w:t>
      </w:r>
    </w:p>
    <w:p w14:paraId="551C6C3E" w14:textId="77777777" w:rsidR="00835CEC" w:rsidRPr="000E7251" w:rsidRDefault="00835CEC" w:rsidP="00835CEC">
      <w:pPr>
        <w:spacing w:after="0" w:line="390" w:lineRule="atLeast"/>
        <w:textAlignment w:val="baseline"/>
        <w:rPr>
          <w:rFonts w:eastAsia="Times New Roman"/>
          <w:color w:val="202224"/>
          <w:spacing w:val="-5"/>
          <w:u w:val="single"/>
        </w:rPr>
      </w:pPr>
      <w:proofErr w:type="spellStart"/>
      <w:r w:rsidRPr="000E7251">
        <w:rPr>
          <w:rFonts w:eastAsia="Times New Roman"/>
          <w:color w:val="202224"/>
          <w:spacing w:val="-5"/>
        </w:rPr>
        <w:t>Ms</w:t>
      </w:r>
      <w:proofErr w:type="spellEnd"/>
      <w:r w:rsidRPr="000E7251">
        <w:rPr>
          <w:rFonts w:eastAsia="Times New Roman"/>
          <w:color w:val="202224"/>
          <w:spacing w:val="-5"/>
        </w:rPr>
        <w:t xml:space="preserve"> </w:t>
      </w:r>
      <w:r w:rsidRPr="000E7251">
        <w:rPr>
          <w:rFonts w:eastAsia="Times New Roman"/>
          <w:color w:val="202224"/>
          <w:spacing w:val="-5"/>
          <w:highlight w:val="cyan"/>
          <w:u w:val="single"/>
        </w:rPr>
        <w:t>Harris</w:t>
      </w:r>
      <w:r w:rsidRPr="000E7251">
        <w:rPr>
          <w:rFonts w:eastAsia="Times New Roman"/>
          <w:color w:val="202224"/>
          <w:spacing w:val="-5"/>
          <w:u w:val="single"/>
        </w:rPr>
        <w:t>,</w:t>
      </w:r>
      <w:r w:rsidRPr="000E7251">
        <w:rPr>
          <w:rFonts w:eastAsia="Times New Roman"/>
          <w:color w:val="202224"/>
          <w:spacing w:val="-5"/>
        </w:rPr>
        <w:t xml:space="preserve"> if she becomes the nominee</w:t>
      </w:r>
      <w:r w:rsidRPr="000E7251">
        <w:rPr>
          <w:rFonts w:eastAsia="Times New Roman"/>
          <w:color w:val="202224"/>
          <w:spacing w:val="-5"/>
          <w:u w:val="single"/>
        </w:rPr>
        <w:t xml:space="preserve">, </w:t>
      </w:r>
      <w:r w:rsidRPr="000E7251">
        <w:rPr>
          <w:rFonts w:eastAsia="Times New Roman"/>
          <w:color w:val="202224"/>
          <w:spacing w:val="-5"/>
          <w:highlight w:val="cyan"/>
          <w:u w:val="single"/>
        </w:rPr>
        <w:t>also</w:t>
      </w:r>
      <w:r w:rsidRPr="000E7251">
        <w:rPr>
          <w:rFonts w:eastAsia="Times New Roman"/>
          <w:color w:val="202224"/>
          <w:spacing w:val="-5"/>
          <w:u w:val="single"/>
        </w:rPr>
        <w:t xml:space="preserve"> </w:t>
      </w:r>
      <w:r w:rsidRPr="000E7251">
        <w:rPr>
          <w:rFonts w:eastAsia="Times New Roman"/>
          <w:color w:val="202224"/>
          <w:spacing w:val="-5"/>
          <w:highlight w:val="cyan"/>
          <w:u w:val="single"/>
        </w:rPr>
        <w:t>defuses</w:t>
      </w:r>
      <w:r w:rsidRPr="000E7251">
        <w:rPr>
          <w:rFonts w:eastAsia="Times New Roman"/>
          <w:color w:val="202224"/>
          <w:spacing w:val="-5"/>
          <w:u w:val="single"/>
        </w:rPr>
        <w:t xml:space="preserve"> one of the most effective attacks the Republicans have levelled against their opponent: </w:t>
      </w:r>
      <w:r w:rsidRPr="000E7251">
        <w:rPr>
          <w:rFonts w:eastAsia="Times New Roman"/>
          <w:color w:val="202224"/>
          <w:spacing w:val="-5"/>
          <w:highlight w:val="cyan"/>
          <w:u w:val="single"/>
        </w:rPr>
        <w:t>his</w:t>
      </w:r>
      <w:r w:rsidRPr="000E7251">
        <w:rPr>
          <w:rFonts w:eastAsia="Times New Roman"/>
          <w:color w:val="202224"/>
          <w:spacing w:val="-5"/>
          <w:u w:val="single"/>
        </w:rPr>
        <w:t xml:space="preserve"> </w:t>
      </w:r>
      <w:r w:rsidRPr="000E7251">
        <w:rPr>
          <w:rFonts w:eastAsia="Times New Roman"/>
          <w:color w:val="202224"/>
          <w:spacing w:val="-5"/>
          <w:highlight w:val="cyan"/>
          <w:u w:val="single"/>
        </w:rPr>
        <w:t>age</w:t>
      </w:r>
      <w:r w:rsidRPr="000E7251">
        <w:rPr>
          <w:rFonts w:eastAsia="Times New Roman"/>
          <w:color w:val="202224"/>
          <w:spacing w:val="-5"/>
          <w:u w:val="single"/>
        </w:rPr>
        <w:t>. </w:t>
      </w:r>
    </w:p>
    <w:p w14:paraId="3E716D8D" w14:textId="77777777" w:rsidR="00835CEC" w:rsidRPr="000E7251" w:rsidRDefault="00835CEC" w:rsidP="00835CEC">
      <w:pPr>
        <w:spacing w:after="0" w:line="390" w:lineRule="atLeast"/>
        <w:textAlignment w:val="baseline"/>
        <w:rPr>
          <w:rFonts w:eastAsia="Times New Roman"/>
          <w:color w:val="202224"/>
          <w:spacing w:val="-5"/>
        </w:rPr>
      </w:pPr>
      <w:r w:rsidRPr="000E7251">
        <w:rPr>
          <w:rFonts w:eastAsia="Times New Roman"/>
          <w:color w:val="202224"/>
          <w:spacing w:val="-5"/>
        </w:rPr>
        <w:t xml:space="preserve">For months, the </w:t>
      </w:r>
      <w:r w:rsidRPr="000E7251">
        <w:rPr>
          <w:rFonts w:eastAsia="Times New Roman"/>
          <w:color w:val="202224"/>
          <w:spacing w:val="-5"/>
          <w:u w:val="single"/>
        </w:rPr>
        <w:t xml:space="preserve">Trump campaign has been pounding </w:t>
      </w:r>
      <w:proofErr w:type="spellStart"/>
      <w:r w:rsidRPr="000E7251">
        <w:rPr>
          <w:rFonts w:eastAsia="Times New Roman"/>
          <w:color w:val="202224"/>
          <w:spacing w:val="-5"/>
          <w:u w:val="single"/>
        </w:rPr>
        <w:t>Mr</w:t>
      </w:r>
      <w:proofErr w:type="spellEnd"/>
      <w:r w:rsidRPr="000E7251">
        <w:rPr>
          <w:rFonts w:eastAsia="Times New Roman"/>
          <w:color w:val="202224"/>
          <w:spacing w:val="-5"/>
          <w:u w:val="single"/>
        </w:rPr>
        <w:t xml:space="preserve"> Biden for being feeble and easily confused</w:t>
      </w:r>
      <w:r w:rsidRPr="000E7251">
        <w:rPr>
          <w:rFonts w:eastAsia="Times New Roman"/>
          <w:color w:val="202224"/>
          <w:spacing w:val="-5"/>
        </w:rPr>
        <w:t xml:space="preserve"> – </w:t>
      </w:r>
      <w:proofErr w:type="spellStart"/>
      <w:r w:rsidRPr="000E7251">
        <w:rPr>
          <w:rFonts w:eastAsia="Times New Roman"/>
          <w:color w:val="202224"/>
          <w:spacing w:val="-5"/>
        </w:rPr>
        <w:t>characterisations</w:t>
      </w:r>
      <w:proofErr w:type="spellEnd"/>
      <w:r w:rsidRPr="000E7251">
        <w:rPr>
          <w:rFonts w:eastAsia="Times New Roman"/>
          <w:color w:val="202224"/>
          <w:spacing w:val="-5"/>
        </w:rPr>
        <w:t xml:space="preserve"> that were reinforced for many Americans after the president’s halting debate performance four weeks ago.</w:t>
      </w:r>
    </w:p>
    <w:p w14:paraId="20848AB3" w14:textId="77777777" w:rsidR="00835CEC" w:rsidRPr="000E7251" w:rsidRDefault="00835CEC" w:rsidP="00835CEC">
      <w:pPr>
        <w:spacing w:after="0" w:line="390" w:lineRule="atLeast"/>
        <w:textAlignment w:val="baseline"/>
        <w:rPr>
          <w:rFonts w:eastAsia="Times New Roman"/>
          <w:color w:val="202224"/>
          <w:spacing w:val="-5"/>
        </w:rPr>
      </w:pPr>
      <w:r w:rsidRPr="000E7251">
        <w:rPr>
          <w:rFonts w:eastAsia="Times New Roman"/>
          <w:color w:val="202224"/>
          <w:spacing w:val="-5"/>
          <w:u w:val="single"/>
        </w:rPr>
        <w:t xml:space="preserve">The vice-president, </w:t>
      </w:r>
      <w:r w:rsidRPr="000E7251">
        <w:rPr>
          <w:rFonts w:eastAsia="Times New Roman"/>
          <w:color w:val="202224"/>
          <w:spacing w:val="-5"/>
          <w:highlight w:val="cyan"/>
          <w:u w:val="single"/>
        </w:rPr>
        <w:t>at</w:t>
      </w:r>
      <w:r w:rsidRPr="000E7251">
        <w:rPr>
          <w:rFonts w:eastAsia="Times New Roman"/>
          <w:color w:val="202224"/>
          <w:spacing w:val="-5"/>
          <w:u w:val="single"/>
        </w:rPr>
        <w:t xml:space="preserve"> </w:t>
      </w:r>
      <w:r w:rsidRPr="000E7251">
        <w:rPr>
          <w:rFonts w:eastAsia="Times New Roman"/>
          <w:color w:val="202224"/>
          <w:spacing w:val="-5"/>
          <w:highlight w:val="cyan"/>
          <w:u w:val="single"/>
        </w:rPr>
        <w:t>age</w:t>
      </w:r>
      <w:r w:rsidRPr="000E7251">
        <w:rPr>
          <w:rFonts w:eastAsia="Times New Roman"/>
          <w:color w:val="202224"/>
          <w:spacing w:val="-5"/>
          <w:u w:val="single"/>
        </w:rPr>
        <w:t xml:space="preserve"> </w:t>
      </w:r>
      <w:r w:rsidRPr="000E7251">
        <w:rPr>
          <w:rFonts w:eastAsia="Times New Roman"/>
          <w:color w:val="202224"/>
          <w:spacing w:val="-5"/>
          <w:highlight w:val="cyan"/>
          <w:u w:val="single"/>
        </w:rPr>
        <w:t>59,</w:t>
      </w:r>
      <w:r w:rsidRPr="000E7251">
        <w:rPr>
          <w:rFonts w:eastAsia="Times New Roman"/>
          <w:color w:val="202224"/>
          <w:spacing w:val="-5"/>
          <w:u w:val="single"/>
        </w:rPr>
        <w:t xml:space="preserve"> </w:t>
      </w:r>
      <w:r w:rsidRPr="000E7251">
        <w:rPr>
          <w:rFonts w:eastAsia="Times New Roman"/>
          <w:color w:val="202224"/>
          <w:spacing w:val="-5"/>
          <w:highlight w:val="cyan"/>
          <w:u w:val="single"/>
        </w:rPr>
        <w:t>will</w:t>
      </w:r>
      <w:r w:rsidRPr="000E7251">
        <w:rPr>
          <w:rFonts w:eastAsia="Times New Roman"/>
          <w:color w:val="202224"/>
          <w:spacing w:val="-5"/>
          <w:u w:val="single"/>
        </w:rPr>
        <w:t xml:space="preserve"> </w:t>
      </w:r>
      <w:r w:rsidRPr="000E7251">
        <w:rPr>
          <w:rFonts w:eastAsia="Times New Roman"/>
          <w:color w:val="202224"/>
          <w:spacing w:val="-5"/>
          <w:highlight w:val="cyan"/>
          <w:u w:val="single"/>
        </w:rPr>
        <w:t>be</w:t>
      </w:r>
      <w:r w:rsidRPr="000E7251">
        <w:rPr>
          <w:rFonts w:eastAsia="Times New Roman"/>
          <w:color w:val="202224"/>
          <w:spacing w:val="-5"/>
          <w:u w:val="single"/>
        </w:rPr>
        <w:t xml:space="preserve"> a more </w:t>
      </w:r>
      <w:r w:rsidRPr="000E7251">
        <w:rPr>
          <w:rFonts w:eastAsia="Times New Roman"/>
          <w:color w:val="202224"/>
          <w:spacing w:val="-5"/>
          <w:highlight w:val="cyan"/>
          <w:u w:val="single"/>
        </w:rPr>
        <w:t>energetic</w:t>
      </w:r>
      <w:r w:rsidRPr="000E7251">
        <w:rPr>
          <w:rFonts w:eastAsia="Times New Roman"/>
          <w:color w:val="202224"/>
          <w:spacing w:val="-5"/>
          <w:u w:val="single"/>
        </w:rPr>
        <w:t xml:space="preserve"> </w:t>
      </w:r>
      <w:r w:rsidRPr="000E7251">
        <w:rPr>
          <w:rFonts w:eastAsia="Times New Roman"/>
          <w:color w:val="202224"/>
          <w:spacing w:val="-5"/>
          <w:highlight w:val="cyan"/>
          <w:u w:val="single"/>
        </w:rPr>
        <w:t>campaigner</w:t>
      </w:r>
      <w:r w:rsidRPr="000E7251">
        <w:rPr>
          <w:rFonts w:eastAsia="Times New Roman"/>
          <w:color w:val="202224"/>
          <w:spacing w:val="-5"/>
          <w:u w:val="single"/>
        </w:rPr>
        <w:t xml:space="preserve"> </w:t>
      </w:r>
      <w:r w:rsidRPr="000E7251">
        <w:rPr>
          <w:rFonts w:eastAsia="Times New Roman"/>
          <w:color w:val="202224"/>
          <w:spacing w:val="-5"/>
          <w:highlight w:val="cyan"/>
          <w:u w:val="single"/>
        </w:rPr>
        <w:t>and</w:t>
      </w:r>
      <w:r w:rsidRPr="000E7251">
        <w:rPr>
          <w:rFonts w:eastAsia="Times New Roman"/>
          <w:color w:val="202224"/>
          <w:spacing w:val="-5"/>
          <w:u w:val="single"/>
        </w:rPr>
        <w:t xml:space="preserve"> able to make a more coherent case for her party.</w:t>
      </w:r>
      <w:r w:rsidRPr="000E7251">
        <w:rPr>
          <w:rFonts w:eastAsia="Times New Roman"/>
          <w:color w:val="202224"/>
          <w:spacing w:val="-5"/>
        </w:rPr>
        <w:t xml:space="preserve"> She </w:t>
      </w:r>
      <w:r w:rsidRPr="000E7251">
        <w:rPr>
          <w:rFonts w:eastAsia="Times New Roman"/>
          <w:color w:val="202224"/>
          <w:spacing w:val="-5"/>
          <w:u w:val="single"/>
        </w:rPr>
        <w:t xml:space="preserve">could also turn the 78-year-old </w:t>
      </w:r>
      <w:r w:rsidRPr="000E7251">
        <w:rPr>
          <w:rFonts w:eastAsia="Times New Roman"/>
          <w:color w:val="202224"/>
          <w:spacing w:val="-5"/>
          <w:highlight w:val="cyan"/>
          <w:u w:val="single"/>
        </w:rPr>
        <w:t>Trump</w:t>
      </w:r>
      <w:r w:rsidRPr="000E7251">
        <w:rPr>
          <w:rFonts w:eastAsia="Times New Roman"/>
          <w:color w:val="202224"/>
          <w:spacing w:val="-5"/>
          <w:u w:val="single"/>
        </w:rPr>
        <w:t>’s age against him,</w:t>
      </w:r>
      <w:r w:rsidRPr="000E7251">
        <w:rPr>
          <w:rFonts w:eastAsia="Times New Roman"/>
          <w:color w:val="202224"/>
          <w:spacing w:val="-5"/>
        </w:rPr>
        <w:t xml:space="preserve"> as </w:t>
      </w:r>
      <w:r w:rsidRPr="000E7251">
        <w:rPr>
          <w:rFonts w:eastAsia="Times New Roman"/>
          <w:color w:val="202224"/>
          <w:spacing w:val="-5"/>
          <w:u w:val="single"/>
        </w:rPr>
        <w:t xml:space="preserve">he </w:t>
      </w:r>
      <w:r w:rsidRPr="000E7251">
        <w:rPr>
          <w:rFonts w:eastAsia="Times New Roman"/>
          <w:color w:val="202224"/>
          <w:spacing w:val="-5"/>
          <w:highlight w:val="cyan"/>
          <w:u w:val="single"/>
        </w:rPr>
        <w:t>would</w:t>
      </w:r>
      <w:r w:rsidRPr="000E7251">
        <w:rPr>
          <w:rFonts w:eastAsia="Times New Roman"/>
          <w:color w:val="202224"/>
          <w:spacing w:val="-5"/>
          <w:u w:val="single"/>
        </w:rPr>
        <w:t xml:space="preserve"> </w:t>
      </w:r>
      <w:r w:rsidRPr="000E7251">
        <w:rPr>
          <w:rFonts w:eastAsia="Times New Roman"/>
          <w:color w:val="202224"/>
          <w:spacing w:val="-5"/>
          <w:highlight w:val="cyan"/>
          <w:u w:val="single"/>
        </w:rPr>
        <w:t>be</w:t>
      </w:r>
      <w:r w:rsidRPr="000E7251">
        <w:rPr>
          <w:rFonts w:eastAsia="Times New Roman"/>
          <w:color w:val="202224"/>
          <w:spacing w:val="-5"/>
          <w:u w:val="single"/>
        </w:rPr>
        <w:t xml:space="preserve">come the </w:t>
      </w:r>
      <w:r w:rsidRPr="000E7251">
        <w:rPr>
          <w:rFonts w:eastAsia="Times New Roman"/>
          <w:color w:val="202224"/>
          <w:spacing w:val="-5"/>
          <w:highlight w:val="cyan"/>
          <w:u w:val="single"/>
        </w:rPr>
        <w:t>oldest</w:t>
      </w:r>
      <w:r w:rsidRPr="000E7251">
        <w:rPr>
          <w:rFonts w:eastAsia="Times New Roman"/>
          <w:color w:val="202224"/>
          <w:spacing w:val="-5"/>
          <w:u w:val="single"/>
        </w:rPr>
        <w:t xml:space="preserve"> person </w:t>
      </w:r>
      <w:r w:rsidRPr="000E7251">
        <w:rPr>
          <w:rFonts w:eastAsia="Times New Roman"/>
          <w:color w:val="202224"/>
          <w:spacing w:val="-5"/>
          <w:highlight w:val="cyan"/>
          <w:u w:val="single"/>
        </w:rPr>
        <w:t>ever</w:t>
      </w:r>
      <w:r w:rsidRPr="000E7251">
        <w:rPr>
          <w:rFonts w:eastAsia="Times New Roman"/>
          <w:color w:val="202224"/>
          <w:spacing w:val="-5"/>
          <w:u w:val="single"/>
        </w:rPr>
        <w:t xml:space="preserve"> elected </w:t>
      </w:r>
      <w:r w:rsidRPr="000E7251">
        <w:rPr>
          <w:rFonts w:eastAsia="Times New Roman"/>
          <w:color w:val="202224"/>
          <w:spacing w:val="-5"/>
          <w:highlight w:val="cyan"/>
          <w:u w:val="single"/>
        </w:rPr>
        <w:t>president</w:t>
      </w:r>
      <w:r w:rsidRPr="000E7251">
        <w:rPr>
          <w:rFonts w:eastAsia="Times New Roman"/>
          <w:color w:val="202224"/>
          <w:spacing w:val="-5"/>
        </w:rPr>
        <w:t>.</w:t>
      </w:r>
    </w:p>
    <w:p w14:paraId="17C9ABA7" w14:textId="77777777" w:rsidR="00835CEC" w:rsidRPr="000E7251" w:rsidRDefault="00835CEC" w:rsidP="00835CEC">
      <w:pPr>
        <w:spacing w:after="0" w:line="390" w:lineRule="atLeast"/>
        <w:textAlignment w:val="baseline"/>
        <w:rPr>
          <w:rFonts w:eastAsia="Times New Roman"/>
          <w:color w:val="202224"/>
          <w:spacing w:val="-5"/>
        </w:rPr>
      </w:pPr>
      <w:proofErr w:type="spellStart"/>
      <w:r w:rsidRPr="000E7251">
        <w:rPr>
          <w:rFonts w:eastAsia="Times New Roman"/>
          <w:color w:val="202224"/>
          <w:spacing w:val="-5"/>
        </w:rPr>
        <w:t>Ms</w:t>
      </w:r>
      <w:proofErr w:type="spellEnd"/>
      <w:r w:rsidRPr="000E7251">
        <w:rPr>
          <w:rFonts w:eastAsia="Times New Roman"/>
          <w:color w:val="202224"/>
          <w:spacing w:val="-5"/>
        </w:rPr>
        <w:t xml:space="preserve"> </w:t>
      </w:r>
      <w:r w:rsidRPr="000E7251">
        <w:rPr>
          <w:rFonts w:eastAsia="Times New Roman"/>
          <w:color w:val="202224"/>
          <w:spacing w:val="-5"/>
          <w:highlight w:val="cyan"/>
          <w:u w:val="single"/>
        </w:rPr>
        <w:t>Harris</w:t>
      </w:r>
      <w:r w:rsidRPr="000E7251">
        <w:rPr>
          <w:rFonts w:eastAsia="Times New Roman"/>
          <w:color w:val="202224"/>
          <w:spacing w:val="-5"/>
          <w:u w:val="single"/>
        </w:rPr>
        <w:t xml:space="preserve"> may </w:t>
      </w:r>
      <w:r w:rsidRPr="000E7251">
        <w:rPr>
          <w:rFonts w:eastAsia="Times New Roman"/>
          <w:color w:val="202224"/>
          <w:spacing w:val="-5"/>
          <w:highlight w:val="cyan"/>
          <w:u w:val="single"/>
        </w:rPr>
        <w:t>also</w:t>
      </w:r>
      <w:r w:rsidRPr="000E7251">
        <w:rPr>
          <w:rFonts w:eastAsia="Times New Roman"/>
          <w:color w:val="202224"/>
          <w:spacing w:val="-5"/>
          <w:u w:val="single"/>
        </w:rPr>
        <w:t xml:space="preserve"> be </w:t>
      </w:r>
      <w:r w:rsidRPr="000E7251">
        <w:rPr>
          <w:rFonts w:eastAsia="Times New Roman"/>
          <w:color w:val="202224"/>
          <w:spacing w:val="-5"/>
          <w:highlight w:val="cyan"/>
          <w:u w:val="single"/>
        </w:rPr>
        <w:t>able</w:t>
      </w:r>
      <w:r w:rsidRPr="000E7251">
        <w:rPr>
          <w:rFonts w:eastAsia="Times New Roman"/>
          <w:color w:val="202224"/>
          <w:spacing w:val="-5"/>
          <w:u w:val="single"/>
        </w:rPr>
        <w:t xml:space="preserve"> </w:t>
      </w:r>
      <w:r w:rsidRPr="000E7251">
        <w:rPr>
          <w:rFonts w:eastAsia="Times New Roman"/>
          <w:color w:val="202224"/>
          <w:spacing w:val="-5"/>
          <w:highlight w:val="cyan"/>
          <w:u w:val="single"/>
        </w:rPr>
        <w:t>to</w:t>
      </w:r>
      <w:r w:rsidRPr="000E7251">
        <w:rPr>
          <w:rFonts w:eastAsia="Times New Roman"/>
          <w:color w:val="202224"/>
          <w:spacing w:val="-5"/>
          <w:u w:val="single"/>
        </w:rPr>
        <w:t xml:space="preserve"> </w:t>
      </w:r>
      <w:r w:rsidRPr="000E7251">
        <w:rPr>
          <w:rFonts w:eastAsia="Times New Roman"/>
          <w:color w:val="202224"/>
          <w:spacing w:val="-5"/>
          <w:highlight w:val="cyan"/>
          <w:u w:val="single"/>
        </w:rPr>
        <w:t>shore</w:t>
      </w:r>
      <w:r w:rsidRPr="000E7251">
        <w:rPr>
          <w:rFonts w:eastAsia="Times New Roman"/>
          <w:color w:val="202224"/>
          <w:spacing w:val="-5"/>
          <w:u w:val="single"/>
        </w:rPr>
        <w:t xml:space="preserve"> </w:t>
      </w:r>
      <w:r w:rsidRPr="000E7251">
        <w:rPr>
          <w:rFonts w:eastAsia="Times New Roman"/>
          <w:color w:val="202224"/>
          <w:spacing w:val="-5"/>
          <w:highlight w:val="cyan"/>
          <w:u w:val="single"/>
        </w:rPr>
        <w:t>up</w:t>
      </w:r>
      <w:r w:rsidRPr="000E7251">
        <w:rPr>
          <w:rFonts w:eastAsia="Times New Roman"/>
          <w:color w:val="202224"/>
          <w:spacing w:val="-5"/>
          <w:u w:val="single"/>
        </w:rPr>
        <w:t xml:space="preserve"> </w:t>
      </w:r>
      <w:r w:rsidRPr="000E7251">
        <w:rPr>
          <w:rFonts w:eastAsia="Times New Roman"/>
          <w:color w:val="202224"/>
          <w:spacing w:val="-5"/>
          <w:highlight w:val="cyan"/>
          <w:u w:val="single"/>
        </w:rPr>
        <w:t>support</w:t>
      </w:r>
      <w:r w:rsidRPr="000E7251">
        <w:rPr>
          <w:rFonts w:eastAsia="Times New Roman"/>
          <w:color w:val="202224"/>
          <w:spacing w:val="-5"/>
          <w:u w:val="single"/>
        </w:rPr>
        <w:t xml:space="preserve"> from black voters,</w:t>
      </w:r>
      <w:r w:rsidRPr="000E7251">
        <w:rPr>
          <w:rFonts w:eastAsia="Times New Roman"/>
          <w:color w:val="202224"/>
          <w:spacing w:val="-5"/>
        </w:rPr>
        <w:t xml:space="preserve"> who polls indicate had been drifting away from </w:t>
      </w:r>
      <w:proofErr w:type="spellStart"/>
      <w:r w:rsidRPr="000E7251">
        <w:rPr>
          <w:rFonts w:eastAsia="Times New Roman"/>
          <w:color w:val="202224"/>
          <w:spacing w:val="-5"/>
        </w:rPr>
        <w:t>Mr</w:t>
      </w:r>
      <w:proofErr w:type="spellEnd"/>
      <w:r w:rsidRPr="000E7251">
        <w:rPr>
          <w:rFonts w:eastAsia="Times New Roman"/>
          <w:color w:val="202224"/>
          <w:spacing w:val="-5"/>
        </w:rPr>
        <w:t xml:space="preserve"> Biden in recent months</w:t>
      </w:r>
      <w:r w:rsidRPr="000E7251">
        <w:rPr>
          <w:rFonts w:eastAsia="Times New Roman"/>
          <w:color w:val="202224"/>
          <w:spacing w:val="-5"/>
          <w:u w:val="single"/>
        </w:rPr>
        <w:t xml:space="preserve">. If she can combine that with more backing </w:t>
      </w:r>
      <w:r w:rsidRPr="000E7251">
        <w:rPr>
          <w:rFonts w:eastAsia="Times New Roman"/>
          <w:color w:val="202224"/>
          <w:spacing w:val="-5"/>
          <w:highlight w:val="cyan"/>
          <w:u w:val="single"/>
        </w:rPr>
        <w:t>from</w:t>
      </w:r>
      <w:r w:rsidRPr="000E7251">
        <w:rPr>
          <w:rFonts w:eastAsia="Times New Roman"/>
          <w:color w:val="202224"/>
          <w:spacing w:val="-5"/>
          <w:u w:val="single"/>
        </w:rPr>
        <w:t xml:space="preserve"> other </w:t>
      </w:r>
      <w:r w:rsidRPr="000E7251">
        <w:rPr>
          <w:rFonts w:eastAsia="Times New Roman"/>
          <w:color w:val="202224"/>
          <w:spacing w:val="-5"/>
          <w:highlight w:val="cyan"/>
          <w:u w:val="single"/>
        </w:rPr>
        <w:t>minorities</w:t>
      </w:r>
      <w:r w:rsidRPr="000E7251">
        <w:rPr>
          <w:rFonts w:eastAsia="Times New Roman"/>
          <w:color w:val="202224"/>
          <w:spacing w:val="-5"/>
          <w:u w:val="single"/>
        </w:rPr>
        <w:t xml:space="preserve"> </w:t>
      </w:r>
      <w:r w:rsidRPr="000E7251">
        <w:rPr>
          <w:rFonts w:eastAsia="Times New Roman"/>
          <w:color w:val="202224"/>
          <w:spacing w:val="-5"/>
          <w:highlight w:val="cyan"/>
          <w:u w:val="single"/>
        </w:rPr>
        <w:t>and</w:t>
      </w:r>
      <w:r w:rsidRPr="000E7251">
        <w:rPr>
          <w:rFonts w:eastAsia="Times New Roman"/>
          <w:color w:val="202224"/>
          <w:spacing w:val="-5"/>
          <w:u w:val="single"/>
        </w:rPr>
        <w:t xml:space="preserve"> </w:t>
      </w:r>
      <w:r w:rsidRPr="000E7251">
        <w:rPr>
          <w:rFonts w:eastAsia="Times New Roman"/>
          <w:color w:val="202224"/>
          <w:spacing w:val="-5"/>
          <w:highlight w:val="cyan"/>
          <w:u w:val="single"/>
        </w:rPr>
        <w:t>younger</w:t>
      </w:r>
      <w:r w:rsidRPr="000E7251">
        <w:rPr>
          <w:rFonts w:eastAsia="Times New Roman"/>
          <w:color w:val="202224"/>
          <w:spacing w:val="-5"/>
          <w:u w:val="single"/>
        </w:rPr>
        <w:t xml:space="preserve"> </w:t>
      </w:r>
      <w:r w:rsidRPr="000E7251">
        <w:rPr>
          <w:rFonts w:eastAsia="Times New Roman"/>
          <w:color w:val="202224"/>
          <w:spacing w:val="-5"/>
          <w:highlight w:val="cyan"/>
          <w:u w:val="single"/>
        </w:rPr>
        <w:t>voters</w:t>
      </w:r>
      <w:r w:rsidRPr="000E7251">
        <w:rPr>
          <w:rFonts w:eastAsia="Times New Roman"/>
          <w:color w:val="202224"/>
          <w:spacing w:val="-5"/>
        </w:rPr>
        <w:t xml:space="preserve"> – Barack Obama’s winning coalition from 2008 and 2012 – </w:t>
      </w:r>
      <w:r w:rsidRPr="000E7251">
        <w:rPr>
          <w:rFonts w:eastAsia="Times New Roman"/>
          <w:color w:val="202224"/>
          <w:spacing w:val="-5"/>
          <w:u w:val="single"/>
        </w:rPr>
        <w:t xml:space="preserve">it </w:t>
      </w:r>
      <w:r w:rsidRPr="000E7251">
        <w:rPr>
          <w:rFonts w:eastAsia="Times New Roman"/>
          <w:color w:val="202224"/>
          <w:spacing w:val="-5"/>
          <w:highlight w:val="cyan"/>
          <w:u w:val="single"/>
        </w:rPr>
        <w:t>could</w:t>
      </w:r>
      <w:r w:rsidRPr="000E7251">
        <w:rPr>
          <w:rFonts w:eastAsia="Times New Roman"/>
          <w:color w:val="202224"/>
          <w:spacing w:val="-5"/>
          <w:u w:val="single"/>
        </w:rPr>
        <w:t xml:space="preserve"> </w:t>
      </w:r>
      <w:r w:rsidRPr="000E7251">
        <w:rPr>
          <w:rFonts w:eastAsia="Times New Roman"/>
          <w:color w:val="202224"/>
          <w:spacing w:val="-5"/>
          <w:highlight w:val="cyan"/>
          <w:u w:val="single"/>
        </w:rPr>
        <w:t>help</w:t>
      </w:r>
      <w:r w:rsidRPr="000E7251">
        <w:rPr>
          <w:rFonts w:eastAsia="Times New Roman"/>
          <w:color w:val="202224"/>
          <w:spacing w:val="-5"/>
          <w:u w:val="single"/>
        </w:rPr>
        <w:t xml:space="preserve"> her </w:t>
      </w:r>
      <w:r w:rsidRPr="000E7251">
        <w:rPr>
          <w:rFonts w:eastAsia="Times New Roman"/>
          <w:color w:val="202224"/>
          <w:spacing w:val="-5"/>
          <w:highlight w:val="cyan"/>
          <w:u w:val="single"/>
        </w:rPr>
        <w:t>gain</w:t>
      </w:r>
      <w:r w:rsidRPr="000E7251">
        <w:rPr>
          <w:rFonts w:eastAsia="Times New Roman"/>
          <w:color w:val="202224"/>
          <w:spacing w:val="-5"/>
          <w:u w:val="single"/>
        </w:rPr>
        <w:t xml:space="preserve"> </w:t>
      </w:r>
      <w:r w:rsidRPr="000E7251">
        <w:rPr>
          <w:rFonts w:eastAsia="Times New Roman"/>
          <w:color w:val="202224"/>
          <w:spacing w:val="-5"/>
          <w:highlight w:val="cyan"/>
          <w:u w:val="single"/>
        </w:rPr>
        <w:t>ground</w:t>
      </w:r>
      <w:r w:rsidRPr="000E7251">
        <w:rPr>
          <w:rFonts w:eastAsia="Times New Roman"/>
          <w:color w:val="202224"/>
          <w:spacing w:val="-5"/>
          <w:u w:val="single"/>
        </w:rPr>
        <w:t xml:space="preserve"> against Trump </w:t>
      </w:r>
      <w:r w:rsidRPr="000E7251">
        <w:rPr>
          <w:rFonts w:eastAsia="Times New Roman"/>
          <w:color w:val="202224"/>
          <w:spacing w:val="-5"/>
          <w:highlight w:val="cyan"/>
          <w:u w:val="single"/>
        </w:rPr>
        <w:t>in</w:t>
      </w:r>
      <w:r w:rsidRPr="000E7251">
        <w:rPr>
          <w:rFonts w:eastAsia="Times New Roman"/>
          <w:color w:val="202224"/>
          <w:spacing w:val="-5"/>
          <w:u w:val="single"/>
        </w:rPr>
        <w:t xml:space="preserve"> the handful of </w:t>
      </w:r>
      <w:r w:rsidRPr="000E7251">
        <w:rPr>
          <w:rFonts w:eastAsia="Times New Roman"/>
          <w:color w:val="202224"/>
          <w:spacing w:val="-5"/>
          <w:highlight w:val="cyan"/>
          <w:u w:val="single"/>
        </w:rPr>
        <w:t>swing</w:t>
      </w:r>
      <w:r w:rsidRPr="000E7251">
        <w:rPr>
          <w:rFonts w:eastAsia="Times New Roman"/>
          <w:color w:val="202224"/>
          <w:spacing w:val="-5"/>
          <w:u w:val="single"/>
        </w:rPr>
        <w:t xml:space="preserve"> </w:t>
      </w:r>
      <w:r w:rsidRPr="000E7251">
        <w:rPr>
          <w:rFonts w:eastAsia="Times New Roman"/>
          <w:color w:val="202224"/>
          <w:spacing w:val="-5"/>
          <w:highlight w:val="cyan"/>
          <w:u w:val="single"/>
        </w:rPr>
        <w:t>states</w:t>
      </w:r>
      <w:r w:rsidRPr="000E7251">
        <w:rPr>
          <w:rFonts w:eastAsia="Times New Roman"/>
          <w:color w:val="202224"/>
          <w:spacing w:val="-5"/>
          <w:u w:val="single"/>
        </w:rPr>
        <w:t xml:space="preserve"> </w:t>
      </w:r>
      <w:r w:rsidRPr="000E7251">
        <w:rPr>
          <w:rFonts w:eastAsia="Times New Roman"/>
          <w:color w:val="202224"/>
          <w:spacing w:val="-5"/>
          <w:highlight w:val="cyan"/>
          <w:u w:val="single"/>
        </w:rPr>
        <w:t>that</w:t>
      </w:r>
      <w:r w:rsidRPr="000E7251">
        <w:rPr>
          <w:rFonts w:eastAsia="Times New Roman"/>
          <w:color w:val="202224"/>
          <w:spacing w:val="-5"/>
          <w:u w:val="single"/>
        </w:rPr>
        <w:t xml:space="preserve"> </w:t>
      </w:r>
      <w:r w:rsidRPr="000E7251">
        <w:rPr>
          <w:rFonts w:eastAsia="Times New Roman"/>
          <w:color w:val="202224"/>
          <w:spacing w:val="-5"/>
          <w:highlight w:val="cyan"/>
          <w:u w:val="single"/>
        </w:rPr>
        <w:t>will</w:t>
      </w:r>
      <w:r w:rsidRPr="000E7251">
        <w:rPr>
          <w:rFonts w:eastAsia="Times New Roman"/>
          <w:color w:val="202224"/>
          <w:spacing w:val="-5"/>
          <w:u w:val="single"/>
        </w:rPr>
        <w:t xml:space="preserve"> </w:t>
      </w:r>
      <w:r w:rsidRPr="000E7251">
        <w:rPr>
          <w:rFonts w:eastAsia="Times New Roman"/>
          <w:color w:val="202224"/>
          <w:spacing w:val="-5"/>
          <w:highlight w:val="cyan"/>
          <w:u w:val="single"/>
        </w:rPr>
        <w:t>decide</w:t>
      </w:r>
      <w:r w:rsidRPr="000E7251">
        <w:rPr>
          <w:rFonts w:eastAsia="Times New Roman"/>
          <w:color w:val="202224"/>
          <w:spacing w:val="-5"/>
          <w:u w:val="single"/>
        </w:rPr>
        <w:t xml:space="preserve"> this year’s </w:t>
      </w:r>
      <w:r w:rsidRPr="000E7251">
        <w:rPr>
          <w:rFonts w:eastAsia="Times New Roman"/>
          <w:color w:val="202224"/>
          <w:spacing w:val="-5"/>
          <w:highlight w:val="cyan"/>
          <w:u w:val="single"/>
        </w:rPr>
        <w:t>election</w:t>
      </w:r>
      <w:r w:rsidRPr="000E7251">
        <w:rPr>
          <w:rFonts w:eastAsia="Times New Roman"/>
          <w:color w:val="202224"/>
          <w:spacing w:val="-5"/>
        </w:rPr>
        <w:t>.</w:t>
      </w:r>
    </w:p>
    <w:p w14:paraId="2ECAE91B" w14:textId="77777777" w:rsidR="00835CEC" w:rsidRPr="000E7251" w:rsidRDefault="00835CEC" w:rsidP="00835CEC">
      <w:pPr>
        <w:spacing w:after="0" w:line="390" w:lineRule="atLeast"/>
        <w:textAlignment w:val="baseline"/>
        <w:rPr>
          <w:rFonts w:eastAsia="Times New Roman"/>
          <w:color w:val="202224"/>
          <w:spacing w:val="-5"/>
          <w:u w:val="single"/>
        </w:rPr>
      </w:pPr>
      <w:r w:rsidRPr="000E7251">
        <w:rPr>
          <w:rFonts w:eastAsia="Times New Roman"/>
          <w:color w:val="202224"/>
          <w:spacing w:val="-5"/>
          <w:u w:val="single"/>
        </w:rPr>
        <w:t>Her background as a prosecutor</w:t>
      </w:r>
      <w:r w:rsidRPr="000E7251">
        <w:rPr>
          <w:rFonts w:eastAsia="Times New Roman"/>
          <w:color w:val="202224"/>
          <w:spacing w:val="-5"/>
        </w:rPr>
        <w:t xml:space="preserve"> could also burnish tough-on-crime credentials. While her law-enforcement resume was a liability when she ran for the Democratic presidential nomination in 2019 – and led to derisive “Kamala is a cop” attacks from the left – it </w:t>
      </w:r>
      <w:r w:rsidRPr="000E7251">
        <w:rPr>
          <w:rFonts w:eastAsia="Times New Roman"/>
          <w:color w:val="202224"/>
          <w:spacing w:val="-5"/>
          <w:u w:val="single"/>
        </w:rPr>
        <w:t>could help her in a campaign against Trump.</w:t>
      </w:r>
    </w:p>
    <w:p w14:paraId="5F19E892" w14:textId="77777777" w:rsidR="00835CEC" w:rsidRPr="00835CEC" w:rsidRDefault="00835CEC" w:rsidP="00835CEC"/>
    <w:p w14:paraId="0A69B3F2" w14:textId="4820F868" w:rsidR="005A76F4" w:rsidRDefault="005A76F4" w:rsidP="005A76F4">
      <w:pPr>
        <w:pStyle w:val="Heading3"/>
      </w:pPr>
      <w:r>
        <w:t>UQ—Polls</w:t>
      </w:r>
    </w:p>
    <w:p w14:paraId="14290942" w14:textId="77777777" w:rsidR="005A76F4" w:rsidRDefault="005A76F4" w:rsidP="005A76F4">
      <w:pPr>
        <w:pStyle w:val="Heading4"/>
      </w:pPr>
      <w:r>
        <w:t>Harris is leading in the polls</w:t>
      </w:r>
    </w:p>
    <w:p w14:paraId="0554E140" w14:textId="77777777" w:rsidR="005A76F4" w:rsidRPr="00A75076" w:rsidRDefault="005A76F4" w:rsidP="00A75076">
      <w:r w:rsidRPr="00A75076">
        <w:rPr>
          <w:rStyle w:val="Style13ptBold"/>
        </w:rPr>
        <w:t>Gordon 7-23</w:t>
      </w:r>
      <w:r w:rsidRPr="00A75076">
        <w:t xml:space="preserve">-24 [7/23/24, Anna Gordan is a reporter at Chief Investment Officer Magazine where she writes daily stories and features about large institutional investors., “Can Kamala Harris Beat Donald Trump? Here’s What Polls Show”, Time, https://time.com/7001741/kamala-harris-trump-election-polls/] </w:t>
      </w:r>
      <w:proofErr w:type="spellStart"/>
      <w:r w:rsidRPr="00A75076">
        <w:t>HongruiH</w:t>
      </w:r>
      <w:proofErr w:type="spellEnd"/>
    </w:p>
    <w:p w14:paraId="2452178A" w14:textId="77777777" w:rsidR="005A76F4" w:rsidRPr="00775A61" w:rsidRDefault="005A76F4" w:rsidP="005A76F4">
      <w:pPr>
        <w:rPr>
          <w:rStyle w:val="StyleUnderline"/>
        </w:rPr>
      </w:pPr>
      <w:r>
        <w:t>ABC News, The Washington Post, and Ipsos conducted a poll from July 6 to July 9 interviewing 2,431 U.S. registered voters via phone. ABC News</w:t>
      </w:r>
      <w:r w:rsidRPr="00775A61">
        <w:rPr>
          <w:highlight w:val="cyan"/>
        </w:rPr>
        <w:t>/The Washington Post</w:t>
      </w:r>
      <w:r>
        <w:t xml:space="preserve"> </w:t>
      </w:r>
      <w:r w:rsidRPr="00775A61">
        <w:rPr>
          <w:highlight w:val="cyan"/>
        </w:rPr>
        <w:t>p</w:t>
      </w:r>
      <w:r w:rsidRPr="00775A61">
        <w:rPr>
          <w:rStyle w:val="StyleUnderline"/>
          <w:highlight w:val="cyan"/>
        </w:rPr>
        <w:t>olls</w:t>
      </w:r>
      <w:r w:rsidRPr="00775A61">
        <w:rPr>
          <w:rStyle w:val="StyleUnderline"/>
        </w:rPr>
        <w:t xml:space="preserve"> </w:t>
      </w:r>
      <w:r w:rsidRPr="00775A61">
        <w:rPr>
          <w:rStyle w:val="StyleUnderline"/>
          <w:highlight w:val="cyan"/>
        </w:rPr>
        <w:t>are ranked second</w:t>
      </w:r>
      <w:r w:rsidRPr="00775A61">
        <w:rPr>
          <w:rStyle w:val="StyleUnderline"/>
        </w:rPr>
        <w:t xml:space="preserve"> </w:t>
      </w:r>
      <w:r w:rsidRPr="00775A61">
        <w:rPr>
          <w:rStyle w:val="StyleUnderline"/>
          <w:highlight w:val="cyan"/>
        </w:rPr>
        <w:t>in</w:t>
      </w:r>
      <w:r w:rsidRPr="00775A61">
        <w:rPr>
          <w:rStyle w:val="StyleUnderline"/>
        </w:rPr>
        <w:t xml:space="preserve"> FiveThirtyEight’s list of </w:t>
      </w:r>
      <w:r w:rsidRPr="00775A61">
        <w:rPr>
          <w:rStyle w:val="StyleUnderline"/>
          <w:highlight w:val="cyan"/>
        </w:rPr>
        <w:t>best pollsters</w:t>
      </w:r>
      <w:r w:rsidRPr="00775A61">
        <w:rPr>
          <w:rStyle w:val="StyleUnderline"/>
        </w:rPr>
        <w:t xml:space="preserve"> after the New York Times/Siena College, which has yet to release a national survey on a Harris vs. Trump matchup.</w:t>
      </w:r>
    </w:p>
    <w:p w14:paraId="7C5DC0F3" w14:textId="77777777" w:rsidR="005A76F4" w:rsidRDefault="005A76F4" w:rsidP="005A76F4">
      <w:r w:rsidRPr="00775A61">
        <w:rPr>
          <w:rStyle w:val="StyleUnderline"/>
          <w:highlight w:val="cyan"/>
        </w:rPr>
        <w:t>Their survey found that Harris outperformed Trump by 2</w:t>
      </w:r>
      <w:r w:rsidRPr="00775A61">
        <w:rPr>
          <w:rStyle w:val="StyleUnderline"/>
        </w:rPr>
        <w:t xml:space="preserve"> percentage </w:t>
      </w:r>
      <w:r w:rsidRPr="00775A61">
        <w:rPr>
          <w:rStyle w:val="StyleUnderline"/>
          <w:highlight w:val="cyan"/>
        </w:rPr>
        <w:t>points</w:t>
      </w:r>
      <w:r w:rsidRPr="00775A61">
        <w:rPr>
          <w:rStyle w:val="StyleUnderline"/>
        </w:rPr>
        <w:t xml:space="preserve">. </w:t>
      </w:r>
      <w:r w:rsidRPr="00775A61">
        <w:rPr>
          <w:rStyle w:val="StyleUnderline"/>
          <w:highlight w:val="cyan"/>
        </w:rPr>
        <w:t>That</w:t>
      </w:r>
      <w:r w:rsidRPr="00775A61">
        <w:rPr>
          <w:rStyle w:val="StyleUnderline"/>
        </w:rPr>
        <w:t xml:space="preserve"> </w:t>
      </w:r>
      <w:r w:rsidRPr="00775A61">
        <w:rPr>
          <w:rStyle w:val="StyleUnderline"/>
          <w:highlight w:val="cyan"/>
        </w:rPr>
        <w:t>was</w:t>
      </w:r>
      <w:r w:rsidRPr="00775A61">
        <w:rPr>
          <w:rStyle w:val="StyleUnderline"/>
        </w:rPr>
        <w:t xml:space="preserve"> slightly </w:t>
      </w:r>
      <w:r w:rsidRPr="00775A61">
        <w:rPr>
          <w:rStyle w:val="StyleUnderline"/>
          <w:highlight w:val="cyan"/>
        </w:rPr>
        <w:t>better than Biden</w:t>
      </w:r>
      <w:r w:rsidRPr="00775A61">
        <w:rPr>
          <w:rStyle w:val="StyleUnderline"/>
        </w:rPr>
        <w:t>, who in the same poll, performed  exactly the same as Trump.</w:t>
      </w:r>
      <w:r>
        <w:t xml:space="preserve"> However, this poll has a margin of error of plus or minus 2 percentage points, which means that Trump and Harris were neck and neck.  </w:t>
      </w:r>
    </w:p>
    <w:p w14:paraId="33C036D8" w14:textId="77777777" w:rsidR="005A76F4" w:rsidRDefault="005A76F4" w:rsidP="005A76F4"/>
    <w:p w14:paraId="7004CD04" w14:textId="77777777" w:rsidR="005A76F4" w:rsidRPr="0044424D" w:rsidRDefault="005A76F4" w:rsidP="005A76F4">
      <w:pPr>
        <w:pStyle w:val="Heading4"/>
      </w:pPr>
      <w:r>
        <w:t>Harris is leading in polls, and her odds have improved since her endorsement.</w:t>
      </w:r>
    </w:p>
    <w:p w14:paraId="0339F669" w14:textId="77777777" w:rsidR="005A76F4" w:rsidRPr="00A75076" w:rsidRDefault="005A76F4" w:rsidP="00A75076">
      <w:r w:rsidRPr="00A75076">
        <w:rPr>
          <w:rStyle w:val="Style13ptBold"/>
        </w:rPr>
        <w:t>Bickerton 7-24</w:t>
      </w:r>
      <w:r w:rsidRPr="00A75076">
        <w:t xml:space="preserve">-24 [7/24/24, James Bickerton is a Newsweek U.S. News reporter based in London, U.K. His focus is covering U.S. politics and world politics., “Kamala Harris' Chances of Winning Election Are Increasing”, Newsweek, https://www.newsweek.com/kamala-harris-chances-winning-election-are-increasing-1929485] </w:t>
      </w:r>
      <w:proofErr w:type="spellStart"/>
      <w:r w:rsidRPr="00A75076">
        <w:t>HongruiH</w:t>
      </w:r>
      <w:proofErr w:type="spellEnd"/>
    </w:p>
    <w:p w14:paraId="61AED99B" w14:textId="77777777" w:rsidR="005A76F4" w:rsidRDefault="005A76F4" w:rsidP="005A76F4">
      <w:r w:rsidRPr="0044424D">
        <w:rPr>
          <w:rStyle w:val="StyleUnderline"/>
          <w:highlight w:val="cyan"/>
        </w:rPr>
        <w:t>Harris</w:t>
      </w:r>
      <w:r w:rsidRPr="0044424D">
        <w:rPr>
          <w:rStyle w:val="StyleUnderline"/>
        </w:rPr>
        <w:t xml:space="preserve"> </w:t>
      </w:r>
      <w:r w:rsidRPr="0044424D">
        <w:rPr>
          <w:rStyle w:val="StyleUnderline"/>
          <w:highlight w:val="cyan"/>
        </w:rPr>
        <w:t>emerged</w:t>
      </w:r>
      <w:r w:rsidRPr="0044424D">
        <w:rPr>
          <w:rStyle w:val="StyleUnderline"/>
        </w:rPr>
        <w:t xml:space="preserve"> </w:t>
      </w:r>
      <w:r w:rsidRPr="0044424D">
        <w:rPr>
          <w:rStyle w:val="StyleUnderline"/>
          <w:highlight w:val="cyan"/>
        </w:rPr>
        <w:t>as the clear favorite</w:t>
      </w:r>
      <w:r w:rsidRPr="0044424D">
        <w:rPr>
          <w:rStyle w:val="StyleUnderline"/>
        </w:rPr>
        <w:t xml:space="preserve"> for the Democratic presidential nomination after President Biden announced he was dropping out of the 2024 contest on July 21 and endorsed his vice president. </w:t>
      </w:r>
      <w:r>
        <w:t>The move came after intense focus on the age and cognitive ability of the 81-year-old president following his debate with Trump on June 27, where at several points Biden appeared to lose his train of thought mid-sentence.</w:t>
      </w:r>
    </w:p>
    <w:p w14:paraId="0BDF09BF" w14:textId="77777777" w:rsidR="005A76F4" w:rsidRDefault="005A76F4" w:rsidP="005A76F4">
      <w:r>
        <w:t xml:space="preserve">Tuesday evening saw </w:t>
      </w:r>
      <w:r w:rsidRPr="0044424D">
        <w:rPr>
          <w:rStyle w:val="StyleUnderline"/>
          <w:highlight w:val="cyan"/>
        </w:rPr>
        <w:t>the</w:t>
      </w:r>
      <w:r w:rsidRPr="0044424D">
        <w:rPr>
          <w:rStyle w:val="StyleUnderline"/>
        </w:rPr>
        <w:t xml:space="preserve"> publication of a </w:t>
      </w:r>
      <w:r w:rsidRPr="0044424D">
        <w:rPr>
          <w:rStyle w:val="StyleUnderline"/>
          <w:highlight w:val="cyan"/>
        </w:rPr>
        <w:t>major</w:t>
      </w:r>
      <w:r w:rsidRPr="0044424D">
        <w:rPr>
          <w:rStyle w:val="StyleUnderline"/>
        </w:rPr>
        <w:t xml:space="preserve"> </w:t>
      </w:r>
      <w:r w:rsidRPr="0044424D">
        <w:rPr>
          <w:rStyle w:val="StyleUnderline"/>
          <w:highlight w:val="cyan"/>
        </w:rPr>
        <w:t>Ipsos/Reuters poll</w:t>
      </w:r>
      <w:r w:rsidRPr="0044424D">
        <w:rPr>
          <w:rStyle w:val="StyleUnderline"/>
        </w:rPr>
        <w:t xml:space="preserve"> </w:t>
      </w:r>
      <w:r w:rsidRPr="0044424D">
        <w:rPr>
          <w:rStyle w:val="StyleUnderline"/>
          <w:highlight w:val="cyan"/>
        </w:rPr>
        <w:t>suggesting</w:t>
      </w:r>
      <w:r w:rsidRPr="0044424D">
        <w:rPr>
          <w:rStyle w:val="StyleUnderline"/>
        </w:rPr>
        <w:t xml:space="preserve"> </w:t>
      </w:r>
      <w:r w:rsidRPr="0044424D">
        <w:rPr>
          <w:rStyle w:val="Emphasis"/>
          <w:highlight w:val="cyan"/>
        </w:rPr>
        <w:t>Harris is now ahead of Trump</w:t>
      </w:r>
      <w:r w:rsidRPr="0044424D">
        <w:rPr>
          <w:rStyle w:val="StyleUnderline"/>
        </w:rPr>
        <w:t xml:space="preserve"> in the presidential contest,</w:t>
      </w:r>
      <w:r>
        <w:t xml:space="preserve"> either in a head-to-head or with independent candidate Robert F. Kennedy Jr. included. I</w:t>
      </w:r>
      <w:r w:rsidRPr="0044424D">
        <w:rPr>
          <w:highlight w:val="cyan"/>
        </w:rPr>
        <w:t>n a</w:t>
      </w:r>
      <w:r>
        <w:t xml:space="preserve"> straight </w:t>
      </w:r>
      <w:r w:rsidRPr="0044424D">
        <w:rPr>
          <w:highlight w:val="cyan"/>
        </w:rPr>
        <w:t>matchup</w:t>
      </w:r>
      <w:r>
        <w:t xml:space="preserve">, the survey of 1,018 registered </w:t>
      </w:r>
      <w:r w:rsidRPr="0044424D">
        <w:rPr>
          <w:highlight w:val="cyan"/>
        </w:rPr>
        <w:t xml:space="preserve">voters </w:t>
      </w:r>
      <w:r w:rsidRPr="0044424D">
        <w:rPr>
          <w:rStyle w:val="StyleUnderline"/>
          <w:highlight w:val="cyan"/>
        </w:rPr>
        <w:t>put</w:t>
      </w:r>
      <w:r w:rsidRPr="0044424D">
        <w:rPr>
          <w:rStyle w:val="StyleUnderline"/>
        </w:rPr>
        <w:t xml:space="preserve"> </w:t>
      </w:r>
      <w:r w:rsidRPr="0044424D">
        <w:rPr>
          <w:rStyle w:val="StyleUnderline"/>
          <w:highlight w:val="cyan"/>
        </w:rPr>
        <w:t>Harris on 44 percent against 42 percent for Trump.</w:t>
      </w:r>
      <w:r>
        <w:t xml:space="preserve"> When Kennedy was included, Harris's lead extended to four points, with the Democrat on 42 percent against 38 percent for Trump and eight percent for the independent. The survey was conducted on July 22 and 23.</w:t>
      </w:r>
    </w:p>
    <w:p w14:paraId="0685A73A" w14:textId="77777777" w:rsidR="005A76F4" w:rsidRDefault="005A76F4" w:rsidP="005A76F4">
      <w:r>
        <w:t>In his endorsement of Harris on Sunday, Biden said: "My very first decision as the party nominee in 2020 was to pick Kamala Harris as my Vice President. And it's been the best decision I've made. Today I want to offer my full support and endorsement for Kamala to be the nominee of our party this year. Democrats — it's time to come together and beat Trump. Let's do this."</w:t>
      </w:r>
    </w:p>
    <w:p w14:paraId="506D1072" w14:textId="77777777" w:rsidR="005A76F4" w:rsidRDefault="005A76F4" w:rsidP="005A76F4">
      <w:r>
        <w:t>Kamala Harris</w:t>
      </w:r>
    </w:p>
    <w:p w14:paraId="031CBDFC" w14:textId="77777777" w:rsidR="005A76F4" w:rsidRDefault="005A76F4" w:rsidP="005A76F4">
      <w:r>
        <w:t>US Vice President and Democratic Presidential candidate Kamala Harris in Milwaukee, Wisconsin, on July 23, 2024</w:t>
      </w:r>
      <w:r w:rsidRPr="0044424D">
        <w:rPr>
          <w:rStyle w:val="StyleUnderline"/>
        </w:rPr>
        <w:t xml:space="preserve">. </w:t>
      </w:r>
      <w:r w:rsidRPr="0044424D">
        <w:rPr>
          <w:rStyle w:val="StyleUnderline"/>
          <w:highlight w:val="cyan"/>
        </w:rPr>
        <w:t xml:space="preserve">Harris's </w:t>
      </w:r>
      <w:r w:rsidRPr="0044424D">
        <w:rPr>
          <w:rStyle w:val="Emphasis"/>
          <w:highlight w:val="cyan"/>
        </w:rPr>
        <w:t>odds of victory in November have improved</w:t>
      </w:r>
      <w:r w:rsidRPr="0044424D">
        <w:rPr>
          <w:rStyle w:val="StyleUnderline"/>
          <w:highlight w:val="cyan"/>
        </w:rPr>
        <w:t xml:space="preserve"> noticeably since Tuesday</w:t>
      </w:r>
      <w:r w:rsidRPr="0044424D">
        <w:rPr>
          <w:rStyle w:val="StyleUnderline"/>
        </w:rPr>
        <w:t>, according to leading bookmakers</w:t>
      </w:r>
      <w:r>
        <w:t>. KAMIL KRZACZYNSKI/AFP/GETTY</w:t>
      </w:r>
    </w:p>
    <w:p w14:paraId="00B1147D" w14:textId="77777777" w:rsidR="005A76F4" w:rsidRPr="00D91704" w:rsidRDefault="005A76F4" w:rsidP="005A76F4"/>
    <w:p w14:paraId="246BABC6" w14:textId="77777777" w:rsidR="005A76F4" w:rsidRDefault="005A76F4" w:rsidP="005A76F4">
      <w:pPr>
        <w:pStyle w:val="Heading4"/>
        <w:rPr>
          <w:rStyle w:val="date-linedateknby"/>
        </w:rPr>
      </w:pPr>
      <w:r>
        <w:rPr>
          <w:rStyle w:val="date-linedateknby"/>
        </w:rPr>
        <w:t>Harris beating Trump in polls – winning in Wisconsin</w:t>
      </w:r>
    </w:p>
    <w:p w14:paraId="51A9836B" w14:textId="77777777" w:rsidR="005A76F4" w:rsidRPr="003D4017" w:rsidRDefault="005A76F4" w:rsidP="005A76F4">
      <w:r>
        <w:rPr>
          <w:rStyle w:val="Style13ptBold"/>
        </w:rPr>
        <w:t>Lange 7/23/24</w:t>
      </w:r>
      <w:r w:rsidRPr="003D4017">
        <w:t>,  correspondent, writing enterprise and breaking news stories about the United States. Currently my focus is politics and data journalism. I have also covered the Federal Reserve, the Treasury Department and economic indicators (</w:t>
      </w:r>
      <w:proofErr w:type="spellStart"/>
      <w:r w:rsidRPr="003D4017">
        <w:t>jason</w:t>
      </w:r>
      <w:proofErr w:type="spellEnd"/>
      <w:r w:rsidRPr="003D4017">
        <w:t xml:space="preserve"> Lange, July 23 2024, “Exclusve; Harris leads Trump 44% to 42% in US presidential race, Reuters/Ipsos poll finds”, Thompson Reuters, July 24 2024, </w:t>
      </w:r>
      <w:hyperlink r:id="rId10" w:history="1">
        <w:r w:rsidRPr="003D4017">
          <w:rPr>
            <w:rStyle w:val="Hyperlink"/>
          </w:rPr>
          <w:t>https://www.reuters.com/world/us/harris-leads-trump-44-42-us-presidential-race-reutersipsos-poll-finds-2024-07-23/</w:t>
        </w:r>
      </w:hyperlink>
      <w:r w:rsidRPr="003D4017">
        <w:t>) DH</w:t>
      </w:r>
    </w:p>
    <w:p w14:paraId="6F238B47" w14:textId="77777777" w:rsidR="005A76F4" w:rsidRDefault="005A76F4" w:rsidP="005A76F4">
      <w:pPr>
        <w:spacing w:line="240" w:lineRule="auto"/>
        <w:rPr>
          <w:rFonts w:ascii="Times New Roman" w:hAnsi="Times New Roman"/>
        </w:rPr>
      </w:pPr>
    </w:p>
    <w:p w14:paraId="41A31E6D" w14:textId="77777777" w:rsidR="005A76F4" w:rsidRPr="005D7C94" w:rsidRDefault="005A76F4" w:rsidP="005A76F4">
      <w:pPr>
        <w:rPr>
          <w:sz w:val="16"/>
        </w:rPr>
      </w:pPr>
      <w:r w:rsidRPr="005D7C94">
        <w:rPr>
          <w:sz w:val="16"/>
        </w:rPr>
        <w:t xml:space="preserve">July 23 (Reuters) - Vice President Kamala </w:t>
      </w:r>
      <w:r w:rsidRPr="003D4017">
        <w:rPr>
          <w:rStyle w:val="StyleUnderline"/>
          <w:highlight w:val="yellow"/>
        </w:rPr>
        <w:t>Harris opened up</w:t>
      </w:r>
      <w:r w:rsidRPr="003D4017">
        <w:rPr>
          <w:rStyle w:val="StyleUnderline"/>
        </w:rPr>
        <w:t xml:space="preserve"> </w:t>
      </w:r>
      <w:r w:rsidRPr="003D4017">
        <w:rPr>
          <w:rStyle w:val="StyleUnderline"/>
          <w:highlight w:val="yellow"/>
        </w:rPr>
        <w:t>a</w:t>
      </w:r>
      <w:r w:rsidRPr="003D4017">
        <w:rPr>
          <w:rStyle w:val="StyleUnderline"/>
        </w:rPr>
        <w:t xml:space="preserve"> marginal two-percentage-point </w:t>
      </w:r>
      <w:r w:rsidRPr="003D4017">
        <w:rPr>
          <w:rStyle w:val="StyleUnderline"/>
          <w:highlight w:val="yellow"/>
        </w:rPr>
        <w:t>lead over</w:t>
      </w:r>
      <w:r w:rsidRPr="003D4017">
        <w:rPr>
          <w:rStyle w:val="StyleUnderline"/>
        </w:rPr>
        <w:t xml:space="preserve"> Republican </w:t>
      </w:r>
      <w:hyperlink r:id="rId11" w:history="1">
        <w:r w:rsidRPr="003D4017">
          <w:rPr>
            <w:rStyle w:val="StyleUnderline"/>
          </w:rPr>
          <w:t xml:space="preserve">Donald </w:t>
        </w:r>
        <w:r w:rsidRPr="003D4017">
          <w:rPr>
            <w:rStyle w:val="StyleUnderline"/>
            <w:highlight w:val="yellow"/>
          </w:rPr>
          <w:t>Trump</w:t>
        </w:r>
      </w:hyperlink>
      <w:r w:rsidRPr="005D7C94">
        <w:rPr>
          <w:sz w:val="16"/>
        </w:rPr>
        <w:t> after President </w:t>
      </w:r>
      <w:hyperlink r:id="rId12" w:history="1">
        <w:r w:rsidRPr="005D7C94">
          <w:rPr>
            <w:rStyle w:val="Hyperlink"/>
            <w:color w:val="000000" w:themeColor="text1"/>
            <w:sz w:val="16"/>
          </w:rPr>
          <w:t>Joe Biden</w:t>
        </w:r>
      </w:hyperlink>
      <w:r w:rsidRPr="005D7C94">
        <w:rPr>
          <w:sz w:val="16"/>
        </w:rPr>
        <w:t> ended his re-election campaign and passed the torch to her, a </w:t>
      </w:r>
      <w:hyperlink r:id="rId13" w:history="1">
        <w:r w:rsidRPr="005D7C94">
          <w:rPr>
            <w:rStyle w:val="Hyperlink"/>
            <w:color w:val="000000" w:themeColor="text1"/>
            <w:sz w:val="16"/>
          </w:rPr>
          <w:t>Reuters/Ipsos poll</w:t>
        </w:r>
      </w:hyperlink>
      <w:r w:rsidRPr="005D7C94">
        <w:rPr>
          <w:sz w:val="16"/>
        </w:rPr>
        <w:t> found.</w:t>
      </w:r>
    </w:p>
    <w:p w14:paraId="29D30A59" w14:textId="77777777" w:rsidR="005A76F4" w:rsidRPr="003D4017" w:rsidRDefault="005A76F4" w:rsidP="005A76F4">
      <w:pPr>
        <w:rPr>
          <w:rStyle w:val="StyleUnderline"/>
        </w:rPr>
      </w:pPr>
      <w:r w:rsidRPr="003D4017">
        <w:rPr>
          <w:rStyle w:val="StyleUnderline"/>
        </w:rPr>
        <w:t>That compares with a marginal two-point deficit Biden faced against Trump in last week's poll before his Sunday exit from the race.</w:t>
      </w:r>
    </w:p>
    <w:p w14:paraId="2040CE80" w14:textId="77777777" w:rsidR="005A76F4" w:rsidRPr="005D7C94" w:rsidRDefault="005A76F4" w:rsidP="005A76F4">
      <w:pPr>
        <w:rPr>
          <w:sz w:val="16"/>
        </w:rPr>
      </w:pPr>
      <w:r w:rsidRPr="005D7C94">
        <w:rPr>
          <w:sz w:val="16"/>
        </w:rPr>
        <w:t xml:space="preserve">The new poll, conducted on Monday and Tuesday, followed both the Republican National Convention where Trump on Thursday formally accepted the nomination and Biden's announcement on </w:t>
      </w:r>
      <w:proofErr w:type="gramStart"/>
      <w:r w:rsidRPr="005D7C94">
        <w:rPr>
          <w:sz w:val="16"/>
        </w:rPr>
        <w:t>Sunday</w:t>
      </w:r>
      <w:proofErr w:type="gramEnd"/>
      <w:r w:rsidRPr="005D7C94">
        <w:rPr>
          <w:sz w:val="16"/>
        </w:rPr>
        <w:t xml:space="preserve"> he was leaving the race and endorsing Harris.</w:t>
      </w:r>
    </w:p>
    <w:p w14:paraId="713ED9FE" w14:textId="77777777" w:rsidR="005A76F4" w:rsidRPr="003D4017" w:rsidRDefault="005A76F4" w:rsidP="005A76F4">
      <w:pPr>
        <w:rPr>
          <w:rStyle w:val="StyleUnderline"/>
        </w:rPr>
      </w:pPr>
      <w:r w:rsidRPr="003D4017">
        <w:rPr>
          <w:rStyle w:val="StyleUnderline"/>
          <w:highlight w:val="yellow"/>
        </w:rPr>
        <w:t>Harris</w:t>
      </w:r>
      <w:r w:rsidRPr="003D4017">
        <w:rPr>
          <w:rStyle w:val="StyleUnderline"/>
        </w:rPr>
        <w:t xml:space="preserve">, whose campaign says she has secured the Democratic nomination, </w:t>
      </w:r>
      <w:r w:rsidRPr="003D4017">
        <w:rPr>
          <w:rStyle w:val="StyleUnderline"/>
          <w:highlight w:val="yellow"/>
        </w:rPr>
        <w:t>led Trump</w:t>
      </w:r>
      <w:r w:rsidRPr="003D4017">
        <w:rPr>
          <w:rStyle w:val="StyleUnderline"/>
        </w:rPr>
        <w:t xml:space="preserve"> 44% to 42% </w:t>
      </w:r>
      <w:r w:rsidRPr="003D4017">
        <w:rPr>
          <w:rStyle w:val="StyleUnderline"/>
          <w:highlight w:val="yellow"/>
        </w:rPr>
        <w:t>in the national poll,</w:t>
      </w:r>
      <w:r w:rsidRPr="003D4017">
        <w:rPr>
          <w:rStyle w:val="StyleUnderline"/>
        </w:rPr>
        <w:t xml:space="preserve"> a difference within the 3-percentage-point margin of error.</w:t>
      </w:r>
    </w:p>
    <w:p w14:paraId="133DC8C8" w14:textId="77777777" w:rsidR="005A76F4" w:rsidRPr="005D7C94" w:rsidRDefault="005A76F4" w:rsidP="005A76F4">
      <w:pPr>
        <w:rPr>
          <w:sz w:val="16"/>
        </w:rPr>
      </w:pPr>
      <w:r w:rsidRPr="005D7C94">
        <w:rPr>
          <w:sz w:val="16"/>
        </w:rPr>
        <w:t>Harris and Trump were tied at 44% in a July 15-16 poll, and Trump led by one percentage point in a July 1-2 poll, both within the same margin of error.</w:t>
      </w:r>
    </w:p>
    <w:p w14:paraId="444C5C86" w14:textId="77777777" w:rsidR="005A76F4" w:rsidRPr="005D7C94" w:rsidRDefault="005A76F4" w:rsidP="005A76F4">
      <w:pPr>
        <w:rPr>
          <w:sz w:val="16"/>
        </w:rPr>
      </w:pPr>
      <w:r w:rsidRPr="005D7C94">
        <w:rPr>
          <w:sz w:val="16"/>
        </w:rPr>
        <w:t>While nationwide surveys give important signals of American support for political candidates, a handful of competitive states typically tilt the balance in the U.S. Electoral College, which ultimately decides who wins a presidential election.</w:t>
      </w:r>
    </w:p>
    <w:p w14:paraId="40865F8A" w14:textId="77777777" w:rsidR="005A76F4" w:rsidRPr="005D7C94" w:rsidRDefault="005A76F4" w:rsidP="005A76F4">
      <w:pPr>
        <w:rPr>
          <w:sz w:val="16"/>
        </w:rPr>
      </w:pPr>
      <w:r w:rsidRPr="005D7C94">
        <w:rPr>
          <w:sz w:val="16"/>
        </w:rPr>
        <w:t>A pollster with Trump's campaign played down any polling showing an increase in Harris' support, arguing that she was likely to see a temporary rise in popularity because of widespread media coverage of her new candidacy.</w:t>
      </w:r>
    </w:p>
    <w:p w14:paraId="7E0C0952" w14:textId="77777777" w:rsidR="005A76F4" w:rsidRPr="005D7C94" w:rsidRDefault="005A76F4" w:rsidP="005A76F4">
      <w:pPr>
        <w:rPr>
          <w:sz w:val="16"/>
        </w:rPr>
      </w:pPr>
      <w:r w:rsidRPr="005D7C94">
        <w:rPr>
          <w:sz w:val="16"/>
        </w:rPr>
        <w:t>"That bump is likely to start showing itself over the next few days and will last for a while," pollster Tony Fabrizio said in a memo circulated to reporters by Trump's campaign.</w:t>
      </w:r>
    </w:p>
    <w:p w14:paraId="2ECE86FA" w14:textId="77777777" w:rsidR="005A76F4" w:rsidRPr="005D7C94" w:rsidRDefault="005A76F4" w:rsidP="005A76F4">
      <w:pPr>
        <w:rPr>
          <w:sz w:val="16"/>
        </w:rPr>
      </w:pPr>
      <w:r w:rsidRPr="005D7C94">
        <w:rPr>
          <w:sz w:val="16"/>
        </w:rPr>
        <w:t>Candidates often expect a bump after formally accepting their party's nomination at stage-managed, televised conventions such as the one that Trump had last week. But the poll showed no sign of that.</w:t>
      </w:r>
    </w:p>
    <w:p w14:paraId="441CE5C9" w14:textId="77777777" w:rsidR="005A76F4" w:rsidRPr="005D7C94" w:rsidRDefault="005A76F4" w:rsidP="005A76F4">
      <w:pPr>
        <w:rPr>
          <w:sz w:val="16"/>
        </w:rPr>
      </w:pPr>
      <w:r w:rsidRPr="005D7C94">
        <w:rPr>
          <w:sz w:val="16"/>
        </w:rPr>
        <w:t>Bump or not, the most recent Reuters/Ipsos poll underscored the rationale for Biden dropping out of the race and for Harris replacing him on the ticket.</w:t>
      </w:r>
    </w:p>
    <w:p w14:paraId="23A81601" w14:textId="77777777" w:rsidR="005A76F4" w:rsidRPr="005D7C94" w:rsidRDefault="005A76F4" w:rsidP="005A76F4">
      <w:pPr>
        <w:rPr>
          <w:sz w:val="16"/>
        </w:rPr>
      </w:pPr>
      <w:r w:rsidRPr="005D7C94">
        <w:rPr>
          <w:sz w:val="16"/>
        </w:rPr>
        <w:t>HARRIS SEEN AS SHARPER THAN BIDEN, TRUMP</w:t>
      </w:r>
    </w:p>
    <w:p w14:paraId="0260F0DF" w14:textId="77777777" w:rsidR="005A76F4" w:rsidRPr="003D4017" w:rsidRDefault="005A76F4" w:rsidP="005A76F4">
      <w:pPr>
        <w:rPr>
          <w:rStyle w:val="StyleUnderline"/>
        </w:rPr>
      </w:pPr>
      <w:r w:rsidRPr="003D4017">
        <w:rPr>
          <w:rStyle w:val="StyleUnderline"/>
        </w:rPr>
        <w:t xml:space="preserve">Some </w:t>
      </w:r>
      <w:r w:rsidRPr="003D4017">
        <w:rPr>
          <w:rStyle w:val="StyleUnderline"/>
          <w:highlight w:val="yellow"/>
        </w:rPr>
        <w:t>56% of registered voters agreed</w:t>
      </w:r>
      <w:r w:rsidRPr="003D4017">
        <w:rPr>
          <w:rStyle w:val="StyleUnderline"/>
        </w:rPr>
        <w:t xml:space="preserve"> with a statement </w:t>
      </w:r>
      <w:r w:rsidRPr="003D4017">
        <w:rPr>
          <w:rStyle w:val="StyleUnderline"/>
          <w:highlight w:val="yellow"/>
        </w:rPr>
        <w:t>that Harris</w:t>
      </w:r>
      <w:r w:rsidRPr="003D4017">
        <w:rPr>
          <w:rStyle w:val="StyleUnderline"/>
        </w:rPr>
        <w:t xml:space="preserve">, 59, </w:t>
      </w:r>
      <w:r w:rsidRPr="003D4017">
        <w:rPr>
          <w:rStyle w:val="StyleUnderline"/>
          <w:highlight w:val="yellow"/>
        </w:rPr>
        <w:t>was "mentally sharp and able to deal with challenges," compared to 49% who said the same of Trump</w:t>
      </w:r>
      <w:r w:rsidRPr="003D4017">
        <w:rPr>
          <w:rStyle w:val="StyleUnderline"/>
        </w:rPr>
        <w:t>, 78.</w:t>
      </w:r>
    </w:p>
    <w:p w14:paraId="5C053995" w14:textId="77777777" w:rsidR="005A76F4" w:rsidRPr="003D4017" w:rsidRDefault="005A76F4" w:rsidP="005A76F4">
      <w:pPr>
        <w:rPr>
          <w:rStyle w:val="StyleUnderline"/>
        </w:rPr>
      </w:pPr>
      <w:r w:rsidRPr="003D4017">
        <w:rPr>
          <w:rStyle w:val="StyleUnderline"/>
        </w:rPr>
        <w:t>Only 22% of voters assessed Biden that way.</w:t>
      </w:r>
    </w:p>
    <w:p w14:paraId="4F7EE72A" w14:textId="77777777" w:rsidR="005A76F4" w:rsidRPr="005D7C94" w:rsidRDefault="005A76F4" w:rsidP="005A76F4">
      <w:pPr>
        <w:rPr>
          <w:sz w:val="16"/>
        </w:rPr>
      </w:pPr>
      <w:r w:rsidRPr="005D7C94">
        <w:rPr>
          <w:sz w:val="16"/>
        </w:rPr>
        <w:t>Biden, 81, ended his reelection effort after a debate with Trump in which he often stammered and failed to aggressively challenge attacks by Trump that included falsehoods.</w:t>
      </w:r>
    </w:p>
    <w:p w14:paraId="52772587" w14:textId="77777777" w:rsidR="005A76F4" w:rsidRPr="003D4017" w:rsidRDefault="005A76F4" w:rsidP="005A76F4">
      <w:pPr>
        <w:rPr>
          <w:rStyle w:val="StyleUnderline"/>
        </w:rPr>
      </w:pPr>
      <w:r w:rsidRPr="003D4017">
        <w:rPr>
          <w:rStyle w:val="StyleUnderline"/>
        </w:rPr>
        <w:t xml:space="preserve">Some 80% of Democratic voters said they viewed Biden favorably, compared to 91% who said the same of Harris. Three quarters of </w:t>
      </w:r>
      <w:r w:rsidRPr="005D7C94">
        <w:rPr>
          <w:rStyle w:val="StyleUnderline"/>
          <w:highlight w:val="yellow"/>
        </w:rPr>
        <w:t>Democratic voters</w:t>
      </w:r>
      <w:r w:rsidRPr="003D4017">
        <w:rPr>
          <w:rStyle w:val="StyleUnderline"/>
        </w:rPr>
        <w:t xml:space="preserve"> said they </w:t>
      </w:r>
      <w:r w:rsidRPr="005D7C94">
        <w:rPr>
          <w:rStyle w:val="StyleUnderline"/>
          <w:highlight w:val="yellow"/>
        </w:rPr>
        <w:t>agreed with a statement that</w:t>
      </w:r>
      <w:r w:rsidRPr="003D4017">
        <w:rPr>
          <w:rStyle w:val="StyleUnderline"/>
        </w:rPr>
        <w:t xml:space="preserve"> the party and </w:t>
      </w:r>
      <w:r w:rsidRPr="005D7C94">
        <w:rPr>
          <w:rStyle w:val="StyleUnderline"/>
          <w:highlight w:val="yellow"/>
        </w:rPr>
        <w:t>voters should get behind Harris now</w:t>
      </w:r>
      <w:r w:rsidRPr="003D4017">
        <w:rPr>
          <w:rStyle w:val="StyleUnderline"/>
        </w:rPr>
        <w:t>, with only a quarter saying multiple candidates should compete for the party's nomination.</w:t>
      </w:r>
    </w:p>
    <w:p w14:paraId="3FE77BC4" w14:textId="77777777" w:rsidR="005A76F4" w:rsidRPr="005D7C94" w:rsidRDefault="005A76F4" w:rsidP="005A76F4">
      <w:pPr>
        <w:rPr>
          <w:sz w:val="16"/>
        </w:rPr>
      </w:pPr>
      <w:r w:rsidRPr="005D7C94">
        <w:rPr>
          <w:sz w:val="16"/>
        </w:rPr>
        <w:t xml:space="preserve">When voters in the survey were shown a hypothetical ballot that included independent presidential candidate Robert F. Kennedy Jr., </w:t>
      </w:r>
      <w:r w:rsidRPr="005D7C94">
        <w:rPr>
          <w:rStyle w:val="StyleUnderline"/>
          <w:highlight w:val="yellow"/>
        </w:rPr>
        <w:t>Harris led Trump 42% to 38%</w:t>
      </w:r>
      <w:r w:rsidRPr="003D4017">
        <w:rPr>
          <w:rStyle w:val="StyleUnderline"/>
        </w:rPr>
        <w:t>, an advantage outside the margin of error</w:t>
      </w:r>
      <w:r w:rsidRPr="005D7C94">
        <w:rPr>
          <w:sz w:val="16"/>
        </w:rPr>
        <w:t>. Kennedy, favored by 8% of voters in the poll, has yet to qualify for the ballot in many states ahead of the </w:t>
      </w:r>
      <w:hyperlink r:id="rId14" w:history="1">
        <w:r w:rsidRPr="003D4017">
          <w:rPr>
            <w:rStyle w:val="Hyperlink"/>
          </w:rPr>
          <w:t>Nov. 5 election</w:t>
        </w:r>
      </w:hyperlink>
      <w:r w:rsidRPr="005D7C94">
        <w:rPr>
          <w:sz w:val="16"/>
        </w:rPr>
        <w:t>.</w:t>
      </w:r>
    </w:p>
    <w:p w14:paraId="2E83F23C" w14:textId="77777777" w:rsidR="005A76F4" w:rsidRPr="003D4017" w:rsidRDefault="005A76F4" w:rsidP="005A76F4">
      <w:pPr>
        <w:rPr>
          <w:rStyle w:val="StyleUnderline"/>
        </w:rPr>
      </w:pPr>
      <w:r w:rsidRPr="005D7C94">
        <w:rPr>
          <w:rStyle w:val="StyleUnderline"/>
          <w:highlight w:val="yellow"/>
        </w:rPr>
        <w:t>Harris </w:t>
      </w:r>
      <w:hyperlink r:id="rId15" w:history="1">
        <w:r w:rsidRPr="005D7C94">
          <w:rPr>
            <w:rStyle w:val="StyleUnderline"/>
            <w:highlight w:val="yellow"/>
          </w:rPr>
          <w:t>campaigned</w:t>
        </w:r>
      </w:hyperlink>
      <w:r w:rsidRPr="005D7C94">
        <w:rPr>
          <w:rStyle w:val="StyleUnderline"/>
          <w:highlight w:val="yellow"/>
        </w:rPr>
        <w:t> in the</w:t>
      </w:r>
      <w:r w:rsidRPr="003D4017">
        <w:rPr>
          <w:rStyle w:val="StyleUnderline"/>
        </w:rPr>
        <w:t xml:space="preserve"> critical </w:t>
      </w:r>
      <w:r w:rsidRPr="005D7C94">
        <w:rPr>
          <w:rStyle w:val="StyleUnderline"/>
          <w:highlight w:val="yellow"/>
        </w:rPr>
        <w:t>battleground state of Wisconsin</w:t>
      </w:r>
      <w:r w:rsidRPr="003D4017">
        <w:rPr>
          <w:rStyle w:val="StyleUnderline"/>
        </w:rPr>
        <w:t xml:space="preserve"> on Tuesday. </w:t>
      </w:r>
      <w:r w:rsidRPr="005D7C94">
        <w:rPr>
          <w:rStyle w:val="StyleUnderline"/>
          <w:highlight w:val="yellow"/>
        </w:rPr>
        <w:t>She won support from major party figures</w:t>
      </w:r>
      <w:r w:rsidRPr="003D4017">
        <w:rPr>
          <w:rStyle w:val="StyleUnderline"/>
        </w:rPr>
        <w:t xml:space="preserve"> and attention has since turned to who she will pick as her running mate.</w:t>
      </w:r>
    </w:p>
    <w:p w14:paraId="16F0AE15" w14:textId="77777777" w:rsidR="005A76F4" w:rsidRPr="005D7C94" w:rsidRDefault="005A76F4" w:rsidP="005A76F4">
      <w:pPr>
        <w:rPr>
          <w:sz w:val="16"/>
        </w:rPr>
      </w:pPr>
      <w:r w:rsidRPr="005D7C94">
        <w:rPr>
          <w:sz w:val="16"/>
        </w:rPr>
        <w:t>Many respondents in the Reuters/Ipsos poll said they knew nothing about the Democrats seen as potential picks to join Harris' ticket.</w:t>
      </w:r>
    </w:p>
    <w:p w14:paraId="2A531DA4" w14:textId="77777777" w:rsidR="005A76F4" w:rsidRPr="005D7C94" w:rsidRDefault="005A76F4" w:rsidP="005A76F4">
      <w:pPr>
        <w:rPr>
          <w:sz w:val="16"/>
        </w:rPr>
      </w:pPr>
      <w:r w:rsidRPr="005D7C94">
        <w:rPr>
          <w:sz w:val="16"/>
        </w:rPr>
        <w:t>About one in four registered voters said they had never heard of U.S. Transportation Secretary Pete Buttigieg, a former Democratic presidential candidate who had the highest favorability rating - 37% - of the potential Harris running mates in the poll.</w:t>
      </w:r>
    </w:p>
    <w:p w14:paraId="51A4F764" w14:textId="77777777" w:rsidR="005A76F4" w:rsidRPr="005D7C94" w:rsidRDefault="005A76F4" w:rsidP="005A76F4">
      <w:pPr>
        <w:rPr>
          <w:sz w:val="16"/>
        </w:rPr>
      </w:pPr>
      <w:r w:rsidRPr="005D7C94">
        <w:rPr>
          <w:sz w:val="16"/>
        </w:rPr>
        <w:t>One in three had not heard of California Governor Gavin Newsom, with about the same share saying they looked on him favorably. Half of registered voters in the poll had never heard of Arizona Senator Mark Kelly and two thirds knew nothing of Kentucky Governor Andy Beshear.</w:t>
      </w:r>
    </w:p>
    <w:p w14:paraId="40B396DD" w14:textId="77777777" w:rsidR="005A76F4" w:rsidRPr="005D7C94" w:rsidRDefault="005A76F4" w:rsidP="005A76F4">
      <w:pPr>
        <w:rPr>
          <w:sz w:val="16"/>
        </w:rPr>
      </w:pPr>
      <w:r w:rsidRPr="005D7C94">
        <w:rPr>
          <w:sz w:val="16"/>
        </w:rPr>
        <w:t>The poll, which was conducted online, surveyed 1,241 U.S. adults nationwide, including 1,018 registered voters.</w:t>
      </w:r>
    </w:p>
    <w:p w14:paraId="44AF6677" w14:textId="77777777" w:rsidR="005A76F4" w:rsidRPr="0019373A" w:rsidRDefault="005A76F4" w:rsidP="005A76F4">
      <w:pPr>
        <w:shd w:val="clear" w:color="auto" w:fill="FFFFFF"/>
        <w:rPr>
          <w:rFonts w:eastAsia="Times New Roman"/>
          <w:color w:val="000000"/>
          <w:sz w:val="16"/>
        </w:rPr>
      </w:pPr>
    </w:p>
    <w:p w14:paraId="17FAB654" w14:textId="77777777" w:rsidR="005A76F4" w:rsidRPr="001D5916" w:rsidRDefault="005A76F4" w:rsidP="005A76F4">
      <w:pPr>
        <w:pStyle w:val="Heading4"/>
        <w:rPr>
          <w:rStyle w:val="Style13ptBold"/>
          <w:b/>
          <w:bCs w:val="0"/>
        </w:rPr>
      </w:pPr>
      <w:r w:rsidRPr="001D5916">
        <w:rPr>
          <w:rStyle w:val="Style13ptBold"/>
          <w:b/>
          <w:bCs w:val="0"/>
        </w:rPr>
        <w:t>Kamala ahead now – polls prove.</w:t>
      </w:r>
    </w:p>
    <w:p w14:paraId="083178DB" w14:textId="77777777" w:rsidR="005A76F4" w:rsidRPr="008E4A63" w:rsidRDefault="005A76F4" w:rsidP="005A76F4">
      <w:pPr>
        <w:rPr>
          <w:rStyle w:val="Style13ptBold"/>
        </w:rPr>
      </w:pPr>
      <w:r>
        <w:rPr>
          <w:rStyle w:val="Style13ptBold"/>
        </w:rPr>
        <w:t>Bickerton 24</w:t>
      </w:r>
      <w:r w:rsidRPr="008E4A63">
        <w:t>, Newsweek U.S. News reporter based in London, U.K. His focus is covering U.S. politics and world politics. He has covered the intersection between politics and emerging technology, such as artificial intelligence</w:t>
      </w:r>
      <w:r>
        <w:t>. (James Bickerton, 7/24/24, “</w:t>
      </w:r>
      <w:r w:rsidRPr="00307FC7">
        <w:t>Kamala Harris' Chances of Winning Election Are Increasing</w:t>
      </w:r>
      <w:r>
        <w:t xml:space="preserve">”, 7-24 </w:t>
      </w:r>
      <w:r w:rsidRPr="00307FC7">
        <w:t>https://www.newsweek.com/kamala-harris-chances-winning-election-are-increasing-1929485</w:t>
      </w:r>
      <w:r>
        <w:t>) CK</w:t>
      </w:r>
    </w:p>
    <w:p w14:paraId="6CF60FD8" w14:textId="77777777" w:rsidR="005A76F4" w:rsidRDefault="005A76F4" w:rsidP="005A76F4">
      <w:r w:rsidRPr="00307FC7">
        <w:rPr>
          <w:rStyle w:val="StyleUnderline"/>
          <w:highlight w:val="cyan"/>
        </w:rPr>
        <w:t>Harris</w:t>
      </w:r>
      <w:r w:rsidRPr="00307FC7">
        <w:rPr>
          <w:rStyle w:val="StyleUnderline"/>
        </w:rPr>
        <w:t xml:space="preserve"> emerged as </w:t>
      </w:r>
      <w:r w:rsidRPr="00307FC7">
        <w:rPr>
          <w:rStyle w:val="StyleUnderline"/>
          <w:highlight w:val="cyan"/>
        </w:rPr>
        <w:t>the clear favorite for the Democratic</w:t>
      </w:r>
      <w:r w:rsidRPr="00307FC7">
        <w:rPr>
          <w:rStyle w:val="StyleUnderline"/>
        </w:rPr>
        <w:t xml:space="preserve"> presidential </w:t>
      </w:r>
      <w:r w:rsidRPr="00307FC7">
        <w:rPr>
          <w:rStyle w:val="StyleUnderline"/>
          <w:highlight w:val="cyan"/>
        </w:rPr>
        <w:t>nomination</w:t>
      </w:r>
      <w:r>
        <w:t xml:space="preserve"> after President Biden announced he was dropping out of the 2024 contest on July 21 and endorsed his vice president. The move came after intense focus on the age and cognitive ability of the 81-year-old president following his debate with Trump on June 27, where at several points Biden appeared to lose his train of thought mid-sentence.</w:t>
      </w:r>
    </w:p>
    <w:p w14:paraId="36CACAB4" w14:textId="77777777" w:rsidR="005A76F4" w:rsidRDefault="005A76F4" w:rsidP="005A76F4">
      <w:r w:rsidRPr="00307FC7">
        <w:rPr>
          <w:rStyle w:val="StyleUnderline"/>
        </w:rPr>
        <w:t xml:space="preserve">Tuesday evening saw the </w:t>
      </w:r>
      <w:r w:rsidRPr="00307FC7">
        <w:rPr>
          <w:rStyle w:val="StyleUnderline"/>
          <w:highlight w:val="cyan"/>
        </w:rPr>
        <w:t>publication</w:t>
      </w:r>
      <w:r w:rsidRPr="00307FC7">
        <w:rPr>
          <w:rStyle w:val="StyleUnderline"/>
        </w:rPr>
        <w:t xml:space="preserve"> of a major Ipsos/Reuters </w:t>
      </w:r>
      <w:r w:rsidRPr="00307FC7">
        <w:rPr>
          <w:rStyle w:val="StyleUnderline"/>
          <w:highlight w:val="cyan"/>
        </w:rPr>
        <w:t>poll suggest</w:t>
      </w:r>
      <w:r w:rsidRPr="00307FC7">
        <w:rPr>
          <w:rStyle w:val="StyleUnderline"/>
        </w:rPr>
        <w:t xml:space="preserve">ing </w:t>
      </w:r>
      <w:r w:rsidRPr="00307FC7">
        <w:rPr>
          <w:rStyle w:val="StyleUnderline"/>
          <w:highlight w:val="cyan"/>
        </w:rPr>
        <w:t>Harris is now ahead</w:t>
      </w:r>
      <w:r w:rsidRPr="00307FC7">
        <w:rPr>
          <w:rStyle w:val="StyleUnderline"/>
        </w:rPr>
        <w:t xml:space="preserve"> </w:t>
      </w:r>
      <w:r w:rsidRPr="00307FC7">
        <w:rPr>
          <w:rStyle w:val="StyleUnderline"/>
          <w:highlight w:val="cyan"/>
        </w:rPr>
        <w:t>of Trump</w:t>
      </w:r>
      <w:r w:rsidRPr="00307FC7">
        <w:rPr>
          <w:rStyle w:val="StyleUnderline"/>
        </w:rPr>
        <w:t xml:space="preserve"> in the presidential contest, either in a head-to-head or with independent candidate Robert F. Kennedy Jr. included.</w:t>
      </w:r>
      <w:r>
        <w:t xml:space="preserve"> In a straight matchup, the survey of 1,018 registered voters put Harris on 44 percent against 42 percent for Trump. </w:t>
      </w:r>
      <w:r w:rsidRPr="00307FC7">
        <w:rPr>
          <w:rStyle w:val="StyleUnderline"/>
          <w:highlight w:val="cyan"/>
        </w:rPr>
        <w:t>When Kenned</w:t>
      </w:r>
      <w:r w:rsidRPr="00307FC7">
        <w:rPr>
          <w:rStyle w:val="StyleUnderline"/>
        </w:rPr>
        <w:t xml:space="preserve">y was </w:t>
      </w:r>
      <w:r w:rsidRPr="00307FC7">
        <w:rPr>
          <w:rStyle w:val="StyleUnderline"/>
          <w:highlight w:val="cyan"/>
        </w:rPr>
        <w:t>included, Harris's lead extende</w:t>
      </w:r>
      <w:r w:rsidRPr="00307FC7">
        <w:rPr>
          <w:rStyle w:val="StyleUnderline"/>
        </w:rPr>
        <w:t xml:space="preserve">d to </w:t>
      </w:r>
      <w:r w:rsidRPr="00307FC7">
        <w:rPr>
          <w:rStyle w:val="StyleUnderline"/>
          <w:highlight w:val="cyan"/>
        </w:rPr>
        <w:t>four points, with the Democrat on 42 percent against 38 percent for Trump</w:t>
      </w:r>
      <w:r w:rsidRPr="00307FC7">
        <w:rPr>
          <w:rStyle w:val="StyleUnderline"/>
        </w:rPr>
        <w:t xml:space="preserve"> and eight percent for the independent.</w:t>
      </w:r>
      <w:r>
        <w:t xml:space="preserve"> The survey was conducted on July 22 and 23.</w:t>
      </w:r>
    </w:p>
    <w:p w14:paraId="1CCF3156" w14:textId="77777777" w:rsidR="005A76F4" w:rsidRDefault="005A76F4" w:rsidP="005A76F4">
      <w:r>
        <w:t>In his endorsement of Harris on Sunday, Biden said: "My very first decision as the party nominee in 2020 was to pick Kamala Harris as my Vice President. And it's been the best decision I've made. Today I want to offer my full support and endorsement for Kamala to be the nominee of our party this year. Democrats — it's time to come together and beat Trump. Let's do this."</w:t>
      </w:r>
    </w:p>
    <w:p w14:paraId="53A470D4" w14:textId="77777777" w:rsidR="005A76F4" w:rsidRDefault="005A76F4" w:rsidP="005A76F4"/>
    <w:p w14:paraId="668964E2" w14:textId="77777777" w:rsidR="005A76F4" w:rsidRDefault="005A76F4" w:rsidP="005A76F4">
      <w:pPr>
        <w:pStyle w:val="Heading4"/>
      </w:pPr>
      <w:r>
        <w:t>Harris in lead by 2 percent.</w:t>
      </w:r>
    </w:p>
    <w:p w14:paraId="3FF01335" w14:textId="77777777" w:rsidR="005A76F4" w:rsidRPr="001D5916" w:rsidRDefault="005A76F4" w:rsidP="005A76F4">
      <w:r>
        <w:rPr>
          <w:rStyle w:val="Style13ptBold"/>
        </w:rPr>
        <w:t>Lange 24</w:t>
      </w:r>
      <w:r w:rsidRPr="001D5916">
        <w:t>, Correspondent at Reuters. Politics, economics, data journalism.</w:t>
      </w:r>
      <w:r>
        <w:t xml:space="preserve"> (Jason Lange, 7/23/24, “</w:t>
      </w:r>
      <w:r w:rsidRPr="001D5916">
        <w:t>Exclusive: Harris leads Trump 44% to 42% in US presidential race, Reuters/Ipsos poll finds</w:t>
      </w:r>
      <w:r>
        <w:t xml:space="preserve">”, 7/24/24, </w:t>
      </w:r>
      <w:r w:rsidRPr="001D5916">
        <w:t xml:space="preserve">https://www.reuters.com/world/us/harris-leads-trump-44-42-us-presidential-race-reutersipsos-poll-finds-2024-07-23/.) </w:t>
      </w:r>
      <w:r>
        <w:t>CK</w:t>
      </w:r>
    </w:p>
    <w:p w14:paraId="781DC1AD" w14:textId="77777777" w:rsidR="005A76F4" w:rsidRDefault="005A76F4" w:rsidP="005A76F4">
      <w:r>
        <w:t xml:space="preserve">July 23 (Reuters) - </w:t>
      </w:r>
      <w:r w:rsidRPr="001D5916">
        <w:rPr>
          <w:rStyle w:val="StyleUnderline"/>
        </w:rPr>
        <w:t xml:space="preserve">Vice President Kamala </w:t>
      </w:r>
      <w:r w:rsidRPr="001D5916">
        <w:rPr>
          <w:rStyle w:val="StyleUnderline"/>
          <w:highlight w:val="cyan"/>
        </w:rPr>
        <w:t>Harris</w:t>
      </w:r>
      <w:r w:rsidRPr="001D5916">
        <w:rPr>
          <w:rStyle w:val="StyleUnderline"/>
        </w:rPr>
        <w:t xml:space="preserve"> </w:t>
      </w:r>
      <w:proofErr w:type="gramStart"/>
      <w:r w:rsidRPr="001D5916">
        <w:rPr>
          <w:rStyle w:val="StyleUnderline"/>
          <w:highlight w:val="cyan"/>
        </w:rPr>
        <w:t>opened</w:t>
      </w:r>
      <w:r w:rsidRPr="001D5916">
        <w:rPr>
          <w:rStyle w:val="StyleUnderline"/>
        </w:rPr>
        <w:t xml:space="preserve"> up</w:t>
      </w:r>
      <w:proofErr w:type="gramEnd"/>
      <w:r>
        <w:t xml:space="preserve"> a marginal </w:t>
      </w:r>
      <w:r w:rsidRPr="001D5916">
        <w:rPr>
          <w:rStyle w:val="StyleUnderline"/>
          <w:highlight w:val="cyan"/>
        </w:rPr>
        <w:t>two-percentage-point lead over</w:t>
      </w:r>
      <w:r w:rsidRPr="001D5916">
        <w:rPr>
          <w:rStyle w:val="StyleUnderline"/>
        </w:rPr>
        <w:t xml:space="preserve"> Republican Donald </w:t>
      </w:r>
      <w:r w:rsidRPr="001D5916">
        <w:rPr>
          <w:rStyle w:val="StyleUnderline"/>
          <w:highlight w:val="cyan"/>
        </w:rPr>
        <w:t>Trump</w:t>
      </w:r>
      <w:r>
        <w:t xml:space="preserve"> after President Joe Biden ended his re-election campaign and passed the torch to her, a Reuters/Ipsos poll found.</w:t>
      </w:r>
    </w:p>
    <w:p w14:paraId="289BF97E" w14:textId="77777777" w:rsidR="005A76F4" w:rsidRPr="001D5916" w:rsidRDefault="005A76F4" w:rsidP="005A76F4">
      <w:pPr>
        <w:rPr>
          <w:rStyle w:val="StyleUnderline"/>
        </w:rPr>
      </w:pPr>
      <w:r>
        <w:t xml:space="preserve">That </w:t>
      </w:r>
      <w:r w:rsidRPr="001D5916">
        <w:rPr>
          <w:rStyle w:val="StyleUnderline"/>
          <w:highlight w:val="cyan"/>
        </w:rPr>
        <w:t>compares with a marginal two-point deficit</w:t>
      </w:r>
      <w:r w:rsidRPr="001D5916">
        <w:rPr>
          <w:rStyle w:val="StyleUnderline"/>
        </w:rPr>
        <w:t xml:space="preserve"> </w:t>
      </w:r>
      <w:r w:rsidRPr="001D5916">
        <w:rPr>
          <w:rStyle w:val="StyleUnderline"/>
          <w:highlight w:val="cyan"/>
        </w:rPr>
        <w:t>Biden</w:t>
      </w:r>
      <w:r w:rsidRPr="001D5916">
        <w:rPr>
          <w:rStyle w:val="StyleUnderline"/>
        </w:rPr>
        <w:t xml:space="preserve"> </w:t>
      </w:r>
      <w:r w:rsidRPr="001D5916">
        <w:rPr>
          <w:rStyle w:val="StyleUnderline"/>
          <w:highlight w:val="cyan"/>
        </w:rPr>
        <w:t>faced</w:t>
      </w:r>
      <w:r w:rsidRPr="001D5916">
        <w:rPr>
          <w:rStyle w:val="StyleUnderline"/>
        </w:rPr>
        <w:t xml:space="preserve"> </w:t>
      </w:r>
      <w:r w:rsidRPr="001D5916">
        <w:rPr>
          <w:rStyle w:val="StyleUnderline"/>
          <w:highlight w:val="cyan"/>
        </w:rPr>
        <w:t>against</w:t>
      </w:r>
      <w:r w:rsidRPr="001D5916">
        <w:rPr>
          <w:rStyle w:val="StyleUnderline"/>
        </w:rPr>
        <w:t xml:space="preserve"> </w:t>
      </w:r>
      <w:r w:rsidRPr="001D5916">
        <w:rPr>
          <w:rStyle w:val="StyleUnderline"/>
          <w:highlight w:val="cyan"/>
        </w:rPr>
        <w:t>Trump</w:t>
      </w:r>
      <w:r w:rsidRPr="001D5916">
        <w:rPr>
          <w:rStyle w:val="StyleUnderline"/>
        </w:rPr>
        <w:t xml:space="preserve"> in last week's poll before his Sunday exit from the race.</w:t>
      </w:r>
    </w:p>
    <w:p w14:paraId="02BF2321" w14:textId="77777777" w:rsidR="005A76F4" w:rsidRDefault="005A76F4" w:rsidP="005A76F4">
      <w:r>
        <w:t xml:space="preserve">The new poll, conducted on Monday and Tuesday, followed both the Republican National Convention where Trump on Thursday formally accepted the nomination and Biden's announcement on </w:t>
      </w:r>
      <w:proofErr w:type="gramStart"/>
      <w:r>
        <w:t>Sunday</w:t>
      </w:r>
      <w:proofErr w:type="gramEnd"/>
      <w:r>
        <w:t xml:space="preserve"> he was leaving the race and endorsing Harris.</w:t>
      </w:r>
      <w:r w:rsidRPr="00A1780B">
        <w:t xml:space="preserve"> </w:t>
      </w:r>
      <w:r w:rsidRPr="001D5916">
        <w:rPr>
          <w:rStyle w:val="StyleUnderline"/>
          <w:highlight w:val="cyan"/>
        </w:rPr>
        <w:t>Harris</w:t>
      </w:r>
      <w:r>
        <w:t>, whose campaign says she has secured the Democratic nomination</w:t>
      </w:r>
      <w:r w:rsidRPr="001D5916">
        <w:rPr>
          <w:highlight w:val="cyan"/>
        </w:rPr>
        <w:t xml:space="preserve">, </w:t>
      </w:r>
      <w:r w:rsidRPr="001D5916">
        <w:rPr>
          <w:rStyle w:val="StyleUnderline"/>
          <w:highlight w:val="cyan"/>
        </w:rPr>
        <w:t>led Trump 44% to 42% in the national poll</w:t>
      </w:r>
      <w:r>
        <w:t>, a difference within the 3-percentage-point margin of error.</w:t>
      </w:r>
    </w:p>
    <w:p w14:paraId="79B35FFC" w14:textId="77777777" w:rsidR="005A76F4" w:rsidRDefault="005A76F4" w:rsidP="005A76F4">
      <w:r>
        <w:t>Harris and Trump were tied at 44% in a July 15-16 poll, and Trump led by one percentage point in a July 1-2 poll, both within the same margin of error.</w:t>
      </w:r>
    </w:p>
    <w:p w14:paraId="71762CD3" w14:textId="77777777" w:rsidR="005A76F4" w:rsidRPr="00F8036D" w:rsidRDefault="005A76F4" w:rsidP="005A76F4">
      <w:r>
        <w:t>While nationwide surveys give important signals of American support for political candidates, a handful of competitive states typically tilt the balance in the U.S. Electoral College, which ultimately decides who wins a presidential election.</w:t>
      </w:r>
    </w:p>
    <w:p w14:paraId="5DA2892C" w14:textId="77777777" w:rsidR="005A76F4" w:rsidRPr="0074533B" w:rsidRDefault="005A76F4" w:rsidP="005A76F4"/>
    <w:p w14:paraId="3F7533D4" w14:textId="77777777" w:rsidR="005A76F4" w:rsidRDefault="005A76F4" w:rsidP="005A76F4">
      <w:pPr>
        <w:pStyle w:val="Heading3"/>
      </w:pPr>
      <w:r>
        <w:t>UQ -- Momentum</w:t>
      </w:r>
    </w:p>
    <w:p w14:paraId="0E521380" w14:textId="77777777" w:rsidR="005A76F4" w:rsidRDefault="005A76F4" w:rsidP="005A76F4">
      <w:pPr>
        <w:pStyle w:val="Heading4"/>
      </w:pPr>
      <w:r>
        <w:t xml:space="preserve">Trump has a slight lead in swing </w:t>
      </w:r>
      <w:proofErr w:type="gramStart"/>
      <w:r>
        <w:t>states</w:t>
      </w:r>
      <w:proofErr w:type="gramEnd"/>
      <w:r>
        <w:t xml:space="preserve"> but Harris has new momentum to close the gap</w:t>
      </w:r>
    </w:p>
    <w:p w14:paraId="7DC2D3E9" w14:textId="77777777" w:rsidR="005A76F4" w:rsidRPr="00D37A2C" w:rsidRDefault="005A76F4" w:rsidP="005A76F4">
      <w:pPr>
        <w:rPr>
          <w:rStyle w:val="Style13ptBold"/>
        </w:rPr>
      </w:pPr>
      <w:r w:rsidRPr="00D37A2C">
        <w:rPr>
          <w:rStyle w:val="Style13ptBold"/>
          <w:b w:val="0"/>
          <w:bCs w:val="0"/>
          <w:sz w:val="22"/>
        </w:rPr>
        <w:t>Maya</w:t>
      </w:r>
      <w:r>
        <w:rPr>
          <w:rStyle w:val="Style13ptBold"/>
        </w:rPr>
        <w:t xml:space="preserve"> Homan 7/23 </w:t>
      </w:r>
      <w:r w:rsidRPr="00D37A2C">
        <w:rPr>
          <w:rStyle w:val="Style13ptBold"/>
          <w:b w:val="0"/>
          <w:bCs w:val="0"/>
          <w:sz w:val="22"/>
        </w:rPr>
        <w:t xml:space="preserve">[covers Georgia politics and elections, named as a regional finalist for the Society of Professional Journalists' Mark of Excellence Awards for General News Reporting, </w:t>
      </w:r>
      <w:proofErr w:type="spellStart"/>
      <w:r w:rsidRPr="00D37A2C">
        <w:rPr>
          <w:rStyle w:val="Style13ptBold"/>
          <w:b w:val="0"/>
          <w:bCs w:val="0"/>
          <w:sz w:val="22"/>
        </w:rPr>
        <w:t>raduated</w:t>
      </w:r>
      <w:proofErr w:type="spellEnd"/>
      <w:r w:rsidRPr="00D37A2C">
        <w:rPr>
          <w:rStyle w:val="Style13ptBold"/>
          <w:b w:val="0"/>
          <w:bCs w:val="0"/>
          <w:sz w:val="22"/>
        </w:rPr>
        <w:t xml:space="preserve"> from Northeastern University, USA Today, “Harris vs. Trump: How do the candidates compare in recent swing state polls?”, https://www.usatoday.com/story/news/politics/elections/2024/07/22/harris-trump-swing-state-polls/74500198007/]//IG</w:t>
      </w:r>
    </w:p>
    <w:p w14:paraId="36489D9D" w14:textId="77777777" w:rsidR="005A76F4" w:rsidRDefault="005A76F4" w:rsidP="005A76F4">
      <w:r>
        <w:t>Less than a day after President Joe Biden dropped his re-election bid and endorsed Vice President Kamala Harris as his replacement</w:t>
      </w:r>
      <w:r w:rsidRPr="00455210">
        <w:rPr>
          <w:rStyle w:val="StyleUnderline"/>
        </w:rPr>
        <w:t xml:space="preserve">, </w:t>
      </w:r>
      <w:r w:rsidRPr="00455210">
        <w:rPr>
          <w:rStyle w:val="StyleUnderline"/>
          <w:highlight w:val="cyan"/>
        </w:rPr>
        <w:t>the national political landscape has dramatically shifted.</w:t>
      </w:r>
      <w:r>
        <w:t xml:space="preserve"> While Biden had been slipping in the polls, particularly after his disastrous debate performance, </w:t>
      </w:r>
      <w:r w:rsidRPr="00455210">
        <w:rPr>
          <w:rStyle w:val="StyleUnderline"/>
        </w:rPr>
        <w:t>a new national poll indicated that Harris could secure a victory against the Republican nominee and former President Donald Trump.</w:t>
      </w:r>
      <w:r>
        <w:rPr>
          <w:rStyle w:val="StyleUnderline"/>
        </w:rPr>
        <w:t xml:space="preserve"> </w:t>
      </w:r>
      <w:r w:rsidRPr="00455210">
        <w:rPr>
          <w:rStyle w:val="StyleUnderline"/>
        </w:rPr>
        <w:t xml:space="preserve">However, in all seven battleground states that are likely to decide the election's outcome, </w:t>
      </w:r>
      <w:r w:rsidRPr="00455210">
        <w:rPr>
          <w:rStyle w:val="StyleUnderline"/>
          <w:highlight w:val="cyan"/>
        </w:rPr>
        <w:t>Trump has maintained a slight lead over his Democratic rivals.</w:t>
      </w:r>
      <w:r>
        <w:rPr>
          <w:rStyle w:val="StyleUnderline"/>
        </w:rPr>
        <w:t xml:space="preserve"> </w:t>
      </w:r>
      <w:r>
        <w:t xml:space="preserve">Trump officially accepted the Republican nomination at the GOP convention last week, but the Democratic National Convention will not start until August 19, giving Democrats a little less than a month to amass support for a new nominee. Harris is more than likely to take up the helm, with over 40% of the 1,968 delegates she needs pledging their support to her on the first day of her candidacy. Here’s how Harris would fare against Trump in the seven key swing states, according to the most recent polls. </w:t>
      </w:r>
      <w:r w:rsidRPr="00D87ED6">
        <w:t xml:space="preserve">Though polls from the aftermath of Biden’s exit from the race have not yet been released, </w:t>
      </w:r>
      <w:r w:rsidRPr="00455210">
        <w:rPr>
          <w:rStyle w:val="StyleUnderline"/>
          <w:highlight w:val="cyan"/>
        </w:rPr>
        <w:t xml:space="preserve">an </w:t>
      </w:r>
      <w:proofErr w:type="spellStart"/>
      <w:r w:rsidRPr="00455210">
        <w:rPr>
          <w:rStyle w:val="StyleUnderline"/>
          <w:highlight w:val="cyan"/>
        </w:rPr>
        <w:t>InsiderAdvantage</w:t>
      </w:r>
      <w:proofErr w:type="spellEnd"/>
      <w:r w:rsidRPr="00455210">
        <w:rPr>
          <w:rStyle w:val="StyleUnderline"/>
          <w:highlight w:val="cyan"/>
        </w:rPr>
        <w:t xml:space="preserve"> poll</w:t>
      </w:r>
      <w:r w:rsidRPr="00D87ED6">
        <w:t xml:space="preserve"> conducted on July 15 and 16, days </w:t>
      </w:r>
      <w:r w:rsidRPr="00455210">
        <w:rPr>
          <w:rStyle w:val="StyleUnderline"/>
        </w:rPr>
        <w:t xml:space="preserve">before Biden’s announcement, </w:t>
      </w:r>
      <w:r w:rsidRPr="00455210">
        <w:rPr>
          <w:rStyle w:val="StyleUnderline"/>
          <w:highlight w:val="cyan"/>
        </w:rPr>
        <w:t>showed Trump leading over Biden in Arizona.</w:t>
      </w:r>
      <w:r w:rsidRPr="00D87ED6">
        <w:t xml:space="preserve"> Out of the 800 voters surveyed, 49% supported Trump, 44% favored Biden, 4% chose a third-party candidate, and 3% undecided.</w:t>
      </w:r>
      <w:r>
        <w:t xml:space="preserve"> Harris polled slightly below Trump, amassing 42% compared to his 48%. </w:t>
      </w:r>
      <w:r w:rsidRPr="00455210">
        <w:rPr>
          <w:rStyle w:val="StyleUnderline"/>
          <w:highlight w:val="cyan"/>
        </w:rPr>
        <w:t>However</w:t>
      </w:r>
      <w:r w:rsidRPr="00455210">
        <w:rPr>
          <w:rStyle w:val="StyleUnderline"/>
        </w:rPr>
        <w:t xml:space="preserve">, as </w:t>
      </w:r>
      <w:r w:rsidRPr="00455210">
        <w:rPr>
          <w:rStyle w:val="StyleUnderline"/>
          <w:highlight w:val="cyan"/>
        </w:rPr>
        <w:t xml:space="preserve">Harris was still the </w:t>
      </w:r>
      <w:proofErr w:type="gramStart"/>
      <w:r w:rsidRPr="00455210">
        <w:rPr>
          <w:rStyle w:val="StyleUnderline"/>
          <w:highlight w:val="cyan"/>
        </w:rPr>
        <w:t>v</w:t>
      </w:r>
      <w:r w:rsidRPr="00455210">
        <w:rPr>
          <w:rStyle w:val="StyleUnderline"/>
        </w:rPr>
        <w:t xml:space="preserve">ice </w:t>
      </w:r>
      <w:r w:rsidRPr="00455210">
        <w:rPr>
          <w:rStyle w:val="StyleUnderline"/>
          <w:highlight w:val="cyan"/>
        </w:rPr>
        <w:t>p</w:t>
      </w:r>
      <w:r w:rsidRPr="00455210">
        <w:rPr>
          <w:rStyle w:val="StyleUnderline"/>
        </w:rPr>
        <w:t>residential</w:t>
      </w:r>
      <w:proofErr w:type="gramEnd"/>
      <w:r w:rsidRPr="00455210">
        <w:rPr>
          <w:rStyle w:val="StyleUnderline"/>
        </w:rPr>
        <w:t xml:space="preserve"> </w:t>
      </w:r>
      <w:r w:rsidRPr="00455210">
        <w:rPr>
          <w:rStyle w:val="StyleUnderline"/>
          <w:highlight w:val="cyan"/>
        </w:rPr>
        <w:t>candidate</w:t>
      </w:r>
      <w:r w:rsidRPr="00455210">
        <w:rPr>
          <w:rStyle w:val="StyleUnderline"/>
        </w:rPr>
        <w:t xml:space="preserve"> when the survey was conducted, </w:t>
      </w:r>
      <w:proofErr w:type="spellStart"/>
      <w:r w:rsidRPr="00455210">
        <w:rPr>
          <w:rStyle w:val="StyleUnderline"/>
        </w:rPr>
        <w:t>InsiderAdvantage</w:t>
      </w:r>
      <w:proofErr w:type="spellEnd"/>
      <w:r w:rsidRPr="00455210">
        <w:rPr>
          <w:rStyle w:val="StyleUnderline"/>
        </w:rPr>
        <w:t xml:space="preserve"> </w:t>
      </w:r>
      <w:r w:rsidRPr="00455210">
        <w:rPr>
          <w:rStyle w:val="StyleUnderline"/>
          <w:highlight w:val="cyan"/>
        </w:rPr>
        <w:t>political analyst</w:t>
      </w:r>
      <w:r w:rsidRPr="00455210">
        <w:rPr>
          <w:rStyle w:val="StyleUnderline"/>
        </w:rPr>
        <w:t xml:space="preserve"> Matt </w:t>
      </w:r>
      <w:r w:rsidRPr="00455210">
        <w:rPr>
          <w:rStyle w:val="StyleUnderline"/>
          <w:highlight w:val="cyan"/>
        </w:rPr>
        <w:t>Towery said her weaker ratings were unsurprising, and will likely change in subsequent polls.</w:t>
      </w:r>
      <w:r>
        <w:rPr>
          <w:rStyle w:val="StyleUnderline"/>
        </w:rPr>
        <w:t xml:space="preserve"> </w:t>
      </w:r>
      <w:r>
        <w:t xml:space="preserve">“With the mantel of nominee, </w:t>
      </w:r>
      <w:r w:rsidRPr="00455210">
        <w:rPr>
          <w:rStyle w:val="StyleUnderline"/>
        </w:rPr>
        <w:t>her numbers could potentially improve,” he said.</w:t>
      </w:r>
      <w:r>
        <w:rPr>
          <w:rStyle w:val="StyleUnderline"/>
        </w:rPr>
        <w:t xml:space="preserve"> </w:t>
      </w:r>
      <w:r w:rsidRPr="00D87ED6">
        <w:t xml:space="preserve">An </w:t>
      </w:r>
      <w:r w:rsidRPr="00455210">
        <w:rPr>
          <w:rStyle w:val="StyleUnderline"/>
        </w:rPr>
        <w:t xml:space="preserve">exclusive </w:t>
      </w:r>
      <w:r w:rsidRPr="00455210">
        <w:rPr>
          <w:rStyle w:val="StyleUnderline"/>
          <w:highlight w:val="cyan"/>
        </w:rPr>
        <w:t>poll from</w:t>
      </w:r>
      <w:r w:rsidRPr="00455210">
        <w:rPr>
          <w:rStyle w:val="StyleUnderline"/>
        </w:rPr>
        <w:t xml:space="preserve"> the </w:t>
      </w:r>
      <w:r w:rsidRPr="00455210">
        <w:rPr>
          <w:rStyle w:val="StyleUnderline"/>
          <w:highlight w:val="cyan"/>
        </w:rPr>
        <w:t>A</w:t>
      </w:r>
      <w:r w:rsidRPr="00455210">
        <w:rPr>
          <w:rStyle w:val="StyleUnderline"/>
        </w:rPr>
        <w:t xml:space="preserve">tlanta </w:t>
      </w:r>
      <w:r w:rsidRPr="00455210">
        <w:rPr>
          <w:rStyle w:val="StyleUnderline"/>
          <w:highlight w:val="cyan"/>
        </w:rPr>
        <w:t>J</w:t>
      </w:r>
      <w:r w:rsidRPr="00455210">
        <w:rPr>
          <w:rStyle w:val="StyleUnderline"/>
        </w:rPr>
        <w:t>ournal-</w:t>
      </w:r>
      <w:r w:rsidRPr="00455210">
        <w:rPr>
          <w:rStyle w:val="StyleUnderline"/>
          <w:highlight w:val="cyan"/>
        </w:rPr>
        <w:t>C</w:t>
      </w:r>
      <w:r w:rsidRPr="00455210">
        <w:rPr>
          <w:rStyle w:val="StyleUnderline"/>
        </w:rPr>
        <w:t>onstitution</w:t>
      </w:r>
      <w:r w:rsidRPr="00D87ED6">
        <w:t xml:space="preserve"> released hours after President Joe Biden announced his departure from the ticket </w:t>
      </w:r>
      <w:r w:rsidRPr="00455210">
        <w:rPr>
          <w:rStyle w:val="StyleUnderline"/>
          <w:highlight w:val="cyan"/>
        </w:rPr>
        <w:t>showed former President Donald Trump with a slight lead over Harris</w:t>
      </w:r>
      <w:r w:rsidRPr="00455210">
        <w:rPr>
          <w:rStyle w:val="StyleUnderline"/>
        </w:rPr>
        <w:t>,</w:t>
      </w:r>
      <w:r w:rsidRPr="00D87ED6">
        <w:t xml:space="preserve"> with a 51% to 46% rating respectively, and a </w:t>
      </w:r>
      <w:r w:rsidRPr="00455210">
        <w:rPr>
          <w:rStyle w:val="StyleUnderline"/>
          <w:highlight w:val="cyan"/>
        </w:rPr>
        <w:t>margin of error of 3.1 percentage points.</w:t>
      </w:r>
      <w:r w:rsidRPr="00D87ED6">
        <w:t xml:space="preserve"> Two percent of voters said they were undecided, 1% said they would vote for a third-party candidate, and another 1% said they would not vote for any presidential candidate.</w:t>
      </w:r>
      <w:r>
        <w:t xml:space="preserve"> The poll surveyed 1,000 likely voters between July 9 and 18, as Democratic lawmakers were increasingly calling on Biden to reconsider his bid for reelection and amid the assassination attempt on Trump. It was conducted by the University of Georgia’s School of Public and International Affairs. </w:t>
      </w:r>
      <w:r w:rsidRPr="00455210">
        <w:rPr>
          <w:rStyle w:val="StyleUnderline"/>
        </w:rPr>
        <w:t>Black voters, a crucial demographic in the Peach State, notably preferred Harris to Biden. Nearly 87% of respondents said they viewed Harris favorably, compared to the 82% who said the same of Biden.</w:t>
      </w:r>
      <w:r>
        <w:rPr>
          <w:rStyle w:val="StyleUnderline"/>
        </w:rPr>
        <w:t xml:space="preserve"> </w:t>
      </w:r>
      <w:r>
        <w:t xml:space="preserve">An </w:t>
      </w:r>
      <w:r w:rsidRPr="00455210">
        <w:rPr>
          <w:rStyle w:val="StyleUnderline"/>
          <w:highlight w:val="cyan"/>
        </w:rPr>
        <w:t>exclusive poll conducted by the Detroit Free Press and released hours before Biden abandoned his reelection bid</w:t>
      </w:r>
      <w:r w:rsidRPr="00455210">
        <w:rPr>
          <w:rStyle w:val="StyleUnderline"/>
        </w:rPr>
        <w:t>,</w:t>
      </w:r>
      <w:r>
        <w:t xml:space="preserve"> showed </w:t>
      </w:r>
      <w:r w:rsidRPr="00455210">
        <w:rPr>
          <w:rStyle w:val="StyleUnderline"/>
        </w:rPr>
        <w:t xml:space="preserve">former President Donald </w:t>
      </w:r>
      <w:r w:rsidRPr="00455210">
        <w:rPr>
          <w:rStyle w:val="StyleUnderline"/>
          <w:highlight w:val="cyan"/>
        </w:rPr>
        <w:t>Trump with a notable 7-percentage-point lead over the incumbent president.</w:t>
      </w:r>
      <w:r>
        <w:rPr>
          <w:rStyle w:val="StyleUnderline"/>
        </w:rPr>
        <w:t xml:space="preserve"> </w:t>
      </w:r>
      <w:r>
        <w:t xml:space="preserve">But with Harris as the nominee, those numbers could change. </w:t>
      </w:r>
      <w:r w:rsidRPr="00455210">
        <w:rPr>
          <w:highlight w:val="cyan"/>
        </w:rPr>
        <w:t>R</w:t>
      </w:r>
      <w:r w:rsidRPr="00455210">
        <w:rPr>
          <w:rStyle w:val="StyleUnderline"/>
          <w:highlight w:val="cyan"/>
        </w:rPr>
        <w:t>ecent polling from the Clean and Prosperous America PAC,</w:t>
      </w:r>
      <w:r w:rsidRPr="00455210">
        <w:rPr>
          <w:rStyle w:val="StyleUnderline"/>
        </w:rPr>
        <w:t xml:space="preserve"> a left-leaning environmental advocacy group, s</w:t>
      </w:r>
      <w:r>
        <w:t xml:space="preserve">howed that voters preferred Trump to Harris, with 46% voting for him and 41% choosing the Vice President. </w:t>
      </w:r>
      <w:r w:rsidRPr="00455210">
        <w:rPr>
          <w:rStyle w:val="StyleUnderline"/>
          <w:highlight w:val="cyan"/>
        </w:rPr>
        <w:t>However, if Harris were to choose Michigan Gov. Gretchen Whitmer as her running mate, the poll said, the candidates would tie with 46% each.</w:t>
      </w:r>
      <w:r>
        <w:rPr>
          <w:rStyle w:val="StyleUnderline"/>
        </w:rPr>
        <w:t xml:space="preserve"> </w:t>
      </w:r>
      <w:r>
        <w:t xml:space="preserve">An </w:t>
      </w:r>
      <w:proofErr w:type="spellStart"/>
      <w:r>
        <w:t>InsiderAdvantage</w:t>
      </w:r>
      <w:proofErr w:type="spellEnd"/>
      <w:r>
        <w:t xml:space="preserve"> poll conducted on July 15 and 16, days before Biden’s announced that he was dropping out of the race showed Trump leading over Biden in Nevada 49% to 42% in a sample of 800 voters. Pitted against Harris, Trump increased his lead among the voters polled, receiving 50% of the vote compared to Harris’ 40%. But as with the Arizona poll, experts said those numbers will likely if Harris becomes the official nominee. </w:t>
      </w:r>
      <w:r w:rsidRPr="00455210">
        <w:t>Though there are currently no polls pitting Harris against Trump, a recent survey from Emerson College conducted on July 15 and 16 showed Trump leading over Biden by 7 points, scoring 47% of respondents compared to Biden's 38%.</w:t>
      </w:r>
      <w:r>
        <w:t xml:space="preserve"> A little over a week after the shooting at a Trump rally in Butler, </w:t>
      </w:r>
      <w:r w:rsidRPr="00455210">
        <w:rPr>
          <w:rStyle w:val="StyleUnderline"/>
          <w:highlight w:val="cyan"/>
        </w:rPr>
        <w:t>Pennsylvania, former President Trump has retained a narrow 4.4% lead</w:t>
      </w:r>
      <w:r>
        <w:t xml:space="preserve"> over incumbent President Biden, according to polling averages calculated by FiveThirtyEight. However, even before Biden announced his departure from the race, figures from Democratic polling firm Public Policy </w:t>
      </w:r>
      <w:r w:rsidRPr="00455210">
        <w:rPr>
          <w:highlight w:val="cyan"/>
          <w:u w:val="single"/>
        </w:rPr>
        <w:t>Polling showed that</w:t>
      </w:r>
      <w:r w:rsidRPr="00455210">
        <w:rPr>
          <w:u w:val="single"/>
        </w:rPr>
        <w:t xml:space="preserve"> </w:t>
      </w:r>
      <w:r w:rsidRPr="00455210">
        <w:rPr>
          <w:rStyle w:val="StyleUnderline"/>
          <w:highlight w:val="cyan"/>
        </w:rPr>
        <w:t>voters were more enthusiastic about Harris than they were for Biden, putting her only two points behind Trump at 43% and 45% respectively.</w:t>
      </w:r>
      <w:r>
        <w:rPr>
          <w:rStyle w:val="StyleUnderline"/>
        </w:rPr>
        <w:t xml:space="preserve"> </w:t>
      </w:r>
      <w:r w:rsidRPr="00455210">
        <w:t xml:space="preserve">A </w:t>
      </w:r>
      <w:proofErr w:type="spellStart"/>
      <w:r w:rsidRPr="00455210">
        <w:t>Civiqs</w:t>
      </w:r>
      <w:proofErr w:type="spellEnd"/>
      <w:r w:rsidRPr="00455210">
        <w:t xml:space="preserve"> survey of 514 voters </w:t>
      </w:r>
      <w:r w:rsidRPr="00455210">
        <w:rPr>
          <w:rStyle w:val="StyleUnderline"/>
        </w:rPr>
        <w:t>in Wisconsin showed Trump and Harris tied at 48%, with a 4.8% margin of error.</w:t>
      </w:r>
      <w:r w:rsidRPr="00455210">
        <w:t xml:space="preserve"> The survey was conducted between July 13 and 16, in the immediate aftermath of Trump’s assassination attempt and before Biden withdrew from the race. At the time, 28% of voters surveyed said Biden’s age was the primary concern they had with the possibility of the president’s second term.</w:t>
      </w:r>
    </w:p>
    <w:p w14:paraId="1AD34F34" w14:textId="10F248E8" w:rsidR="005A76F4" w:rsidRDefault="002C39A6" w:rsidP="002C39A6">
      <w:pPr>
        <w:pStyle w:val="Heading3"/>
      </w:pPr>
      <w:r>
        <w:t>UQ – Vance</w:t>
      </w:r>
    </w:p>
    <w:p w14:paraId="51D67BF0" w14:textId="77777777" w:rsidR="002C39A6" w:rsidRDefault="002C39A6" w:rsidP="002C39A6">
      <w:pPr>
        <w:pStyle w:val="Heading4"/>
      </w:pPr>
      <w:r>
        <w:t>Voters hate JD Vance</w:t>
      </w:r>
    </w:p>
    <w:p w14:paraId="2C5D96BB" w14:textId="77777777" w:rsidR="002C39A6" w:rsidRPr="005D0ADE" w:rsidRDefault="002C39A6" w:rsidP="002C39A6">
      <w:r>
        <w:rPr>
          <w:rStyle w:val="Style13ptBold"/>
        </w:rPr>
        <w:t xml:space="preserve">Metzger 7/26 </w:t>
      </w:r>
      <w:r w:rsidRPr="005D0ADE">
        <w:t>Bryan Metzger is an award-winning senior politics reporter at Business Insider covering Congress and campaigns, with a particular focus on money in politics.</w:t>
      </w:r>
      <w:r>
        <w:t xml:space="preserve"> (Bryan Metzger, 7-26-2024, “Why JD Vance is being dogged by couch memes — and struggling in general,” </w:t>
      </w:r>
      <w:r w:rsidRPr="005D0ADE">
        <w:rPr>
          <w:i/>
          <w:iCs/>
        </w:rPr>
        <w:t>Business Insider</w:t>
      </w:r>
      <w:r>
        <w:t xml:space="preserve">, DA: 7-28-2024, </w:t>
      </w:r>
      <w:hyperlink r:id="rId16" w:history="1">
        <w:r w:rsidRPr="00836F6E">
          <w:rPr>
            <w:rStyle w:val="Hyperlink"/>
          </w:rPr>
          <w:t>https://www.businessinsider.com/jd-vance-struggling-trump-vice-president-couch-childless-cat-ladies-2024-7</w:t>
        </w:r>
      </w:hyperlink>
      <w:r>
        <w:t>). SP</w:t>
      </w:r>
    </w:p>
    <w:p w14:paraId="1D6C5708" w14:textId="77777777" w:rsidR="002C39A6" w:rsidRPr="005D0ADE" w:rsidRDefault="002C39A6" w:rsidP="002C39A6">
      <w:pPr>
        <w:rPr>
          <w:u w:val="single"/>
        </w:rPr>
      </w:pPr>
      <w:r w:rsidRPr="005D0ADE">
        <w:rPr>
          <w:u w:val="single"/>
        </w:rPr>
        <w:t>In the days since he became Trump's running mate, JD Vance's vulnerabilities have become clear.</w:t>
      </w:r>
    </w:p>
    <w:p w14:paraId="6053923D" w14:textId="77777777" w:rsidR="002C39A6" w:rsidRPr="005D0ADE" w:rsidRDefault="002C39A6" w:rsidP="002C39A6">
      <w:pPr>
        <w:rPr>
          <w:u w:val="single"/>
        </w:rPr>
      </w:pPr>
      <w:r w:rsidRPr="005D0ADE">
        <w:rPr>
          <w:u w:val="single"/>
        </w:rPr>
        <w:t xml:space="preserve">Until now, </w:t>
      </w:r>
      <w:r w:rsidRPr="007A4FE0">
        <w:rPr>
          <w:highlight w:val="green"/>
          <w:u w:val="single"/>
        </w:rPr>
        <w:t>Vance was</w:t>
      </w:r>
      <w:r w:rsidRPr="005D0ADE">
        <w:rPr>
          <w:u w:val="single"/>
        </w:rPr>
        <w:t xml:space="preserve"> mostly </w:t>
      </w:r>
      <w:r w:rsidRPr="007A4FE0">
        <w:rPr>
          <w:highlight w:val="green"/>
          <w:u w:val="single"/>
        </w:rPr>
        <w:t>unknown</w:t>
      </w:r>
      <w:r w:rsidRPr="005D0ADE">
        <w:rPr>
          <w:u w:val="single"/>
        </w:rPr>
        <w:t xml:space="preserve"> nationwide. That </w:t>
      </w:r>
      <w:r w:rsidRPr="007A4FE0">
        <w:rPr>
          <w:highlight w:val="green"/>
          <w:u w:val="single"/>
        </w:rPr>
        <w:t>makes it easier for opponents to define him</w:t>
      </w:r>
      <w:r w:rsidRPr="005D0ADE">
        <w:rPr>
          <w:u w:val="single"/>
        </w:rPr>
        <w:t>.</w:t>
      </w:r>
    </w:p>
    <w:p w14:paraId="011E212E" w14:textId="77777777" w:rsidR="002C39A6" w:rsidRPr="005D0ADE" w:rsidRDefault="002C39A6" w:rsidP="002C39A6">
      <w:pPr>
        <w:rPr>
          <w:u w:val="single"/>
        </w:rPr>
      </w:pPr>
      <w:r w:rsidRPr="007A4FE0">
        <w:rPr>
          <w:highlight w:val="green"/>
          <w:u w:val="single"/>
        </w:rPr>
        <w:t xml:space="preserve">He's </w:t>
      </w:r>
      <w:r w:rsidRPr="007A4FE0">
        <w:rPr>
          <w:u w:val="single"/>
        </w:rPr>
        <w:t xml:space="preserve">also </w:t>
      </w:r>
      <w:r w:rsidRPr="007A4FE0">
        <w:rPr>
          <w:highlight w:val="green"/>
          <w:u w:val="single"/>
        </w:rPr>
        <w:t>long espoused ideas</w:t>
      </w:r>
      <w:r w:rsidRPr="005D0ADE">
        <w:rPr>
          <w:u w:val="single"/>
        </w:rPr>
        <w:t xml:space="preserve"> that are generally </w:t>
      </w:r>
      <w:r w:rsidRPr="007A4FE0">
        <w:rPr>
          <w:highlight w:val="green"/>
          <w:u w:val="single"/>
        </w:rPr>
        <w:t>unpopular with the public.</w:t>
      </w:r>
    </w:p>
    <w:p w14:paraId="7BEB8E37" w14:textId="77777777" w:rsidR="002C39A6" w:rsidRPr="007A4FE0" w:rsidRDefault="002C39A6" w:rsidP="002C39A6">
      <w:pPr>
        <w:rPr>
          <w:sz w:val="16"/>
        </w:rPr>
      </w:pPr>
      <w:r w:rsidRPr="007A4FE0">
        <w:rPr>
          <w:sz w:val="16"/>
        </w:rPr>
        <w:t xml:space="preserve">Nearly two weeks after former President Donald Trump selected Sen. JD Vance as his running mate, </w:t>
      </w:r>
      <w:r w:rsidRPr="005D0ADE">
        <w:rPr>
          <w:u w:val="single"/>
        </w:rPr>
        <w:t>it's safe to say the Ohio politician is struggling.</w:t>
      </w:r>
    </w:p>
    <w:p w14:paraId="16BBD024" w14:textId="77777777" w:rsidR="002C39A6" w:rsidRPr="007A4FE0" w:rsidRDefault="002C39A6" w:rsidP="002C39A6">
      <w:pPr>
        <w:rPr>
          <w:sz w:val="16"/>
        </w:rPr>
      </w:pPr>
      <w:r w:rsidRPr="007A4FE0">
        <w:rPr>
          <w:rStyle w:val="Emphasis"/>
          <w:highlight w:val="green"/>
        </w:rPr>
        <w:t>His polling is the worst</w:t>
      </w:r>
      <w:r w:rsidRPr="005D0ADE">
        <w:rPr>
          <w:u w:val="single"/>
        </w:rPr>
        <w:t xml:space="preserve"> of any nonincumbent vice-presidential nominee </w:t>
      </w:r>
      <w:r w:rsidRPr="007A4FE0">
        <w:rPr>
          <w:highlight w:val="green"/>
          <w:u w:val="single"/>
        </w:rPr>
        <w:t>in decades</w:t>
      </w:r>
      <w:r w:rsidRPr="007A4FE0">
        <w:rPr>
          <w:sz w:val="16"/>
        </w:rPr>
        <w:t>. His years-old comments about "childless cat ladies" have drawn widespread disgust. Some in Trump's orbit worry they've made the wrong choice. In recent days, he's been the target of a baseless rumor that he once had sex with a couch.</w:t>
      </w:r>
    </w:p>
    <w:p w14:paraId="3E2CB358" w14:textId="77777777" w:rsidR="002C39A6" w:rsidRPr="005D0ADE" w:rsidRDefault="002C39A6" w:rsidP="002C39A6">
      <w:pPr>
        <w:rPr>
          <w:u w:val="single"/>
        </w:rPr>
      </w:pPr>
      <w:r w:rsidRPr="005D0ADE">
        <w:rPr>
          <w:u w:val="single"/>
        </w:rPr>
        <w:t xml:space="preserve">It was always clear that </w:t>
      </w:r>
      <w:r w:rsidRPr="007A4FE0">
        <w:rPr>
          <w:rStyle w:val="Emphasis"/>
        </w:rPr>
        <w:t>Vance brought little to the table</w:t>
      </w:r>
      <w:r w:rsidRPr="007A4FE0">
        <w:rPr>
          <w:sz w:val="16"/>
        </w:rPr>
        <w:t>, strictly electorally speaking</w:t>
      </w:r>
      <w:r w:rsidRPr="005D0ADE">
        <w:rPr>
          <w:u w:val="single"/>
        </w:rPr>
        <w:t xml:space="preserve">. </w:t>
      </w:r>
      <w:r w:rsidRPr="007A4FE0">
        <w:rPr>
          <w:highlight w:val="green"/>
          <w:u w:val="single"/>
        </w:rPr>
        <w:t>He does not represent a swing state</w:t>
      </w:r>
      <w:r w:rsidRPr="005D0ADE">
        <w:rPr>
          <w:u w:val="single"/>
        </w:rPr>
        <w:t xml:space="preserve">, he does not </w:t>
      </w:r>
      <w:r w:rsidRPr="007A4FE0">
        <w:rPr>
          <w:highlight w:val="green"/>
          <w:u w:val="single"/>
        </w:rPr>
        <w:t>diversify the ticket</w:t>
      </w:r>
      <w:r w:rsidRPr="005D0ADE">
        <w:rPr>
          <w:u w:val="single"/>
        </w:rPr>
        <w:t xml:space="preserve">, </w:t>
      </w:r>
      <w:r w:rsidRPr="007A4FE0">
        <w:rPr>
          <w:highlight w:val="green"/>
          <w:u w:val="single"/>
        </w:rPr>
        <w:t>and the</w:t>
      </w:r>
      <w:r w:rsidRPr="005D0ADE">
        <w:rPr>
          <w:u w:val="single"/>
        </w:rPr>
        <w:t xml:space="preserve"> selection of a </w:t>
      </w:r>
      <w:r w:rsidRPr="007A4FE0">
        <w:rPr>
          <w:highlight w:val="green"/>
          <w:u w:val="single"/>
        </w:rPr>
        <w:t>MAGA</w:t>
      </w:r>
      <w:r w:rsidRPr="005D0ADE">
        <w:rPr>
          <w:u w:val="single"/>
        </w:rPr>
        <w:t xml:space="preserve"> true </w:t>
      </w:r>
      <w:r w:rsidRPr="007A4FE0">
        <w:rPr>
          <w:highlight w:val="green"/>
          <w:u w:val="single"/>
        </w:rPr>
        <w:t>believer does not reassure</w:t>
      </w:r>
      <w:r w:rsidRPr="005D0ADE">
        <w:rPr>
          <w:u w:val="single"/>
        </w:rPr>
        <w:t xml:space="preserve"> more </w:t>
      </w:r>
      <w:r w:rsidRPr="007A4FE0">
        <w:rPr>
          <w:highlight w:val="green"/>
          <w:u w:val="single"/>
        </w:rPr>
        <w:t>Trump-skeptic voters</w:t>
      </w:r>
      <w:r w:rsidRPr="005D0ADE">
        <w:rPr>
          <w:u w:val="single"/>
        </w:rPr>
        <w:t>.</w:t>
      </w:r>
    </w:p>
    <w:p w14:paraId="53E90EA2" w14:textId="77777777" w:rsidR="002C39A6" w:rsidRPr="00702BAC" w:rsidRDefault="002C39A6" w:rsidP="002C39A6">
      <w:pPr>
        <w:rPr>
          <w:u w:val="single"/>
        </w:rPr>
      </w:pPr>
      <w:r w:rsidRPr="007A4FE0">
        <w:rPr>
          <w:sz w:val="16"/>
        </w:rPr>
        <w:t xml:space="preserve">He was the choice of a campaign that was brimming with confidence. President Joe Biden had not yet dropped out of the race, </w:t>
      </w:r>
      <w:r w:rsidRPr="00702BAC">
        <w:rPr>
          <w:u w:val="single"/>
        </w:rPr>
        <w:t>and Trump's team likely made the choice with the idea that it did not need the boost that other vice-presidential contenders could have brought to the ticket, choosing instead to select an heir to the MAGA movement.</w:t>
      </w:r>
    </w:p>
    <w:p w14:paraId="2EE34A9F" w14:textId="77777777" w:rsidR="002C39A6" w:rsidRPr="007A4FE0" w:rsidRDefault="002C39A6" w:rsidP="002C39A6">
      <w:pPr>
        <w:rPr>
          <w:sz w:val="16"/>
        </w:rPr>
      </w:pPr>
      <w:r w:rsidRPr="007A4FE0">
        <w:rPr>
          <w:sz w:val="16"/>
        </w:rPr>
        <w:t xml:space="preserve">What was less predictable were the significant </w:t>
      </w:r>
      <w:r w:rsidRPr="007A4FE0">
        <w:rPr>
          <w:highlight w:val="green"/>
          <w:u w:val="single"/>
        </w:rPr>
        <w:t>headwinds</w:t>
      </w:r>
      <w:r w:rsidRPr="00702BAC">
        <w:rPr>
          <w:u w:val="single"/>
        </w:rPr>
        <w:t xml:space="preserve"> that </w:t>
      </w:r>
      <w:r w:rsidRPr="007A4FE0">
        <w:rPr>
          <w:highlight w:val="green"/>
          <w:u w:val="single"/>
        </w:rPr>
        <w:t>Vance is</w:t>
      </w:r>
      <w:r w:rsidRPr="00702BAC">
        <w:rPr>
          <w:u w:val="single"/>
        </w:rPr>
        <w:t xml:space="preserve"> now </w:t>
      </w:r>
      <w:r w:rsidRPr="007A4FE0">
        <w:rPr>
          <w:highlight w:val="green"/>
          <w:u w:val="single"/>
        </w:rPr>
        <w:t>encountering</w:t>
      </w:r>
      <w:r w:rsidRPr="00702BAC">
        <w:rPr>
          <w:u w:val="single"/>
        </w:rPr>
        <w:t xml:space="preserve"> as the GOP's vice-presidential nominee, which have been </w:t>
      </w:r>
      <w:r w:rsidRPr="007A4FE0">
        <w:rPr>
          <w:highlight w:val="green"/>
          <w:u w:val="single"/>
        </w:rPr>
        <w:t>driven by the way he's talked about</w:t>
      </w:r>
      <w:r w:rsidRPr="00702BAC">
        <w:rPr>
          <w:u w:val="single"/>
        </w:rPr>
        <w:t xml:space="preserve"> certain </w:t>
      </w:r>
      <w:r w:rsidRPr="007A4FE0">
        <w:rPr>
          <w:highlight w:val="green"/>
          <w:u w:val="single"/>
        </w:rPr>
        <w:t>policies</w:t>
      </w:r>
      <w:r w:rsidRPr="00702BAC">
        <w:rPr>
          <w:u w:val="single"/>
        </w:rPr>
        <w:t xml:space="preserve"> and enabled by the simple fact that most Americans are just now learning who he is.</w:t>
      </w:r>
    </w:p>
    <w:p w14:paraId="60B29392" w14:textId="77777777" w:rsidR="002C39A6" w:rsidRPr="007A4FE0" w:rsidRDefault="002C39A6" w:rsidP="002C39A6">
      <w:pPr>
        <w:rPr>
          <w:sz w:val="16"/>
        </w:rPr>
      </w:pPr>
      <w:r w:rsidRPr="007A4FE0">
        <w:rPr>
          <w:sz w:val="16"/>
        </w:rPr>
        <w:t>Vance was unknown to many Americans before last week</w:t>
      </w:r>
    </w:p>
    <w:p w14:paraId="1085EAFF" w14:textId="572854EB" w:rsidR="002C39A6" w:rsidRDefault="002C39A6" w:rsidP="002C39A6">
      <w:pPr>
        <w:rPr>
          <w:sz w:val="16"/>
        </w:rPr>
      </w:pPr>
      <w:r w:rsidRPr="007A4FE0">
        <w:rPr>
          <w:sz w:val="16"/>
        </w:rPr>
        <w:t xml:space="preserve">In an AP-NORC poll conducted in the </w:t>
      </w:r>
      <w:r w:rsidRPr="00702BAC">
        <w:rPr>
          <w:u w:val="single"/>
        </w:rPr>
        <w:t xml:space="preserve">days before Vance was selected, 60% of Americans surveyed said they did not know enough about the Ohio senator to have an opinion about him. </w:t>
      </w:r>
      <w:r w:rsidRPr="007A4FE0">
        <w:rPr>
          <w:sz w:val="16"/>
        </w:rPr>
        <w:t>Twenty-two percent reported an unfavorable opinion, while just 17% said they had a favorable opinion.</w:t>
      </w:r>
    </w:p>
    <w:p w14:paraId="7C94F45A" w14:textId="77777777" w:rsidR="002C39A6" w:rsidRDefault="002C39A6" w:rsidP="002C39A6">
      <w:pPr>
        <w:pStyle w:val="Heading4"/>
      </w:pPr>
      <w:r>
        <w:t>Republicans unsure of Vance after Biden dropout</w:t>
      </w:r>
    </w:p>
    <w:p w14:paraId="796F17FA" w14:textId="77777777" w:rsidR="002C39A6" w:rsidRPr="006207EE" w:rsidRDefault="002C39A6" w:rsidP="002C39A6">
      <w:pPr>
        <w:rPr>
          <w:sz w:val="16"/>
        </w:rPr>
      </w:pPr>
      <w:r>
        <w:rPr>
          <w:rStyle w:val="Style13ptBold"/>
        </w:rPr>
        <w:t>Olmsted 7/22</w:t>
      </w:r>
      <w:r w:rsidRPr="004C7C26">
        <w:t xml:space="preserve"> </w:t>
      </w:r>
      <w:r w:rsidRPr="006207EE">
        <w:rPr>
          <w:sz w:val="16"/>
        </w:rPr>
        <w:t xml:space="preserve">Edith Olmsted is an award-winning early-career editor with a </w:t>
      </w:r>
      <w:proofErr w:type="gramStart"/>
      <w:r w:rsidRPr="006207EE">
        <w:rPr>
          <w:sz w:val="16"/>
        </w:rPr>
        <w:t>Masters in journalism</w:t>
      </w:r>
      <w:proofErr w:type="gramEnd"/>
      <w:r w:rsidRPr="006207EE">
        <w:rPr>
          <w:sz w:val="16"/>
        </w:rPr>
        <w:t xml:space="preserve"> from the Columbia Journalism School. She was previously the social media intern at The New Republic where she also wrote political essays and breaking news. (Edith Olmsted, 7-22-2024, “Why Trump Suddenly Thinks Picking J.D. Vance Was a Mistake,” </w:t>
      </w:r>
      <w:r w:rsidRPr="006207EE">
        <w:rPr>
          <w:i/>
          <w:iCs/>
          <w:sz w:val="16"/>
        </w:rPr>
        <w:t>The New Republic</w:t>
      </w:r>
      <w:r w:rsidRPr="006207EE">
        <w:rPr>
          <w:sz w:val="16"/>
        </w:rPr>
        <w:t xml:space="preserve">, DA: 7-28-2024,  </w:t>
      </w:r>
      <w:hyperlink r:id="rId17" w:history="1">
        <w:r w:rsidRPr="00836F6E">
          <w:rPr>
            <w:rStyle w:val="Hyperlink"/>
          </w:rPr>
          <w:t>https://newrepublic.com/post/184106/trump-picking-jd-vance-mistake-biden-kamala-harris</w:t>
        </w:r>
      </w:hyperlink>
      <w:r w:rsidRPr="006207EE">
        <w:rPr>
          <w:sz w:val="16"/>
        </w:rPr>
        <w:t>). SP</w:t>
      </w:r>
    </w:p>
    <w:p w14:paraId="35F7D89E" w14:textId="77777777" w:rsidR="002C39A6" w:rsidRPr="006207EE" w:rsidRDefault="002C39A6" w:rsidP="002C39A6">
      <w:pPr>
        <w:rPr>
          <w:sz w:val="16"/>
        </w:rPr>
      </w:pPr>
    </w:p>
    <w:p w14:paraId="003DF68D" w14:textId="77777777" w:rsidR="002C39A6" w:rsidRPr="006207EE" w:rsidRDefault="002C39A6" w:rsidP="002C39A6">
      <w:pPr>
        <w:rPr>
          <w:sz w:val="16"/>
        </w:rPr>
      </w:pPr>
      <w:r w:rsidRPr="006207EE">
        <w:rPr>
          <w:sz w:val="16"/>
        </w:rPr>
        <w:t>Republicans may be starting to second-guess their party’s pick for vice president.</w:t>
      </w:r>
    </w:p>
    <w:p w14:paraId="642827D5" w14:textId="77777777" w:rsidR="002C39A6" w:rsidRPr="006207EE" w:rsidRDefault="002C39A6" w:rsidP="002C39A6">
      <w:pPr>
        <w:rPr>
          <w:u w:val="single"/>
        </w:rPr>
      </w:pPr>
      <w:r w:rsidRPr="006207EE">
        <w:rPr>
          <w:u w:val="single"/>
        </w:rPr>
        <w:t xml:space="preserve">Much of Donald </w:t>
      </w:r>
      <w:r w:rsidRPr="006207EE">
        <w:rPr>
          <w:highlight w:val="green"/>
          <w:u w:val="single"/>
        </w:rPr>
        <w:t>Trump’s</w:t>
      </w:r>
      <w:r w:rsidRPr="006207EE">
        <w:rPr>
          <w:u w:val="single"/>
        </w:rPr>
        <w:t xml:space="preserve"> presidential </w:t>
      </w:r>
      <w:r w:rsidRPr="006207EE">
        <w:rPr>
          <w:highlight w:val="green"/>
          <w:u w:val="single"/>
        </w:rPr>
        <w:t xml:space="preserve">campaign, </w:t>
      </w:r>
      <w:r w:rsidRPr="006207EE">
        <w:rPr>
          <w:rStyle w:val="Emphasis"/>
          <w:highlight w:val="green"/>
        </w:rPr>
        <w:t>including</w:t>
      </w:r>
      <w:r w:rsidRPr="006207EE">
        <w:rPr>
          <w:rStyle w:val="Emphasis"/>
        </w:rPr>
        <w:t xml:space="preserve"> the decision</w:t>
      </w:r>
      <w:r w:rsidRPr="006207EE">
        <w:rPr>
          <w:u w:val="single"/>
        </w:rPr>
        <w:t xml:space="preserve"> to tap Ohio Senator J.D. </w:t>
      </w:r>
      <w:r w:rsidRPr="006207EE">
        <w:rPr>
          <w:highlight w:val="green"/>
          <w:u w:val="single"/>
        </w:rPr>
        <w:t xml:space="preserve">Vance as his running </w:t>
      </w:r>
      <w:r w:rsidRPr="00314088">
        <w:rPr>
          <w:highlight w:val="green"/>
          <w:u w:val="single"/>
        </w:rPr>
        <w:t>mate, was</w:t>
      </w:r>
      <w:r w:rsidRPr="006207EE">
        <w:rPr>
          <w:u w:val="single"/>
        </w:rPr>
        <w:t xml:space="preserve"> structured </w:t>
      </w:r>
      <w:r w:rsidRPr="00314088">
        <w:rPr>
          <w:highlight w:val="green"/>
          <w:u w:val="single"/>
        </w:rPr>
        <w:t>around attacks on</w:t>
      </w:r>
      <w:r w:rsidRPr="006207EE">
        <w:rPr>
          <w:u w:val="single"/>
        </w:rPr>
        <w:t xml:space="preserve"> President Joe </w:t>
      </w:r>
      <w:r w:rsidRPr="00314088">
        <w:rPr>
          <w:highlight w:val="green"/>
          <w:u w:val="single"/>
        </w:rPr>
        <w:t>Biden.</w:t>
      </w:r>
      <w:r w:rsidRPr="006207EE">
        <w:rPr>
          <w:u w:val="single"/>
        </w:rPr>
        <w:t xml:space="preserve"> But then Biden announced Sunday that he was withdrawing from the presidential race altogether.</w:t>
      </w:r>
    </w:p>
    <w:p w14:paraId="738D0173" w14:textId="77777777" w:rsidR="002C39A6" w:rsidRPr="006207EE" w:rsidRDefault="002C39A6" w:rsidP="002C39A6">
      <w:pPr>
        <w:rPr>
          <w:u w:val="single"/>
        </w:rPr>
      </w:pPr>
      <w:r w:rsidRPr="006207EE">
        <w:rPr>
          <w:u w:val="single"/>
        </w:rPr>
        <w:t xml:space="preserve">Trump campaign officials acknowledged that </w:t>
      </w:r>
      <w:r w:rsidRPr="00314088">
        <w:rPr>
          <w:highlight w:val="green"/>
          <w:u w:val="single"/>
        </w:rPr>
        <w:t>Trump selected</w:t>
      </w:r>
      <w:r w:rsidRPr="006207EE">
        <w:rPr>
          <w:u w:val="single"/>
        </w:rPr>
        <w:t xml:space="preserve"> the </w:t>
      </w:r>
      <w:r w:rsidRPr="00314088">
        <w:rPr>
          <w:rStyle w:val="Emphasis"/>
          <w:highlight w:val="green"/>
        </w:rPr>
        <w:t>inexperienced Vance</w:t>
      </w:r>
      <w:r w:rsidRPr="006207EE">
        <w:rPr>
          <w:u w:val="single"/>
        </w:rPr>
        <w:t xml:space="preserve">, charged with all his techno-authoritarian ideas, </w:t>
      </w:r>
      <w:r w:rsidRPr="00314088">
        <w:rPr>
          <w:highlight w:val="green"/>
          <w:u w:val="single"/>
        </w:rPr>
        <w:t>to boost support</w:t>
      </w:r>
      <w:r w:rsidRPr="006207EE">
        <w:rPr>
          <w:u w:val="single"/>
        </w:rPr>
        <w:t xml:space="preserve"> among their own base, </w:t>
      </w:r>
      <w:r w:rsidRPr="00314088">
        <w:rPr>
          <w:highlight w:val="green"/>
          <w:u w:val="single"/>
        </w:rPr>
        <w:t>not extend</w:t>
      </w:r>
      <w:r w:rsidRPr="006207EE">
        <w:rPr>
          <w:u w:val="single"/>
        </w:rPr>
        <w:t xml:space="preserve"> a hand </w:t>
      </w:r>
      <w:r w:rsidRPr="00314088">
        <w:rPr>
          <w:highlight w:val="green"/>
          <w:u w:val="single"/>
        </w:rPr>
        <w:t>to swing</w:t>
      </w:r>
      <w:r w:rsidRPr="00314088">
        <w:rPr>
          <w:rStyle w:val="StyleUnderline"/>
          <w:highlight w:val="green"/>
        </w:rPr>
        <w:t xml:space="preserve"> voters</w:t>
      </w:r>
      <w:r w:rsidRPr="006207EE">
        <w:rPr>
          <w:sz w:val="16"/>
        </w:rPr>
        <w:t xml:space="preserve">, according to The Atlantic. </w:t>
      </w:r>
      <w:r w:rsidRPr="006207EE">
        <w:rPr>
          <w:u w:val="single"/>
        </w:rPr>
        <w:t xml:space="preserve">Vance was </w:t>
      </w:r>
      <w:r w:rsidRPr="00314088">
        <w:rPr>
          <w:highlight w:val="green"/>
          <w:u w:val="single"/>
        </w:rPr>
        <w:t>a symbol of</w:t>
      </w:r>
      <w:r w:rsidRPr="006207EE">
        <w:rPr>
          <w:u w:val="single"/>
        </w:rPr>
        <w:t xml:space="preserve"> the </w:t>
      </w:r>
      <w:r w:rsidRPr="00314088">
        <w:rPr>
          <w:highlight w:val="green"/>
          <w:u w:val="single"/>
        </w:rPr>
        <w:t>Trump</w:t>
      </w:r>
      <w:r w:rsidRPr="006207EE">
        <w:rPr>
          <w:u w:val="single"/>
        </w:rPr>
        <w:t xml:space="preserve"> team’s </w:t>
      </w:r>
      <w:r w:rsidRPr="00314088">
        <w:rPr>
          <w:highlight w:val="green"/>
          <w:u w:val="single"/>
        </w:rPr>
        <w:t>assuredness</w:t>
      </w:r>
      <w:r w:rsidRPr="006207EE">
        <w:rPr>
          <w:u w:val="single"/>
        </w:rPr>
        <w:t xml:space="preserve"> that they would win in 2024. Come Sunday, that assuredness appears to be </w:t>
      </w:r>
      <w:r w:rsidRPr="00314088">
        <w:rPr>
          <w:highlight w:val="green"/>
          <w:u w:val="single"/>
        </w:rPr>
        <w:t>shrinking</w:t>
      </w:r>
      <w:r w:rsidRPr="006207EE">
        <w:rPr>
          <w:u w:val="single"/>
        </w:rPr>
        <w:t>.</w:t>
      </w:r>
    </w:p>
    <w:p w14:paraId="037D96A9" w14:textId="77777777" w:rsidR="002C39A6" w:rsidRPr="006207EE" w:rsidRDefault="002C39A6" w:rsidP="002C39A6">
      <w:pPr>
        <w:rPr>
          <w:sz w:val="16"/>
        </w:rPr>
      </w:pPr>
      <w:r w:rsidRPr="006207EE">
        <w:rPr>
          <w:sz w:val="16"/>
        </w:rPr>
        <w:t xml:space="preserve">“Most striking thing I heard from Trump allies yesterday was </w:t>
      </w:r>
      <w:r w:rsidRPr="006207EE">
        <w:rPr>
          <w:u w:val="single"/>
        </w:rPr>
        <w:t>the second-guessing of JD Vance—a selection, they acknowledged, that was [born] of cockiness, meant to run up margins with the base in a blowout rather than persuade swing voters in a nail-biter</w:t>
      </w:r>
      <w:r w:rsidRPr="006207EE">
        <w:rPr>
          <w:sz w:val="16"/>
        </w:rPr>
        <w:t>,” Atlantic staff writer Tim Alberta, who had written the piece about the panicking Trump campaign, posted on X (formerly Twitter).</w:t>
      </w:r>
    </w:p>
    <w:p w14:paraId="04098ADE" w14:textId="77777777" w:rsidR="002C39A6" w:rsidRPr="006207EE" w:rsidRDefault="002C39A6" w:rsidP="002C39A6">
      <w:pPr>
        <w:rPr>
          <w:u w:val="single"/>
        </w:rPr>
      </w:pPr>
      <w:r w:rsidRPr="006207EE">
        <w:rPr>
          <w:sz w:val="16"/>
        </w:rPr>
        <w:t xml:space="preserve">Trump decried Biden’s decision to drop out in a post on Truth Social, writing that his team would have to “start all over again” and asking to be reimbursed for the cost. At the same time, </w:t>
      </w:r>
      <w:r w:rsidRPr="006207EE">
        <w:rPr>
          <w:u w:val="single"/>
        </w:rPr>
        <w:t>Vance has set straight to work, calling for Biden to resign from the presidency.</w:t>
      </w:r>
    </w:p>
    <w:p w14:paraId="7D212656" w14:textId="77777777" w:rsidR="002C39A6" w:rsidRDefault="002C39A6" w:rsidP="002C39A6">
      <w:pPr>
        <w:rPr>
          <w:sz w:val="16"/>
        </w:rPr>
      </w:pPr>
      <w:r w:rsidRPr="006207EE">
        <w:rPr>
          <w:sz w:val="16"/>
        </w:rPr>
        <w:t>Meanwhile, the Democrats possess a new potential nominee in the form of Vice President Kamala Harris. And as a result, the party had one of the best fundraising days ever.</w:t>
      </w:r>
    </w:p>
    <w:p w14:paraId="2A607789" w14:textId="77777777" w:rsidR="002C39A6" w:rsidRPr="002C39A6" w:rsidRDefault="002C39A6" w:rsidP="002C39A6"/>
    <w:p w14:paraId="74823D4B" w14:textId="77777777" w:rsidR="00376AA9" w:rsidRPr="00376AA9" w:rsidRDefault="00376AA9" w:rsidP="00376AA9">
      <w:pPr>
        <w:pStyle w:val="Heading3"/>
      </w:pPr>
      <w:r>
        <w:t>AT---Democratic Defections</w:t>
      </w:r>
    </w:p>
    <w:p w14:paraId="4376670C" w14:textId="77777777" w:rsidR="00376AA9" w:rsidRPr="00713C90" w:rsidRDefault="00376AA9" w:rsidP="00376AA9">
      <w:pPr>
        <w:pStyle w:val="Heading4"/>
        <w:rPr>
          <w:rFonts w:cs="Calibri"/>
        </w:rPr>
      </w:pPr>
      <w:r w:rsidRPr="00713C90">
        <w:rPr>
          <w:rFonts w:cs="Calibri"/>
        </w:rPr>
        <w:t>Harris has democratic support following Biden’s withdrawal – swing states are key</w:t>
      </w:r>
    </w:p>
    <w:p w14:paraId="305C1A7E" w14:textId="77777777" w:rsidR="00376AA9" w:rsidRPr="00713C90" w:rsidRDefault="00376AA9" w:rsidP="00376AA9">
      <w:pPr>
        <w:pStyle w:val="NormalWeb"/>
        <w:spacing w:before="0" w:beforeAutospacing="0" w:after="0" w:afterAutospacing="0"/>
        <w:rPr>
          <w:rFonts w:ascii="Calibri" w:hAnsi="Calibri" w:cs="Calibri"/>
          <w:color w:val="000000" w:themeColor="text1"/>
        </w:rPr>
      </w:pPr>
      <w:r w:rsidRPr="00713C90">
        <w:rPr>
          <w:rFonts w:ascii="Calibri" w:hAnsi="Calibri" w:cs="Calibri"/>
          <w:color w:val="000000" w:themeColor="text1"/>
        </w:rPr>
        <w:t xml:space="preserve">Andrew </w:t>
      </w:r>
      <w:r w:rsidRPr="00713C90">
        <w:rPr>
          <w:rStyle w:val="Style13ptBold"/>
          <w:rFonts w:ascii="Calibri" w:hAnsi="Calibri" w:cs="Calibri"/>
        </w:rPr>
        <w:t>Stanton</w:t>
      </w:r>
      <w:r w:rsidRPr="00713C90">
        <w:rPr>
          <w:rFonts w:ascii="Calibri" w:hAnsi="Calibri" w:cs="Calibri"/>
          <w:color w:val="000000" w:themeColor="text1"/>
        </w:rPr>
        <w:t xml:space="preserve">, </w:t>
      </w:r>
      <w:r w:rsidRPr="00713C90">
        <w:rPr>
          <w:rStyle w:val="Style13ptBold"/>
          <w:rFonts w:ascii="Calibri" w:hAnsi="Calibri" w:cs="Calibri"/>
        </w:rPr>
        <w:t>7/24</w:t>
      </w:r>
      <w:r w:rsidRPr="00713C90">
        <w:rPr>
          <w:rFonts w:ascii="Calibri" w:hAnsi="Calibri" w:cs="Calibri"/>
          <w:color w:val="000000" w:themeColor="text1"/>
        </w:rPr>
        <w:t>/24. (</w:t>
      </w:r>
      <w:r w:rsidRPr="00713C90">
        <w:rPr>
          <w:rFonts w:ascii="Calibri" w:hAnsi="Calibri" w:cs="Calibri"/>
          <w:color w:val="000000" w:themeColor="text1"/>
          <w:shd w:val="clear" w:color="auto" w:fill="FFFFFF"/>
        </w:rPr>
        <w:t>Andrew Stanton is a Newsweek weekend reporter based in Maine. His role is reporting on U.S. politics and social issues. He is a graduate of Emerson College</w:t>
      </w:r>
      <w:r w:rsidRPr="00713C90">
        <w:rPr>
          <w:rFonts w:ascii="Calibri" w:hAnsi="Calibri" w:cs="Calibri"/>
          <w:color w:val="000000" w:themeColor="text1"/>
        </w:rPr>
        <w:t>, July 24</w:t>
      </w:r>
      <w:r w:rsidRPr="00713C90">
        <w:rPr>
          <w:rFonts w:ascii="Calibri" w:hAnsi="Calibri" w:cs="Calibri"/>
          <w:color w:val="000000" w:themeColor="text1"/>
          <w:vertAlign w:val="superscript"/>
        </w:rPr>
        <w:t>th</w:t>
      </w:r>
      <w:r w:rsidRPr="00713C90">
        <w:rPr>
          <w:rFonts w:ascii="Calibri" w:hAnsi="Calibri" w:cs="Calibri"/>
          <w:color w:val="000000" w:themeColor="text1"/>
        </w:rPr>
        <w:t>, 2024, “Map Shows States Kamala Harris, Donald Trump Are Winning in Polls,” Newsweek, accessed July 24th.) //FF</w:t>
      </w:r>
    </w:p>
    <w:p w14:paraId="58711329" w14:textId="77777777" w:rsidR="00376AA9" w:rsidRPr="00A75076" w:rsidRDefault="00376AA9" w:rsidP="00376AA9">
      <w:pPr>
        <w:pStyle w:val="NormalWeb"/>
        <w:spacing w:before="0" w:beforeAutospacing="0" w:after="0" w:afterAutospacing="0"/>
        <w:rPr>
          <w:rFonts w:ascii="Calibri" w:hAnsi="Calibri" w:cs="Calibri"/>
          <w:color w:val="000000" w:themeColor="text1"/>
          <w:sz w:val="16"/>
          <w:szCs w:val="27"/>
        </w:rPr>
      </w:pPr>
    </w:p>
    <w:p w14:paraId="04F8FF5D" w14:textId="77777777" w:rsidR="00376AA9" w:rsidRPr="00A75076" w:rsidRDefault="00376AA9" w:rsidP="00376AA9">
      <w:pPr>
        <w:pStyle w:val="NormalWeb"/>
        <w:spacing w:after="0"/>
        <w:rPr>
          <w:rFonts w:ascii="Calibri" w:hAnsi="Calibri" w:cs="Calibri"/>
          <w:color w:val="000000" w:themeColor="text1"/>
          <w:sz w:val="16"/>
          <w:szCs w:val="27"/>
        </w:rPr>
      </w:pPr>
      <w:r w:rsidRPr="00A75076">
        <w:rPr>
          <w:rFonts w:ascii="Calibri" w:hAnsi="Calibri" w:cs="Calibri"/>
          <w:color w:val="000000" w:themeColor="text1"/>
          <w:sz w:val="16"/>
          <w:szCs w:val="27"/>
        </w:rPr>
        <w:t xml:space="preserve">Vice President Kamala </w:t>
      </w:r>
      <w:r w:rsidRPr="00A75076">
        <w:rPr>
          <w:rStyle w:val="StyleUnderline"/>
          <w:highlight w:val="cyan"/>
        </w:rPr>
        <w:t xml:space="preserve">Harris has consolidated Democratic support in the days since </w:t>
      </w:r>
      <w:r w:rsidRPr="00A75076">
        <w:rPr>
          <w:rStyle w:val="StyleUnderline"/>
        </w:rPr>
        <w:t xml:space="preserve">President </w:t>
      </w:r>
      <w:r w:rsidRPr="00A75076">
        <w:rPr>
          <w:rStyle w:val="StyleUnderline"/>
          <w:highlight w:val="cyan"/>
        </w:rPr>
        <w:t>Joe Biden withdrew</w:t>
      </w:r>
      <w:r w:rsidRPr="00A75076">
        <w:rPr>
          <w:rStyle w:val="StyleUnderline"/>
        </w:rPr>
        <w:t xml:space="preserve"> from the presidential election</w:t>
      </w:r>
      <w:r w:rsidRPr="00A75076">
        <w:rPr>
          <w:rFonts w:ascii="Calibri" w:hAnsi="Calibri" w:cs="Calibri"/>
          <w:color w:val="000000" w:themeColor="text1"/>
          <w:sz w:val="16"/>
          <w:szCs w:val="27"/>
        </w:rPr>
        <w:t>, and polls show a tight race in November against former President Donald Trump.</w:t>
      </w:r>
    </w:p>
    <w:p w14:paraId="5F6942BD" w14:textId="77777777" w:rsidR="00376AA9" w:rsidRPr="00A75076" w:rsidRDefault="00376AA9" w:rsidP="00376AA9">
      <w:pPr>
        <w:pStyle w:val="NormalWeb"/>
        <w:spacing w:after="0"/>
        <w:rPr>
          <w:rFonts w:ascii="Calibri" w:hAnsi="Calibri" w:cs="Calibri"/>
          <w:color w:val="000000" w:themeColor="text1"/>
          <w:sz w:val="16"/>
          <w:szCs w:val="27"/>
        </w:rPr>
      </w:pPr>
      <w:r w:rsidRPr="00A75076">
        <w:rPr>
          <w:rStyle w:val="StyleUnderline"/>
          <w:highlight w:val="cyan"/>
        </w:rPr>
        <w:t>Harris has</w:t>
      </w:r>
      <w:r w:rsidRPr="00A75076">
        <w:rPr>
          <w:rStyle w:val="StyleUnderline"/>
        </w:rPr>
        <w:t xml:space="preserve"> appeared to </w:t>
      </w:r>
      <w:r w:rsidRPr="00A75076">
        <w:rPr>
          <w:rStyle w:val="StyleUnderline"/>
          <w:highlight w:val="cyan"/>
        </w:rPr>
        <w:t>secure enough delegates to win</w:t>
      </w:r>
      <w:r w:rsidRPr="00A75076">
        <w:rPr>
          <w:rStyle w:val="StyleUnderline"/>
        </w:rPr>
        <w:t xml:space="preserve"> her </w:t>
      </w:r>
      <w:r w:rsidRPr="00A75076">
        <w:rPr>
          <w:rStyle w:val="StyleUnderline"/>
          <w:highlight w:val="cyan"/>
        </w:rPr>
        <w:t>party's nomination</w:t>
      </w:r>
      <w:r w:rsidRPr="00A75076">
        <w:rPr>
          <w:rStyle w:val="StyleUnderline"/>
        </w:rPr>
        <w:t xml:space="preserve"> during the Democratic National Convention (DNC) </w:t>
      </w:r>
      <w:r w:rsidRPr="00A75076">
        <w:rPr>
          <w:rStyle w:val="StyleUnderline"/>
          <w:highlight w:val="cyan"/>
        </w:rPr>
        <w:t>next month</w:t>
      </w:r>
      <w:r w:rsidRPr="00A75076">
        <w:rPr>
          <w:rStyle w:val="StyleUnderline"/>
        </w:rPr>
        <w:t>.</w:t>
      </w:r>
      <w:r w:rsidRPr="00A75076">
        <w:rPr>
          <w:rFonts w:ascii="Calibri" w:hAnsi="Calibri" w:cs="Calibri"/>
          <w:color w:val="000000" w:themeColor="text1"/>
          <w:sz w:val="16"/>
          <w:szCs w:val="27"/>
        </w:rPr>
        <w:t xml:space="preserve"> She received the endorsement of Biden after he stepped aside from the campaign following weeks of pressure from other Democrats concerned about his ability to win the election amid floundering poll numbers.</w:t>
      </w:r>
    </w:p>
    <w:p w14:paraId="64323017" w14:textId="77777777" w:rsidR="00376AA9" w:rsidRPr="00A75076" w:rsidRDefault="00376AA9" w:rsidP="00376AA9">
      <w:pPr>
        <w:pStyle w:val="NormalWeb"/>
        <w:spacing w:after="0"/>
        <w:rPr>
          <w:rFonts w:ascii="Calibri" w:hAnsi="Calibri" w:cs="Calibri"/>
          <w:color w:val="000000" w:themeColor="text1"/>
          <w:sz w:val="16"/>
          <w:szCs w:val="27"/>
        </w:rPr>
      </w:pPr>
      <w:r w:rsidRPr="00A75076">
        <w:rPr>
          <w:rFonts w:ascii="Calibri" w:hAnsi="Calibri" w:cs="Calibri"/>
          <w:color w:val="000000" w:themeColor="text1"/>
          <w:sz w:val="16"/>
          <w:szCs w:val="27"/>
        </w:rPr>
        <w:t xml:space="preserve">Harris' poll numbers prior to his withdrawal similarly trailed the former president, but </w:t>
      </w:r>
      <w:r w:rsidRPr="00713C90">
        <w:rPr>
          <w:rStyle w:val="Emphasis"/>
        </w:rPr>
        <w:t xml:space="preserve">her </w:t>
      </w:r>
      <w:r w:rsidRPr="00713C90">
        <w:rPr>
          <w:rStyle w:val="Emphasis"/>
          <w:highlight w:val="cyan"/>
        </w:rPr>
        <w:t xml:space="preserve">supporters argue she would be </w:t>
      </w:r>
      <w:r w:rsidRPr="00713C90">
        <w:rPr>
          <w:rStyle w:val="Emphasis"/>
        </w:rPr>
        <w:t xml:space="preserve">more </w:t>
      </w:r>
      <w:r w:rsidRPr="00713C90">
        <w:rPr>
          <w:rStyle w:val="Emphasis"/>
          <w:highlight w:val="cyan"/>
        </w:rPr>
        <w:t xml:space="preserve">capable of running a </w:t>
      </w:r>
      <w:r w:rsidRPr="00713C90">
        <w:rPr>
          <w:rStyle w:val="Emphasis"/>
        </w:rPr>
        <w:t xml:space="preserve">robust </w:t>
      </w:r>
      <w:r w:rsidRPr="00713C90">
        <w:rPr>
          <w:rStyle w:val="Emphasis"/>
          <w:highlight w:val="cyan"/>
        </w:rPr>
        <w:t>campaign</w:t>
      </w:r>
      <w:r w:rsidRPr="00A75076">
        <w:rPr>
          <w:rFonts w:ascii="Calibri" w:hAnsi="Calibri" w:cs="Calibri"/>
          <w:color w:val="000000" w:themeColor="text1"/>
          <w:sz w:val="16"/>
          <w:szCs w:val="27"/>
          <w:highlight w:val="cyan"/>
        </w:rPr>
        <w:t xml:space="preserve"> that could </w:t>
      </w:r>
      <w:r w:rsidRPr="00713C90">
        <w:rPr>
          <w:rStyle w:val="Emphasis"/>
          <w:highlight w:val="cyan"/>
        </w:rPr>
        <w:t>win over swing</w:t>
      </w:r>
      <w:r w:rsidRPr="00713C90">
        <w:rPr>
          <w:rStyle w:val="Emphasis"/>
        </w:rPr>
        <w:t xml:space="preserve"> </w:t>
      </w:r>
      <w:r w:rsidRPr="00713C90">
        <w:rPr>
          <w:rStyle w:val="Emphasis"/>
          <w:highlight w:val="cyan"/>
        </w:rPr>
        <w:t>voters</w:t>
      </w:r>
      <w:r w:rsidRPr="00A75076">
        <w:rPr>
          <w:rFonts w:ascii="Calibri" w:hAnsi="Calibri" w:cs="Calibri"/>
          <w:color w:val="000000" w:themeColor="text1"/>
          <w:sz w:val="16"/>
          <w:szCs w:val="27"/>
        </w:rPr>
        <w:t xml:space="preserve"> while also building Democratic enthusiasm.</w:t>
      </w:r>
    </w:p>
    <w:p w14:paraId="746BBD9E" w14:textId="77777777" w:rsidR="00376AA9" w:rsidRPr="00A75076" w:rsidRDefault="00376AA9" w:rsidP="00376AA9">
      <w:pPr>
        <w:pStyle w:val="NormalWeb"/>
        <w:spacing w:after="0"/>
        <w:rPr>
          <w:rFonts w:ascii="Calibri" w:hAnsi="Calibri" w:cs="Calibri"/>
          <w:color w:val="000000" w:themeColor="text1"/>
          <w:sz w:val="16"/>
          <w:szCs w:val="27"/>
        </w:rPr>
      </w:pPr>
      <w:r w:rsidRPr="00A75076">
        <w:rPr>
          <w:rStyle w:val="StyleUnderline"/>
          <w:highlight w:val="cyan"/>
        </w:rPr>
        <w:t>It remains to be seen</w:t>
      </w:r>
      <w:r w:rsidRPr="00A75076">
        <w:rPr>
          <w:rStyle w:val="StyleUnderline"/>
        </w:rPr>
        <w:t xml:space="preserve"> exactly </w:t>
      </w:r>
      <w:r w:rsidRPr="00A75076">
        <w:rPr>
          <w:rStyle w:val="StyleUnderline"/>
          <w:highlight w:val="cyan"/>
        </w:rPr>
        <w:t>how Harris</w:t>
      </w:r>
      <w:r w:rsidRPr="00A75076">
        <w:rPr>
          <w:rStyle w:val="StyleUnderline"/>
        </w:rPr>
        <w:t xml:space="preserve"> at the top of the ticket </w:t>
      </w:r>
      <w:r w:rsidRPr="00A75076">
        <w:rPr>
          <w:rStyle w:val="StyleUnderline"/>
          <w:highlight w:val="cyan"/>
        </w:rPr>
        <w:t xml:space="preserve">will affect the campaign in </w:t>
      </w:r>
      <w:r w:rsidRPr="00A75076">
        <w:rPr>
          <w:rStyle w:val="StyleUnderline"/>
        </w:rPr>
        <w:t xml:space="preserve">the </w:t>
      </w:r>
      <w:r w:rsidRPr="00A75076">
        <w:rPr>
          <w:rStyle w:val="StyleUnderline"/>
          <w:highlight w:val="cyan"/>
        </w:rPr>
        <w:t>key battleground states</w:t>
      </w:r>
      <w:r w:rsidRPr="00A75076">
        <w:rPr>
          <w:rFonts w:ascii="Calibri" w:hAnsi="Calibri" w:cs="Calibri"/>
          <w:color w:val="000000" w:themeColor="text1"/>
          <w:sz w:val="16"/>
          <w:szCs w:val="27"/>
          <w:highlight w:val="cyan"/>
        </w:rPr>
        <w:t xml:space="preserve"> </w:t>
      </w:r>
      <w:r w:rsidRPr="00A75076">
        <w:rPr>
          <w:rFonts w:ascii="Calibri" w:hAnsi="Calibri" w:cs="Calibri"/>
          <w:color w:val="000000" w:themeColor="text1"/>
          <w:sz w:val="16"/>
          <w:szCs w:val="27"/>
        </w:rPr>
        <w:t>that will determine the election results, as Trump presently holds a lead in each of those swing states.</w:t>
      </w:r>
    </w:p>
    <w:p w14:paraId="64563960" w14:textId="77777777" w:rsidR="00376AA9" w:rsidRPr="00A75076" w:rsidRDefault="00376AA9" w:rsidP="00376AA9">
      <w:pPr>
        <w:pStyle w:val="NormalWeb"/>
        <w:spacing w:before="0" w:beforeAutospacing="0" w:after="0" w:afterAutospacing="0"/>
        <w:rPr>
          <w:rStyle w:val="StyleUnderline"/>
        </w:rPr>
      </w:pPr>
      <w:r w:rsidRPr="00A75076">
        <w:rPr>
          <w:rFonts w:ascii="Calibri" w:hAnsi="Calibri" w:cs="Calibri"/>
          <w:color w:val="000000" w:themeColor="text1"/>
          <w:sz w:val="16"/>
          <w:szCs w:val="27"/>
        </w:rPr>
        <w:t xml:space="preserve">However, some polls released since Biden's withdrawal have seen the race tighten between Harris and Trump on the national level, though pollsters have not released surveys for most states since the campaign shake-up. Meanwhile, </w:t>
      </w:r>
      <w:r w:rsidRPr="00A75076">
        <w:rPr>
          <w:rStyle w:val="StyleUnderline"/>
          <w:highlight w:val="cyan"/>
        </w:rPr>
        <w:t>Democrats have noted Harris' strong fundraising</w:t>
      </w:r>
      <w:r w:rsidRPr="00A75076">
        <w:rPr>
          <w:rStyle w:val="StyleUnderline"/>
        </w:rPr>
        <w:t xml:space="preserve"> and an increase in excitement </w:t>
      </w:r>
      <w:r w:rsidRPr="00A75076">
        <w:rPr>
          <w:rStyle w:val="StyleUnderline"/>
          <w:highlight w:val="cyan"/>
        </w:rPr>
        <w:t>among</w:t>
      </w:r>
      <w:r w:rsidRPr="00A75076">
        <w:rPr>
          <w:rStyle w:val="StyleUnderline"/>
        </w:rPr>
        <w:t xml:space="preserve"> </w:t>
      </w:r>
      <w:r w:rsidRPr="00A75076">
        <w:rPr>
          <w:rStyle w:val="StyleUnderline"/>
          <w:highlight w:val="cyan"/>
        </w:rPr>
        <w:t xml:space="preserve">their </w:t>
      </w:r>
      <w:proofErr w:type="gramStart"/>
      <w:r w:rsidRPr="00A75076">
        <w:rPr>
          <w:rStyle w:val="StyleUnderline"/>
          <w:highlight w:val="cyan"/>
        </w:rPr>
        <w:t>base</w:t>
      </w:r>
      <w:proofErr w:type="gramEnd"/>
      <w:r w:rsidRPr="00A75076">
        <w:rPr>
          <w:rStyle w:val="StyleUnderline"/>
          <w:highlight w:val="cyan"/>
        </w:rPr>
        <w:t>.</w:t>
      </w:r>
    </w:p>
    <w:p w14:paraId="5AE41621" w14:textId="77777777" w:rsidR="00376AA9" w:rsidRPr="00A75076" w:rsidRDefault="00376AA9" w:rsidP="00376AA9">
      <w:pPr>
        <w:pStyle w:val="NormalWeb"/>
        <w:spacing w:before="0" w:beforeAutospacing="0" w:after="0" w:afterAutospacing="0"/>
        <w:rPr>
          <w:rStyle w:val="StyleUnderline"/>
        </w:rPr>
      </w:pPr>
    </w:p>
    <w:p w14:paraId="035A30E5" w14:textId="4E38BA46" w:rsidR="00CE2FAF" w:rsidRDefault="00A75076" w:rsidP="00CE2FAF">
      <w:pPr>
        <w:pStyle w:val="Heading3"/>
      </w:pPr>
      <w:r>
        <w:t>UQ---</w:t>
      </w:r>
      <w:r w:rsidR="00CE2FAF">
        <w:t>NC</w:t>
      </w:r>
    </w:p>
    <w:p w14:paraId="450851C3" w14:textId="77777777" w:rsidR="00CE2FAF" w:rsidRDefault="00CE2FAF" w:rsidP="00CE2FAF">
      <w:pPr>
        <w:pStyle w:val="Heading4"/>
        <w:rPr>
          <w:rFonts w:eastAsia="Times New Roman"/>
        </w:rPr>
      </w:pPr>
      <w:r>
        <w:rPr>
          <w:rFonts w:eastAsia="Times New Roman"/>
        </w:rPr>
        <w:t>Harris winning in swing states – votes in North Carolina</w:t>
      </w:r>
    </w:p>
    <w:p w14:paraId="6B357C3B" w14:textId="77777777" w:rsidR="00CE2FAF" w:rsidRPr="004B547C" w:rsidRDefault="00CE2FAF" w:rsidP="00CE2FAF">
      <w:pPr>
        <w:spacing w:after="0" w:line="240" w:lineRule="auto"/>
      </w:pPr>
      <w:r w:rsidRPr="004B547C">
        <w:rPr>
          <w:rStyle w:val="Style13ptBold"/>
        </w:rPr>
        <w:t xml:space="preserve">Doran and Thomas 7/21, </w:t>
      </w:r>
      <w:r w:rsidRPr="004B547C">
        <w:t xml:space="preserve">Reporter, fact-checker, Latin champ. Now digging into North Carolina politicians and government. 2019 to present: Reporter, WRAL-TV; 2017 to 2019; Reporter/Multimedia Journalist, WRIC-TV, Richmond, VA; 2015 to 2017; Reporter/Multimedia Journalist, WTAJ-TV, State College, PA (Thomas Doran and Aaron Thomas, July 21 2024, “Will Kamala Harris help democrats win North Carolina if she’s the party nominee”, WRAL news, July 24 2024, </w:t>
      </w:r>
      <w:hyperlink r:id="rId18" w:history="1">
        <w:r w:rsidRPr="004B547C">
          <w:rPr>
            <w:rStyle w:val="Hyperlink"/>
          </w:rPr>
          <w:t>https://www.wral.com/story/will-kamala-harris-help-democrats-win-north-carolina-if-she-s-the-party-nominee/21535280/</w:t>
        </w:r>
      </w:hyperlink>
      <w:r w:rsidRPr="004B547C">
        <w:t>) DH</w:t>
      </w:r>
    </w:p>
    <w:p w14:paraId="7DEBCDD4" w14:textId="77777777" w:rsidR="00CE2FAF" w:rsidRPr="0019373A" w:rsidRDefault="00CE2FAF" w:rsidP="00CE2FAF">
      <w:pPr>
        <w:rPr>
          <w:rStyle w:val="Style13ptBold"/>
        </w:rPr>
      </w:pPr>
    </w:p>
    <w:p w14:paraId="5A443B85" w14:textId="77777777" w:rsidR="00CE2FAF" w:rsidRPr="0019373A" w:rsidRDefault="00CE2FAF" w:rsidP="00CE2FAF">
      <w:pPr>
        <w:shd w:val="clear" w:color="auto" w:fill="FFFFFF"/>
        <w:rPr>
          <w:sz w:val="16"/>
        </w:rPr>
      </w:pPr>
      <w:r w:rsidRPr="0019373A">
        <w:rPr>
          <w:rFonts w:eastAsia="Times New Roman"/>
          <w:color w:val="263238"/>
          <w:sz w:val="16"/>
        </w:rPr>
        <w:t xml:space="preserve">If </w:t>
      </w:r>
      <w:r w:rsidRPr="0019373A">
        <w:rPr>
          <w:sz w:val="16"/>
        </w:rPr>
        <w:t>Harris</w:t>
      </w:r>
      <w:r w:rsidRPr="0019373A">
        <w:rPr>
          <w:rFonts w:eastAsia="Times New Roman"/>
          <w:color w:val="263238"/>
          <w:sz w:val="16"/>
        </w:rPr>
        <w:t xml:space="preserve"> earns the nomination, polling conducted before Biden's decision shows she might have a higher hurdle to clear </w:t>
      </w:r>
      <w:r w:rsidRPr="0019373A">
        <w:rPr>
          <w:sz w:val="16"/>
        </w:rPr>
        <w:t xml:space="preserve">than Biden did in North Carolina. </w:t>
      </w:r>
      <w:r w:rsidRPr="0019373A">
        <w:rPr>
          <w:rStyle w:val="StyleUnderline"/>
          <w:highlight w:val="yellow"/>
        </w:rPr>
        <w:t>North Carolina</w:t>
      </w:r>
      <w:r w:rsidRPr="0019373A">
        <w:rPr>
          <w:rStyle w:val="StyleUnderline"/>
        </w:rPr>
        <w:t xml:space="preserve"> delegates and </w:t>
      </w:r>
      <w:r w:rsidRPr="0019373A">
        <w:rPr>
          <w:rStyle w:val="StyleUnderline"/>
          <w:highlight w:val="yellow"/>
        </w:rPr>
        <w:t>Gov</w:t>
      </w:r>
      <w:r w:rsidRPr="0019373A">
        <w:rPr>
          <w:rStyle w:val="StyleUnderline"/>
        </w:rPr>
        <w:t xml:space="preserve">. Roy </w:t>
      </w:r>
      <w:r w:rsidRPr="0019373A">
        <w:rPr>
          <w:rStyle w:val="StyleUnderline"/>
          <w:highlight w:val="yellow"/>
        </w:rPr>
        <w:t>Cooper</w:t>
      </w:r>
      <w:r w:rsidRPr="0019373A">
        <w:rPr>
          <w:rStyle w:val="StyleUnderline"/>
        </w:rPr>
        <w:t xml:space="preserve">, rumored to be </w:t>
      </w:r>
      <w:r w:rsidRPr="0019373A">
        <w:rPr>
          <w:rStyle w:val="StyleUnderline"/>
          <w:highlight w:val="yellow"/>
        </w:rPr>
        <w:t>on</w:t>
      </w:r>
      <w:r w:rsidRPr="0019373A">
        <w:rPr>
          <w:rStyle w:val="StyleUnderline"/>
        </w:rPr>
        <w:t xml:space="preserve"> a short </w:t>
      </w:r>
      <w:r w:rsidRPr="0019373A">
        <w:rPr>
          <w:rStyle w:val="StyleUnderline"/>
          <w:highlight w:val="yellow"/>
        </w:rPr>
        <w:t>list of</w:t>
      </w:r>
      <w:r w:rsidRPr="0019373A">
        <w:rPr>
          <w:rStyle w:val="StyleUnderline"/>
        </w:rPr>
        <w:t xml:space="preserve"> possible </w:t>
      </w:r>
      <w:r w:rsidRPr="004B547C">
        <w:rPr>
          <w:rStyle w:val="StyleUnderline"/>
          <w:highlight w:val="yellow"/>
        </w:rPr>
        <w:t>Harris running mates</w:t>
      </w:r>
      <w:r w:rsidRPr="004B547C">
        <w:rPr>
          <w:rStyle w:val="StyleUnderline"/>
        </w:rPr>
        <w:t xml:space="preserve">, </w:t>
      </w:r>
      <w:r w:rsidRPr="004B547C">
        <w:rPr>
          <w:rStyle w:val="StyleUnderline"/>
          <w:highlight w:val="yellow"/>
        </w:rPr>
        <w:t>endorsed the v</w:t>
      </w:r>
      <w:r w:rsidRPr="004B547C">
        <w:rPr>
          <w:rStyle w:val="StyleUnderline"/>
        </w:rPr>
        <w:t xml:space="preserve">ice </w:t>
      </w:r>
      <w:r w:rsidRPr="004B547C">
        <w:rPr>
          <w:rStyle w:val="StyleUnderline"/>
          <w:highlight w:val="yellow"/>
        </w:rPr>
        <w:t>p</w:t>
      </w:r>
      <w:r w:rsidRPr="004B547C">
        <w:rPr>
          <w:rStyle w:val="StyleUnderline"/>
        </w:rPr>
        <w:t>resident Sunday</w:t>
      </w:r>
      <w:r w:rsidRPr="004B547C">
        <w:rPr>
          <w:sz w:val="16"/>
        </w:rPr>
        <w:t>.</w:t>
      </w:r>
    </w:p>
    <w:p w14:paraId="06AC40C0" w14:textId="77777777" w:rsidR="00CE2FAF" w:rsidRPr="0019373A" w:rsidRDefault="00CE2FAF" w:rsidP="00CE2FAF">
      <w:pPr>
        <w:shd w:val="clear" w:color="auto" w:fill="FFFFFF"/>
        <w:rPr>
          <w:rFonts w:eastAsia="Times New Roman"/>
          <w:color w:val="000000"/>
          <w:sz w:val="16"/>
        </w:rPr>
      </w:pPr>
      <w:r w:rsidRPr="0019373A">
        <w:rPr>
          <w:rStyle w:val="StyleUnderline"/>
        </w:rPr>
        <w:t xml:space="preserve">Democratic </w:t>
      </w:r>
      <w:r w:rsidRPr="0019373A">
        <w:rPr>
          <w:rStyle w:val="StyleUnderline"/>
          <w:highlight w:val="yellow"/>
        </w:rPr>
        <w:t>delegates from North Carolina unanimously endorsed</w:t>
      </w:r>
      <w:r w:rsidRPr="0019373A">
        <w:rPr>
          <w:rStyle w:val="StyleUnderline"/>
        </w:rPr>
        <w:t xml:space="preserve"> Vice President Kamala </w:t>
      </w:r>
      <w:r w:rsidRPr="0019373A">
        <w:rPr>
          <w:rStyle w:val="StyleUnderline"/>
          <w:highlight w:val="yellow"/>
        </w:rPr>
        <w:t>Harris to be the party’s presidential nominee</w:t>
      </w:r>
      <w:r w:rsidRPr="0019373A">
        <w:rPr>
          <w:rFonts w:eastAsia="Times New Roman"/>
          <w:color w:val="000000"/>
          <w:sz w:val="16"/>
        </w:rPr>
        <w:t xml:space="preserve"> Sunday after a whirlwind of political maneuvering in the hours after President Joe Biden abandoned his reelection campaign.</w:t>
      </w:r>
    </w:p>
    <w:p w14:paraId="193CBAA7" w14:textId="77777777" w:rsidR="00CE2FAF" w:rsidRPr="0019373A" w:rsidRDefault="00CE2FAF" w:rsidP="00CE2FAF">
      <w:pPr>
        <w:shd w:val="clear" w:color="auto" w:fill="FFFFFF"/>
        <w:rPr>
          <w:rFonts w:eastAsia="Times New Roman"/>
          <w:color w:val="000000"/>
          <w:sz w:val="16"/>
        </w:rPr>
      </w:pPr>
      <w:r w:rsidRPr="0019373A">
        <w:rPr>
          <w:rStyle w:val="StyleUnderline"/>
        </w:rPr>
        <w:t xml:space="preserve">Biden </w:t>
      </w:r>
      <w:r w:rsidRPr="0019373A">
        <w:rPr>
          <w:rFonts w:eastAsia="Times New Roman"/>
          <w:color w:val="000000"/>
          <w:sz w:val="16"/>
        </w:rPr>
        <w:t xml:space="preserve">said Sunday afternoon on social media that he won’t seek reelection and </w:t>
      </w:r>
      <w:r w:rsidRPr="0019373A">
        <w:rPr>
          <w:rStyle w:val="StyleUnderline"/>
        </w:rPr>
        <w:t>endorsed Harris to take his place atop the ticket</w:t>
      </w:r>
      <w:r w:rsidRPr="0019373A">
        <w:rPr>
          <w:rFonts w:eastAsia="Times New Roman"/>
          <w:color w:val="000000"/>
          <w:sz w:val="16"/>
        </w:rPr>
        <w:t>. The move came weeks after an uneven debate performance that caused many Democrats to question the viability of his campaign.</w:t>
      </w:r>
    </w:p>
    <w:p w14:paraId="49D15549" w14:textId="77777777" w:rsidR="00CE2FAF" w:rsidRPr="0019373A" w:rsidRDefault="00CE2FAF" w:rsidP="00CE2FAF">
      <w:pPr>
        <w:shd w:val="clear" w:color="auto" w:fill="FFFFFF"/>
        <w:spacing w:line="180" w:lineRule="atLeast"/>
        <w:rPr>
          <w:rFonts w:eastAsia="Times New Roman"/>
          <w:b/>
          <w:bCs/>
          <w:color w:val="FFFFFF"/>
          <w:sz w:val="16"/>
        </w:rPr>
      </w:pPr>
      <w:r w:rsidRPr="0019373A">
        <w:rPr>
          <w:rStyle w:val="StyleUnderline"/>
          <w:highlight w:val="yellow"/>
        </w:rPr>
        <w:t>Biden's decision gives Democrats a chance to repair its image with voters in</w:t>
      </w:r>
      <w:r w:rsidRPr="0019373A">
        <w:rPr>
          <w:rStyle w:val="StyleUnderline"/>
        </w:rPr>
        <w:t xml:space="preserve"> key </w:t>
      </w:r>
      <w:r w:rsidRPr="0019373A">
        <w:rPr>
          <w:rStyle w:val="StyleUnderline"/>
          <w:highlight w:val="yellow"/>
        </w:rPr>
        <w:t>battleground states</w:t>
      </w:r>
      <w:r w:rsidRPr="0019373A">
        <w:rPr>
          <w:rStyle w:val="StyleUnderline"/>
        </w:rPr>
        <w:t xml:space="preserve"> — including North Carolina,</w:t>
      </w:r>
      <w:r w:rsidRPr="0019373A">
        <w:rPr>
          <w:rFonts w:eastAsia="Times New Roman"/>
          <w:color w:val="000000"/>
          <w:sz w:val="16"/>
        </w:rPr>
        <w:t xml:space="preserve"> where he lost to the Republican nominee, former President Donald Trump, by less than 75,000 votes.</w:t>
      </w:r>
    </w:p>
    <w:p w14:paraId="7EC1A955" w14:textId="77777777" w:rsidR="00CE2FAF" w:rsidRPr="0019373A" w:rsidRDefault="00CE2FAF" w:rsidP="00CE2FAF">
      <w:pPr>
        <w:shd w:val="clear" w:color="auto" w:fill="FFFFFF"/>
        <w:rPr>
          <w:rFonts w:eastAsia="Times New Roman"/>
          <w:color w:val="000000"/>
          <w:sz w:val="16"/>
        </w:rPr>
      </w:pPr>
      <w:r w:rsidRPr="0019373A">
        <w:rPr>
          <w:rFonts w:eastAsia="Times New Roman"/>
          <w:color w:val="000000"/>
          <w:sz w:val="16"/>
        </w:rPr>
        <w:t>Biden doesn’t get to automatically pick his successor.</w:t>
      </w:r>
    </w:p>
    <w:p w14:paraId="668A1D95" w14:textId="77777777" w:rsidR="00CE2FAF" w:rsidRPr="0019373A" w:rsidRDefault="00CE2FAF" w:rsidP="00CE2FAF">
      <w:pPr>
        <w:shd w:val="clear" w:color="auto" w:fill="FFFFFF"/>
        <w:rPr>
          <w:rFonts w:eastAsia="Times New Roman"/>
          <w:color w:val="000000"/>
          <w:sz w:val="16"/>
        </w:rPr>
      </w:pPr>
      <w:r w:rsidRPr="0019373A">
        <w:rPr>
          <w:rFonts w:eastAsia="Times New Roman"/>
          <w:color w:val="000000"/>
          <w:sz w:val="16"/>
        </w:rPr>
        <w:t>A presidential nominee isn’t decided until Democratic delegates from across the nation vote for a candidate at the party’s convention next month. The process is usually easy: delegates typically vote for the candidate who won the primary in their state. With Biden out of the race, the party’s delegates are slated to attend the convention while unassigned.</w:t>
      </w:r>
    </w:p>
    <w:p w14:paraId="5B9DD922" w14:textId="77777777" w:rsidR="00CE2FAF" w:rsidRPr="0019373A" w:rsidRDefault="00CE2FAF" w:rsidP="00CE2FAF">
      <w:pPr>
        <w:shd w:val="clear" w:color="auto" w:fill="FFFFFF"/>
        <w:rPr>
          <w:rFonts w:eastAsia="Times New Roman"/>
          <w:color w:val="000000"/>
          <w:sz w:val="16"/>
        </w:rPr>
      </w:pPr>
      <w:r w:rsidRPr="0019373A">
        <w:rPr>
          <w:rStyle w:val="StyleUnderline"/>
          <w:highlight w:val="yellow"/>
        </w:rPr>
        <w:t>North Carolina’s delegates expressed their endorsement</w:t>
      </w:r>
      <w:r w:rsidRPr="0019373A">
        <w:rPr>
          <w:rStyle w:val="StyleUnderline"/>
        </w:rPr>
        <w:t xml:space="preserve"> as delegates from other states — including Colorado, Alabama and Tennessee — started to do the same</w:t>
      </w:r>
      <w:r w:rsidRPr="0019373A">
        <w:rPr>
          <w:rFonts w:eastAsia="Times New Roman"/>
          <w:color w:val="000000"/>
          <w:sz w:val="16"/>
        </w:rPr>
        <w:t>, and as other North Carolina political leaders started to close ranks behind Harris.</w:t>
      </w:r>
    </w:p>
    <w:p w14:paraId="519FDECB" w14:textId="77777777" w:rsidR="00CE2FAF" w:rsidRPr="0019373A" w:rsidRDefault="00CE2FAF" w:rsidP="00CE2FAF">
      <w:pPr>
        <w:shd w:val="clear" w:color="auto" w:fill="FFFFFF"/>
        <w:rPr>
          <w:rFonts w:eastAsia="Times New Roman"/>
          <w:color w:val="000000"/>
          <w:sz w:val="16"/>
        </w:rPr>
      </w:pPr>
      <w:r w:rsidRPr="0019373A">
        <w:rPr>
          <w:rFonts w:eastAsia="Times New Roman"/>
          <w:color w:val="000000"/>
          <w:sz w:val="16"/>
        </w:rPr>
        <w:t>"This November, it’ll be a prosecutor going up against a felon," North Carolina Democratic Party Chairwoman Anderson Clayton said in a statement late Sunday, referencing Harris' background as San Francisco's district attorney and California's attorney general. "It will be experience going up against extremism."</w:t>
      </w:r>
    </w:p>
    <w:p w14:paraId="7D32EBBB" w14:textId="77777777" w:rsidR="00CE2FAF" w:rsidRPr="0019373A" w:rsidRDefault="00CE2FAF" w:rsidP="00CE2FAF">
      <w:pPr>
        <w:shd w:val="clear" w:color="auto" w:fill="FFFFFF"/>
        <w:rPr>
          <w:rFonts w:eastAsia="Times New Roman"/>
          <w:color w:val="000000"/>
          <w:sz w:val="16"/>
        </w:rPr>
      </w:pPr>
      <w:r w:rsidRPr="0019373A">
        <w:rPr>
          <w:rStyle w:val="StyleUnderline"/>
        </w:rPr>
        <w:t>North Carolina Gov. Roy Cooper, rumored to be on a short list of possible Harris running mates</w:t>
      </w:r>
      <w:r w:rsidRPr="0019373A">
        <w:rPr>
          <w:rFonts w:eastAsia="Times New Roman"/>
          <w:color w:val="000000"/>
          <w:sz w:val="16"/>
        </w:rPr>
        <w:t xml:space="preserve"> if she wins the nomination, endorsed Harris ahead of the party’s announcement.</w:t>
      </w:r>
    </w:p>
    <w:p w14:paraId="258A6AE8" w14:textId="77777777" w:rsidR="00CE2FAF" w:rsidRPr="0019373A" w:rsidRDefault="00CE2FAF" w:rsidP="00CE2FAF">
      <w:pPr>
        <w:shd w:val="clear" w:color="auto" w:fill="FFFFFF"/>
        <w:rPr>
          <w:rStyle w:val="StyleUnderline"/>
        </w:rPr>
      </w:pPr>
      <w:r w:rsidRPr="0019373A">
        <w:rPr>
          <w:rStyle w:val="StyleUnderline"/>
        </w:rPr>
        <w:t>"</w:t>
      </w:r>
      <w:r w:rsidRPr="0019373A">
        <w:rPr>
          <w:rStyle w:val="StyleUnderline"/>
          <w:highlight w:val="yellow"/>
        </w:rPr>
        <w:t>She has what it takes to defeat</w:t>
      </w:r>
      <w:r w:rsidRPr="0019373A">
        <w:rPr>
          <w:rStyle w:val="StyleUnderline"/>
        </w:rPr>
        <w:t xml:space="preserve"> Donald </w:t>
      </w:r>
      <w:r w:rsidRPr="0019373A">
        <w:rPr>
          <w:rStyle w:val="StyleUnderline"/>
          <w:highlight w:val="yellow"/>
        </w:rPr>
        <w:t>Trump and lead our country</w:t>
      </w:r>
      <w:r w:rsidRPr="0019373A">
        <w:rPr>
          <w:rStyle w:val="StyleUnderline"/>
        </w:rPr>
        <w:t xml:space="preserve"> thoughtfully and with integrity,” </w:t>
      </w:r>
      <w:r w:rsidRPr="0019373A">
        <w:rPr>
          <w:rStyle w:val="StyleUnderline"/>
          <w:highlight w:val="yellow"/>
        </w:rPr>
        <w:t>Cooper said</w:t>
      </w:r>
      <w:r w:rsidRPr="0019373A">
        <w:rPr>
          <w:rStyle w:val="StyleUnderline"/>
        </w:rPr>
        <w:t xml:space="preserve"> </w:t>
      </w:r>
      <w:r w:rsidRPr="0019373A">
        <w:rPr>
          <w:rFonts w:eastAsia="Times New Roman"/>
          <w:color w:val="000000"/>
          <w:sz w:val="16"/>
        </w:rPr>
        <w:t xml:space="preserve">Sunday on X, formerly known as Twitter. </w:t>
      </w:r>
      <w:r w:rsidRPr="0019373A">
        <w:rPr>
          <w:rStyle w:val="StyleUnderline"/>
        </w:rPr>
        <w:t>“</w:t>
      </w:r>
      <w:r w:rsidRPr="0019373A">
        <w:rPr>
          <w:rStyle w:val="StyleUnderline"/>
          <w:highlight w:val="yellow"/>
        </w:rPr>
        <w:t>I look forward to campaigning for her as we work to win NC</w:t>
      </w:r>
      <w:r w:rsidRPr="0019373A">
        <w:rPr>
          <w:rStyle w:val="StyleUnderline"/>
        </w:rPr>
        <w:t xml:space="preserve"> up and down the ticket.”</w:t>
      </w:r>
    </w:p>
    <w:p w14:paraId="4A34176E" w14:textId="77777777" w:rsidR="00CE2FAF" w:rsidRPr="0019373A" w:rsidRDefault="00CE2FAF" w:rsidP="00CE2FAF">
      <w:pPr>
        <w:shd w:val="clear" w:color="auto" w:fill="FFFFFF"/>
        <w:rPr>
          <w:rFonts w:eastAsia="Times New Roman"/>
          <w:color w:val="000000"/>
          <w:sz w:val="16"/>
        </w:rPr>
      </w:pPr>
      <w:r w:rsidRPr="0019373A">
        <w:rPr>
          <w:rFonts w:eastAsia="Times New Roman"/>
          <w:color w:val="000000"/>
          <w:sz w:val="16"/>
        </w:rPr>
        <w:t>Cooper later spoke with Harris by phone to express his support.</w:t>
      </w:r>
    </w:p>
    <w:p w14:paraId="4B73A5EF" w14:textId="77777777" w:rsidR="00CE2FAF" w:rsidRPr="0019373A" w:rsidRDefault="00CE2FAF" w:rsidP="00CE2FAF">
      <w:pPr>
        <w:shd w:val="clear" w:color="auto" w:fill="FFFFFF"/>
        <w:rPr>
          <w:rFonts w:eastAsia="Times New Roman"/>
          <w:color w:val="000000"/>
          <w:sz w:val="16"/>
        </w:rPr>
      </w:pPr>
      <w:r w:rsidRPr="0019373A">
        <w:rPr>
          <w:rFonts w:eastAsia="Times New Roman"/>
          <w:color w:val="000000"/>
          <w:sz w:val="16"/>
        </w:rPr>
        <w:t>Added U.S. Rep. Deborah Ross, a Raleigh Democrat: “The path forward is clear — we must unite behind Vice President Kamala Harris to defeat Donald Trump. Together, we can win in November and build on the historic progress forged by President Biden.”</w:t>
      </w:r>
    </w:p>
    <w:p w14:paraId="2EB1ACE6" w14:textId="77777777" w:rsidR="00CE2FAF" w:rsidRPr="0019373A" w:rsidRDefault="00CE2FAF" w:rsidP="00CE2FAF">
      <w:pPr>
        <w:shd w:val="clear" w:color="auto" w:fill="FFFFFF"/>
        <w:rPr>
          <w:rFonts w:eastAsia="Times New Roman"/>
          <w:color w:val="000000"/>
          <w:sz w:val="16"/>
        </w:rPr>
      </w:pPr>
      <w:r w:rsidRPr="0019373A">
        <w:rPr>
          <w:rFonts w:eastAsia="Times New Roman"/>
          <w:color w:val="000000"/>
          <w:sz w:val="16"/>
        </w:rPr>
        <w:t>While support for Harris was growing Sunday, she will still need the support of the majority of the party’s hundreds of delegates across the nation.</w:t>
      </w:r>
    </w:p>
    <w:p w14:paraId="7142BCAF" w14:textId="77777777" w:rsidR="00CE2FAF" w:rsidRPr="0019373A" w:rsidRDefault="00CE2FAF" w:rsidP="00CE2FAF">
      <w:pPr>
        <w:shd w:val="clear" w:color="auto" w:fill="FFFFFF"/>
        <w:rPr>
          <w:rFonts w:eastAsia="Times New Roman"/>
          <w:color w:val="000000"/>
          <w:sz w:val="16"/>
        </w:rPr>
      </w:pPr>
      <w:r w:rsidRPr="0019373A">
        <w:rPr>
          <w:rFonts w:eastAsia="Times New Roman"/>
          <w:color w:val="000000"/>
          <w:sz w:val="16"/>
        </w:rPr>
        <w:t>Biden’s endorsement of Harris will carry weight with delegates who were pledged to him, but it’s not a slam dunk — they can choose to support someone else.</w:t>
      </w:r>
    </w:p>
    <w:p w14:paraId="284D6A34" w14:textId="77777777" w:rsidR="00CE2FAF" w:rsidRPr="0019373A" w:rsidRDefault="00CE2FAF" w:rsidP="00CE2FAF">
      <w:pPr>
        <w:shd w:val="clear" w:color="auto" w:fill="FFFFFF"/>
        <w:rPr>
          <w:rFonts w:eastAsia="Times New Roman"/>
          <w:color w:val="000000"/>
          <w:sz w:val="16"/>
        </w:rPr>
      </w:pPr>
      <w:r w:rsidRPr="0019373A">
        <w:rPr>
          <w:rFonts w:eastAsia="Times New Roman"/>
          <w:color w:val="000000"/>
          <w:sz w:val="16"/>
        </w:rPr>
        <w:t>Democratic National Committee Chairman Jaime Harrison, in a statement, promised “a transparent and orderly process to move forward as a united Democratic Party with a candidate who can defeat Donald Trump in November.”</w:t>
      </w:r>
    </w:p>
    <w:p w14:paraId="3CF024A2" w14:textId="77777777" w:rsidR="00CE2FAF" w:rsidRPr="0019373A" w:rsidRDefault="00CE2FAF" w:rsidP="00CE2FAF">
      <w:pPr>
        <w:shd w:val="clear" w:color="auto" w:fill="FFFFFF"/>
        <w:rPr>
          <w:rFonts w:eastAsia="Times New Roman"/>
          <w:color w:val="000000"/>
          <w:sz w:val="16"/>
        </w:rPr>
      </w:pPr>
      <w:r w:rsidRPr="0019373A">
        <w:rPr>
          <w:rFonts w:eastAsia="Times New Roman"/>
          <w:color w:val="000000"/>
          <w:sz w:val="16"/>
        </w:rPr>
        <w:t>The Democrats haven’t gone into a convention without a clear nominee since 1968, the infamous Chicago convention that ended in violence in the streets over candidates’ positions on the Vietnam War and civil rights.</w:t>
      </w:r>
    </w:p>
    <w:p w14:paraId="63BA293A" w14:textId="77777777" w:rsidR="00CE2FAF" w:rsidRPr="0019373A" w:rsidRDefault="00CE2FAF" w:rsidP="00CE2FAF">
      <w:pPr>
        <w:shd w:val="clear" w:color="auto" w:fill="FFFFFF"/>
        <w:rPr>
          <w:rFonts w:eastAsia="Times New Roman"/>
          <w:color w:val="000000"/>
          <w:sz w:val="16"/>
        </w:rPr>
      </w:pPr>
      <w:r w:rsidRPr="0019373A">
        <w:rPr>
          <w:rFonts w:eastAsia="Times New Roman"/>
          <w:color w:val="000000"/>
          <w:sz w:val="16"/>
        </w:rPr>
        <w:t>Biden’s endorsement was already paying dividends late Sunday.</w:t>
      </w:r>
    </w:p>
    <w:p w14:paraId="77CC6FC2" w14:textId="77777777" w:rsidR="00CE2FAF" w:rsidRPr="0019373A" w:rsidRDefault="00CE2FAF" w:rsidP="00CE2FAF">
      <w:pPr>
        <w:shd w:val="clear" w:color="auto" w:fill="FFFFFF"/>
        <w:rPr>
          <w:rFonts w:eastAsia="Times New Roman"/>
          <w:color w:val="000000"/>
          <w:sz w:val="16"/>
        </w:rPr>
      </w:pPr>
      <w:r w:rsidRPr="0019373A">
        <w:rPr>
          <w:rFonts w:eastAsia="Times New Roman"/>
          <w:color w:val="000000"/>
          <w:sz w:val="16"/>
        </w:rPr>
        <w:t>The Durham County Democratic Party announced its endorsement of Harris hours before the state’s delegates declared their support for the vice president. Biden’s backing underpinned the decision, said Emerson Kirby, a vice chairwoman for the county party.</w:t>
      </w:r>
    </w:p>
    <w:p w14:paraId="78E84F92" w14:textId="77777777" w:rsidR="00CE2FAF" w:rsidRDefault="00CE2FAF" w:rsidP="00CE2FAF">
      <w:pPr>
        <w:shd w:val="clear" w:color="auto" w:fill="FFFFFF"/>
        <w:rPr>
          <w:rFonts w:eastAsia="Times New Roman"/>
          <w:color w:val="000000"/>
          <w:sz w:val="16"/>
        </w:rPr>
      </w:pPr>
      <w:r w:rsidRPr="0019373A">
        <w:rPr>
          <w:rStyle w:val="StyleUnderline"/>
        </w:rPr>
        <w:t>“</w:t>
      </w:r>
      <w:r w:rsidRPr="0019373A">
        <w:rPr>
          <w:rStyle w:val="StyleUnderline"/>
          <w:highlight w:val="yellow"/>
        </w:rPr>
        <w:t>She's ready to run this nation</w:t>
      </w:r>
      <w:r w:rsidRPr="0019373A">
        <w:rPr>
          <w:rFonts w:eastAsia="Times New Roman"/>
          <w:color w:val="000000"/>
          <w:sz w:val="16"/>
        </w:rPr>
        <w:t xml:space="preserve"> and I think that the continued support that we're seeing so quickly only speaks to that,” Kirby said.</w:t>
      </w:r>
    </w:p>
    <w:p w14:paraId="72937E8B" w14:textId="33E9DEA5" w:rsidR="00CE2FAF" w:rsidRDefault="00A75076" w:rsidP="00AA410D">
      <w:pPr>
        <w:pStyle w:val="Heading3"/>
      </w:pPr>
      <w:r>
        <w:t>UQ---</w:t>
      </w:r>
      <w:r w:rsidR="00AA410D">
        <w:t>Wisconsin</w:t>
      </w:r>
    </w:p>
    <w:p w14:paraId="4FDCCFBB" w14:textId="77777777" w:rsidR="00AA410D" w:rsidRDefault="00AA410D" w:rsidP="00AA410D">
      <w:pPr>
        <w:pStyle w:val="Heading4"/>
        <w:rPr>
          <w:rStyle w:val="date-linedateknby"/>
        </w:rPr>
      </w:pPr>
      <w:r>
        <w:rPr>
          <w:rStyle w:val="date-linedateknby"/>
        </w:rPr>
        <w:t>Harris beating Trump in polls – winning in Wisconsin</w:t>
      </w:r>
    </w:p>
    <w:p w14:paraId="651A11B9" w14:textId="77777777" w:rsidR="00AA410D" w:rsidRPr="003D4017" w:rsidRDefault="00AA410D" w:rsidP="00AA410D">
      <w:r>
        <w:rPr>
          <w:rStyle w:val="Style13ptBold"/>
        </w:rPr>
        <w:t>Lange 7/23/24</w:t>
      </w:r>
      <w:r w:rsidRPr="003D4017">
        <w:t>,  correspondent, writing enterprise and breaking news stories about the United States. Currently my focus is politics and data journalism. I have also covered the Federal Reserve, the Treasury Department and economic indicators (</w:t>
      </w:r>
      <w:proofErr w:type="spellStart"/>
      <w:r w:rsidRPr="003D4017">
        <w:t>jason</w:t>
      </w:r>
      <w:proofErr w:type="spellEnd"/>
      <w:r w:rsidRPr="003D4017">
        <w:t xml:space="preserve"> Lange, July 23 2024, “Exclusve; Harris leads Trump 44% to 42% in US presidential race, Reuters/Ipsos poll finds”, Thompson Reuters, July 24 2024, </w:t>
      </w:r>
      <w:hyperlink r:id="rId19" w:history="1">
        <w:r w:rsidRPr="003D4017">
          <w:rPr>
            <w:rStyle w:val="Hyperlink"/>
          </w:rPr>
          <w:t>https://www.reuters.com/world/us/harris-leads-trump-44-42-us-presidential-race-reutersipsos-poll-finds-2024-07-23/</w:t>
        </w:r>
      </w:hyperlink>
      <w:r w:rsidRPr="003D4017">
        <w:t>) DH</w:t>
      </w:r>
    </w:p>
    <w:p w14:paraId="3426C96A" w14:textId="77777777" w:rsidR="00AA410D" w:rsidRDefault="00AA410D" w:rsidP="00AA410D">
      <w:pPr>
        <w:spacing w:line="240" w:lineRule="auto"/>
        <w:rPr>
          <w:rFonts w:ascii="Times New Roman" w:hAnsi="Times New Roman"/>
        </w:rPr>
      </w:pPr>
    </w:p>
    <w:p w14:paraId="4F09ADDD" w14:textId="77777777" w:rsidR="00AA410D" w:rsidRPr="005D7C94" w:rsidRDefault="00AA410D" w:rsidP="00AA410D">
      <w:pPr>
        <w:rPr>
          <w:sz w:val="16"/>
        </w:rPr>
      </w:pPr>
      <w:r w:rsidRPr="005D7C94">
        <w:rPr>
          <w:sz w:val="16"/>
        </w:rPr>
        <w:t xml:space="preserve">July 23 (Reuters) - Vice President Kamala </w:t>
      </w:r>
      <w:r w:rsidRPr="003D4017">
        <w:rPr>
          <w:rStyle w:val="StyleUnderline"/>
          <w:highlight w:val="yellow"/>
        </w:rPr>
        <w:t>Harris opened up</w:t>
      </w:r>
      <w:r w:rsidRPr="003D4017">
        <w:rPr>
          <w:rStyle w:val="StyleUnderline"/>
        </w:rPr>
        <w:t xml:space="preserve"> </w:t>
      </w:r>
      <w:r w:rsidRPr="003D4017">
        <w:rPr>
          <w:rStyle w:val="StyleUnderline"/>
          <w:highlight w:val="yellow"/>
        </w:rPr>
        <w:t>a</w:t>
      </w:r>
      <w:r w:rsidRPr="003D4017">
        <w:rPr>
          <w:rStyle w:val="StyleUnderline"/>
        </w:rPr>
        <w:t xml:space="preserve"> marginal two-percentage-point </w:t>
      </w:r>
      <w:r w:rsidRPr="003D4017">
        <w:rPr>
          <w:rStyle w:val="StyleUnderline"/>
          <w:highlight w:val="yellow"/>
        </w:rPr>
        <w:t>lead over</w:t>
      </w:r>
      <w:r w:rsidRPr="003D4017">
        <w:rPr>
          <w:rStyle w:val="StyleUnderline"/>
        </w:rPr>
        <w:t xml:space="preserve"> Republican </w:t>
      </w:r>
      <w:hyperlink r:id="rId20" w:history="1">
        <w:r w:rsidRPr="003D4017">
          <w:rPr>
            <w:rStyle w:val="StyleUnderline"/>
          </w:rPr>
          <w:t xml:space="preserve">Donald </w:t>
        </w:r>
        <w:r w:rsidRPr="003D4017">
          <w:rPr>
            <w:rStyle w:val="StyleUnderline"/>
            <w:highlight w:val="yellow"/>
          </w:rPr>
          <w:t>Trump</w:t>
        </w:r>
      </w:hyperlink>
      <w:r w:rsidRPr="005D7C94">
        <w:rPr>
          <w:sz w:val="16"/>
        </w:rPr>
        <w:t> after President </w:t>
      </w:r>
      <w:hyperlink r:id="rId21" w:history="1">
        <w:r w:rsidRPr="005D7C94">
          <w:rPr>
            <w:rStyle w:val="Hyperlink"/>
            <w:color w:val="000000" w:themeColor="text1"/>
            <w:sz w:val="16"/>
          </w:rPr>
          <w:t>Joe Biden</w:t>
        </w:r>
      </w:hyperlink>
      <w:r w:rsidRPr="005D7C94">
        <w:rPr>
          <w:sz w:val="16"/>
        </w:rPr>
        <w:t> ended his re-election campaign and passed the torch to her, a </w:t>
      </w:r>
      <w:hyperlink r:id="rId22" w:history="1">
        <w:r w:rsidRPr="005D7C94">
          <w:rPr>
            <w:rStyle w:val="Hyperlink"/>
            <w:color w:val="000000" w:themeColor="text1"/>
            <w:sz w:val="16"/>
          </w:rPr>
          <w:t>Reuters/Ipsos poll</w:t>
        </w:r>
      </w:hyperlink>
      <w:r w:rsidRPr="005D7C94">
        <w:rPr>
          <w:sz w:val="16"/>
        </w:rPr>
        <w:t> found.</w:t>
      </w:r>
    </w:p>
    <w:p w14:paraId="415FE6A1" w14:textId="77777777" w:rsidR="00AA410D" w:rsidRPr="003D4017" w:rsidRDefault="00AA410D" w:rsidP="00AA410D">
      <w:pPr>
        <w:rPr>
          <w:rStyle w:val="StyleUnderline"/>
        </w:rPr>
      </w:pPr>
      <w:r w:rsidRPr="003D4017">
        <w:rPr>
          <w:rStyle w:val="StyleUnderline"/>
        </w:rPr>
        <w:t>That compares with a marginal two-point deficit Biden faced against Trump in last week's poll before his Sunday exit from the race.</w:t>
      </w:r>
    </w:p>
    <w:p w14:paraId="171F852F" w14:textId="77777777" w:rsidR="00AA410D" w:rsidRPr="005D7C94" w:rsidRDefault="00AA410D" w:rsidP="00AA410D">
      <w:pPr>
        <w:rPr>
          <w:sz w:val="16"/>
        </w:rPr>
      </w:pPr>
      <w:r w:rsidRPr="005D7C94">
        <w:rPr>
          <w:sz w:val="16"/>
        </w:rPr>
        <w:t xml:space="preserve">The new poll, conducted on Monday and Tuesday, followed both the Republican National Convention where Trump on Thursday formally accepted the nomination and Biden's announcement on </w:t>
      </w:r>
      <w:proofErr w:type="gramStart"/>
      <w:r w:rsidRPr="005D7C94">
        <w:rPr>
          <w:sz w:val="16"/>
        </w:rPr>
        <w:t>Sunday</w:t>
      </w:r>
      <w:proofErr w:type="gramEnd"/>
      <w:r w:rsidRPr="005D7C94">
        <w:rPr>
          <w:sz w:val="16"/>
        </w:rPr>
        <w:t xml:space="preserve"> he was leaving the race and endorsing Harris.</w:t>
      </w:r>
    </w:p>
    <w:p w14:paraId="2F45159F" w14:textId="77777777" w:rsidR="00AA410D" w:rsidRPr="003D4017" w:rsidRDefault="00AA410D" w:rsidP="00AA410D">
      <w:pPr>
        <w:rPr>
          <w:rStyle w:val="StyleUnderline"/>
        </w:rPr>
      </w:pPr>
      <w:r w:rsidRPr="003D4017">
        <w:rPr>
          <w:rStyle w:val="StyleUnderline"/>
          <w:highlight w:val="yellow"/>
        </w:rPr>
        <w:t>Harris</w:t>
      </w:r>
      <w:r w:rsidRPr="003D4017">
        <w:rPr>
          <w:rStyle w:val="StyleUnderline"/>
        </w:rPr>
        <w:t xml:space="preserve">, whose campaign says she has secured the Democratic nomination, </w:t>
      </w:r>
      <w:r w:rsidRPr="003D4017">
        <w:rPr>
          <w:rStyle w:val="StyleUnderline"/>
          <w:highlight w:val="yellow"/>
        </w:rPr>
        <w:t>led Trump</w:t>
      </w:r>
      <w:r w:rsidRPr="003D4017">
        <w:rPr>
          <w:rStyle w:val="StyleUnderline"/>
        </w:rPr>
        <w:t xml:space="preserve"> 44% to 42% </w:t>
      </w:r>
      <w:r w:rsidRPr="003D4017">
        <w:rPr>
          <w:rStyle w:val="StyleUnderline"/>
          <w:highlight w:val="yellow"/>
        </w:rPr>
        <w:t>in the national poll,</w:t>
      </w:r>
      <w:r w:rsidRPr="003D4017">
        <w:rPr>
          <w:rStyle w:val="StyleUnderline"/>
        </w:rPr>
        <w:t xml:space="preserve"> a difference within the 3-percentage-point margin of error.</w:t>
      </w:r>
    </w:p>
    <w:p w14:paraId="085B3B6C" w14:textId="77777777" w:rsidR="00AA410D" w:rsidRPr="005D7C94" w:rsidRDefault="00AA410D" w:rsidP="00AA410D">
      <w:pPr>
        <w:rPr>
          <w:sz w:val="16"/>
        </w:rPr>
      </w:pPr>
      <w:r w:rsidRPr="005D7C94">
        <w:rPr>
          <w:sz w:val="16"/>
        </w:rPr>
        <w:t>Harris and Trump were tied at 44% in a July 15-16 poll, and Trump led by one percentage point in a July 1-2 poll, both within the same margin of error.</w:t>
      </w:r>
    </w:p>
    <w:p w14:paraId="2F035CBA" w14:textId="77777777" w:rsidR="00AA410D" w:rsidRPr="005D7C94" w:rsidRDefault="00AA410D" w:rsidP="00AA410D">
      <w:pPr>
        <w:rPr>
          <w:sz w:val="16"/>
        </w:rPr>
      </w:pPr>
      <w:r w:rsidRPr="005D7C94">
        <w:rPr>
          <w:sz w:val="16"/>
        </w:rPr>
        <w:t>While nationwide surveys give important signals of American support for political candidates, a handful of competitive states typically tilt the balance in the U.S. Electoral College, which ultimately decides who wins a presidential election.</w:t>
      </w:r>
    </w:p>
    <w:p w14:paraId="2F0911C8" w14:textId="77777777" w:rsidR="00AA410D" w:rsidRPr="005D7C94" w:rsidRDefault="00AA410D" w:rsidP="00AA410D">
      <w:pPr>
        <w:rPr>
          <w:sz w:val="16"/>
        </w:rPr>
      </w:pPr>
      <w:r w:rsidRPr="005D7C94">
        <w:rPr>
          <w:sz w:val="16"/>
        </w:rPr>
        <w:t>A pollster with Trump's campaign played down any polling showing an increase in Harris' support, arguing that she was likely to see a temporary rise in popularity because of widespread media coverage of her new candidacy.</w:t>
      </w:r>
    </w:p>
    <w:p w14:paraId="09FBE0B4" w14:textId="77777777" w:rsidR="00AA410D" w:rsidRPr="005D7C94" w:rsidRDefault="00AA410D" w:rsidP="00AA410D">
      <w:pPr>
        <w:rPr>
          <w:sz w:val="16"/>
        </w:rPr>
      </w:pPr>
      <w:r w:rsidRPr="005D7C94">
        <w:rPr>
          <w:sz w:val="16"/>
        </w:rPr>
        <w:t>"That bump is likely to start showing itself over the next few days and will last for a while," pollster Tony Fabrizio said in a memo circulated to reporters by Trump's campaign.</w:t>
      </w:r>
    </w:p>
    <w:p w14:paraId="1EE811F7" w14:textId="77777777" w:rsidR="00AA410D" w:rsidRPr="005D7C94" w:rsidRDefault="00AA410D" w:rsidP="00AA410D">
      <w:pPr>
        <w:rPr>
          <w:sz w:val="16"/>
        </w:rPr>
      </w:pPr>
      <w:r w:rsidRPr="005D7C94">
        <w:rPr>
          <w:sz w:val="16"/>
        </w:rPr>
        <w:t>Candidates often expect a bump after formally accepting their party's nomination at stage-managed, televised conventions such as the one that Trump had last week. But the poll showed no sign of that.</w:t>
      </w:r>
    </w:p>
    <w:p w14:paraId="4805E987" w14:textId="77777777" w:rsidR="00AA410D" w:rsidRPr="005D7C94" w:rsidRDefault="00AA410D" w:rsidP="00AA410D">
      <w:pPr>
        <w:rPr>
          <w:sz w:val="16"/>
        </w:rPr>
      </w:pPr>
      <w:r w:rsidRPr="005D7C94">
        <w:rPr>
          <w:sz w:val="16"/>
        </w:rPr>
        <w:t>Bump or not, the most recent Reuters/Ipsos poll underscored the rationale for Biden dropping out of the race and for Harris replacing him on the ticket.</w:t>
      </w:r>
    </w:p>
    <w:p w14:paraId="25DCADBF" w14:textId="77777777" w:rsidR="00AA410D" w:rsidRPr="005D7C94" w:rsidRDefault="00AA410D" w:rsidP="00AA410D">
      <w:pPr>
        <w:rPr>
          <w:sz w:val="16"/>
        </w:rPr>
      </w:pPr>
      <w:r w:rsidRPr="005D7C94">
        <w:rPr>
          <w:sz w:val="16"/>
        </w:rPr>
        <w:t>HARRIS SEEN AS SHARPER THAN BIDEN, TRUMP</w:t>
      </w:r>
    </w:p>
    <w:p w14:paraId="1E0239BA" w14:textId="77777777" w:rsidR="00AA410D" w:rsidRPr="003D4017" w:rsidRDefault="00AA410D" w:rsidP="00AA410D">
      <w:pPr>
        <w:rPr>
          <w:rStyle w:val="StyleUnderline"/>
        </w:rPr>
      </w:pPr>
      <w:r w:rsidRPr="003D4017">
        <w:rPr>
          <w:rStyle w:val="StyleUnderline"/>
        </w:rPr>
        <w:t xml:space="preserve">Some </w:t>
      </w:r>
      <w:r w:rsidRPr="003D4017">
        <w:rPr>
          <w:rStyle w:val="StyleUnderline"/>
          <w:highlight w:val="yellow"/>
        </w:rPr>
        <w:t>56% of registered voters agreed</w:t>
      </w:r>
      <w:r w:rsidRPr="003D4017">
        <w:rPr>
          <w:rStyle w:val="StyleUnderline"/>
        </w:rPr>
        <w:t xml:space="preserve"> with a statement </w:t>
      </w:r>
      <w:r w:rsidRPr="003D4017">
        <w:rPr>
          <w:rStyle w:val="StyleUnderline"/>
          <w:highlight w:val="yellow"/>
        </w:rPr>
        <w:t>that Harris</w:t>
      </w:r>
      <w:r w:rsidRPr="003D4017">
        <w:rPr>
          <w:rStyle w:val="StyleUnderline"/>
        </w:rPr>
        <w:t xml:space="preserve">, 59, </w:t>
      </w:r>
      <w:r w:rsidRPr="003D4017">
        <w:rPr>
          <w:rStyle w:val="StyleUnderline"/>
          <w:highlight w:val="yellow"/>
        </w:rPr>
        <w:t>was "mentally sharp and able to deal with challenges," compared to 49% who said the same of Trump</w:t>
      </w:r>
      <w:r w:rsidRPr="003D4017">
        <w:rPr>
          <w:rStyle w:val="StyleUnderline"/>
        </w:rPr>
        <w:t>, 78.</w:t>
      </w:r>
    </w:p>
    <w:p w14:paraId="566D5708" w14:textId="77777777" w:rsidR="00AA410D" w:rsidRPr="003D4017" w:rsidRDefault="00AA410D" w:rsidP="00AA410D">
      <w:pPr>
        <w:rPr>
          <w:rStyle w:val="StyleUnderline"/>
        </w:rPr>
      </w:pPr>
      <w:r w:rsidRPr="003D4017">
        <w:rPr>
          <w:rStyle w:val="StyleUnderline"/>
        </w:rPr>
        <w:t>Only 22% of voters assessed Biden that way.</w:t>
      </w:r>
    </w:p>
    <w:p w14:paraId="3BB0AC2B" w14:textId="77777777" w:rsidR="00AA410D" w:rsidRPr="005D7C94" w:rsidRDefault="00AA410D" w:rsidP="00AA410D">
      <w:pPr>
        <w:rPr>
          <w:sz w:val="16"/>
        </w:rPr>
      </w:pPr>
      <w:r w:rsidRPr="005D7C94">
        <w:rPr>
          <w:sz w:val="16"/>
        </w:rPr>
        <w:t>Biden, 81, ended his reelection effort after a debate with Trump in which he often stammered and failed to aggressively challenge attacks by Trump that included falsehoods.</w:t>
      </w:r>
    </w:p>
    <w:p w14:paraId="03C9B46F" w14:textId="77777777" w:rsidR="00AA410D" w:rsidRPr="003D4017" w:rsidRDefault="00AA410D" w:rsidP="00AA410D">
      <w:pPr>
        <w:rPr>
          <w:rStyle w:val="StyleUnderline"/>
        </w:rPr>
      </w:pPr>
      <w:r w:rsidRPr="003D4017">
        <w:rPr>
          <w:rStyle w:val="StyleUnderline"/>
        </w:rPr>
        <w:t xml:space="preserve">Some 80% of Democratic voters said they viewed Biden favorably, compared to 91% who said the same of Harris. Three quarters of </w:t>
      </w:r>
      <w:r w:rsidRPr="005D7C94">
        <w:rPr>
          <w:rStyle w:val="StyleUnderline"/>
          <w:highlight w:val="yellow"/>
        </w:rPr>
        <w:t>Democratic voters</w:t>
      </w:r>
      <w:r w:rsidRPr="003D4017">
        <w:rPr>
          <w:rStyle w:val="StyleUnderline"/>
        </w:rPr>
        <w:t xml:space="preserve"> said they </w:t>
      </w:r>
      <w:r w:rsidRPr="005D7C94">
        <w:rPr>
          <w:rStyle w:val="StyleUnderline"/>
          <w:highlight w:val="yellow"/>
        </w:rPr>
        <w:t>agreed with a statement that</w:t>
      </w:r>
      <w:r w:rsidRPr="003D4017">
        <w:rPr>
          <w:rStyle w:val="StyleUnderline"/>
        </w:rPr>
        <w:t xml:space="preserve"> the party and </w:t>
      </w:r>
      <w:r w:rsidRPr="005D7C94">
        <w:rPr>
          <w:rStyle w:val="StyleUnderline"/>
          <w:highlight w:val="yellow"/>
        </w:rPr>
        <w:t>voters should get behind Harris now</w:t>
      </w:r>
      <w:r w:rsidRPr="003D4017">
        <w:rPr>
          <w:rStyle w:val="StyleUnderline"/>
        </w:rPr>
        <w:t>, with only a quarter saying multiple candidates should compete for the party's nomination.</w:t>
      </w:r>
    </w:p>
    <w:p w14:paraId="6C1BAC63" w14:textId="77777777" w:rsidR="00AA410D" w:rsidRPr="005D7C94" w:rsidRDefault="00AA410D" w:rsidP="00AA410D">
      <w:pPr>
        <w:rPr>
          <w:sz w:val="16"/>
        </w:rPr>
      </w:pPr>
      <w:r w:rsidRPr="005D7C94">
        <w:rPr>
          <w:sz w:val="16"/>
        </w:rPr>
        <w:t xml:space="preserve">When voters in the survey were shown a hypothetical ballot that included independent presidential candidate Robert F. Kennedy Jr., </w:t>
      </w:r>
      <w:r w:rsidRPr="005D7C94">
        <w:rPr>
          <w:rStyle w:val="StyleUnderline"/>
          <w:highlight w:val="yellow"/>
        </w:rPr>
        <w:t>Harris led Trump 42% to 38%</w:t>
      </w:r>
      <w:r w:rsidRPr="003D4017">
        <w:rPr>
          <w:rStyle w:val="StyleUnderline"/>
        </w:rPr>
        <w:t>, an advantage outside the margin of error</w:t>
      </w:r>
      <w:r w:rsidRPr="005D7C94">
        <w:rPr>
          <w:sz w:val="16"/>
        </w:rPr>
        <w:t>. Kennedy, favored by 8% of voters in the poll, has yet to qualify for the ballot in many states ahead of the </w:t>
      </w:r>
      <w:hyperlink r:id="rId23" w:history="1">
        <w:r w:rsidRPr="003D4017">
          <w:rPr>
            <w:rStyle w:val="Hyperlink"/>
          </w:rPr>
          <w:t>Nov. 5 election</w:t>
        </w:r>
      </w:hyperlink>
      <w:r w:rsidRPr="005D7C94">
        <w:rPr>
          <w:sz w:val="16"/>
        </w:rPr>
        <w:t>.</w:t>
      </w:r>
    </w:p>
    <w:p w14:paraId="7CB1364A" w14:textId="77777777" w:rsidR="00AA410D" w:rsidRPr="003D4017" w:rsidRDefault="00AA410D" w:rsidP="00AA410D">
      <w:pPr>
        <w:rPr>
          <w:rStyle w:val="StyleUnderline"/>
        </w:rPr>
      </w:pPr>
      <w:r w:rsidRPr="005D7C94">
        <w:rPr>
          <w:rStyle w:val="StyleUnderline"/>
          <w:highlight w:val="yellow"/>
        </w:rPr>
        <w:t>Harris </w:t>
      </w:r>
      <w:hyperlink r:id="rId24" w:history="1">
        <w:r w:rsidRPr="005D7C94">
          <w:rPr>
            <w:rStyle w:val="StyleUnderline"/>
            <w:highlight w:val="yellow"/>
          </w:rPr>
          <w:t>campaigned</w:t>
        </w:r>
      </w:hyperlink>
      <w:r w:rsidRPr="005D7C94">
        <w:rPr>
          <w:rStyle w:val="StyleUnderline"/>
          <w:highlight w:val="yellow"/>
        </w:rPr>
        <w:t> in the</w:t>
      </w:r>
      <w:r w:rsidRPr="003D4017">
        <w:rPr>
          <w:rStyle w:val="StyleUnderline"/>
        </w:rPr>
        <w:t xml:space="preserve"> critical </w:t>
      </w:r>
      <w:r w:rsidRPr="005D7C94">
        <w:rPr>
          <w:rStyle w:val="StyleUnderline"/>
          <w:highlight w:val="yellow"/>
        </w:rPr>
        <w:t>battleground state of Wisconsin</w:t>
      </w:r>
      <w:r w:rsidRPr="003D4017">
        <w:rPr>
          <w:rStyle w:val="StyleUnderline"/>
        </w:rPr>
        <w:t xml:space="preserve"> on Tuesday. </w:t>
      </w:r>
      <w:r w:rsidRPr="005D7C94">
        <w:rPr>
          <w:rStyle w:val="StyleUnderline"/>
          <w:highlight w:val="yellow"/>
        </w:rPr>
        <w:t>She won support from major party figures</w:t>
      </w:r>
      <w:r w:rsidRPr="003D4017">
        <w:rPr>
          <w:rStyle w:val="StyleUnderline"/>
        </w:rPr>
        <w:t xml:space="preserve"> and attention has since turned to who she will pick as her running mate.</w:t>
      </w:r>
    </w:p>
    <w:p w14:paraId="357CBD7A" w14:textId="77777777" w:rsidR="00AA410D" w:rsidRPr="005D7C94" w:rsidRDefault="00AA410D" w:rsidP="00AA410D">
      <w:pPr>
        <w:rPr>
          <w:sz w:val="16"/>
        </w:rPr>
      </w:pPr>
      <w:r w:rsidRPr="005D7C94">
        <w:rPr>
          <w:sz w:val="16"/>
        </w:rPr>
        <w:t>Many respondents in the Reuters/Ipsos poll said they knew nothing about the Democrats seen as potential picks to join Harris' ticket.</w:t>
      </w:r>
    </w:p>
    <w:p w14:paraId="0D7DD042" w14:textId="77777777" w:rsidR="00AA410D" w:rsidRPr="005D7C94" w:rsidRDefault="00AA410D" w:rsidP="00AA410D">
      <w:pPr>
        <w:rPr>
          <w:sz w:val="16"/>
        </w:rPr>
      </w:pPr>
      <w:r w:rsidRPr="005D7C94">
        <w:rPr>
          <w:sz w:val="16"/>
        </w:rPr>
        <w:t>About one in four registered voters said they had never heard of U.S. Transportation Secretary Pete Buttigieg, a former Democratic presidential candidate who had the highest favorability rating - 37% - of the potential Harris running mates in the poll.</w:t>
      </w:r>
    </w:p>
    <w:p w14:paraId="2EAB2CC6" w14:textId="77777777" w:rsidR="00AA410D" w:rsidRPr="005D7C94" w:rsidRDefault="00AA410D" w:rsidP="00AA410D">
      <w:pPr>
        <w:rPr>
          <w:sz w:val="16"/>
        </w:rPr>
      </w:pPr>
      <w:r w:rsidRPr="005D7C94">
        <w:rPr>
          <w:sz w:val="16"/>
        </w:rPr>
        <w:t>One in three had not heard of California Governor Gavin Newsom, with about the same share saying they looked on him favorably. Half of registered voters in the poll had never heard of Arizona Senator Mark Kelly and two thirds knew nothing of Kentucky Governor Andy Beshear.</w:t>
      </w:r>
    </w:p>
    <w:p w14:paraId="6AACCCCD" w14:textId="3BC6B70C" w:rsidR="00AA410D" w:rsidRPr="001534F1" w:rsidRDefault="00AA410D" w:rsidP="00AA410D">
      <w:pPr>
        <w:rPr>
          <w:sz w:val="16"/>
        </w:rPr>
      </w:pPr>
      <w:r w:rsidRPr="005D7C94">
        <w:rPr>
          <w:sz w:val="16"/>
        </w:rPr>
        <w:t>The poll, which was conducted online, surveyed 1,241 U.S. adults nationwide, including 1,018 registered voters.</w:t>
      </w:r>
    </w:p>
    <w:p w14:paraId="7F31CCAB" w14:textId="0F1B26DC" w:rsidR="005A76F4" w:rsidRDefault="003C5752" w:rsidP="003C5752">
      <w:pPr>
        <w:pStyle w:val="Heading2"/>
      </w:pPr>
      <w:r>
        <w:t>Links</w:t>
      </w:r>
    </w:p>
    <w:p w14:paraId="63ACD4F3" w14:textId="77777777" w:rsidR="00A75076" w:rsidRPr="003C5752" w:rsidRDefault="00A75076" w:rsidP="00A75076">
      <w:pPr>
        <w:pStyle w:val="Heading3"/>
      </w:pPr>
      <w:r>
        <w:t>IL - Harris Tied to the Plan</w:t>
      </w:r>
    </w:p>
    <w:p w14:paraId="7872609D" w14:textId="77777777" w:rsidR="00A75076" w:rsidRDefault="00A75076" w:rsidP="00A75076">
      <w:pPr>
        <w:pStyle w:val="Heading4"/>
      </w:pPr>
      <w:r>
        <w:t>Harris represents Biden’s policies – voters will blame her for the plan</w:t>
      </w:r>
    </w:p>
    <w:p w14:paraId="56F16E48" w14:textId="77777777" w:rsidR="00A75076" w:rsidRPr="0028379B" w:rsidRDefault="00A75076" w:rsidP="00A75076">
      <w:pPr>
        <w:rPr>
          <w:rStyle w:val="Style13ptBold"/>
          <w:sz w:val="16"/>
        </w:rPr>
      </w:pPr>
      <w:r>
        <w:rPr>
          <w:rStyle w:val="Style13ptBold"/>
        </w:rPr>
        <w:t xml:space="preserve">Economist 7/23 </w:t>
      </w:r>
      <w:r w:rsidRPr="0028379B">
        <w:rPr>
          <w:sz w:val="16"/>
        </w:rPr>
        <w:t xml:space="preserve">The Economist is a British weekly newspaper published in printed magazine format and digitally. It focuses on current affairs, international business, politics, technology, and culture, and is mostly written and edited in Britain. (The Economist, 7-23-2024, “Kamala Harris carries the torch, and the burden, of </w:t>
      </w:r>
      <w:proofErr w:type="spellStart"/>
      <w:r w:rsidRPr="0028379B">
        <w:rPr>
          <w:sz w:val="16"/>
        </w:rPr>
        <w:t>Bidenomics</w:t>
      </w:r>
      <w:proofErr w:type="spellEnd"/>
      <w:r w:rsidRPr="0028379B">
        <w:rPr>
          <w:sz w:val="16"/>
        </w:rPr>
        <w:t xml:space="preserve">,” </w:t>
      </w:r>
      <w:r w:rsidRPr="0028379B">
        <w:rPr>
          <w:i/>
          <w:iCs/>
          <w:sz w:val="16"/>
        </w:rPr>
        <w:t>The Economist</w:t>
      </w:r>
      <w:r w:rsidRPr="0028379B">
        <w:rPr>
          <w:sz w:val="16"/>
        </w:rPr>
        <w:t>, DA: 7-24-2024, https://www.economist.com/united-states/2024/07/23/kamala-harris-carries-the-torch-and-the-burden-of-bidenomics.) SP</w:t>
      </w:r>
    </w:p>
    <w:p w14:paraId="072094C1" w14:textId="77777777" w:rsidR="00A75076" w:rsidRPr="0028379B" w:rsidRDefault="00A75076" w:rsidP="00A75076">
      <w:pPr>
        <w:rPr>
          <w:sz w:val="16"/>
        </w:rPr>
      </w:pPr>
      <w:r w:rsidRPr="0028379B">
        <w:rPr>
          <w:sz w:val="16"/>
        </w:rPr>
        <w:t>Pinpointing differences in the economic views of Kamala Harris and Joe Biden is no easy task</w:t>
      </w:r>
      <w:r w:rsidRPr="0028379B">
        <w:rPr>
          <w:u w:val="single"/>
        </w:rPr>
        <w:t xml:space="preserve">: </w:t>
      </w:r>
      <w:r w:rsidRPr="001D0414">
        <w:rPr>
          <w:highlight w:val="green"/>
          <w:u w:val="single"/>
        </w:rPr>
        <w:t xml:space="preserve">the two have </w:t>
      </w:r>
      <w:r w:rsidRPr="001D0414">
        <w:rPr>
          <w:rStyle w:val="Emphasis"/>
          <w:highlight w:val="green"/>
        </w:rPr>
        <w:t>promoted the same ideas</w:t>
      </w:r>
      <w:r w:rsidRPr="0028379B">
        <w:rPr>
          <w:u w:val="single"/>
        </w:rPr>
        <w:t xml:space="preserve"> and touted the same accomplishments for the past three and a half years.</w:t>
      </w:r>
      <w:r w:rsidRPr="0028379B">
        <w:rPr>
          <w:sz w:val="16"/>
        </w:rPr>
        <w:t xml:space="preserve"> But give this to </w:t>
      </w:r>
      <w:proofErr w:type="spellStart"/>
      <w:r w:rsidRPr="0028379B">
        <w:rPr>
          <w:sz w:val="16"/>
        </w:rPr>
        <w:t>Ms</w:t>
      </w:r>
      <w:proofErr w:type="spellEnd"/>
      <w:r w:rsidRPr="0028379B">
        <w:rPr>
          <w:sz w:val="16"/>
        </w:rPr>
        <w:t xml:space="preserve"> Harris: she seems capable of wrapping their wide set of policies, from semiconductor subsidies to student-debt cancellation, in more attractive packaging than her boss did. </w:t>
      </w:r>
      <w:proofErr w:type="spellStart"/>
      <w:r w:rsidRPr="0028379B">
        <w:rPr>
          <w:sz w:val="16"/>
        </w:rPr>
        <w:t>Mr</w:t>
      </w:r>
      <w:proofErr w:type="spellEnd"/>
      <w:r w:rsidRPr="0028379B">
        <w:rPr>
          <w:sz w:val="16"/>
        </w:rPr>
        <w:t xml:space="preserve"> Biden called it his “build back better” agenda, a mouthful that never caught on. In recent speeches on economics the backdrop behind </w:t>
      </w:r>
      <w:proofErr w:type="spellStart"/>
      <w:r w:rsidRPr="0028379B">
        <w:rPr>
          <w:sz w:val="16"/>
        </w:rPr>
        <w:t>Ms</w:t>
      </w:r>
      <w:proofErr w:type="spellEnd"/>
      <w:r w:rsidRPr="0028379B">
        <w:rPr>
          <w:sz w:val="16"/>
        </w:rPr>
        <w:t xml:space="preserve"> Harris has displayed a more elegant phrase: “freedom to thrive”.</w:t>
      </w:r>
    </w:p>
    <w:p w14:paraId="07F7665D" w14:textId="77777777" w:rsidR="00A75076" w:rsidRPr="0028379B" w:rsidRDefault="00A75076" w:rsidP="00A75076">
      <w:pPr>
        <w:rPr>
          <w:u w:val="single"/>
        </w:rPr>
      </w:pPr>
      <w:r w:rsidRPr="0028379B">
        <w:rPr>
          <w:sz w:val="16"/>
        </w:rPr>
        <w:t xml:space="preserve">Whether or not that becomes a slogan in her presidential campaign, people who have worked with </w:t>
      </w:r>
      <w:proofErr w:type="spellStart"/>
      <w:r w:rsidRPr="0028379B">
        <w:rPr>
          <w:sz w:val="16"/>
        </w:rPr>
        <w:t>Ms</w:t>
      </w:r>
      <w:proofErr w:type="spellEnd"/>
      <w:r w:rsidRPr="0028379B">
        <w:rPr>
          <w:sz w:val="16"/>
        </w:rPr>
        <w:t xml:space="preserve"> Harris say it encapsulates her philosophy and her approach to economic policy. </w:t>
      </w:r>
      <w:r w:rsidRPr="001D0414">
        <w:rPr>
          <w:highlight w:val="green"/>
          <w:u w:val="single"/>
        </w:rPr>
        <w:t xml:space="preserve">She would aim for </w:t>
      </w:r>
      <w:r w:rsidRPr="001D0414">
        <w:rPr>
          <w:b/>
          <w:bCs/>
          <w:highlight w:val="green"/>
          <w:u w:val="single"/>
        </w:rPr>
        <w:t xml:space="preserve">an </w:t>
      </w:r>
      <w:r w:rsidRPr="001D0414">
        <w:rPr>
          <w:rStyle w:val="Emphasis"/>
          <w:highlight w:val="green"/>
        </w:rPr>
        <w:t>extension</w:t>
      </w:r>
      <w:r w:rsidRPr="0028379B">
        <w:rPr>
          <w:rStyle w:val="Emphasis"/>
        </w:rPr>
        <w:t xml:space="preserve">, not a refashioning, </w:t>
      </w:r>
      <w:r w:rsidRPr="001D0414">
        <w:rPr>
          <w:rStyle w:val="Emphasis"/>
          <w:highlight w:val="green"/>
        </w:rPr>
        <w:t xml:space="preserve">of </w:t>
      </w:r>
      <w:proofErr w:type="spellStart"/>
      <w:r w:rsidRPr="001D0414">
        <w:rPr>
          <w:rStyle w:val="Emphasis"/>
          <w:highlight w:val="green"/>
        </w:rPr>
        <w:t>Bidenomics</w:t>
      </w:r>
      <w:proofErr w:type="spellEnd"/>
      <w:r w:rsidRPr="0028379B">
        <w:rPr>
          <w:sz w:val="16"/>
        </w:rPr>
        <w:t xml:space="preserve">. </w:t>
      </w:r>
      <w:proofErr w:type="spellStart"/>
      <w:r w:rsidRPr="0028379B">
        <w:rPr>
          <w:sz w:val="16"/>
        </w:rPr>
        <w:t>Mr</w:t>
      </w:r>
      <w:proofErr w:type="spellEnd"/>
      <w:r w:rsidRPr="0028379B">
        <w:rPr>
          <w:sz w:val="16"/>
        </w:rPr>
        <w:t xml:space="preserve"> Biden delivered one half of his </w:t>
      </w:r>
      <w:proofErr w:type="spellStart"/>
      <w:r w:rsidRPr="0028379B">
        <w:rPr>
          <w:sz w:val="16"/>
        </w:rPr>
        <w:t>programme</w:t>
      </w:r>
      <w:proofErr w:type="spellEnd"/>
      <w:r w:rsidRPr="0028379B">
        <w:rPr>
          <w:sz w:val="16"/>
        </w:rPr>
        <w:t>, with large investments in American infrastructure, manufacturing and green energy</w:t>
      </w:r>
      <w:r w:rsidRPr="0028379B">
        <w:rPr>
          <w:u w:val="single"/>
        </w:rPr>
        <w:t xml:space="preserve">. </w:t>
      </w:r>
      <w:proofErr w:type="spellStart"/>
      <w:r w:rsidRPr="0028379B">
        <w:rPr>
          <w:u w:val="single"/>
        </w:rPr>
        <w:t>Ms</w:t>
      </w:r>
      <w:proofErr w:type="spellEnd"/>
      <w:r w:rsidRPr="0028379B">
        <w:rPr>
          <w:u w:val="single"/>
        </w:rPr>
        <w:t xml:space="preserve"> Harris would continue that, now mostly in its implementation phase. But </w:t>
      </w:r>
      <w:r w:rsidRPr="001D0414">
        <w:rPr>
          <w:highlight w:val="green"/>
          <w:u w:val="single"/>
        </w:rPr>
        <w:t xml:space="preserve">her </w:t>
      </w:r>
      <w:proofErr w:type="gramStart"/>
      <w:r w:rsidRPr="001D0414">
        <w:rPr>
          <w:u w:val="single"/>
        </w:rPr>
        <w:t xml:space="preserve">main </w:t>
      </w:r>
      <w:r w:rsidRPr="001D0414">
        <w:rPr>
          <w:highlight w:val="green"/>
          <w:u w:val="single"/>
        </w:rPr>
        <w:t>focus</w:t>
      </w:r>
      <w:proofErr w:type="gramEnd"/>
      <w:r w:rsidRPr="001D0414">
        <w:rPr>
          <w:highlight w:val="green"/>
          <w:u w:val="single"/>
        </w:rPr>
        <w:t xml:space="preserve"> would be on</w:t>
      </w:r>
      <w:r w:rsidRPr="0028379B">
        <w:rPr>
          <w:u w:val="single"/>
        </w:rPr>
        <w:t xml:space="preserve"> the other half of </w:t>
      </w:r>
      <w:r w:rsidRPr="001D0414">
        <w:rPr>
          <w:highlight w:val="green"/>
          <w:u w:val="single"/>
        </w:rPr>
        <w:t>his</w:t>
      </w:r>
      <w:r w:rsidRPr="0028379B">
        <w:rPr>
          <w:u w:val="single"/>
        </w:rPr>
        <w:t xml:space="preserve"> </w:t>
      </w:r>
      <w:proofErr w:type="spellStart"/>
      <w:r w:rsidRPr="0028379B">
        <w:rPr>
          <w:u w:val="single"/>
        </w:rPr>
        <w:t>programme</w:t>
      </w:r>
      <w:proofErr w:type="spellEnd"/>
      <w:r w:rsidRPr="0028379B">
        <w:rPr>
          <w:u w:val="single"/>
        </w:rPr>
        <w:t xml:space="preserve">, a </w:t>
      </w:r>
      <w:r w:rsidRPr="001D0414">
        <w:rPr>
          <w:highlight w:val="green"/>
          <w:u w:val="single"/>
        </w:rPr>
        <w:t>social agenda</w:t>
      </w:r>
      <w:r w:rsidRPr="0028379B">
        <w:rPr>
          <w:u w:val="single"/>
        </w:rPr>
        <w:t xml:space="preserve"> left largely unconsummated.</w:t>
      </w:r>
    </w:p>
    <w:p w14:paraId="391EC4BE" w14:textId="77777777" w:rsidR="00A75076" w:rsidRPr="0028379B" w:rsidRDefault="00A75076" w:rsidP="00A75076">
      <w:pPr>
        <w:rPr>
          <w:sz w:val="16"/>
        </w:rPr>
      </w:pPr>
      <w:r w:rsidRPr="0028379B">
        <w:rPr>
          <w:u w:val="single"/>
        </w:rPr>
        <w:t>That includes trying to secure more funding for kindergarten, higher wages for homecare workers and paid family leave for all.</w:t>
      </w:r>
      <w:r w:rsidRPr="0028379B">
        <w:rPr>
          <w:sz w:val="16"/>
        </w:rPr>
        <w:t xml:space="preserve"> </w:t>
      </w:r>
      <w:proofErr w:type="gramStart"/>
      <w:r w:rsidRPr="0028379B">
        <w:rPr>
          <w:sz w:val="16"/>
        </w:rPr>
        <w:t>So</w:t>
      </w:r>
      <w:proofErr w:type="gramEnd"/>
      <w:r w:rsidRPr="0028379B">
        <w:rPr>
          <w:sz w:val="16"/>
        </w:rPr>
        <w:t xml:space="preserve"> it was no coincidence that the first two unions to endorse </w:t>
      </w:r>
      <w:proofErr w:type="spellStart"/>
      <w:r w:rsidRPr="0028379B">
        <w:rPr>
          <w:sz w:val="16"/>
        </w:rPr>
        <w:t>Ms</w:t>
      </w:r>
      <w:proofErr w:type="spellEnd"/>
      <w:r w:rsidRPr="0028379B">
        <w:rPr>
          <w:sz w:val="16"/>
        </w:rPr>
        <w:t xml:space="preserve"> Harris, within hours of </w:t>
      </w:r>
      <w:proofErr w:type="spellStart"/>
      <w:r w:rsidRPr="0028379B">
        <w:rPr>
          <w:sz w:val="16"/>
        </w:rPr>
        <w:t>Mr</w:t>
      </w:r>
      <w:proofErr w:type="spellEnd"/>
      <w:r w:rsidRPr="0028379B">
        <w:rPr>
          <w:sz w:val="16"/>
        </w:rPr>
        <w:t xml:space="preserve"> Biden’s exit from the presidential race, were the American Federation of Teachers and the Service Employees International Union, which represents nurses, among others</w:t>
      </w:r>
      <w:r w:rsidRPr="0028379B">
        <w:rPr>
          <w:u w:val="single"/>
        </w:rPr>
        <w:t xml:space="preserve">. </w:t>
      </w:r>
      <w:proofErr w:type="spellStart"/>
      <w:r w:rsidRPr="0028379B">
        <w:rPr>
          <w:u w:val="single"/>
        </w:rPr>
        <w:t>Ms</w:t>
      </w:r>
      <w:proofErr w:type="spellEnd"/>
      <w:r w:rsidRPr="0028379B">
        <w:rPr>
          <w:u w:val="single"/>
        </w:rPr>
        <w:t xml:space="preserve"> Harris has also played a crucial role in getting the Biden administration to reduce the burden of medical debt for Americans</w:t>
      </w:r>
      <w:r w:rsidRPr="0028379B">
        <w:rPr>
          <w:sz w:val="16"/>
        </w:rPr>
        <w:t xml:space="preserve"> (through a rule that removes medical debt from personal credit scores), something that she would probably build on as president.</w:t>
      </w:r>
    </w:p>
    <w:p w14:paraId="6C6E8762" w14:textId="77777777" w:rsidR="00A75076" w:rsidRPr="0028379B" w:rsidRDefault="00A75076" w:rsidP="00A75076">
      <w:pPr>
        <w:rPr>
          <w:sz w:val="16"/>
        </w:rPr>
      </w:pPr>
      <w:r w:rsidRPr="0028379B">
        <w:rPr>
          <w:sz w:val="16"/>
        </w:rPr>
        <w:t>Jim Kessler of Third Way, a think-tank aligned with centrist Democrats, thinks her focus on social issues reflects her background as a California Democrat. “You see just an unbelievable dynamism in the state economy, and then also the difficulties that this creates for middle-class people on affordability issues,” he says. “You get a mix that is very pro-capitalist but also pro-consumer, and you see that with her.”</w:t>
      </w:r>
    </w:p>
    <w:p w14:paraId="674CBD0D" w14:textId="77777777" w:rsidR="00A75076" w:rsidRPr="0028379B" w:rsidRDefault="00A75076" w:rsidP="00A75076">
      <w:pPr>
        <w:rPr>
          <w:sz w:val="16"/>
        </w:rPr>
      </w:pPr>
      <w:r w:rsidRPr="0028379B">
        <w:rPr>
          <w:sz w:val="16"/>
        </w:rPr>
        <w:t>Her experience as California’s attorney-general, the state’s top prosecutor, also gave her a belief in the power of regulations to serve the public good—a sharp contrast with Donald Trump’s desire to shrink the government’s footprint. In one prominent case, by playing hardball with some of America’s biggest banks, she ended up securing an $18bn settlement for Californians hit by improper mortgage foreclosures. “She’s very proud of that,” says Felicia Wong of Roosevelt Forward, a progressive advocacy group. “It is a one-two punch. She’ll promote workers’ rights and then also make sure that companies and the financial system are not abusing them.”</w:t>
      </w:r>
    </w:p>
    <w:p w14:paraId="05FD7EB5" w14:textId="77777777" w:rsidR="00A75076" w:rsidRPr="0028379B" w:rsidRDefault="00A75076" w:rsidP="00A75076">
      <w:pPr>
        <w:rPr>
          <w:sz w:val="16"/>
        </w:rPr>
      </w:pPr>
      <w:r w:rsidRPr="0028379B">
        <w:rPr>
          <w:sz w:val="16"/>
        </w:rPr>
        <w:t xml:space="preserve">That naturally raises the question of whether </w:t>
      </w:r>
      <w:proofErr w:type="spellStart"/>
      <w:r w:rsidRPr="0028379B">
        <w:rPr>
          <w:sz w:val="16"/>
        </w:rPr>
        <w:t>Ms</w:t>
      </w:r>
      <w:proofErr w:type="spellEnd"/>
      <w:r w:rsidRPr="0028379B">
        <w:rPr>
          <w:sz w:val="16"/>
        </w:rPr>
        <w:t xml:space="preserve"> Harris stands to </w:t>
      </w:r>
      <w:proofErr w:type="spellStart"/>
      <w:r w:rsidRPr="0028379B">
        <w:rPr>
          <w:sz w:val="16"/>
        </w:rPr>
        <w:t>Mr</w:t>
      </w:r>
      <w:proofErr w:type="spellEnd"/>
      <w:r w:rsidRPr="0028379B">
        <w:rPr>
          <w:sz w:val="16"/>
        </w:rPr>
        <w:t xml:space="preserve"> Biden’s left on economics. Her platform for the Democratic primaries of 2020 certainly suggested she might. She initially campaigned for “Medicare for all”, a single health-insurance plan for all Americans that would involve much more government </w:t>
      </w:r>
      <w:proofErr w:type="spellStart"/>
      <w:r w:rsidRPr="0028379B">
        <w:rPr>
          <w:sz w:val="16"/>
        </w:rPr>
        <w:t>centralisation</w:t>
      </w:r>
      <w:proofErr w:type="spellEnd"/>
      <w:r w:rsidRPr="0028379B">
        <w:rPr>
          <w:sz w:val="16"/>
        </w:rPr>
        <w:t xml:space="preserve"> than the smorgasbord of private and public options in the current system. She also proposed a full repeal of </w:t>
      </w:r>
      <w:proofErr w:type="spellStart"/>
      <w:r w:rsidRPr="0028379B">
        <w:rPr>
          <w:sz w:val="16"/>
        </w:rPr>
        <w:t>Mr</w:t>
      </w:r>
      <w:proofErr w:type="spellEnd"/>
      <w:r w:rsidRPr="0028379B">
        <w:rPr>
          <w:sz w:val="16"/>
        </w:rPr>
        <w:t xml:space="preserve"> Trump’s tax cuts passed in 2017, whereas </w:t>
      </w:r>
      <w:proofErr w:type="spellStart"/>
      <w:r w:rsidRPr="0028379B">
        <w:rPr>
          <w:sz w:val="16"/>
        </w:rPr>
        <w:t>Mr</w:t>
      </w:r>
      <w:proofErr w:type="spellEnd"/>
      <w:r w:rsidRPr="0028379B">
        <w:rPr>
          <w:sz w:val="16"/>
        </w:rPr>
        <w:t xml:space="preserve"> Biden has called for maintaining lower tax rates for people earning less than $400,000 a year, or about 98% of the population.</w:t>
      </w:r>
    </w:p>
    <w:p w14:paraId="68F29734" w14:textId="77777777" w:rsidR="00A75076" w:rsidRPr="0028379B" w:rsidRDefault="00A75076" w:rsidP="00A75076">
      <w:pPr>
        <w:rPr>
          <w:sz w:val="16"/>
        </w:rPr>
      </w:pPr>
      <w:r w:rsidRPr="0028379B">
        <w:rPr>
          <w:sz w:val="16"/>
        </w:rPr>
        <w:t xml:space="preserve">Nevertheless, drawing conclusions from positions she took in 2020 may be misleading. Back then she tried to place herself between the progressive flank of the Democratic Party and its mainstream middle, which opened her to attacks from both. This same division plagued her campaign team for the primaries, split between left-wing advisers, including her sister Maya, and a more centrist group. Over the past few </w:t>
      </w:r>
      <w:proofErr w:type="gramStart"/>
      <w:r w:rsidRPr="0028379B">
        <w:rPr>
          <w:sz w:val="16"/>
        </w:rPr>
        <w:t>years</w:t>
      </w:r>
      <w:proofErr w:type="gramEnd"/>
      <w:r w:rsidRPr="0028379B">
        <w:rPr>
          <w:sz w:val="16"/>
        </w:rPr>
        <w:t xml:space="preserve"> she has gravitated to the party’s middle. Her main advisers on economic policy have included Mike Pyle and Deanne Millison, both of whom are moderate voices. </w:t>
      </w:r>
      <w:proofErr w:type="spellStart"/>
      <w:r w:rsidRPr="0028379B">
        <w:rPr>
          <w:u w:val="single"/>
        </w:rPr>
        <w:t>Ms</w:t>
      </w:r>
      <w:proofErr w:type="spellEnd"/>
      <w:r w:rsidRPr="0028379B">
        <w:rPr>
          <w:u w:val="single"/>
        </w:rPr>
        <w:t xml:space="preserve"> </w:t>
      </w:r>
      <w:r w:rsidRPr="001D0414">
        <w:rPr>
          <w:highlight w:val="green"/>
          <w:u w:val="single"/>
        </w:rPr>
        <w:t>Harris also</w:t>
      </w:r>
      <w:r w:rsidRPr="0028379B">
        <w:rPr>
          <w:u w:val="single"/>
        </w:rPr>
        <w:t xml:space="preserve"> seems to have </w:t>
      </w:r>
      <w:r w:rsidRPr="001D0414">
        <w:rPr>
          <w:highlight w:val="green"/>
          <w:u w:val="single"/>
        </w:rPr>
        <w:t>adopted</w:t>
      </w:r>
      <w:r w:rsidRPr="0028379B">
        <w:rPr>
          <w:u w:val="single"/>
        </w:rPr>
        <w:t xml:space="preserve"> </w:t>
      </w:r>
      <w:proofErr w:type="spellStart"/>
      <w:r w:rsidRPr="0028379B">
        <w:rPr>
          <w:u w:val="single"/>
        </w:rPr>
        <w:t>Mr</w:t>
      </w:r>
      <w:proofErr w:type="spellEnd"/>
      <w:r w:rsidRPr="0028379B">
        <w:rPr>
          <w:u w:val="single"/>
        </w:rPr>
        <w:t xml:space="preserve"> </w:t>
      </w:r>
      <w:r w:rsidRPr="001D0414">
        <w:rPr>
          <w:highlight w:val="green"/>
          <w:u w:val="single"/>
        </w:rPr>
        <w:t>Biden’s</w:t>
      </w:r>
      <w:r w:rsidRPr="0028379B">
        <w:rPr>
          <w:u w:val="single"/>
        </w:rPr>
        <w:t xml:space="preserve"> milder </w:t>
      </w:r>
      <w:r w:rsidRPr="001D0414">
        <w:rPr>
          <w:highlight w:val="green"/>
          <w:u w:val="single"/>
        </w:rPr>
        <w:t>positions on health care and taxes</w:t>
      </w:r>
      <w:r w:rsidRPr="0028379B">
        <w:rPr>
          <w:u w:val="single"/>
        </w:rPr>
        <w:t>, though she has yet to spell out her plans for either</w:t>
      </w:r>
      <w:r w:rsidRPr="0028379B">
        <w:rPr>
          <w:sz w:val="16"/>
        </w:rPr>
        <w:t>. “There is no real daylight between her and the president,” says a former member of her team.</w:t>
      </w:r>
    </w:p>
    <w:p w14:paraId="3D9FA199" w14:textId="77777777" w:rsidR="00A75076" w:rsidRPr="0028379B" w:rsidRDefault="00A75076" w:rsidP="00A75076">
      <w:pPr>
        <w:rPr>
          <w:sz w:val="16"/>
        </w:rPr>
      </w:pPr>
      <w:r w:rsidRPr="00160359">
        <w:rPr>
          <w:highlight w:val="green"/>
          <w:u w:val="single"/>
        </w:rPr>
        <w:t xml:space="preserve">The fact that </w:t>
      </w:r>
      <w:proofErr w:type="spellStart"/>
      <w:r w:rsidRPr="00160359">
        <w:rPr>
          <w:highlight w:val="green"/>
          <w:u w:val="single"/>
        </w:rPr>
        <w:t>Kamalanomics</w:t>
      </w:r>
      <w:proofErr w:type="spellEnd"/>
      <w:r w:rsidRPr="00160359">
        <w:rPr>
          <w:highlight w:val="green"/>
          <w:u w:val="single"/>
        </w:rPr>
        <w:t xml:space="preserve"> </w:t>
      </w:r>
      <w:r w:rsidRPr="001D0414">
        <w:rPr>
          <w:highlight w:val="green"/>
          <w:u w:val="single"/>
        </w:rPr>
        <w:t>looks</w:t>
      </w:r>
      <w:r w:rsidRPr="0028379B">
        <w:rPr>
          <w:u w:val="single"/>
        </w:rPr>
        <w:t xml:space="preserve"> so much </w:t>
      </w:r>
      <w:r w:rsidRPr="001D0414">
        <w:rPr>
          <w:highlight w:val="green"/>
          <w:u w:val="single"/>
        </w:rPr>
        <w:t xml:space="preserve">like </w:t>
      </w:r>
      <w:proofErr w:type="spellStart"/>
      <w:r w:rsidRPr="001D0414">
        <w:rPr>
          <w:highlight w:val="green"/>
          <w:u w:val="single"/>
        </w:rPr>
        <w:t>Bidenomics</w:t>
      </w:r>
      <w:proofErr w:type="spellEnd"/>
      <w:r w:rsidRPr="001D0414">
        <w:rPr>
          <w:highlight w:val="green"/>
          <w:u w:val="single"/>
        </w:rPr>
        <w:t xml:space="preserve"> poses</w:t>
      </w:r>
      <w:r w:rsidRPr="0028379B">
        <w:rPr>
          <w:u w:val="single"/>
        </w:rPr>
        <w:t xml:space="preserve"> big </w:t>
      </w:r>
      <w:r w:rsidRPr="001D0414">
        <w:rPr>
          <w:highlight w:val="green"/>
          <w:u w:val="single"/>
        </w:rPr>
        <w:t>risks</w:t>
      </w:r>
      <w:r w:rsidRPr="0028379B">
        <w:rPr>
          <w:u w:val="single"/>
        </w:rPr>
        <w:t xml:space="preserve"> for her candidacy, given how unpopular the latter has proved to be. In poll after poll a clear </w:t>
      </w:r>
      <w:r w:rsidRPr="001D0414">
        <w:rPr>
          <w:highlight w:val="green"/>
          <w:u w:val="single"/>
        </w:rPr>
        <w:t>majority of Americans grade</w:t>
      </w:r>
      <w:r w:rsidRPr="0028379B">
        <w:rPr>
          <w:u w:val="single"/>
        </w:rPr>
        <w:t xml:space="preserve"> </w:t>
      </w:r>
      <w:proofErr w:type="spellStart"/>
      <w:r w:rsidRPr="0028379B">
        <w:rPr>
          <w:u w:val="single"/>
        </w:rPr>
        <w:t>Mr</w:t>
      </w:r>
      <w:proofErr w:type="spellEnd"/>
      <w:r w:rsidRPr="0028379B">
        <w:rPr>
          <w:u w:val="single"/>
        </w:rPr>
        <w:t xml:space="preserve"> </w:t>
      </w:r>
      <w:r w:rsidRPr="001D0414">
        <w:rPr>
          <w:highlight w:val="green"/>
          <w:u w:val="single"/>
        </w:rPr>
        <w:t>Biden poorly</w:t>
      </w:r>
      <w:r w:rsidRPr="0028379B">
        <w:rPr>
          <w:u w:val="single"/>
        </w:rPr>
        <w:t xml:space="preserve"> on the economy, their pessimism heavily </w:t>
      </w:r>
      <w:proofErr w:type="spellStart"/>
      <w:r w:rsidRPr="0028379B">
        <w:rPr>
          <w:u w:val="single"/>
        </w:rPr>
        <w:t>coloured</w:t>
      </w:r>
      <w:proofErr w:type="spellEnd"/>
      <w:r w:rsidRPr="0028379B">
        <w:rPr>
          <w:u w:val="single"/>
        </w:rPr>
        <w:t xml:space="preserve"> by inflation. The same </w:t>
      </w:r>
      <w:r w:rsidRPr="001D0414">
        <w:rPr>
          <w:rStyle w:val="Emphasis"/>
          <w:highlight w:val="green"/>
        </w:rPr>
        <w:t>harsh judgment could</w:t>
      </w:r>
      <w:r w:rsidRPr="001D0414">
        <w:rPr>
          <w:rStyle w:val="Emphasis"/>
        </w:rPr>
        <w:t xml:space="preserve"> easily </w:t>
      </w:r>
      <w:r w:rsidRPr="001D0414">
        <w:rPr>
          <w:rStyle w:val="Emphasis"/>
          <w:highlight w:val="green"/>
        </w:rPr>
        <w:t>apply</w:t>
      </w:r>
      <w:r w:rsidRPr="001D0414">
        <w:rPr>
          <w:highlight w:val="green"/>
          <w:u w:val="single"/>
        </w:rPr>
        <w:t xml:space="preserve"> to</w:t>
      </w:r>
      <w:r w:rsidRPr="0028379B">
        <w:rPr>
          <w:u w:val="single"/>
        </w:rPr>
        <w:t xml:space="preserve"> </w:t>
      </w:r>
      <w:proofErr w:type="spellStart"/>
      <w:r w:rsidRPr="0028379B">
        <w:rPr>
          <w:u w:val="single"/>
        </w:rPr>
        <w:t>Ms</w:t>
      </w:r>
      <w:proofErr w:type="spellEnd"/>
      <w:r w:rsidRPr="0028379B">
        <w:rPr>
          <w:u w:val="single"/>
        </w:rPr>
        <w:t xml:space="preserve"> </w:t>
      </w:r>
      <w:r w:rsidRPr="001D0414">
        <w:rPr>
          <w:highlight w:val="green"/>
          <w:u w:val="single"/>
        </w:rPr>
        <w:t>Harris</w:t>
      </w:r>
      <w:r w:rsidRPr="0028379B">
        <w:rPr>
          <w:u w:val="single"/>
        </w:rPr>
        <w:t>.</w:t>
      </w:r>
      <w:r w:rsidRPr="0028379B">
        <w:rPr>
          <w:sz w:val="16"/>
        </w:rPr>
        <w:t xml:space="preserve"> Not only was she </w:t>
      </w:r>
      <w:proofErr w:type="spellStart"/>
      <w:r w:rsidRPr="0028379B">
        <w:rPr>
          <w:sz w:val="16"/>
        </w:rPr>
        <w:t>Mr</w:t>
      </w:r>
      <w:proofErr w:type="spellEnd"/>
      <w:r w:rsidRPr="0028379B">
        <w:rPr>
          <w:sz w:val="16"/>
        </w:rPr>
        <w:t xml:space="preserve"> Biden’s deputy, </w:t>
      </w:r>
      <w:proofErr w:type="gramStart"/>
      <w:r w:rsidRPr="0028379B">
        <w:rPr>
          <w:sz w:val="16"/>
        </w:rPr>
        <w:t>she had</w:t>
      </w:r>
      <w:proofErr w:type="gramEnd"/>
      <w:r w:rsidRPr="0028379B">
        <w:rPr>
          <w:sz w:val="16"/>
        </w:rPr>
        <w:t xml:space="preserve"> called for even bigger fiscal handouts at the height of the covid-19 pandemic, which might have made for higher inflation. As it stands, she accentuates the positives, notably the creation of more than 15m jobs on her and </w:t>
      </w:r>
      <w:proofErr w:type="spellStart"/>
      <w:r w:rsidRPr="0028379B">
        <w:rPr>
          <w:sz w:val="16"/>
        </w:rPr>
        <w:t>Mr</w:t>
      </w:r>
      <w:proofErr w:type="spellEnd"/>
      <w:r w:rsidRPr="0028379B">
        <w:rPr>
          <w:sz w:val="16"/>
        </w:rPr>
        <w:t xml:space="preserve"> Biden’s watch.</w:t>
      </w:r>
    </w:p>
    <w:p w14:paraId="30074027" w14:textId="77777777" w:rsidR="00A75076" w:rsidRPr="0028379B" w:rsidRDefault="00A75076" w:rsidP="00A75076">
      <w:pPr>
        <w:rPr>
          <w:rFonts w:ascii="Arial" w:hAnsi="Arial" w:cs="Arial"/>
          <w:sz w:val="16"/>
        </w:rPr>
      </w:pPr>
      <w:r w:rsidRPr="0028379B">
        <w:rPr>
          <w:sz w:val="16"/>
        </w:rPr>
        <w:t xml:space="preserve">Yet this underscores the challenge that </w:t>
      </w:r>
      <w:proofErr w:type="spellStart"/>
      <w:r w:rsidRPr="0028379B">
        <w:rPr>
          <w:sz w:val="16"/>
        </w:rPr>
        <w:t>Ms</w:t>
      </w:r>
      <w:proofErr w:type="spellEnd"/>
      <w:r w:rsidRPr="0028379B">
        <w:rPr>
          <w:sz w:val="16"/>
        </w:rPr>
        <w:t xml:space="preserve"> Harris now faces</w:t>
      </w:r>
      <w:r w:rsidRPr="0028379B">
        <w:rPr>
          <w:u w:val="single"/>
        </w:rPr>
        <w:t xml:space="preserve">. </w:t>
      </w:r>
      <w:r w:rsidRPr="001D0414">
        <w:rPr>
          <w:highlight w:val="green"/>
          <w:u w:val="single"/>
        </w:rPr>
        <w:t xml:space="preserve">She </w:t>
      </w:r>
      <w:r w:rsidRPr="001D0414">
        <w:rPr>
          <w:rStyle w:val="Emphasis"/>
          <w:highlight w:val="green"/>
        </w:rPr>
        <w:t>cannot repudiate</w:t>
      </w:r>
      <w:r w:rsidRPr="001D0414">
        <w:rPr>
          <w:rStyle w:val="Emphasis"/>
        </w:rPr>
        <w:t xml:space="preserve"> </w:t>
      </w:r>
      <w:proofErr w:type="spellStart"/>
      <w:r w:rsidRPr="001D0414">
        <w:rPr>
          <w:rStyle w:val="Emphasis"/>
        </w:rPr>
        <w:t>Mr</w:t>
      </w:r>
      <w:proofErr w:type="spellEnd"/>
      <w:r w:rsidRPr="001D0414">
        <w:rPr>
          <w:rStyle w:val="Emphasis"/>
        </w:rPr>
        <w:t xml:space="preserve"> </w:t>
      </w:r>
      <w:r w:rsidRPr="001D0414">
        <w:rPr>
          <w:rStyle w:val="Emphasis"/>
          <w:highlight w:val="green"/>
        </w:rPr>
        <w:t>Biden’s record</w:t>
      </w:r>
      <w:r w:rsidRPr="0028379B">
        <w:rPr>
          <w:u w:val="single"/>
        </w:rPr>
        <w:t xml:space="preserve"> on the economy, having been so closely associated with it. But drawing attention to the administration’s successes and to the economy’s strengths may not work either</w:t>
      </w:r>
      <w:r w:rsidRPr="0028379B">
        <w:rPr>
          <w:sz w:val="16"/>
        </w:rPr>
        <w:t xml:space="preserve">. For the better part of two years the White House has been trying to do just that, to little avail. “Freedom to thrive” sounds good, but, like her boss, </w:t>
      </w:r>
      <w:proofErr w:type="spellStart"/>
      <w:r w:rsidRPr="0028379B">
        <w:rPr>
          <w:sz w:val="16"/>
        </w:rPr>
        <w:t>Ms</w:t>
      </w:r>
      <w:proofErr w:type="spellEnd"/>
      <w:r w:rsidRPr="0028379B">
        <w:rPr>
          <w:sz w:val="16"/>
        </w:rPr>
        <w:t xml:space="preserve"> Harris may find it overpowered by the American people’s freedom to gripe.</w:t>
      </w:r>
      <w:r w:rsidRPr="0028379B">
        <w:rPr>
          <w:rFonts w:ascii="Arial" w:hAnsi="Arial" w:cs="Arial"/>
          <w:sz w:val="16"/>
        </w:rPr>
        <w:t>■</w:t>
      </w:r>
    </w:p>
    <w:p w14:paraId="2134DC48" w14:textId="77777777" w:rsidR="00A75076" w:rsidRPr="000E7251" w:rsidRDefault="00A75076" w:rsidP="00A75076">
      <w:pPr>
        <w:keepNext/>
        <w:keepLines/>
        <w:spacing w:before="40" w:after="0"/>
        <w:outlineLvl w:val="3"/>
        <w:rPr>
          <w:rFonts w:eastAsia="Times New Roman" w:cs="Times New Roman"/>
          <w:b/>
          <w:iCs/>
          <w:sz w:val="26"/>
        </w:rPr>
      </w:pPr>
      <w:r w:rsidRPr="000E7251">
        <w:rPr>
          <w:rFonts w:eastAsia="Times New Roman" w:cs="Times New Roman"/>
          <w:b/>
          <w:iCs/>
          <w:sz w:val="26"/>
        </w:rPr>
        <w:t>Harris continues Biden Agenda – Takes credit for Biden Administration accomplishments</w:t>
      </w:r>
    </w:p>
    <w:p w14:paraId="03F36DE8" w14:textId="77777777" w:rsidR="00A75076" w:rsidRPr="000E7251" w:rsidRDefault="00A75076" w:rsidP="00A75076">
      <w:pPr>
        <w:rPr>
          <w:rFonts w:eastAsia="Aptos"/>
          <w:sz w:val="18"/>
          <w:szCs w:val="18"/>
        </w:rPr>
      </w:pPr>
      <w:r w:rsidRPr="000E7251">
        <w:rPr>
          <w:rFonts w:eastAsia="Aptos"/>
          <w:b/>
          <w:bCs/>
          <w:sz w:val="24"/>
          <w:szCs w:val="24"/>
        </w:rPr>
        <w:t>Stein</w:t>
      </w:r>
      <w:r w:rsidRPr="000E7251">
        <w:rPr>
          <w:rFonts w:eastAsia="Aptos"/>
          <w:sz w:val="24"/>
          <w:szCs w:val="24"/>
        </w:rPr>
        <w:t xml:space="preserve"> </w:t>
      </w:r>
      <w:r w:rsidRPr="000E7251">
        <w:rPr>
          <w:rFonts w:eastAsia="Aptos"/>
          <w:sz w:val="21"/>
          <w:szCs w:val="21"/>
        </w:rPr>
        <w:t>7/24/</w:t>
      </w:r>
      <w:r w:rsidRPr="000E7251">
        <w:rPr>
          <w:rFonts w:eastAsia="Aptos"/>
          <w:b/>
          <w:bCs/>
        </w:rPr>
        <w:t xml:space="preserve">24 </w:t>
      </w:r>
      <w:r w:rsidRPr="000E7251">
        <w:rPr>
          <w:rFonts w:eastAsia="Aptos"/>
          <w:sz w:val="18"/>
          <w:szCs w:val="18"/>
        </w:rPr>
        <w:t>[Jeff; July 24, Jeff Stein is the White House economics reporter for The Washington Post. Since joining The Washington Post in November 2017, he has covered the Republican tax law; the government shutdown; and the administration's economic response to the coronavirus, among other topics. In 2014, he founded the local news nonprofit the Ithaca Voice in Upstate New York. The Ithaca Voice has a full-time staff of reporters and remains the best publication in the city, “Kamala Harris vows to revive Biden’s defeated ‘care economy’ plans,”</w:t>
      </w:r>
      <w:r w:rsidRPr="000E7251">
        <w:rPr>
          <w:rFonts w:eastAsia="Aptos"/>
          <w:sz w:val="20"/>
          <w:szCs w:val="20"/>
        </w:rPr>
        <w:t xml:space="preserve"> </w:t>
      </w:r>
      <w:r w:rsidRPr="000E7251">
        <w:rPr>
          <w:rFonts w:eastAsia="Aptos"/>
          <w:sz w:val="18"/>
          <w:szCs w:val="18"/>
        </w:rPr>
        <w:t>https://www.washingtonpost.com/business/2024/07/24/kamala-harris-care-economy-biden/#]</w:t>
      </w:r>
    </w:p>
    <w:p w14:paraId="2CCC1627" w14:textId="77777777" w:rsidR="00A75076" w:rsidRPr="000E7251" w:rsidRDefault="00A75076" w:rsidP="00A75076">
      <w:pPr>
        <w:rPr>
          <w:rFonts w:eastAsia="Aptos"/>
          <w:sz w:val="18"/>
          <w:szCs w:val="18"/>
        </w:rPr>
      </w:pPr>
    </w:p>
    <w:p w14:paraId="2C7AAAD7" w14:textId="77777777" w:rsidR="00A75076" w:rsidRPr="000E7251" w:rsidRDefault="00A75076" w:rsidP="00A75076">
      <w:pPr>
        <w:rPr>
          <w:rFonts w:eastAsia="Aptos"/>
        </w:rPr>
      </w:pPr>
      <w:r w:rsidRPr="000E7251">
        <w:rPr>
          <w:rFonts w:eastAsia="Aptos"/>
        </w:rPr>
        <w:t xml:space="preserve">Presumptive Democratic presidential nominee </w:t>
      </w:r>
      <w:r w:rsidRPr="000E7251">
        <w:rPr>
          <w:rFonts w:eastAsia="Aptos"/>
          <w:u w:val="single"/>
        </w:rPr>
        <w:t xml:space="preserve">Kamala </w:t>
      </w:r>
      <w:r w:rsidRPr="000E7251">
        <w:rPr>
          <w:rFonts w:eastAsia="Aptos"/>
          <w:highlight w:val="cyan"/>
          <w:u w:val="single"/>
        </w:rPr>
        <w:t>Harris vowed</w:t>
      </w:r>
      <w:r w:rsidRPr="000E7251">
        <w:rPr>
          <w:rFonts w:eastAsia="Aptos"/>
          <w:u w:val="single"/>
        </w:rPr>
        <w:t xml:space="preserve"> twice this week </w:t>
      </w:r>
      <w:r w:rsidRPr="000E7251">
        <w:rPr>
          <w:rFonts w:eastAsia="Aptos"/>
          <w:highlight w:val="cyan"/>
          <w:u w:val="single"/>
        </w:rPr>
        <w:t>to revive</w:t>
      </w:r>
      <w:r w:rsidRPr="000E7251">
        <w:rPr>
          <w:rFonts w:eastAsia="Aptos"/>
          <w:u w:val="single"/>
        </w:rPr>
        <w:t xml:space="preserve"> Democratic plans</w:t>
      </w:r>
      <w:r w:rsidRPr="000E7251">
        <w:rPr>
          <w:rFonts w:eastAsia="Aptos"/>
        </w:rPr>
        <w:t xml:space="preserve"> to expand the welfare state, previewing a campaign message against Donald Trump and </w:t>
      </w:r>
      <w:r w:rsidRPr="000E7251">
        <w:rPr>
          <w:rFonts w:eastAsia="Aptos"/>
          <w:u w:val="single"/>
        </w:rPr>
        <w:t>potentially signaling one of her top priorities should she be elected</w:t>
      </w:r>
      <w:r w:rsidRPr="000E7251">
        <w:rPr>
          <w:rFonts w:eastAsia="Aptos"/>
        </w:rPr>
        <w:t>.</w:t>
      </w:r>
    </w:p>
    <w:p w14:paraId="78F8B752" w14:textId="77777777" w:rsidR="00A75076" w:rsidRPr="000E7251" w:rsidRDefault="00A75076" w:rsidP="00A75076">
      <w:pPr>
        <w:rPr>
          <w:rFonts w:eastAsia="Aptos"/>
          <w:u w:val="single"/>
        </w:rPr>
      </w:pPr>
      <w:r w:rsidRPr="000E7251">
        <w:rPr>
          <w:rFonts w:eastAsia="Aptos"/>
        </w:rPr>
        <w:t xml:space="preserve">In remarks to campaign staff in Delaware on Monday and a campaign speech in Wisconsin on Tuesday, the vice president </w:t>
      </w:r>
      <w:r w:rsidRPr="000E7251">
        <w:rPr>
          <w:rFonts w:eastAsia="Aptos"/>
          <w:u w:val="single"/>
        </w:rPr>
        <w:t xml:space="preserve">focused on key parts of President </w:t>
      </w:r>
      <w:r w:rsidRPr="000E7251">
        <w:rPr>
          <w:rFonts w:eastAsia="Aptos"/>
          <w:highlight w:val="cyan"/>
          <w:u w:val="single"/>
        </w:rPr>
        <w:t>Biden’s</w:t>
      </w:r>
      <w:r w:rsidRPr="000E7251">
        <w:rPr>
          <w:rFonts w:eastAsia="Aptos"/>
          <w:u w:val="single"/>
        </w:rPr>
        <w:t xml:space="preserve"> domestic </w:t>
      </w:r>
      <w:r w:rsidRPr="000E7251">
        <w:rPr>
          <w:rFonts w:eastAsia="Aptos"/>
          <w:highlight w:val="cyan"/>
          <w:u w:val="single"/>
        </w:rPr>
        <w:t>agenda</w:t>
      </w:r>
      <w:r w:rsidRPr="000E7251">
        <w:rPr>
          <w:rFonts w:eastAsia="Aptos"/>
          <w:u w:val="single"/>
        </w:rPr>
        <w:t xml:space="preserve"> that failed to pass because of resistance from Republicans and centrist Democrats.</w:t>
      </w:r>
      <w:r w:rsidRPr="000E7251">
        <w:rPr>
          <w:rFonts w:eastAsia="Aptos"/>
        </w:rPr>
        <w:t xml:space="preserve"> In both speeches, </w:t>
      </w:r>
      <w:r w:rsidRPr="000E7251">
        <w:rPr>
          <w:rFonts w:eastAsia="Aptos"/>
          <w:u w:val="single"/>
        </w:rPr>
        <w:t>Harris highlighted</w:t>
      </w:r>
      <w:r w:rsidRPr="000E7251">
        <w:rPr>
          <w:rFonts w:eastAsia="Aptos"/>
        </w:rPr>
        <w:t xml:space="preserve"> the need for legislation to expand paid family leave, housing assistance, </w:t>
      </w:r>
      <w:proofErr w:type="gramStart"/>
      <w:r w:rsidRPr="000E7251">
        <w:rPr>
          <w:rFonts w:eastAsia="Aptos"/>
        </w:rPr>
        <w:t>child care</w:t>
      </w:r>
      <w:proofErr w:type="gramEnd"/>
      <w:r w:rsidRPr="000E7251">
        <w:rPr>
          <w:rFonts w:eastAsia="Aptos"/>
        </w:rPr>
        <w:t xml:space="preserve"> and eldercare — </w:t>
      </w:r>
      <w:r w:rsidRPr="000E7251">
        <w:rPr>
          <w:rFonts w:eastAsia="Aptos"/>
          <w:u w:val="single"/>
        </w:rPr>
        <w:t xml:space="preserve">parts of the “care economy” that advisers say have been </w:t>
      </w:r>
      <w:r w:rsidRPr="000E7251">
        <w:rPr>
          <w:rFonts w:eastAsia="Aptos"/>
          <w:highlight w:val="cyan"/>
          <w:u w:val="single"/>
        </w:rPr>
        <w:t>one</w:t>
      </w:r>
      <w:r w:rsidRPr="000E7251">
        <w:rPr>
          <w:rFonts w:eastAsia="Aptos"/>
          <w:u w:val="single"/>
        </w:rPr>
        <w:t xml:space="preserve"> </w:t>
      </w:r>
      <w:r w:rsidRPr="000E7251">
        <w:rPr>
          <w:rFonts w:eastAsia="Aptos"/>
          <w:highlight w:val="cyan"/>
          <w:u w:val="single"/>
        </w:rPr>
        <w:t>of</w:t>
      </w:r>
      <w:r w:rsidRPr="000E7251">
        <w:rPr>
          <w:rFonts w:eastAsia="Aptos"/>
          <w:u w:val="single"/>
        </w:rPr>
        <w:t xml:space="preserve"> </w:t>
      </w:r>
      <w:r w:rsidRPr="000E7251">
        <w:rPr>
          <w:rFonts w:eastAsia="Aptos"/>
          <w:highlight w:val="cyan"/>
          <w:u w:val="single"/>
        </w:rPr>
        <w:t>her</w:t>
      </w:r>
      <w:r w:rsidRPr="000E7251">
        <w:rPr>
          <w:rFonts w:eastAsia="Aptos"/>
          <w:u w:val="single"/>
        </w:rPr>
        <w:t xml:space="preserve"> </w:t>
      </w:r>
      <w:r w:rsidRPr="000E7251">
        <w:rPr>
          <w:rFonts w:eastAsia="Aptos"/>
          <w:highlight w:val="cyan"/>
          <w:u w:val="single"/>
        </w:rPr>
        <w:t>top</w:t>
      </w:r>
      <w:r w:rsidRPr="000E7251">
        <w:rPr>
          <w:rFonts w:eastAsia="Aptos"/>
          <w:u w:val="single"/>
        </w:rPr>
        <w:t xml:space="preserve"> </w:t>
      </w:r>
      <w:r w:rsidRPr="000E7251">
        <w:rPr>
          <w:rFonts w:eastAsia="Aptos"/>
          <w:highlight w:val="cyan"/>
          <w:u w:val="single"/>
        </w:rPr>
        <w:t>priorities</w:t>
      </w:r>
      <w:r w:rsidRPr="000E7251">
        <w:rPr>
          <w:rFonts w:eastAsia="Aptos"/>
          <w:u w:val="single"/>
        </w:rPr>
        <w:t xml:space="preserve"> in the administration.</w:t>
      </w:r>
    </w:p>
    <w:p w14:paraId="789DADFC" w14:textId="77777777" w:rsidR="00A75076" w:rsidRPr="000E7251" w:rsidRDefault="00A75076" w:rsidP="00A75076">
      <w:pPr>
        <w:rPr>
          <w:rFonts w:eastAsia="Aptos"/>
          <w:sz w:val="10"/>
          <w:szCs w:val="10"/>
        </w:rPr>
      </w:pPr>
      <w:r w:rsidRPr="000E7251">
        <w:rPr>
          <w:rFonts w:eastAsia="Aptos"/>
          <w:sz w:val="10"/>
          <w:szCs w:val="10"/>
        </w:rPr>
        <w:t xml:space="preserve">“We believe in a future where no child has to grow up in poverty … where every person has access to paid family leave and affordable </w:t>
      </w:r>
      <w:proofErr w:type="gramStart"/>
      <w:r w:rsidRPr="000E7251">
        <w:rPr>
          <w:rFonts w:eastAsia="Aptos"/>
          <w:sz w:val="10"/>
          <w:szCs w:val="10"/>
        </w:rPr>
        <w:t>child care</w:t>
      </w:r>
      <w:proofErr w:type="gramEnd"/>
      <w:r w:rsidRPr="000E7251">
        <w:rPr>
          <w:rFonts w:eastAsia="Aptos"/>
          <w:sz w:val="10"/>
          <w:szCs w:val="10"/>
        </w:rPr>
        <w:t>,” Harris said in Wilmington at her campaign headquarters. “Together, we fight to build a nation where every person has affordable health care, where every worker is paid fairly and where every senior can retire with dignity.”</w:t>
      </w:r>
    </w:p>
    <w:p w14:paraId="54289DA6" w14:textId="77777777" w:rsidR="00A75076" w:rsidRPr="000E7251" w:rsidRDefault="00A75076" w:rsidP="00A75076">
      <w:pPr>
        <w:rPr>
          <w:rFonts w:eastAsia="Aptos"/>
        </w:rPr>
      </w:pPr>
      <w:r w:rsidRPr="000E7251">
        <w:rPr>
          <w:rFonts w:eastAsia="Aptos"/>
          <w:highlight w:val="cyan"/>
          <w:u w:val="single"/>
        </w:rPr>
        <w:t>Embracing</w:t>
      </w:r>
      <w:r w:rsidRPr="000E7251">
        <w:rPr>
          <w:rFonts w:eastAsia="Aptos"/>
          <w:u w:val="single"/>
        </w:rPr>
        <w:t xml:space="preserve"> these economic policies </w:t>
      </w:r>
      <w:r w:rsidRPr="000E7251">
        <w:rPr>
          <w:rFonts w:eastAsia="Aptos"/>
          <w:highlight w:val="cyan"/>
          <w:u w:val="single"/>
        </w:rPr>
        <w:t>could</w:t>
      </w:r>
      <w:r w:rsidRPr="000E7251">
        <w:rPr>
          <w:rFonts w:eastAsia="Aptos"/>
          <w:u w:val="single"/>
        </w:rPr>
        <w:t xml:space="preserve"> </w:t>
      </w:r>
      <w:r w:rsidRPr="000E7251">
        <w:rPr>
          <w:rFonts w:eastAsia="Aptos"/>
          <w:highlight w:val="cyan"/>
          <w:u w:val="single"/>
        </w:rPr>
        <w:t>help</w:t>
      </w:r>
      <w:r w:rsidRPr="000E7251">
        <w:rPr>
          <w:rFonts w:eastAsia="Aptos"/>
          <w:u w:val="single"/>
        </w:rPr>
        <w:t xml:space="preserve"> </w:t>
      </w:r>
      <w:r w:rsidRPr="000E7251">
        <w:rPr>
          <w:rFonts w:eastAsia="Aptos"/>
          <w:highlight w:val="cyan"/>
          <w:u w:val="single"/>
        </w:rPr>
        <w:t>sharpen</w:t>
      </w:r>
      <w:r w:rsidRPr="000E7251">
        <w:rPr>
          <w:rFonts w:eastAsia="Aptos"/>
          <w:u w:val="single"/>
        </w:rPr>
        <w:t xml:space="preserve"> the </w:t>
      </w:r>
      <w:r w:rsidRPr="000E7251">
        <w:rPr>
          <w:rFonts w:eastAsia="Aptos"/>
          <w:highlight w:val="cyan"/>
          <w:u w:val="single"/>
        </w:rPr>
        <w:t>contrast</w:t>
      </w:r>
      <w:r w:rsidRPr="000E7251">
        <w:rPr>
          <w:rFonts w:eastAsia="Aptos"/>
          <w:u w:val="single"/>
        </w:rPr>
        <w:t xml:space="preserve"> </w:t>
      </w:r>
      <w:r w:rsidRPr="000E7251">
        <w:rPr>
          <w:rFonts w:eastAsia="Aptos"/>
          <w:highlight w:val="cyan"/>
          <w:u w:val="single"/>
        </w:rPr>
        <w:t>between</w:t>
      </w:r>
      <w:r w:rsidRPr="000E7251">
        <w:rPr>
          <w:rFonts w:eastAsia="Aptos"/>
          <w:u w:val="single"/>
        </w:rPr>
        <w:t xml:space="preserve"> the </w:t>
      </w:r>
      <w:r w:rsidRPr="000E7251">
        <w:rPr>
          <w:rFonts w:eastAsia="Aptos"/>
          <w:highlight w:val="cyan"/>
          <w:u w:val="single"/>
        </w:rPr>
        <w:t>Dem</w:t>
      </w:r>
      <w:r w:rsidRPr="000E7251">
        <w:rPr>
          <w:rFonts w:eastAsia="Aptos"/>
          <w:u w:val="single"/>
        </w:rPr>
        <w:t xml:space="preserve">ocratic </w:t>
      </w:r>
      <w:r w:rsidRPr="000E7251">
        <w:rPr>
          <w:rFonts w:eastAsia="Aptos"/>
          <w:highlight w:val="cyan"/>
          <w:u w:val="single"/>
        </w:rPr>
        <w:t>and</w:t>
      </w:r>
      <w:r w:rsidRPr="000E7251">
        <w:rPr>
          <w:rFonts w:eastAsia="Aptos"/>
          <w:u w:val="single"/>
        </w:rPr>
        <w:t xml:space="preserve"> </w:t>
      </w:r>
      <w:r w:rsidRPr="000E7251">
        <w:rPr>
          <w:rFonts w:eastAsia="Aptos"/>
          <w:highlight w:val="cyan"/>
          <w:u w:val="single"/>
        </w:rPr>
        <w:t>Republican</w:t>
      </w:r>
      <w:r w:rsidRPr="000E7251">
        <w:rPr>
          <w:rFonts w:eastAsia="Aptos"/>
          <w:u w:val="single"/>
        </w:rPr>
        <w:t xml:space="preserve"> presidential </w:t>
      </w:r>
      <w:r w:rsidRPr="000E7251">
        <w:rPr>
          <w:rFonts w:eastAsia="Aptos"/>
          <w:highlight w:val="cyan"/>
          <w:u w:val="single"/>
        </w:rPr>
        <w:t>nominees</w:t>
      </w:r>
      <w:r w:rsidRPr="000E7251">
        <w:rPr>
          <w:rFonts w:eastAsia="Aptos"/>
          <w:u w:val="single"/>
        </w:rPr>
        <w:t xml:space="preserve"> </w:t>
      </w:r>
      <w:r w:rsidRPr="000E7251">
        <w:rPr>
          <w:rFonts w:eastAsia="Aptos"/>
        </w:rPr>
        <w:t xml:space="preserve">in a race that has so far largely been defined by abortion, Trump’s criminal convictions, and questions around Biden’s age and mental acuity. Before dropping out, Biden’s candidacy was also dogged by widespread anger over inflation, and </w:t>
      </w:r>
      <w:proofErr w:type="gramStart"/>
      <w:r w:rsidRPr="000E7251">
        <w:rPr>
          <w:rFonts w:eastAsia="Aptos"/>
        </w:rPr>
        <w:t>it’s</w:t>
      </w:r>
      <w:proofErr w:type="gramEnd"/>
      <w:r w:rsidRPr="000E7251">
        <w:rPr>
          <w:rFonts w:eastAsia="Aptos"/>
        </w:rPr>
        <w:t xml:space="preserve"> unclear how Harris plans to keep voters from punishing her for that as well.</w:t>
      </w:r>
    </w:p>
    <w:p w14:paraId="3534C1F2" w14:textId="77777777" w:rsidR="00A75076" w:rsidRPr="000E7251" w:rsidRDefault="00A75076" w:rsidP="00A75076">
      <w:pPr>
        <w:rPr>
          <w:rFonts w:eastAsia="Aptos"/>
          <w:sz w:val="10"/>
          <w:szCs w:val="10"/>
        </w:rPr>
      </w:pPr>
      <w:r w:rsidRPr="000E7251">
        <w:rPr>
          <w:rFonts w:eastAsia="Aptos"/>
          <w:sz w:val="10"/>
          <w:szCs w:val="10"/>
        </w:rPr>
        <w:t>“Trump has been campaigning on the premise that Biden is too old and unfit to serve, and if Harris runs a policy-focused campaign it will be interesting to see if Trump has to respond,” said Avik Roy, founder of the Foundation for Research on Equal Opportunity, a think tank that pushes free markets, and a former adviser to leading GOP policymakers.</w:t>
      </w:r>
    </w:p>
    <w:p w14:paraId="4401362F" w14:textId="77777777" w:rsidR="00A75076" w:rsidRPr="000E7251" w:rsidRDefault="00A75076" w:rsidP="00A75076">
      <w:pPr>
        <w:rPr>
          <w:rFonts w:eastAsia="Aptos"/>
          <w:sz w:val="10"/>
          <w:szCs w:val="10"/>
        </w:rPr>
      </w:pPr>
      <w:r w:rsidRPr="000E7251">
        <w:rPr>
          <w:rFonts w:eastAsia="Aptos"/>
          <w:sz w:val="10"/>
          <w:szCs w:val="10"/>
        </w:rPr>
        <w:t xml:space="preserve">President Biden addressed the nation Wednesday from the Oval Office on his decision to exit the presidential race and endorse Vice President Harris as the Democratic nominee. </w:t>
      </w:r>
    </w:p>
    <w:p w14:paraId="7D8877AC" w14:textId="77777777" w:rsidR="00A75076" w:rsidRPr="000E7251" w:rsidRDefault="00A75076" w:rsidP="00A75076">
      <w:pPr>
        <w:rPr>
          <w:rFonts w:eastAsia="Aptos"/>
          <w:sz w:val="10"/>
          <w:szCs w:val="10"/>
        </w:rPr>
      </w:pPr>
      <w:r w:rsidRPr="000E7251">
        <w:rPr>
          <w:rFonts w:eastAsia="Aptos"/>
          <w:sz w:val="10"/>
          <w:szCs w:val="10"/>
        </w:rPr>
        <w:t xml:space="preserve">Donald Trump is officially the Republican presidential nominee and chose Sen. J.D. Vance (R-Ohio) as his running mate. Harris is the likely Democratic nominee after </w:t>
      </w:r>
      <w:proofErr w:type="gramStart"/>
      <w:r w:rsidRPr="000E7251">
        <w:rPr>
          <w:rFonts w:eastAsia="Aptos"/>
          <w:sz w:val="10"/>
          <w:szCs w:val="10"/>
        </w:rPr>
        <w:t>a majority of</w:t>
      </w:r>
      <w:proofErr w:type="gramEnd"/>
      <w:r w:rsidRPr="000E7251">
        <w:rPr>
          <w:rFonts w:eastAsia="Aptos"/>
          <w:sz w:val="10"/>
          <w:szCs w:val="10"/>
        </w:rPr>
        <w:t xml:space="preserve"> delegates have pledged to support her. We broke down seven options for her vice-presidential pick.</w:t>
      </w:r>
    </w:p>
    <w:p w14:paraId="7763F013" w14:textId="77777777" w:rsidR="00A75076" w:rsidRPr="000E7251" w:rsidRDefault="00A75076" w:rsidP="00A75076">
      <w:pPr>
        <w:rPr>
          <w:rFonts w:eastAsia="Aptos"/>
          <w:sz w:val="10"/>
          <w:szCs w:val="10"/>
        </w:rPr>
      </w:pPr>
      <w:r w:rsidRPr="000E7251">
        <w:rPr>
          <w:rFonts w:eastAsia="Aptos"/>
          <w:sz w:val="10"/>
          <w:szCs w:val="10"/>
        </w:rPr>
        <w:t>Here’s what happened in the hours before Biden posted a letter announcing his decision to end his campaign. This is how Democrats can pick a new candidate and the top nine options to replace Biden.</w:t>
      </w:r>
    </w:p>
    <w:p w14:paraId="4FFE0D00" w14:textId="77777777" w:rsidR="00A75076" w:rsidRPr="000E7251" w:rsidRDefault="00A75076" w:rsidP="00A75076">
      <w:pPr>
        <w:rPr>
          <w:rFonts w:eastAsia="Aptos"/>
          <w:sz w:val="10"/>
          <w:szCs w:val="10"/>
        </w:rPr>
      </w:pPr>
      <w:r w:rsidRPr="000E7251">
        <w:rPr>
          <w:rFonts w:eastAsia="Aptos"/>
          <w:sz w:val="10"/>
          <w:szCs w:val="10"/>
        </w:rPr>
        <w:t>Here are some of the key dates ahead of the general election in November.</w:t>
      </w:r>
    </w:p>
    <w:p w14:paraId="60459BD4" w14:textId="77777777" w:rsidR="00A75076" w:rsidRPr="000E7251" w:rsidRDefault="00A75076" w:rsidP="00A75076">
      <w:pPr>
        <w:rPr>
          <w:rFonts w:eastAsia="Aptos"/>
          <w:sz w:val="10"/>
          <w:szCs w:val="10"/>
        </w:rPr>
      </w:pPr>
      <w:r w:rsidRPr="000E7251">
        <w:rPr>
          <w:rFonts w:eastAsia="Aptos"/>
          <w:sz w:val="10"/>
          <w:szCs w:val="10"/>
        </w:rPr>
        <w:t>The effort is not without risks. Biden’s attempts to pass trillions of dollars in new domestic programs collapsed amid resistance from Sen. Joe Manchin III (I-W. Va.) and criticism even from some Democrats that the administration was trying to approve too many policies simultaneously. Some economists also caution that the United States cannot afford new domestic spending programs with annual deficits of more than $1.5 trillion, although Democrats say they would pay for their plans with higher taxes on the rich.</w:t>
      </w:r>
    </w:p>
    <w:p w14:paraId="69780442" w14:textId="77777777" w:rsidR="00A75076" w:rsidRPr="000E7251" w:rsidRDefault="00A75076" w:rsidP="00A75076">
      <w:pPr>
        <w:rPr>
          <w:rFonts w:eastAsia="Aptos"/>
        </w:rPr>
      </w:pPr>
      <w:r w:rsidRPr="000E7251">
        <w:rPr>
          <w:rFonts w:eastAsia="Aptos"/>
        </w:rPr>
        <w:t xml:space="preserve">The plans also speak to a broader conundrum for Harris’s candidacy: </w:t>
      </w:r>
      <w:r w:rsidRPr="000E7251">
        <w:rPr>
          <w:rFonts w:eastAsia="Aptos"/>
          <w:highlight w:val="cyan"/>
          <w:u w:val="single"/>
        </w:rPr>
        <w:t>She</w:t>
      </w:r>
      <w:r w:rsidRPr="000E7251">
        <w:rPr>
          <w:rFonts w:eastAsia="Aptos"/>
          <w:u w:val="single"/>
        </w:rPr>
        <w:t xml:space="preserve"> </w:t>
      </w:r>
      <w:r w:rsidRPr="000E7251">
        <w:rPr>
          <w:rFonts w:eastAsia="Aptos"/>
          <w:highlight w:val="cyan"/>
          <w:u w:val="single"/>
        </w:rPr>
        <w:t>will</w:t>
      </w:r>
      <w:r w:rsidRPr="000E7251">
        <w:rPr>
          <w:rFonts w:eastAsia="Aptos"/>
          <w:u w:val="single"/>
        </w:rPr>
        <w:t xml:space="preserve"> try </w:t>
      </w:r>
      <w:r w:rsidRPr="000E7251">
        <w:rPr>
          <w:rFonts w:eastAsia="Aptos"/>
          <w:highlight w:val="cyan"/>
          <w:u w:val="single"/>
        </w:rPr>
        <w:t>take</w:t>
      </w:r>
      <w:r w:rsidRPr="000E7251">
        <w:rPr>
          <w:rFonts w:eastAsia="Aptos"/>
          <w:u w:val="single"/>
        </w:rPr>
        <w:t xml:space="preserve"> </w:t>
      </w:r>
      <w:r w:rsidRPr="000E7251">
        <w:rPr>
          <w:rFonts w:eastAsia="Aptos"/>
          <w:highlight w:val="cyan"/>
          <w:u w:val="single"/>
        </w:rPr>
        <w:t>credit</w:t>
      </w:r>
      <w:r w:rsidRPr="000E7251">
        <w:rPr>
          <w:rFonts w:eastAsia="Aptos"/>
          <w:u w:val="single"/>
        </w:rPr>
        <w:t xml:space="preserve"> </w:t>
      </w:r>
      <w:r w:rsidRPr="000E7251">
        <w:rPr>
          <w:rFonts w:eastAsia="Aptos"/>
          <w:highlight w:val="cyan"/>
          <w:u w:val="single"/>
        </w:rPr>
        <w:t>for</w:t>
      </w:r>
      <w:r w:rsidRPr="000E7251">
        <w:rPr>
          <w:rFonts w:eastAsia="Aptos"/>
          <w:u w:val="single"/>
        </w:rPr>
        <w:t xml:space="preserve"> the </w:t>
      </w:r>
      <w:r w:rsidRPr="000E7251">
        <w:rPr>
          <w:rFonts w:eastAsia="Aptos"/>
          <w:highlight w:val="cyan"/>
          <w:u w:val="single"/>
        </w:rPr>
        <w:t>admin</w:t>
      </w:r>
      <w:r w:rsidRPr="000E7251">
        <w:rPr>
          <w:rFonts w:eastAsia="Aptos"/>
          <w:u w:val="single"/>
        </w:rPr>
        <w:t xml:space="preserve">istration’s economic </w:t>
      </w:r>
      <w:r w:rsidRPr="000E7251">
        <w:rPr>
          <w:rFonts w:eastAsia="Aptos"/>
          <w:highlight w:val="cyan"/>
          <w:u w:val="single"/>
        </w:rPr>
        <w:t>accomplishments</w:t>
      </w:r>
      <w:r w:rsidRPr="000E7251">
        <w:rPr>
          <w:rFonts w:eastAsia="Aptos"/>
          <w:u w:val="single"/>
        </w:rPr>
        <w:t>, such as low unemployment and fast growth</w:t>
      </w:r>
      <w:r w:rsidRPr="000E7251">
        <w:rPr>
          <w:rFonts w:eastAsia="Aptos"/>
        </w:rPr>
        <w:t>, but will be reluctant to tie herself too closely on the economy to a president who suffered from high disapproval ratings over the highest rate of inflation in decades.</w:t>
      </w:r>
    </w:p>
    <w:p w14:paraId="3C483590" w14:textId="77777777" w:rsidR="00A75076" w:rsidRPr="000E7251" w:rsidRDefault="00A75076" w:rsidP="00A75076">
      <w:pPr>
        <w:rPr>
          <w:rFonts w:eastAsia="Aptos"/>
        </w:rPr>
      </w:pPr>
      <w:r w:rsidRPr="000E7251">
        <w:rPr>
          <w:rFonts w:eastAsia="Aptos"/>
        </w:rPr>
        <w:t xml:space="preserve">So far, </w:t>
      </w:r>
      <w:r w:rsidRPr="000E7251">
        <w:rPr>
          <w:rFonts w:eastAsia="Aptos"/>
          <w:highlight w:val="cyan"/>
          <w:u w:val="single"/>
        </w:rPr>
        <w:t>Harris</w:t>
      </w:r>
      <w:r w:rsidRPr="000E7251">
        <w:rPr>
          <w:rFonts w:eastAsia="Aptos"/>
          <w:u w:val="single"/>
        </w:rPr>
        <w:t xml:space="preserve"> has </w:t>
      </w:r>
      <w:r w:rsidRPr="000E7251">
        <w:rPr>
          <w:rFonts w:eastAsia="Aptos"/>
          <w:highlight w:val="cyan"/>
          <w:u w:val="single"/>
        </w:rPr>
        <w:t>largely</w:t>
      </w:r>
      <w:r w:rsidRPr="000E7251">
        <w:rPr>
          <w:rFonts w:eastAsia="Aptos"/>
          <w:u w:val="single"/>
        </w:rPr>
        <w:t xml:space="preserve"> </w:t>
      </w:r>
      <w:r w:rsidRPr="000E7251">
        <w:rPr>
          <w:rFonts w:eastAsia="Aptos"/>
          <w:highlight w:val="cyan"/>
          <w:u w:val="single"/>
        </w:rPr>
        <w:t>endorsed</w:t>
      </w:r>
      <w:r w:rsidRPr="000E7251">
        <w:rPr>
          <w:rFonts w:eastAsia="Aptos"/>
          <w:u w:val="single"/>
        </w:rPr>
        <w:t xml:space="preserve"> the agenda that Biden campaigned on</w:t>
      </w:r>
      <w:r w:rsidRPr="000E7251">
        <w:rPr>
          <w:rFonts w:eastAsia="Aptos"/>
        </w:rPr>
        <w:t>. But she will also face numerous choices about which part of Biden’s legacy to emphasize on the campaign trail, as well as which aspects of the president’s policy agenda, if any, she wants to jettison. In the past few weeks alone, Biden endorsed numerous controversial ideas, including a cap on rent increases for some units, in a bid to save his sinking candidacy. It’s not clear whether Harris will take these up, revive some of the ambitious policy ideas she ran on during her failed 2020 primary campaign — or go in a different direction altogether. These ideas were not mentioned in Harris’s first two speeches.</w:t>
      </w:r>
    </w:p>
    <w:p w14:paraId="393BAA22" w14:textId="77777777" w:rsidR="00A75076" w:rsidRPr="000E7251" w:rsidRDefault="00A75076" w:rsidP="00A75076">
      <w:pPr>
        <w:rPr>
          <w:rFonts w:eastAsia="Aptos"/>
          <w:sz w:val="10"/>
          <w:szCs w:val="10"/>
        </w:rPr>
      </w:pPr>
      <w:r w:rsidRPr="000E7251">
        <w:rPr>
          <w:rFonts w:eastAsia="Aptos"/>
          <w:sz w:val="10"/>
          <w:szCs w:val="10"/>
        </w:rPr>
        <w:t xml:space="preserve">“The challenge now is she needs to present a policy vision that </w:t>
      </w:r>
      <w:proofErr w:type="gramStart"/>
      <w:r w:rsidRPr="000E7251">
        <w:rPr>
          <w:rFonts w:eastAsia="Aptos"/>
          <w:sz w:val="10"/>
          <w:szCs w:val="10"/>
        </w:rPr>
        <w:t>has to</w:t>
      </w:r>
      <w:proofErr w:type="gramEnd"/>
      <w:r w:rsidRPr="000E7251">
        <w:rPr>
          <w:rFonts w:eastAsia="Aptos"/>
          <w:sz w:val="10"/>
          <w:szCs w:val="10"/>
        </w:rPr>
        <w:t xml:space="preserve"> be in line with the administration she served in, while also being unique to her. Do you have enough time to develop something like that and put it forward? Or do you have to run on what the Biden-Harris administration has put out?” said Kenneth Baer, who served as a budget official during the Obama administration. “It’s absolutely uncharted territory, so it’s exciting.”</w:t>
      </w:r>
    </w:p>
    <w:p w14:paraId="40FAA581" w14:textId="77777777" w:rsidR="00A75076" w:rsidRPr="000E7251" w:rsidRDefault="00A75076" w:rsidP="00A75076">
      <w:pPr>
        <w:rPr>
          <w:rFonts w:eastAsia="Aptos"/>
        </w:rPr>
      </w:pPr>
      <w:r w:rsidRPr="000E7251">
        <w:rPr>
          <w:rFonts w:eastAsia="Aptos"/>
        </w:rPr>
        <w:t xml:space="preserve">These decisions will likely be shaped in part by a policy brain trust that is likely to evolve over the next few months of the campaign. Harris’s closest economic adviser for most of her tenure as vice president was Mike Pyle, who had served in the Obama administration </w:t>
      </w:r>
      <w:r w:rsidRPr="000E7251">
        <w:rPr>
          <w:rFonts w:eastAsia="Aptos"/>
          <w:highlight w:val="cyan"/>
        </w:rPr>
        <w:t>and</w:t>
      </w:r>
      <w:r w:rsidRPr="000E7251">
        <w:rPr>
          <w:rFonts w:eastAsia="Aptos"/>
        </w:rPr>
        <w:t xml:space="preserve"> at the BlackRock investment firm. Pyle was widely seen as allied with a group of younger Obama alumni, including Brian Deese, Biden’s former director of the National Economic Council. Carolina </w:t>
      </w:r>
      <w:proofErr w:type="spellStart"/>
      <w:r w:rsidRPr="000E7251">
        <w:rPr>
          <w:rFonts w:eastAsia="Aptos"/>
        </w:rPr>
        <w:t>Ferrerosa</w:t>
      </w:r>
      <w:proofErr w:type="spellEnd"/>
      <w:r w:rsidRPr="000E7251">
        <w:rPr>
          <w:rFonts w:eastAsia="Aptos"/>
        </w:rPr>
        <w:t xml:space="preserve"> Young, a former aide to Sen. Sherrod Brown (D-Ohio), is Harris’s top economic adviser. Many people who have worked with </w:t>
      </w:r>
      <w:proofErr w:type="spellStart"/>
      <w:r w:rsidRPr="000E7251">
        <w:rPr>
          <w:rFonts w:eastAsia="Aptos"/>
        </w:rPr>
        <w:t>Ferrerosa</w:t>
      </w:r>
      <w:proofErr w:type="spellEnd"/>
      <w:r w:rsidRPr="000E7251">
        <w:rPr>
          <w:rFonts w:eastAsia="Aptos"/>
        </w:rPr>
        <w:t xml:space="preserve"> Young see her in the mold of Brown, a strong defender of labor unions.</w:t>
      </w:r>
    </w:p>
    <w:p w14:paraId="6AAC26D1" w14:textId="77777777" w:rsidR="00A75076" w:rsidRPr="000E7251" w:rsidRDefault="00A75076" w:rsidP="00A75076">
      <w:pPr>
        <w:rPr>
          <w:rFonts w:eastAsia="Aptos"/>
          <w:sz w:val="10"/>
          <w:szCs w:val="10"/>
        </w:rPr>
      </w:pPr>
      <w:r w:rsidRPr="000E7251">
        <w:rPr>
          <w:rFonts w:eastAsia="Aptos"/>
          <w:sz w:val="10"/>
          <w:szCs w:val="10"/>
        </w:rPr>
        <w:t>Harris’s policy priorities have been the subject of speculation for years. Before she became Biden’s running mate, Harris as a senator campaigned for the Democratic Party’s presidential nomination in 2020 on a different set of far-reaching economic policies, including a $2.8 trillion tax cut that she does not now mention. Her reversals on Medicare-for-all in the 2020 presidential campaign also fueled criticisms that her views on health care were unclear.</w:t>
      </w:r>
    </w:p>
    <w:p w14:paraId="695A21C6" w14:textId="77777777" w:rsidR="00A75076" w:rsidRPr="000E7251" w:rsidRDefault="00A75076" w:rsidP="00A75076">
      <w:pPr>
        <w:rPr>
          <w:rFonts w:eastAsia="Aptos"/>
        </w:rPr>
      </w:pPr>
      <w:r w:rsidRPr="000E7251">
        <w:rPr>
          <w:rFonts w:eastAsia="Aptos"/>
        </w:rPr>
        <w:t xml:space="preserve">Two senior Democrats, speaking on the condition of anonymity to be more candid, said that even in private conversations, </w:t>
      </w:r>
      <w:r w:rsidRPr="000E7251">
        <w:rPr>
          <w:rFonts w:eastAsia="Aptos"/>
          <w:u w:val="single"/>
        </w:rPr>
        <w:t xml:space="preserve">Harris </w:t>
      </w:r>
      <w:r w:rsidRPr="000E7251">
        <w:rPr>
          <w:rFonts w:eastAsia="Aptos"/>
          <w:highlight w:val="cyan"/>
          <w:u w:val="single"/>
        </w:rPr>
        <w:t>has</w:t>
      </w:r>
      <w:r w:rsidRPr="000E7251">
        <w:rPr>
          <w:rFonts w:eastAsia="Aptos"/>
          <w:u w:val="single"/>
        </w:rPr>
        <w:t xml:space="preserve"> </w:t>
      </w:r>
      <w:r w:rsidRPr="000E7251">
        <w:rPr>
          <w:rFonts w:eastAsia="Aptos"/>
          <w:highlight w:val="cyan"/>
          <w:u w:val="single"/>
        </w:rPr>
        <w:t>been</w:t>
      </w:r>
      <w:r w:rsidRPr="000E7251">
        <w:rPr>
          <w:rFonts w:eastAsia="Aptos"/>
          <w:u w:val="single"/>
        </w:rPr>
        <w:t xml:space="preserve"> </w:t>
      </w:r>
      <w:r w:rsidRPr="000E7251">
        <w:rPr>
          <w:rFonts w:eastAsia="Aptos"/>
          <w:highlight w:val="cyan"/>
          <w:u w:val="single"/>
        </w:rPr>
        <w:t>supportive</w:t>
      </w:r>
      <w:r w:rsidRPr="000E7251">
        <w:rPr>
          <w:rFonts w:eastAsia="Aptos"/>
          <w:u w:val="single"/>
        </w:rPr>
        <w:t xml:space="preserve"> </w:t>
      </w:r>
      <w:r w:rsidRPr="000E7251">
        <w:rPr>
          <w:rFonts w:eastAsia="Aptos"/>
          <w:highlight w:val="cyan"/>
          <w:u w:val="single"/>
        </w:rPr>
        <w:t>of</w:t>
      </w:r>
      <w:r w:rsidRPr="000E7251">
        <w:rPr>
          <w:rFonts w:eastAsia="Aptos"/>
          <w:u w:val="single"/>
        </w:rPr>
        <w:t xml:space="preserve"> </w:t>
      </w:r>
      <w:r w:rsidRPr="000E7251">
        <w:rPr>
          <w:rFonts w:eastAsia="Aptos"/>
          <w:highlight w:val="cyan"/>
          <w:u w:val="single"/>
        </w:rPr>
        <w:t>Biden’s</w:t>
      </w:r>
      <w:r w:rsidRPr="000E7251">
        <w:rPr>
          <w:rFonts w:eastAsia="Aptos"/>
          <w:u w:val="single"/>
        </w:rPr>
        <w:t xml:space="preserve"> </w:t>
      </w:r>
      <w:r w:rsidRPr="000E7251">
        <w:rPr>
          <w:rFonts w:eastAsia="Aptos"/>
          <w:highlight w:val="cyan"/>
          <w:u w:val="single"/>
        </w:rPr>
        <w:t>agenda</w:t>
      </w:r>
      <w:r w:rsidRPr="000E7251">
        <w:rPr>
          <w:rFonts w:eastAsia="Aptos"/>
          <w:u w:val="single"/>
        </w:rPr>
        <w:t>, rarely objecting even on controversial questions among Democrats such as rent caps or mass student debt relief.</w:t>
      </w:r>
      <w:r w:rsidRPr="000E7251">
        <w:rPr>
          <w:rFonts w:eastAsia="Aptos"/>
        </w:rPr>
        <w:t xml:space="preserve"> The Biden-Harris administration’s budget proposal for next year — </w:t>
      </w:r>
      <w:r w:rsidRPr="000E7251">
        <w:rPr>
          <w:rFonts w:eastAsia="Aptos"/>
          <w:highlight w:val="cyan"/>
        </w:rPr>
        <w:t>which reflected Democratic priorities on dozens of issues</w:t>
      </w:r>
      <w:r w:rsidRPr="000E7251">
        <w:rPr>
          <w:rFonts w:eastAsia="Aptos"/>
        </w:rPr>
        <w:t xml:space="preserve"> — is likely to form the starting point for her priorities, they said.</w:t>
      </w:r>
    </w:p>
    <w:p w14:paraId="41CEA0D1" w14:textId="77777777" w:rsidR="00A75076" w:rsidRPr="000E7251" w:rsidRDefault="00A75076" w:rsidP="00A75076">
      <w:pPr>
        <w:rPr>
          <w:rFonts w:eastAsia="Aptos"/>
          <w:sz w:val="10"/>
          <w:szCs w:val="10"/>
        </w:rPr>
      </w:pPr>
      <w:r w:rsidRPr="000E7251">
        <w:rPr>
          <w:rFonts w:eastAsia="Aptos"/>
          <w:sz w:val="10"/>
          <w:szCs w:val="10"/>
        </w:rPr>
        <w:t>“The administration’s 2025 budget lays out her thinking in detail, and as president she might adjust things a bit — but just a bit. I think what we’ve seen from President Biden is what I think Harris will pursue,” said Mark Zandi, chief economist at Moody’s Analytics. “I think she’s cut out of the same economic cloth as President Biden.”</w:t>
      </w:r>
    </w:p>
    <w:p w14:paraId="2EFC3D61" w14:textId="77777777" w:rsidR="00A75076" w:rsidRPr="000E7251" w:rsidRDefault="00A75076" w:rsidP="00A75076">
      <w:pPr>
        <w:rPr>
          <w:rFonts w:eastAsia="Aptos"/>
          <w:sz w:val="10"/>
          <w:szCs w:val="10"/>
        </w:rPr>
      </w:pPr>
      <w:r w:rsidRPr="000E7251">
        <w:rPr>
          <w:rFonts w:eastAsia="Aptos"/>
          <w:sz w:val="10"/>
          <w:szCs w:val="10"/>
        </w:rPr>
        <w:t xml:space="preserve">But there are some places where Harris could shift the party’s emphasis. In the Senate, Harris unveiled the first “bill of rights” for domestic workers not covered by traditional labor laws. As vice president, Harris has been a forceful advocate for policies aimed at protecting poorly paid </w:t>
      </w:r>
      <w:proofErr w:type="gramStart"/>
      <w:r w:rsidRPr="000E7251">
        <w:rPr>
          <w:rFonts w:eastAsia="Aptos"/>
          <w:sz w:val="10"/>
          <w:szCs w:val="10"/>
        </w:rPr>
        <w:t>child care</w:t>
      </w:r>
      <w:proofErr w:type="gramEnd"/>
      <w:r w:rsidRPr="000E7251">
        <w:rPr>
          <w:rFonts w:eastAsia="Aptos"/>
          <w:sz w:val="10"/>
          <w:szCs w:val="10"/>
        </w:rPr>
        <w:t xml:space="preserve"> and eldercare workers, said Ai-</w:t>
      </w:r>
      <w:proofErr w:type="spellStart"/>
      <w:r w:rsidRPr="000E7251">
        <w:rPr>
          <w:rFonts w:eastAsia="Aptos"/>
          <w:sz w:val="10"/>
          <w:szCs w:val="10"/>
        </w:rPr>
        <w:t>jen</w:t>
      </w:r>
      <w:proofErr w:type="spellEnd"/>
      <w:r w:rsidRPr="000E7251">
        <w:rPr>
          <w:rFonts w:eastAsia="Aptos"/>
          <w:sz w:val="10"/>
          <w:szCs w:val="10"/>
        </w:rPr>
        <w:t xml:space="preserve"> Poo, president of the National Domestic Workers Alliance.</w:t>
      </w:r>
    </w:p>
    <w:p w14:paraId="1DCB88B5" w14:textId="77777777" w:rsidR="00A75076" w:rsidRPr="000E7251" w:rsidRDefault="00A75076" w:rsidP="00A75076">
      <w:pPr>
        <w:rPr>
          <w:rFonts w:eastAsia="Aptos"/>
          <w:sz w:val="10"/>
          <w:szCs w:val="10"/>
        </w:rPr>
      </w:pPr>
      <w:r w:rsidRPr="000E7251">
        <w:rPr>
          <w:rFonts w:eastAsia="Aptos"/>
          <w:sz w:val="10"/>
          <w:szCs w:val="10"/>
        </w:rPr>
        <w:t xml:space="preserve">“Vice President Harris has been one of our biggest champions on the care agenda — from </w:t>
      </w:r>
      <w:proofErr w:type="gramStart"/>
      <w:r w:rsidRPr="000E7251">
        <w:rPr>
          <w:rFonts w:eastAsia="Aptos"/>
          <w:sz w:val="10"/>
          <w:szCs w:val="10"/>
        </w:rPr>
        <w:t>child care</w:t>
      </w:r>
      <w:proofErr w:type="gramEnd"/>
      <w:r w:rsidRPr="000E7251">
        <w:rPr>
          <w:rFonts w:eastAsia="Aptos"/>
          <w:sz w:val="10"/>
          <w:szCs w:val="10"/>
        </w:rPr>
        <w:t>, to paid leave, to aging and disability care. She has been a consistent leader for us,” Poo said.</w:t>
      </w:r>
    </w:p>
    <w:p w14:paraId="244852C2" w14:textId="77777777" w:rsidR="00A75076" w:rsidRPr="000E7251" w:rsidRDefault="00A75076" w:rsidP="00A75076">
      <w:pPr>
        <w:rPr>
          <w:rFonts w:eastAsia="Aptos"/>
          <w:sz w:val="10"/>
          <w:szCs w:val="10"/>
        </w:rPr>
      </w:pPr>
      <w:r w:rsidRPr="000E7251">
        <w:rPr>
          <w:rFonts w:eastAsia="Aptos"/>
          <w:sz w:val="10"/>
          <w:szCs w:val="10"/>
        </w:rPr>
        <w:t>That focus may align with Harris’s political identity. In May, she gave a speech to the Service Employees International Union, which represents millions of workers in the service sector and has a more racially diverse membership than many other unions, where she called on better pay for care workers.</w:t>
      </w:r>
    </w:p>
    <w:p w14:paraId="059BAF80" w14:textId="77777777" w:rsidR="00A75076" w:rsidRPr="000E7251" w:rsidRDefault="00A75076" w:rsidP="00A75076">
      <w:pPr>
        <w:rPr>
          <w:rFonts w:eastAsia="Aptos"/>
          <w:sz w:val="10"/>
          <w:szCs w:val="10"/>
        </w:rPr>
      </w:pPr>
      <w:r w:rsidRPr="000E7251">
        <w:rPr>
          <w:rFonts w:eastAsia="Aptos"/>
          <w:sz w:val="10"/>
          <w:szCs w:val="10"/>
        </w:rPr>
        <w:t>“Part of her constituency will clearly be women, clearly be women of color, and clearly families of color — and these are disproportionately folks in the service industry,” said Felicia Wong, president of Roosevelt Forward, the advocacy arm of a left-leaning think tank. “</w:t>
      </w:r>
      <w:proofErr w:type="gramStart"/>
      <w:r w:rsidRPr="000E7251">
        <w:rPr>
          <w:rFonts w:eastAsia="Aptos"/>
          <w:sz w:val="10"/>
          <w:szCs w:val="10"/>
        </w:rPr>
        <w:t>So</w:t>
      </w:r>
      <w:proofErr w:type="gramEnd"/>
      <w:r w:rsidRPr="000E7251">
        <w:rPr>
          <w:rFonts w:eastAsia="Aptos"/>
          <w:sz w:val="10"/>
          <w:szCs w:val="10"/>
        </w:rPr>
        <w:t xml:space="preserve"> it’s not just that she knows investing in the care sector is good for the economy and in line with her values … in political terms, she sees an advantage in the care agenda.”</w:t>
      </w:r>
    </w:p>
    <w:p w14:paraId="40A87EDE" w14:textId="77777777" w:rsidR="00A75076" w:rsidRPr="000E7251" w:rsidRDefault="00A75076" w:rsidP="00A75076">
      <w:pPr>
        <w:rPr>
          <w:rFonts w:eastAsia="Aptos"/>
          <w:sz w:val="10"/>
          <w:szCs w:val="10"/>
        </w:rPr>
      </w:pPr>
      <w:r w:rsidRPr="000E7251">
        <w:rPr>
          <w:rFonts w:eastAsia="Aptos"/>
          <w:sz w:val="10"/>
          <w:szCs w:val="10"/>
        </w:rPr>
        <w:t>Conservatives and Republicans, though, see Harris as a big-spending liberal who has embraced Biden policies that fueled the worst inflation in several decades and added trillions to the federal debt.</w:t>
      </w:r>
    </w:p>
    <w:p w14:paraId="1B17DB6C" w14:textId="77777777" w:rsidR="00A75076" w:rsidRDefault="00A75076" w:rsidP="00A75076">
      <w:pPr>
        <w:pStyle w:val="Heading4"/>
      </w:pPr>
      <w:r>
        <w:t>The Harris campaign results are intertwined with Biden’s policy.</w:t>
      </w:r>
    </w:p>
    <w:p w14:paraId="7D4990BA" w14:textId="77777777" w:rsidR="00A75076" w:rsidRPr="00C95BF3" w:rsidRDefault="00A75076" w:rsidP="00A75076">
      <w:pPr>
        <w:rPr>
          <w:sz w:val="26"/>
          <w:szCs w:val="26"/>
        </w:rPr>
      </w:pPr>
      <w:r>
        <w:rPr>
          <w:b/>
          <w:bCs/>
          <w:sz w:val="26"/>
          <w:szCs w:val="26"/>
        </w:rPr>
        <w:t xml:space="preserve">Kim 24 </w:t>
      </w:r>
      <w:r>
        <w:rPr>
          <w:sz w:val="26"/>
          <w:szCs w:val="26"/>
        </w:rPr>
        <w:t>[7/24/24, Seung Min Kim is a White House reporter for the Associated Press and Zeke Miller is AP’s chief White House correspondent, “</w:t>
      </w:r>
      <w:r w:rsidRPr="00C95BF3">
        <w:rPr>
          <w:sz w:val="26"/>
          <w:szCs w:val="26"/>
        </w:rPr>
        <w:t>Biden makes a case for his legacy — and for Harris to continue it — in his Oval Office address</w:t>
      </w:r>
      <w:r>
        <w:rPr>
          <w:sz w:val="26"/>
          <w:szCs w:val="26"/>
        </w:rPr>
        <w:t xml:space="preserve">”, Associated Press, </w:t>
      </w:r>
      <w:r w:rsidRPr="009E0EF1">
        <w:rPr>
          <w:sz w:val="26"/>
          <w:szCs w:val="26"/>
        </w:rPr>
        <w:t>https://apnews.com/article/biden-legacy-oval-office-address-harris-0f92ccfe6f948770b760e983869fa989</w:t>
      </w:r>
      <w:r>
        <w:rPr>
          <w:sz w:val="26"/>
          <w:szCs w:val="26"/>
        </w:rPr>
        <w:t xml:space="preserve">] </w:t>
      </w:r>
      <w:proofErr w:type="spellStart"/>
      <w:r>
        <w:rPr>
          <w:sz w:val="26"/>
          <w:szCs w:val="26"/>
        </w:rPr>
        <w:t>HongruiH</w:t>
      </w:r>
      <w:proofErr w:type="spellEnd"/>
    </w:p>
    <w:p w14:paraId="0A422F40" w14:textId="77777777" w:rsidR="00A75076" w:rsidRDefault="00A75076" w:rsidP="00A75076">
      <w:r>
        <w:t xml:space="preserve">WASHINGTON (AP) — Even though President Joe Biden won’t be on the ballot in November, </w:t>
      </w:r>
      <w:r w:rsidRPr="00C95BF3">
        <w:rPr>
          <w:rStyle w:val="StyleUnderline"/>
        </w:rPr>
        <w:t>voters still will be weighing his legacy.</w:t>
      </w:r>
    </w:p>
    <w:p w14:paraId="281B7182" w14:textId="77777777" w:rsidR="00A75076" w:rsidRDefault="00A75076" w:rsidP="00A75076">
      <w:r>
        <w:t>As Vice President Kamala Harris moves to take his place as the Democratic standard-bearer, Biden’s accomplishments remain very much at risk should Republican Donald Trump prevail.</w:t>
      </w:r>
    </w:p>
    <w:p w14:paraId="3FDE581A" w14:textId="77777777" w:rsidR="00A75076" w:rsidRDefault="00A75076" w:rsidP="00A75076">
      <w:r w:rsidRPr="00C95BF3">
        <w:rPr>
          <w:rStyle w:val="StyleUnderline"/>
        </w:rPr>
        <w:t xml:space="preserve">How </w:t>
      </w:r>
      <w:r w:rsidRPr="00C95BF3">
        <w:rPr>
          <w:rStyle w:val="StyleUnderline"/>
          <w:highlight w:val="cyan"/>
        </w:rPr>
        <w:t>Biden’s</w:t>
      </w:r>
      <w:r w:rsidRPr="00C95BF3">
        <w:rPr>
          <w:rStyle w:val="StyleUnderline"/>
        </w:rPr>
        <w:t xml:space="preserve"> single </w:t>
      </w:r>
      <w:r w:rsidRPr="00C95BF3">
        <w:rPr>
          <w:rStyle w:val="StyleUnderline"/>
          <w:highlight w:val="cyan"/>
        </w:rPr>
        <w:t>term</w:t>
      </w:r>
      <w:r w:rsidRPr="00C95BF3">
        <w:rPr>
          <w:rStyle w:val="StyleUnderline"/>
        </w:rPr>
        <w:t xml:space="preserve"> and his decision to step aside are remembered </w:t>
      </w:r>
      <w:r w:rsidRPr="00C95BF3">
        <w:rPr>
          <w:rStyle w:val="StyleUnderline"/>
          <w:highlight w:val="cyan"/>
        </w:rPr>
        <w:t>will be intertwined with Harris’ electoral result</w:t>
      </w:r>
      <w:r w:rsidRPr="00C95BF3">
        <w:rPr>
          <w:rStyle w:val="StyleUnderline"/>
        </w:rPr>
        <w:t xml:space="preserve"> in November</w:t>
      </w:r>
      <w:r>
        <w:t>, particularly as the vice president runs tightly on the achievements of the Biden administration.</w:t>
      </w:r>
    </w:p>
    <w:p w14:paraId="4FE6A90C" w14:textId="77777777" w:rsidR="00A75076" w:rsidRDefault="00A75076" w:rsidP="00A75076">
      <w:r>
        <w:t>Biden made a case for his legacy — sweeping domestic legislation, renewal of alliances abroad, defense of democracy — on Wednesday night when he delivered an Oval Office address about his decision to bow out of the race.</w:t>
      </w:r>
    </w:p>
    <w:p w14:paraId="5EF015C3" w14:textId="77777777" w:rsidR="00A75076" w:rsidRPr="00C95BF3" w:rsidRDefault="00A75076" w:rsidP="00A75076">
      <w:pPr>
        <w:rPr>
          <w:sz w:val="16"/>
          <w:szCs w:val="16"/>
        </w:rPr>
      </w:pPr>
      <w:r w:rsidRPr="00C95BF3">
        <w:rPr>
          <w:sz w:val="16"/>
          <w:szCs w:val="16"/>
        </w:rPr>
        <w:t>And no matter how frustrated Biden is at being pushed aside by his party — and he’s plenty upset — he has too much at stake simply to wash his hands of this election.</w:t>
      </w:r>
    </w:p>
    <w:p w14:paraId="3B7FC2F7" w14:textId="77777777" w:rsidR="00A75076" w:rsidRPr="00C95BF3" w:rsidRDefault="00A75076" w:rsidP="00A75076">
      <w:pPr>
        <w:rPr>
          <w:sz w:val="16"/>
          <w:szCs w:val="16"/>
        </w:rPr>
      </w:pPr>
      <w:r w:rsidRPr="00C95BF3">
        <w:rPr>
          <w:sz w:val="16"/>
          <w:szCs w:val="16"/>
        </w:rPr>
        <w:t>Biden endorsed Harris shortly after he announced Sunday that he would end his candidacy, effectively giving her a head start over would-be challengers and helping to jumpstart a candidacy focused largely on continuing his own agenda.</w:t>
      </w:r>
    </w:p>
    <w:p w14:paraId="2F675180" w14:textId="77777777" w:rsidR="00A75076" w:rsidRPr="00C95BF3" w:rsidRDefault="00A75076" w:rsidP="00A75076">
      <w:pPr>
        <w:rPr>
          <w:sz w:val="16"/>
          <w:szCs w:val="16"/>
        </w:rPr>
      </w:pPr>
      <w:r w:rsidRPr="00C95BF3">
        <w:rPr>
          <w:sz w:val="16"/>
          <w:szCs w:val="16"/>
        </w:rPr>
        <w:t>Obama's dilemma: Balancing Democrats' worry about Biden and maintaining influence with president</w:t>
      </w:r>
    </w:p>
    <w:p w14:paraId="29AE7830" w14:textId="77777777" w:rsidR="00A75076" w:rsidRPr="00C95BF3" w:rsidRDefault="00A75076" w:rsidP="00A75076">
      <w:pPr>
        <w:rPr>
          <w:sz w:val="16"/>
          <w:szCs w:val="16"/>
        </w:rPr>
      </w:pPr>
      <w:r w:rsidRPr="00C95BF3">
        <w:rPr>
          <w:sz w:val="16"/>
          <w:szCs w:val="16"/>
        </w:rPr>
        <w:t>Election 2024: Harris holds first presidential campaign rally in Wisconsin</w:t>
      </w:r>
    </w:p>
    <w:p w14:paraId="2545975D" w14:textId="77777777" w:rsidR="00A75076" w:rsidRPr="00C95BF3" w:rsidRDefault="00A75076" w:rsidP="00A75076">
      <w:pPr>
        <w:rPr>
          <w:sz w:val="16"/>
          <w:szCs w:val="16"/>
        </w:rPr>
      </w:pPr>
      <w:r w:rsidRPr="00C95BF3">
        <w:rPr>
          <w:sz w:val="16"/>
          <w:szCs w:val="16"/>
        </w:rPr>
        <w:t>The fight to define Harris is on. And for now, Republicans are dominating Democrats on the airwaves</w:t>
      </w:r>
    </w:p>
    <w:p w14:paraId="79CCA106" w14:textId="77777777" w:rsidR="00A75076" w:rsidRDefault="00A75076" w:rsidP="00A75076">
      <w:r>
        <w:t xml:space="preserve">“If she wins, then it will be confirmation that he did the right thing to fight against the threat that is Trump, and he will be seen as a legend on behalf of democracy,” said presidential historian Lindsay </w:t>
      </w:r>
      <w:proofErr w:type="spellStart"/>
      <w:r>
        <w:t>Chervinsky</w:t>
      </w:r>
      <w:proofErr w:type="spellEnd"/>
      <w:r>
        <w:t>, executive director of the George Washington Presidential Library at Mount Vernon. “If she loses, I think there will be questions about, did he step down too late? Would the Democratic Party have been more effective if he had said he was not going to run?”</w:t>
      </w:r>
    </w:p>
    <w:p w14:paraId="3A4A6601" w14:textId="77777777" w:rsidR="00A75076" w:rsidRDefault="00A75076" w:rsidP="00A75076">
      <w:r>
        <w:t>What-ifs play out at the end of every presidency. But Biden’s defiance in the face of questions about his fitness for office and then his late submission to his party’s crisis of confidence heightens the stakes.</w:t>
      </w:r>
    </w:p>
    <w:p w14:paraId="533813E5" w14:textId="77777777" w:rsidR="00A75076" w:rsidRDefault="00A75076" w:rsidP="00A75076">
      <w:r>
        <w:t>The last vice president to run for the top job was Democrat Al Gore, who sought to distance himself from President Bill Clinton during the 2000 campaign after the president’s affair with a White House intern and subsequent impeachment.</w:t>
      </w:r>
    </w:p>
    <w:p w14:paraId="296028BC" w14:textId="77777777" w:rsidR="00A75076" w:rsidRDefault="00A75076" w:rsidP="00A75076">
      <w:r w:rsidRPr="00C95BF3">
        <w:rPr>
          <w:rStyle w:val="StyleUnderline"/>
          <w:highlight w:val="cyan"/>
        </w:rPr>
        <w:t>Harris</w:t>
      </w:r>
      <w:r w:rsidRPr="00C95BF3">
        <w:rPr>
          <w:rStyle w:val="StyleUnderline"/>
        </w:rPr>
        <w:t xml:space="preserve">, in contrast, </w:t>
      </w:r>
      <w:r w:rsidRPr="00C95BF3">
        <w:rPr>
          <w:rStyle w:val="StyleUnderline"/>
          <w:highlight w:val="cyan"/>
        </w:rPr>
        <w:t>has</w:t>
      </w:r>
      <w:r w:rsidRPr="00C95BF3">
        <w:rPr>
          <w:rStyle w:val="StyleUnderline"/>
        </w:rPr>
        <w:t xml:space="preserve"> </w:t>
      </w:r>
      <w:r w:rsidRPr="00C95BF3">
        <w:rPr>
          <w:rStyle w:val="StyleUnderline"/>
          <w:highlight w:val="cyan"/>
        </w:rPr>
        <w:t>spent the better part of the last three years praising Biden’s doings</w:t>
      </w:r>
      <w:r w:rsidRPr="00C95BF3">
        <w:rPr>
          <w:rStyle w:val="StyleUnderline"/>
        </w:rPr>
        <w:t xml:space="preserve"> — </w:t>
      </w:r>
      <w:r w:rsidRPr="00C95BF3">
        <w:rPr>
          <w:rStyle w:val="StyleUnderline"/>
          <w:highlight w:val="cyan"/>
        </w:rPr>
        <w:t xml:space="preserve">meaning </w:t>
      </w:r>
      <w:r w:rsidRPr="00C95BF3">
        <w:rPr>
          <w:rStyle w:val="Emphasis"/>
          <w:highlight w:val="cyan"/>
        </w:rPr>
        <w:t>any attempt to now distance herself would be difficult to explain</w:t>
      </w:r>
      <w:r w:rsidRPr="00C95BF3">
        <w:rPr>
          <w:rStyle w:val="StyleUnderline"/>
        </w:rPr>
        <w:t>.</w:t>
      </w:r>
      <w:r>
        <w:t xml:space="preserve"> And </w:t>
      </w:r>
      <w:r w:rsidRPr="00C95BF3">
        <w:rPr>
          <w:rStyle w:val="Emphasis"/>
          <w:highlight w:val="cyan"/>
        </w:rPr>
        <w:t>she</w:t>
      </w:r>
      <w:r w:rsidRPr="00C95BF3">
        <w:rPr>
          <w:rStyle w:val="Emphasis"/>
        </w:rPr>
        <w:t xml:space="preserve"> </w:t>
      </w:r>
      <w:proofErr w:type="gramStart"/>
      <w:r w:rsidRPr="00C95BF3">
        <w:rPr>
          <w:rStyle w:val="Emphasis"/>
          <w:highlight w:val="cyan"/>
        </w:rPr>
        <w:t>has</w:t>
      </w:r>
      <w:r w:rsidRPr="00C95BF3">
        <w:rPr>
          <w:rStyle w:val="Emphasis"/>
        </w:rPr>
        <w:t xml:space="preserve"> </w:t>
      </w:r>
      <w:r w:rsidRPr="00C95BF3">
        <w:rPr>
          <w:rStyle w:val="Emphasis"/>
          <w:highlight w:val="cyan"/>
        </w:rPr>
        <w:t>to</w:t>
      </w:r>
      <w:proofErr w:type="gramEnd"/>
      <w:r w:rsidRPr="00C95BF3">
        <w:rPr>
          <w:rStyle w:val="Emphasis"/>
          <w:highlight w:val="cyan"/>
        </w:rPr>
        <w:t xml:space="preserve"> rely on the</w:t>
      </w:r>
      <w:r w:rsidRPr="00C95BF3">
        <w:rPr>
          <w:rStyle w:val="Emphasis"/>
        </w:rPr>
        <w:t xml:space="preserve"> </w:t>
      </w:r>
      <w:r w:rsidRPr="00C95BF3">
        <w:rPr>
          <w:rStyle w:val="Emphasis"/>
          <w:highlight w:val="cyan"/>
        </w:rPr>
        <w:t>Biden</w:t>
      </w:r>
      <w:r w:rsidRPr="00C95BF3">
        <w:rPr>
          <w:rStyle w:val="Emphasis"/>
        </w:rPr>
        <w:t xml:space="preserve"> </w:t>
      </w:r>
      <w:r w:rsidRPr="00C95BF3">
        <w:rPr>
          <w:rStyle w:val="Emphasis"/>
          <w:highlight w:val="cyan"/>
        </w:rPr>
        <w:t>political</w:t>
      </w:r>
      <w:r w:rsidRPr="00C95BF3">
        <w:rPr>
          <w:rStyle w:val="Emphasis"/>
        </w:rPr>
        <w:t xml:space="preserve"> </w:t>
      </w:r>
      <w:r w:rsidRPr="00C95BF3">
        <w:rPr>
          <w:rStyle w:val="Emphasis"/>
          <w:highlight w:val="cyan"/>
        </w:rPr>
        <w:t>operation</w:t>
      </w:r>
      <w:r>
        <w:t xml:space="preserve"> she inherited to win the election with just over 100 days to go before polls close.</w:t>
      </w:r>
    </w:p>
    <w:p w14:paraId="69078764" w14:textId="77777777" w:rsidR="00A75076" w:rsidRPr="00594518" w:rsidRDefault="00A75076" w:rsidP="00A75076">
      <w:pPr>
        <w:rPr>
          <w:u w:val="single"/>
        </w:rPr>
      </w:pPr>
      <w:r>
        <w:t xml:space="preserve">Speaking to campaign staff on Monday, </w:t>
      </w:r>
      <w:r w:rsidRPr="00C95BF3">
        <w:rPr>
          <w:rStyle w:val="StyleUnderline"/>
          <w:highlight w:val="cyan"/>
        </w:rPr>
        <w:t>Harris said Biden’s legacy of accomplishment</w:t>
      </w:r>
      <w:r w:rsidRPr="00C95BF3">
        <w:rPr>
          <w:rStyle w:val="StyleUnderline"/>
        </w:rPr>
        <w:t xml:space="preserve"> “</w:t>
      </w:r>
      <w:r w:rsidRPr="00C95BF3">
        <w:rPr>
          <w:rStyle w:val="StyleUnderline"/>
          <w:highlight w:val="cyan"/>
        </w:rPr>
        <w:t>just over the last three and a half years is unmatched in modern history.”</w:t>
      </w:r>
    </w:p>
    <w:p w14:paraId="60E1F206" w14:textId="77777777" w:rsidR="00A75076" w:rsidRDefault="00A75076" w:rsidP="00A75076">
      <w:pPr>
        <w:pStyle w:val="Heading4"/>
      </w:pPr>
      <w:r>
        <w:t>Harris will get blamed for the Biden administration’s failures.</w:t>
      </w:r>
    </w:p>
    <w:p w14:paraId="570EC332" w14:textId="77777777" w:rsidR="00A75076" w:rsidRPr="00A75076" w:rsidRDefault="00A75076" w:rsidP="00A75076">
      <w:r w:rsidRPr="00A75076">
        <w:rPr>
          <w:rStyle w:val="Style13ptBold"/>
        </w:rPr>
        <w:t>Colvin 7/21</w:t>
      </w:r>
      <w:r w:rsidRPr="00A75076">
        <w:t xml:space="preserve">/24, Jill Colvin is an Associated Press national political reporter covering the 2024 presidential campaign and Michelle Price is a national political reporter for The Associated Press., “Trump’s campaign quickly pivots to Harris after Biden announces decision to leave the race”, Associated Press, https://apnews.com/article/trump-biden-harris-drops-out-920d7fe1c364e82290abeb9e0d1411c7] </w:t>
      </w:r>
      <w:proofErr w:type="spellStart"/>
      <w:r w:rsidRPr="00A75076">
        <w:t>HongruiH</w:t>
      </w:r>
      <w:proofErr w:type="spellEnd"/>
    </w:p>
    <w:p w14:paraId="6C632808" w14:textId="77777777" w:rsidR="00A75076" w:rsidRPr="005D7C94" w:rsidRDefault="00A75076" w:rsidP="00A75076">
      <w:pPr>
        <w:rPr>
          <w:rStyle w:val="StyleUnderline"/>
        </w:rPr>
      </w:pPr>
      <w:r w:rsidRPr="005D7C94">
        <w:rPr>
          <w:rStyle w:val="StyleUnderline"/>
        </w:rPr>
        <w:t xml:space="preserve">Though </w:t>
      </w:r>
      <w:r w:rsidRPr="005D7C94">
        <w:rPr>
          <w:rStyle w:val="StyleUnderline"/>
          <w:highlight w:val="cyan"/>
        </w:rPr>
        <w:t>Trump</w:t>
      </w:r>
      <w:r w:rsidRPr="005D7C94">
        <w:rPr>
          <w:rStyle w:val="StyleUnderline"/>
        </w:rPr>
        <w:t xml:space="preserve"> </w:t>
      </w:r>
      <w:r w:rsidRPr="005D7C94">
        <w:rPr>
          <w:rStyle w:val="StyleUnderline"/>
          <w:highlight w:val="cyan"/>
        </w:rPr>
        <w:t>aides</w:t>
      </w:r>
      <w:r w:rsidRPr="005D7C94">
        <w:rPr>
          <w:rStyle w:val="StyleUnderline"/>
        </w:rPr>
        <w:t xml:space="preserve"> </w:t>
      </w:r>
      <w:r>
        <w:t xml:space="preserve">had wanted Biden to remain in the race, </w:t>
      </w:r>
      <w:r w:rsidRPr="005D7C94">
        <w:rPr>
          <w:rStyle w:val="StyleUnderline"/>
        </w:rPr>
        <w:t xml:space="preserve">they </w:t>
      </w:r>
      <w:r w:rsidRPr="005D7C94">
        <w:rPr>
          <w:rStyle w:val="StyleUnderline"/>
          <w:highlight w:val="cyan"/>
        </w:rPr>
        <w:t>have</w:t>
      </w:r>
      <w:r w:rsidRPr="005D7C94">
        <w:rPr>
          <w:rStyle w:val="StyleUnderline"/>
        </w:rPr>
        <w:t xml:space="preserve"> </w:t>
      </w:r>
      <w:r w:rsidRPr="005D7C94">
        <w:rPr>
          <w:rStyle w:val="StyleUnderline"/>
          <w:highlight w:val="cyan"/>
        </w:rPr>
        <w:t>argued</w:t>
      </w:r>
      <w:r w:rsidRPr="005D7C94">
        <w:rPr>
          <w:rStyle w:val="StyleUnderline"/>
        </w:rPr>
        <w:t xml:space="preserve"> </w:t>
      </w:r>
      <w:r w:rsidRPr="005D7C94">
        <w:rPr>
          <w:rStyle w:val="StyleUnderline"/>
          <w:highlight w:val="cyan"/>
        </w:rPr>
        <w:t>a campaign against Harris</w:t>
      </w:r>
      <w:r w:rsidRPr="005D7C94">
        <w:rPr>
          <w:rStyle w:val="StyleUnderline"/>
        </w:rPr>
        <w:t xml:space="preserve"> — who they believe is the most likely Democratic nominee — </w:t>
      </w:r>
      <w:r w:rsidRPr="005D7C94">
        <w:rPr>
          <w:rStyle w:val="StyleUnderline"/>
          <w:highlight w:val="cyan"/>
        </w:rPr>
        <w:t>wouldn’t</w:t>
      </w:r>
      <w:r w:rsidRPr="005D7C94">
        <w:rPr>
          <w:rStyle w:val="StyleUnderline"/>
        </w:rPr>
        <w:t xml:space="preserve"> </w:t>
      </w:r>
      <w:r w:rsidRPr="005D7C94">
        <w:rPr>
          <w:rStyle w:val="StyleUnderline"/>
          <w:highlight w:val="cyan"/>
        </w:rPr>
        <w:t>be</w:t>
      </w:r>
      <w:r w:rsidRPr="005D7C94">
        <w:rPr>
          <w:rStyle w:val="StyleUnderline"/>
        </w:rPr>
        <w:t xml:space="preserve"> all that </w:t>
      </w:r>
      <w:r w:rsidRPr="005D7C94">
        <w:rPr>
          <w:rStyle w:val="StyleUnderline"/>
          <w:highlight w:val="cyan"/>
        </w:rPr>
        <w:t>different</w:t>
      </w:r>
      <w:r w:rsidRPr="005D7C94">
        <w:rPr>
          <w:rStyle w:val="StyleUnderline"/>
        </w:rPr>
        <w:t xml:space="preserve"> </w:t>
      </w:r>
      <w:r w:rsidRPr="005D7C94">
        <w:rPr>
          <w:rStyle w:val="StyleUnderline"/>
          <w:highlight w:val="cyan"/>
        </w:rPr>
        <w:t>from</w:t>
      </w:r>
      <w:r w:rsidRPr="005D7C94">
        <w:rPr>
          <w:rStyle w:val="StyleUnderline"/>
        </w:rPr>
        <w:t xml:space="preserve"> their race against </w:t>
      </w:r>
      <w:r w:rsidRPr="005D7C94">
        <w:rPr>
          <w:rStyle w:val="StyleUnderline"/>
          <w:highlight w:val="cyan"/>
        </w:rPr>
        <w:t>Biden</w:t>
      </w:r>
      <w:r w:rsidRPr="005D7C94">
        <w:rPr>
          <w:rStyle w:val="StyleUnderline"/>
        </w:rPr>
        <w:t>.</w:t>
      </w:r>
    </w:p>
    <w:p w14:paraId="3303B710" w14:textId="77777777" w:rsidR="00A75076" w:rsidRDefault="00A75076" w:rsidP="00A75076">
      <w:r w:rsidRPr="005D7C94">
        <w:rPr>
          <w:rStyle w:val="StyleUnderline"/>
          <w:highlight w:val="cyan"/>
        </w:rPr>
        <w:t>They will try to tie her to</w:t>
      </w:r>
      <w:r w:rsidRPr="005D7C94">
        <w:rPr>
          <w:rStyle w:val="StyleUnderline"/>
        </w:rPr>
        <w:t xml:space="preserve"> what they see as the </w:t>
      </w:r>
      <w:r w:rsidRPr="005D7C94">
        <w:rPr>
          <w:rStyle w:val="StyleUnderline"/>
          <w:highlight w:val="cyan"/>
        </w:rPr>
        <w:t>Biden</w:t>
      </w:r>
      <w:r w:rsidRPr="005D7C94">
        <w:rPr>
          <w:rStyle w:val="StyleUnderline"/>
        </w:rPr>
        <w:t xml:space="preserve"> administration</w:t>
      </w:r>
      <w:r w:rsidRPr="005D7C94">
        <w:rPr>
          <w:rStyle w:val="StyleUnderline"/>
          <w:highlight w:val="cyan"/>
        </w:rPr>
        <w:t>’s</w:t>
      </w:r>
      <w:r w:rsidRPr="005D7C94">
        <w:rPr>
          <w:rStyle w:val="StyleUnderline"/>
        </w:rPr>
        <w:t xml:space="preserve"> </w:t>
      </w:r>
      <w:r w:rsidRPr="005D7C94">
        <w:rPr>
          <w:rStyle w:val="StyleUnderline"/>
          <w:highlight w:val="cyan"/>
        </w:rPr>
        <w:t>failures</w:t>
      </w:r>
      <w:r>
        <w:t xml:space="preserve">, </w:t>
      </w:r>
      <w:r w:rsidRPr="005D7C94">
        <w:rPr>
          <w:rStyle w:val="StyleUnderline"/>
          <w:highlight w:val="cyan"/>
        </w:rPr>
        <w:t>saying Harris is complicit in everything that occurred under Biden’s watch</w:t>
      </w:r>
      <w:r>
        <w:t>. That’s particularly true when it comes to the handling of the Southern border. Harris had been tapped to lead the administration’s response to the border crisis.</w:t>
      </w:r>
    </w:p>
    <w:p w14:paraId="3092B9E7" w14:textId="77777777" w:rsidR="00A75076" w:rsidRPr="005D7C94" w:rsidRDefault="00A75076" w:rsidP="00A75076">
      <w:pPr>
        <w:rPr>
          <w:rStyle w:val="StyleUnderline"/>
        </w:rPr>
      </w:pPr>
      <w:r>
        <w:t xml:space="preserve">In a statement Sunday responding to the news, </w:t>
      </w:r>
      <w:r w:rsidRPr="005D7C94">
        <w:rPr>
          <w:rStyle w:val="StyleUnderline"/>
        </w:rPr>
        <w:t>Trump campaign senior adviser Chris LaCivita and fellow campaign chief Susie Wiles railed against Harris</w:t>
      </w:r>
      <w:r>
        <w:t xml:space="preserve">, </w:t>
      </w:r>
      <w:r w:rsidRPr="005D7C94">
        <w:rPr>
          <w:rStyle w:val="StyleUnderline"/>
        </w:rPr>
        <w:t>insisting she “will be even WORSE for the people of our Nation than Joe Biden.”</w:t>
      </w:r>
    </w:p>
    <w:p w14:paraId="07F2ABA3" w14:textId="77777777" w:rsidR="00A75076" w:rsidRDefault="00A75076" w:rsidP="00A75076">
      <w:r>
        <w:t>“They own each other’s records, and there is no distance between the two,” they said.</w:t>
      </w:r>
    </w:p>
    <w:p w14:paraId="03AF4218" w14:textId="77777777" w:rsidR="00A75076" w:rsidRDefault="00A75076" w:rsidP="00A75076">
      <w:r w:rsidRPr="005D7C94">
        <w:rPr>
          <w:highlight w:val="cyan"/>
        </w:rPr>
        <w:t>They</w:t>
      </w:r>
      <w:r>
        <w:t xml:space="preserve"> </w:t>
      </w:r>
      <w:r w:rsidRPr="005D7C94">
        <w:rPr>
          <w:highlight w:val="cyan"/>
        </w:rPr>
        <w:t>will</w:t>
      </w:r>
      <w:r>
        <w:t xml:space="preserve"> also continue to </w:t>
      </w:r>
      <w:r w:rsidRPr="005D7C94">
        <w:rPr>
          <w:rStyle w:val="StyleUnderline"/>
          <w:highlight w:val="cyan"/>
        </w:rPr>
        <w:t>accuse her of being part of a coverup of Biden’s deteriorating health</w:t>
      </w:r>
      <w:r>
        <w:t>, believing voters have lost trust in Democrats and the press for failing to shed light on Biden’s weaknesses sooner. And they will attack her record in California, where she served as district attorney and attorney general before being elected to the Senate.</w:t>
      </w:r>
    </w:p>
    <w:p w14:paraId="758736D5" w14:textId="77777777" w:rsidR="00A75076" w:rsidRDefault="00A75076" w:rsidP="00A75076">
      <w:r>
        <w:t>Republican presidential candidate former President Donald Trump speaks at a campaign rally, July 20, 2024, in Grand Rapids, Mich. (AP Photo/Evan Vucci, FILE)</w:t>
      </w:r>
    </w:p>
    <w:p w14:paraId="5F4F7859" w14:textId="77777777" w:rsidR="00A75076" w:rsidRDefault="00A75076" w:rsidP="00A75076">
      <w:r>
        <w:t xml:space="preserve">They have also made clear that they plan to continue to hammer Biden — still running against him, in a way — by arguing that if he is not fit to run than he is not fit to complete his </w:t>
      </w:r>
      <w:proofErr w:type="gramStart"/>
      <w:r>
        <w:t>term, and</w:t>
      </w:r>
      <w:proofErr w:type="gramEnd"/>
      <w:r>
        <w:t xml:space="preserve"> should resign as well.</w:t>
      </w:r>
    </w:p>
    <w:p w14:paraId="06C8C8A0" w14:textId="77777777" w:rsidR="00A75076" w:rsidRDefault="00A75076" w:rsidP="00A75076">
      <w:pPr>
        <w:pStyle w:val="Heading4"/>
      </w:pPr>
      <w:r>
        <w:t xml:space="preserve">Harris follows Biden’s econ record </w:t>
      </w:r>
    </w:p>
    <w:p w14:paraId="5FC550E1" w14:textId="77777777" w:rsidR="00A75076" w:rsidRPr="00A75076" w:rsidRDefault="00A75076" w:rsidP="00A75076">
      <w:pPr>
        <w:shd w:val="clear" w:color="auto" w:fill="FFFFFF"/>
        <w:spacing w:after="0" w:line="240" w:lineRule="auto"/>
        <w:rPr>
          <w:rFonts w:ascii="Times New Roman" w:eastAsia="Times New Roman" w:hAnsi="Times New Roman" w:cs="Times New Roman"/>
          <w:sz w:val="24"/>
          <w:szCs w:val="24"/>
        </w:rPr>
      </w:pPr>
      <w:r>
        <w:rPr>
          <w:rStyle w:val="Style13ptBold"/>
        </w:rPr>
        <w:t xml:space="preserve">Rugaber 7/26/24, </w:t>
      </w:r>
      <w:r w:rsidRPr="009E5B69">
        <w:t xml:space="preserve">Economics Reporter, Associated Press </w:t>
      </w:r>
      <w:proofErr w:type="spellStart"/>
      <w:r w:rsidRPr="009E5B69">
        <w:t>Washington,District</w:t>
      </w:r>
      <w:proofErr w:type="spellEnd"/>
      <w:r w:rsidRPr="009E5B69">
        <w:t xml:space="preserve"> of Columbia United States (Christopher Rugaber, July 26</w:t>
      </w:r>
      <w:proofErr w:type="gramStart"/>
      <w:r w:rsidRPr="009E5B69">
        <w:t xml:space="preserve"> 2024</w:t>
      </w:r>
      <w:proofErr w:type="gramEnd"/>
      <w:r w:rsidRPr="009E5B69">
        <w:t xml:space="preserve">, “Harris Will Carry Biden’s Economic Record into the Election. She Hopes to Turn it into an Asset”, July 28 2024, </w:t>
      </w:r>
      <w:hyperlink r:id="rId25" w:history="1">
        <w:r w:rsidRPr="009E5B69">
          <w:rPr>
            <w:rStyle w:val="Hyperlink"/>
          </w:rPr>
          <w:t>https://time.com/7003849/harris-biden-economic-record-election-political-advantage/</w:t>
        </w:r>
      </w:hyperlink>
      <w:r w:rsidRPr="009E5B69">
        <w:t>) DH</w:t>
      </w:r>
    </w:p>
    <w:p w14:paraId="2FBCAEC4" w14:textId="77777777" w:rsidR="00A75076" w:rsidRPr="00A75076" w:rsidRDefault="00A75076" w:rsidP="00A75076">
      <w:pPr>
        <w:rPr>
          <w:sz w:val="16"/>
        </w:rPr>
      </w:pPr>
      <w:r w:rsidRPr="00A75076">
        <w:rPr>
          <w:sz w:val="16"/>
        </w:rPr>
        <w:t>WASHINGTON — A key question is looming for Vice President Kamala Harris as she edges closer to gaining the Democratic presidential nomination: Can she turn the Biden-Harris economic record into a political advantage in a way that President Joe Biden failed to do?</w:t>
      </w:r>
    </w:p>
    <w:p w14:paraId="748965AC" w14:textId="77777777" w:rsidR="00A75076" w:rsidRPr="00A75076" w:rsidRDefault="00A75076" w:rsidP="00A75076">
      <w:pPr>
        <w:rPr>
          <w:sz w:val="16"/>
        </w:rPr>
      </w:pPr>
      <w:r w:rsidRPr="00A75076">
        <w:rPr>
          <w:sz w:val="16"/>
        </w:rPr>
        <w:t>In some ways, her task would seem straightforward: The administration oversaw a vigorous rebound from the pandemic recession, one that shrank the U.S. unemployment rate to a half-century low of 3.4% in early 2023 — far below the painful 6.4% rate when Biden and Harris took office in 2021. The rate stayed below 4% for more than two years, the longest such stretch since the 1960s.</w:t>
      </w:r>
    </w:p>
    <w:p w14:paraId="560E7AD5" w14:textId="77777777" w:rsidR="00A75076" w:rsidRPr="00130639" w:rsidRDefault="00A75076" w:rsidP="00A75076">
      <w:pPr>
        <w:rPr>
          <w:rStyle w:val="StyleUnderline"/>
        </w:rPr>
      </w:pPr>
      <w:r w:rsidRPr="00A75076">
        <w:rPr>
          <w:sz w:val="16"/>
        </w:rPr>
        <w:t xml:space="preserve">Boosted by the administration's $1.9 trillion stimulus package, </w:t>
      </w:r>
      <w:r w:rsidRPr="00130639">
        <w:rPr>
          <w:rStyle w:val="StyleUnderline"/>
          <w:highlight w:val="yellow"/>
        </w:rPr>
        <w:t>robust economic growth</w:t>
      </w:r>
      <w:r w:rsidRPr="00130639">
        <w:rPr>
          <w:rStyle w:val="StyleUnderline"/>
        </w:rPr>
        <w:t xml:space="preserve"> sent demand for workers soaring, </w:t>
      </w:r>
      <w:r w:rsidRPr="00130639">
        <w:rPr>
          <w:rStyle w:val="StyleUnderline"/>
          <w:highlight w:val="yellow"/>
        </w:rPr>
        <w:t>forcing employers to jack up wages</w:t>
      </w:r>
      <w:r w:rsidRPr="00130639">
        <w:rPr>
          <w:rStyle w:val="StyleUnderline"/>
        </w:rPr>
        <w:t xml:space="preserve">. </w:t>
      </w:r>
      <w:r w:rsidRPr="00130639">
        <w:rPr>
          <w:rStyle w:val="StyleUnderline"/>
          <w:highlight w:val="yellow"/>
        </w:rPr>
        <w:t>Paychecks rose</w:t>
      </w:r>
      <w:r w:rsidRPr="00130639">
        <w:rPr>
          <w:rStyle w:val="StyleUnderline"/>
        </w:rPr>
        <w:t xml:space="preserve"> particularly fast for lower-paid workers, thereby </w:t>
      </w:r>
      <w:r w:rsidRPr="00130639">
        <w:rPr>
          <w:rStyle w:val="StyleUnderline"/>
          <w:highlight w:val="yellow"/>
        </w:rPr>
        <w:t>narrowing income inequality</w:t>
      </w:r>
      <w:r w:rsidRPr="00130639">
        <w:rPr>
          <w:rStyle w:val="StyleUnderline"/>
        </w:rPr>
        <w:t>.</w:t>
      </w:r>
    </w:p>
    <w:p w14:paraId="048B2742" w14:textId="77777777" w:rsidR="00A75076" w:rsidRPr="00A75076" w:rsidRDefault="00A75076" w:rsidP="00A75076">
      <w:pPr>
        <w:rPr>
          <w:sz w:val="16"/>
        </w:rPr>
      </w:pPr>
      <w:r w:rsidRPr="00A75076">
        <w:rPr>
          <w:sz w:val="16"/>
        </w:rPr>
        <w:t>Soon, though</w:t>
      </w:r>
      <w:r w:rsidRPr="00130639">
        <w:rPr>
          <w:rStyle w:val="StyleUnderline"/>
        </w:rPr>
        <w:t>, clogged supply chains caused parts shortages, as demand for furniture, cars, and other goods, juiced by the administration's stimulus, soared</w:t>
      </w:r>
      <w:r w:rsidRPr="00A75076">
        <w:rPr>
          <w:sz w:val="16"/>
        </w:rPr>
        <w:t>. Russia's invasion of Ukraine escalated gas and food prices. In June 2022, inflation reached a four-decade high.</w:t>
      </w:r>
    </w:p>
    <w:p w14:paraId="696DB556" w14:textId="77777777" w:rsidR="00A75076" w:rsidRPr="00A75076" w:rsidRDefault="00A75076" w:rsidP="00A75076">
      <w:pPr>
        <w:rPr>
          <w:sz w:val="16"/>
        </w:rPr>
      </w:pPr>
      <w:r w:rsidRPr="00A75076">
        <w:rPr>
          <w:sz w:val="16"/>
        </w:rPr>
        <w:t>The spike in prices was so severe that it offset most of the wage growth that workers had enjoyed. And it soured Americans on the economy. Consumer sentiment plunged in late 2021 and has barely recovered even as inflation has plummeted from 9.1% in 2022 to 3%.</w:t>
      </w:r>
    </w:p>
    <w:p w14:paraId="30D2A472" w14:textId="77777777" w:rsidR="00A75076" w:rsidRPr="00A75076" w:rsidRDefault="00A75076" w:rsidP="00A75076">
      <w:pPr>
        <w:rPr>
          <w:sz w:val="16"/>
        </w:rPr>
      </w:pPr>
      <w:r w:rsidRPr="00A75076">
        <w:rPr>
          <w:sz w:val="16"/>
        </w:rPr>
        <w:t xml:space="preserve">A wide gap has </w:t>
      </w:r>
      <w:proofErr w:type="gramStart"/>
      <w:r w:rsidRPr="00A75076">
        <w:rPr>
          <w:sz w:val="16"/>
        </w:rPr>
        <w:t>opened up</w:t>
      </w:r>
      <w:proofErr w:type="gramEnd"/>
      <w:r w:rsidRPr="00A75076">
        <w:rPr>
          <w:sz w:val="16"/>
        </w:rPr>
        <w:t xml:space="preserve"> between the public's dim view of the economy and the generally positive data on jobs, falling inflation and economic growth. Chris Jackson, head of polling at Ipsos Public Affairs, said he blames the cumulative jump in average prices over the past three years — roughly 20%, only partly offset by higher paychecks — and a general unease about the country's direction.</w:t>
      </w:r>
    </w:p>
    <w:p w14:paraId="1BFB7B17" w14:textId="77777777" w:rsidR="00A75076" w:rsidRPr="00A75076" w:rsidRDefault="00A75076" w:rsidP="00A75076">
      <w:pPr>
        <w:rPr>
          <w:sz w:val="16"/>
        </w:rPr>
      </w:pPr>
      <w:r w:rsidRPr="00A75076">
        <w:rPr>
          <w:sz w:val="16"/>
        </w:rPr>
        <w:t xml:space="preserve">“People are, generally speaking, doing OK,” Jackson said. “They have their jobs, they’re getting paid, they’ve seen pay raises — all </w:t>
      </w:r>
      <w:proofErr w:type="gramStart"/>
      <w:r w:rsidRPr="00A75076">
        <w:rPr>
          <w:sz w:val="16"/>
        </w:rPr>
        <w:t>those sort of things</w:t>
      </w:r>
      <w:proofErr w:type="gramEnd"/>
      <w:r w:rsidRPr="00A75076">
        <w:rPr>
          <w:sz w:val="16"/>
        </w:rPr>
        <w:t>. And yet they don’t feel like their dollars go as far. They feel like the country is not going in a good direction, just in general.”</w:t>
      </w:r>
    </w:p>
    <w:p w14:paraId="19ADD462" w14:textId="77777777" w:rsidR="00A75076" w:rsidRPr="00A75076" w:rsidRDefault="00A75076" w:rsidP="00A75076">
      <w:pPr>
        <w:rPr>
          <w:sz w:val="16"/>
        </w:rPr>
      </w:pPr>
      <w:r w:rsidRPr="00130639">
        <w:rPr>
          <w:rStyle w:val="StyleUnderline"/>
        </w:rPr>
        <w:t xml:space="preserve">Former President Donald Trump is campaigning hard on the higher cost of living, having mentioned inflation 14 times in his speech last week at the Republican National Convention. His running mate, Sen. JD </w:t>
      </w:r>
      <w:r w:rsidRPr="00130639">
        <w:rPr>
          <w:rStyle w:val="StyleUnderline"/>
          <w:highlight w:val="yellow"/>
        </w:rPr>
        <w:t>Vance</w:t>
      </w:r>
      <w:r w:rsidRPr="00130639">
        <w:rPr>
          <w:rStyle w:val="StyleUnderline"/>
        </w:rPr>
        <w:t xml:space="preserve"> of Ohio, has </w:t>
      </w:r>
      <w:r w:rsidRPr="00130639">
        <w:rPr>
          <w:rStyle w:val="StyleUnderline"/>
          <w:highlight w:val="yellow"/>
        </w:rPr>
        <w:t>attacked Biden over the surge in</w:t>
      </w:r>
      <w:r w:rsidRPr="00130639">
        <w:rPr>
          <w:rStyle w:val="StyleUnderline"/>
        </w:rPr>
        <w:t xml:space="preserve"> housing </w:t>
      </w:r>
      <w:r w:rsidRPr="00130639">
        <w:rPr>
          <w:rStyle w:val="StyleUnderline"/>
          <w:highlight w:val="yellow"/>
        </w:rPr>
        <w:t>costs</w:t>
      </w:r>
      <w:r w:rsidRPr="00130639">
        <w:rPr>
          <w:rStyle w:val="StyleUnderline"/>
        </w:rPr>
        <w:t>, which has diminished the hopes of many would-be home buyers</w:t>
      </w:r>
      <w:r w:rsidRPr="00A75076">
        <w:rPr>
          <w:sz w:val="16"/>
        </w:rPr>
        <w:t>.</w:t>
      </w:r>
    </w:p>
    <w:p w14:paraId="3CB981D4" w14:textId="77777777" w:rsidR="00A75076" w:rsidRPr="00A75076" w:rsidRDefault="00A75076" w:rsidP="00A75076">
      <w:pPr>
        <w:rPr>
          <w:sz w:val="16"/>
        </w:rPr>
      </w:pPr>
      <w:r w:rsidRPr="00A75076">
        <w:rPr>
          <w:sz w:val="16"/>
        </w:rPr>
        <w:t>Speaking this week in Indianapolis</w:t>
      </w:r>
      <w:r w:rsidRPr="00130639">
        <w:rPr>
          <w:rStyle w:val="StyleUnderline"/>
        </w:rPr>
        <w:t xml:space="preserve">, </w:t>
      </w:r>
      <w:r w:rsidRPr="00130639">
        <w:rPr>
          <w:rStyle w:val="StyleUnderline"/>
          <w:highlight w:val="yellow"/>
        </w:rPr>
        <w:t>Harris highlighted</w:t>
      </w:r>
      <w:r w:rsidRPr="00130639">
        <w:rPr>
          <w:rStyle w:val="StyleUnderline"/>
        </w:rPr>
        <w:t xml:space="preserve"> her </w:t>
      </w:r>
      <w:r w:rsidRPr="00130639">
        <w:rPr>
          <w:rStyle w:val="StyleUnderline"/>
          <w:highlight w:val="yellow"/>
        </w:rPr>
        <w:t xml:space="preserve">support for “affordable health </w:t>
      </w:r>
      <w:r w:rsidRPr="00130639">
        <w:rPr>
          <w:rStyle w:val="StyleUnderline"/>
        </w:rPr>
        <w:t xml:space="preserve">care" </w:t>
      </w:r>
      <w:r w:rsidRPr="00130639">
        <w:rPr>
          <w:rStyle w:val="StyleUnderline"/>
          <w:highlight w:val="yellow"/>
        </w:rPr>
        <w:t>and</w:t>
      </w:r>
      <w:r w:rsidRPr="00130639">
        <w:rPr>
          <w:rStyle w:val="StyleUnderline"/>
        </w:rPr>
        <w:t xml:space="preserve"> “affordable </w:t>
      </w:r>
      <w:proofErr w:type="gramStart"/>
      <w:r w:rsidRPr="00130639">
        <w:rPr>
          <w:rStyle w:val="StyleUnderline"/>
          <w:highlight w:val="yellow"/>
        </w:rPr>
        <w:t>child care</w:t>
      </w:r>
      <w:proofErr w:type="gramEnd"/>
      <w:r w:rsidRPr="00130639">
        <w:rPr>
          <w:rStyle w:val="StyleUnderline"/>
        </w:rPr>
        <w:t xml:space="preserve">.” She also charged that </w:t>
      </w:r>
      <w:r w:rsidRPr="00130639">
        <w:rPr>
          <w:rStyle w:val="StyleUnderline"/>
          <w:highlight w:val="yellow"/>
        </w:rPr>
        <w:t>Trump would eliminate</w:t>
      </w:r>
      <w:r w:rsidRPr="00130639">
        <w:rPr>
          <w:rStyle w:val="StyleUnderline"/>
        </w:rPr>
        <w:t xml:space="preserve"> the </w:t>
      </w:r>
      <w:r w:rsidRPr="00130639">
        <w:rPr>
          <w:rStyle w:val="StyleUnderline"/>
          <w:highlight w:val="yellow"/>
        </w:rPr>
        <w:t>Biden</w:t>
      </w:r>
      <w:r w:rsidRPr="00130639">
        <w:rPr>
          <w:rStyle w:val="StyleUnderline"/>
        </w:rPr>
        <w:t xml:space="preserve"> administration</w:t>
      </w:r>
      <w:r w:rsidRPr="00130639">
        <w:rPr>
          <w:rStyle w:val="StyleUnderline"/>
          <w:highlight w:val="yellow"/>
        </w:rPr>
        <w:t>'s price</w:t>
      </w:r>
      <w:r w:rsidRPr="00130639">
        <w:rPr>
          <w:rStyle w:val="StyleUnderline"/>
        </w:rPr>
        <w:t xml:space="preserve"> </w:t>
      </w:r>
      <w:r w:rsidRPr="00130639">
        <w:rPr>
          <w:rStyle w:val="StyleUnderline"/>
          <w:highlight w:val="yellow"/>
        </w:rPr>
        <w:t>cap on insulin</w:t>
      </w:r>
      <w:r w:rsidRPr="00130639">
        <w:rPr>
          <w:rStyle w:val="StyleUnderline"/>
        </w:rPr>
        <w:t>, w</w:t>
      </w:r>
      <w:r w:rsidRPr="00A75076">
        <w:rPr>
          <w:sz w:val="16"/>
        </w:rPr>
        <w:t>hich the White House often cites as an example of its efforts to reduce high drug costs.</w:t>
      </w:r>
    </w:p>
    <w:p w14:paraId="33B66DC5" w14:textId="77777777" w:rsidR="00A75076" w:rsidRPr="00A75076" w:rsidRDefault="00A75076" w:rsidP="00A75076">
      <w:pPr>
        <w:rPr>
          <w:sz w:val="16"/>
        </w:rPr>
      </w:pPr>
      <w:r w:rsidRPr="00A75076">
        <w:rPr>
          <w:sz w:val="16"/>
        </w:rPr>
        <w:t>Even though inflation — the rate of price increases — has sharply slowed over the past two years, Americans remain unhappy that average prices are much higher than they were just a few years ago. Grocery prices are up 21% since Biden and Harris took office. Average apartment rents have climbed about 23%, to $1,411 a month, according to Apartment List.</w:t>
      </w:r>
    </w:p>
    <w:p w14:paraId="789DEA8A" w14:textId="77777777" w:rsidR="00A75076" w:rsidRPr="00130639" w:rsidRDefault="00A75076" w:rsidP="00A75076">
      <w:pPr>
        <w:rPr>
          <w:rStyle w:val="StyleUnderline"/>
        </w:rPr>
      </w:pPr>
      <w:r w:rsidRPr="00130639">
        <w:rPr>
          <w:rStyle w:val="StyleUnderline"/>
        </w:rPr>
        <w:t>And to fight inflation, the Federal Reserve, led by Chair Jerome Powell, raised its key interest rate at the fastest pace in four decades. Borrowing costs soared as a result. The average 30-year fixed mortgage rate has more than doubled, from a low of about 2.7% during the pandemic to about 6.8% last week.</w:t>
      </w:r>
    </w:p>
    <w:p w14:paraId="5D3BB760" w14:textId="77777777" w:rsidR="00A75076" w:rsidRPr="00A75076" w:rsidRDefault="00A75076" w:rsidP="00A75076">
      <w:pPr>
        <w:rPr>
          <w:sz w:val="16"/>
        </w:rPr>
      </w:pPr>
      <w:r w:rsidRPr="00A75076">
        <w:rPr>
          <w:sz w:val="16"/>
        </w:rPr>
        <w:t>The combined increase in prices and inflation has been particularly jarring for many families because it followed nearly a decade of little-to-no inflation and ultra-low interest rates. America's households grew used to prices barely rising. From 2015 until the pandemic, for example, U.S. food prices were basically flat. When high inflation eventually did strike, it both bruised Americans' finances and darkened their economic outlook.</w:t>
      </w:r>
    </w:p>
    <w:p w14:paraId="56F6D8D5" w14:textId="77777777" w:rsidR="00A75076" w:rsidRPr="00A75076" w:rsidRDefault="00A75076" w:rsidP="00A75076">
      <w:pPr>
        <w:rPr>
          <w:sz w:val="16"/>
        </w:rPr>
      </w:pPr>
      <w:r w:rsidRPr="00A75076">
        <w:rPr>
          <w:sz w:val="16"/>
        </w:rPr>
        <w:t>Still, many leading policymakers see the Fed's sharp boost in interest rates, and the subsequent fall in inflation, as an economic success story. When the Fed began aggressively raising rates, making consumer and business loans much costlier, the widespread fear was that the United States would soon tumble into a recession. In August 2022, Powell issued a high-profile warning that the Fed's inflation fight would “bring some pain to households and businesses.”</w:t>
      </w:r>
    </w:p>
    <w:p w14:paraId="56E93FFD" w14:textId="77777777" w:rsidR="00A75076" w:rsidRPr="00A75076" w:rsidRDefault="00A75076" w:rsidP="00A75076">
      <w:pPr>
        <w:rPr>
          <w:sz w:val="16"/>
        </w:rPr>
      </w:pPr>
      <w:r w:rsidRPr="00A75076">
        <w:rPr>
          <w:sz w:val="16"/>
        </w:rPr>
        <w:t xml:space="preserve">Instead, inflation has fallen without a sharp rise in unemployment, which is at a </w:t>
      </w:r>
      <w:proofErr w:type="gramStart"/>
      <w:r w:rsidRPr="00A75076">
        <w:rPr>
          <w:sz w:val="16"/>
        </w:rPr>
        <w:t>still-low</w:t>
      </w:r>
      <w:proofErr w:type="gramEnd"/>
      <w:r w:rsidRPr="00A75076">
        <w:rPr>
          <w:sz w:val="16"/>
        </w:rPr>
        <w:t xml:space="preserve"> 4.1%. And Fed officials have indicated that they're increasingly confident that inflation is declining steadily toward their 2% target.</w:t>
      </w:r>
    </w:p>
    <w:p w14:paraId="4D48BA3B" w14:textId="77777777" w:rsidR="00A75076" w:rsidRPr="00A75076" w:rsidRDefault="00A75076" w:rsidP="00A75076">
      <w:pPr>
        <w:rPr>
          <w:sz w:val="16"/>
        </w:rPr>
      </w:pPr>
      <w:r w:rsidRPr="00A75076">
        <w:rPr>
          <w:sz w:val="16"/>
        </w:rPr>
        <w:t>Christopher Waller, an influential member of the Fed's governing board, celebrated that progress in remarks last week.</w:t>
      </w:r>
    </w:p>
    <w:p w14:paraId="7A1D43CB" w14:textId="77777777" w:rsidR="00A75076" w:rsidRPr="00A75076" w:rsidRDefault="00A75076" w:rsidP="00A75076">
      <w:pPr>
        <w:rPr>
          <w:sz w:val="16"/>
        </w:rPr>
      </w:pPr>
      <w:r w:rsidRPr="00A75076">
        <w:rPr>
          <w:sz w:val="16"/>
        </w:rPr>
        <w:t>“We’ve never really seen this in terms of a severe policy tightening,” Waller said, referring to the Fed's rate hikes. “The economy just kind of held its ground. And inflation came down a lot. This has been an amazing recovery from what happened in ‘21 and ’22.”</w:t>
      </w:r>
    </w:p>
    <w:p w14:paraId="4FBEC532" w14:textId="77777777" w:rsidR="00A75076" w:rsidRPr="00A75076" w:rsidRDefault="00A75076" w:rsidP="00A75076">
      <w:pPr>
        <w:rPr>
          <w:sz w:val="16"/>
        </w:rPr>
      </w:pPr>
      <w:r w:rsidRPr="00A75076">
        <w:rPr>
          <w:sz w:val="16"/>
        </w:rPr>
        <w:t>Yet many everyday Americans aren't sharing in the enthusiasm as they grapple with still-high costs. New car prices, for example, jumped 24% in the three years after the pandemic, to an average of $48,000. They have largely leveled off in the past year, according to government data. But on Thursday, General Motors said that customers paid an average of nearly $50,000 for one of its new cars in the April to June quarter.</w:t>
      </w:r>
    </w:p>
    <w:p w14:paraId="649FF224" w14:textId="77777777" w:rsidR="00A75076" w:rsidRPr="00A75076" w:rsidRDefault="00A75076" w:rsidP="00A75076">
      <w:pPr>
        <w:rPr>
          <w:sz w:val="16"/>
        </w:rPr>
      </w:pPr>
      <w:r w:rsidRPr="00A75076">
        <w:rPr>
          <w:sz w:val="16"/>
        </w:rPr>
        <w:t>Perhaps most painfully, housing affordability has worsened. Both prices and mortgage rates are much higher than they were three years ago. The monthly payment for a newly purchased median-priced home has jumped nearly one-third in that time, to more than $3,000, according to Harvard's Joint Center for Housing Studies. Would-be homebuyers need to earn at least $100,000 to afford the median-priced home in nearly half of all metro areas, the center has found.</w:t>
      </w:r>
    </w:p>
    <w:p w14:paraId="67194D41" w14:textId="77777777" w:rsidR="00A75076" w:rsidRPr="00A75076" w:rsidRDefault="00A75076" w:rsidP="00A75076">
      <w:pPr>
        <w:rPr>
          <w:sz w:val="16"/>
        </w:rPr>
      </w:pPr>
      <w:r w:rsidRPr="00A75076">
        <w:rPr>
          <w:sz w:val="16"/>
        </w:rPr>
        <w:t>Abigail Wozniak, director of the Opportunity and Growth Institute at the Federal Reserve Bank of Minneapolis, said the burden of such major purchases becomes harder to manage when overall prices spike.</w:t>
      </w:r>
    </w:p>
    <w:p w14:paraId="50B5B252" w14:textId="77777777" w:rsidR="00A75076" w:rsidRPr="00A75076" w:rsidRDefault="00A75076" w:rsidP="00A75076">
      <w:pPr>
        <w:rPr>
          <w:sz w:val="16"/>
        </w:rPr>
      </w:pPr>
      <w:r w:rsidRPr="00A75076">
        <w:rPr>
          <w:sz w:val="16"/>
        </w:rPr>
        <w:t>“It’s difficult to change your consumption" of cars and homes "in little amounts quickly,” Wozniak said. "You’re forced to think about this big budget choice of, should I give up a car and substitute into transit? That’s a huge adjustment. And adjustments are painful.”</w:t>
      </w:r>
    </w:p>
    <w:p w14:paraId="6586C95B" w14:textId="77777777" w:rsidR="00A75076" w:rsidRPr="00A75076" w:rsidRDefault="00A75076" w:rsidP="00A75076">
      <w:pPr>
        <w:rPr>
          <w:sz w:val="16"/>
        </w:rPr>
      </w:pPr>
      <w:r w:rsidRPr="00A75076">
        <w:rPr>
          <w:sz w:val="16"/>
        </w:rPr>
        <w:t>Then there are groceries. A pound of ground beef has jumped $1.05 since Biden’s inauguration, to a national average of $5.36 a pound, according to government data. Though egg prices are far below the peak they reached during a bout of avian flu in late 2022, at $2.72 a dozen they're still 85% more expensive than they were three years ago. A pound of chicken has surged 25% to $2.01 since January 2021.</w:t>
      </w:r>
    </w:p>
    <w:p w14:paraId="7EE79287" w14:textId="77777777" w:rsidR="00A75076" w:rsidRPr="00130639" w:rsidRDefault="00A75076" w:rsidP="00A75076">
      <w:pPr>
        <w:rPr>
          <w:rStyle w:val="StyleUnderline"/>
        </w:rPr>
      </w:pPr>
      <w:r w:rsidRPr="00130639">
        <w:rPr>
          <w:rStyle w:val="StyleUnderline"/>
          <w:highlight w:val="yellow"/>
        </w:rPr>
        <w:t>Economists</w:t>
      </w:r>
      <w:r w:rsidRPr="00130639">
        <w:rPr>
          <w:rStyle w:val="StyleUnderline"/>
        </w:rPr>
        <w:t xml:space="preserve"> at the Biden administration have </w:t>
      </w:r>
      <w:r w:rsidRPr="00130639">
        <w:rPr>
          <w:rStyle w:val="StyleUnderline"/>
          <w:highlight w:val="yellow"/>
        </w:rPr>
        <w:t>calculated</w:t>
      </w:r>
      <w:r w:rsidRPr="00130639">
        <w:rPr>
          <w:rStyle w:val="StyleUnderline"/>
        </w:rPr>
        <w:t xml:space="preserve">, though, </w:t>
      </w:r>
      <w:r w:rsidRPr="00130639">
        <w:rPr>
          <w:rStyle w:val="StyleUnderline"/>
          <w:highlight w:val="yellow"/>
        </w:rPr>
        <w:t>that average wages have risen enough to make up for the higher costs</w:t>
      </w:r>
      <w:r w:rsidRPr="00130639">
        <w:rPr>
          <w:rStyle w:val="StyleUnderline"/>
        </w:rPr>
        <w:t xml:space="preserve">. As of June, </w:t>
      </w:r>
      <w:r w:rsidRPr="00130639">
        <w:rPr>
          <w:rStyle w:val="StyleUnderline"/>
          <w:highlight w:val="yellow"/>
        </w:rPr>
        <w:t>average</w:t>
      </w:r>
      <w:r w:rsidRPr="00130639">
        <w:rPr>
          <w:rStyle w:val="StyleUnderline"/>
        </w:rPr>
        <w:t xml:space="preserve"> hourly </w:t>
      </w:r>
      <w:r w:rsidRPr="00130639">
        <w:rPr>
          <w:rStyle w:val="StyleUnderline"/>
          <w:highlight w:val="yellow"/>
        </w:rPr>
        <w:t>pay was</w:t>
      </w:r>
      <w:r w:rsidRPr="00130639">
        <w:rPr>
          <w:rStyle w:val="StyleUnderline"/>
        </w:rPr>
        <w:t xml:space="preserve"> 23% </w:t>
      </w:r>
      <w:r w:rsidRPr="00130639">
        <w:rPr>
          <w:rStyle w:val="StyleUnderline"/>
          <w:highlight w:val="yellow"/>
        </w:rPr>
        <w:t>higher</w:t>
      </w:r>
      <w:r w:rsidRPr="00130639">
        <w:rPr>
          <w:rStyle w:val="StyleUnderline"/>
        </w:rPr>
        <w:t xml:space="preserve"> </w:t>
      </w:r>
      <w:r w:rsidRPr="00130639">
        <w:rPr>
          <w:rStyle w:val="StyleUnderline"/>
          <w:highlight w:val="yellow"/>
        </w:rPr>
        <w:t>than</w:t>
      </w:r>
      <w:r w:rsidRPr="00130639">
        <w:rPr>
          <w:rStyle w:val="StyleUnderline"/>
        </w:rPr>
        <w:t xml:space="preserve"> it was </w:t>
      </w:r>
      <w:r w:rsidRPr="00130639">
        <w:rPr>
          <w:rStyle w:val="StyleUnderline"/>
          <w:highlight w:val="yellow"/>
        </w:rPr>
        <w:t>four years earlier</w:t>
      </w:r>
      <w:r w:rsidRPr="00130639">
        <w:rPr>
          <w:rStyle w:val="StyleUnderline"/>
        </w:rPr>
        <w:t xml:space="preserve"> — larger than the 21% jump in average prices. As a result, the White House </w:t>
      </w:r>
      <w:r w:rsidRPr="00130639">
        <w:rPr>
          <w:rStyle w:val="StyleUnderline"/>
          <w:highlight w:val="yellow"/>
        </w:rPr>
        <w:t>economists calculated, it</w:t>
      </w:r>
      <w:r w:rsidRPr="00130639">
        <w:rPr>
          <w:rStyle w:val="StyleUnderline"/>
        </w:rPr>
        <w:t xml:space="preserve"> now </w:t>
      </w:r>
      <w:r w:rsidRPr="00130639">
        <w:rPr>
          <w:rStyle w:val="StyleUnderline"/>
          <w:highlight w:val="yellow"/>
        </w:rPr>
        <w:t>takes</w:t>
      </w:r>
      <w:r w:rsidRPr="00130639">
        <w:rPr>
          <w:rStyle w:val="StyleUnderline"/>
        </w:rPr>
        <w:t xml:space="preserve"> about </w:t>
      </w:r>
      <w:r w:rsidRPr="00130639">
        <w:rPr>
          <w:rStyle w:val="StyleUnderline"/>
          <w:highlight w:val="yellow"/>
        </w:rPr>
        <w:t>3</w:t>
      </w:r>
      <w:r w:rsidRPr="00130639">
        <w:rPr>
          <w:rStyle w:val="StyleUnderline"/>
        </w:rPr>
        <w:t xml:space="preserve">.6 </w:t>
      </w:r>
      <w:r w:rsidRPr="00130639">
        <w:rPr>
          <w:rStyle w:val="StyleUnderline"/>
          <w:highlight w:val="yellow"/>
        </w:rPr>
        <w:t>hours of work</w:t>
      </w:r>
      <w:r w:rsidRPr="00130639">
        <w:rPr>
          <w:rStyle w:val="StyleUnderline"/>
        </w:rPr>
        <w:t xml:space="preserve"> for a typical employee </w:t>
      </w:r>
      <w:r w:rsidRPr="00130639">
        <w:rPr>
          <w:rStyle w:val="StyleUnderline"/>
          <w:highlight w:val="yellow"/>
        </w:rPr>
        <w:t>to buy</w:t>
      </w:r>
      <w:r w:rsidRPr="00130639">
        <w:rPr>
          <w:rStyle w:val="StyleUnderline"/>
        </w:rPr>
        <w:t xml:space="preserve"> a week’s worth of </w:t>
      </w:r>
      <w:r w:rsidRPr="00130639">
        <w:rPr>
          <w:rStyle w:val="StyleUnderline"/>
          <w:highlight w:val="yellow"/>
        </w:rPr>
        <w:t>groceries</w:t>
      </w:r>
      <w:r w:rsidRPr="00130639">
        <w:rPr>
          <w:rStyle w:val="StyleUnderline"/>
        </w:rPr>
        <w:t xml:space="preserve">, about </w:t>
      </w:r>
      <w:r w:rsidRPr="00130639">
        <w:rPr>
          <w:rStyle w:val="StyleUnderline"/>
          <w:highlight w:val="yellow"/>
        </w:rPr>
        <w:t>the same as</w:t>
      </w:r>
      <w:r w:rsidRPr="00130639">
        <w:rPr>
          <w:rStyle w:val="StyleUnderline"/>
        </w:rPr>
        <w:t xml:space="preserve"> it did </w:t>
      </w:r>
      <w:r w:rsidRPr="00130639">
        <w:rPr>
          <w:rStyle w:val="StyleUnderline"/>
          <w:highlight w:val="yellow"/>
        </w:rPr>
        <w:t>before the pandemic</w:t>
      </w:r>
      <w:r w:rsidRPr="00130639">
        <w:rPr>
          <w:rStyle w:val="StyleUnderline"/>
        </w:rPr>
        <w:t>.</w:t>
      </w:r>
    </w:p>
    <w:p w14:paraId="14ED4985" w14:textId="77777777" w:rsidR="00A75076" w:rsidRPr="00130639" w:rsidRDefault="00A75076" w:rsidP="00A75076">
      <w:pPr>
        <w:rPr>
          <w:rStyle w:val="StyleUnderline"/>
        </w:rPr>
      </w:pPr>
      <w:r w:rsidRPr="00A75076">
        <w:rPr>
          <w:sz w:val="16"/>
        </w:rPr>
        <w:t>Economists say this is how it's supposed to work</w:t>
      </w:r>
      <w:r w:rsidRPr="00130639">
        <w:rPr>
          <w:rStyle w:val="StyleUnderline"/>
        </w:rPr>
        <w:t xml:space="preserve">: </w:t>
      </w:r>
      <w:r w:rsidRPr="00130639">
        <w:rPr>
          <w:rStyle w:val="StyleUnderline"/>
          <w:highlight w:val="yellow"/>
        </w:rPr>
        <w:t>After an inflationary burst</w:t>
      </w:r>
      <w:r w:rsidRPr="00130639">
        <w:rPr>
          <w:rStyle w:val="StyleUnderline"/>
        </w:rPr>
        <w:t xml:space="preserve">, </w:t>
      </w:r>
      <w:r w:rsidRPr="00130639">
        <w:rPr>
          <w:rStyle w:val="StyleUnderline"/>
          <w:highlight w:val="yellow"/>
        </w:rPr>
        <w:t>prices won’t fall</w:t>
      </w:r>
      <w:r w:rsidRPr="00130639">
        <w:rPr>
          <w:rStyle w:val="StyleUnderline"/>
        </w:rPr>
        <w:t xml:space="preserve"> back </w:t>
      </w:r>
      <w:r w:rsidRPr="00130639">
        <w:rPr>
          <w:rStyle w:val="StyleUnderline"/>
          <w:highlight w:val="yellow"/>
        </w:rPr>
        <w:t>to</w:t>
      </w:r>
      <w:r w:rsidRPr="00130639">
        <w:rPr>
          <w:rStyle w:val="StyleUnderline"/>
        </w:rPr>
        <w:t xml:space="preserve"> their </w:t>
      </w:r>
      <w:r w:rsidRPr="00130639">
        <w:rPr>
          <w:rStyle w:val="StyleUnderline"/>
          <w:highlight w:val="yellow"/>
        </w:rPr>
        <w:t>previous levels</w:t>
      </w:r>
      <w:r w:rsidRPr="00130639">
        <w:rPr>
          <w:rStyle w:val="StyleUnderline"/>
        </w:rPr>
        <w:t xml:space="preserve">. Such </w:t>
      </w:r>
      <w:r w:rsidRPr="00130639">
        <w:rPr>
          <w:rStyle w:val="StyleUnderline"/>
          <w:highlight w:val="yellow"/>
        </w:rPr>
        <w:t>sustained price drops</w:t>
      </w:r>
      <w:r w:rsidRPr="00130639">
        <w:rPr>
          <w:rStyle w:val="StyleUnderline"/>
        </w:rPr>
        <w:t xml:space="preserve"> typically </w:t>
      </w:r>
      <w:r w:rsidRPr="00130639">
        <w:rPr>
          <w:rStyle w:val="StyleUnderline"/>
          <w:highlight w:val="yellow"/>
        </w:rPr>
        <w:t>occur only during recessions</w:t>
      </w:r>
      <w:r w:rsidRPr="00130639">
        <w:rPr>
          <w:rStyle w:val="StyleUnderline"/>
        </w:rPr>
        <w:t xml:space="preserve">. </w:t>
      </w:r>
      <w:r w:rsidRPr="00130639">
        <w:rPr>
          <w:rStyle w:val="StyleUnderline"/>
          <w:highlight w:val="yellow"/>
        </w:rPr>
        <w:t>In a healthy economy</w:t>
      </w:r>
      <w:r w:rsidRPr="00130639">
        <w:rPr>
          <w:rStyle w:val="StyleUnderline"/>
        </w:rPr>
        <w:t xml:space="preserve">, </w:t>
      </w:r>
      <w:r w:rsidRPr="00130639">
        <w:rPr>
          <w:rStyle w:val="StyleUnderline"/>
          <w:highlight w:val="yellow"/>
        </w:rPr>
        <w:t>wages</w:t>
      </w:r>
      <w:r w:rsidRPr="00130639">
        <w:rPr>
          <w:rStyle w:val="StyleUnderline"/>
        </w:rPr>
        <w:t xml:space="preserve"> eventually </w:t>
      </w:r>
      <w:r w:rsidRPr="00130639">
        <w:rPr>
          <w:rStyle w:val="StyleUnderline"/>
          <w:highlight w:val="yellow"/>
        </w:rPr>
        <w:t>rise enough for consumers to afford</w:t>
      </w:r>
      <w:r w:rsidRPr="00130639">
        <w:rPr>
          <w:rStyle w:val="StyleUnderline"/>
        </w:rPr>
        <w:t xml:space="preserve"> the higher </w:t>
      </w:r>
      <w:r w:rsidRPr="00130639">
        <w:rPr>
          <w:rStyle w:val="StyleUnderline"/>
          <w:highlight w:val="yellow"/>
        </w:rPr>
        <w:t>costs</w:t>
      </w:r>
      <w:r w:rsidRPr="00130639">
        <w:rPr>
          <w:rStyle w:val="StyleUnderline"/>
        </w:rPr>
        <w:t>.</w:t>
      </w:r>
    </w:p>
    <w:p w14:paraId="6E2A2C2F" w14:textId="77777777" w:rsidR="00A75076" w:rsidRPr="00A75076" w:rsidRDefault="00A75076" w:rsidP="00A75076">
      <w:pPr>
        <w:rPr>
          <w:sz w:val="16"/>
        </w:rPr>
      </w:pPr>
      <w:r w:rsidRPr="00A75076">
        <w:rPr>
          <w:sz w:val="16"/>
        </w:rPr>
        <w:t>By some measures, lower-income workers have fared particularly well, a result of the difficulty employers faced after the pandemic in filling many in-person jobs. Wages for restaurant and hotel workers soared nearly 15% in the spring of 2022 from a year earlier — much faster than the inflation rate.</w:t>
      </w:r>
    </w:p>
    <w:p w14:paraId="62EE021B" w14:textId="77777777" w:rsidR="00A75076" w:rsidRPr="00A75076" w:rsidRDefault="00A75076" w:rsidP="00A75076">
      <w:pPr>
        <w:rPr>
          <w:sz w:val="16"/>
        </w:rPr>
      </w:pPr>
      <w:r w:rsidRPr="00A75076">
        <w:rPr>
          <w:sz w:val="16"/>
        </w:rPr>
        <w:t>Yet overall household income hasn't grown as fast as hourly pay. That can happen if fewer people in a household work or if their hours are cut.</w:t>
      </w:r>
    </w:p>
    <w:p w14:paraId="5FD3A989" w14:textId="77777777" w:rsidR="00A75076" w:rsidRPr="00A75076" w:rsidRDefault="00A75076" w:rsidP="00A75076">
      <w:pPr>
        <w:rPr>
          <w:sz w:val="16"/>
        </w:rPr>
      </w:pPr>
      <w:r w:rsidRPr="00130639">
        <w:rPr>
          <w:rStyle w:val="StyleUnderline"/>
          <w:highlight w:val="yellow"/>
        </w:rPr>
        <w:t>Economists</w:t>
      </w:r>
      <w:r w:rsidRPr="00130639">
        <w:rPr>
          <w:rStyle w:val="StyleUnderline"/>
        </w:rPr>
        <w:t xml:space="preserve"> at </w:t>
      </w:r>
      <w:proofErr w:type="spellStart"/>
      <w:r w:rsidRPr="00130639">
        <w:rPr>
          <w:rStyle w:val="StyleUnderline"/>
        </w:rPr>
        <w:t>Motio</w:t>
      </w:r>
      <w:proofErr w:type="spellEnd"/>
      <w:r w:rsidRPr="00130639">
        <w:rPr>
          <w:rStyle w:val="StyleUnderline"/>
        </w:rPr>
        <w:t xml:space="preserve"> Research have </w:t>
      </w:r>
      <w:r w:rsidRPr="00130639">
        <w:rPr>
          <w:rStyle w:val="StyleUnderline"/>
          <w:highlight w:val="yellow"/>
        </w:rPr>
        <w:t>calculated</w:t>
      </w:r>
      <w:r w:rsidRPr="00130639">
        <w:rPr>
          <w:rStyle w:val="StyleUnderline"/>
        </w:rPr>
        <w:t xml:space="preserve"> </w:t>
      </w:r>
      <w:r w:rsidRPr="00130639">
        <w:rPr>
          <w:rStyle w:val="StyleUnderline"/>
          <w:highlight w:val="yellow"/>
        </w:rPr>
        <w:t xml:space="preserve">that since Biden was </w:t>
      </w:r>
      <w:proofErr w:type="spellStart"/>
      <w:r w:rsidRPr="00130639">
        <w:rPr>
          <w:rStyle w:val="StyleUnderline"/>
          <w:highlight w:val="yellow"/>
        </w:rPr>
        <w:t>inaugurated</w:t>
      </w:r>
      <w:r>
        <w:rPr>
          <w:rStyle w:val="StyleUnderline"/>
        </w:rPr>
        <w:t>e</w:t>
      </w:r>
      <w:proofErr w:type="spellEnd"/>
      <w:r w:rsidRPr="00130639">
        <w:rPr>
          <w:rStyle w:val="StyleUnderline"/>
        </w:rPr>
        <w:t xml:space="preserve"> in January 2021, inflation-adjusted median household </w:t>
      </w:r>
      <w:r w:rsidRPr="00130639">
        <w:rPr>
          <w:rStyle w:val="StyleUnderline"/>
          <w:highlight w:val="yellow"/>
        </w:rPr>
        <w:t>incomes have risen</w:t>
      </w:r>
      <w:r w:rsidRPr="00130639">
        <w:rPr>
          <w:rStyle w:val="StyleUnderline"/>
        </w:rPr>
        <w:t xml:space="preserve"> just 1.6% to $79,000. </w:t>
      </w:r>
      <w:r w:rsidRPr="00A75076">
        <w:rPr>
          <w:sz w:val="16"/>
        </w:rPr>
        <w:t>(The median represents a midpoint and filters out extremely high or low numbers that can skew averages.)</w:t>
      </w:r>
    </w:p>
    <w:p w14:paraId="561BE3E8" w14:textId="77777777" w:rsidR="00A75076" w:rsidRPr="00A75076" w:rsidRDefault="00A75076" w:rsidP="00A75076">
      <w:pPr>
        <w:rPr>
          <w:sz w:val="16"/>
        </w:rPr>
      </w:pPr>
      <w:r w:rsidRPr="00A75076">
        <w:rPr>
          <w:sz w:val="16"/>
        </w:rPr>
        <w:t>“</w:t>
      </w:r>
      <w:proofErr w:type="gramStart"/>
      <w:r w:rsidRPr="00A75076">
        <w:rPr>
          <w:sz w:val="16"/>
        </w:rPr>
        <w:t>So</w:t>
      </w:r>
      <w:proofErr w:type="gramEnd"/>
      <w:r w:rsidRPr="00A75076">
        <w:rPr>
          <w:sz w:val="16"/>
        </w:rPr>
        <w:t xml:space="preserve"> if half of the population, at least, see their income stagnating for four years, you can understand why inflation is being identified as a huge problem here,” said Matias Scaglione, a co-founder of </w:t>
      </w:r>
      <w:proofErr w:type="spellStart"/>
      <w:r w:rsidRPr="00A75076">
        <w:rPr>
          <w:sz w:val="16"/>
        </w:rPr>
        <w:t>Motio</w:t>
      </w:r>
      <w:proofErr w:type="spellEnd"/>
      <w:r w:rsidRPr="00A75076">
        <w:rPr>
          <w:sz w:val="16"/>
        </w:rPr>
        <w:t>.</w:t>
      </w:r>
    </w:p>
    <w:p w14:paraId="07030DC8" w14:textId="77777777" w:rsidR="00A75076" w:rsidRDefault="00A75076" w:rsidP="00A75076">
      <w:pPr>
        <w:pStyle w:val="Heading4"/>
      </w:pPr>
      <w:r>
        <w:t>Harris economic policies will mirror Biden’s previous agenda</w:t>
      </w:r>
    </w:p>
    <w:p w14:paraId="1B34649C" w14:textId="77777777" w:rsidR="00A75076" w:rsidRPr="005D7ADD" w:rsidRDefault="00A75076" w:rsidP="00A75076">
      <w:pPr>
        <w:rPr>
          <w:rStyle w:val="Style13ptBold"/>
          <w:b w:val="0"/>
          <w:bCs w:val="0"/>
          <w:sz w:val="22"/>
        </w:rPr>
      </w:pPr>
      <w:r w:rsidRPr="00510265">
        <w:rPr>
          <w:rStyle w:val="Style13ptBold"/>
          <w:b w:val="0"/>
          <w:bCs w:val="0"/>
          <w:sz w:val="22"/>
        </w:rPr>
        <w:t>Paul</w:t>
      </w:r>
      <w:r>
        <w:rPr>
          <w:rStyle w:val="Style13ptBold"/>
        </w:rPr>
        <w:t xml:space="preserve"> Davidson 7/23 </w:t>
      </w:r>
      <w:r>
        <w:rPr>
          <w:rStyle w:val="Style13ptBold"/>
          <w:b w:val="0"/>
          <w:bCs w:val="0"/>
          <w:sz w:val="22"/>
        </w:rPr>
        <w:t>[</w:t>
      </w:r>
      <w:r w:rsidRPr="005D7ADD">
        <w:rPr>
          <w:rStyle w:val="Style13ptBold"/>
          <w:b w:val="0"/>
          <w:bCs w:val="0"/>
          <w:sz w:val="22"/>
        </w:rPr>
        <w:t>Economics and Jobs Reporter</w:t>
      </w:r>
      <w:r>
        <w:rPr>
          <w:rStyle w:val="Style13ptBold"/>
          <w:b w:val="0"/>
          <w:bCs w:val="0"/>
          <w:sz w:val="22"/>
        </w:rPr>
        <w:t xml:space="preserve">, USA Today, </w:t>
      </w:r>
      <w:r w:rsidRPr="00510265">
        <w:rPr>
          <w:rStyle w:val="Style13ptBold"/>
          <w:b w:val="0"/>
          <w:bCs w:val="0"/>
          <w:sz w:val="22"/>
        </w:rPr>
        <w:t>Kamala Harris' economic policies may largely mirror Biden's, from taxes to immigration</w:t>
      </w:r>
      <w:r>
        <w:rPr>
          <w:rStyle w:val="Style13ptBold"/>
          <w:b w:val="0"/>
          <w:bCs w:val="0"/>
          <w:sz w:val="22"/>
        </w:rPr>
        <w:t xml:space="preserve">, </w:t>
      </w:r>
      <w:r w:rsidRPr="00510265">
        <w:rPr>
          <w:rStyle w:val="Style13ptBold"/>
          <w:b w:val="0"/>
          <w:bCs w:val="0"/>
          <w:sz w:val="22"/>
        </w:rPr>
        <w:t>https://www.usatoday.com/story/money/2024/07/23/kamala-harris-economic-policies</w:t>
      </w:r>
      <w:r>
        <w:rPr>
          <w:rStyle w:val="Style13ptBold"/>
          <w:b w:val="0"/>
          <w:bCs w:val="0"/>
          <w:sz w:val="22"/>
        </w:rPr>
        <w:t>]//IG</w:t>
      </w:r>
    </w:p>
    <w:p w14:paraId="44047BEE" w14:textId="77777777" w:rsidR="00A75076" w:rsidRDefault="00A75076" w:rsidP="00A75076">
      <w:r>
        <w:t>Kamala Harris' economic policies may largely mirror Biden's, from taxes to immigration</w:t>
      </w:r>
    </w:p>
    <w:p w14:paraId="7B132955" w14:textId="77777777" w:rsidR="00A75076" w:rsidRDefault="00A75076" w:rsidP="00A75076">
      <w:r>
        <w:t xml:space="preserve">Vice President Kamala </w:t>
      </w:r>
      <w:r w:rsidRPr="00510265">
        <w:rPr>
          <w:rStyle w:val="StyleUnderline"/>
          <w:highlight w:val="cyan"/>
        </w:rPr>
        <w:t>Harris</w:t>
      </w:r>
      <w:r w:rsidRPr="005D7ADD">
        <w:rPr>
          <w:rStyle w:val="StyleUnderline"/>
        </w:rPr>
        <w:t xml:space="preserve"> would largely </w:t>
      </w:r>
      <w:r w:rsidRPr="00510265">
        <w:rPr>
          <w:rStyle w:val="StyleUnderline"/>
          <w:highlight w:val="cyan"/>
        </w:rPr>
        <w:t>adopt</w:t>
      </w:r>
      <w:r w:rsidRPr="005D7ADD">
        <w:rPr>
          <w:rStyle w:val="StyleUnderline"/>
        </w:rPr>
        <w:t xml:space="preserve"> President </w:t>
      </w:r>
      <w:r w:rsidRPr="00510265">
        <w:rPr>
          <w:rStyle w:val="StyleUnderline"/>
          <w:highlight w:val="cyan"/>
        </w:rPr>
        <w:t>Biden’s economic blueprint on major issues such as taxes, trade and immigration</w:t>
      </w:r>
      <w:r>
        <w:t xml:space="preserve"> if she becomes the Democratic presidential nominee, despite her previous views that leaned more progressive, analysts say.</w:t>
      </w:r>
    </w:p>
    <w:p w14:paraId="292593D9" w14:textId="77777777" w:rsidR="00A75076" w:rsidRDefault="00A75076" w:rsidP="00A75076">
      <w:r>
        <w:t xml:space="preserve">But </w:t>
      </w:r>
      <w:r w:rsidRPr="00510265">
        <w:rPr>
          <w:rStyle w:val="StyleUnderline"/>
          <w:highlight w:val="cyan"/>
        </w:rPr>
        <w:t>she could be more aggressive on antitrust enforcement, consumer protection and climate change</w:t>
      </w:r>
      <w:r>
        <w:t>, some experts say.</w:t>
      </w:r>
    </w:p>
    <w:p w14:paraId="21A5A9F3" w14:textId="77777777" w:rsidR="00A75076" w:rsidRDefault="00A75076" w:rsidP="00A75076">
      <w:r w:rsidRPr="00510265">
        <w:rPr>
          <w:u w:val="single"/>
        </w:rPr>
        <w:t xml:space="preserve">“I think </w:t>
      </w:r>
      <w:r w:rsidRPr="00510265">
        <w:rPr>
          <w:highlight w:val="cyan"/>
          <w:u w:val="single"/>
        </w:rPr>
        <w:t>she will follow the Biden economic script closely</w:t>
      </w:r>
      <w:r w:rsidRPr="00510265">
        <w:rPr>
          <w:u w:val="single"/>
        </w:rPr>
        <w:t>,”</w:t>
      </w:r>
      <w:r>
        <w:t xml:space="preserve"> says Mark Zandi, chief economist of Moody’s Analytics.</w:t>
      </w:r>
    </w:p>
    <w:p w14:paraId="6B759901" w14:textId="77777777" w:rsidR="00A75076" w:rsidRDefault="00A75076" w:rsidP="00A75076">
      <w:r>
        <w:t>That’s partly because “time isn’t on the Democrats’ side,” says Ryan Sweet, chief U.S. economist of Oxford Economics. The Democratic National Convention is a month away.</w:t>
      </w:r>
    </w:p>
    <w:p w14:paraId="197BB161" w14:textId="77777777" w:rsidR="00A75076" w:rsidRDefault="00A75076" w:rsidP="00A75076">
      <w:r>
        <w:t>“She’s trying to position herself as a candidate of continuity and stability,” adds Brian Gardner, Stifel’s chief Washington policy strategist.</w:t>
      </w:r>
    </w:p>
    <w:p w14:paraId="39508D03" w14:textId="77777777" w:rsidR="00A75076" w:rsidRDefault="00A75076" w:rsidP="00A75076">
      <w:r>
        <w:t xml:space="preserve">Vice President Kamala Harris speaks during an NCAA championship teams celebration on the South Lawn of the White House on July 22, </w:t>
      </w:r>
      <w:proofErr w:type="gramStart"/>
      <w:r>
        <w:t>2024</w:t>
      </w:r>
      <w:proofErr w:type="gramEnd"/>
      <w:r>
        <w:t xml:space="preserve"> in Washington, DC.</w:t>
      </w:r>
    </w:p>
    <w:p w14:paraId="623E7D76" w14:textId="77777777" w:rsidR="00A75076" w:rsidRDefault="00A75076" w:rsidP="00A75076">
      <w:r>
        <w:t>After Biden dropped out of the presidential race Sunday, Harris quickly garnered the endorsement of Democratic lawmakers and party officials, including Biden himself; former House Speaker Nancy Pelosi, D-Calif.; and Illinois Gov. JB Pritzker, who had been mentioned as a presidential candidate. But she has not yet formally won the nomination.</w:t>
      </w:r>
    </w:p>
    <w:p w14:paraId="125FFBC0" w14:textId="77777777" w:rsidR="00A75076" w:rsidRDefault="00A75076" w:rsidP="00A75076">
      <w:r>
        <w:t>Although she voiced more left-leaning opinions as a U.S. senator and as a Democratic presidential candidate in 2019, she probably has shifted to the center, at least on the biggest issues, some analysts say.</w:t>
      </w:r>
    </w:p>
    <w:p w14:paraId="0749AD1A" w14:textId="77777777" w:rsidR="00A75076" w:rsidRDefault="00A75076" w:rsidP="00A75076">
      <w:r>
        <w:t>“</w:t>
      </w:r>
      <w:r w:rsidRPr="00510265">
        <w:rPr>
          <w:u w:val="single"/>
        </w:rPr>
        <w:t xml:space="preserve">As </w:t>
      </w:r>
      <w:r w:rsidRPr="00510265">
        <w:rPr>
          <w:highlight w:val="cyan"/>
          <w:u w:val="single"/>
        </w:rPr>
        <w:t>part of the (Biden) admin</w:t>
      </w:r>
      <w:r w:rsidRPr="00510265">
        <w:rPr>
          <w:u w:val="single"/>
        </w:rPr>
        <w:t xml:space="preserve">istration, </w:t>
      </w:r>
      <w:r w:rsidRPr="00510265">
        <w:rPr>
          <w:highlight w:val="cyan"/>
          <w:u w:val="single"/>
        </w:rPr>
        <w:t>she</w:t>
      </w:r>
      <w:r w:rsidRPr="00510265">
        <w:rPr>
          <w:u w:val="single"/>
        </w:rPr>
        <w:t xml:space="preserve"> and her economic team have </w:t>
      </w:r>
      <w:r w:rsidRPr="00510265">
        <w:rPr>
          <w:highlight w:val="cyan"/>
          <w:u w:val="single"/>
        </w:rPr>
        <w:t>been part of the economic policymaking process</w:t>
      </w:r>
      <w:r>
        <w:t>,” Zandi says.</w:t>
      </w:r>
    </w:p>
    <w:p w14:paraId="30826256" w14:textId="77777777" w:rsidR="00A75076" w:rsidRDefault="00A75076" w:rsidP="00A75076">
      <w:r>
        <w:t>Here’s a quick rundown:</w:t>
      </w:r>
    </w:p>
    <w:p w14:paraId="1503574F" w14:textId="77777777" w:rsidR="00A75076" w:rsidRDefault="00A75076" w:rsidP="00A75076">
      <w:r>
        <w:t>Taxes</w:t>
      </w:r>
    </w:p>
    <w:p w14:paraId="3C3931EA" w14:textId="77777777" w:rsidR="00A75076" w:rsidRPr="005D7ADD" w:rsidRDefault="00A75076" w:rsidP="00A75076">
      <w:pPr>
        <w:rPr>
          <w:u w:val="single"/>
        </w:rPr>
      </w:pPr>
      <w:r w:rsidRPr="00510265">
        <w:rPr>
          <w:rStyle w:val="StyleUnderline"/>
          <w:highlight w:val="cyan"/>
        </w:rPr>
        <w:t>Harris</w:t>
      </w:r>
      <w:r w:rsidRPr="005D7ADD">
        <w:rPr>
          <w:rStyle w:val="StyleUnderline"/>
        </w:rPr>
        <w:t xml:space="preserve"> is expected to </w:t>
      </w:r>
      <w:r w:rsidRPr="00510265">
        <w:rPr>
          <w:rStyle w:val="StyleUnderline"/>
          <w:highlight w:val="cyan"/>
        </w:rPr>
        <w:t>back Biden’s plan to extend the tax cuts</w:t>
      </w:r>
      <w:r w:rsidRPr="005D7ADD">
        <w:rPr>
          <w:rStyle w:val="StyleUnderline"/>
        </w:rPr>
        <w:t xml:space="preserve"> spearheaded by former President Donald Trump in 2017 for low- and middle-income households but end the reductions for those earning more than $400,000 a year.</w:t>
      </w:r>
    </w:p>
    <w:p w14:paraId="793CAB08" w14:textId="77777777" w:rsidR="00A75076" w:rsidRDefault="00A75076" w:rsidP="00A75076">
      <w:r w:rsidRPr="00510265">
        <w:rPr>
          <w:rStyle w:val="StyleUnderline"/>
          <w:highlight w:val="cyan"/>
        </w:rPr>
        <w:t>She</w:t>
      </w:r>
      <w:r w:rsidRPr="005D7ADD">
        <w:rPr>
          <w:rStyle w:val="StyleUnderline"/>
        </w:rPr>
        <w:t xml:space="preserve"> also will likely </w:t>
      </w:r>
      <w:r w:rsidRPr="00510265">
        <w:rPr>
          <w:rStyle w:val="StyleUnderline"/>
          <w:highlight w:val="cyan"/>
        </w:rPr>
        <w:t>support Biden’s proposal to raise the corporate tax</w:t>
      </w:r>
      <w:r w:rsidRPr="005D7ADD">
        <w:rPr>
          <w:rStyle w:val="StyleUnderline"/>
        </w:rPr>
        <w:t xml:space="preserve"> rate to 28% from the 21%</w:t>
      </w:r>
      <w:r>
        <w:t xml:space="preserve"> passed by Congress during Trump’s administration, Zandi says. As a candidate in 2019, Harris favored returning the corporate rate to 35%.</w:t>
      </w:r>
    </w:p>
    <w:p w14:paraId="277A479F" w14:textId="77777777" w:rsidR="00A75076" w:rsidRDefault="00A75076" w:rsidP="00A75076">
      <w:r>
        <w:t>Immigration</w:t>
      </w:r>
    </w:p>
    <w:p w14:paraId="191A6007" w14:textId="77777777" w:rsidR="00A75076" w:rsidRDefault="00A75076" w:rsidP="00A75076">
      <w:r>
        <w:t>Harris has supported the bipartisan border security deal that would make it tougher for immigrants to receive asylum and empower the president to shut down the border if crossing exceed certain levels, Sweet said. Last month, Biden announced a similar executive action to limit border crossings.</w:t>
      </w:r>
    </w:p>
    <w:p w14:paraId="23E2A80A" w14:textId="77777777" w:rsidR="00A75076" w:rsidRDefault="00A75076" w:rsidP="00A75076">
      <w:r>
        <w:t>The bill, blocked by Republicans in Congress, also would provide more funding for asylum officers and judges to handle border crossing cases.</w:t>
      </w:r>
    </w:p>
    <w:p w14:paraId="495543A6" w14:textId="77777777" w:rsidR="00A75076" w:rsidRDefault="00A75076" w:rsidP="00A75076">
      <w:r>
        <w:t xml:space="preserve">Harris will likely face harsh criticism from Trump because of record border crossings during the Biden administration, especially </w:t>
      </w:r>
      <w:proofErr w:type="gramStart"/>
      <w:r>
        <w:t>in light of</w:t>
      </w:r>
      <w:proofErr w:type="gramEnd"/>
      <w:r>
        <w:t xml:space="preserve"> the role she was given to help address the crisis, Gardner said.</w:t>
      </w:r>
    </w:p>
    <w:p w14:paraId="67112419" w14:textId="77777777" w:rsidR="00A75076" w:rsidRDefault="00A75076" w:rsidP="00A75076">
      <w:r>
        <w:t>Late last year, Harris, the daughter of an Indian mother and Jamaican father, criticized Trump after the former president said immigrants are "poisoning the blood of our country." She said his words have been "rightly" compared to those of dictators such as Adolf Hitler.</w:t>
      </w:r>
    </w:p>
    <w:p w14:paraId="17A2C966" w14:textId="77777777" w:rsidR="00A75076" w:rsidRDefault="00A75076" w:rsidP="00A75076">
      <w:r>
        <w:t>Trade</w:t>
      </w:r>
    </w:p>
    <w:p w14:paraId="5B14FA43" w14:textId="77777777" w:rsidR="00A75076" w:rsidRDefault="00A75076" w:rsidP="00A75076">
      <w:r w:rsidRPr="00510265">
        <w:rPr>
          <w:highlight w:val="cyan"/>
        </w:rPr>
        <w:t>B</w:t>
      </w:r>
      <w:r w:rsidRPr="00510265">
        <w:rPr>
          <w:rStyle w:val="StyleUnderline"/>
          <w:highlight w:val="cyan"/>
        </w:rPr>
        <w:t>iden has kept in place Trump’s tariffs</w:t>
      </w:r>
      <w:r w:rsidRPr="005D7ADD">
        <w:rPr>
          <w:rStyle w:val="StyleUnderline"/>
        </w:rPr>
        <w:t xml:space="preserve"> on a tenth of U.S. imports</w:t>
      </w:r>
      <w:r>
        <w:t xml:space="preserve"> as well as many goods from China. He also recently imposed targeted tariff increases on Chinese electric vehicles and solar panels. If elected, </w:t>
      </w:r>
      <w:r w:rsidRPr="00510265">
        <w:rPr>
          <w:rStyle w:val="StyleUnderline"/>
          <w:highlight w:val="cyan"/>
        </w:rPr>
        <w:t>Harris would likely continue the existing levies on imports</w:t>
      </w:r>
      <w:r>
        <w:t>, Zandi and Sweet say.</w:t>
      </w:r>
    </w:p>
    <w:p w14:paraId="4ED1BC9F" w14:textId="77777777" w:rsidR="00A75076" w:rsidRDefault="00A75076" w:rsidP="00A75076">
      <w:r>
        <w:t>Social service policies</w:t>
      </w:r>
    </w:p>
    <w:p w14:paraId="5F3E0942" w14:textId="77777777" w:rsidR="00A75076" w:rsidRPr="009F087D" w:rsidRDefault="00A75076" w:rsidP="00A75076">
      <w:r w:rsidRPr="00510265">
        <w:rPr>
          <w:rStyle w:val="StyleUnderline"/>
          <w:highlight w:val="cyan"/>
        </w:rPr>
        <w:t>Biden has proposed a long list of social service programs</w:t>
      </w:r>
      <w:r>
        <w:t xml:space="preserve"> to make </w:t>
      </w:r>
      <w:proofErr w:type="gramStart"/>
      <w:r>
        <w:t>child care</w:t>
      </w:r>
      <w:proofErr w:type="gramEnd"/>
      <w:r>
        <w:t xml:space="preserve"> more affordable, provide free college tuition, and cancel more student loan debt. </w:t>
      </w:r>
      <w:r w:rsidRPr="00510265">
        <w:rPr>
          <w:rStyle w:val="StyleUnderline"/>
          <w:highlight w:val="cyan"/>
        </w:rPr>
        <w:t>Harris</w:t>
      </w:r>
      <w:r w:rsidRPr="005D7ADD">
        <w:rPr>
          <w:rStyle w:val="StyleUnderline"/>
        </w:rPr>
        <w:t xml:space="preserve"> probably would </w:t>
      </w:r>
      <w:r w:rsidRPr="00510265">
        <w:rPr>
          <w:rStyle w:val="StyleUnderline"/>
          <w:highlight w:val="cyan"/>
        </w:rPr>
        <w:t>continue to push those policies</w:t>
      </w:r>
      <w:r>
        <w:t>, Zandi says, though most face long odds of passage in a Congress that likely would continue to be divided under a Harris administration.</w:t>
      </w:r>
    </w:p>
    <w:p w14:paraId="69F61F96" w14:textId="77777777" w:rsidR="00A75076" w:rsidRDefault="00A75076" w:rsidP="00A75076">
      <w:pPr>
        <w:pStyle w:val="Heading4"/>
        <w:rPr>
          <w:rFonts w:cs="Calibri"/>
        </w:rPr>
      </w:pPr>
      <w:r w:rsidRPr="00B15C3C">
        <w:rPr>
          <w:rFonts w:cs="Calibri"/>
        </w:rPr>
        <w:t xml:space="preserve">Harris will </w:t>
      </w:r>
      <w:r>
        <w:rPr>
          <w:rFonts w:cs="Calibri"/>
        </w:rPr>
        <w:t>model Biden’s agenda</w:t>
      </w:r>
    </w:p>
    <w:p w14:paraId="2226ABF0" w14:textId="77777777" w:rsidR="00A75076" w:rsidRPr="000B4D28" w:rsidRDefault="00A75076" w:rsidP="00A75076">
      <w:pPr>
        <w:pStyle w:val="NormalWeb"/>
        <w:spacing w:before="0" w:beforeAutospacing="0" w:after="0" w:afterAutospacing="0"/>
        <w:rPr>
          <w:rFonts w:ascii="Calibri" w:hAnsi="Calibri" w:cs="Calibri"/>
          <w:color w:val="000000" w:themeColor="text1"/>
        </w:rPr>
      </w:pPr>
      <w:r w:rsidRPr="00B15C3C">
        <w:rPr>
          <w:rFonts w:ascii="Calibri" w:hAnsi="Calibri" w:cs="Calibri"/>
          <w:color w:val="000000" w:themeColor="text1"/>
        </w:rPr>
        <w:t xml:space="preserve">Jeff </w:t>
      </w:r>
      <w:r w:rsidRPr="00B15C3C">
        <w:rPr>
          <w:rStyle w:val="Style13ptBold"/>
          <w:rFonts w:ascii="Calibri" w:hAnsi="Calibri" w:cs="Calibri"/>
        </w:rPr>
        <w:t>Stein</w:t>
      </w:r>
      <w:r w:rsidRPr="00B15C3C">
        <w:rPr>
          <w:rFonts w:ascii="Calibri" w:hAnsi="Calibri" w:cs="Calibri"/>
          <w:color w:val="000000" w:themeColor="text1"/>
        </w:rPr>
        <w:t xml:space="preserve"> </w:t>
      </w:r>
      <w:r w:rsidRPr="00B15C3C">
        <w:rPr>
          <w:rStyle w:val="Style13ptBold"/>
          <w:rFonts w:ascii="Calibri" w:hAnsi="Calibri" w:cs="Calibri"/>
        </w:rPr>
        <w:t>7/21</w:t>
      </w:r>
      <w:r w:rsidRPr="00B15C3C">
        <w:rPr>
          <w:rFonts w:ascii="Calibri" w:hAnsi="Calibri" w:cs="Calibri"/>
          <w:color w:val="000000" w:themeColor="text1"/>
        </w:rPr>
        <w:t>/24. (</w:t>
      </w:r>
      <w:r w:rsidRPr="00B15C3C">
        <w:rPr>
          <w:rFonts w:ascii="Calibri" w:hAnsi="Calibri" w:cs="Calibri"/>
          <w:color w:val="000000" w:themeColor="text1"/>
          <w:shd w:val="clear" w:color="auto" w:fill="FFFFFF"/>
        </w:rPr>
        <w:t>Jeff Stein is the White House economic reporter who has reported on the Republican tax law, the government shutdown, and government responses to COVID</w:t>
      </w:r>
      <w:r w:rsidRPr="00B15C3C">
        <w:rPr>
          <w:rFonts w:ascii="Calibri" w:hAnsi="Calibri" w:cs="Calibri"/>
          <w:color w:val="000000" w:themeColor="text1"/>
        </w:rPr>
        <w:t>; July 2</w:t>
      </w:r>
      <w:r>
        <w:rPr>
          <w:rFonts w:ascii="Calibri" w:hAnsi="Calibri" w:cs="Calibri"/>
          <w:color w:val="000000" w:themeColor="text1"/>
        </w:rPr>
        <w:t>1</w:t>
      </w:r>
      <w:r>
        <w:rPr>
          <w:rFonts w:ascii="Calibri" w:hAnsi="Calibri" w:cs="Calibri"/>
          <w:color w:val="000000" w:themeColor="text1"/>
          <w:vertAlign w:val="superscript"/>
        </w:rPr>
        <w:t>st</w:t>
      </w:r>
      <w:r w:rsidRPr="00B15C3C">
        <w:rPr>
          <w:rFonts w:ascii="Calibri" w:hAnsi="Calibri" w:cs="Calibri"/>
          <w:color w:val="000000" w:themeColor="text1"/>
        </w:rPr>
        <w:t xml:space="preserve">, 2024, “Kamala Harris vows to revive Biden’s defeated ‘care economy’ plans,” Washington Post, </w:t>
      </w:r>
      <w:r w:rsidRPr="00C743D2">
        <w:rPr>
          <w:rFonts w:ascii="Calibri" w:hAnsi="Calibri" w:cs="Calibri"/>
          <w:color w:val="000000" w:themeColor="text1"/>
        </w:rPr>
        <w:t>https://www.washingtonpost.com/business/2024/07/24/kamala-harris-care-economy-biden/</w:t>
      </w:r>
      <w:r>
        <w:rPr>
          <w:rFonts w:ascii="Calibri" w:hAnsi="Calibri" w:cs="Calibri"/>
          <w:color w:val="000000" w:themeColor="text1"/>
        </w:rPr>
        <w:t>,</w:t>
      </w:r>
      <w:r w:rsidRPr="00C743D2">
        <w:rPr>
          <w:rFonts w:ascii="Calibri" w:hAnsi="Calibri" w:cs="Calibri"/>
          <w:color w:val="000000" w:themeColor="text1"/>
        </w:rPr>
        <w:t xml:space="preserve"> </w:t>
      </w:r>
      <w:r w:rsidRPr="00B15C3C">
        <w:rPr>
          <w:rFonts w:ascii="Calibri" w:hAnsi="Calibri" w:cs="Calibri"/>
          <w:color w:val="000000" w:themeColor="text1"/>
        </w:rPr>
        <w:t>accessed July 25th.) //FF</w:t>
      </w:r>
    </w:p>
    <w:p w14:paraId="409EE5FD" w14:textId="77777777" w:rsidR="00A75076" w:rsidRPr="00B15C3C" w:rsidRDefault="00A75076" w:rsidP="00A75076">
      <w:r w:rsidRPr="00B15C3C">
        <w:t xml:space="preserve">Presumptive Democratic presidential nominee Kamala </w:t>
      </w:r>
      <w:r w:rsidRPr="00AF2542">
        <w:rPr>
          <w:rStyle w:val="StyleUnderline"/>
          <w:highlight w:val="cyan"/>
        </w:rPr>
        <w:t>Harris vowed</w:t>
      </w:r>
      <w:r w:rsidRPr="00AF2542">
        <w:rPr>
          <w:rStyle w:val="StyleUnderline"/>
        </w:rPr>
        <w:t xml:space="preserve"> twice this week </w:t>
      </w:r>
      <w:r w:rsidRPr="00AF2542">
        <w:rPr>
          <w:rStyle w:val="StyleUnderline"/>
          <w:highlight w:val="cyan"/>
        </w:rPr>
        <w:t>to revive</w:t>
      </w:r>
      <w:r w:rsidRPr="00AF2542">
        <w:rPr>
          <w:rStyle w:val="StyleUnderline"/>
        </w:rPr>
        <w:t xml:space="preserve"> </w:t>
      </w:r>
      <w:r w:rsidRPr="00AF2542">
        <w:rPr>
          <w:rStyle w:val="StyleUnderline"/>
          <w:highlight w:val="cyan"/>
        </w:rPr>
        <w:t>Democratic plans to expand the welfare state</w:t>
      </w:r>
      <w:r w:rsidRPr="00AF2542">
        <w:rPr>
          <w:rStyle w:val="StyleUnderline"/>
        </w:rPr>
        <w:t xml:space="preserve">, previewing </w:t>
      </w:r>
      <w:r w:rsidRPr="00AF2542">
        <w:rPr>
          <w:rStyle w:val="StyleUnderline"/>
          <w:highlight w:val="cyan"/>
        </w:rPr>
        <w:t>a campaign message against</w:t>
      </w:r>
      <w:r w:rsidRPr="00AF2542">
        <w:rPr>
          <w:rStyle w:val="StyleUnderline"/>
        </w:rPr>
        <w:t xml:space="preserve"> Donald </w:t>
      </w:r>
      <w:r w:rsidRPr="00AF2542">
        <w:rPr>
          <w:rStyle w:val="StyleUnderline"/>
          <w:highlight w:val="cyan"/>
        </w:rPr>
        <w:t>Trump and</w:t>
      </w:r>
      <w:r w:rsidRPr="00AF2542">
        <w:rPr>
          <w:rStyle w:val="StyleUnderline"/>
        </w:rPr>
        <w:t xml:space="preserve"> potentially </w:t>
      </w:r>
      <w:r w:rsidRPr="00AF2542">
        <w:rPr>
          <w:rStyle w:val="StyleUnderline"/>
          <w:highlight w:val="cyan"/>
        </w:rPr>
        <w:t>signaling</w:t>
      </w:r>
      <w:r w:rsidRPr="00AF2542">
        <w:rPr>
          <w:rStyle w:val="StyleUnderline"/>
        </w:rPr>
        <w:t xml:space="preserve"> one of </w:t>
      </w:r>
      <w:r w:rsidRPr="00AF2542">
        <w:rPr>
          <w:rStyle w:val="StyleUnderline"/>
          <w:highlight w:val="cyan"/>
        </w:rPr>
        <w:t>her top priorities</w:t>
      </w:r>
      <w:r w:rsidRPr="00B15C3C">
        <w:t xml:space="preserve"> should she be elected.</w:t>
      </w:r>
    </w:p>
    <w:p w14:paraId="2AE9DF8C" w14:textId="77777777" w:rsidR="00A75076" w:rsidRPr="00AF2542" w:rsidRDefault="00A75076" w:rsidP="00A75076">
      <w:pPr>
        <w:rPr>
          <w:rStyle w:val="StyleUnderline"/>
        </w:rPr>
      </w:pPr>
      <w:r w:rsidRPr="00B15C3C">
        <w:t>In remarks to campaign staff in Delaware on Monday and a campaign speech in Wisconsin on Tuesday</w:t>
      </w:r>
      <w:r w:rsidRPr="00AF2542">
        <w:rPr>
          <w:rStyle w:val="StyleUnderline"/>
          <w:highlight w:val="cyan"/>
        </w:rPr>
        <w:t>, the vice president focused on</w:t>
      </w:r>
      <w:r w:rsidRPr="00B15C3C">
        <w:t xml:space="preserve"> key parts of President Biden’s domestic agenda that failed to pass because of resistance from Republicans and centrist Democrats. In both speeches</w:t>
      </w:r>
      <w:r w:rsidRPr="00B15C3C">
        <w:rPr>
          <w:highlight w:val="cyan"/>
        </w:rPr>
        <w:t xml:space="preserve">, </w:t>
      </w:r>
      <w:r w:rsidRPr="00AF2542">
        <w:rPr>
          <w:rStyle w:val="StyleUnderline"/>
          <w:highlight w:val="cyan"/>
        </w:rPr>
        <w:t xml:space="preserve">Harris highlighted the need </w:t>
      </w:r>
      <w:r w:rsidRPr="00AF2542">
        <w:rPr>
          <w:rStyle w:val="StyleUnderline"/>
        </w:rPr>
        <w:t xml:space="preserve">for legislation </w:t>
      </w:r>
      <w:r w:rsidRPr="00AF2542">
        <w:rPr>
          <w:rStyle w:val="StyleUnderline"/>
          <w:highlight w:val="cyan"/>
        </w:rPr>
        <w:t xml:space="preserve">to expand paid family leave, housing assistance, </w:t>
      </w:r>
      <w:proofErr w:type="gramStart"/>
      <w:r w:rsidRPr="00AF2542">
        <w:rPr>
          <w:rStyle w:val="StyleUnderline"/>
          <w:highlight w:val="cyan"/>
        </w:rPr>
        <w:t>child care</w:t>
      </w:r>
      <w:proofErr w:type="gramEnd"/>
      <w:r w:rsidRPr="00AF2542">
        <w:rPr>
          <w:rStyle w:val="StyleUnderline"/>
          <w:highlight w:val="cyan"/>
        </w:rPr>
        <w:t xml:space="preserve"> and eldercare</w:t>
      </w:r>
      <w:r w:rsidRPr="00AF2542">
        <w:rPr>
          <w:rStyle w:val="StyleUnderline"/>
        </w:rPr>
        <w:t xml:space="preserve"> — </w:t>
      </w:r>
      <w:r w:rsidRPr="00AF2542">
        <w:rPr>
          <w:rStyle w:val="StyleUnderline"/>
          <w:highlight w:val="cyan"/>
        </w:rPr>
        <w:t xml:space="preserve">parts of the “care economy” that </w:t>
      </w:r>
      <w:r w:rsidRPr="00AF2542">
        <w:rPr>
          <w:rStyle w:val="StyleUnderline"/>
        </w:rPr>
        <w:t xml:space="preserve">advisers say </w:t>
      </w:r>
      <w:r w:rsidRPr="00AF2542">
        <w:rPr>
          <w:rStyle w:val="StyleUnderline"/>
          <w:highlight w:val="cyan"/>
        </w:rPr>
        <w:t>have been one of her top priorities</w:t>
      </w:r>
      <w:r w:rsidRPr="00AF2542">
        <w:rPr>
          <w:rStyle w:val="StyleUnderline"/>
        </w:rPr>
        <w:t xml:space="preserve"> in the administration.</w:t>
      </w:r>
    </w:p>
    <w:p w14:paraId="6931C005" w14:textId="77777777" w:rsidR="00A75076" w:rsidRPr="00AF2542" w:rsidRDefault="00A75076" w:rsidP="00A75076"/>
    <w:p w14:paraId="360FCE0E" w14:textId="1C80A1B9" w:rsidR="00036B91" w:rsidRDefault="00036B91" w:rsidP="003C5752">
      <w:pPr>
        <w:pStyle w:val="Heading3"/>
      </w:pPr>
      <w:r>
        <w:t>Link – Econ Key</w:t>
      </w:r>
    </w:p>
    <w:p w14:paraId="2392EF93" w14:textId="77CAA514" w:rsidR="00036B91" w:rsidRDefault="00036B91" w:rsidP="00036B91">
      <w:pPr>
        <w:pStyle w:val="Heading4"/>
      </w:pPr>
      <w:r>
        <w:t xml:space="preserve">Cooling inflation will determine voter favorability </w:t>
      </w:r>
    </w:p>
    <w:p w14:paraId="56FDA481" w14:textId="0273D54F" w:rsidR="00036B91" w:rsidRPr="002F3C91" w:rsidRDefault="00036B91" w:rsidP="00036B91">
      <w:pPr>
        <w:rPr>
          <w:sz w:val="26"/>
          <w:szCs w:val="26"/>
        </w:rPr>
      </w:pPr>
      <w:r>
        <w:rPr>
          <w:b/>
          <w:bCs/>
          <w:sz w:val="26"/>
          <w:szCs w:val="26"/>
        </w:rPr>
        <w:t xml:space="preserve">Rugaber 7-26-24 </w:t>
      </w:r>
      <w:r w:rsidRPr="002F3C91">
        <w:rPr>
          <w:sz w:val="26"/>
          <w:szCs w:val="26"/>
        </w:rPr>
        <w:t>[</w:t>
      </w:r>
      <w:r>
        <w:rPr>
          <w:sz w:val="26"/>
          <w:szCs w:val="26"/>
        </w:rPr>
        <w:t>7/26/24, Christopher Rugaber covers the economy for the Associated Press, “</w:t>
      </w:r>
      <w:r w:rsidRPr="002F3C91">
        <w:rPr>
          <w:sz w:val="26"/>
          <w:szCs w:val="26"/>
        </w:rPr>
        <w:t>Fed’s preferred inflation gauge cools, adding to likelihood of a September rate cut</w:t>
      </w:r>
      <w:r>
        <w:rPr>
          <w:sz w:val="26"/>
          <w:szCs w:val="26"/>
        </w:rPr>
        <w:t xml:space="preserve">”, Associated Press, </w:t>
      </w:r>
      <w:hyperlink r:id="rId26" w:history="1">
        <w:r w:rsidRPr="00A97859">
          <w:rPr>
            <w:rStyle w:val="Hyperlink"/>
            <w:sz w:val="26"/>
            <w:szCs w:val="26"/>
          </w:rPr>
          <w:t>https://apnews.com/article/inflation-prices-election-federal-reserve-rates-economy-d8d44ca753aace952831a8f0cb42b97c</w:t>
        </w:r>
      </w:hyperlink>
    </w:p>
    <w:p w14:paraId="5B9CDB5A" w14:textId="77777777" w:rsidR="00036B91" w:rsidRPr="00273586" w:rsidRDefault="00036B91" w:rsidP="00036B91">
      <w:pPr>
        <w:rPr>
          <w:rStyle w:val="StyleUnderline"/>
        </w:rPr>
      </w:pPr>
      <w:r w:rsidRPr="00273586">
        <w:rPr>
          <w:rStyle w:val="StyleUnderline"/>
        </w:rPr>
        <w:t xml:space="preserve">Taken as a whole, Friday’s figures suggest that </w:t>
      </w:r>
      <w:r w:rsidRPr="00273586">
        <w:rPr>
          <w:rStyle w:val="StyleUnderline"/>
          <w:highlight w:val="cyan"/>
        </w:rPr>
        <w:t>the worst streak of inflation in four decade</w:t>
      </w:r>
      <w:r w:rsidRPr="00273586">
        <w:rPr>
          <w:rStyle w:val="StyleUnderline"/>
        </w:rPr>
        <w:t>s</w:t>
      </w:r>
      <w:r>
        <w:t>, which peaked two years ago</w:t>
      </w:r>
      <w:r w:rsidRPr="00273586">
        <w:rPr>
          <w:rStyle w:val="StyleUnderline"/>
        </w:rPr>
        <w:t xml:space="preserve">, </w:t>
      </w:r>
      <w:r w:rsidRPr="00273586">
        <w:rPr>
          <w:rStyle w:val="StyleUnderline"/>
          <w:highlight w:val="cyan"/>
        </w:rPr>
        <w:t>is nearing an end</w:t>
      </w:r>
      <w:r>
        <w:t xml:space="preserve">. </w:t>
      </w:r>
      <w:r w:rsidRPr="00273586">
        <w:rPr>
          <w:rStyle w:val="StyleUnderline"/>
          <w:highlight w:val="cyan"/>
        </w:rPr>
        <w:t>Fed</w:t>
      </w:r>
      <w:r w:rsidRPr="00273586">
        <w:rPr>
          <w:rStyle w:val="StyleUnderline"/>
        </w:rPr>
        <w:t xml:space="preserve"> </w:t>
      </w:r>
      <w:r w:rsidRPr="00273586">
        <w:rPr>
          <w:rStyle w:val="StyleUnderline"/>
          <w:highlight w:val="cyan"/>
        </w:rPr>
        <w:t>Chair</w:t>
      </w:r>
      <w:r w:rsidRPr="00273586">
        <w:rPr>
          <w:rStyle w:val="StyleUnderline"/>
        </w:rPr>
        <w:t xml:space="preserve"> Jerome </w:t>
      </w:r>
      <w:r w:rsidRPr="00273586">
        <w:rPr>
          <w:rStyle w:val="StyleUnderline"/>
          <w:highlight w:val="cyan"/>
        </w:rPr>
        <w:t>Powell</w:t>
      </w:r>
      <w:r w:rsidRPr="00273586">
        <w:rPr>
          <w:rStyle w:val="StyleUnderline"/>
        </w:rPr>
        <w:t xml:space="preserve"> has </w:t>
      </w:r>
      <w:r w:rsidRPr="00273586">
        <w:rPr>
          <w:rStyle w:val="StyleUnderline"/>
          <w:highlight w:val="cyan"/>
        </w:rPr>
        <w:t>said that this summer’s cooling price data has strengthened his confidence that inflation is returning sustainably to the central bank’s target level of 2%.</w:t>
      </w:r>
    </w:p>
    <w:p w14:paraId="2B97FA84" w14:textId="77777777" w:rsidR="00036B91" w:rsidRDefault="00036B91" w:rsidP="00036B91">
      <w:pPr>
        <w:rPr>
          <w:rStyle w:val="StyleUnderline"/>
        </w:rPr>
      </w:pPr>
      <w:r w:rsidRPr="00273586">
        <w:rPr>
          <w:rStyle w:val="StyleUnderline"/>
          <w:highlight w:val="cyan"/>
        </w:rPr>
        <w:t>Lower</w:t>
      </w:r>
      <w:r w:rsidRPr="00273586">
        <w:rPr>
          <w:rStyle w:val="StyleUnderline"/>
        </w:rPr>
        <w:t xml:space="preserve"> interest </w:t>
      </w:r>
      <w:r w:rsidRPr="00273586">
        <w:rPr>
          <w:rStyle w:val="StyleUnderline"/>
          <w:highlight w:val="cyan"/>
        </w:rPr>
        <w:t>rates</w:t>
      </w:r>
      <w:r w:rsidRPr="00273586">
        <w:rPr>
          <w:rStyle w:val="StyleUnderline"/>
        </w:rPr>
        <w:t xml:space="preserve"> </w:t>
      </w:r>
      <w:r w:rsidRPr="00273586">
        <w:rPr>
          <w:rStyle w:val="StyleUnderline"/>
          <w:highlight w:val="cyan"/>
        </w:rPr>
        <w:t>and</w:t>
      </w:r>
      <w:r w:rsidRPr="00273586">
        <w:rPr>
          <w:rStyle w:val="StyleUnderline"/>
        </w:rPr>
        <w:t xml:space="preserve"> </w:t>
      </w:r>
      <w:r w:rsidRPr="00273586">
        <w:rPr>
          <w:rStyle w:val="StyleUnderline"/>
          <w:highlight w:val="cyan"/>
        </w:rPr>
        <w:t>weaker inflatio</w:t>
      </w:r>
      <w:r w:rsidRPr="00273586">
        <w:rPr>
          <w:rStyle w:val="StyleUnderline"/>
        </w:rPr>
        <w:t>n</w:t>
      </w:r>
      <w:r w:rsidRPr="00273586">
        <w:rPr>
          <w:rStyle w:val="StyleUnderline"/>
          <w:highlight w:val="cyan"/>
        </w:rPr>
        <w:t>, along with a still-solid job market</w:t>
      </w:r>
      <w:r w:rsidRPr="00273586">
        <w:rPr>
          <w:rStyle w:val="StyleUnderline"/>
        </w:rPr>
        <w:t xml:space="preserve">, </w:t>
      </w:r>
      <w:r w:rsidRPr="00273586">
        <w:rPr>
          <w:rStyle w:val="StyleUnderline"/>
          <w:highlight w:val="cyan"/>
        </w:rPr>
        <w:t>could also brighten Americans’ assessment of the economy and influence this year’s</w:t>
      </w:r>
      <w:r w:rsidRPr="00273586">
        <w:rPr>
          <w:rStyle w:val="StyleUnderline"/>
        </w:rPr>
        <w:t xml:space="preserve"> </w:t>
      </w:r>
      <w:r w:rsidRPr="00273586">
        <w:rPr>
          <w:rStyle w:val="StyleUnderline"/>
          <w:highlight w:val="cyan"/>
        </w:rPr>
        <w:t>presidential</w:t>
      </w:r>
      <w:r w:rsidRPr="00273586">
        <w:rPr>
          <w:rStyle w:val="StyleUnderline"/>
        </w:rPr>
        <w:t xml:space="preserve"> race between Vice President Kamala Harris and former President Donald Trump.</w:t>
      </w:r>
    </w:p>
    <w:p w14:paraId="749C19B3" w14:textId="77777777" w:rsidR="00036B91" w:rsidRPr="00036B91" w:rsidRDefault="00036B91" w:rsidP="00036B91"/>
    <w:p w14:paraId="7ABD3C4A" w14:textId="77777777" w:rsidR="003C5752" w:rsidRDefault="003C5752" w:rsidP="003C5752">
      <w:pPr>
        <w:keepNext/>
        <w:keepLines/>
        <w:spacing w:before="40" w:after="0"/>
        <w:outlineLvl w:val="3"/>
        <w:rPr>
          <w:rFonts w:eastAsia="Times New Roman" w:cs="Times New Roman"/>
          <w:b/>
          <w:iCs/>
          <w:sz w:val="26"/>
        </w:rPr>
      </w:pPr>
      <w:r w:rsidRPr="00DF6D1B">
        <w:rPr>
          <w:rFonts w:eastAsia="Times New Roman" w:cs="Times New Roman"/>
          <w:b/>
          <w:iCs/>
          <w:sz w:val="26"/>
        </w:rPr>
        <w:t xml:space="preserve">Harris </w:t>
      </w:r>
      <w:r>
        <w:rPr>
          <w:rFonts w:eastAsia="Times New Roman" w:cs="Times New Roman"/>
          <w:b/>
          <w:iCs/>
          <w:sz w:val="26"/>
        </w:rPr>
        <w:t xml:space="preserve">dependent on economic messaging </w:t>
      </w:r>
    </w:p>
    <w:p w14:paraId="17447391" w14:textId="77777777" w:rsidR="003C5752" w:rsidRPr="00DF6D1B" w:rsidRDefault="003C5752" w:rsidP="003C5752">
      <w:pPr>
        <w:rPr>
          <w:rFonts w:eastAsia="Aptos"/>
          <w:sz w:val="16"/>
        </w:rPr>
      </w:pPr>
      <w:proofErr w:type="spellStart"/>
      <w:r w:rsidRPr="00DF6D1B">
        <w:rPr>
          <w:rFonts w:eastAsia="Aptos"/>
          <w:b/>
          <w:bCs/>
          <w:sz w:val="26"/>
        </w:rPr>
        <w:t>Rappeport</w:t>
      </w:r>
      <w:proofErr w:type="spellEnd"/>
      <w:r w:rsidRPr="00DF6D1B">
        <w:rPr>
          <w:rFonts w:eastAsia="Aptos"/>
          <w:b/>
          <w:bCs/>
          <w:sz w:val="26"/>
        </w:rPr>
        <w:t xml:space="preserve"> 7/21 </w:t>
      </w:r>
      <w:r w:rsidRPr="00DF6D1B">
        <w:rPr>
          <w:rFonts w:eastAsia="Aptos"/>
          <w:sz w:val="16"/>
        </w:rPr>
        <w:t xml:space="preserve">Alan </w:t>
      </w:r>
      <w:proofErr w:type="spellStart"/>
      <w:r w:rsidRPr="00DF6D1B">
        <w:rPr>
          <w:rFonts w:eastAsia="Aptos"/>
          <w:sz w:val="16"/>
        </w:rPr>
        <w:t>Rappeport</w:t>
      </w:r>
      <w:proofErr w:type="spellEnd"/>
      <w:r w:rsidRPr="00DF6D1B">
        <w:rPr>
          <w:rFonts w:eastAsia="Aptos"/>
          <w:sz w:val="16"/>
        </w:rPr>
        <w:t xml:space="preserve"> is an economic policy reporter, based in Washington. He covers the Treasury Department and writes about taxes, trade and fiscal matters. (Alan </w:t>
      </w:r>
      <w:proofErr w:type="spellStart"/>
      <w:r w:rsidRPr="00DF6D1B">
        <w:rPr>
          <w:rFonts w:eastAsia="Aptos"/>
          <w:sz w:val="16"/>
        </w:rPr>
        <w:t>Rappeport</w:t>
      </w:r>
      <w:proofErr w:type="spellEnd"/>
      <w:r w:rsidRPr="00DF6D1B">
        <w:rPr>
          <w:rFonts w:eastAsia="Aptos"/>
          <w:sz w:val="16"/>
        </w:rPr>
        <w:t>, 7-21-2024, “A Harris Economy Could Prove More Progressive Than ‘</w:t>
      </w:r>
      <w:proofErr w:type="spellStart"/>
      <w:r w:rsidRPr="00DF6D1B">
        <w:rPr>
          <w:rFonts w:eastAsia="Aptos"/>
          <w:sz w:val="16"/>
        </w:rPr>
        <w:t>Bidenomics</w:t>
      </w:r>
      <w:proofErr w:type="spellEnd"/>
      <w:r w:rsidRPr="00DF6D1B">
        <w:rPr>
          <w:rFonts w:eastAsia="Aptos"/>
          <w:sz w:val="16"/>
        </w:rPr>
        <w:t xml:space="preserve">’,” </w:t>
      </w:r>
      <w:r w:rsidRPr="00DF6D1B">
        <w:rPr>
          <w:rFonts w:eastAsia="Aptos"/>
          <w:i/>
          <w:iCs/>
          <w:sz w:val="16"/>
        </w:rPr>
        <w:t>New York Times</w:t>
      </w:r>
      <w:r w:rsidRPr="00DF6D1B">
        <w:rPr>
          <w:rFonts w:eastAsia="Aptos"/>
          <w:sz w:val="16"/>
        </w:rPr>
        <w:t xml:space="preserve">, DA: 7-25-2024, </w:t>
      </w:r>
      <w:hyperlink r:id="rId27" w:history="1">
        <w:r w:rsidRPr="00DF6D1B">
          <w:rPr>
            <w:rFonts w:eastAsia="Aptos"/>
            <w:color w:val="467886"/>
            <w:u w:val="single"/>
          </w:rPr>
          <w:t>https://www.nytimes.com/2024/07/21/us/politics/kamala-harris-economy.html</w:t>
        </w:r>
      </w:hyperlink>
      <w:r w:rsidRPr="00DF6D1B">
        <w:rPr>
          <w:rFonts w:eastAsia="Aptos"/>
          <w:sz w:val="16"/>
        </w:rPr>
        <w:t>.) SP</w:t>
      </w:r>
    </w:p>
    <w:p w14:paraId="38124EED" w14:textId="77777777" w:rsidR="003C5752" w:rsidRPr="00DF6D1B" w:rsidRDefault="003C5752" w:rsidP="003C5752">
      <w:pPr>
        <w:rPr>
          <w:rFonts w:eastAsia="Aptos"/>
          <w:sz w:val="16"/>
        </w:rPr>
      </w:pPr>
      <w:r w:rsidRPr="00DF6D1B">
        <w:rPr>
          <w:rFonts w:eastAsia="Aptos"/>
          <w:sz w:val="16"/>
        </w:rPr>
        <w:t xml:space="preserve">At the first Democratic presidential debate in 2019, </w:t>
      </w:r>
      <w:r w:rsidRPr="00DF6D1B">
        <w:rPr>
          <w:rFonts w:eastAsia="Aptos"/>
          <w:u w:val="single"/>
        </w:rPr>
        <w:t xml:space="preserve">Kamala </w:t>
      </w:r>
      <w:r w:rsidRPr="00DF6D1B">
        <w:rPr>
          <w:rFonts w:eastAsia="Aptos"/>
          <w:highlight w:val="cyan"/>
          <w:u w:val="single"/>
        </w:rPr>
        <w:t>Harris</w:t>
      </w:r>
      <w:r w:rsidRPr="00DF6D1B">
        <w:rPr>
          <w:rFonts w:eastAsia="Aptos"/>
          <w:sz w:val="16"/>
        </w:rPr>
        <w:t xml:space="preserve">, then a senator from California, </w:t>
      </w:r>
      <w:r w:rsidRPr="00DF6D1B">
        <w:rPr>
          <w:rFonts w:eastAsia="Aptos"/>
          <w:highlight w:val="cyan"/>
          <w:u w:val="single"/>
        </w:rPr>
        <w:t>unleashed</w:t>
      </w:r>
      <w:r w:rsidRPr="00DF6D1B">
        <w:rPr>
          <w:rFonts w:eastAsia="Aptos"/>
          <w:u w:val="single"/>
        </w:rPr>
        <w:t xml:space="preserve"> a scathing </w:t>
      </w:r>
      <w:r w:rsidRPr="00DF6D1B">
        <w:rPr>
          <w:rFonts w:eastAsia="Aptos"/>
          <w:highlight w:val="cyan"/>
          <w:u w:val="single"/>
        </w:rPr>
        <w:t>critique of the Trump economy</w:t>
      </w:r>
      <w:r w:rsidRPr="00DF6D1B">
        <w:rPr>
          <w:rFonts w:eastAsia="Aptos"/>
          <w:u w:val="single"/>
        </w:rPr>
        <w:t>.</w:t>
      </w:r>
    </w:p>
    <w:p w14:paraId="316ABE5A" w14:textId="77777777" w:rsidR="003C5752" w:rsidRPr="00DF6D1B" w:rsidRDefault="003C5752" w:rsidP="003C5752">
      <w:pPr>
        <w:rPr>
          <w:rFonts w:eastAsia="Aptos"/>
          <w:u w:val="single"/>
        </w:rPr>
      </w:pPr>
      <w:r w:rsidRPr="00DF6D1B">
        <w:rPr>
          <w:rFonts w:eastAsia="Aptos"/>
          <w:sz w:val="16"/>
        </w:rPr>
        <w:t>The future vice president billed President Donald J. Trump’s tax cuts as a giveaway to the rich</w:t>
      </w:r>
      <w:r w:rsidRPr="00DF6D1B">
        <w:rPr>
          <w:rFonts w:eastAsia="Aptos"/>
          <w:u w:val="single"/>
        </w:rPr>
        <w:t xml:space="preserve">, argued </w:t>
      </w:r>
      <w:r w:rsidRPr="00DF6D1B">
        <w:rPr>
          <w:rFonts w:eastAsia="Aptos"/>
          <w:highlight w:val="cyan"/>
          <w:u w:val="single"/>
        </w:rPr>
        <w:t>that</w:t>
      </w:r>
      <w:r w:rsidRPr="00DF6D1B">
        <w:rPr>
          <w:rFonts w:eastAsia="Aptos"/>
          <w:u w:val="single"/>
        </w:rPr>
        <w:t xml:space="preserve"> the booming stock market </w:t>
      </w:r>
      <w:r w:rsidRPr="00DF6D1B">
        <w:rPr>
          <w:rFonts w:eastAsia="Aptos"/>
          <w:highlight w:val="cyan"/>
          <w:u w:val="single"/>
        </w:rPr>
        <w:t>was leaving the middle class behind</w:t>
      </w:r>
      <w:r w:rsidRPr="00DF6D1B">
        <w:rPr>
          <w:rFonts w:eastAsia="Aptos"/>
          <w:u w:val="single"/>
        </w:rPr>
        <w:t xml:space="preserve"> and warned that his </w:t>
      </w:r>
      <w:r w:rsidRPr="00DF6D1B">
        <w:rPr>
          <w:rFonts w:eastAsia="Aptos"/>
          <w:highlight w:val="cyan"/>
          <w:u w:val="single"/>
        </w:rPr>
        <w:t>reckless trade agenda was hurting farmers</w:t>
      </w:r>
      <w:r w:rsidRPr="00DF6D1B">
        <w:rPr>
          <w:rFonts w:eastAsia="Aptos"/>
          <w:u w:val="single"/>
        </w:rPr>
        <w:t xml:space="preserve"> in the heartland.</w:t>
      </w:r>
    </w:p>
    <w:p w14:paraId="67155DE2" w14:textId="77777777" w:rsidR="003C5752" w:rsidRPr="00DF6D1B" w:rsidRDefault="003C5752" w:rsidP="003C5752">
      <w:pPr>
        <w:rPr>
          <w:rFonts w:eastAsia="Aptos"/>
          <w:u w:val="single"/>
        </w:rPr>
      </w:pPr>
      <w:r w:rsidRPr="00DF6D1B">
        <w:rPr>
          <w:rFonts w:eastAsia="Aptos"/>
          <w:sz w:val="16"/>
        </w:rPr>
        <w:t xml:space="preserve">“Frankly, this economy is not working for working people,” Ms. Harris said. </w:t>
      </w:r>
      <w:r w:rsidRPr="00DF6D1B">
        <w:rPr>
          <w:rFonts w:eastAsia="Aptos"/>
          <w:u w:val="single"/>
        </w:rPr>
        <w:t xml:space="preserve">“For too long the </w:t>
      </w:r>
      <w:r w:rsidRPr="00DF6D1B">
        <w:rPr>
          <w:rFonts w:eastAsia="Aptos"/>
          <w:highlight w:val="cyan"/>
          <w:u w:val="single"/>
        </w:rPr>
        <w:t>rules have been written i</w:t>
      </w:r>
      <w:r w:rsidRPr="00DF6D1B">
        <w:rPr>
          <w:rFonts w:eastAsia="Aptos"/>
          <w:u w:val="single"/>
        </w:rPr>
        <w:t xml:space="preserve">n the </w:t>
      </w:r>
      <w:r w:rsidRPr="00DF6D1B">
        <w:rPr>
          <w:rFonts w:eastAsia="Aptos"/>
          <w:highlight w:val="cyan"/>
          <w:u w:val="single"/>
        </w:rPr>
        <w:t>favor o</w:t>
      </w:r>
      <w:r w:rsidRPr="00DF6D1B">
        <w:rPr>
          <w:rFonts w:eastAsia="Aptos"/>
          <w:u w:val="single"/>
        </w:rPr>
        <w:t xml:space="preserve">f the </w:t>
      </w:r>
      <w:r w:rsidRPr="00DF6D1B">
        <w:rPr>
          <w:rFonts w:eastAsia="Aptos"/>
          <w:highlight w:val="cyan"/>
          <w:u w:val="single"/>
        </w:rPr>
        <w:t>people who have the most</w:t>
      </w:r>
      <w:r w:rsidRPr="00DF6D1B">
        <w:rPr>
          <w:rFonts w:eastAsia="Aptos"/>
          <w:u w:val="single"/>
        </w:rPr>
        <w:t xml:space="preserve"> and </w:t>
      </w:r>
      <w:r w:rsidRPr="00DF6D1B">
        <w:rPr>
          <w:rFonts w:eastAsia="Aptos"/>
          <w:highlight w:val="cyan"/>
          <w:u w:val="single"/>
        </w:rPr>
        <w:t>not in favor of</w:t>
      </w:r>
      <w:r w:rsidRPr="00DF6D1B">
        <w:rPr>
          <w:rFonts w:eastAsia="Aptos"/>
          <w:u w:val="single"/>
        </w:rPr>
        <w:t xml:space="preserve"> the </w:t>
      </w:r>
      <w:r w:rsidRPr="00DF6D1B">
        <w:rPr>
          <w:rFonts w:eastAsia="Aptos"/>
          <w:highlight w:val="cyan"/>
          <w:u w:val="single"/>
        </w:rPr>
        <w:t>people who work the most</w:t>
      </w:r>
      <w:r w:rsidRPr="00DF6D1B">
        <w:rPr>
          <w:rFonts w:eastAsia="Aptos"/>
          <w:u w:val="single"/>
        </w:rPr>
        <w:t>.”</w:t>
      </w:r>
    </w:p>
    <w:p w14:paraId="39BF831D" w14:textId="77777777" w:rsidR="003C5752" w:rsidRPr="00DF6D1B" w:rsidRDefault="003C5752" w:rsidP="003C5752">
      <w:pPr>
        <w:rPr>
          <w:rFonts w:eastAsia="Aptos"/>
          <w:sz w:val="16"/>
        </w:rPr>
      </w:pPr>
      <w:r w:rsidRPr="00DF6D1B">
        <w:rPr>
          <w:rFonts w:eastAsia="Aptos"/>
          <w:sz w:val="16"/>
        </w:rPr>
        <w:t xml:space="preserve">As Ms. Harris prepares to potentially replace President Biden atop the Democratic ticket, </w:t>
      </w:r>
      <w:r w:rsidRPr="00DF6D1B">
        <w:rPr>
          <w:rFonts w:eastAsia="Aptos"/>
          <w:u w:val="single"/>
        </w:rPr>
        <w:t>she now faces the challenge of articulating her own vision for steering a U.S. economy that is still grappling with inflation while drawing sharp distinctions with Mr. Trump</w:t>
      </w:r>
      <w:r w:rsidRPr="00DF6D1B">
        <w:rPr>
          <w:rFonts w:eastAsia="Aptos"/>
          <w:sz w:val="16"/>
        </w:rPr>
        <w:t>, who has promised more tax cuts and tariffs.</w:t>
      </w:r>
    </w:p>
    <w:p w14:paraId="0315CB7A" w14:textId="77777777" w:rsidR="003C5752" w:rsidRPr="00DF6D1B" w:rsidRDefault="003C5752" w:rsidP="003C5752">
      <w:pPr>
        <w:rPr>
          <w:rFonts w:eastAsia="Aptos"/>
          <w:sz w:val="16"/>
        </w:rPr>
      </w:pPr>
      <w:r w:rsidRPr="00DF6D1B">
        <w:rPr>
          <w:rFonts w:eastAsia="Aptos"/>
          <w:u w:val="single"/>
        </w:rPr>
        <w:t xml:space="preserve">Ms. </w:t>
      </w:r>
      <w:r w:rsidRPr="00DF6D1B">
        <w:rPr>
          <w:rFonts w:eastAsia="Aptos"/>
          <w:highlight w:val="cyan"/>
          <w:u w:val="single"/>
        </w:rPr>
        <w:t>Harris</w:t>
      </w:r>
      <w:r w:rsidRPr="00DF6D1B">
        <w:rPr>
          <w:rFonts w:eastAsia="Aptos"/>
          <w:u w:val="single"/>
        </w:rPr>
        <w:t xml:space="preserve"> has been an ardent defender for the</w:t>
      </w:r>
      <w:r w:rsidRPr="00DF6D1B">
        <w:rPr>
          <w:rFonts w:eastAsia="Aptos"/>
          <w:sz w:val="16"/>
        </w:rPr>
        <w:t xml:space="preserve"> White House’s </w:t>
      </w:r>
      <w:r w:rsidRPr="00DF6D1B">
        <w:rPr>
          <w:rFonts w:eastAsia="Aptos"/>
          <w:u w:val="single"/>
        </w:rPr>
        <w:t xml:space="preserve">economic agenda during the Biden administration, </w:t>
      </w:r>
      <w:r w:rsidRPr="00DF6D1B">
        <w:rPr>
          <w:rFonts w:eastAsia="Aptos"/>
          <w:highlight w:val="cyan"/>
          <w:u w:val="single"/>
        </w:rPr>
        <w:t>promoting</w:t>
      </w:r>
      <w:r w:rsidRPr="00DF6D1B">
        <w:rPr>
          <w:rFonts w:eastAsia="Aptos"/>
          <w:u w:val="single"/>
        </w:rPr>
        <w:t xml:space="preserve"> </w:t>
      </w:r>
      <w:r w:rsidRPr="00DF6D1B">
        <w:rPr>
          <w:rFonts w:eastAsia="Aptos"/>
          <w:sz w:val="16"/>
        </w:rPr>
        <w:t xml:space="preserve">the benefits of legislation such as </w:t>
      </w:r>
      <w:r w:rsidRPr="00DF6D1B">
        <w:rPr>
          <w:rFonts w:eastAsia="Aptos"/>
          <w:u w:val="single"/>
        </w:rPr>
        <w:t xml:space="preserve">the </w:t>
      </w:r>
      <w:r w:rsidRPr="00DF6D1B">
        <w:rPr>
          <w:rFonts w:eastAsia="Aptos"/>
          <w:highlight w:val="cyan"/>
          <w:u w:val="single"/>
        </w:rPr>
        <w:t>A</w:t>
      </w:r>
      <w:r w:rsidRPr="00DF6D1B">
        <w:rPr>
          <w:rFonts w:eastAsia="Aptos"/>
          <w:u w:val="single"/>
        </w:rPr>
        <w:t xml:space="preserve">merican </w:t>
      </w:r>
      <w:r w:rsidRPr="00DF6D1B">
        <w:rPr>
          <w:rFonts w:eastAsia="Aptos"/>
          <w:highlight w:val="cyan"/>
          <w:u w:val="single"/>
        </w:rPr>
        <w:t>R</w:t>
      </w:r>
      <w:r w:rsidRPr="00DF6D1B">
        <w:rPr>
          <w:rFonts w:eastAsia="Aptos"/>
          <w:u w:val="single"/>
        </w:rPr>
        <w:t xml:space="preserve">escue </w:t>
      </w:r>
      <w:r w:rsidRPr="00DF6D1B">
        <w:rPr>
          <w:rFonts w:eastAsia="Aptos"/>
          <w:highlight w:val="cyan"/>
          <w:u w:val="single"/>
        </w:rPr>
        <w:t>P</w:t>
      </w:r>
      <w:r w:rsidRPr="00DF6D1B">
        <w:rPr>
          <w:rFonts w:eastAsia="Aptos"/>
          <w:u w:val="single"/>
        </w:rPr>
        <w:t xml:space="preserve">lan </w:t>
      </w:r>
      <w:r w:rsidRPr="00DF6D1B">
        <w:rPr>
          <w:rFonts w:eastAsia="Aptos"/>
          <w:highlight w:val="cyan"/>
          <w:u w:val="single"/>
        </w:rPr>
        <w:t>of 2021 and</w:t>
      </w:r>
      <w:r w:rsidRPr="00DF6D1B">
        <w:rPr>
          <w:rFonts w:eastAsia="Aptos"/>
          <w:u w:val="single"/>
        </w:rPr>
        <w:t xml:space="preserve"> the </w:t>
      </w:r>
      <w:r w:rsidRPr="00DF6D1B">
        <w:rPr>
          <w:rFonts w:eastAsia="Aptos"/>
          <w:highlight w:val="cyan"/>
          <w:u w:val="single"/>
        </w:rPr>
        <w:t>Inflation Reduction Act</w:t>
      </w:r>
      <w:r w:rsidRPr="00DF6D1B">
        <w:rPr>
          <w:rFonts w:eastAsia="Aptos"/>
          <w:u w:val="single"/>
        </w:rPr>
        <w:t xml:space="preserve"> of 2022.</w:t>
      </w:r>
      <w:r w:rsidRPr="00DF6D1B">
        <w:rPr>
          <w:rFonts w:eastAsia="Aptos"/>
          <w:sz w:val="16"/>
        </w:rPr>
        <w:t xml:space="preserve"> But as an attorney general and a senator, she was at times more progressive than the president, pushing for universal health care while calling for more generous tax benefits for working-class Americans and paying for them with bigger tax increases on companies.</w:t>
      </w:r>
    </w:p>
    <w:p w14:paraId="762BB5EC" w14:textId="77777777" w:rsidR="003C5752" w:rsidRPr="00DF6D1B" w:rsidRDefault="003C5752" w:rsidP="003C5752">
      <w:pPr>
        <w:rPr>
          <w:rFonts w:eastAsia="Aptos"/>
          <w:sz w:val="16"/>
        </w:rPr>
      </w:pPr>
      <w:r w:rsidRPr="00DF6D1B">
        <w:rPr>
          <w:rFonts w:eastAsia="Aptos"/>
          <w:sz w:val="16"/>
        </w:rPr>
        <w:t xml:space="preserve">In recent weeks, </w:t>
      </w:r>
      <w:r w:rsidRPr="00DF6D1B">
        <w:rPr>
          <w:rFonts w:eastAsia="Aptos"/>
          <w:u w:val="single"/>
        </w:rPr>
        <w:t xml:space="preserve">Ms. </w:t>
      </w:r>
      <w:r w:rsidRPr="00DF6D1B">
        <w:rPr>
          <w:rFonts w:eastAsia="Aptos"/>
          <w:highlight w:val="cyan"/>
          <w:u w:val="single"/>
        </w:rPr>
        <w:t>Harris</w:t>
      </w:r>
      <w:r w:rsidRPr="00DF6D1B">
        <w:rPr>
          <w:rFonts w:eastAsia="Aptos"/>
          <w:u w:val="single"/>
        </w:rPr>
        <w:t xml:space="preserve"> has embarked on an economic “opportunity tour,” </w:t>
      </w:r>
      <w:r w:rsidRPr="00DF6D1B">
        <w:rPr>
          <w:rFonts w:eastAsia="Aptos"/>
          <w:highlight w:val="cyan"/>
          <w:u w:val="single"/>
        </w:rPr>
        <w:t>making the case that</w:t>
      </w:r>
      <w:r w:rsidRPr="00DF6D1B">
        <w:rPr>
          <w:rFonts w:eastAsia="Aptos"/>
          <w:u w:val="single"/>
        </w:rPr>
        <w:t xml:space="preserve"> wage </w:t>
      </w:r>
      <w:r w:rsidRPr="00DF6D1B">
        <w:rPr>
          <w:rFonts w:eastAsia="Aptos"/>
          <w:highlight w:val="cyan"/>
          <w:u w:val="single"/>
        </w:rPr>
        <w:t>increases have been outpacing inflation</w:t>
      </w:r>
      <w:r w:rsidRPr="00DF6D1B">
        <w:rPr>
          <w:rFonts w:eastAsia="Aptos"/>
          <w:u w:val="single"/>
        </w:rPr>
        <w:t xml:space="preserve">, that manufacturing jobs are </w:t>
      </w:r>
      <w:proofErr w:type="gramStart"/>
      <w:r w:rsidRPr="00DF6D1B">
        <w:rPr>
          <w:rFonts w:eastAsia="Aptos"/>
          <w:u w:val="single"/>
        </w:rPr>
        <w:t>growing</w:t>
      </w:r>
      <w:proofErr w:type="gramEnd"/>
      <w:r w:rsidRPr="00DF6D1B">
        <w:rPr>
          <w:rFonts w:eastAsia="Aptos"/>
          <w:u w:val="single"/>
        </w:rPr>
        <w:t xml:space="preserve"> and that Democrats have been fighting to forgive student loan debt.</w:t>
      </w:r>
      <w:r w:rsidRPr="00DF6D1B">
        <w:rPr>
          <w:rFonts w:eastAsia="Aptos"/>
          <w:sz w:val="16"/>
        </w:rPr>
        <w:t xml:space="preserve"> Those arguments now foreshadow the case she will be making to voters as she runs against Mr. Trump.</w:t>
      </w:r>
    </w:p>
    <w:p w14:paraId="1156236A" w14:textId="043D1B06" w:rsidR="00CE4358" w:rsidRPr="001A19A1" w:rsidRDefault="003C5752" w:rsidP="00CE4358">
      <w:pPr>
        <w:rPr>
          <w:rFonts w:eastAsia="Aptos"/>
          <w:sz w:val="16"/>
        </w:rPr>
      </w:pPr>
      <w:r w:rsidRPr="00DF6D1B">
        <w:rPr>
          <w:rFonts w:eastAsia="Aptos"/>
          <w:sz w:val="16"/>
        </w:rPr>
        <w:t>“Sometimes we get a bum rap as Democrats,” Ms. Harris said at an event in San Francisco this month, adding, “But we have also addressed longstanding issues that are obstacles to the creation of wealth.”</w:t>
      </w:r>
    </w:p>
    <w:p w14:paraId="3EB2A94B" w14:textId="77777777" w:rsidR="005A76F4" w:rsidRDefault="005A76F4" w:rsidP="005A76F4">
      <w:pPr>
        <w:pStyle w:val="Heading2"/>
      </w:pPr>
      <w:r>
        <w:t>Harris Good</w:t>
      </w:r>
    </w:p>
    <w:p w14:paraId="28412B50" w14:textId="77777777" w:rsidR="00DF67FB" w:rsidRDefault="00DF67FB" w:rsidP="005A76F4">
      <w:pPr>
        <w:pStyle w:val="Heading3"/>
      </w:pPr>
      <w:r>
        <w:t>Solves Case</w:t>
      </w:r>
    </w:p>
    <w:p w14:paraId="4F6310BB" w14:textId="77777777" w:rsidR="00DF67FB" w:rsidRPr="00DF67FB" w:rsidRDefault="00DF67FB" w:rsidP="00DF67FB">
      <w:pPr>
        <w:pStyle w:val="Heading4"/>
      </w:pPr>
      <w:r w:rsidRPr="00DF67FB">
        <w:t xml:space="preserve">A Harris win solves the </w:t>
      </w:r>
      <w:proofErr w:type="spellStart"/>
      <w:r w:rsidRPr="00DF67FB">
        <w:t>aff</w:t>
      </w:r>
      <w:proofErr w:type="spellEnd"/>
      <w:r w:rsidRPr="00DF67FB">
        <w:t xml:space="preserve">. Harris has a history of increasing IP </w:t>
      </w:r>
      <w:proofErr w:type="gramStart"/>
      <w:r w:rsidRPr="00DF67FB">
        <w:t>protection</w:t>
      </w:r>
      <w:proofErr w:type="gramEnd"/>
      <w:r w:rsidRPr="00DF67FB">
        <w:t xml:space="preserve"> and her policies will be geared towards increasing IP protection.</w:t>
      </w:r>
    </w:p>
    <w:p w14:paraId="2685B9D1" w14:textId="77777777" w:rsidR="00DF67FB" w:rsidRPr="00DF67FB" w:rsidRDefault="00DF67FB" w:rsidP="00DF67FB">
      <w:proofErr w:type="spellStart"/>
      <w:r w:rsidRPr="00DF67FB">
        <w:rPr>
          <w:rStyle w:val="Style13ptBold"/>
        </w:rPr>
        <w:t>Farely</w:t>
      </w:r>
      <w:proofErr w:type="spellEnd"/>
      <w:r w:rsidRPr="00DF67FB">
        <w:rPr>
          <w:rStyle w:val="Style13ptBold"/>
        </w:rPr>
        <w:t xml:space="preserve"> 21</w:t>
      </w:r>
      <w:r w:rsidRPr="00DF67FB">
        <w:t xml:space="preserve"> [1/20/21, Robert Farley is an assistant professor at the Patterson School of Diplomacy and International Commerce., “How Will Harris Influence IP Law in the Biden Administration?”, The Diplomat, https://thediplomat.com/2021/01/how-will-harris-influence-ip-law-in-the-biden-administration/] </w:t>
      </w:r>
      <w:proofErr w:type="spellStart"/>
      <w:r w:rsidRPr="00DF67FB">
        <w:t>HongruiH</w:t>
      </w:r>
      <w:proofErr w:type="spellEnd"/>
    </w:p>
    <w:p w14:paraId="73363F45" w14:textId="77777777" w:rsidR="00DF67FB" w:rsidRPr="00A046CA" w:rsidRDefault="00DF67FB" w:rsidP="00DF67FB">
      <w:pPr>
        <w:rPr>
          <w:rStyle w:val="StyleUnderline"/>
        </w:rPr>
      </w:pPr>
      <w:r w:rsidRPr="00A046CA">
        <w:rPr>
          <w:rStyle w:val="StyleUnderline"/>
        </w:rPr>
        <w:t xml:space="preserve">Today we take a closer look at the </w:t>
      </w:r>
      <w:r w:rsidRPr="00236C04">
        <w:rPr>
          <w:rStyle w:val="StyleUnderline"/>
        </w:rPr>
        <w:t>IP policies favored by Vice President-elect Kamala Harris,</w:t>
      </w:r>
      <w:r w:rsidRPr="00A046CA">
        <w:rPr>
          <w:rStyle w:val="StyleUnderline"/>
        </w:rPr>
        <w:t xml:space="preserve"> and </w:t>
      </w:r>
      <w:proofErr w:type="gramStart"/>
      <w:r w:rsidRPr="00A046CA">
        <w:rPr>
          <w:rStyle w:val="StyleUnderline"/>
        </w:rPr>
        <w:t>in particular the</w:t>
      </w:r>
      <w:proofErr w:type="gramEnd"/>
      <w:r w:rsidRPr="00A046CA">
        <w:rPr>
          <w:rStyle w:val="StyleUnderline"/>
        </w:rPr>
        <w:t xml:space="preserve"> DEFEND act, a piece of legislation sponsored by the incoming vice president during her time in the Senate</w:t>
      </w:r>
      <w:r w:rsidRPr="00236C04">
        <w:rPr>
          <w:rStyle w:val="StyleUnderline"/>
        </w:rPr>
        <w:t xml:space="preserve">. </w:t>
      </w:r>
      <w:r w:rsidRPr="00236C04">
        <w:rPr>
          <w:rStyle w:val="StyleUnderline"/>
          <w:highlight w:val="cyan"/>
        </w:rPr>
        <w:t>Harris</w:t>
      </w:r>
      <w:r w:rsidRPr="00236C04">
        <w:rPr>
          <w:rStyle w:val="StyleUnderline"/>
        </w:rPr>
        <w:t xml:space="preserve"> </w:t>
      </w:r>
      <w:r w:rsidRPr="00236C04">
        <w:rPr>
          <w:rStyle w:val="StyleUnderline"/>
          <w:highlight w:val="cyan"/>
        </w:rPr>
        <w:t>had a history of pursuing IP violators</w:t>
      </w:r>
      <w:r w:rsidRPr="00236C04">
        <w:rPr>
          <w:rStyle w:val="StyleUnderline"/>
        </w:rPr>
        <w:t xml:space="preserve"> even before she entered the Senate. </w:t>
      </w:r>
      <w:r w:rsidRPr="00236C04">
        <w:rPr>
          <w:rStyle w:val="StyleUnderline"/>
          <w:highlight w:val="cyan"/>
        </w:rPr>
        <w:t>As</w:t>
      </w:r>
      <w:r w:rsidRPr="00236C04">
        <w:rPr>
          <w:rStyle w:val="StyleUnderline"/>
        </w:rPr>
        <w:t xml:space="preserve"> </w:t>
      </w:r>
      <w:r w:rsidRPr="00236C04">
        <w:rPr>
          <w:rStyle w:val="StyleUnderline"/>
          <w:highlight w:val="cyan"/>
        </w:rPr>
        <w:t>attorney</w:t>
      </w:r>
      <w:r w:rsidRPr="00236C04">
        <w:rPr>
          <w:rStyle w:val="StyleUnderline"/>
        </w:rPr>
        <w:t xml:space="preserve"> </w:t>
      </w:r>
      <w:r w:rsidRPr="00236C04">
        <w:rPr>
          <w:rStyle w:val="StyleUnderline"/>
          <w:highlight w:val="cyan"/>
        </w:rPr>
        <w:t>general</w:t>
      </w:r>
      <w:r w:rsidRPr="00236C04">
        <w:rPr>
          <w:rStyle w:val="StyleUnderline"/>
        </w:rPr>
        <w:t xml:space="preserve"> </w:t>
      </w:r>
      <w:r w:rsidRPr="00236C04">
        <w:rPr>
          <w:rStyle w:val="StyleUnderline"/>
          <w:highlight w:val="cyan"/>
        </w:rPr>
        <w:t>of California</w:t>
      </w:r>
      <w:r w:rsidRPr="00236C04">
        <w:rPr>
          <w:rStyle w:val="StyleUnderline"/>
        </w:rPr>
        <w:t xml:space="preserve">, </w:t>
      </w:r>
      <w:r w:rsidRPr="00236C04">
        <w:rPr>
          <w:rStyle w:val="StyleUnderline"/>
          <w:highlight w:val="cyan"/>
        </w:rPr>
        <w:t>she sued</w:t>
      </w:r>
      <w:r w:rsidRPr="00236C04">
        <w:rPr>
          <w:rStyle w:val="StyleUnderline"/>
        </w:rPr>
        <w:t xml:space="preserve"> textile producers in India and China </w:t>
      </w:r>
      <w:r w:rsidRPr="00236C04">
        <w:rPr>
          <w:rStyle w:val="StyleUnderline"/>
          <w:highlight w:val="cyan"/>
        </w:rPr>
        <w:t>for</w:t>
      </w:r>
      <w:r w:rsidRPr="00236C04">
        <w:rPr>
          <w:rStyle w:val="StyleUnderline"/>
        </w:rPr>
        <w:t xml:space="preserve"> </w:t>
      </w:r>
      <w:r w:rsidRPr="00236C04">
        <w:rPr>
          <w:rStyle w:val="StyleUnderline"/>
          <w:highlight w:val="cyan"/>
        </w:rPr>
        <w:t>copyright piracy</w:t>
      </w:r>
      <w:r w:rsidRPr="00236C04">
        <w:rPr>
          <w:rStyle w:val="StyleUnderline"/>
        </w:rPr>
        <w:t xml:space="preserve">, </w:t>
      </w:r>
      <w:proofErr w:type="gramStart"/>
      <w:r w:rsidRPr="00236C04">
        <w:rPr>
          <w:rStyle w:val="StyleUnderline"/>
          <w:highlight w:val="cyan"/>
        </w:rPr>
        <w:t>and also</w:t>
      </w:r>
      <w:proofErr w:type="gramEnd"/>
      <w:r w:rsidRPr="00236C04">
        <w:rPr>
          <w:rStyle w:val="StyleUnderline"/>
          <w:highlight w:val="cyan"/>
        </w:rPr>
        <w:t xml:space="preserve"> for the misappropriation of properly licensed software</w:t>
      </w:r>
      <w:r w:rsidRPr="00236C04">
        <w:rPr>
          <w:rStyle w:val="StyleUnderline"/>
        </w:rPr>
        <w:t xml:space="preserve">. </w:t>
      </w:r>
      <w:r w:rsidRPr="00A046CA">
        <w:rPr>
          <w:rStyle w:val="StyleUnderline"/>
        </w:rPr>
        <w:t xml:space="preserve">As vice president, Harris will have influence both over executive branch policy and legislation while presiding over a closely divided Senate. </w:t>
      </w:r>
    </w:p>
    <w:p w14:paraId="03262AB0" w14:textId="77777777" w:rsidR="00DF67FB" w:rsidRPr="00A046CA" w:rsidRDefault="00DF67FB" w:rsidP="00DF67FB">
      <w:pPr>
        <w:rPr>
          <w:rStyle w:val="StyleUnderline"/>
        </w:rPr>
      </w:pPr>
      <w:r w:rsidRPr="00236C04">
        <w:rPr>
          <w:rStyle w:val="StyleUnderline"/>
          <w:highlight w:val="cyan"/>
        </w:rPr>
        <w:t>In</w:t>
      </w:r>
      <w:r w:rsidRPr="00236C04">
        <w:rPr>
          <w:rStyle w:val="StyleUnderline"/>
        </w:rPr>
        <w:t xml:space="preserve"> the </w:t>
      </w:r>
      <w:r w:rsidRPr="00236C04">
        <w:rPr>
          <w:rStyle w:val="StyleUnderline"/>
          <w:highlight w:val="cyan"/>
        </w:rPr>
        <w:t>Senate</w:t>
      </w:r>
      <w:r w:rsidRPr="00236C04">
        <w:rPr>
          <w:rStyle w:val="StyleUnderline"/>
        </w:rPr>
        <w:t xml:space="preserve">, </w:t>
      </w:r>
      <w:r w:rsidRPr="00236C04">
        <w:rPr>
          <w:rStyle w:val="StyleUnderline"/>
          <w:highlight w:val="cyan"/>
        </w:rPr>
        <w:t>Harris</w:t>
      </w:r>
      <w:r w:rsidRPr="00236C04">
        <w:rPr>
          <w:rStyle w:val="StyleUnderline"/>
        </w:rPr>
        <w:t xml:space="preserve"> </w:t>
      </w:r>
      <w:r w:rsidRPr="00236C04">
        <w:rPr>
          <w:rStyle w:val="StyleUnderline"/>
          <w:highlight w:val="cyan"/>
        </w:rPr>
        <w:t>sponsored</w:t>
      </w:r>
      <w:r w:rsidRPr="00236C04">
        <w:rPr>
          <w:rStyle w:val="StyleUnderline"/>
        </w:rPr>
        <w:t xml:space="preserve"> </w:t>
      </w:r>
      <w:r w:rsidRPr="00236C04">
        <w:rPr>
          <w:rStyle w:val="StyleUnderline"/>
          <w:highlight w:val="cyan"/>
        </w:rPr>
        <w:t>the</w:t>
      </w:r>
      <w:r w:rsidRPr="00236C04">
        <w:rPr>
          <w:rStyle w:val="StyleUnderline"/>
        </w:rPr>
        <w:t xml:space="preserve"> Deterring Espionage by Foreign Entities through National Defense (</w:t>
      </w:r>
      <w:r w:rsidRPr="00236C04">
        <w:rPr>
          <w:rStyle w:val="StyleUnderline"/>
          <w:highlight w:val="cyan"/>
        </w:rPr>
        <w:t>DEFEND</w:t>
      </w:r>
      <w:r w:rsidRPr="00236C04">
        <w:rPr>
          <w:rStyle w:val="StyleUnderline"/>
        </w:rPr>
        <w:t xml:space="preserve">) </w:t>
      </w:r>
      <w:r w:rsidRPr="00236C04">
        <w:rPr>
          <w:rStyle w:val="StyleUnderline"/>
          <w:highlight w:val="cyan"/>
        </w:rPr>
        <w:t>Act</w:t>
      </w:r>
      <w:r w:rsidRPr="00236C04">
        <w:rPr>
          <w:rStyle w:val="StyleUnderline"/>
        </w:rPr>
        <w:t xml:space="preserve">, </w:t>
      </w:r>
      <w:r w:rsidRPr="00236C04">
        <w:rPr>
          <w:rStyle w:val="StyleUnderline"/>
          <w:highlight w:val="cyan"/>
        </w:rPr>
        <w:t>which increases damages and extends the statute of limitation for trade secret theft, and</w:t>
      </w:r>
      <w:r w:rsidRPr="00236C04">
        <w:rPr>
          <w:rStyle w:val="StyleUnderline"/>
        </w:rPr>
        <w:t xml:space="preserve"> (perhaps more importantly) </w:t>
      </w:r>
      <w:r w:rsidRPr="00236C04">
        <w:rPr>
          <w:rStyle w:val="StyleUnderline"/>
          <w:highlight w:val="cyan"/>
        </w:rPr>
        <w:t>facilitate extraterritorial prosecution of violators</w:t>
      </w:r>
      <w:r w:rsidRPr="00236C04">
        <w:rPr>
          <w:rStyle w:val="StyleUnderline"/>
        </w:rPr>
        <w:t>.</w:t>
      </w:r>
      <w:r w:rsidRPr="00A046CA">
        <w:rPr>
          <w:rStyle w:val="StyleUnderline"/>
        </w:rPr>
        <w:t xml:space="preserve"> This last would allow claimants recourse for damages inflicted </w:t>
      </w:r>
      <w:proofErr w:type="gramStart"/>
      <w:r w:rsidRPr="00A046CA">
        <w:rPr>
          <w:rStyle w:val="StyleUnderline"/>
        </w:rPr>
        <w:t>abroad, and</w:t>
      </w:r>
      <w:proofErr w:type="gramEnd"/>
      <w:r w:rsidRPr="00A046CA">
        <w:rPr>
          <w:rStyle w:val="StyleUnderline"/>
        </w:rPr>
        <w:t xml:space="preserve"> has long been considered a core consideration for maintaining secure international supply chains. While this never became law, it is nevertheless revelatory regarding </w:t>
      </w:r>
      <w:r w:rsidRPr="00236C04">
        <w:rPr>
          <w:rStyle w:val="StyleUnderline"/>
        </w:rPr>
        <w:t>Harris’ thinking on IPP.</w:t>
      </w:r>
    </w:p>
    <w:p w14:paraId="6A4055B6" w14:textId="77777777" w:rsidR="00DF67FB" w:rsidRPr="00A046CA" w:rsidRDefault="00DF67FB" w:rsidP="00DF67FB">
      <w:pPr>
        <w:rPr>
          <w:rStyle w:val="StyleUnderline"/>
        </w:rPr>
      </w:pPr>
      <w:r w:rsidRPr="00A046CA">
        <w:rPr>
          <w:rStyle w:val="StyleUnderline"/>
        </w:rPr>
        <w:t xml:space="preserve">While patents have a multitude of international protections, not limited to the fact that firms and inventors can register patents in multiple countries, trade secret protection has been far </w:t>
      </w:r>
      <w:proofErr w:type="gramStart"/>
      <w:r w:rsidRPr="00A046CA">
        <w:rPr>
          <w:rStyle w:val="StyleUnderline"/>
        </w:rPr>
        <w:t>more tricky</w:t>
      </w:r>
      <w:proofErr w:type="gramEnd"/>
      <w:r w:rsidRPr="00A046CA">
        <w:rPr>
          <w:rStyle w:val="StyleUnderline"/>
        </w:rPr>
        <w:t>. Setting up production abroad inevitably creates trade secret vulnerabilities, as both workers and corporate partners have an incentive to steal and replicate methods. Adjudicating trade secret theft on the home terrain of the thieves has long been seen as a handicap for American firms.</w:t>
      </w:r>
    </w:p>
    <w:p w14:paraId="412514AA" w14:textId="77777777" w:rsidR="00DF67FB" w:rsidRPr="00236C04" w:rsidRDefault="00DF67FB" w:rsidP="00DF67FB">
      <w:pPr>
        <w:rPr>
          <w:rStyle w:val="StyleUnderline"/>
        </w:rPr>
      </w:pPr>
      <w:r w:rsidRPr="00A046CA">
        <w:rPr>
          <w:rStyle w:val="StyleUnderline"/>
        </w:rPr>
        <w:t xml:space="preserve">There’s reason to think that aspects of the DEFEND Act will find their way into law. The Biden administration is certainly contemplating policies to boost protection of U.S. technology and IP.  Obviously, Harris will have considerable input into policy, as her history as a U.S. Senator and role in the Senate (where she will break ties in an otherwise oft-deadlocked chamber) suggest. </w:t>
      </w:r>
      <w:r w:rsidRPr="00236C04">
        <w:rPr>
          <w:rStyle w:val="StyleUnderline"/>
        </w:rPr>
        <w:t>Many also regard Harris to be the heir apparent of President Biden, who may or may not seek a second term.</w:t>
      </w:r>
    </w:p>
    <w:p w14:paraId="46969DAA" w14:textId="77777777" w:rsidR="00DF67FB" w:rsidRPr="009E0EF1" w:rsidRDefault="00DF67FB" w:rsidP="00DF67FB">
      <w:pPr>
        <w:rPr>
          <w:rStyle w:val="StyleUnderline"/>
        </w:rPr>
      </w:pPr>
      <w:r w:rsidRPr="00A046CA">
        <w:rPr>
          <w:rStyle w:val="StyleUnderline"/>
        </w:rPr>
        <w:t xml:space="preserve">Overall, we can expect </w:t>
      </w:r>
      <w:r w:rsidRPr="00236C04">
        <w:rPr>
          <w:rStyle w:val="StyleUnderline"/>
        </w:rPr>
        <w:t>Harris’ influence on the Biden administration’s IP policy to be strongly in favor of creating and enhancing multifaceted policies for countering trade secret theft, framed within a general pursuit of relatively open trading policies</w:t>
      </w:r>
      <w:r w:rsidRPr="00A046CA">
        <w:rPr>
          <w:rStyle w:val="StyleUnderline"/>
        </w:rPr>
        <w:t xml:space="preserve">. </w:t>
      </w:r>
      <w:r w:rsidRPr="00236C04">
        <w:rPr>
          <w:rStyle w:val="StyleUnderline"/>
        </w:rPr>
        <w:t>Taken together, the Biden-</w:t>
      </w:r>
      <w:r w:rsidRPr="00236C04">
        <w:rPr>
          <w:rStyle w:val="StyleUnderline"/>
          <w:highlight w:val="cyan"/>
        </w:rPr>
        <w:t>Harris</w:t>
      </w:r>
      <w:r w:rsidRPr="00236C04">
        <w:rPr>
          <w:rStyle w:val="StyleUnderline"/>
        </w:rPr>
        <w:t xml:space="preserve"> </w:t>
      </w:r>
      <w:r w:rsidRPr="00236C04">
        <w:rPr>
          <w:rStyle w:val="StyleUnderline"/>
          <w:highlight w:val="cyan"/>
        </w:rPr>
        <w:t>intellectual property policies seem geared toward increasing protection</w:t>
      </w:r>
      <w:r w:rsidRPr="00236C04">
        <w:rPr>
          <w:rStyle w:val="StyleUnderline"/>
        </w:rPr>
        <w:t xml:space="preserve"> for U.S. firms abroad while also enabling those firms to capture some of the gains of international supply chains. </w:t>
      </w:r>
      <w:r w:rsidRPr="00A046CA">
        <w:rPr>
          <w:rStyle w:val="StyleUnderline"/>
        </w:rPr>
        <w:t xml:space="preserve">That represents a fine-tuning of Obama-Biden administration policies, and a turning away from some of the more protectionist measures pursued by the Trump administration.   </w:t>
      </w:r>
    </w:p>
    <w:p w14:paraId="60AFC6F5" w14:textId="77777777" w:rsidR="00A64A2D" w:rsidRDefault="00A64A2D" w:rsidP="00A64A2D">
      <w:pPr>
        <w:pStyle w:val="Heading4"/>
      </w:pPr>
      <w:r>
        <w:t>Harris cares about IP – Carries over Biden Administration strategies</w:t>
      </w:r>
    </w:p>
    <w:p w14:paraId="5270988B" w14:textId="77777777" w:rsidR="00A64A2D" w:rsidRDefault="00A64A2D" w:rsidP="00A64A2D">
      <w:r w:rsidRPr="00F56A1F">
        <w:rPr>
          <w:b/>
          <w:bCs/>
        </w:rPr>
        <w:t>Barquist/Lawrence</w:t>
      </w:r>
      <w:r>
        <w:t xml:space="preserve"> </w:t>
      </w:r>
      <w:r w:rsidRPr="00F56A1F">
        <w:rPr>
          <w:b/>
          <w:bCs/>
        </w:rPr>
        <w:t>20</w:t>
      </w:r>
      <w:r>
        <w:t xml:space="preserve"> </w:t>
      </w:r>
      <w:r w:rsidRPr="00F56A1F">
        <w:rPr>
          <w:sz w:val="16"/>
          <w:szCs w:val="16"/>
        </w:rPr>
        <w:t>[Charles, Maren; October 19, Charles Barquist is a trial lawyer and IP litigator. His practice is focused on business litigation including patents and other intellectual property, antitrust and unfair competition, and dispute resolution for technology companies; Maren Laurence is an associate in the Intellectual Property Department with Foley &amp; Lardner LLP. She is based in the firm’s Salt Lake City office where she is a member of the firm’s Intellectual Property Litigation Practice Group, “How A Biden Administration Would Shape IP Policy,” https://www.law360.com/articles/1319716/how-a-biden-administration-would-shape-ip-policy]</w:t>
      </w:r>
    </w:p>
    <w:p w14:paraId="449900C9" w14:textId="77777777" w:rsidR="00A64A2D" w:rsidRDefault="00A64A2D" w:rsidP="00A64A2D">
      <w:r>
        <w:t xml:space="preserve">While the outcome of the presidential election is of course unknown, and reporting about the campaigns is dominated by more controversial topics, it is nevertheless </w:t>
      </w:r>
      <w:r w:rsidRPr="001B3BC9">
        <w:rPr>
          <w:u w:val="single"/>
        </w:rPr>
        <w:t xml:space="preserve">worthwhile to consider the implications of a Joe Biden-Kamala </w:t>
      </w:r>
      <w:r w:rsidRPr="001B3BC9">
        <w:rPr>
          <w:highlight w:val="cyan"/>
          <w:u w:val="single"/>
        </w:rPr>
        <w:t>Harris</w:t>
      </w:r>
      <w:r w:rsidRPr="001B3BC9">
        <w:rPr>
          <w:u w:val="single"/>
        </w:rPr>
        <w:t xml:space="preserve"> </w:t>
      </w:r>
      <w:r w:rsidRPr="001B3BC9">
        <w:rPr>
          <w:highlight w:val="cyan"/>
          <w:u w:val="single"/>
        </w:rPr>
        <w:t>administration</w:t>
      </w:r>
      <w:r w:rsidRPr="001B3BC9">
        <w:rPr>
          <w:u w:val="single"/>
        </w:rPr>
        <w:t xml:space="preserve"> </w:t>
      </w:r>
      <w:r w:rsidRPr="001B3BC9">
        <w:rPr>
          <w:highlight w:val="cyan"/>
          <w:u w:val="single"/>
        </w:rPr>
        <w:t>on</w:t>
      </w:r>
      <w:r w:rsidRPr="001B3BC9">
        <w:rPr>
          <w:u w:val="single"/>
        </w:rPr>
        <w:t xml:space="preserve"> </w:t>
      </w:r>
      <w:r w:rsidRPr="001B3BC9">
        <w:rPr>
          <w:highlight w:val="cyan"/>
          <w:u w:val="single"/>
        </w:rPr>
        <w:t>i</w:t>
      </w:r>
      <w:r w:rsidRPr="001B3BC9">
        <w:rPr>
          <w:u w:val="single"/>
        </w:rPr>
        <w:t xml:space="preserve">ntellectual </w:t>
      </w:r>
      <w:r w:rsidRPr="001B3BC9">
        <w:rPr>
          <w:highlight w:val="cyan"/>
          <w:u w:val="single"/>
        </w:rPr>
        <w:t>p</w:t>
      </w:r>
      <w:r w:rsidRPr="001B3BC9">
        <w:rPr>
          <w:u w:val="single"/>
        </w:rPr>
        <w:t xml:space="preserve">roperty </w:t>
      </w:r>
      <w:r w:rsidRPr="001B3BC9">
        <w:rPr>
          <w:highlight w:val="cyan"/>
          <w:u w:val="single"/>
        </w:rPr>
        <w:t>law</w:t>
      </w:r>
      <w:r w:rsidRPr="001B3BC9">
        <w:rPr>
          <w:u w:val="single"/>
        </w:rPr>
        <w:t xml:space="preserve"> and policy</w:t>
      </w:r>
      <w:r>
        <w:t>.</w:t>
      </w:r>
    </w:p>
    <w:p w14:paraId="3CBFF543" w14:textId="77777777" w:rsidR="00A64A2D" w:rsidRDefault="00A64A2D" w:rsidP="00A64A2D">
      <w:r>
        <w:t>Democratic presidential nominee Joe Biden's "Build Back Better" agenda offers insight into the priorities and policies that would affect intellectual property rights.</w:t>
      </w:r>
    </w:p>
    <w:p w14:paraId="2B30E7CE" w14:textId="77777777" w:rsidR="00A64A2D" w:rsidRDefault="00A64A2D" w:rsidP="00A64A2D">
      <w:proofErr w:type="gramStart"/>
      <w:r>
        <w:t>In particular, a</w:t>
      </w:r>
      <w:proofErr w:type="gramEnd"/>
      <w:r>
        <w:t xml:space="preserve"> </w:t>
      </w:r>
      <w:r w:rsidRPr="001B3BC9">
        <w:rPr>
          <w:u w:val="single"/>
        </w:rPr>
        <w:t xml:space="preserve">Biden administration </w:t>
      </w:r>
      <w:r w:rsidRPr="001B3BC9">
        <w:rPr>
          <w:highlight w:val="cyan"/>
          <w:u w:val="single"/>
        </w:rPr>
        <w:t>would</w:t>
      </w:r>
      <w:r w:rsidRPr="001B3BC9">
        <w:rPr>
          <w:u w:val="single"/>
        </w:rPr>
        <w:t xml:space="preserve"> likely </w:t>
      </w:r>
      <w:r w:rsidRPr="001B3BC9">
        <w:rPr>
          <w:highlight w:val="cyan"/>
          <w:u w:val="single"/>
        </w:rPr>
        <w:t>have</w:t>
      </w:r>
      <w:r w:rsidRPr="001B3BC9">
        <w:rPr>
          <w:u w:val="single"/>
        </w:rPr>
        <w:t xml:space="preserve"> the </w:t>
      </w:r>
      <w:r w:rsidRPr="001B3BC9">
        <w:rPr>
          <w:highlight w:val="cyan"/>
          <w:u w:val="single"/>
        </w:rPr>
        <w:t>greatest</w:t>
      </w:r>
      <w:r w:rsidRPr="001B3BC9">
        <w:rPr>
          <w:u w:val="single"/>
        </w:rPr>
        <w:t xml:space="preserve"> </w:t>
      </w:r>
      <w:r w:rsidRPr="001B3BC9">
        <w:rPr>
          <w:highlight w:val="cyan"/>
          <w:u w:val="single"/>
        </w:rPr>
        <w:t>impact</w:t>
      </w:r>
      <w:r w:rsidRPr="001B3BC9">
        <w:rPr>
          <w:u w:val="single"/>
        </w:rPr>
        <w:t xml:space="preserve"> </w:t>
      </w:r>
      <w:r w:rsidRPr="001B3BC9">
        <w:rPr>
          <w:highlight w:val="cyan"/>
          <w:u w:val="single"/>
        </w:rPr>
        <w:t>on</w:t>
      </w:r>
      <w:r w:rsidRPr="001B3BC9">
        <w:rPr>
          <w:u w:val="single"/>
        </w:rPr>
        <w:t xml:space="preserve"> </w:t>
      </w:r>
      <w:r w:rsidRPr="001B3BC9">
        <w:rPr>
          <w:highlight w:val="cyan"/>
          <w:u w:val="single"/>
        </w:rPr>
        <w:t>trade</w:t>
      </w:r>
      <w:r w:rsidRPr="001B3BC9">
        <w:rPr>
          <w:u w:val="single"/>
        </w:rPr>
        <w:t xml:space="preserve"> </w:t>
      </w:r>
      <w:r w:rsidRPr="001B3BC9">
        <w:rPr>
          <w:highlight w:val="cyan"/>
          <w:u w:val="single"/>
        </w:rPr>
        <w:t>secret</w:t>
      </w:r>
      <w:r w:rsidRPr="001B3BC9">
        <w:rPr>
          <w:u w:val="single"/>
        </w:rPr>
        <w:t xml:space="preserve"> </w:t>
      </w:r>
      <w:r w:rsidRPr="001B3BC9">
        <w:rPr>
          <w:highlight w:val="cyan"/>
          <w:u w:val="single"/>
        </w:rPr>
        <w:t>law</w:t>
      </w:r>
      <w:r w:rsidRPr="001B3BC9">
        <w:rPr>
          <w:u w:val="single"/>
        </w:rPr>
        <w:t xml:space="preserve"> </w:t>
      </w:r>
      <w:r w:rsidRPr="001B3BC9">
        <w:rPr>
          <w:highlight w:val="cyan"/>
          <w:u w:val="single"/>
        </w:rPr>
        <w:t>and</w:t>
      </w:r>
      <w:r w:rsidRPr="001B3BC9">
        <w:rPr>
          <w:u w:val="single"/>
        </w:rPr>
        <w:t xml:space="preserve"> seek to </w:t>
      </w:r>
      <w:r w:rsidRPr="001B3BC9">
        <w:rPr>
          <w:highlight w:val="cyan"/>
          <w:u w:val="single"/>
        </w:rPr>
        <w:t>strengthen</w:t>
      </w:r>
      <w:r w:rsidRPr="001B3BC9">
        <w:rPr>
          <w:u w:val="single"/>
        </w:rPr>
        <w:t xml:space="preserve"> </w:t>
      </w:r>
      <w:r w:rsidRPr="001B3BC9">
        <w:rPr>
          <w:highlight w:val="cyan"/>
          <w:u w:val="single"/>
        </w:rPr>
        <w:t>international</w:t>
      </w:r>
      <w:r w:rsidRPr="001B3BC9">
        <w:rPr>
          <w:u w:val="single"/>
        </w:rPr>
        <w:t xml:space="preserve"> trade secret </w:t>
      </w:r>
      <w:r w:rsidRPr="001B3BC9">
        <w:rPr>
          <w:highlight w:val="cyan"/>
          <w:u w:val="single"/>
        </w:rPr>
        <w:t>enforcement</w:t>
      </w:r>
      <w:r w:rsidRPr="001B3BC9">
        <w:rPr>
          <w:u w:val="single"/>
        </w:rPr>
        <w:t>.</w:t>
      </w:r>
      <w:r>
        <w:t xml:space="preserve"> At the same time, however, Biden proposes to cut back drastically on the use of noncompete clauses and no-poach agreements, policies that may weaken trade secret protections domestically.</w:t>
      </w:r>
    </w:p>
    <w:p w14:paraId="0E3982DC" w14:textId="77777777" w:rsidR="00A64A2D" w:rsidRDefault="00A64A2D" w:rsidP="00A64A2D">
      <w:r>
        <w:t xml:space="preserve">Stronger Protection of Intellectual Property </w:t>
      </w:r>
      <w:proofErr w:type="gramStart"/>
      <w:r>
        <w:t>From</w:t>
      </w:r>
      <w:proofErr w:type="gramEnd"/>
      <w:r>
        <w:t xml:space="preserve"> Foreign Actors</w:t>
      </w:r>
    </w:p>
    <w:p w14:paraId="4F5DEE2A" w14:textId="77777777" w:rsidR="00A64A2D" w:rsidRDefault="00A64A2D" w:rsidP="00A64A2D">
      <w:r w:rsidRPr="001B3BC9">
        <w:rPr>
          <w:u w:val="single"/>
        </w:rPr>
        <w:t xml:space="preserve">The Biden </w:t>
      </w:r>
      <w:r w:rsidRPr="001B3BC9">
        <w:rPr>
          <w:highlight w:val="cyan"/>
          <w:u w:val="single"/>
        </w:rPr>
        <w:t>campaign</w:t>
      </w:r>
      <w:r w:rsidRPr="001B3BC9">
        <w:rPr>
          <w:u w:val="single"/>
        </w:rPr>
        <w:t xml:space="preserve"> </w:t>
      </w:r>
      <w:r w:rsidRPr="001B3BC9">
        <w:rPr>
          <w:highlight w:val="cyan"/>
          <w:u w:val="single"/>
        </w:rPr>
        <w:t>advocates</w:t>
      </w:r>
      <w:r w:rsidRPr="001B3BC9">
        <w:rPr>
          <w:u w:val="single"/>
        </w:rPr>
        <w:t xml:space="preserve"> </w:t>
      </w:r>
      <w:r w:rsidRPr="001B3BC9">
        <w:rPr>
          <w:highlight w:val="cyan"/>
          <w:u w:val="single"/>
        </w:rPr>
        <w:t>for</w:t>
      </w:r>
      <w:r w:rsidRPr="001B3BC9">
        <w:rPr>
          <w:u w:val="single"/>
        </w:rPr>
        <w:t xml:space="preserve"> </w:t>
      </w:r>
      <w:r w:rsidRPr="001B3BC9">
        <w:rPr>
          <w:highlight w:val="cyan"/>
          <w:u w:val="single"/>
        </w:rPr>
        <w:t>stronger</w:t>
      </w:r>
      <w:r w:rsidRPr="001B3BC9">
        <w:rPr>
          <w:u w:val="single"/>
        </w:rPr>
        <w:t xml:space="preserve"> </w:t>
      </w:r>
      <w:r w:rsidRPr="001B3BC9">
        <w:rPr>
          <w:highlight w:val="cyan"/>
          <w:u w:val="single"/>
        </w:rPr>
        <w:t>international</w:t>
      </w:r>
      <w:r w:rsidRPr="001B3BC9">
        <w:rPr>
          <w:u w:val="single"/>
        </w:rPr>
        <w:t xml:space="preserve"> </w:t>
      </w:r>
      <w:r w:rsidRPr="001B3BC9">
        <w:rPr>
          <w:highlight w:val="cyan"/>
          <w:u w:val="single"/>
        </w:rPr>
        <w:t>enforcement</w:t>
      </w:r>
      <w:r w:rsidRPr="001B3BC9">
        <w:rPr>
          <w:u w:val="single"/>
        </w:rPr>
        <w:t xml:space="preserve"> </w:t>
      </w:r>
      <w:r w:rsidRPr="001B3BC9">
        <w:rPr>
          <w:highlight w:val="cyan"/>
          <w:u w:val="single"/>
        </w:rPr>
        <w:t>to</w:t>
      </w:r>
      <w:r w:rsidRPr="001B3BC9">
        <w:rPr>
          <w:u w:val="single"/>
        </w:rPr>
        <w:t xml:space="preserve"> </w:t>
      </w:r>
      <w:r w:rsidRPr="001B3BC9">
        <w:rPr>
          <w:highlight w:val="cyan"/>
          <w:u w:val="single"/>
        </w:rPr>
        <w:t>confront</w:t>
      </w:r>
      <w:r w:rsidRPr="001B3BC9">
        <w:rPr>
          <w:u w:val="single"/>
        </w:rPr>
        <w:t xml:space="preserve"> </w:t>
      </w:r>
      <w:r w:rsidRPr="001B3BC9">
        <w:rPr>
          <w:highlight w:val="cyan"/>
          <w:u w:val="single"/>
        </w:rPr>
        <w:t>foreign</w:t>
      </w:r>
      <w:r w:rsidRPr="001B3BC9">
        <w:rPr>
          <w:u w:val="single"/>
        </w:rPr>
        <w:t xml:space="preserve"> </w:t>
      </w:r>
      <w:r w:rsidRPr="001B3BC9">
        <w:rPr>
          <w:highlight w:val="cyan"/>
          <w:u w:val="single"/>
        </w:rPr>
        <w:t>efforts</w:t>
      </w:r>
      <w:r w:rsidRPr="001B3BC9">
        <w:rPr>
          <w:u w:val="single"/>
        </w:rPr>
        <w:t xml:space="preserve"> </w:t>
      </w:r>
      <w:r w:rsidRPr="001B3BC9">
        <w:rPr>
          <w:highlight w:val="cyan"/>
          <w:u w:val="single"/>
        </w:rPr>
        <w:t>to</w:t>
      </w:r>
      <w:r w:rsidRPr="001B3BC9">
        <w:rPr>
          <w:u w:val="single"/>
        </w:rPr>
        <w:t xml:space="preserve"> </w:t>
      </w:r>
      <w:r w:rsidRPr="001B3BC9">
        <w:rPr>
          <w:highlight w:val="cyan"/>
          <w:u w:val="single"/>
        </w:rPr>
        <w:t>steal</w:t>
      </w:r>
      <w:r w:rsidRPr="001B3BC9">
        <w:rPr>
          <w:u w:val="single"/>
        </w:rPr>
        <w:t xml:space="preserve"> </w:t>
      </w:r>
      <w:r w:rsidRPr="001B3BC9">
        <w:rPr>
          <w:highlight w:val="cyan"/>
          <w:u w:val="single"/>
        </w:rPr>
        <w:t>American</w:t>
      </w:r>
      <w:r w:rsidRPr="001B3BC9">
        <w:rPr>
          <w:u w:val="single"/>
        </w:rPr>
        <w:t xml:space="preserve"> </w:t>
      </w:r>
      <w:r w:rsidRPr="001B3BC9">
        <w:rPr>
          <w:highlight w:val="cyan"/>
          <w:u w:val="single"/>
        </w:rPr>
        <w:t>i</w:t>
      </w:r>
      <w:r w:rsidRPr="001B3BC9">
        <w:rPr>
          <w:u w:val="single"/>
        </w:rPr>
        <w:t xml:space="preserve">ntellectual </w:t>
      </w:r>
      <w:r w:rsidRPr="001B3BC9">
        <w:rPr>
          <w:highlight w:val="cyan"/>
          <w:u w:val="single"/>
        </w:rPr>
        <w:t>p</w:t>
      </w:r>
      <w:r w:rsidRPr="001B3BC9">
        <w:rPr>
          <w:u w:val="single"/>
        </w:rPr>
        <w:t>roperty.</w:t>
      </w:r>
      <w:r>
        <w:t xml:space="preserve"> Biden's campaign singles out China's government and other state-led actors on assailing American creativity and </w:t>
      </w:r>
      <w:r w:rsidRPr="001B3BC9">
        <w:rPr>
          <w:highlight w:val="cyan"/>
          <w:u w:val="single"/>
        </w:rPr>
        <w:t>promises</w:t>
      </w:r>
      <w:r w:rsidRPr="001B3BC9">
        <w:rPr>
          <w:u w:val="single"/>
        </w:rPr>
        <w:t xml:space="preserve"> a </w:t>
      </w:r>
      <w:r w:rsidRPr="001B3BC9">
        <w:rPr>
          <w:highlight w:val="cyan"/>
          <w:u w:val="single"/>
        </w:rPr>
        <w:t>coordinated</w:t>
      </w:r>
      <w:r w:rsidRPr="001B3BC9">
        <w:rPr>
          <w:u w:val="single"/>
        </w:rPr>
        <w:t xml:space="preserve"> </w:t>
      </w:r>
      <w:r w:rsidRPr="001B3BC9">
        <w:rPr>
          <w:highlight w:val="cyan"/>
          <w:u w:val="single"/>
        </w:rPr>
        <w:t>and</w:t>
      </w:r>
      <w:r w:rsidRPr="001B3BC9">
        <w:rPr>
          <w:u w:val="single"/>
        </w:rPr>
        <w:t xml:space="preserve"> </w:t>
      </w:r>
      <w:r w:rsidRPr="001B3BC9">
        <w:rPr>
          <w:highlight w:val="cyan"/>
          <w:u w:val="single"/>
        </w:rPr>
        <w:t>effective</w:t>
      </w:r>
      <w:r w:rsidRPr="001B3BC9">
        <w:rPr>
          <w:u w:val="single"/>
        </w:rPr>
        <w:t xml:space="preserve"> </w:t>
      </w:r>
      <w:r w:rsidRPr="001B3BC9">
        <w:rPr>
          <w:highlight w:val="cyan"/>
          <w:u w:val="single"/>
        </w:rPr>
        <w:t>strategy</w:t>
      </w:r>
      <w:r w:rsidRPr="001B3BC9">
        <w:rPr>
          <w:u w:val="single"/>
        </w:rPr>
        <w:t xml:space="preserve"> to confront foreign efforts to steal American intellectual property</w:t>
      </w:r>
      <w:r>
        <w:t>.</w:t>
      </w:r>
    </w:p>
    <w:p w14:paraId="61869C98" w14:textId="77777777" w:rsidR="00A64A2D" w:rsidRPr="001B3BC9" w:rsidRDefault="00A64A2D" w:rsidP="00A64A2D">
      <w:pPr>
        <w:rPr>
          <w:sz w:val="10"/>
          <w:szCs w:val="10"/>
        </w:rPr>
      </w:pPr>
      <w:r w:rsidRPr="001B3BC9">
        <w:rPr>
          <w:sz w:val="10"/>
          <w:szCs w:val="10"/>
        </w:rPr>
        <w:t>The Biden campaign also cites China for dramatically increasing cyberespionage against U.S. companies and proposes new sanctions to cut off companies guilty of technology theft from access to U.S. markets. Details about precisely what the coordinated and effect strategy would comprise are lacking, however.</w:t>
      </w:r>
    </w:p>
    <w:p w14:paraId="04325D2C" w14:textId="77777777" w:rsidR="00A64A2D" w:rsidRDefault="00A64A2D" w:rsidP="00A64A2D">
      <w:r>
        <w:t xml:space="preserve">Some of that strategy may be seen in a bill introduced in the Senate in 2018 by Democratic </w:t>
      </w:r>
      <w:proofErr w:type="gramStart"/>
      <w:r>
        <w:t>vice presidential</w:t>
      </w:r>
      <w:proofErr w:type="gramEnd"/>
      <w:r>
        <w:t xml:space="preserve"> nominee Kamala </w:t>
      </w:r>
      <w:r w:rsidRPr="001B3BC9">
        <w:rPr>
          <w:highlight w:val="cyan"/>
        </w:rPr>
        <w:t>Harris</w:t>
      </w:r>
      <w:r>
        <w:t xml:space="preserve"> that is intended </w:t>
      </w:r>
      <w:r w:rsidRPr="001B3BC9">
        <w:rPr>
          <w:highlight w:val="cyan"/>
        </w:rPr>
        <w:t>strengthen</w:t>
      </w:r>
      <w:r>
        <w:t xml:space="preserve"> </w:t>
      </w:r>
      <w:r w:rsidRPr="001B3BC9">
        <w:t>the</w:t>
      </w:r>
      <w:r>
        <w:t xml:space="preserve"> United States' ability to combat economic and industrial espionage. </w:t>
      </w:r>
      <w:r w:rsidRPr="001B3BC9">
        <w:rPr>
          <w:u w:val="single"/>
        </w:rPr>
        <w:t xml:space="preserve">Called the Deterring Espionage by Foreign Entities through National Defense </w:t>
      </w:r>
      <w:r w:rsidRPr="001B3BC9">
        <w:rPr>
          <w:highlight w:val="cyan"/>
          <w:u w:val="single"/>
        </w:rPr>
        <w:t>A</w:t>
      </w:r>
      <w:r w:rsidRPr="001B3BC9">
        <w:rPr>
          <w:u w:val="single"/>
        </w:rPr>
        <w:t xml:space="preserve">ct, the </w:t>
      </w:r>
      <w:r w:rsidRPr="001B3BC9">
        <w:rPr>
          <w:highlight w:val="cyan"/>
          <w:u w:val="single"/>
        </w:rPr>
        <w:t>bill</w:t>
      </w:r>
      <w:r w:rsidRPr="001B3BC9">
        <w:rPr>
          <w:u w:val="single"/>
        </w:rPr>
        <w:t xml:space="preserve"> </w:t>
      </w:r>
      <w:r w:rsidRPr="001B3BC9">
        <w:rPr>
          <w:highlight w:val="cyan"/>
          <w:u w:val="single"/>
        </w:rPr>
        <w:t>would</w:t>
      </w:r>
      <w:r w:rsidRPr="001B3BC9">
        <w:rPr>
          <w:u w:val="single"/>
        </w:rPr>
        <w:t xml:space="preserve"> </w:t>
      </w:r>
      <w:r w:rsidRPr="001B3BC9">
        <w:rPr>
          <w:highlight w:val="cyan"/>
          <w:u w:val="single"/>
        </w:rPr>
        <w:t>increase</w:t>
      </w:r>
      <w:r w:rsidRPr="001B3BC9">
        <w:rPr>
          <w:u w:val="single"/>
        </w:rPr>
        <w:t xml:space="preserve"> the </w:t>
      </w:r>
      <w:r w:rsidRPr="001B3BC9">
        <w:rPr>
          <w:highlight w:val="cyan"/>
          <w:u w:val="single"/>
        </w:rPr>
        <w:t>damages</w:t>
      </w:r>
      <w:r w:rsidRPr="001B3BC9">
        <w:rPr>
          <w:u w:val="single"/>
        </w:rPr>
        <w:t xml:space="preserve"> </w:t>
      </w:r>
      <w:r w:rsidRPr="001B3BC9">
        <w:rPr>
          <w:highlight w:val="cyan"/>
          <w:u w:val="single"/>
        </w:rPr>
        <w:t>available</w:t>
      </w:r>
      <w:r w:rsidRPr="001B3BC9">
        <w:rPr>
          <w:u w:val="single"/>
        </w:rPr>
        <w:t xml:space="preserve"> </w:t>
      </w:r>
      <w:r w:rsidRPr="001B3BC9">
        <w:rPr>
          <w:highlight w:val="cyan"/>
          <w:u w:val="single"/>
        </w:rPr>
        <w:t>for</w:t>
      </w:r>
      <w:r w:rsidRPr="001B3BC9">
        <w:rPr>
          <w:u w:val="single"/>
        </w:rPr>
        <w:t xml:space="preserve"> </w:t>
      </w:r>
      <w:r w:rsidRPr="001B3BC9">
        <w:rPr>
          <w:highlight w:val="cyan"/>
          <w:u w:val="single"/>
        </w:rPr>
        <w:t>trade</w:t>
      </w:r>
      <w:r w:rsidRPr="001B3BC9">
        <w:rPr>
          <w:u w:val="single"/>
        </w:rPr>
        <w:t xml:space="preserve"> </w:t>
      </w:r>
      <w:r w:rsidRPr="001B3BC9">
        <w:rPr>
          <w:highlight w:val="cyan"/>
          <w:u w:val="single"/>
        </w:rPr>
        <w:t>secret</w:t>
      </w:r>
      <w:r w:rsidRPr="001B3BC9">
        <w:rPr>
          <w:u w:val="single"/>
        </w:rPr>
        <w:t xml:space="preserve"> </w:t>
      </w:r>
      <w:r w:rsidRPr="001B3BC9">
        <w:rPr>
          <w:highlight w:val="cyan"/>
          <w:u w:val="single"/>
        </w:rPr>
        <w:t>theft</w:t>
      </w:r>
      <w:r w:rsidRPr="001B3BC9">
        <w:rPr>
          <w:u w:val="single"/>
        </w:rPr>
        <w:t xml:space="preserve">, </w:t>
      </w:r>
      <w:r w:rsidRPr="001B3BC9">
        <w:rPr>
          <w:highlight w:val="cyan"/>
          <w:u w:val="single"/>
        </w:rPr>
        <w:t>extend</w:t>
      </w:r>
      <w:r w:rsidRPr="001B3BC9">
        <w:rPr>
          <w:u w:val="single"/>
        </w:rPr>
        <w:t xml:space="preserve"> the </w:t>
      </w:r>
      <w:r w:rsidRPr="001B3BC9">
        <w:rPr>
          <w:highlight w:val="cyan"/>
          <w:u w:val="single"/>
        </w:rPr>
        <w:t>statute</w:t>
      </w:r>
      <w:r w:rsidRPr="001B3BC9">
        <w:rPr>
          <w:u w:val="single"/>
        </w:rPr>
        <w:t xml:space="preserve"> </w:t>
      </w:r>
      <w:r w:rsidRPr="001B3BC9">
        <w:rPr>
          <w:highlight w:val="cyan"/>
          <w:u w:val="single"/>
        </w:rPr>
        <w:t>of</w:t>
      </w:r>
      <w:r w:rsidRPr="001B3BC9">
        <w:rPr>
          <w:u w:val="single"/>
        </w:rPr>
        <w:t xml:space="preserve"> </w:t>
      </w:r>
      <w:r w:rsidRPr="001B3BC9">
        <w:rPr>
          <w:highlight w:val="cyan"/>
          <w:u w:val="single"/>
        </w:rPr>
        <w:t>limitations</w:t>
      </w:r>
      <w:r w:rsidRPr="001B3BC9">
        <w:rPr>
          <w:u w:val="single"/>
        </w:rPr>
        <w:t xml:space="preserve">, </w:t>
      </w:r>
      <w:r w:rsidRPr="001B3BC9">
        <w:rPr>
          <w:highlight w:val="cyan"/>
          <w:u w:val="single"/>
        </w:rPr>
        <w:t>and</w:t>
      </w:r>
      <w:r w:rsidRPr="001B3BC9">
        <w:rPr>
          <w:u w:val="single"/>
        </w:rPr>
        <w:t xml:space="preserve"> </w:t>
      </w:r>
      <w:r w:rsidRPr="001B3BC9">
        <w:rPr>
          <w:highlight w:val="cyan"/>
          <w:u w:val="single"/>
        </w:rPr>
        <w:t>expand</w:t>
      </w:r>
      <w:r w:rsidRPr="001B3BC9">
        <w:rPr>
          <w:u w:val="single"/>
        </w:rPr>
        <w:t xml:space="preserve"> the </w:t>
      </w:r>
      <w:r w:rsidRPr="001B3BC9">
        <w:rPr>
          <w:highlight w:val="cyan"/>
          <w:u w:val="single"/>
        </w:rPr>
        <w:t>extraterritorial</w:t>
      </w:r>
      <w:r w:rsidRPr="001B3BC9">
        <w:rPr>
          <w:u w:val="single"/>
        </w:rPr>
        <w:t xml:space="preserve"> </w:t>
      </w:r>
      <w:r w:rsidRPr="001B3BC9">
        <w:rPr>
          <w:highlight w:val="cyan"/>
          <w:u w:val="single"/>
        </w:rPr>
        <w:t>scope</w:t>
      </w:r>
      <w:r w:rsidRPr="001B3BC9">
        <w:rPr>
          <w:u w:val="single"/>
        </w:rPr>
        <w:t xml:space="preserve"> to include offenses committed abroad</w:t>
      </w:r>
      <w:r>
        <w:t>.</w:t>
      </w:r>
    </w:p>
    <w:p w14:paraId="1B2D0E52" w14:textId="77777777" w:rsidR="00A64A2D" w:rsidRPr="001B3BC9" w:rsidRDefault="00A64A2D" w:rsidP="00A64A2D">
      <w:pPr>
        <w:rPr>
          <w:sz w:val="10"/>
          <w:szCs w:val="10"/>
        </w:rPr>
      </w:pPr>
      <w:r w:rsidRPr="001B3BC9">
        <w:rPr>
          <w:sz w:val="10"/>
          <w:szCs w:val="10"/>
        </w:rPr>
        <w:t>At least until the details of Biden's strategy emerge, U.S. companies will have to continue to rely on existing civil remedies to protect themselves against foreign attacks.</w:t>
      </w:r>
    </w:p>
    <w:p w14:paraId="2A8B0F25" w14:textId="77777777" w:rsidR="00A64A2D" w:rsidRDefault="00A64A2D" w:rsidP="00A64A2D">
      <w:r w:rsidRPr="001B3BC9">
        <w:rPr>
          <w:u w:val="single"/>
        </w:rPr>
        <w:t xml:space="preserve">Biden's </w:t>
      </w:r>
      <w:r w:rsidRPr="001B3BC9">
        <w:rPr>
          <w:highlight w:val="cyan"/>
          <w:u w:val="single"/>
        </w:rPr>
        <w:t>proposals</w:t>
      </w:r>
      <w:r w:rsidRPr="001B3BC9">
        <w:rPr>
          <w:u w:val="single"/>
        </w:rPr>
        <w:t xml:space="preserve"> also </w:t>
      </w:r>
      <w:r w:rsidRPr="001B3BC9">
        <w:rPr>
          <w:highlight w:val="cyan"/>
          <w:u w:val="single"/>
        </w:rPr>
        <w:t>include</w:t>
      </w:r>
      <w:r w:rsidRPr="001B3BC9">
        <w:rPr>
          <w:u w:val="single"/>
        </w:rPr>
        <w:t xml:space="preserve"> </w:t>
      </w:r>
      <w:r w:rsidRPr="001B3BC9">
        <w:rPr>
          <w:highlight w:val="cyan"/>
          <w:u w:val="single"/>
        </w:rPr>
        <w:t>plans</w:t>
      </w:r>
      <w:r w:rsidRPr="001B3BC9">
        <w:rPr>
          <w:u w:val="single"/>
        </w:rPr>
        <w:t xml:space="preserve"> </w:t>
      </w:r>
      <w:r w:rsidRPr="001B3BC9">
        <w:rPr>
          <w:highlight w:val="cyan"/>
          <w:u w:val="single"/>
        </w:rPr>
        <w:t>to</w:t>
      </w:r>
      <w:r w:rsidRPr="001B3BC9">
        <w:rPr>
          <w:u w:val="single"/>
        </w:rPr>
        <w:t xml:space="preserve"> address false advertising by </w:t>
      </w:r>
      <w:r w:rsidRPr="001B3BC9">
        <w:rPr>
          <w:highlight w:val="cyan"/>
          <w:u w:val="single"/>
        </w:rPr>
        <w:t>crack</w:t>
      </w:r>
      <w:r w:rsidRPr="001B3BC9">
        <w:rPr>
          <w:u w:val="single"/>
        </w:rPr>
        <w:t xml:space="preserve">ing </w:t>
      </w:r>
      <w:r w:rsidRPr="001B3BC9">
        <w:rPr>
          <w:highlight w:val="cyan"/>
          <w:u w:val="single"/>
        </w:rPr>
        <w:t>down</w:t>
      </w:r>
      <w:r w:rsidRPr="001B3BC9">
        <w:rPr>
          <w:u w:val="single"/>
        </w:rPr>
        <w:t xml:space="preserve"> </w:t>
      </w:r>
      <w:r w:rsidRPr="001B3BC9">
        <w:rPr>
          <w:highlight w:val="cyan"/>
          <w:u w:val="single"/>
        </w:rPr>
        <w:t>on</w:t>
      </w:r>
      <w:r w:rsidRPr="001B3BC9">
        <w:rPr>
          <w:u w:val="single"/>
        </w:rPr>
        <w:t xml:space="preserve"> </w:t>
      </w:r>
      <w:r w:rsidRPr="001B3BC9">
        <w:rPr>
          <w:highlight w:val="cyan"/>
          <w:u w:val="single"/>
        </w:rPr>
        <w:t>companies</w:t>
      </w:r>
      <w:r w:rsidRPr="001B3BC9">
        <w:rPr>
          <w:u w:val="single"/>
        </w:rPr>
        <w:t xml:space="preserve"> </w:t>
      </w:r>
      <w:r w:rsidRPr="001B3BC9">
        <w:rPr>
          <w:highlight w:val="cyan"/>
          <w:u w:val="single"/>
        </w:rPr>
        <w:t>that</w:t>
      </w:r>
      <w:r w:rsidRPr="001B3BC9">
        <w:rPr>
          <w:u w:val="single"/>
        </w:rPr>
        <w:t xml:space="preserve"> </w:t>
      </w:r>
      <w:r w:rsidRPr="001B3BC9">
        <w:rPr>
          <w:highlight w:val="cyan"/>
          <w:u w:val="single"/>
        </w:rPr>
        <w:t>falsely</w:t>
      </w:r>
      <w:r w:rsidRPr="001B3BC9">
        <w:rPr>
          <w:u w:val="single"/>
        </w:rPr>
        <w:t xml:space="preserve"> </w:t>
      </w:r>
      <w:r w:rsidRPr="001B3BC9">
        <w:rPr>
          <w:highlight w:val="cyan"/>
          <w:u w:val="single"/>
        </w:rPr>
        <w:t>label</w:t>
      </w:r>
      <w:r w:rsidRPr="001B3BC9">
        <w:rPr>
          <w:u w:val="single"/>
        </w:rPr>
        <w:t xml:space="preserve"> </w:t>
      </w:r>
      <w:r w:rsidRPr="001B3BC9">
        <w:rPr>
          <w:highlight w:val="cyan"/>
          <w:u w:val="single"/>
        </w:rPr>
        <w:t>products</w:t>
      </w:r>
      <w:r w:rsidRPr="001B3BC9">
        <w:rPr>
          <w:u w:val="single"/>
        </w:rPr>
        <w:t xml:space="preserve"> as "made in America" even if they are coming from other countries</w:t>
      </w:r>
      <w:r>
        <w:t xml:space="preserve"> such as China.</w:t>
      </w:r>
    </w:p>
    <w:p w14:paraId="33D0D07D" w14:textId="77777777" w:rsidR="00A64A2D" w:rsidRDefault="00A64A2D" w:rsidP="00A64A2D">
      <w:r w:rsidRPr="001B3BC9">
        <w:rPr>
          <w:u w:val="single"/>
        </w:rPr>
        <w:t>Biden would seek to strengthen enforcement by the Federal Trade Commission</w:t>
      </w:r>
      <w:r>
        <w:t>, including the imposition of penalties that it says the administration of President Donald Trump has failed to require.</w:t>
      </w:r>
    </w:p>
    <w:p w14:paraId="6CDB2147" w14:textId="77777777" w:rsidR="00A64A2D" w:rsidRDefault="00A64A2D" w:rsidP="00A64A2D">
      <w:pPr>
        <w:rPr>
          <w:sz w:val="10"/>
          <w:szCs w:val="10"/>
        </w:rPr>
      </w:pPr>
      <w:r w:rsidRPr="001B3BC9">
        <w:rPr>
          <w:sz w:val="10"/>
          <w:szCs w:val="10"/>
        </w:rPr>
        <w:t xml:space="preserve">For U.S. companies importing goods that may be mislabeled, now would be the time to make sure labeling is accurate </w:t>
      </w:r>
      <w:proofErr w:type="gramStart"/>
      <w:r w:rsidRPr="001B3BC9">
        <w:rPr>
          <w:sz w:val="10"/>
          <w:szCs w:val="10"/>
        </w:rPr>
        <w:t>in order to</w:t>
      </w:r>
      <w:proofErr w:type="gramEnd"/>
      <w:r w:rsidRPr="001B3BC9">
        <w:rPr>
          <w:sz w:val="10"/>
          <w:szCs w:val="10"/>
        </w:rPr>
        <w:t xml:space="preserve"> avoid penalties under a tougher enforcement regime.</w:t>
      </w:r>
    </w:p>
    <w:p w14:paraId="2D9880C7" w14:textId="77777777" w:rsidR="00A64A2D" w:rsidRDefault="00A64A2D" w:rsidP="00A64A2D">
      <w:pPr>
        <w:rPr>
          <w:sz w:val="10"/>
          <w:szCs w:val="10"/>
        </w:rPr>
      </w:pPr>
    </w:p>
    <w:p w14:paraId="4E911FFE" w14:textId="77777777" w:rsidR="00A64A2D" w:rsidRDefault="00A64A2D" w:rsidP="00A64A2D">
      <w:pPr>
        <w:rPr>
          <w:sz w:val="10"/>
          <w:szCs w:val="10"/>
        </w:rPr>
      </w:pPr>
    </w:p>
    <w:p w14:paraId="30853AFA" w14:textId="77777777" w:rsidR="00A64A2D" w:rsidRDefault="00A64A2D" w:rsidP="00A64A2D">
      <w:pPr>
        <w:pStyle w:val="Heading4"/>
      </w:pPr>
      <w:r>
        <w:t>Harris good for IP – Has and will continue IP enforcement</w:t>
      </w:r>
    </w:p>
    <w:p w14:paraId="02344B49" w14:textId="77777777" w:rsidR="00A64A2D" w:rsidRPr="00E73D91" w:rsidRDefault="00A64A2D" w:rsidP="00A64A2D">
      <w:r w:rsidRPr="002C1876">
        <w:rPr>
          <w:b/>
          <w:bCs/>
        </w:rPr>
        <w:t>Torgerson 21’</w:t>
      </w:r>
      <w:r>
        <w:t xml:space="preserve"> </w:t>
      </w:r>
      <w:r w:rsidRPr="002C1876">
        <w:rPr>
          <w:sz w:val="16"/>
          <w:szCs w:val="16"/>
        </w:rPr>
        <w:t>[ Ray; June 10, Ray Torgerson has extensive first- and second-chair jury trial experience in both state and federal courts, as well as arbitration before various ADR bodies, on behalf of both plaintiffs and defendants, “Anticipating President Biden’s Intellectual Property Policy in an Historical Context,” https://www.porterhedges.com/patent-litigation-law-blog/anticipating-bidens-intellectual-property-policy-in-an]</w:t>
      </w:r>
    </w:p>
    <w:p w14:paraId="2B38E76B" w14:textId="77777777" w:rsidR="00A64A2D" w:rsidRDefault="00A64A2D" w:rsidP="00A64A2D">
      <w:pPr>
        <w:rPr>
          <w:sz w:val="10"/>
          <w:szCs w:val="10"/>
        </w:rPr>
      </w:pPr>
    </w:p>
    <w:p w14:paraId="4112BAAE" w14:textId="77777777" w:rsidR="00A64A2D" w:rsidRDefault="00A64A2D" w:rsidP="00A64A2D">
      <w:pPr>
        <w:rPr>
          <w:sz w:val="10"/>
          <w:szCs w:val="10"/>
        </w:rPr>
      </w:pPr>
    </w:p>
    <w:p w14:paraId="069088A5" w14:textId="77777777" w:rsidR="00A64A2D" w:rsidRDefault="00A64A2D" w:rsidP="00A64A2D">
      <w:r w:rsidRPr="00E73D91">
        <w:rPr>
          <w:highlight w:val="cyan"/>
          <w:u w:val="single"/>
        </w:rPr>
        <w:t xml:space="preserve">Presidential administrations have affected </w:t>
      </w:r>
      <w:r w:rsidRPr="00E73D91">
        <w:rPr>
          <w:u w:val="single"/>
        </w:rPr>
        <w:t xml:space="preserve">intellectual property </w:t>
      </w:r>
      <w:r w:rsidRPr="00E73D91">
        <w:rPr>
          <w:highlight w:val="cyan"/>
          <w:u w:val="single"/>
        </w:rPr>
        <w:t>(IP)</w:t>
      </w:r>
      <w:r w:rsidRPr="00E73D91">
        <w:rPr>
          <w:u w:val="single"/>
        </w:rPr>
        <w:t xml:space="preserve"> policy </w:t>
      </w:r>
      <w:r w:rsidRPr="00E73D91">
        <w:rPr>
          <w:highlight w:val="cyan"/>
          <w:u w:val="single"/>
        </w:rPr>
        <w:t>since</w:t>
      </w:r>
      <w:r w:rsidRPr="00E73D91">
        <w:rPr>
          <w:u w:val="single"/>
        </w:rPr>
        <w:t xml:space="preserve"> the very </w:t>
      </w:r>
      <w:r w:rsidRPr="00E73D91">
        <w:rPr>
          <w:highlight w:val="cyan"/>
          <w:u w:val="single"/>
        </w:rPr>
        <w:t>beginning</w:t>
      </w:r>
      <w:r w:rsidRPr="00E73D91">
        <w:rPr>
          <w:u w:val="single"/>
        </w:rPr>
        <w:t xml:space="preserve"> </w:t>
      </w:r>
      <w:r w:rsidRPr="00E73D91">
        <w:rPr>
          <w:highlight w:val="cyan"/>
          <w:u w:val="single"/>
        </w:rPr>
        <w:t>of</w:t>
      </w:r>
      <w:r w:rsidRPr="00E73D91">
        <w:rPr>
          <w:u w:val="single"/>
        </w:rPr>
        <w:t xml:space="preserve"> </w:t>
      </w:r>
      <w:r w:rsidRPr="00E73D91">
        <w:rPr>
          <w:highlight w:val="cyan"/>
          <w:u w:val="single"/>
        </w:rPr>
        <w:t>U</w:t>
      </w:r>
      <w:r w:rsidRPr="00E73D91">
        <w:rPr>
          <w:u w:val="single"/>
        </w:rPr>
        <w:t xml:space="preserve">nited </w:t>
      </w:r>
      <w:r w:rsidRPr="00E73D91">
        <w:rPr>
          <w:highlight w:val="cyan"/>
          <w:u w:val="single"/>
        </w:rPr>
        <w:t>S</w:t>
      </w:r>
      <w:r w:rsidRPr="00E73D91">
        <w:rPr>
          <w:u w:val="single"/>
        </w:rPr>
        <w:t xml:space="preserve">tates </w:t>
      </w:r>
      <w:r w:rsidRPr="00E73D91">
        <w:rPr>
          <w:highlight w:val="cyan"/>
          <w:u w:val="single"/>
        </w:rPr>
        <w:t>history</w:t>
      </w:r>
      <w:r w:rsidRPr="00E73D91">
        <w:rPr>
          <w:u w:val="single"/>
        </w:rPr>
        <w:t xml:space="preserve">. In his first State of the Union address in 1790, President George Washington discussed patents. </w:t>
      </w:r>
      <w:r>
        <w:t xml:space="preserve">Since then, people have predicted how IP policy will evolve under each administration. As the </w:t>
      </w:r>
      <w:proofErr w:type="gramStart"/>
      <w:r>
        <w:t>old adage</w:t>
      </w:r>
      <w:proofErr w:type="gramEnd"/>
      <w:r>
        <w:t xml:space="preserve"> goes, we can better understand where IP policy is going if we know where it’s been. Clues over the past 20 years can help us better anticipate how President Biden’s administration may impact IP. The reality is, however, that federal law and policy are shaped by the actions of all three branches of the US government, so any predictions must be placed into context.</w:t>
      </w:r>
    </w:p>
    <w:p w14:paraId="71D6D6D7" w14:textId="77777777" w:rsidR="00A64A2D" w:rsidRPr="00E73D91" w:rsidRDefault="00A64A2D" w:rsidP="00A64A2D">
      <w:pPr>
        <w:rPr>
          <w:sz w:val="10"/>
          <w:szCs w:val="10"/>
        </w:rPr>
      </w:pPr>
      <w:r w:rsidRPr="00E73D91">
        <w:rPr>
          <w:sz w:val="10"/>
          <w:szCs w:val="10"/>
        </w:rPr>
        <w:t>Obama Administration’s Platform</w:t>
      </w:r>
    </w:p>
    <w:p w14:paraId="59FCD916" w14:textId="77777777" w:rsidR="00A64A2D" w:rsidRPr="00E73D91" w:rsidRDefault="00A64A2D" w:rsidP="00A64A2D">
      <w:pPr>
        <w:rPr>
          <w:sz w:val="10"/>
          <w:szCs w:val="10"/>
        </w:rPr>
      </w:pPr>
      <w:r w:rsidRPr="00E73D91">
        <w:rPr>
          <w:sz w:val="10"/>
          <w:szCs w:val="10"/>
        </w:rPr>
        <w:t>While a presidential candidate’s platform is an early indicator of potential changes in IP policy, it may only provide a peek behind the curtain of change to come. During his presidential campaign, Barack Obama outlined proposed policies surrounding technology and innovation, including advocating for reform of the patent system. He advocated for a concept of a “gold plated patent” – where an inventor can choose to have a more rigorous patent examination in exchange for a presumption of validity. This idea, criticized by some, would have created different classes of patents and altered more than 100 years of law and related litigation strategy. In the days after Obama was elected, many predicted his administration would have little effect on IP policy.</w:t>
      </w:r>
    </w:p>
    <w:p w14:paraId="5420F8E2" w14:textId="77777777" w:rsidR="00A64A2D" w:rsidRPr="00E73D91" w:rsidRDefault="00A64A2D" w:rsidP="00A64A2D">
      <w:pPr>
        <w:rPr>
          <w:sz w:val="10"/>
          <w:szCs w:val="10"/>
        </w:rPr>
      </w:pPr>
      <w:r w:rsidRPr="00E73D91">
        <w:rPr>
          <w:sz w:val="10"/>
          <w:szCs w:val="10"/>
        </w:rPr>
        <w:t>Obama Administration’s Actions</w:t>
      </w:r>
    </w:p>
    <w:p w14:paraId="0FF8D26B" w14:textId="77777777" w:rsidR="00A64A2D" w:rsidRPr="00E73D91" w:rsidRDefault="00A64A2D" w:rsidP="00A64A2D">
      <w:pPr>
        <w:rPr>
          <w:sz w:val="10"/>
          <w:szCs w:val="10"/>
        </w:rPr>
      </w:pPr>
      <w:r w:rsidRPr="00E73D91">
        <w:rPr>
          <w:sz w:val="10"/>
          <w:szCs w:val="10"/>
        </w:rPr>
        <w:t>These predictions missed the mark when just 18 months later Obama signed into law the America Invents Act (AIA) – the single largest patent system reform in over 50 years. President Obama continued a path of patent reform with five executive orders and seven legislative recommendations in 2013 alone, asserting these actions were designed to prevent frivolous litigation. In his 2014 State of the Union address, Obama advocated for further reform and went on to issue three more executive orders retooling the patent system. One of the major aspects of the AIA, of course, was the inter partes review (IPR) process, which some view as hostile to patent rights and remains the subject of judicial challenges.</w:t>
      </w:r>
    </w:p>
    <w:p w14:paraId="57ACFDF4" w14:textId="77777777" w:rsidR="00A64A2D" w:rsidRPr="00E73D91" w:rsidRDefault="00A64A2D" w:rsidP="00A64A2D">
      <w:pPr>
        <w:rPr>
          <w:sz w:val="10"/>
          <w:szCs w:val="10"/>
        </w:rPr>
      </w:pPr>
      <w:r w:rsidRPr="00E73D91">
        <w:rPr>
          <w:sz w:val="10"/>
          <w:szCs w:val="10"/>
        </w:rPr>
        <w:t>Vice-President Biden’s Actions</w:t>
      </w:r>
    </w:p>
    <w:p w14:paraId="2297647E" w14:textId="77777777" w:rsidR="00A64A2D" w:rsidRPr="00E73D91" w:rsidRDefault="00A64A2D" w:rsidP="00A64A2D">
      <w:pPr>
        <w:rPr>
          <w:sz w:val="10"/>
          <w:szCs w:val="10"/>
        </w:rPr>
      </w:pPr>
      <w:r w:rsidRPr="00E73D91">
        <w:rPr>
          <w:sz w:val="10"/>
          <w:szCs w:val="10"/>
        </w:rPr>
        <w:t xml:space="preserve">During his time in the US Senate, Biden did not establish much of a track record </w:t>
      </w:r>
      <w:proofErr w:type="gramStart"/>
      <w:r w:rsidRPr="00E73D91">
        <w:rPr>
          <w:sz w:val="10"/>
          <w:szCs w:val="10"/>
        </w:rPr>
        <w:t>with regard to</w:t>
      </w:r>
      <w:proofErr w:type="gramEnd"/>
      <w:r w:rsidRPr="00E73D91">
        <w:rPr>
          <w:sz w:val="10"/>
          <w:szCs w:val="10"/>
        </w:rPr>
        <w:t xml:space="preserve"> IP.  Under the Obama Administration, then-Vice President Biden was only involved in a handful of IP-related efforts. In 2009, he hosted a roundtable discussion with Obama administration members, government officials, and industry leaders to discuss the enforcement of IP rights throughout the world. This meeting was a first of its kind because it included Homeland Security, the FBI, and CEOs of major media conglomerates. Then-Vice President Biden also assisted in the administration’s national intellectual property strategy, specifically focusing on piracy and enforcement against IP theft.  Historically, these are the IP issues Biden appears to rally behind.</w:t>
      </w:r>
    </w:p>
    <w:p w14:paraId="24F6EA00" w14:textId="77777777" w:rsidR="00A64A2D" w:rsidRPr="00E73D91" w:rsidRDefault="00A64A2D" w:rsidP="00A64A2D">
      <w:pPr>
        <w:rPr>
          <w:sz w:val="10"/>
          <w:szCs w:val="10"/>
        </w:rPr>
      </w:pPr>
      <w:r w:rsidRPr="00E73D91">
        <w:rPr>
          <w:sz w:val="10"/>
          <w:szCs w:val="10"/>
        </w:rPr>
        <w:t>Trump Administration’s Platform</w:t>
      </w:r>
    </w:p>
    <w:p w14:paraId="2F7BCCA1" w14:textId="77777777" w:rsidR="00A64A2D" w:rsidRPr="00E73D91" w:rsidRDefault="00A64A2D" w:rsidP="00A64A2D">
      <w:pPr>
        <w:rPr>
          <w:sz w:val="10"/>
          <w:szCs w:val="10"/>
        </w:rPr>
      </w:pPr>
      <w:r w:rsidRPr="00E73D91">
        <w:rPr>
          <w:sz w:val="10"/>
          <w:szCs w:val="10"/>
        </w:rPr>
        <w:t>One thing that was certain about potential IP policy under a Trump administration was a focus on international enforcement of American IP, specifically against China. Trump campaigned on a vow to “use every lawful presidential power” to prevent the theft of American trade secrets. Trump also was a critic of the Trans-Pacific Partnership trade agreement negotiated by the Obama Administration, expressing concerns over job loss due to labor outsourcing. What made President Trump particularly unique was his personal connection trademarking his company brands and even licensing his own likeness and related family businesses. Most predicted a more conservative, pro-patent policy, and—consistent with a deregulation philosophy—streamlined IP process.</w:t>
      </w:r>
    </w:p>
    <w:p w14:paraId="3B661308" w14:textId="77777777" w:rsidR="00A64A2D" w:rsidRPr="00E73D91" w:rsidRDefault="00A64A2D" w:rsidP="00A64A2D">
      <w:pPr>
        <w:rPr>
          <w:sz w:val="10"/>
          <w:szCs w:val="10"/>
        </w:rPr>
      </w:pPr>
      <w:r w:rsidRPr="00E73D91">
        <w:rPr>
          <w:sz w:val="10"/>
          <w:szCs w:val="10"/>
        </w:rPr>
        <w:t>Trump Administration’s Actions</w:t>
      </w:r>
    </w:p>
    <w:p w14:paraId="55F4EBE0" w14:textId="77777777" w:rsidR="00A64A2D" w:rsidRPr="00E73D91" w:rsidRDefault="00A64A2D" w:rsidP="00A64A2D">
      <w:pPr>
        <w:rPr>
          <w:sz w:val="10"/>
          <w:szCs w:val="10"/>
        </w:rPr>
      </w:pPr>
      <w:r w:rsidRPr="00E73D91">
        <w:rPr>
          <w:sz w:val="10"/>
          <w:szCs w:val="10"/>
        </w:rPr>
        <w:t>Trump made good on his promise of trade reforms with China by signing the Phase One Trade agreement in January 2020. This deal included improved criminal and civil procedures to combat infringement and a commitment by China to buy more US goods and services. However, the economic impact of the Covid-19 virus made it more challenging to meet the envisioned spending goals.</w:t>
      </w:r>
    </w:p>
    <w:p w14:paraId="3009E5A4" w14:textId="77777777" w:rsidR="00A64A2D" w:rsidRDefault="00A64A2D" w:rsidP="00A64A2D">
      <w:r>
        <w:t>Biden Administration’s Platform</w:t>
      </w:r>
    </w:p>
    <w:p w14:paraId="06BB8253" w14:textId="77777777" w:rsidR="00A64A2D" w:rsidRDefault="00A64A2D" w:rsidP="00A64A2D">
      <w:r>
        <w:t xml:space="preserve">While President Biden and Trump disagree on many issues, IP enforcement against China is not one of them. The </w:t>
      </w:r>
      <w:r w:rsidRPr="00E73D91">
        <w:rPr>
          <w:highlight w:val="cyan"/>
          <w:u w:val="single"/>
        </w:rPr>
        <w:t>Biden</w:t>
      </w:r>
      <w:r w:rsidRPr="00E73D91">
        <w:rPr>
          <w:u w:val="single"/>
        </w:rPr>
        <w:t xml:space="preserve"> </w:t>
      </w:r>
      <w:r w:rsidRPr="00E73D91">
        <w:rPr>
          <w:highlight w:val="cyan"/>
          <w:u w:val="single"/>
        </w:rPr>
        <w:t>administration</w:t>
      </w:r>
      <w:r w:rsidRPr="00E73D91">
        <w:rPr>
          <w:u w:val="single"/>
        </w:rPr>
        <w:t xml:space="preserve"> </w:t>
      </w:r>
      <w:r w:rsidRPr="00E73D91">
        <w:rPr>
          <w:highlight w:val="cyan"/>
          <w:u w:val="single"/>
        </w:rPr>
        <w:t>campaigned</w:t>
      </w:r>
      <w:r w:rsidRPr="00E73D91">
        <w:rPr>
          <w:u w:val="single"/>
        </w:rPr>
        <w:t xml:space="preserve"> on a promise </w:t>
      </w:r>
      <w:r w:rsidRPr="00E73D91">
        <w:rPr>
          <w:highlight w:val="cyan"/>
          <w:u w:val="single"/>
        </w:rPr>
        <w:t>to</w:t>
      </w:r>
      <w:r w:rsidRPr="00E73D91">
        <w:rPr>
          <w:u w:val="single"/>
        </w:rPr>
        <w:t xml:space="preserve"> aggressively </w:t>
      </w:r>
      <w:r w:rsidRPr="00E73D91">
        <w:rPr>
          <w:highlight w:val="cyan"/>
          <w:u w:val="single"/>
        </w:rPr>
        <w:t>combat</w:t>
      </w:r>
      <w:r w:rsidRPr="00E73D91">
        <w:rPr>
          <w:u w:val="single"/>
        </w:rPr>
        <w:t xml:space="preserve"> the </w:t>
      </w:r>
      <w:r w:rsidRPr="00E73D91">
        <w:rPr>
          <w:highlight w:val="cyan"/>
          <w:u w:val="single"/>
        </w:rPr>
        <w:t>theft</w:t>
      </w:r>
      <w:r w:rsidRPr="00E73D91">
        <w:rPr>
          <w:u w:val="single"/>
        </w:rPr>
        <w:t xml:space="preserve"> </w:t>
      </w:r>
      <w:r w:rsidRPr="00E73D91">
        <w:rPr>
          <w:highlight w:val="cyan"/>
          <w:u w:val="single"/>
        </w:rPr>
        <w:t>of</w:t>
      </w:r>
      <w:r w:rsidRPr="00E73D91">
        <w:rPr>
          <w:u w:val="single"/>
        </w:rPr>
        <w:t xml:space="preserve"> </w:t>
      </w:r>
      <w:r w:rsidRPr="00E73D91">
        <w:rPr>
          <w:highlight w:val="cyan"/>
          <w:u w:val="single"/>
        </w:rPr>
        <w:t>American</w:t>
      </w:r>
      <w:r w:rsidRPr="00E73D91">
        <w:rPr>
          <w:u w:val="single"/>
        </w:rPr>
        <w:t xml:space="preserve"> </w:t>
      </w:r>
      <w:r w:rsidRPr="00E73D91">
        <w:rPr>
          <w:highlight w:val="cyan"/>
          <w:u w:val="single"/>
        </w:rPr>
        <w:t>IP</w:t>
      </w:r>
      <w:r w:rsidRPr="00E73D91">
        <w:rPr>
          <w:u w:val="single"/>
        </w:rPr>
        <w:t xml:space="preserve"> </w:t>
      </w:r>
      <w:r w:rsidRPr="00E73D91">
        <w:rPr>
          <w:highlight w:val="cyan"/>
          <w:u w:val="single"/>
        </w:rPr>
        <w:t>by</w:t>
      </w:r>
      <w:r w:rsidRPr="00E73D91">
        <w:rPr>
          <w:u w:val="single"/>
        </w:rPr>
        <w:t xml:space="preserve"> </w:t>
      </w:r>
      <w:r w:rsidRPr="00E73D91">
        <w:rPr>
          <w:highlight w:val="cyan"/>
          <w:u w:val="single"/>
        </w:rPr>
        <w:t>utilizing</w:t>
      </w:r>
      <w:r w:rsidRPr="00E73D91">
        <w:rPr>
          <w:u w:val="single"/>
        </w:rPr>
        <w:t xml:space="preserve"> </w:t>
      </w:r>
      <w:r w:rsidRPr="00E73D91">
        <w:rPr>
          <w:highlight w:val="cyan"/>
          <w:u w:val="single"/>
        </w:rPr>
        <w:t>sanctions</w:t>
      </w:r>
      <w:r w:rsidRPr="00E73D91">
        <w:rPr>
          <w:u w:val="single"/>
        </w:rPr>
        <w:t xml:space="preserve"> against foreign entities. Biden suggested that the Trump administration’s response to China was inadequate in preventing theft and advocated for more aggressive policies.</w:t>
      </w:r>
      <w:r>
        <w:t xml:space="preserve">  Most of Biden’s campaign platform focused on tying innovation and manufacturing with job creation and economic recovery.</w:t>
      </w:r>
    </w:p>
    <w:p w14:paraId="6283510A" w14:textId="77777777" w:rsidR="00A64A2D" w:rsidRPr="00E73D91" w:rsidRDefault="00A64A2D" w:rsidP="00A64A2D">
      <w:pPr>
        <w:rPr>
          <w:sz w:val="8"/>
          <w:szCs w:val="8"/>
        </w:rPr>
      </w:pPr>
      <w:r w:rsidRPr="00E73D91">
        <w:rPr>
          <w:sz w:val="8"/>
          <w:szCs w:val="8"/>
        </w:rPr>
        <w:t>Biden Administration’s Actions</w:t>
      </w:r>
    </w:p>
    <w:p w14:paraId="62C8D0E3" w14:textId="77777777" w:rsidR="00A64A2D" w:rsidRPr="00E73D91" w:rsidRDefault="00A64A2D" w:rsidP="00A64A2D">
      <w:pPr>
        <w:rPr>
          <w:sz w:val="8"/>
          <w:szCs w:val="8"/>
        </w:rPr>
      </w:pPr>
      <w:r w:rsidRPr="00E73D91">
        <w:rPr>
          <w:sz w:val="8"/>
          <w:szCs w:val="8"/>
        </w:rPr>
        <w:t>Only four months into his new administration, Biden’s highest profile early decision in reaction to the Covid-19 virus could be the most controversial. In early May, the Biden administration announced it would support a process to waive property rights for the Covid-19 vaccine to expand supply and narrow the global vaccination gap. While it was a polarizing announcement, the position represents only the first step and is not yet implemented.  Interestingly, this decision undercut prior criticism directed to his relationships with Big Pharma.</w:t>
      </w:r>
    </w:p>
    <w:p w14:paraId="4D026FA7" w14:textId="77777777" w:rsidR="00A64A2D" w:rsidRDefault="00A64A2D" w:rsidP="00A64A2D">
      <w:r>
        <w:t xml:space="preserve">It should be noted that </w:t>
      </w:r>
      <w:r w:rsidRPr="00E73D91">
        <w:rPr>
          <w:u w:val="single"/>
        </w:rPr>
        <w:t xml:space="preserve">Vice-President Kamala </w:t>
      </w:r>
      <w:r w:rsidRPr="00E73D91">
        <w:rPr>
          <w:highlight w:val="cyan"/>
          <w:u w:val="single"/>
        </w:rPr>
        <w:t>Harris</w:t>
      </w:r>
      <w:r w:rsidRPr="00E73D91">
        <w:rPr>
          <w:u w:val="single"/>
        </w:rPr>
        <w:t xml:space="preserve"> </w:t>
      </w:r>
      <w:r w:rsidRPr="00E73D91">
        <w:rPr>
          <w:highlight w:val="cyan"/>
          <w:u w:val="single"/>
        </w:rPr>
        <w:t>has</w:t>
      </w:r>
      <w:r w:rsidRPr="00E73D91">
        <w:rPr>
          <w:u w:val="single"/>
        </w:rPr>
        <w:t xml:space="preserve"> </w:t>
      </w:r>
      <w:r w:rsidRPr="00E73D91">
        <w:rPr>
          <w:highlight w:val="cyan"/>
          <w:u w:val="single"/>
        </w:rPr>
        <w:t>continued</w:t>
      </w:r>
      <w:r w:rsidRPr="00E73D91">
        <w:rPr>
          <w:u w:val="single"/>
        </w:rPr>
        <w:t xml:space="preserve"> </w:t>
      </w:r>
      <w:r w:rsidRPr="00E73D91">
        <w:rPr>
          <w:highlight w:val="cyan"/>
          <w:u w:val="single"/>
        </w:rPr>
        <w:t>interest</w:t>
      </w:r>
      <w:r w:rsidRPr="00E73D91">
        <w:rPr>
          <w:u w:val="single"/>
        </w:rPr>
        <w:t xml:space="preserve"> </w:t>
      </w:r>
      <w:r w:rsidRPr="00E73D91">
        <w:rPr>
          <w:highlight w:val="cyan"/>
          <w:u w:val="single"/>
        </w:rPr>
        <w:t>in</w:t>
      </w:r>
      <w:r w:rsidRPr="00E73D91">
        <w:rPr>
          <w:u w:val="single"/>
        </w:rPr>
        <w:t xml:space="preserve"> </w:t>
      </w:r>
      <w:r w:rsidRPr="00E73D91">
        <w:rPr>
          <w:highlight w:val="cyan"/>
          <w:u w:val="single"/>
        </w:rPr>
        <w:t>IP</w:t>
      </w:r>
      <w:r w:rsidRPr="00E73D91">
        <w:rPr>
          <w:u w:val="single"/>
        </w:rPr>
        <w:t xml:space="preserve"> </w:t>
      </w:r>
      <w:r w:rsidRPr="00E73D91">
        <w:rPr>
          <w:highlight w:val="cyan"/>
          <w:u w:val="single"/>
        </w:rPr>
        <w:t>enforcement</w:t>
      </w:r>
      <w:r w:rsidRPr="00E73D91">
        <w:rPr>
          <w:u w:val="single"/>
        </w:rPr>
        <w:t xml:space="preserve"> abroad that could influence Biden administration policies</w:t>
      </w:r>
      <w:r>
        <w:t xml:space="preserve">. In 2018, for example, then-Senator </w:t>
      </w:r>
      <w:r w:rsidRPr="00E73D91">
        <w:rPr>
          <w:highlight w:val="cyan"/>
          <w:u w:val="single"/>
        </w:rPr>
        <w:t>Harris</w:t>
      </w:r>
      <w:r w:rsidRPr="00E73D91">
        <w:rPr>
          <w:u w:val="single"/>
        </w:rPr>
        <w:t xml:space="preserve"> </w:t>
      </w:r>
      <w:r w:rsidRPr="00E73D91">
        <w:rPr>
          <w:highlight w:val="cyan"/>
          <w:u w:val="single"/>
        </w:rPr>
        <w:t>introduced</w:t>
      </w:r>
      <w:r w:rsidRPr="00E73D91">
        <w:rPr>
          <w:u w:val="single"/>
        </w:rPr>
        <w:t xml:space="preserve"> the Deterring Espionage by Foreign Entities (</w:t>
      </w:r>
      <w:r w:rsidRPr="00E73D91">
        <w:rPr>
          <w:highlight w:val="cyan"/>
          <w:u w:val="single"/>
        </w:rPr>
        <w:t>DEFEND</w:t>
      </w:r>
      <w:r w:rsidRPr="00E73D91">
        <w:rPr>
          <w:u w:val="single"/>
        </w:rPr>
        <w:t xml:space="preserve">) </w:t>
      </w:r>
      <w:r w:rsidRPr="00E73D91">
        <w:rPr>
          <w:highlight w:val="cyan"/>
          <w:u w:val="single"/>
        </w:rPr>
        <w:t>Act</w:t>
      </w:r>
      <w:r w:rsidRPr="00E73D91">
        <w:rPr>
          <w:u w:val="single"/>
        </w:rPr>
        <w:t xml:space="preserve"> </w:t>
      </w:r>
      <w:r w:rsidRPr="00E73D91">
        <w:rPr>
          <w:highlight w:val="cyan"/>
          <w:u w:val="single"/>
        </w:rPr>
        <w:t>to</w:t>
      </w:r>
      <w:r w:rsidRPr="00E73D91">
        <w:rPr>
          <w:u w:val="single"/>
        </w:rPr>
        <w:t xml:space="preserve"> </w:t>
      </w:r>
      <w:r w:rsidRPr="00E73D91">
        <w:rPr>
          <w:highlight w:val="cyan"/>
          <w:u w:val="single"/>
        </w:rPr>
        <w:t>deter</w:t>
      </w:r>
      <w:r w:rsidRPr="00E73D91">
        <w:rPr>
          <w:u w:val="single"/>
        </w:rPr>
        <w:t xml:space="preserve"> </w:t>
      </w:r>
      <w:r w:rsidRPr="00E73D91">
        <w:rPr>
          <w:highlight w:val="cyan"/>
          <w:u w:val="single"/>
        </w:rPr>
        <w:t>international</w:t>
      </w:r>
      <w:r w:rsidRPr="00E73D91">
        <w:rPr>
          <w:u w:val="single"/>
        </w:rPr>
        <w:t xml:space="preserve"> </w:t>
      </w:r>
      <w:r w:rsidRPr="00E73D91">
        <w:rPr>
          <w:highlight w:val="cyan"/>
          <w:u w:val="single"/>
        </w:rPr>
        <w:t>trade</w:t>
      </w:r>
      <w:r w:rsidRPr="00E73D91">
        <w:rPr>
          <w:u w:val="single"/>
        </w:rPr>
        <w:t xml:space="preserve"> </w:t>
      </w:r>
      <w:r w:rsidRPr="00E73D91">
        <w:rPr>
          <w:highlight w:val="cyan"/>
          <w:u w:val="single"/>
        </w:rPr>
        <w:t>secret</w:t>
      </w:r>
      <w:r w:rsidRPr="00E73D91">
        <w:rPr>
          <w:u w:val="single"/>
        </w:rPr>
        <w:t xml:space="preserve"> </w:t>
      </w:r>
      <w:r w:rsidRPr="00E73D91">
        <w:rPr>
          <w:highlight w:val="cyan"/>
          <w:u w:val="single"/>
        </w:rPr>
        <w:t>theft.</w:t>
      </w:r>
      <w:r w:rsidRPr="00E73D91">
        <w:rPr>
          <w:u w:val="single"/>
        </w:rPr>
        <w:t xml:space="preserve"> The DEFEND Act would expand enforcement against trade secret theft by developing the ability to enforce offenses abroad.</w:t>
      </w:r>
      <w:r>
        <w:t xml:space="preserve"> Given President Biden’s history of piracy concerns, this is a piece of legislation to watch.  While it may languish, one should also watch the Support Technology and Research for our Nation’s Growth (STRONG) Patents Act, seeking to protect startups, reduce frivolous lawsuits, and ensure balance and fairness in the IPR process. The bipartisan STRONG Patents Act was co-sponsored by Senator Chris Coons, a longtime friend of Biden, and has been pending since 2015, and (some contend) attempts to provide additional reforms that were not incorporated into the AIA.</w:t>
      </w:r>
    </w:p>
    <w:p w14:paraId="718235AD" w14:textId="77777777" w:rsidR="00A64A2D" w:rsidRPr="00E73D91" w:rsidRDefault="00A64A2D" w:rsidP="00A64A2D">
      <w:pPr>
        <w:rPr>
          <w:sz w:val="10"/>
          <w:szCs w:val="10"/>
        </w:rPr>
      </w:pPr>
      <w:r w:rsidRPr="00E73D91">
        <w:rPr>
          <w:sz w:val="10"/>
          <w:szCs w:val="10"/>
        </w:rPr>
        <w:t>USPTO Leadership</w:t>
      </w:r>
    </w:p>
    <w:p w14:paraId="2B523026" w14:textId="77777777" w:rsidR="00A64A2D" w:rsidRPr="00E73D91" w:rsidRDefault="00A64A2D" w:rsidP="00A64A2D">
      <w:pPr>
        <w:rPr>
          <w:sz w:val="10"/>
          <w:szCs w:val="10"/>
        </w:rPr>
      </w:pPr>
      <w:r w:rsidRPr="00E73D91">
        <w:rPr>
          <w:sz w:val="10"/>
          <w:szCs w:val="10"/>
        </w:rPr>
        <w:t>Each administration exercises influence over federal policy through appointments, and the appointment of the USPTO director is always of particular interest. Although the Biden administration has remained silent on potential director picks, it appears President Biden is pulled in two different directions.</w:t>
      </w:r>
    </w:p>
    <w:p w14:paraId="0B0DF6DA" w14:textId="77777777" w:rsidR="00A64A2D" w:rsidRPr="00E73D91" w:rsidRDefault="00A64A2D" w:rsidP="00A64A2D">
      <w:pPr>
        <w:rPr>
          <w:sz w:val="10"/>
          <w:szCs w:val="10"/>
        </w:rPr>
      </w:pPr>
      <w:r w:rsidRPr="00E73D91">
        <w:rPr>
          <w:sz w:val="10"/>
          <w:szCs w:val="10"/>
        </w:rPr>
        <w:t>Media reports indicate that Senator Coons has been working with the White House to secure a director who shares the viewpoints of Trump appointee Andrei Iancu. Iancu is perhaps best known for instituting new USPTO subject matter eligibility guidelines to clarify confusion under Section 101 after the US Supreme Court decisions in Alice and Mayo. Some hoped that Senator Coons would be appointed for the Senate IP Subcommittee Chair; however, Senator Patrick Leahy will serve in that position. As a co-sponsor of the AIA, Senator Leahy could signal more Obama-style policies are to come.</w:t>
      </w:r>
    </w:p>
    <w:p w14:paraId="31C3C2E4" w14:textId="77777777" w:rsidR="00A64A2D" w:rsidRPr="00E73D91" w:rsidRDefault="00A64A2D" w:rsidP="00A64A2D">
      <w:pPr>
        <w:rPr>
          <w:sz w:val="10"/>
          <w:szCs w:val="10"/>
        </w:rPr>
      </w:pPr>
      <w:r w:rsidRPr="00E73D91">
        <w:rPr>
          <w:sz w:val="10"/>
          <w:szCs w:val="10"/>
        </w:rPr>
        <w:t>There are further indications that Biden may select a USPTO director like Obama appointee Michelle Lee. For example, Biden included Colleen Chien on his technology transition team, who served under the Obama administration. Chien released a transition document called the “Day One Project” in January, highlighting the importance of patent system reforms and further expansion of the IPR process.</w:t>
      </w:r>
    </w:p>
    <w:p w14:paraId="3E18796C" w14:textId="77777777" w:rsidR="00A64A2D" w:rsidRPr="00E73D91" w:rsidRDefault="00A64A2D" w:rsidP="00A64A2D">
      <w:pPr>
        <w:rPr>
          <w:sz w:val="10"/>
          <w:szCs w:val="10"/>
        </w:rPr>
      </w:pPr>
      <w:r w:rsidRPr="00E73D91">
        <w:rPr>
          <w:sz w:val="10"/>
          <w:szCs w:val="10"/>
        </w:rPr>
        <w:t>Judicial Influence</w:t>
      </w:r>
    </w:p>
    <w:p w14:paraId="4BF700D8" w14:textId="77777777" w:rsidR="00A64A2D" w:rsidRPr="00E73D91" w:rsidRDefault="00A64A2D" w:rsidP="00A64A2D">
      <w:pPr>
        <w:rPr>
          <w:sz w:val="10"/>
          <w:szCs w:val="10"/>
        </w:rPr>
      </w:pPr>
      <w:r w:rsidRPr="00E73D91">
        <w:rPr>
          <w:sz w:val="10"/>
          <w:szCs w:val="10"/>
        </w:rPr>
        <w:t xml:space="preserve">Presidents also may seek to influence policy </w:t>
      </w:r>
      <w:proofErr w:type="gramStart"/>
      <w:r w:rsidRPr="00E73D91">
        <w:rPr>
          <w:sz w:val="10"/>
          <w:szCs w:val="10"/>
        </w:rPr>
        <w:t>in a given</w:t>
      </w:r>
      <w:proofErr w:type="gramEnd"/>
      <w:r w:rsidRPr="00E73D91">
        <w:rPr>
          <w:sz w:val="10"/>
          <w:szCs w:val="10"/>
        </w:rPr>
        <w:t xml:space="preserve"> area over time through lifetime federal judicial appointments.  For example, on May 26, 2021, President Biden nominated Tiffany Cunningham to the Federal Circuit Court of Appeals, which considers all patent appeals from the </w:t>
      </w:r>
      <w:proofErr w:type="gramStart"/>
      <w:r w:rsidRPr="00E73D91">
        <w:rPr>
          <w:sz w:val="10"/>
          <w:szCs w:val="10"/>
        </w:rPr>
        <w:t>lower level</w:t>
      </w:r>
      <w:proofErr w:type="gramEnd"/>
      <w:r w:rsidRPr="00E73D91">
        <w:rPr>
          <w:sz w:val="10"/>
          <w:szCs w:val="10"/>
        </w:rPr>
        <w:t xml:space="preserve"> district courts.  Cunningham is the first nominee to that appellate court in six years.  Other senior judges may step down, allowing Biden to make additional appointments.</w:t>
      </w:r>
    </w:p>
    <w:p w14:paraId="5DE84BCA" w14:textId="77777777" w:rsidR="00A64A2D" w:rsidRPr="00E73D91" w:rsidRDefault="00A64A2D" w:rsidP="00A64A2D">
      <w:pPr>
        <w:rPr>
          <w:sz w:val="10"/>
          <w:szCs w:val="10"/>
        </w:rPr>
      </w:pPr>
      <w:r w:rsidRPr="00E73D91">
        <w:rPr>
          <w:sz w:val="10"/>
          <w:szCs w:val="10"/>
        </w:rPr>
        <w:t>Perhaps the most significant impacts on patent law in recent years have come from decisions of the Supreme Court, including Alice and Mayo on subject matter eligibility and TC Heartland on personal jurisdiction.  To be sure, such appointments reflect a “long game” strategy.</w:t>
      </w:r>
    </w:p>
    <w:p w14:paraId="33B05EBF" w14:textId="77777777" w:rsidR="00A64A2D" w:rsidRPr="00E73D91" w:rsidRDefault="00A64A2D" w:rsidP="00A64A2D">
      <w:pPr>
        <w:rPr>
          <w:sz w:val="10"/>
          <w:szCs w:val="10"/>
        </w:rPr>
      </w:pPr>
      <w:r w:rsidRPr="00E73D91">
        <w:rPr>
          <w:sz w:val="10"/>
          <w:szCs w:val="10"/>
        </w:rPr>
        <w:t>Conclusion</w:t>
      </w:r>
    </w:p>
    <w:p w14:paraId="102FA17A" w14:textId="77777777" w:rsidR="00A64A2D" w:rsidRPr="002C1876" w:rsidRDefault="00A64A2D" w:rsidP="00A64A2D">
      <w:pPr>
        <w:rPr>
          <w:sz w:val="10"/>
          <w:szCs w:val="10"/>
        </w:rPr>
      </w:pPr>
      <w:r w:rsidRPr="00E73D91">
        <w:rPr>
          <w:sz w:val="10"/>
          <w:szCs w:val="10"/>
        </w:rPr>
        <w:t xml:space="preserve">Only time will tell if President Biden </w:t>
      </w:r>
      <w:proofErr w:type="gramStart"/>
      <w:r w:rsidRPr="00E73D91">
        <w:rPr>
          <w:sz w:val="10"/>
          <w:szCs w:val="10"/>
        </w:rPr>
        <w:t>will follow</w:t>
      </w:r>
      <w:proofErr w:type="gramEnd"/>
      <w:r w:rsidRPr="00E73D91">
        <w:rPr>
          <w:sz w:val="10"/>
          <w:szCs w:val="10"/>
        </w:rPr>
        <w:t xml:space="preserve"> in the footsteps of Obama or if he will chart a new course of IP policies.  While the future of federal IP policy is difficult to predict given our governmental structure and evolving circumstances, President Biden’s words and actions will continue to be scrutinized as his administration unfolds.  Further, his administration must be evaluated </w:t>
      </w:r>
      <w:proofErr w:type="gramStart"/>
      <w:r w:rsidRPr="00E73D91">
        <w:rPr>
          <w:sz w:val="10"/>
          <w:szCs w:val="10"/>
        </w:rPr>
        <w:t>in light of</w:t>
      </w:r>
      <w:proofErr w:type="gramEnd"/>
      <w:r w:rsidRPr="00E73D91">
        <w:rPr>
          <w:sz w:val="10"/>
          <w:szCs w:val="10"/>
        </w:rPr>
        <w:t xml:space="preserve"> complementary and sometimes contradictory legislative efforts and judicial decisions. </w:t>
      </w:r>
    </w:p>
    <w:p w14:paraId="6CD5F769" w14:textId="77777777" w:rsidR="00C618F4" w:rsidRDefault="00C618F4" w:rsidP="00C618F4">
      <w:pPr>
        <w:pStyle w:val="Heading4"/>
      </w:pPr>
      <w:r>
        <w:t>Harris good for financial regulation expanding on Biden’s agenda</w:t>
      </w:r>
    </w:p>
    <w:p w14:paraId="67817758" w14:textId="77777777" w:rsidR="00C618F4" w:rsidRPr="00EA075C" w:rsidRDefault="00C618F4" w:rsidP="00C618F4">
      <w:pPr>
        <w:rPr>
          <w:rStyle w:val="Style13ptBold"/>
        </w:rPr>
      </w:pPr>
      <w:r w:rsidRPr="00EA075C">
        <w:rPr>
          <w:rStyle w:val="Style13ptBold"/>
          <w:b w:val="0"/>
          <w:bCs w:val="0"/>
          <w:sz w:val="22"/>
        </w:rPr>
        <w:t xml:space="preserve">Pete </w:t>
      </w:r>
      <w:r w:rsidRPr="00EA075C">
        <w:rPr>
          <w:rStyle w:val="Style13ptBold"/>
        </w:rPr>
        <w:t>Schroeder</w:t>
      </w:r>
      <w:r>
        <w:rPr>
          <w:rStyle w:val="Style13ptBold"/>
        </w:rPr>
        <w:t xml:space="preserve"> &amp; </w:t>
      </w:r>
      <w:r w:rsidRPr="00EA075C">
        <w:rPr>
          <w:rStyle w:val="Style13ptBold"/>
          <w:b w:val="0"/>
          <w:bCs w:val="0"/>
          <w:sz w:val="22"/>
        </w:rPr>
        <w:t>Michelle</w:t>
      </w:r>
      <w:r w:rsidRPr="00EA075C">
        <w:rPr>
          <w:rStyle w:val="Style13ptBold"/>
          <w:b w:val="0"/>
          <w:bCs w:val="0"/>
        </w:rPr>
        <w:t xml:space="preserve"> </w:t>
      </w:r>
      <w:r w:rsidRPr="00EA075C">
        <w:rPr>
          <w:rStyle w:val="Style13ptBold"/>
        </w:rPr>
        <w:t xml:space="preserve">Price </w:t>
      </w:r>
      <w:r>
        <w:rPr>
          <w:rStyle w:val="Style13ptBold"/>
        </w:rPr>
        <w:t xml:space="preserve">7/23 </w:t>
      </w:r>
      <w:r w:rsidRPr="00EA075C">
        <w:rPr>
          <w:rStyle w:val="Style13ptBold"/>
          <w:b w:val="0"/>
          <w:bCs w:val="0"/>
          <w:sz w:val="22"/>
        </w:rPr>
        <w:t>[Schroeder, Covers financial regulation and policy out of the Reuters Washington bureau, with a specific focus on banking regulators. Price is a national political reporter for The Associated Press and Reuters, Reuters, “A Harris presidency would carry baton on financial industry crackdown”, https://www.reuters.com/world/us/harris-presidency-would-carry-baton-financial-industry-crackdown-2024-07-23/]//IG</w:t>
      </w:r>
    </w:p>
    <w:p w14:paraId="6CCC6314" w14:textId="77777777" w:rsidR="00C618F4" w:rsidRDefault="00C618F4" w:rsidP="00C618F4">
      <w:r>
        <w:t xml:space="preserve">WASHINGTON, July 23 (Reuters) - A potential Democratic administration led by Vice </w:t>
      </w:r>
      <w:r w:rsidRPr="00EA075C">
        <w:rPr>
          <w:rStyle w:val="StyleUnderline"/>
          <w:highlight w:val="cyan"/>
        </w:rPr>
        <w:t>President Kamala Harris</w:t>
      </w:r>
      <w:r w:rsidRPr="00A06B3A">
        <w:rPr>
          <w:rStyle w:val="StyleUnderline"/>
        </w:rPr>
        <w:t xml:space="preserve"> would </w:t>
      </w:r>
      <w:r w:rsidRPr="00EA075C">
        <w:rPr>
          <w:rStyle w:val="StyleUnderline"/>
          <w:highlight w:val="cyan"/>
        </w:rPr>
        <w:t>likely advance</w:t>
      </w:r>
      <w:r w:rsidRPr="00A06B3A">
        <w:rPr>
          <w:rStyle w:val="StyleUnderline"/>
        </w:rPr>
        <w:t xml:space="preserve"> President Joe </w:t>
      </w:r>
      <w:r w:rsidRPr="00EA075C">
        <w:rPr>
          <w:rStyle w:val="StyleUnderline"/>
          <w:highlight w:val="cyan"/>
        </w:rPr>
        <w:t>Biden's agenda of tough financial rules</w:t>
      </w:r>
      <w:r>
        <w:t>, an unwelcome prospect for Wall Street banks, crypto companies and other players that have chafed under the current administration.</w:t>
      </w:r>
    </w:p>
    <w:p w14:paraId="7801D69F" w14:textId="77777777" w:rsidR="00C618F4" w:rsidRDefault="00C618F4" w:rsidP="00C618F4">
      <w:r>
        <w:t>Harris is the frontrunner to win the Democratic nomination after Biden exited the presidential race on Sunday and endorsed her.</w:t>
      </w:r>
    </w:p>
    <w:p w14:paraId="79938260" w14:textId="77777777" w:rsidR="00C618F4" w:rsidRDefault="00C618F4" w:rsidP="00C618F4">
      <w:r>
        <w:t xml:space="preserve">While </w:t>
      </w:r>
      <w:r w:rsidRPr="00A06B3A">
        <w:rPr>
          <w:rStyle w:val="StyleUnderline"/>
        </w:rPr>
        <w:t xml:space="preserve">Harris has had a low profile when it comes to the administration's financial policies, </w:t>
      </w:r>
      <w:r w:rsidRPr="00EA075C">
        <w:rPr>
          <w:rStyle w:val="StyleUnderline"/>
          <w:highlight w:val="cyan"/>
        </w:rPr>
        <w:t>her track record</w:t>
      </w:r>
      <w:r w:rsidRPr="00A06B3A">
        <w:rPr>
          <w:rStyle w:val="StyleUnderline"/>
        </w:rPr>
        <w:t xml:space="preserve"> taking on Wall Street banks and </w:t>
      </w:r>
      <w:r w:rsidRPr="00EA075C">
        <w:rPr>
          <w:rStyle w:val="StyleUnderline"/>
          <w:highlight w:val="cyan"/>
        </w:rPr>
        <w:t>voting against deregulation suggests she would continue with Biden's ambitious agenda</w:t>
      </w:r>
      <w:r>
        <w:t>, said analysts.</w:t>
      </w:r>
    </w:p>
    <w:p w14:paraId="2AFD9D61" w14:textId="77777777" w:rsidR="00C618F4" w:rsidRDefault="00C618F4" w:rsidP="00C618F4">
      <w:r>
        <w:t xml:space="preserve">The </w:t>
      </w:r>
      <w:r w:rsidRPr="00EA075C">
        <w:rPr>
          <w:rStyle w:val="StyleUnderline"/>
          <w:highlight w:val="cyan"/>
        </w:rPr>
        <w:t>Biden admin</w:t>
      </w:r>
      <w:r w:rsidRPr="00A06B3A">
        <w:rPr>
          <w:rStyle w:val="StyleUnderline"/>
        </w:rPr>
        <w:t xml:space="preserve">istration </w:t>
      </w:r>
      <w:r w:rsidRPr="00EA075C">
        <w:rPr>
          <w:rStyle w:val="StyleUnderline"/>
          <w:highlight w:val="cyan"/>
        </w:rPr>
        <w:t>agenda</w:t>
      </w:r>
      <w:r w:rsidRPr="00A06B3A">
        <w:rPr>
          <w:rStyle w:val="StyleUnderline"/>
        </w:rPr>
        <w:t xml:space="preserve"> has </w:t>
      </w:r>
      <w:r w:rsidRPr="00EA075C">
        <w:rPr>
          <w:rStyle w:val="StyleUnderline"/>
          <w:highlight w:val="cyan"/>
        </w:rPr>
        <w:t>included both adopted and proposed rules</w:t>
      </w:r>
      <w:r w:rsidRPr="00A06B3A">
        <w:rPr>
          <w:rStyle w:val="StyleUnderline"/>
        </w:rPr>
        <w:t xml:space="preserve"> </w:t>
      </w:r>
      <w:r w:rsidRPr="00EA075C">
        <w:rPr>
          <w:rStyle w:val="StyleUnderline"/>
          <w:highlight w:val="cyan"/>
        </w:rPr>
        <w:t>cracking down on bank fees</w:t>
      </w:r>
      <w:r>
        <w:t xml:space="preserve">, non-bank lenders and medical debt providers, requiring more transparency from hedge funds, </w:t>
      </w:r>
      <w:r w:rsidRPr="00A06B3A">
        <w:rPr>
          <w:rStyle w:val="StyleUnderline"/>
        </w:rPr>
        <w:t xml:space="preserve">as well as hikes in the amount of capital banks must hold </w:t>
      </w:r>
      <w:r w:rsidRPr="00EA075C">
        <w:rPr>
          <w:rStyle w:val="StyleUnderline"/>
          <w:highlight w:val="cyan"/>
        </w:rPr>
        <w:t>and a slew of enforcement actions against major cryptocurrency firms</w:t>
      </w:r>
      <w:r>
        <w:t>.</w:t>
      </w:r>
    </w:p>
    <w:p w14:paraId="5E8B597E" w14:textId="77777777" w:rsidR="00C618F4" w:rsidRDefault="00C618F4" w:rsidP="00C618F4">
      <w:r w:rsidRPr="00EA075C">
        <w:t>Among</w:t>
      </w:r>
      <w:r w:rsidRPr="00EA075C">
        <w:rPr>
          <w:rStyle w:val="StyleUnderline"/>
        </w:rPr>
        <w:t xml:space="preserve"> prominent progressive Democrats who have endorsed Harris is Senator Elizabeth Warren, who has helped shape Biden's financial regulatory agenda</w:t>
      </w:r>
      <w:r>
        <w:t xml:space="preserve"> and who has not been shy of criticizing fellow Democrats she sees as soft on Wall Street.</w:t>
      </w:r>
    </w:p>
    <w:p w14:paraId="22F52D03" w14:textId="77777777" w:rsidR="00C618F4" w:rsidRDefault="00C618F4" w:rsidP="00C618F4">
      <w:r>
        <w:t>"We view this as boosting risk for financials and crypto," TD Cowen analyst Jaret Seiberg wrote on Monday of Harris, adding that a second Democratic administration would finalize the Basel capital rules and a requirement that banks hold more long-term debt, and advance limits on overdraft and other fees.</w:t>
      </w:r>
    </w:p>
    <w:p w14:paraId="32CC97B2" w14:textId="77777777" w:rsidR="00C618F4" w:rsidRDefault="00C618F4" w:rsidP="00C618F4">
      <w:r>
        <w:t>To be sure, Harris is not yet the Democratic nominee and the details of financial regulation policy would be overseen by the agency picks. One former administration official noted that while Harris has been tough on banks in the past, she was not as left leaning on financial regulation issues as Warren.</w:t>
      </w:r>
    </w:p>
    <w:p w14:paraId="6DE445B4" w14:textId="77777777" w:rsidR="00C618F4" w:rsidRDefault="00C618F4" w:rsidP="00C618F4">
      <w:r>
        <w:t xml:space="preserve">Several major Wall Street names plan to support Harris for the Democratic nomination, </w:t>
      </w:r>
      <w:proofErr w:type="spellStart"/>
      <w:r>
        <w:t>Semafor</w:t>
      </w:r>
      <w:proofErr w:type="spellEnd"/>
      <w:r>
        <w:t xml:space="preserve"> reported on Sunday. A source familiar with the matter said that Peter Orszag and Ray McGuire at Lazard would donate to Harris, confirming parts of that report.</w:t>
      </w:r>
    </w:p>
    <w:p w14:paraId="6952F383" w14:textId="77777777" w:rsidR="00C618F4" w:rsidRDefault="00C618F4" w:rsidP="00C618F4">
      <w:r>
        <w:t xml:space="preserve">On Monday, investors unwound some of the so-called Trump-bond market trades that had bet on a Trump victory, "but he’s still the favorite," said Paul </w:t>
      </w:r>
      <w:proofErr w:type="spellStart"/>
      <w:r>
        <w:t>Mielczarski</w:t>
      </w:r>
      <w:proofErr w:type="spellEnd"/>
      <w:r>
        <w:t>, head of macro strategy at Brandywine Global.</w:t>
      </w:r>
    </w:p>
    <w:p w14:paraId="2E54E2CD" w14:textId="77777777" w:rsidR="00C618F4" w:rsidRDefault="00C618F4" w:rsidP="00C618F4">
      <w:r>
        <w:t>"WALL STREET GREED"</w:t>
      </w:r>
    </w:p>
    <w:p w14:paraId="098D8FC5" w14:textId="77777777" w:rsidR="00C618F4" w:rsidRDefault="00C618F4" w:rsidP="00C618F4">
      <w:r>
        <w:t>Harris rose to prominence as the attorney general of California, where she took a tough hand with big banks.</w:t>
      </w:r>
    </w:p>
    <w:p w14:paraId="16D11C03" w14:textId="77777777" w:rsidR="00C618F4" w:rsidRDefault="00C618F4" w:rsidP="00C618F4">
      <w:r>
        <w:t>In 2011, she negotiated hard for banks to commit more cash to help consumers harmed by predatory lending in the lead-up to the 2007-09 financial crisis. In 2016, her office launched a criminal investigation into Wells Fargo's fake accounts scandal.</w:t>
      </w:r>
    </w:p>
    <w:p w14:paraId="6F2C4F57" w14:textId="77777777" w:rsidR="00C618F4" w:rsidRDefault="00C618F4" w:rsidP="00C618F4">
      <w:r>
        <w:t>The former administration official praised her work as California's AG and noted that Harris tapped Katie Porter, opens new tab, then a law professor, to oversee that $18 billion bank settlement to help homeowners. Porter later served in Congress where she took on big bank CEOs and called out Trump's deregulation.</w:t>
      </w:r>
    </w:p>
    <w:p w14:paraId="11ECBBE9" w14:textId="77777777" w:rsidR="00C618F4" w:rsidRDefault="00C618F4" w:rsidP="00C618F4">
      <w:r>
        <w:t xml:space="preserve">As a senator, </w:t>
      </w:r>
      <w:r w:rsidRPr="00EA075C">
        <w:rPr>
          <w:rStyle w:val="StyleUnderline"/>
          <w:highlight w:val="cyan"/>
        </w:rPr>
        <w:t>Harris in 2018 sided with Warren and other progressives in voting against a bill rolling back rules introduced following the financial crisis.</w:t>
      </w:r>
      <w:r>
        <w:t xml:space="preserve"> The Federal Reserve subsequently blamed that change for contributing to last year's failure of Silicon Valley Bank.</w:t>
      </w:r>
    </w:p>
    <w:p w14:paraId="41F1A480" w14:textId="77777777" w:rsidR="00C618F4" w:rsidRDefault="00C618F4" w:rsidP="00C618F4">
      <w:r>
        <w:t xml:space="preserve">"Wall Street greed and abuse crashed our economy in 2008. </w:t>
      </w:r>
      <w:r w:rsidRPr="00EA075C">
        <w:rPr>
          <w:u w:val="single"/>
        </w:rPr>
        <w:t xml:space="preserve">I will </w:t>
      </w:r>
      <w:r w:rsidRPr="00EA075C">
        <w:rPr>
          <w:highlight w:val="cyan"/>
          <w:u w:val="single"/>
        </w:rPr>
        <w:t>fight against any legislation to deregulate the Big Banks</w:t>
      </w:r>
      <w:r>
        <w:t>," Harris posted on X, opens new tab, then Twitter, as the negotiations heated up.</w:t>
      </w:r>
    </w:p>
    <w:p w14:paraId="6E408795" w14:textId="77777777" w:rsidR="00C618F4" w:rsidRPr="00EA075C" w:rsidRDefault="00C618F4" w:rsidP="00C618F4">
      <w:pPr>
        <w:rPr>
          <w:u w:val="single"/>
        </w:rPr>
      </w:pPr>
      <w:r>
        <w:t xml:space="preserve">As vice president, </w:t>
      </w:r>
      <w:r w:rsidRPr="00EA075C">
        <w:rPr>
          <w:highlight w:val="cyan"/>
          <w:u w:val="single"/>
        </w:rPr>
        <w:t>Harris</w:t>
      </w:r>
      <w:r w:rsidRPr="00EA075C">
        <w:rPr>
          <w:u w:val="single"/>
        </w:rPr>
        <w:t xml:space="preserve"> last year </w:t>
      </w:r>
      <w:r w:rsidRPr="00EA075C">
        <w:rPr>
          <w:highlight w:val="cyan"/>
          <w:u w:val="single"/>
        </w:rPr>
        <w:t>spearheaded a Consumer Financial Protection Bureau</w:t>
      </w:r>
      <w:r w:rsidRPr="00EA075C">
        <w:rPr>
          <w:u w:val="single"/>
        </w:rPr>
        <w:t xml:space="preserve"> (CFPB) </w:t>
      </w:r>
      <w:r w:rsidRPr="00EA075C">
        <w:rPr>
          <w:highlight w:val="cyan"/>
          <w:u w:val="single"/>
        </w:rPr>
        <w:t>initiative to remove medical debt from consumer credit reports</w:t>
      </w:r>
      <w:r w:rsidRPr="00EA075C">
        <w:rPr>
          <w:u w:val="single"/>
        </w:rPr>
        <w:t>, and in July endorsed a CFPB proposal requiring that mortgage servicers help struggling borrowers.</w:t>
      </w:r>
    </w:p>
    <w:p w14:paraId="3C9E4B1A" w14:textId="77777777" w:rsidR="00C618F4" w:rsidRDefault="00C618F4" w:rsidP="00C618F4">
      <w:r>
        <w:t>Big banks have loudly criticized the CFPB under its Biden-nominated director Rohit Chopra and have sued the agency to reverse several of its rules.</w:t>
      </w:r>
    </w:p>
    <w:p w14:paraId="1FB3F48C" w14:textId="77777777" w:rsidR="00C618F4" w:rsidRPr="00A06B3A" w:rsidRDefault="00C618F4" w:rsidP="00C618F4">
      <w:r>
        <w:t xml:space="preserve">"Given that the CFPB Director serves at the pleasure of the president, a Democrat in the White House will give Director Chopra wide latitude on credit cards, payment companies, </w:t>
      </w:r>
      <w:proofErr w:type="spellStart"/>
      <w:r>
        <w:t>BigTech</w:t>
      </w:r>
      <w:proofErr w:type="spellEnd"/>
      <w:r>
        <w:t xml:space="preserve">, and everything else under the Bureau's umbrella," BTIG's </w:t>
      </w:r>
      <w:proofErr w:type="spellStart"/>
      <w:r>
        <w:t>Boltansky</w:t>
      </w:r>
      <w:proofErr w:type="spellEnd"/>
      <w:r>
        <w:t xml:space="preserve"> wrote.</w:t>
      </w:r>
    </w:p>
    <w:p w14:paraId="01717644" w14:textId="77777777" w:rsidR="00C618F4" w:rsidRDefault="00C618F4" w:rsidP="00C618F4">
      <w:pPr>
        <w:pStyle w:val="Heading4"/>
      </w:pPr>
      <w:r>
        <w:t>Harris will pursue increased IP protection for US firms, past records prove.</w:t>
      </w:r>
    </w:p>
    <w:p w14:paraId="78D2C7CC" w14:textId="77777777" w:rsidR="00C618F4" w:rsidRPr="00B11326" w:rsidRDefault="00C618F4" w:rsidP="00C618F4">
      <w:pPr>
        <w:rPr>
          <w:rStyle w:val="Style13ptBold"/>
        </w:rPr>
      </w:pPr>
      <w:r w:rsidRPr="00B11326">
        <w:rPr>
          <w:rStyle w:val="Style13ptBold"/>
          <w:b w:val="0"/>
          <w:bCs w:val="0"/>
        </w:rPr>
        <w:t>Robert</w:t>
      </w:r>
      <w:r>
        <w:rPr>
          <w:rStyle w:val="Style13ptBold"/>
        </w:rPr>
        <w:t xml:space="preserve"> </w:t>
      </w:r>
      <w:proofErr w:type="spellStart"/>
      <w:r>
        <w:rPr>
          <w:rStyle w:val="Style13ptBold"/>
        </w:rPr>
        <w:t>Farles</w:t>
      </w:r>
      <w:proofErr w:type="spellEnd"/>
      <w:r>
        <w:rPr>
          <w:rStyle w:val="Style13ptBold"/>
        </w:rPr>
        <w:t xml:space="preserve"> 21 </w:t>
      </w:r>
      <w:r w:rsidRPr="00B11326">
        <w:rPr>
          <w:rStyle w:val="Style13ptBold"/>
          <w:b w:val="0"/>
          <w:bCs w:val="0"/>
          <w:sz w:val="22"/>
        </w:rPr>
        <w:t>[Robert Farley is an assistant professor at the Patterson School of Diplomacy and International Commerce, “How Will Harris Influence IP Law in the Biden Administration?”, The Diplomat, https://thediplomat.com/2021/01/how-will-harris-influence-ip-law-in-the-biden-administration]//IG</w:t>
      </w:r>
    </w:p>
    <w:p w14:paraId="4947C6AF" w14:textId="77777777" w:rsidR="00C618F4" w:rsidRDefault="00C618F4" w:rsidP="00C618F4">
      <w:r>
        <w:t xml:space="preserve">How Will </w:t>
      </w:r>
      <w:r w:rsidRPr="00ED252F">
        <w:rPr>
          <w:u w:val="single"/>
        </w:rPr>
        <w:t>Harris</w:t>
      </w:r>
      <w:r>
        <w:t xml:space="preserve"> Influence IP Law in the Biden Administration?</w:t>
      </w:r>
    </w:p>
    <w:p w14:paraId="619E0A67" w14:textId="77777777" w:rsidR="00C618F4" w:rsidRDefault="00C618F4" w:rsidP="00C618F4">
      <w:r>
        <w:t xml:space="preserve">The incoming vice president’s </w:t>
      </w:r>
      <w:r w:rsidRPr="00ED252F">
        <w:rPr>
          <w:u w:val="single"/>
        </w:rPr>
        <w:t>Senate record suggests how the administration may tackle IP policy issues</w:t>
      </w:r>
      <w:r>
        <w:t>.</w:t>
      </w:r>
    </w:p>
    <w:p w14:paraId="070201AA" w14:textId="77777777" w:rsidR="00C618F4" w:rsidRDefault="00C618F4" w:rsidP="00C618F4">
      <w:r>
        <w:t xml:space="preserve">In a previous column we probed some of intellectual property protection policies that the Biden administration may undertake in the coming months to put its own stamp on U.S. intellectual property (IP) law. Biden has already committed to treating intellectual property as a core national and economic security concern, and we can expect that his administration will continue many of the broad policy outlines established across the Bush, Obama, and even Trump presidencies. </w:t>
      </w:r>
    </w:p>
    <w:p w14:paraId="73068DFA" w14:textId="77777777" w:rsidR="00C618F4" w:rsidRDefault="00C618F4" w:rsidP="00C618F4">
      <w:r>
        <w:t xml:space="preserve">Today we take a closer look at the IP policies favored by Vice President-elect Kamala Harris, and </w:t>
      </w:r>
      <w:proofErr w:type="gramStart"/>
      <w:r>
        <w:t>in particular the</w:t>
      </w:r>
      <w:proofErr w:type="gramEnd"/>
      <w:r>
        <w:t xml:space="preserve"> DEFEND act, a piece of legislation sponsored by the incoming vice president during her time in the Senate. </w:t>
      </w:r>
      <w:r w:rsidRPr="00ED252F">
        <w:rPr>
          <w:highlight w:val="cyan"/>
          <w:u w:val="single"/>
        </w:rPr>
        <w:t>Harris had a history of pursuing IP violators</w:t>
      </w:r>
      <w:r w:rsidRPr="00ED252F">
        <w:rPr>
          <w:u w:val="single"/>
        </w:rPr>
        <w:t xml:space="preserve"> even before she entered the Senate</w:t>
      </w:r>
      <w:r>
        <w:t xml:space="preserve">. </w:t>
      </w:r>
      <w:r w:rsidRPr="00ED252F">
        <w:rPr>
          <w:highlight w:val="cyan"/>
          <w:u w:val="single"/>
        </w:rPr>
        <w:t xml:space="preserve">As attorney general of California, she sued textile producers in India and China for copyright piracy, </w:t>
      </w:r>
      <w:proofErr w:type="gramStart"/>
      <w:r w:rsidRPr="00ED252F">
        <w:rPr>
          <w:highlight w:val="cyan"/>
          <w:u w:val="single"/>
        </w:rPr>
        <w:t>and also</w:t>
      </w:r>
      <w:proofErr w:type="gramEnd"/>
      <w:r w:rsidRPr="00ED252F">
        <w:rPr>
          <w:highlight w:val="cyan"/>
          <w:u w:val="single"/>
        </w:rPr>
        <w:t xml:space="preserve"> for the misappropriation of properly licensed software</w:t>
      </w:r>
      <w:r w:rsidRPr="00ED252F">
        <w:rPr>
          <w:highlight w:val="cyan"/>
        </w:rPr>
        <w:t>.</w:t>
      </w:r>
      <w:r>
        <w:t xml:space="preserve"> As vice president, Harris will have influence both over executive branch policy and legislation while presiding over a closely divided Senate. </w:t>
      </w:r>
    </w:p>
    <w:p w14:paraId="5D81AB00" w14:textId="77777777" w:rsidR="00C618F4" w:rsidRPr="00ED252F" w:rsidRDefault="00C618F4" w:rsidP="00C618F4">
      <w:pPr>
        <w:rPr>
          <w:u w:val="single"/>
        </w:rPr>
      </w:pPr>
      <w:r>
        <w:t>In the Senate</w:t>
      </w:r>
      <w:r w:rsidRPr="00ED252F">
        <w:rPr>
          <w:u w:val="single"/>
        </w:rPr>
        <w:t xml:space="preserve">, </w:t>
      </w:r>
      <w:r w:rsidRPr="00ED252F">
        <w:rPr>
          <w:highlight w:val="cyan"/>
          <w:u w:val="single"/>
        </w:rPr>
        <w:t>Harris sponsored</w:t>
      </w:r>
      <w:r w:rsidRPr="00ED252F">
        <w:rPr>
          <w:u w:val="single"/>
        </w:rPr>
        <w:t xml:space="preserve"> the Deterring Espionage by Foreign Entities through National Defense </w:t>
      </w:r>
      <w:r w:rsidRPr="00ED252F">
        <w:rPr>
          <w:highlight w:val="cyan"/>
          <w:u w:val="single"/>
        </w:rPr>
        <w:t xml:space="preserve">(DEFEND) Act, which increases damages and extends the statute of limitation for trade secret theft, and </w:t>
      </w:r>
      <w:r w:rsidRPr="00ED252F">
        <w:rPr>
          <w:u w:val="single"/>
        </w:rPr>
        <w:t>(perhaps more importantly)</w:t>
      </w:r>
      <w:r w:rsidRPr="00ED252F">
        <w:rPr>
          <w:highlight w:val="cyan"/>
          <w:u w:val="single"/>
        </w:rPr>
        <w:t xml:space="preserve"> facilitate extraterritorial prosecution of violators.</w:t>
      </w:r>
      <w:r w:rsidRPr="00ED252F">
        <w:rPr>
          <w:u w:val="single"/>
        </w:rPr>
        <w:t xml:space="preserve"> </w:t>
      </w:r>
      <w:r>
        <w:t xml:space="preserve">This last would allow claimants recourse for damages inflicted </w:t>
      </w:r>
      <w:proofErr w:type="gramStart"/>
      <w:r>
        <w:t>abroad, and</w:t>
      </w:r>
      <w:proofErr w:type="gramEnd"/>
      <w:r>
        <w:t xml:space="preserve"> has long been considered a core consideration for maintaining secure international supply chains. </w:t>
      </w:r>
      <w:r w:rsidRPr="00ED252F">
        <w:rPr>
          <w:u w:val="single"/>
        </w:rPr>
        <w:t xml:space="preserve">While this </w:t>
      </w:r>
      <w:r w:rsidRPr="00ED252F">
        <w:rPr>
          <w:highlight w:val="cyan"/>
          <w:u w:val="single"/>
        </w:rPr>
        <w:t>never became law</w:t>
      </w:r>
      <w:r w:rsidRPr="00ED252F">
        <w:rPr>
          <w:u w:val="single"/>
        </w:rPr>
        <w:t xml:space="preserve">, it is nevertheless </w:t>
      </w:r>
      <w:r w:rsidRPr="00ED252F">
        <w:rPr>
          <w:highlight w:val="cyan"/>
          <w:u w:val="single"/>
        </w:rPr>
        <w:t>revelatory regarding Harris’ thinking on IPP</w:t>
      </w:r>
      <w:r w:rsidRPr="00ED252F">
        <w:rPr>
          <w:u w:val="single"/>
        </w:rPr>
        <w:t>.</w:t>
      </w:r>
    </w:p>
    <w:p w14:paraId="528A1084" w14:textId="77777777" w:rsidR="00C618F4" w:rsidRDefault="00C618F4" w:rsidP="00C618F4">
      <w:r w:rsidRPr="00ED252F">
        <w:rPr>
          <w:u w:val="single"/>
        </w:rPr>
        <w:t>While patents have a multitude of international protections</w:t>
      </w:r>
      <w:r>
        <w:t xml:space="preserve">, not limited to the fact that firms and inventors can register patents in multiple countries, </w:t>
      </w:r>
      <w:r w:rsidRPr="00ED252F">
        <w:rPr>
          <w:highlight w:val="cyan"/>
          <w:u w:val="single"/>
        </w:rPr>
        <w:t>trade secret protection has been</w:t>
      </w:r>
      <w:r w:rsidRPr="00ED252F">
        <w:rPr>
          <w:u w:val="single"/>
        </w:rPr>
        <w:t xml:space="preserve"> far </w:t>
      </w:r>
      <w:proofErr w:type="gramStart"/>
      <w:r w:rsidRPr="00ED252F">
        <w:rPr>
          <w:u w:val="single"/>
        </w:rPr>
        <w:t xml:space="preserve">more </w:t>
      </w:r>
      <w:r w:rsidRPr="00ED252F">
        <w:rPr>
          <w:highlight w:val="cyan"/>
          <w:u w:val="single"/>
        </w:rPr>
        <w:t>tricky</w:t>
      </w:r>
      <w:proofErr w:type="gramEnd"/>
      <w:r>
        <w:t>. Setting up production abroad inevitably creates trade secret vulnerabilities, as both workers and corporate partners have an incentive to steal and replicate methods. Adjudicating trade secret theft on the home terrain of the thieves has long been seen as a handicap for American firms.</w:t>
      </w:r>
    </w:p>
    <w:p w14:paraId="15A878EA" w14:textId="77777777" w:rsidR="00C618F4" w:rsidRDefault="00C618F4" w:rsidP="00C618F4">
      <w:r>
        <w:t>There’s reason to think that aspects of the DEFEND Act will find their way into law. The Biden administration is certainly contemplating policies to boost protection of U.S. technology and IP.  Obviously, Harris will have considerable input into policy, as her history as a U.S. Senator and role in the Senate (where she will break ties in an otherwise oft-deadlocked chamber) suggest. Many also regard Harris to be the heir apparent of President Biden, who may or may not seek a second term.</w:t>
      </w:r>
    </w:p>
    <w:p w14:paraId="7B335E21" w14:textId="77777777" w:rsidR="00C618F4" w:rsidRDefault="00C618F4" w:rsidP="00C618F4">
      <w:pPr>
        <w:rPr>
          <w:u w:val="single"/>
        </w:rPr>
      </w:pPr>
      <w:r>
        <w:t xml:space="preserve">Overall, we can expect </w:t>
      </w:r>
      <w:r w:rsidRPr="00ED252F">
        <w:rPr>
          <w:highlight w:val="cyan"/>
          <w:u w:val="single"/>
        </w:rPr>
        <w:t>Harris’ influence on</w:t>
      </w:r>
      <w:r w:rsidRPr="00ED252F">
        <w:rPr>
          <w:u w:val="single"/>
        </w:rPr>
        <w:t xml:space="preserve"> the Biden administration’s </w:t>
      </w:r>
      <w:r w:rsidRPr="00ED252F">
        <w:rPr>
          <w:highlight w:val="cyan"/>
          <w:u w:val="single"/>
        </w:rPr>
        <w:t>IP policy to be strongly in favor of creating and enhancing multifaceted policies for countering trade secret theft</w:t>
      </w:r>
      <w:r>
        <w:t>, framed within a general pursuit of relatively open trading policies. Taken together, the Biden-</w:t>
      </w:r>
      <w:r w:rsidRPr="00ED252F">
        <w:rPr>
          <w:highlight w:val="cyan"/>
          <w:u w:val="single"/>
        </w:rPr>
        <w:t>Harris intellectual property policies</w:t>
      </w:r>
      <w:r w:rsidRPr="00ED252F">
        <w:rPr>
          <w:u w:val="single"/>
        </w:rPr>
        <w:t xml:space="preserve"> seem </w:t>
      </w:r>
      <w:r w:rsidRPr="00ED252F">
        <w:rPr>
          <w:highlight w:val="cyan"/>
          <w:u w:val="single"/>
        </w:rPr>
        <w:t>geared toward increasing protection for U.S. firms abroad</w:t>
      </w:r>
      <w:r w:rsidRPr="00ED252F">
        <w:rPr>
          <w:u w:val="single"/>
        </w:rPr>
        <w:t xml:space="preserve"> while also enabling those firms to capture some of the gains of international supply chains. </w:t>
      </w:r>
      <w:r>
        <w:t xml:space="preserve">That represents a fine-tuning of Obama-Biden administration policies, and a </w:t>
      </w:r>
      <w:r w:rsidRPr="00ED252F">
        <w:rPr>
          <w:u w:val="single"/>
        </w:rPr>
        <w:t xml:space="preserve">turning away from some of the more protectionist measures pursued by the Trump administration.   </w:t>
      </w:r>
    </w:p>
    <w:p w14:paraId="7CAF0FDF" w14:textId="77777777" w:rsidR="00C618F4" w:rsidRDefault="00C618F4" w:rsidP="00C618F4">
      <w:pPr>
        <w:rPr>
          <w:u w:val="single"/>
        </w:rPr>
      </w:pPr>
    </w:p>
    <w:p w14:paraId="6300CFD3" w14:textId="77777777" w:rsidR="00C618F4" w:rsidRPr="009F087D" w:rsidRDefault="00C618F4" w:rsidP="00C618F4">
      <w:pPr>
        <w:spacing w:after="0"/>
      </w:pPr>
    </w:p>
    <w:p w14:paraId="6BEF1E1C" w14:textId="77777777" w:rsidR="00DF67FB" w:rsidRPr="00DF67FB" w:rsidRDefault="00DF67FB" w:rsidP="00DF67FB"/>
    <w:p w14:paraId="093F9B42" w14:textId="7C9CD916" w:rsidR="008E3AB7" w:rsidRDefault="008E3AB7" w:rsidP="005A76F4">
      <w:pPr>
        <w:pStyle w:val="Heading3"/>
      </w:pPr>
      <w:r>
        <w:t>IL---Civil War</w:t>
      </w:r>
    </w:p>
    <w:p w14:paraId="0A98BCB2" w14:textId="77777777" w:rsidR="008E3AB7" w:rsidRPr="000E7251" w:rsidRDefault="008E3AB7" w:rsidP="008E3AB7">
      <w:pPr>
        <w:keepNext/>
        <w:keepLines/>
        <w:spacing w:before="40" w:after="0"/>
        <w:outlineLvl w:val="3"/>
        <w:rPr>
          <w:rFonts w:eastAsia="Times New Roman"/>
          <w:b/>
          <w:iCs/>
        </w:rPr>
      </w:pPr>
      <w:r w:rsidRPr="000E7251">
        <w:rPr>
          <w:rFonts w:eastAsia="Times New Roman" w:cs="Times New Roman"/>
          <w:b/>
          <w:iCs/>
          <w:sz w:val="26"/>
        </w:rPr>
        <w:t>Trump Win leads to Civil War</w:t>
      </w:r>
    </w:p>
    <w:p w14:paraId="208BA0C1" w14:textId="77777777" w:rsidR="008E3AB7" w:rsidRPr="000E7251" w:rsidRDefault="008E3AB7" w:rsidP="008E3AB7">
      <w:pPr>
        <w:rPr>
          <w:rFonts w:eastAsia="Aptos"/>
          <w:sz w:val="20"/>
          <w:szCs w:val="20"/>
        </w:rPr>
      </w:pPr>
      <w:r w:rsidRPr="000E7251">
        <w:rPr>
          <w:rFonts w:eastAsia="Aptos"/>
          <w:b/>
          <w:bCs/>
          <w:sz w:val="24"/>
          <w:szCs w:val="24"/>
        </w:rPr>
        <w:t>Kuttner</w:t>
      </w:r>
      <w:r w:rsidRPr="000E7251">
        <w:rPr>
          <w:rFonts w:eastAsia="Aptos"/>
        </w:rPr>
        <w:t xml:space="preserve"> </w:t>
      </w:r>
      <w:r w:rsidRPr="000E7251">
        <w:rPr>
          <w:rFonts w:eastAsia="Aptos"/>
          <w:sz w:val="20"/>
          <w:szCs w:val="20"/>
        </w:rPr>
        <w:t>7/9/</w:t>
      </w:r>
      <w:r w:rsidRPr="000E7251">
        <w:rPr>
          <w:rFonts w:eastAsia="Aptos"/>
          <w:b/>
          <w:bCs/>
        </w:rPr>
        <w:t>24</w:t>
      </w:r>
      <w:r w:rsidRPr="000E7251">
        <w:rPr>
          <w:rFonts w:eastAsia="Aptos"/>
        </w:rPr>
        <w:t xml:space="preserve"> </w:t>
      </w:r>
      <w:r w:rsidRPr="000E7251">
        <w:rPr>
          <w:rFonts w:eastAsia="Aptos"/>
          <w:sz w:val="20"/>
          <w:szCs w:val="20"/>
        </w:rPr>
        <w:t>[Robert; July 9, Robert Kuttner is co-founder and co-editor of The American Prospect, and professor at Brandeis University’s Heller School, “Could a Trump Dictatorship Be Resisted?”, https://prospect.org/civil-rights/2024-07-09-could-trump-dictatorship-be-resisted/]</w:t>
      </w:r>
    </w:p>
    <w:p w14:paraId="27A2C669" w14:textId="77777777" w:rsidR="008E3AB7" w:rsidRPr="000E7251" w:rsidRDefault="008E3AB7" w:rsidP="008E3AB7">
      <w:pPr>
        <w:rPr>
          <w:rFonts w:eastAsia="Aptos"/>
        </w:rPr>
      </w:pPr>
    </w:p>
    <w:p w14:paraId="2AA269C3" w14:textId="77777777" w:rsidR="008E3AB7" w:rsidRPr="000E7251" w:rsidRDefault="008E3AB7" w:rsidP="008E3AB7">
      <w:pPr>
        <w:rPr>
          <w:rFonts w:eastAsia="Aptos"/>
        </w:rPr>
      </w:pPr>
      <w:r w:rsidRPr="000E7251">
        <w:rPr>
          <w:rFonts w:eastAsia="Aptos"/>
        </w:rPr>
        <w:t>Would Donald Trump follow through on his more extravagant anti-democratic fantasies? His rhetoric certainly suggests so, but with Trump you never know.</w:t>
      </w:r>
    </w:p>
    <w:p w14:paraId="33C0197C" w14:textId="77777777" w:rsidR="008E3AB7" w:rsidRPr="000E7251" w:rsidRDefault="008E3AB7" w:rsidP="008E3AB7">
      <w:pPr>
        <w:rPr>
          <w:rFonts w:eastAsia="Aptos"/>
        </w:rPr>
      </w:pPr>
      <w:r w:rsidRPr="000E7251">
        <w:rPr>
          <w:rFonts w:eastAsia="Aptos"/>
          <w:highlight w:val="cyan"/>
          <w:u w:val="single"/>
        </w:rPr>
        <w:t>If</w:t>
      </w:r>
      <w:r w:rsidRPr="000E7251">
        <w:rPr>
          <w:rFonts w:eastAsia="Aptos"/>
          <w:u w:val="single"/>
        </w:rPr>
        <w:t xml:space="preserve"> </w:t>
      </w:r>
      <w:r w:rsidRPr="000E7251">
        <w:rPr>
          <w:rFonts w:eastAsia="Aptos"/>
          <w:highlight w:val="cyan"/>
          <w:u w:val="single"/>
        </w:rPr>
        <w:t>Trump</w:t>
      </w:r>
      <w:r w:rsidRPr="000E7251">
        <w:rPr>
          <w:rFonts w:eastAsia="Aptos"/>
          <w:u w:val="single"/>
        </w:rPr>
        <w:t xml:space="preserve"> does </w:t>
      </w:r>
      <w:r w:rsidRPr="000E7251">
        <w:rPr>
          <w:rFonts w:eastAsia="Aptos"/>
          <w:highlight w:val="cyan"/>
          <w:u w:val="single"/>
        </w:rPr>
        <w:t>carry out</w:t>
      </w:r>
      <w:r w:rsidRPr="000E7251">
        <w:rPr>
          <w:rFonts w:eastAsia="Aptos"/>
          <w:u w:val="single"/>
        </w:rPr>
        <w:t xml:space="preserve"> his </w:t>
      </w:r>
      <w:r w:rsidRPr="000E7251">
        <w:rPr>
          <w:rFonts w:eastAsia="Aptos"/>
          <w:highlight w:val="cyan"/>
          <w:u w:val="single"/>
        </w:rPr>
        <w:t>threats</w:t>
      </w:r>
      <w:r w:rsidRPr="000E7251">
        <w:rPr>
          <w:rFonts w:eastAsia="Aptos"/>
          <w:u w:val="single"/>
        </w:rPr>
        <w:t xml:space="preserve">, we are </w:t>
      </w:r>
      <w:r w:rsidRPr="000E7251">
        <w:rPr>
          <w:rFonts w:eastAsia="Aptos"/>
          <w:highlight w:val="cyan"/>
          <w:u w:val="single"/>
        </w:rPr>
        <w:t>likely</w:t>
      </w:r>
      <w:r w:rsidRPr="000E7251">
        <w:rPr>
          <w:rFonts w:eastAsia="Aptos"/>
          <w:u w:val="single"/>
        </w:rPr>
        <w:t xml:space="preserve"> </w:t>
      </w:r>
      <w:r w:rsidRPr="000E7251">
        <w:rPr>
          <w:rFonts w:eastAsia="Aptos"/>
          <w:highlight w:val="cyan"/>
          <w:u w:val="single"/>
        </w:rPr>
        <w:t>to</w:t>
      </w:r>
      <w:r w:rsidRPr="000E7251">
        <w:rPr>
          <w:rFonts w:eastAsia="Aptos"/>
          <w:u w:val="single"/>
        </w:rPr>
        <w:t xml:space="preserve"> </w:t>
      </w:r>
      <w:r w:rsidRPr="000E7251">
        <w:rPr>
          <w:rFonts w:eastAsia="Aptos"/>
          <w:highlight w:val="cyan"/>
          <w:u w:val="single"/>
        </w:rPr>
        <w:t>see</w:t>
      </w:r>
      <w:r w:rsidRPr="000E7251">
        <w:rPr>
          <w:rFonts w:eastAsia="Aptos"/>
          <w:u w:val="single"/>
        </w:rPr>
        <w:t xml:space="preserve"> something unlike anything America has lived </w:t>
      </w:r>
      <w:proofErr w:type="gramStart"/>
      <w:r w:rsidRPr="000E7251">
        <w:rPr>
          <w:rFonts w:eastAsia="Aptos"/>
          <w:u w:val="single"/>
        </w:rPr>
        <w:t>through:</w:t>
      </w:r>
      <w:proofErr w:type="gramEnd"/>
      <w:r w:rsidRPr="000E7251">
        <w:rPr>
          <w:rFonts w:eastAsia="Aptos"/>
          <w:u w:val="single"/>
        </w:rPr>
        <w:t xml:space="preserve"> an incipient </w:t>
      </w:r>
      <w:r w:rsidRPr="000E7251">
        <w:rPr>
          <w:rFonts w:eastAsia="Aptos"/>
          <w:highlight w:val="cyan"/>
          <w:u w:val="single"/>
        </w:rPr>
        <w:t>dictatorship</w:t>
      </w:r>
      <w:r w:rsidRPr="000E7251">
        <w:rPr>
          <w:rFonts w:eastAsia="Aptos"/>
          <w:u w:val="single"/>
        </w:rPr>
        <w:t xml:space="preserve"> </w:t>
      </w:r>
      <w:r w:rsidRPr="000E7251">
        <w:rPr>
          <w:rFonts w:eastAsia="Aptos"/>
          <w:highlight w:val="cyan"/>
          <w:u w:val="single"/>
        </w:rPr>
        <w:t>that invites massive resistance</w:t>
      </w:r>
      <w:r w:rsidRPr="000E7251">
        <w:rPr>
          <w:rFonts w:eastAsia="Aptos"/>
        </w:rPr>
        <w:t>. What would that look like? Could it restrain Trump? Would it lead to mass arrests? What would blue-state governors and mayors do? And how should citizens be preparing?</w:t>
      </w:r>
    </w:p>
    <w:p w14:paraId="6B9E7400" w14:textId="77777777" w:rsidR="008E3AB7" w:rsidRPr="000E7251" w:rsidRDefault="008E3AB7" w:rsidP="008E3AB7">
      <w:pPr>
        <w:rPr>
          <w:rFonts w:eastAsia="Aptos"/>
          <w:u w:val="single"/>
        </w:rPr>
      </w:pPr>
      <w:r w:rsidRPr="000E7251">
        <w:rPr>
          <w:rFonts w:eastAsia="Aptos"/>
        </w:rPr>
        <w:t>To take just one example, Stephen Miller</w:t>
      </w:r>
      <w:r w:rsidRPr="000E7251">
        <w:rPr>
          <w:rFonts w:eastAsia="Aptos"/>
          <w:u w:val="single"/>
        </w:rPr>
        <w:t xml:space="preserve">, </w:t>
      </w:r>
      <w:r w:rsidRPr="000E7251">
        <w:rPr>
          <w:rFonts w:eastAsia="Aptos"/>
          <w:highlight w:val="cyan"/>
          <w:u w:val="single"/>
        </w:rPr>
        <w:t>Trump</w:t>
      </w:r>
      <w:r w:rsidRPr="000E7251">
        <w:rPr>
          <w:rFonts w:eastAsia="Aptos"/>
          <w:u w:val="single"/>
        </w:rPr>
        <w:t xml:space="preserve">’s czar on immigration policy, has </w:t>
      </w:r>
      <w:r w:rsidRPr="000E7251">
        <w:rPr>
          <w:rFonts w:eastAsia="Aptos"/>
          <w:highlight w:val="cyan"/>
          <w:u w:val="single"/>
        </w:rPr>
        <w:t>called</w:t>
      </w:r>
      <w:r w:rsidRPr="000E7251">
        <w:rPr>
          <w:rFonts w:eastAsia="Aptos"/>
          <w:u w:val="single"/>
        </w:rPr>
        <w:t xml:space="preserve"> </w:t>
      </w:r>
      <w:r w:rsidRPr="000E7251">
        <w:rPr>
          <w:rFonts w:eastAsia="Aptos"/>
          <w:highlight w:val="cyan"/>
          <w:u w:val="single"/>
        </w:rPr>
        <w:t>for</w:t>
      </w:r>
      <w:r w:rsidRPr="000E7251">
        <w:rPr>
          <w:rFonts w:eastAsia="Aptos"/>
          <w:u w:val="single"/>
        </w:rPr>
        <w:t xml:space="preserve"> rounding up some </w:t>
      </w:r>
      <w:r w:rsidRPr="000E7251">
        <w:rPr>
          <w:rFonts w:eastAsia="Aptos"/>
          <w:highlight w:val="cyan"/>
          <w:u w:val="single"/>
        </w:rPr>
        <w:t>ten million undocumented residents</w:t>
      </w:r>
      <w:r w:rsidRPr="000E7251">
        <w:rPr>
          <w:rFonts w:eastAsia="Aptos"/>
          <w:u w:val="single"/>
        </w:rPr>
        <w:t xml:space="preserve"> and </w:t>
      </w:r>
      <w:r w:rsidRPr="000E7251">
        <w:rPr>
          <w:rFonts w:eastAsia="Aptos"/>
          <w:highlight w:val="cyan"/>
          <w:u w:val="single"/>
        </w:rPr>
        <w:t>putting</w:t>
      </w:r>
      <w:r w:rsidRPr="000E7251">
        <w:rPr>
          <w:rFonts w:eastAsia="Aptos"/>
          <w:u w:val="single"/>
        </w:rPr>
        <w:t xml:space="preserve"> </w:t>
      </w:r>
      <w:r w:rsidRPr="000E7251">
        <w:rPr>
          <w:rFonts w:eastAsia="Aptos"/>
          <w:highlight w:val="cyan"/>
          <w:u w:val="single"/>
        </w:rPr>
        <w:t>them</w:t>
      </w:r>
      <w:r w:rsidRPr="000E7251">
        <w:rPr>
          <w:rFonts w:eastAsia="Aptos"/>
          <w:u w:val="single"/>
        </w:rPr>
        <w:t xml:space="preserve"> </w:t>
      </w:r>
      <w:r w:rsidRPr="000E7251">
        <w:rPr>
          <w:rFonts w:eastAsia="Aptos"/>
          <w:highlight w:val="cyan"/>
          <w:u w:val="single"/>
        </w:rPr>
        <w:t>in</w:t>
      </w:r>
      <w:r w:rsidRPr="000E7251">
        <w:rPr>
          <w:rFonts w:eastAsia="Aptos"/>
          <w:u w:val="single"/>
        </w:rPr>
        <w:t xml:space="preserve"> </w:t>
      </w:r>
      <w:r w:rsidRPr="000E7251">
        <w:rPr>
          <w:rFonts w:eastAsia="Aptos"/>
          <w:highlight w:val="cyan"/>
          <w:u w:val="single"/>
        </w:rPr>
        <w:t>concentration</w:t>
      </w:r>
      <w:r w:rsidRPr="000E7251">
        <w:rPr>
          <w:rFonts w:eastAsia="Aptos"/>
          <w:u w:val="single"/>
        </w:rPr>
        <w:t xml:space="preserve"> </w:t>
      </w:r>
      <w:r w:rsidRPr="000E7251">
        <w:rPr>
          <w:rFonts w:eastAsia="Aptos"/>
          <w:highlight w:val="cyan"/>
          <w:u w:val="single"/>
        </w:rPr>
        <w:t>camps</w:t>
      </w:r>
      <w:r w:rsidRPr="000E7251">
        <w:rPr>
          <w:rFonts w:eastAsia="Aptos"/>
          <w:u w:val="single"/>
        </w:rPr>
        <w:t xml:space="preserve"> until they can be deported</w:t>
      </w:r>
      <w:r w:rsidRPr="000E7251">
        <w:rPr>
          <w:rFonts w:eastAsia="Aptos"/>
        </w:rPr>
        <w:t xml:space="preserve">. He </w:t>
      </w:r>
      <w:r w:rsidRPr="000E7251">
        <w:rPr>
          <w:rFonts w:eastAsia="Aptos"/>
          <w:u w:val="single"/>
        </w:rPr>
        <w:t>plans to use federalized National Guard troops to do the job, including sending troops from red states into blue ones.</w:t>
      </w:r>
    </w:p>
    <w:p w14:paraId="38D5088E" w14:textId="77777777" w:rsidR="008E3AB7" w:rsidRPr="000E7251" w:rsidRDefault="008E3AB7" w:rsidP="008E3AB7">
      <w:pPr>
        <w:rPr>
          <w:rFonts w:eastAsia="Aptos"/>
        </w:rPr>
      </w:pPr>
      <w:r w:rsidRPr="000E7251">
        <w:rPr>
          <w:rFonts w:eastAsia="Aptos"/>
        </w:rPr>
        <w:t>“</w:t>
      </w:r>
      <w:r w:rsidRPr="000E7251">
        <w:rPr>
          <w:rFonts w:eastAsia="Aptos"/>
          <w:highlight w:val="cyan"/>
          <w:u w:val="single"/>
        </w:rPr>
        <w:t>If</w:t>
      </w:r>
      <w:r w:rsidRPr="000E7251">
        <w:rPr>
          <w:rFonts w:eastAsia="Aptos"/>
          <w:u w:val="single"/>
        </w:rPr>
        <w:t xml:space="preserve"> President </w:t>
      </w:r>
      <w:r w:rsidRPr="000E7251">
        <w:rPr>
          <w:rFonts w:eastAsia="Aptos"/>
          <w:highlight w:val="cyan"/>
          <w:u w:val="single"/>
        </w:rPr>
        <w:t>Trump</w:t>
      </w:r>
      <w:r w:rsidRPr="000E7251">
        <w:rPr>
          <w:rFonts w:eastAsia="Aptos"/>
          <w:u w:val="single"/>
        </w:rPr>
        <w:t xml:space="preserve"> gets </w:t>
      </w:r>
      <w:r w:rsidRPr="000E7251">
        <w:rPr>
          <w:rFonts w:eastAsia="Aptos"/>
          <w:highlight w:val="cyan"/>
          <w:u w:val="single"/>
        </w:rPr>
        <w:t>re-elected</w:t>
      </w:r>
      <w:r w:rsidRPr="000E7251">
        <w:rPr>
          <w:rFonts w:eastAsia="Aptos"/>
          <w:u w:val="single"/>
        </w:rPr>
        <w:t>,</w:t>
      </w:r>
      <w:r w:rsidRPr="000E7251">
        <w:rPr>
          <w:rFonts w:eastAsia="Aptos"/>
        </w:rPr>
        <w:t xml:space="preserve">” Miller said on a February 5 podcast interview with right-wing activist Charlie Kirk, </w:t>
      </w:r>
      <w:r w:rsidRPr="000E7251">
        <w:rPr>
          <w:rFonts w:eastAsia="Aptos"/>
          <w:u w:val="single"/>
        </w:rPr>
        <w:t xml:space="preserve">“the </w:t>
      </w:r>
      <w:r w:rsidRPr="000E7251">
        <w:rPr>
          <w:rFonts w:eastAsia="Aptos"/>
          <w:highlight w:val="cyan"/>
          <w:u w:val="single"/>
        </w:rPr>
        <w:t>border’s going to be sealed</w:t>
      </w:r>
      <w:r w:rsidRPr="000E7251">
        <w:rPr>
          <w:rFonts w:eastAsia="Aptos"/>
          <w:u w:val="single"/>
        </w:rPr>
        <w:t xml:space="preserve">, the </w:t>
      </w:r>
      <w:r w:rsidRPr="000E7251">
        <w:rPr>
          <w:rFonts w:eastAsia="Aptos"/>
          <w:highlight w:val="cyan"/>
          <w:u w:val="single"/>
        </w:rPr>
        <w:t>military</w:t>
      </w:r>
      <w:r w:rsidRPr="000E7251">
        <w:rPr>
          <w:rFonts w:eastAsia="Aptos"/>
          <w:u w:val="single"/>
        </w:rPr>
        <w:t xml:space="preserve"> will be </w:t>
      </w:r>
      <w:r w:rsidRPr="000E7251">
        <w:rPr>
          <w:rFonts w:eastAsia="Aptos"/>
          <w:highlight w:val="cyan"/>
          <w:u w:val="single"/>
        </w:rPr>
        <w:t>deployed</w:t>
      </w:r>
      <w:r w:rsidRPr="000E7251">
        <w:rPr>
          <w:rFonts w:eastAsia="Aptos"/>
          <w:u w:val="single"/>
        </w:rPr>
        <w:t xml:space="preserve">, the </w:t>
      </w:r>
      <w:r w:rsidRPr="000E7251">
        <w:rPr>
          <w:rFonts w:eastAsia="Aptos"/>
          <w:highlight w:val="cyan"/>
          <w:u w:val="single"/>
        </w:rPr>
        <w:t>National</w:t>
      </w:r>
      <w:r w:rsidRPr="000E7251">
        <w:rPr>
          <w:rFonts w:eastAsia="Aptos"/>
          <w:u w:val="single"/>
        </w:rPr>
        <w:t xml:space="preserve"> </w:t>
      </w:r>
      <w:r w:rsidRPr="000E7251">
        <w:rPr>
          <w:rFonts w:eastAsia="Aptos"/>
          <w:highlight w:val="cyan"/>
          <w:u w:val="single"/>
        </w:rPr>
        <w:t>Guard</w:t>
      </w:r>
      <w:r w:rsidRPr="000E7251">
        <w:rPr>
          <w:rFonts w:eastAsia="Aptos"/>
          <w:u w:val="single"/>
        </w:rPr>
        <w:t xml:space="preserve"> will be </w:t>
      </w:r>
      <w:r w:rsidRPr="000E7251">
        <w:rPr>
          <w:rFonts w:eastAsia="Aptos"/>
          <w:highlight w:val="cyan"/>
          <w:u w:val="single"/>
        </w:rPr>
        <w:t>activated</w:t>
      </w:r>
      <w:r w:rsidRPr="000E7251">
        <w:rPr>
          <w:rFonts w:eastAsia="Aptos"/>
          <w:u w:val="single"/>
        </w:rPr>
        <w:t xml:space="preserve">, </w:t>
      </w:r>
      <w:r w:rsidRPr="000E7251">
        <w:rPr>
          <w:rFonts w:eastAsia="Aptos"/>
          <w:highlight w:val="cyan"/>
          <w:u w:val="single"/>
        </w:rPr>
        <w:t>and</w:t>
      </w:r>
      <w:r w:rsidRPr="000E7251">
        <w:rPr>
          <w:rFonts w:eastAsia="Aptos"/>
          <w:u w:val="single"/>
        </w:rPr>
        <w:t xml:space="preserve"> the </w:t>
      </w:r>
      <w:r w:rsidRPr="000E7251">
        <w:rPr>
          <w:rFonts w:eastAsia="Aptos"/>
          <w:highlight w:val="cyan"/>
          <w:u w:val="single"/>
        </w:rPr>
        <w:t>illegals</w:t>
      </w:r>
      <w:r w:rsidRPr="000E7251">
        <w:rPr>
          <w:rFonts w:eastAsia="Aptos"/>
          <w:u w:val="single"/>
        </w:rPr>
        <w:t xml:space="preserve"> are </w:t>
      </w:r>
      <w:r w:rsidRPr="000E7251">
        <w:rPr>
          <w:rFonts w:eastAsia="Aptos"/>
          <w:highlight w:val="cyan"/>
          <w:u w:val="single"/>
        </w:rPr>
        <w:t>go</w:t>
      </w:r>
      <w:r w:rsidRPr="000E7251">
        <w:rPr>
          <w:rFonts w:eastAsia="Aptos"/>
          <w:u w:val="single"/>
        </w:rPr>
        <w:t xml:space="preserve">ing </w:t>
      </w:r>
      <w:r w:rsidRPr="000E7251">
        <w:rPr>
          <w:rFonts w:eastAsia="Aptos"/>
          <w:highlight w:val="cyan"/>
          <w:u w:val="single"/>
        </w:rPr>
        <w:t>home</w:t>
      </w:r>
      <w:r w:rsidRPr="000E7251">
        <w:rPr>
          <w:rFonts w:eastAsia="Aptos"/>
          <w:u w:val="single"/>
        </w:rPr>
        <w:t>.”</w:t>
      </w:r>
    </w:p>
    <w:p w14:paraId="5FB6006F" w14:textId="77777777" w:rsidR="008E3AB7" w:rsidRPr="000E7251" w:rsidRDefault="008E3AB7" w:rsidP="008E3AB7">
      <w:pPr>
        <w:rPr>
          <w:rFonts w:eastAsia="Aptos"/>
        </w:rPr>
      </w:pPr>
      <w:r w:rsidRPr="000E7251">
        <w:rPr>
          <w:rFonts w:eastAsia="Aptos"/>
        </w:rPr>
        <w:t>More from Robert Kuttner</w:t>
      </w:r>
    </w:p>
    <w:p w14:paraId="643B7BC9" w14:textId="77777777" w:rsidR="008E3AB7" w:rsidRPr="000E7251" w:rsidRDefault="008E3AB7" w:rsidP="008E3AB7">
      <w:pPr>
        <w:rPr>
          <w:rFonts w:eastAsia="Aptos"/>
        </w:rPr>
      </w:pPr>
      <w:r w:rsidRPr="000E7251">
        <w:rPr>
          <w:rFonts w:eastAsia="Aptos"/>
          <w:u w:val="single"/>
        </w:rPr>
        <w:t xml:space="preserve">Many undocumented </w:t>
      </w:r>
      <w:r w:rsidRPr="000E7251">
        <w:rPr>
          <w:rFonts w:eastAsia="Aptos"/>
          <w:highlight w:val="cyan"/>
          <w:u w:val="single"/>
        </w:rPr>
        <w:t>immigrants</w:t>
      </w:r>
      <w:r w:rsidRPr="000E7251">
        <w:rPr>
          <w:rFonts w:eastAsia="Aptos"/>
          <w:u w:val="single"/>
        </w:rPr>
        <w:t xml:space="preserve"> have been here for decades, </w:t>
      </w:r>
      <w:r w:rsidRPr="000E7251">
        <w:rPr>
          <w:rFonts w:eastAsia="Aptos"/>
          <w:highlight w:val="cyan"/>
          <w:u w:val="single"/>
        </w:rPr>
        <w:t>are</w:t>
      </w:r>
      <w:r w:rsidRPr="000E7251">
        <w:rPr>
          <w:rFonts w:eastAsia="Aptos"/>
          <w:u w:val="single"/>
        </w:rPr>
        <w:t xml:space="preserve"> </w:t>
      </w:r>
      <w:r w:rsidRPr="000E7251">
        <w:rPr>
          <w:rFonts w:eastAsia="Aptos"/>
          <w:highlight w:val="cyan"/>
          <w:u w:val="single"/>
        </w:rPr>
        <w:t>married</w:t>
      </w:r>
      <w:r w:rsidRPr="000E7251">
        <w:rPr>
          <w:rFonts w:eastAsia="Aptos"/>
          <w:u w:val="single"/>
        </w:rPr>
        <w:t xml:space="preserve"> to citizens or to permanent legal residents, have children who are citizens, </w:t>
      </w:r>
      <w:r w:rsidRPr="000E7251">
        <w:rPr>
          <w:rFonts w:eastAsia="Aptos"/>
          <w:highlight w:val="cyan"/>
          <w:u w:val="single"/>
        </w:rPr>
        <w:t>and</w:t>
      </w:r>
      <w:r w:rsidRPr="000E7251">
        <w:rPr>
          <w:rFonts w:eastAsia="Aptos"/>
          <w:u w:val="single"/>
        </w:rPr>
        <w:t xml:space="preserve"> have unblemished records. Many </w:t>
      </w:r>
      <w:r w:rsidRPr="000E7251">
        <w:rPr>
          <w:rFonts w:eastAsia="Aptos"/>
          <w:highlight w:val="cyan"/>
          <w:u w:val="single"/>
        </w:rPr>
        <w:t>are</w:t>
      </w:r>
      <w:r w:rsidRPr="000E7251">
        <w:rPr>
          <w:rFonts w:eastAsia="Aptos"/>
          <w:u w:val="single"/>
        </w:rPr>
        <w:t xml:space="preserve"> </w:t>
      </w:r>
      <w:r w:rsidRPr="000E7251">
        <w:rPr>
          <w:rFonts w:eastAsia="Aptos"/>
          <w:highlight w:val="cyan"/>
          <w:u w:val="single"/>
        </w:rPr>
        <w:t>valued</w:t>
      </w:r>
      <w:r w:rsidRPr="000E7251">
        <w:rPr>
          <w:rFonts w:eastAsia="Aptos"/>
          <w:u w:val="single"/>
        </w:rPr>
        <w:t xml:space="preserve"> </w:t>
      </w:r>
      <w:r w:rsidRPr="000E7251">
        <w:rPr>
          <w:rFonts w:eastAsia="Aptos"/>
          <w:highlight w:val="cyan"/>
          <w:u w:val="single"/>
        </w:rPr>
        <w:t>employees</w:t>
      </w:r>
      <w:r w:rsidRPr="000E7251">
        <w:rPr>
          <w:rFonts w:eastAsia="Aptos"/>
        </w:rPr>
        <w:t xml:space="preserve"> of corporations that are short of workers.</w:t>
      </w:r>
    </w:p>
    <w:p w14:paraId="5908C993" w14:textId="77777777" w:rsidR="008E3AB7" w:rsidRPr="000E7251" w:rsidRDefault="008E3AB7" w:rsidP="008E3AB7">
      <w:pPr>
        <w:rPr>
          <w:rFonts w:eastAsia="Aptos"/>
          <w:sz w:val="10"/>
          <w:szCs w:val="10"/>
        </w:rPr>
      </w:pPr>
      <w:proofErr w:type="gramStart"/>
      <w:r w:rsidRPr="000E7251">
        <w:rPr>
          <w:rFonts w:eastAsia="Aptos"/>
          <w:sz w:val="10"/>
          <w:szCs w:val="10"/>
        </w:rPr>
        <w:t>So</w:t>
      </w:r>
      <w:proofErr w:type="gramEnd"/>
      <w:r w:rsidRPr="000E7251">
        <w:rPr>
          <w:rFonts w:eastAsia="Aptos"/>
          <w:sz w:val="10"/>
          <w:szCs w:val="10"/>
        </w:rPr>
        <w:t xml:space="preserve"> imagine the scene in L.A., Chicago, Philadelphia, Boston, Baltimore, or New York, all cities with large immigrant communities, strong unions, and mostly progressive mayors and governors. (Give New York an asterisk here.) Federalized National Guardsmen from, say, Alabama and Florida are arriving by the planeload with instructions to work with the Department of Homeland Security to identify and arrest undocumented residents. The DHS already knows the identity of some seven million of them, according to The Washington Post.</w:t>
      </w:r>
    </w:p>
    <w:p w14:paraId="4129FA66" w14:textId="77777777" w:rsidR="008E3AB7" w:rsidRPr="000E7251" w:rsidRDefault="008E3AB7" w:rsidP="008E3AB7">
      <w:pPr>
        <w:rPr>
          <w:rFonts w:eastAsia="Aptos"/>
          <w:sz w:val="10"/>
          <w:szCs w:val="10"/>
        </w:rPr>
      </w:pPr>
      <w:r w:rsidRPr="000E7251">
        <w:rPr>
          <w:rFonts w:eastAsia="Aptos"/>
          <w:sz w:val="10"/>
          <w:szCs w:val="10"/>
          <w:u w:val="single"/>
        </w:rPr>
        <w:t xml:space="preserve">Another example of likely Trump actions is </w:t>
      </w:r>
      <w:proofErr w:type="gramStart"/>
      <w:r w:rsidRPr="000E7251">
        <w:rPr>
          <w:rFonts w:eastAsia="Aptos"/>
          <w:sz w:val="10"/>
          <w:szCs w:val="10"/>
          <w:u w:val="single"/>
        </w:rPr>
        <w:t>in the area of</w:t>
      </w:r>
      <w:proofErr w:type="gramEnd"/>
      <w:r w:rsidRPr="000E7251">
        <w:rPr>
          <w:rFonts w:eastAsia="Aptos"/>
          <w:sz w:val="10"/>
          <w:szCs w:val="10"/>
          <w:u w:val="single"/>
        </w:rPr>
        <w:t xml:space="preserve"> reproductive rights. </w:t>
      </w:r>
      <w:r w:rsidRPr="000E7251">
        <w:rPr>
          <w:rFonts w:eastAsia="Aptos"/>
          <w:sz w:val="10"/>
          <w:szCs w:val="10"/>
        </w:rPr>
        <w:t>Texas has asserted jurisdiction to arrest and punish women who travel to states where abortion is legal and has even deputized private citizens to track down offenders. Many blue states, in turn, have passed laws to protect both providers and women seeking treatment.</w:t>
      </w:r>
    </w:p>
    <w:p w14:paraId="0277E769" w14:textId="77777777" w:rsidR="008E3AB7" w:rsidRPr="000E7251" w:rsidRDefault="008E3AB7" w:rsidP="008E3AB7">
      <w:pPr>
        <w:rPr>
          <w:rFonts w:eastAsia="Aptos"/>
          <w:sz w:val="10"/>
          <w:szCs w:val="10"/>
        </w:rPr>
      </w:pPr>
      <w:r w:rsidRPr="000E7251">
        <w:rPr>
          <w:rFonts w:eastAsia="Aptos"/>
          <w:sz w:val="10"/>
          <w:szCs w:val="10"/>
        </w:rPr>
        <w:t>Trump might well try to use federal power to support extraterritorial red-state efforts to track down women who cross state lines seeking abortions. Here again, leaders and citizens of states where abortion is legal would likely provide sanctuary, actions that Trump could point to as acts of civil disobedience.</w:t>
      </w:r>
    </w:p>
    <w:p w14:paraId="4CF55E24" w14:textId="77777777" w:rsidR="008E3AB7" w:rsidRPr="000E7251" w:rsidRDefault="008E3AB7" w:rsidP="008E3AB7">
      <w:pPr>
        <w:rPr>
          <w:rFonts w:eastAsia="Aptos"/>
          <w:sz w:val="10"/>
          <w:szCs w:val="10"/>
        </w:rPr>
      </w:pPr>
      <w:r w:rsidRPr="000E7251">
        <w:rPr>
          <w:rFonts w:eastAsia="Aptos"/>
          <w:sz w:val="10"/>
          <w:szCs w:val="10"/>
        </w:rPr>
        <w:t>It’s not too soon to take stock of a potential resistance movement’s strengths and weaknesses.</w:t>
      </w:r>
    </w:p>
    <w:p w14:paraId="7C29715B" w14:textId="77777777" w:rsidR="008E3AB7" w:rsidRPr="000E7251" w:rsidRDefault="008E3AB7" w:rsidP="008E3AB7">
      <w:pPr>
        <w:rPr>
          <w:rFonts w:eastAsia="Aptos"/>
          <w:sz w:val="10"/>
          <w:szCs w:val="10"/>
        </w:rPr>
      </w:pPr>
      <w:r w:rsidRPr="000E7251">
        <w:rPr>
          <w:rFonts w:eastAsia="Aptos"/>
          <w:sz w:val="10"/>
          <w:szCs w:val="10"/>
          <w:u w:val="single"/>
        </w:rPr>
        <w:t>What would massive resistance look like?</w:t>
      </w:r>
      <w:r w:rsidRPr="000E7251">
        <w:rPr>
          <w:rFonts w:eastAsia="Aptos"/>
          <w:sz w:val="10"/>
          <w:szCs w:val="10"/>
        </w:rPr>
        <w:t xml:space="preserve"> It would not look like, say, the campus demonstrations against Israel’s Gaza slaughter, or even like the mass anti-war protests of the 1960s, where gestures to shut down the Pentagon were symbolic and not literal. The Occupy Wall Street sit-ins were metaphoric, not an actual occupation.</w:t>
      </w:r>
    </w:p>
    <w:p w14:paraId="5CEE9E94" w14:textId="77777777" w:rsidR="008E3AB7" w:rsidRPr="000E7251" w:rsidRDefault="008E3AB7" w:rsidP="008E3AB7">
      <w:pPr>
        <w:rPr>
          <w:rFonts w:eastAsia="Aptos"/>
          <w:u w:val="single"/>
        </w:rPr>
      </w:pPr>
      <w:r w:rsidRPr="000E7251">
        <w:rPr>
          <w:rFonts w:eastAsia="Aptos"/>
          <w:u w:val="single"/>
        </w:rPr>
        <w:t xml:space="preserve">In this case, the </w:t>
      </w:r>
      <w:r w:rsidRPr="000E7251">
        <w:rPr>
          <w:rFonts w:eastAsia="Aptos"/>
          <w:highlight w:val="cyan"/>
          <w:u w:val="single"/>
        </w:rPr>
        <w:t>effort</w:t>
      </w:r>
      <w:r w:rsidRPr="000E7251">
        <w:rPr>
          <w:rFonts w:eastAsia="Aptos"/>
          <w:u w:val="single"/>
        </w:rPr>
        <w:t xml:space="preserve"> </w:t>
      </w:r>
      <w:r w:rsidRPr="000E7251">
        <w:rPr>
          <w:rFonts w:eastAsia="Aptos"/>
          <w:highlight w:val="cyan"/>
          <w:u w:val="single"/>
        </w:rPr>
        <w:t>to</w:t>
      </w:r>
      <w:r w:rsidRPr="000E7251">
        <w:rPr>
          <w:rFonts w:eastAsia="Aptos"/>
          <w:u w:val="single"/>
        </w:rPr>
        <w:t xml:space="preserve"> </w:t>
      </w:r>
      <w:r w:rsidRPr="000E7251">
        <w:rPr>
          <w:rFonts w:eastAsia="Aptos"/>
          <w:highlight w:val="cyan"/>
          <w:u w:val="single"/>
        </w:rPr>
        <w:t>shut</w:t>
      </w:r>
      <w:r w:rsidRPr="000E7251">
        <w:rPr>
          <w:rFonts w:eastAsia="Aptos"/>
          <w:u w:val="single"/>
        </w:rPr>
        <w:t xml:space="preserve"> </w:t>
      </w:r>
      <w:r w:rsidRPr="000E7251">
        <w:rPr>
          <w:rFonts w:eastAsia="Aptos"/>
          <w:highlight w:val="cyan"/>
          <w:u w:val="single"/>
        </w:rPr>
        <w:t>down</w:t>
      </w:r>
      <w:r w:rsidRPr="000E7251">
        <w:rPr>
          <w:rFonts w:eastAsia="Aptos"/>
          <w:u w:val="single"/>
        </w:rPr>
        <w:t xml:space="preserve"> a </w:t>
      </w:r>
      <w:r w:rsidRPr="000E7251">
        <w:rPr>
          <w:rFonts w:eastAsia="Aptos"/>
          <w:highlight w:val="cyan"/>
          <w:u w:val="single"/>
        </w:rPr>
        <w:t>government</w:t>
      </w:r>
      <w:r w:rsidRPr="000E7251">
        <w:rPr>
          <w:rFonts w:eastAsia="Aptos"/>
          <w:u w:val="single"/>
        </w:rPr>
        <w:t xml:space="preserve"> action </w:t>
      </w:r>
      <w:r w:rsidRPr="000E7251">
        <w:rPr>
          <w:rFonts w:eastAsia="Aptos"/>
          <w:highlight w:val="cyan"/>
          <w:u w:val="single"/>
        </w:rPr>
        <w:t>would</w:t>
      </w:r>
      <w:r w:rsidRPr="000E7251">
        <w:rPr>
          <w:rFonts w:eastAsia="Aptos"/>
          <w:u w:val="single"/>
        </w:rPr>
        <w:t xml:space="preserve"> </w:t>
      </w:r>
      <w:r w:rsidRPr="000E7251">
        <w:rPr>
          <w:rFonts w:eastAsia="Aptos"/>
          <w:highlight w:val="cyan"/>
          <w:u w:val="single"/>
        </w:rPr>
        <w:t>be</w:t>
      </w:r>
      <w:r w:rsidRPr="000E7251">
        <w:rPr>
          <w:rFonts w:eastAsia="Aptos"/>
          <w:u w:val="single"/>
        </w:rPr>
        <w:t xml:space="preserve"> </w:t>
      </w:r>
      <w:r w:rsidRPr="000E7251">
        <w:rPr>
          <w:rFonts w:eastAsia="Aptos"/>
          <w:highlight w:val="cyan"/>
          <w:u w:val="single"/>
        </w:rPr>
        <w:t>massive</w:t>
      </w:r>
      <w:r w:rsidRPr="000E7251">
        <w:rPr>
          <w:rFonts w:eastAsia="Aptos"/>
          <w:u w:val="single"/>
        </w:rPr>
        <w:t xml:space="preserve"> and real. It </w:t>
      </w:r>
      <w:r w:rsidRPr="000E7251">
        <w:rPr>
          <w:rFonts w:eastAsia="Aptos"/>
          <w:highlight w:val="cyan"/>
          <w:u w:val="single"/>
        </w:rPr>
        <w:t>might</w:t>
      </w:r>
      <w:r w:rsidRPr="000E7251">
        <w:rPr>
          <w:rFonts w:eastAsia="Aptos"/>
          <w:u w:val="single"/>
        </w:rPr>
        <w:t xml:space="preserve"> </w:t>
      </w:r>
      <w:r w:rsidRPr="000E7251">
        <w:rPr>
          <w:rFonts w:eastAsia="Aptos"/>
          <w:highlight w:val="cyan"/>
          <w:u w:val="single"/>
        </w:rPr>
        <w:t>involve</w:t>
      </w:r>
      <w:r w:rsidRPr="000E7251">
        <w:rPr>
          <w:rFonts w:eastAsia="Aptos"/>
          <w:u w:val="single"/>
        </w:rPr>
        <w:t xml:space="preserve"> </w:t>
      </w:r>
      <w:r w:rsidRPr="000E7251">
        <w:rPr>
          <w:rFonts w:eastAsia="Aptos"/>
          <w:highlight w:val="cyan"/>
          <w:u w:val="single"/>
        </w:rPr>
        <w:t>millions</w:t>
      </w:r>
      <w:r w:rsidRPr="000E7251">
        <w:rPr>
          <w:rFonts w:eastAsia="Aptos"/>
          <w:u w:val="single"/>
        </w:rPr>
        <w:t xml:space="preserve"> </w:t>
      </w:r>
      <w:r w:rsidRPr="000E7251">
        <w:rPr>
          <w:rFonts w:eastAsia="Aptos"/>
          <w:highlight w:val="cyan"/>
          <w:u w:val="single"/>
        </w:rPr>
        <w:t>of</w:t>
      </w:r>
      <w:r w:rsidRPr="000E7251">
        <w:rPr>
          <w:rFonts w:eastAsia="Aptos"/>
          <w:u w:val="single"/>
        </w:rPr>
        <w:t xml:space="preserve"> American </w:t>
      </w:r>
      <w:r w:rsidRPr="000E7251">
        <w:rPr>
          <w:rFonts w:eastAsia="Aptos"/>
          <w:highlight w:val="cyan"/>
          <w:u w:val="single"/>
        </w:rPr>
        <w:t>citizens</w:t>
      </w:r>
      <w:r w:rsidRPr="000E7251">
        <w:rPr>
          <w:rFonts w:eastAsia="Aptos"/>
          <w:u w:val="single"/>
        </w:rPr>
        <w:t xml:space="preserve"> sitting down in front of buses and overwhelming the state’s capacity to fill prisons.</w:t>
      </w:r>
    </w:p>
    <w:p w14:paraId="49466A9B" w14:textId="77777777" w:rsidR="008E3AB7" w:rsidRPr="000E7251" w:rsidRDefault="008E3AB7" w:rsidP="008E3AB7">
      <w:pPr>
        <w:rPr>
          <w:rFonts w:eastAsia="Aptos"/>
          <w:sz w:val="10"/>
          <w:szCs w:val="10"/>
        </w:rPr>
      </w:pPr>
      <w:r w:rsidRPr="000E7251">
        <w:rPr>
          <w:rFonts w:eastAsia="Aptos"/>
          <w:sz w:val="10"/>
          <w:szCs w:val="10"/>
        </w:rPr>
        <w:t>With respect to immigration, a key question is what city and state governments would do. For instance, should local police be directed to help DHS and federalized National Guard troops arrest sit-down resisters, or should they join the effort to block out-of-state troops? What if Trump got injunctions to order blue-state officials to cooperate, and arrest them if they refused?</w:t>
      </w:r>
    </w:p>
    <w:p w14:paraId="2D74AA28" w14:textId="77777777" w:rsidR="008E3AB7" w:rsidRPr="000E7251" w:rsidRDefault="008E3AB7" w:rsidP="008E3AB7">
      <w:pPr>
        <w:rPr>
          <w:rFonts w:eastAsia="Aptos"/>
        </w:rPr>
      </w:pPr>
      <w:r w:rsidRPr="000E7251">
        <w:rPr>
          <w:rFonts w:eastAsia="Aptos"/>
          <w:u w:val="single"/>
        </w:rPr>
        <w:t xml:space="preserve">This is completely uncharted territory. If Democratic governors, National Guard forces, and police in blue states were to resist rather than comply with </w:t>
      </w:r>
      <w:r w:rsidRPr="000E7251">
        <w:rPr>
          <w:rFonts w:eastAsia="Aptos"/>
          <w:highlight w:val="cyan"/>
          <w:u w:val="single"/>
        </w:rPr>
        <w:t>Trump’s</w:t>
      </w:r>
      <w:r w:rsidRPr="000E7251">
        <w:rPr>
          <w:rFonts w:eastAsia="Aptos"/>
          <w:u w:val="single"/>
        </w:rPr>
        <w:t xml:space="preserve"> </w:t>
      </w:r>
      <w:r w:rsidRPr="000E7251">
        <w:rPr>
          <w:rFonts w:eastAsia="Aptos"/>
          <w:highlight w:val="cyan"/>
          <w:u w:val="single"/>
        </w:rPr>
        <w:t>orders</w:t>
      </w:r>
      <w:r w:rsidRPr="000E7251">
        <w:rPr>
          <w:rFonts w:eastAsia="Aptos"/>
          <w:u w:val="single"/>
        </w:rPr>
        <w:t xml:space="preserve">, it </w:t>
      </w:r>
      <w:r w:rsidRPr="000E7251">
        <w:rPr>
          <w:rFonts w:eastAsia="Aptos"/>
          <w:highlight w:val="cyan"/>
          <w:u w:val="single"/>
        </w:rPr>
        <w:t>starts</w:t>
      </w:r>
      <w:r w:rsidRPr="000E7251">
        <w:rPr>
          <w:rFonts w:eastAsia="Aptos"/>
          <w:u w:val="single"/>
        </w:rPr>
        <w:t xml:space="preserve"> literally </w:t>
      </w:r>
      <w:r w:rsidRPr="000E7251">
        <w:rPr>
          <w:rFonts w:eastAsia="Aptos"/>
          <w:highlight w:val="cyan"/>
          <w:u w:val="single"/>
        </w:rPr>
        <w:t>feeling</w:t>
      </w:r>
      <w:r w:rsidRPr="000E7251">
        <w:rPr>
          <w:rFonts w:eastAsia="Aptos"/>
          <w:u w:val="single"/>
        </w:rPr>
        <w:t xml:space="preserve"> </w:t>
      </w:r>
      <w:r w:rsidRPr="000E7251">
        <w:rPr>
          <w:rFonts w:eastAsia="Aptos"/>
          <w:highlight w:val="cyan"/>
          <w:u w:val="single"/>
        </w:rPr>
        <w:t>like</w:t>
      </w:r>
      <w:r w:rsidRPr="000E7251">
        <w:rPr>
          <w:rFonts w:eastAsia="Aptos"/>
          <w:u w:val="single"/>
        </w:rPr>
        <w:t xml:space="preserve"> the </w:t>
      </w:r>
      <w:r w:rsidRPr="000E7251">
        <w:rPr>
          <w:rFonts w:eastAsia="Aptos"/>
          <w:highlight w:val="cyan"/>
          <w:u w:val="single"/>
        </w:rPr>
        <w:t>onset</w:t>
      </w:r>
      <w:r w:rsidRPr="000E7251">
        <w:rPr>
          <w:rFonts w:eastAsia="Aptos"/>
          <w:u w:val="single"/>
        </w:rPr>
        <w:t xml:space="preserve"> </w:t>
      </w:r>
      <w:r w:rsidRPr="000E7251">
        <w:rPr>
          <w:rFonts w:eastAsia="Aptos"/>
          <w:highlight w:val="cyan"/>
          <w:u w:val="single"/>
        </w:rPr>
        <w:t>of</w:t>
      </w:r>
      <w:r w:rsidRPr="000E7251">
        <w:rPr>
          <w:rFonts w:eastAsia="Aptos"/>
          <w:u w:val="single"/>
        </w:rPr>
        <w:t xml:space="preserve"> </w:t>
      </w:r>
      <w:r w:rsidRPr="000E7251">
        <w:rPr>
          <w:rFonts w:eastAsia="Aptos"/>
          <w:highlight w:val="cyan"/>
          <w:u w:val="single"/>
        </w:rPr>
        <w:t>civil</w:t>
      </w:r>
      <w:r w:rsidRPr="000E7251">
        <w:rPr>
          <w:rFonts w:eastAsia="Aptos"/>
          <w:u w:val="single"/>
        </w:rPr>
        <w:t xml:space="preserve"> </w:t>
      </w:r>
      <w:r w:rsidRPr="000E7251">
        <w:rPr>
          <w:rFonts w:eastAsia="Aptos"/>
          <w:highlight w:val="cyan"/>
          <w:u w:val="single"/>
        </w:rPr>
        <w:t>war.</w:t>
      </w:r>
      <w:r w:rsidRPr="000E7251">
        <w:rPr>
          <w:rFonts w:eastAsia="Aptos"/>
        </w:rPr>
        <w:t xml:space="preserve"> At Fort Sumter in 1860-1861, Union </w:t>
      </w:r>
      <w:r w:rsidRPr="000E7251">
        <w:rPr>
          <w:rFonts w:eastAsia="Aptos"/>
          <w:highlight w:val="cyan"/>
        </w:rPr>
        <w:t>and</w:t>
      </w:r>
      <w:r w:rsidRPr="000E7251">
        <w:rPr>
          <w:rFonts w:eastAsia="Aptos"/>
        </w:rPr>
        <w:t xml:space="preserve"> Confederate troops were in a close-range armed standoff for six months before the overwhelmed federal garrison surrendered without a shot being fired. The </w:t>
      </w:r>
      <w:r w:rsidRPr="000E7251">
        <w:rPr>
          <w:rFonts w:eastAsia="Aptos"/>
          <w:highlight w:val="cyan"/>
        </w:rPr>
        <w:t>ca</w:t>
      </w:r>
      <w:r w:rsidRPr="000E7251">
        <w:rPr>
          <w:rFonts w:eastAsia="Aptos"/>
          <w:sz w:val="10"/>
          <w:szCs w:val="10"/>
        </w:rPr>
        <w:t>r</w:t>
      </w:r>
      <w:r w:rsidRPr="000E7251">
        <w:rPr>
          <w:rFonts w:eastAsia="Aptos"/>
          <w:highlight w:val="cyan"/>
        </w:rPr>
        <w:t>n</w:t>
      </w:r>
      <w:r w:rsidRPr="000E7251">
        <w:rPr>
          <w:rFonts w:eastAsia="Aptos"/>
          <w:sz w:val="11"/>
          <w:szCs w:val="11"/>
        </w:rPr>
        <w:t>age</w:t>
      </w:r>
      <w:r w:rsidRPr="000E7251">
        <w:rPr>
          <w:rFonts w:eastAsia="Aptos"/>
        </w:rPr>
        <w:t xml:space="preserve"> came later.</w:t>
      </w:r>
    </w:p>
    <w:p w14:paraId="6FB07EF2" w14:textId="77777777" w:rsidR="008E3AB7" w:rsidRPr="000E7251" w:rsidRDefault="008E3AB7" w:rsidP="008E3AB7">
      <w:pPr>
        <w:rPr>
          <w:rFonts w:eastAsia="Aptos"/>
          <w:u w:val="single"/>
        </w:rPr>
      </w:pPr>
      <w:r w:rsidRPr="000E7251">
        <w:rPr>
          <w:rFonts w:eastAsia="Aptos"/>
          <w:u w:val="single"/>
        </w:rPr>
        <w:t xml:space="preserve">The premise of this </w:t>
      </w:r>
      <w:r w:rsidRPr="000E7251">
        <w:rPr>
          <w:rFonts w:eastAsia="Aptos"/>
          <w:highlight w:val="cyan"/>
          <w:u w:val="single"/>
        </w:rPr>
        <w:t>scale</w:t>
      </w:r>
      <w:r w:rsidRPr="000E7251">
        <w:rPr>
          <w:rFonts w:eastAsia="Aptos"/>
          <w:u w:val="single"/>
        </w:rPr>
        <w:t xml:space="preserve"> of </w:t>
      </w:r>
      <w:r w:rsidRPr="000E7251">
        <w:rPr>
          <w:rFonts w:eastAsia="Aptos"/>
          <w:highlight w:val="cyan"/>
          <w:u w:val="single"/>
        </w:rPr>
        <w:t>massive resistance</w:t>
      </w:r>
      <w:r w:rsidRPr="000E7251">
        <w:rPr>
          <w:rFonts w:eastAsia="Aptos"/>
          <w:u w:val="single"/>
        </w:rPr>
        <w:t xml:space="preserve"> is that the state can’t arrest everyone. It also evokes guerrilla warfare, where the invaders find themselves trying to operate in hostile territory, and perhaps back off. </w:t>
      </w:r>
    </w:p>
    <w:p w14:paraId="2B44D47E" w14:textId="77777777" w:rsidR="008E3AB7" w:rsidRPr="008E3AB7" w:rsidRDefault="008E3AB7" w:rsidP="008E3AB7"/>
    <w:p w14:paraId="1E3DC7F8" w14:textId="42712259" w:rsidR="00AB3FD2" w:rsidRDefault="00AB3FD2" w:rsidP="005A76F4">
      <w:pPr>
        <w:pStyle w:val="Heading3"/>
      </w:pPr>
      <w:r>
        <w:t>IL---Climate</w:t>
      </w:r>
    </w:p>
    <w:p w14:paraId="7A630179" w14:textId="77777777" w:rsidR="00AB3FD2" w:rsidRDefault="00AB3FD2" w:rsidP="00AB3FD2">
      <w:pPr>
        <w:pStyle w:val="Heading4"/>
      </w:pPr>
      <w:r>
        <w:t>Climate Change.</w:t>
      </w:r>
    </w:p>
    <w:p w14:paraId="433C7292" w14:textId="77777777" w:rsidR="00AB3FD2" w:rsidRPr="003C7886" w:rsidRDefault="00AB3FD2" w:rsidP="00AB3FD2">
      <w:r>
        <w:t xml:space="preserve">Oliver </w:t>
      </w:r>
      <w:r w:rsidRPr="00DD284A">
        <w:rPr>
          <w:rStyle w:val="Style13ptBold"/>
        </w:rPr>
        <w:t>Milman</w:t>
      </w:r>
      <w:r>
        <w:t>, 7-23-20</w:t>
      </w:r>
      <w:r w:rsidRPr="00DD284A">
        <w:rPr>
          <w:rStyle w:val="Style13ptBold"/>
        </w:rPr>
        <w:t>24</w:t>
      </w:r>
      <w:r>
        <w:t xml:space="preserve">, |Oliver Milman is a British journalist and the environment correspondent at the Guardian. He lives in New York City | "Kamala Harris could set ‘new high bar for climate ambition’, advocates say", </w:t>
      </w:r>
      <w:hyperlink r:id="rId28" w:history="1">
        <w:r w:rsidRPr="00EC797E">
          <w:rPr>
            <w:rStyle w:val="Hyperlink"/>
          </w:rPr>
          <w:t>https://www.theguardian.com/us-news/article/2024/jul/23/kamala-harris-climate-crisis</w:t>
        </w:r>
      </w:hyperlink>
      <w:r>
        <w:t xml:space="preserve"> | DOA: 7/26/2024 | </w:t>
      </w:r>
      <w:proofErr w:type="spellStart"/>
      <w:r>
        <w:t>Skrishna</w:t>
      </w:r>
      <w:proofErr w:type="spellEnd"/>
      <w:r>
        <w:t xml:space="preserve"> | </w:t>
      </w:r>
    </w:p>
    <w:p w14:paraId="01042F5F" w14:textId="77777777" w:rsidR="00AB3FD2" w:rsidRPr="00986471" w:rsidRDefault="00AB3FD2" w:rsidP="00AB3FD2">
      <w:r w:rsidRPr="00986471">
        <w:rPr>
          <w:rStyle w:val="StyleUnderline"/>
          <w:highlight w:val="green"/>
        </w:rPr>
        <w:t>Kamala Harris</w:t>
      </w:r>
      <w:r w:rsidRPr="00986471">
        <w:rPr>
          <w:rStyle w:val="StyleUnderline"/>
        </w:rPr>
        <w:t xml:space="preserve"> has a </w:t>
      </w:r>
      <w:r w:rsidRPr="00986471">
        <w:rPr>
          <w:rStyle w:val="StyleUnderline"/>
          <w:highlight w:val="green"/>
        </w:rPr>
        <w:t>strong record on the environment</w:t>
      </w:r>
      <w:r w:rsidRPr="00986471">
        <w:rPr>
          <w:rStyle w:val="StyleUnderline"/>
        </w:rPr>
        <w:t xml:space="preserve"> that will </w:t>
      </w:r>
      <w:r w:rsidRPr="00986471">
        <w:rPr>
          <w:rStyle w:val="StyleUnderline"/>
          <w:highlight w:val="green"/>
        </w:rPr>
        <w:t>provide a vivid contrast</w:t>
      </w:r>
      <w:r w:rsidRPr="00986471">
        <w:rPr>
          <w:rStyle w:val="StyleUnderline"/>
        </w:rPr>
        <w:t xml:space="preserve"> </w:t>
      </w:r>
      <w:r w:rsidRPr="00986471">
        <w:rPr>
          <w:rStyle w:val="StyleUnderline"/>
          <w:highlight w:val="green"/>
        </w:rPr>
        <w:t xml:space="preserve">with </w:t>
      </w:r>
      <w:r w:rsidRPr="00986471">
        <w:rPr>
          <w:rStyle w:val="StyleUnderline"/>
        </w:rPr>
        <w:t xml:space="preserve">Donald </w:t>
      </w:r>
      <w:r w:rsidRPr="00986471">
        <w:rPr>
          <w:rStyle w:val="StyleUnderline"/>
          <w:highlight w:val="green"/>
        </w:rPr>
        <w:t>Trump</w:t>
      </w:r>
      <w:r w:rsidRPr="00986471">
        <w:t xml:space="preserve">, </w:t>
      </w:r>
      <w:r w:rsidRPr="00986471">
        <w:rPr>
          <w:rStyle w:val="StyleUnderline"/>
        </w:rPr>
        <w:t>who has vowed to rescind climate change policies should he return to the White House</w:t>
      </w:r>
      <w:r w:rsidRPr="00986471">
        <w:t>, according to green advocates who have welcomed the prospect of a Harris presidency.</w:t>
      </w:r>
    </w:p>
    <w:p w14:paraId="189A0B4F" w14:textId="77777777" w:rsidR="00AB3FD2" w:rsidRPr="00986471" w:rsidRDefault="00AB3FD2" w:rsidP="00AB3FD2">
      <w:pPr>
        <w:rPr>
          <w:rStyle w:val="StyleUnderline"/>
        </w:rPr>
      </w:pPr>
      <w:r w:rsidRPr="00986471">
        <w:t>“We are confident that she is ready to carry forward President Biden’s historic legacy and set a new high bar for climate ambition in America,” said Lena Moffitt, executive director of Evergreen, one of a raft of green groups, including Sierra Club, League of Conservation Voters Action Fund and the NRDC Action Fund that have now endorsed the leading contender for the Democratic nomination.</w:t>
      </w:r>
    </w:p>
    <w:p w14:paraId="68B0873A" w14:textId="77777777" w:rsidR="00AB3FD2" w:rsidRPr="00986471" w:rsidRDefault="00AB3FD2" w:rsidP="00AB3FD2">
      <w:pPr>
        <w:rPr>
          <w:rStyle w:val="StyleUnderline"/>
        </w:rPr>
      </w:pPr>
      <w:r w:rsidRPr="00986471">
        <w:rPr>
          <w:rStyle w:val="StyleUnderline"/>
          <w:highlight w:val="green"/>
        </w:rPr>
        <w:t>Harris</w:t>
      </w:r>
      <w:r w:rsidRPr="00986471">
        <w:rPr>
          <w:rStyle w:val="StyleUnderline"/>
        </w:rPr>
        <w:t xml:space="preserve">, as vice-president, </w:t>
      </w:r>
      <w:r w:rsidRPr="00986471">
        <w:rPr>
          <w:rStyle w:val="StyleUnderline"/>
          <w:highlight w:val="green"/>
        </w:rPr>
        <w:t>cast</w:t>
      </w:r>
      <w:r w:rsidRPr="00986471">
        <w:rPr>
          <w:rStyle w:val="StyleUnderline"/>
        </w:rPr>
        <w:t xml:space="preserve"> the </w:t>
      </w:r>
      <w:r w:rsidRPr="00986471">
        <w:rPr>
          <w:rStyle w:val="StyleUnderline"/>
          <w:highlight w:val="green"/>
        </w:rPr>
        <w:t>tie-breaking</w:t>
      </w:r>
      <w:r w:rsidRPr="00986471">
        <w:rPr>
          <w:rStyle w:val="StyleUnderline"/>
        </w:rPr>
        <w:t xml:space="preserve"> </w:t>
      </w:r>
      <w:r w:rsidRPr="00986471">
        <w:rPr>
          <w:rStyle w:val="StyleUnderline"/>
          <w:highlight w:val="green"/>
        </w:rPr>
        <w:t>vote to pass</w:t>
      </w:r>
      <w:r w:rsidRPr="00986471">
        <w:rPr>
          <w:rStyle w:val="StyleUnderline"/>
        </w:rPr>
        <w:t xml:space="preserve"> Joe </w:t>
      </w:r>
      <w:r w:rsidRPr="00986471">
        <w:rPr>
          <w:rStyle w:val="StyleUnderline"/>
          <w:highlight w:val="green"/>
        </w:rPr>
        <w:t>Biden’s</w:t>
      </w:r>
      <w:r w:rsidRPr="00986471">
        <w:rPr>
          <w:rStyle w:val="StyleUnderline"/>
        </w:rPr>
        <w:t xml:space="preserve"> landmark legislation, the </w:t>
      </w:r>
      <w:r w:rsidRPr="00986471">
        <w:rPr>
          <w:rStyle w:val="StyleUnderline"/>
          <w:highlight w:val="green"/>
        </w:rPr>
        <w:t>Inflation Reduction Act</w:t>
      </w:r>
      <w:r w:rsidRPr="00986471">
        <w:rPr>
          <w:rStyle w:val="StyleUnderline"/>
        </w:rPr>
        <w:t>, which unleashes hundreds of billions of dollars into building clean energy and electric car capacity.</w:t>
      </w:r>
      <w:r w:rsidRPr="00986471">
        <w:t xml:space="preserve"> Biden, in his Sunday letter confirming he will drop his bid to be re-elected president, </w:t>
      </w:r>
      <w:r w:rsidRPr="00986471">
        <w:rPr>
          <w:rStyle w:val="StyleUnderline"/>
        </w:rPr>
        <w:t xml:space="preserve">called the bill “the </w:t>
      </w:r>
      <w:r w:rsidRPr="00986471">
        <w:rPr>
          <w:rStyle w:val="StyleUnderline"/>
          <w:highlight w:val="green"/>
        </w:rPr>
        <w:t>most significant</w:t>
      </w:r>
      <w:r w:rsidRPr="00986471">
        <w:rPr>
          <w:rStyle w:val="StyleUnderline"/>
        </w:rPr>
        <w:t xml:space="preserve"> </w:t>
      </w:r>
      <w:r w:rsidRPr="00986471">
        <w:rPr>
          <w:rStyle w:val="StyleUnderline"/>
          <w:highlight w:val="green"/>
        </w:rPr>
        <w:t>climate legislation</w:t>
      </w:r>
      <w:r w:rsidRPr="00986471">
        <w:rPr>
          <w:rStyle w:val="StyleUnderline"/>
        </w:rPr>
        <w:t xml:space="preserve"> </w:t>
      </w:r>
      <w:r w:rsidRPr="00986471">
        <w:rPr>
          <w:rStyle w:val="StyleUnderline"/>
          <w:highlight w:val="green"/>
        </w:rPr>
        <w:t xml:space="preserve">in </w:t>
      </w:r>
      <w:r w:rsidRPr="00986471">
        <w:rPr>
          <w:rStyle w:val="StyleUnderline"/>
        </w:rPr>
        <w:t xml:space="preserve">the </w:t>
      </w:r>
      <w:r w:rsidRPr="00986471">
        <w:rPr>
          <w:rStyle w:val="StyleUnderline"/>
          <w:highlight w:val="green"/>
        </w:rPr>
        <w:t>history</w:t>
      </w:r>
      <w:r w:rsidRPr="00986471">
        <w:rPr>
          <w:rStyle w:val="StyleUnderline"/>
        </w:rPr>
        <w:t xml:space="preserve"> of the world”.</w:t>
      </w:r>
    </w:p>
    <w:p w14:paraId="5740A3E2" w14:textId="77777777" w:rsidR="00AB3FD2" w:rsidRPr="00986471" w:rsidRDefault="00AB3FD2" w:rsidP="00AB3FD2">
      <w:pPr>
        <w:rPr>
          <w:rStyle w:val="StyleUnderline"/>
        </w:rPr>
      </w:pPr>
      <w:r w:rsidRPr="00986471">
        <w:rPr>
          <w:rStyle w:val="StyleUnderline"/>
        </w:rPr>
        <w:t>Kamala Harris stands at a lectern which has the vice-president seal</w:t>
      </w:r>
      <w:r w:rsidRPr="00986471">
        <w:t xml:space="preserve">. </w:t>
      </w:r>
      <w:r w:rsidRPr="00986471">
        <w:rPr>
          <w:rStyle w:val="StyleUnderline"/>
        </w:rPr>
        <w:t>Behind her are three US flags</w:t>
      </w:r>
    </w:p>
    <w:p w14:paraId="65DBF528" w14:textId="77777777" w:rsidR="00AB3FD2" w:rsidRPr="00986471" w:rsidRDefault="00AB3FD2" w:rsidP="00AB3FD2">
      <w:pPr>
        <w:rPr>
          <w:rStyle w:val="StyleUnderline"/>
        </w:rPr>
      </w:pPr>
      <w:r w:rsidRPr="00986471">
        <w:rPr>
          <w:rStyle w:val="StyleUnderline"/>
        </w:rPr>
        <w:t>The pros and cons of Kamala Harris</w:t>
      </w:r>
      <w:r w:rsidRPr="00986471">
        <w:t xml:space="preserve">: </w:t>
      </w:r>
      <w:r w:rsidRPr="00986471">
        <w:rPr>
          <w:rStyle w:val="StyleUnderline"/>
        </w:rPr>
        <w:t>a progressive reformer forced to run on Biden’s record</w:t>
      </w:r>
    </w:p>
    <w:p w14:paraId="4258FA7D" w14:textId="77777777" w:rsidR="00AB3FD2" w:rsidRPr="00986471" w:rsidRDefault="00AB3FD2" w:rsidP="00AB3FD2">
      <w:pPr>
        <w:rPr>
          <w:rStyle w:val="StyleUnderline"/>
        </w:rPr>
      </w:pPr>
      <w:r w:rsidRPr="00986471">
        <w:rPr>
          <w:rStyle w:val="StyleUnderline"/>
        </w:rPr>
        <w:t>Extolling this record</w:t>
      </w:r>
      <w:r w:rsidRPr="00986471">
        <w:t xml:space="preserve">, faced by an opponent who dismisses a climate crisis that is of growing concern to American voters amid a scorchingly hot summer, will be a key task for Harris should she gain the Democratic nomination. “President Harris would kick ass against Trump,” said Gina McCarthy, </w:t>
      </w:r>
      <w:r w:rsidRPr="00986471">
        <w:rPr>
          <w:rStyle w:val="StyleUnderline"/>
        </w:rPr>
        <w:t>Biden’s former chief climate adviser</w:t>
      </w:r>
      <w:r w:rsidRPr="00986471">
        <w:t>.</w:t>
      </w:r>
    </w:p>
    <w:p w14:paraId="6A8E6A05" w14:textId="77777777" w:rsidR="00AB3FD2" w:rsidRPr="00986471" w:rsidRDefault="00AB3FD2" w:rsidP="00AB3FD2">
      <w:pPr>
        <w:rPr>
          <w:rStyle w:val="StyleUnderline"/>
        </w:rPr>
      </w:pPr>
      <w:r w:rsidRPr="00986471">
        <w:rPr>
          <w:rStyle w:val="StyleUnderline"/>
        </w:rPr>
        <w:t xml:space="preserve">“She has </w:t>
      </w:r>
      <w:r w:rsidRPr="00986471">
        <w:rPr>
          <w:rStyle w:val="StyleUnderline"/>
          <w:highlight w:val="green"/>
        </w:rPr>
        <w:t>spent her whole</w:t>
      </w:r>
      <w:r w:rsidRPr="00986471">
        <w:rPr>
          <w:rStyle w:val="StyleUnderline"/>
        </w:rPr>
        <w:t xml:space="preserve"> </w:t>
      </w:r>
      <w:r w:rsidRPr="00986471">
        <w:rPr>
          <w:rStyle w:val="StyleUnderline"/>
          <w:highlight w:val="green"/>
        </w:rPr>
        <w:t>life</w:t>
      </w:r>
      <w:r w:rsidRPr="00986471">
        <w:rPr>
          <w:rStyle w:val="StyleUnderline"/>
        </w:rPr>
        <w:t xml:space="preserve"> </w:t>
      </w:r>
      <w:r w:rsidRPr="00986471">
        <w:rPr>
          <w:rStyle w:val="StyleUnderline"/>
          <w:highlight w:val="green"/>
        </w:rPr>
        <w:t>committed to justice</w:t>
      </w:r>
      <w:r w:rsidRPr="00986471">
        <w:t xml:space="preserve">, fighting for the underdog, and making sure that no one is above the law. She will fight every day for all Americans to have access to clean air, </w:t>
      </w:r>
      <w:r w:rsidRPr="00986471">
        <w:rPr>
          <w:rStyle w:val="StyleUnderline"/>
          <w:highlight w:val="green"/>
        </w:rPr>
        <w:t>clean water</w:t>
      </w:r>
      <w:r w:rsidRPr="00986471">
        <w:rPr>
          <w:rStyle w:val="StyleUnderline"/>
        </w:rPr>
        <w:t xml:space="preserve"> </w:t>
      </w:r>
      <w:r w:rsidRPr="00986471">
        <w:rPr>
          <w:rStyle w:val="StyleUnderline"/>
          <w:highlight w:val="green"/>
        </w:rPr>
        <w:t>and a healthy</w:t>
      </w:r>
      <w:r w:rsidRPr="00986471">
        <w:rPr>
          <w:rStyle w:val="StyleUnderline"/>
        </w:rPr>
        <w:t xml:space="preserve"> </w:t>
      </w:r>
      <w:r w:rsidRPr="00986471">
        <w:rPr>
          <w:rStyle w:val="StyleUnderline"/>
          <w:highlight w:val="green"/>
        </w:rPr>
        <w:t>environment</w:t>
      </w:r>
      <w:r w:rsidRPr="00986471">
        <w:rPr>
          <w:rStyle w:val="StyleUnderline"/>
        </w:rPr>
        <w:t>.”</w:t>
      </w:r>
    </w:p>
    <w:p w14:paraId="74862F22" w14:textId="77777777" w:rsidR="00AB3FD2" w:rsidRPr="00986471" w:rsidRDefault="00AB3FD2" w:rsidP="00AB3FD2">
      <w:pPr>
        <w:rPr>
          <w:rStyle w:val="StyleUnderline"/>
        </w:rPr>
      </w:pPr>
      <w:r w:rsidRPr="00986471">
        <w:rPr>
          <w:rStyle w:val="StyleUnderline"/>
        </w:rPr>
        <w:t>Harris’s work on environmental issues stretches back to the early stages of her career two decades ago</w:t>
      </w:r>
      <w:r w:rsidRPr="00986471">
        <w:t>, when she created one of the US’s first environmental justice units as San Francisco’s district attorney. Later, as attorney general of California, Harris secured multimillion-dollar settlements from Volkswagen for rigging vehicles with emissions-cheating software and from the oil firms Phillips 66 and ConocoPhillips for environmental violations.</w:t>
      </w:r>
    </w:p>
    <w:p w14:paraId="5ACB2C14" w14:textId="77777777" w:rsidR="00AB3FD2" w:rsidRPr="00986471" w:rsidRDefault="00AB3FD2" w:rsidP="00AB3FD2">
      <w:pPr>
        <w:rPr>
          <w:rStyle w:val="StyleUnderline"/>
        </w:rPr>
      </w:pPr>
      <w:r w:rsidRPr="00986471">
        <w:rPr>
          <w:rStyle w:val="StyleUnderline"/>
        </w:rPr>
        <w:t>She once claimed</w:t>
      </w:r>
      <w:r w:rsidRPr="00986471">
        <w:t xml:space="preserve">, incorrectly, that she also sued ExxonMobil, </w:t>
      </w:r>
      <w:r w:rsidRPr="00986471">
        <w:rPr>
          <w:rStyle w:val="StyleUnderline"/>
        </w:rPr>
        <w:t>although she did investigate the company over its climate change disclosures</w:t>
      </w:r>
      <w:r w:rsidRPr="00986471">
        <w:t>. As a US senator, Harris further built her climate credentials by becoming a co-sponsor of the Green New Deal, a resolution that called for the US to swiftly transition to 100% clean energy while providing well-paying jobs and healthcare assurances.</w:t>
      </w:r>
    </w:p>
    <w:p w14:paraId="3F66D781" w14:textId="77777777" w:rsidR="00AB3FD2" w:rsidRPr="00986471" w:rsidRDefault="00AB3FD2" w:rsidP="00AB3FD2">
      <w:pPr>
        <w:rPr>
          <w:rStyle w:val="StyleUnderline"/>
        </w:rPr>
      </w:pPr>
      <w:r w:rsidRPr="00986471">
        <w:rPr>
          <w:rStyle w:val="StyleUnderline"/>
        </w:rPr>
        <w:t xml:space="preserve">When </w:t>
      </w:r>
      <w:r w:rsidRPr="00986471">
        <w:rPr>
          <w:rStyle w:val="StyleUnderline"/>
          <w:highlight w:val="green"/>
        </w:rPr>
        <w:t>Harris</w:t>
      </w:r>
      <w:r w:rsidRPr="00986471">
        <w:rPr>
          <w:rStyle w:val="StyleUnderline"/>
        </w:rPr>
        <w:t xml:space="preserve"> ran for the Democratic presidential primary in 2019, she </w:t>
      </w:r>
      <w:r w:rsidRPr="00986471">
        <w:rPr>
          <w:rStyle w:val="StyleUnderline"/>
          <w:highlight w:val="green"/>
        </w:rPr>
        <w:t>promoted a green agenda</w:t>
      </w:r>
      <w:r w:rsidRPr="00986471">
        <w:rPr>
          <w:rStyle w:val="StyleUnderline"/>
        </w:rPr>
        <w:t xml:space="preserve"> far more ambitious than Biden’s, calling for a </w:t>
      </w:r>
      <w:r w:rsidRPr="00986471">
        <w:rPr>
          <w:rStyle w:val="StyleUnderline"/>
          <w:highlight w:val="green"/>
        </w:rPr>
        <w:t>carbon tax,</w:t>
      </w:r>
      <w:r w:rsidRPr="00986471">
        <w:rPr>
          <w:rStyle w:val="StyleUnderline"/>
        </w:rPr>
        <w:t xml:space="preserve"> a </w:t>
      </w:r>
      <w:r w:rsidRPr="00986471">
        <w:rPr>
          <w:rStyle w:val="StyleUnderline"/>
          <w:highlight w:val="green"/>
        </w:rPr>
        <w:t>ban on fracking</w:t>
      </w:r>
      <w:r w:rsidRPr="00986471">
        <w:rPr>
          <w:rStyle w:val="StyleUnderline"/>
        </w:rPr>
        <w:t xml:space="preserve"> for oil and gas on public lands and a $10tn investment </w:t>
      </w:r>
      <w:r w:rsidRPr="00986471">
        <w:rPr>
          <w:rStyle w:val="StyleUnderline"/>
          <w:highlight w:val="green"/>
        </w:rPr>
        <w:t>to help combat global heating</w:t>
      </w:r>
      <w:r w:rsidRPr="00986471">
        <w:rPr>
          <w:rStyle w:val="StyleUnderline"/>
        </w:rPr>
        <w:t>.</w:t>
      </w:r>
    </w:p>
    <w:p w14:paraId="67663A57" w14:textId="77777777" w:rsidR="00AB3FD2" w:rsidRPr="00986471" w:rsidRDefault="00AB3FD2" w:rsidP="00AB3FD2">
      <w:r w:rsidRPr="00986471">
        <w:rPr>
          <w:rStyle w:val="StyleUnderline"/>
        </w:rPr>
        <w:t xml:space="preserve">While this turned into little more than a </w:t>
      </w:r>
      <w:proofErr w:type="spellStart"/>
      <w:r w:rsidRPr="00986471">
        <w:rPr>
          <w:rStyle w:val="StyleUnderline"/>
        </w:rPr>
        <w:t>wishlist</w:t>
      </w:r>
      <w:proofErr w:type="spellEnd"/>
      <w:r w:rsidRPr="00986471">
        <w:t xml:space="preserve">, Harris became a champion of Biden’s climate bill once she became vice-president. She represented the US in Biden’s stead at last year’s Cop28 UN climate summit in Dubai where she took a thinly veiled swipe at Trump, </w:t>
      </w:r>
      <w:r w:rsidRPr="00986471">
        <w:rPr>
          <w:rStyle w:val="StyleUnderline"/>
        </w:rPr>
        <w:t>who has called climate change a “hoax” and promised to “drill</w:t>
      </w:r>
      <w:r w:rsidRPr="00986471">
        <w:t>, baby, drill” for oil and gas if elected again.</w:t>
      </w:r>
    </w:p>
    <w:p w14:paraId="57D90A93" w14:textId="77777777" w:rsidR="00AB3FD2" w:rsidRPr="00986471" w:rsidRDefault="00AB3FD2" w:rsidP="00AB3FD2">
      <w:pPr>
        <w:rPr>
          <w:rStyle w:val="StyleUnderline"/>
        </w:rPr>
      </w:pPr>
      <w:r w:rsidRPr="00986471">
        <w:t>“Continued progress will not be possible without a fight,” Harris told assembled world leaders at the Cop28 talks. “Our action collectively, or worse, our inaction will impact billions of people for decades to come.</w:t>
      </w:r>
    </w:p>
    <w:p w14:paraId="3C77839E" w14:textId="77777777" w:rsidR="00AB3FD2" w:rsidRPr="00986471" w:rsidRDefault="00AB3FD2" w:rsidP="00AB3FD2">
      <w:r w:rsidRPr="00986471">
        <w:rPr>
          <w:rStyle w:val="StyleUnderline"/>
        </w:rPr>
        <w:t>“Around the world</w:t>
      </w:r>
      <w:r w:rsidRPr="00986471">
        <w:t xml:space="preserve">, there are those who seek to slow or stop our progress. </w:t>
      </w:r>
      <w:r w:rsidRPr="00986471">
        <w:rPr>
          <w:rStyle w:val="StyleUnderline"/>
        </w:rPr>
        <w:t>Leaders who deny climate science</w:t>
      </w:r>
      <w:r w:rsidRPr="00986471">
        <w:t xml:space="preserve">, </w:t>
      </w:r>
      <w:r w:rsidRPr="00986471">
        <w:rPr>
          <w:rStyle w:val="StyleUnderline"/>
        </w:rPr>
        <w:t>delay climate action and spread misinformation</w:t>
      </w:r>
      <w:r w:rsidRPr="00986471">
        <w:t>. Corporations that greenwash their climate inaction and lobby for billions of dollars in fossil fuel subsidies.”</w:t>
      </w:r>
    </w:p>
    <w:p w14:paraId="5001128C" w14:textId="77777777" w:rsidR="00AB3FD2" w:rsidRPr="00986471" w:rsidRDefault="00AB3FD2" w:rsidP="00AB3FD2">
      <w:pPr>
        <w:rPr>
          <w:rStyle w:val="StyleUnderline"/>
        </w:rPr>
      </w:pPr>
      <w:r w:rsidRPr="00986471">
        <w:t>Harris no longer mentions the Green New Deal – which has been roundly vilified by conservatives – but environmental groups see an instinctive ally in the vice-president, should she secure the nomination and beat Trump.</w:t>
      </w:r>
    </w:p>
    <w:p w14:paraId="1AD8EE0B" w14:textId="517C5091" w:rsidR="003C5752" w:rsidRPr="003C5752" w:rsidRDefault="00AB3FD2" w:rsidP="003C5752">
      <w:r w:rsidRPr="00986471">
        <w:rPr>
          <w:rStyle w:val="StyleUnderline"/>
          <w:highlight w:val="green"/>
        </w:rPr>
        <w:t>Climate groups</w:t>
      </w:r>
      <w:r w:rsidRPr="00986471">
        <w:rPr>
          <w:rStyle w:val="StyleUnderline"/>
        </w:rPr>
        <w:t xml:space="preserve"> who said just last week they questioned Biden’s ability to win in November are now </w:t>
      </w:r>
      <w:r w:rsidRPr="00986471">
        <w:rPr>
          <w:rStyle w:val="StyleUnderline"/>
          <w:highlight w:val="green"/>
        </w:rPr>
        <w:t>starting to swing behind Harris</w:t>
      </w:r>
      <w:r w:rsidRPr="00986471">
        <w:t xml:space="preserve">. “We’re ready to go full steam ahead talking with young people about the stakes of this election and what a second Trump presidency would mean for our generation,” said Aru Shiney-Ajay, executive director of Sunrise, </w:t>
      </w:r>
      <w:r w:rsidRPr="00986471">
        <w:rPr>
          <w:rStyle w:val="StyleUnderline"/>
        </w:rPr>
        <w:t>the youth-led climate group</w:t>
      </w:r>
      <w:r w:rsidRPr="00986471">
        <w:t>.</w:t>
      </w:r>
    </w:p>
    <w:p w14:paraId="5F3DBEFF" w14:textId="77777777" w:rsidR="003C5752" w:rsidRPr="00DF6D1B" w:rsidRDefault="003C5752" w:rsidP="003C5752">
      <w:pPr>
        <w:keepNext/>
        <w:keepLines/>
        <w:spacing w:before="40" w:after="0"/>
        <w:outlineLvl w:val="3"/>
        <w:rPr>
          <w:rFonts w:eastAsia="Times New Roman" w:cs="Times New Roman"/>
          <w:b/>
          <w:iCs/>
          <w:sz w:val="26"/>
        </w:rPr>
      </w:pPr>
      <w:r w:rsidRPr="00DF6D1B">
        <w:rPr>
          <w:rFonts w:eastAsia="Times New Roman" w:cs="Times New Roman"/>
          <w:b/>
          <w:iCs/>
          <w:sz w:val="26"/>
        </w:rPr>
        <w:t>Harris prioritizes climate action</w:t>
      </w:r>
    </w:p>
    <w:p w14:paraId="5ED52F6D" w14:textId="77777777" w:rsidR="003C5752" w:rsidRPr="00DF6D1B" w:rsidRDefault="003C5752" w:rsidP="003C5752">
      <w:pPr>
        <w:rPr>
          <w:rFonts w:eastAsia="Aptos"/>
          <w:sz w:val="16"/>
        </w:rPr>
      </w:pPr>
      <w:r w:rsidRPr="00DF6D1B">
        <w:rPr>
          <w:rFonts w:eastAsia="Aptos"/>
          <w:b/>
          <w:bCs/>
          <w:sz w:val="26"/>
        </w:rPr>
        <w:t xml:space="preserve">Friedman 7/22 </w:t>
      </w:r>
      <w:r w:rsidRPr="00DF6D1B">
        <w:rPr>
          <w:rFonts w:eastAsia="Aptos"/>
          <w:sz w:val="16"/>
        </w:rPr>
        <w:t>Lisa Friedman is a Times reporter who writes about how governments are addressing climate change and the effects of those policies on communities. (Lisa Friedman, 7-22-2024, “Here’s where Kamala Harris stands on climate,”</w:t>
      </w:r>
      <w:r w:rsidRPr="00DF6D1B">
        <w:rPr>
          <w:rFonts w:eastAsia="Aptos"/>
          <w:i/>
          <w:iCs/>
          <w:sz w:val="16"/>
        </w:rPr>
        <w:t xml:space="preserve"> Forbes</w:t>
      </w:r>
      <w:r w:rsidRPr="00DF6D1B">
        <w:rPr>
          <w:rFonts w:eastAsia="Aptos"/>
          <w:sz w:val="16"/>
        </w:rPr>
        <w:t xml:space="preserve">, DA: 7-25-2024, </w:t>
      </w:r>
      <w:hyperlink r:id="rId29" w:history="1">
        <w:r w:rsidRPr="00DF6D1B">
          <w:rPr>
            <w:rFonts w:eastAsia="Aptos"/>
            <w:color w:val="467886"/>
            <w:u w:val="single"/>
          </w:rPr>
          <w:t>https://www.seattletimes.com/nation-world/heres-where-kamala-harris-stands-on-climate/</w:t>
        </w:r>
      </w:hyperlink>
      <w:r w:rsidRPr="00DF6D1B">
        <w:rPr>
          <w:rFonts w:eastAsia="Aptos"/>
          <w:sz w:val="16"/>
        </w:rPr>
        <w:t>.) SP</w:t>
      </w:r>
    </w:p>
    <w:p w14:paraId="33894CED" w14:textId="77777777" w:rsidR="003C5752" w:rsidRPr="00DF6D1B" w:rsidRDefault="003C5752" w:rsidP="003C5752">
      <w:pPr>
        <w:rPr>
          <w:rFonts w:eastAsia="Aptos"/>
          <w:u w:val="single"/>
        </w:rPr>
      </w:pPr>
      <w:r w:rsidRPr="00DF6D1B">
        <w:rPr>
          <w:rFonts w:eastAsia="Aptos"/>
          <w:u w:val="single"/>
        </w:rPr>
        <w:t xml:space="preserve">Vice President Kamala </w:t>
      </w:r>
      <w:r w:rsidRPr="00DF6D1B">
        <w:rPr>
          <w:rFonts w:eastAsia="Aptos"/>
          <w:highlight w:val="cyan"/>
          <w:u w:val="single"/>
        </w:rPr>
        <w:t>Harris has</w:t>
      </w:r>
      <w:r w:rsidRPr="00DF6D1B">
        <w:rPr>
          <w:rFonts w:eastAsia="Aptos"/>
          <w:u w:val="single"/>
        </w:rPr>
        <w:t xml:space="preserve"> for years </w:t>
      </w:r>
      <w:r w:rsidRPr="00DF6D1B">
        <w:rPr>
          <w:rFonts w:eastAsia="Aptos"/>
          <w:highlight w:val="cyan"/>
          <w:u w:val="single"/>
        </w:rPr>
        <w:t>made the environment a top concern, from</w:t>
      </w:r>
      <w:r w:rsidRPr="00DF6D1B">
        <w:rPr>
          <w:rFonts w:eastAsia="Aptos"/>
          <w:u w:val="single"/>
        </w:rPr>
        <w:t xml:space="preserve"> prosecuting polluters as California’s attorney general to </w:t>
      </w:r>
      <w:r w:rsidRPr="00DF6D1B">
        <w:rPr>
          <w:rFonts w:eastAsia="Aptos"/>
          <w:highlight w:val="cyan"/>
          <w:u w:val="single"/>
        </w:rPr>
        <w:t>sponsoring the</w:t>
      </w:r>
      <w:r w:rsidRPr="00DF6D1B">
        <w:rPr>
          <w:rFonts w:eastAsia="Aptos"/>
          <w:u w:val="single"/>
        </w:rPr>
        <w:t xml:space="preserve"> </w:t>
      </w:r>
      <w:r w:rsidRPr="00DF6D1B">
        <w:rPr>
          <w:rFonts w:eastAsia="Aptos"/>
          <w:highlight w:val="cyan"/>
          <w:u w:val="single"/>
        </w:rPr>
        <w:t>G</w:t>
      </w:r>
      <w:r w:rsidRPr="00DF6D1B">
        <w:rPr>
          <w:rFonts w:eastAsia="Aptos"/>
          <w:u w:val="single"/>
        </w:rPr>
        <w:t xml:space="preserve">reen </w:t>
      </w:r>
      <w:r w:rsidRPr="00DF6D1B">
        <w:rPr>
          <w:rFonts w:eastAsia="Aptos"/>
          <w:highlight w:val="cyan"/>
          <w:u w:val="single"/>
        </w:rPr>
        <w:t>N</w:t>
      </w:r>
      <w:r w:rsidRPr="00DF6D1B">
        <w:rPr>
          <w:rFonts w:eastAsia="Aptos"/>
          <w:u w:val="single"/>
        </w:rPr>
        <w:t xml:space="preserve">ew </w:t>
      </w:r>
      <w:r w:rsidRPr="00DF6D1B">
        <w:rPr>
          <w:rFonts w:eastAsia="Aptos"/>
          <w:highlight w:val="cyan"/>
          <w:u w:val="single"/>
        </w:rPr>
        <w:t>D</w:t>
      </w:r>
      <w:r w:rsidRPr="00DF6D1B">
        <w:rPr>
          <w:rFonts w:eastAsia="Aptos"/>
          <w:u w:val="single"/>
        </w:rPr>
        <w:t>eal</w:t>
      </w:r>
      <w:r w:rsidRPr="00DF6D1B">
        <w:rPr>
          <w:rFonts w:eastAsia="Aptos"/>
          <w:sz w:val="16"/>
        </w:rPr>
        <w:t xml:space="preserve"> as a senator </w:t>
      </w:r>
      <w:r w:rsidRPr="00DF6D1B">
        <w:rPr>
          <w:rFonts w:eastAsia="Aptos"/>
          <w:highlight w:val="cyan"/>
          <w:u w:val="single"/>
        </w:rPr>
        <w:t>to casting</w:t>
      </w:r>
      <w:r w:rsidRPr="00DF6D1B">
        <w:rPr>
          <w:rFonts w:eastAsia="Aptos"/>
          <w:u w:val="single"/>
        </w:rPr>
        <w:t xml:space="preserve"> the tiebreaking </w:t>
      </w:r>
      <w:r w:rsidRPr="00DF6D1B">
        <w:rPr>
          <w:rFonts w:eastAsia="Aptos"/>
          <w:highlight w:val="cyan"/>
          <w:u w:val="single"/>
        </w:rPr>
        <w:t>vote</w:t>
      </w:r>
      <w:r w:rsidRPr="00DF6D1B">
        <w:rPr>
          <w:rFonts w:eastAsia="Aptos"/>
          <w:u w:val="single"/>
        </w:rPr>
        <w:t xml:space="preserve"> as vice president </w:t>
      </w:r>
      <w:r w:rsidRPr="00DF6D1B">
        <w:rPr>
          <w:rFonts w:eastAsia="Aptos"/>
          <w:highlight w:val="cyan"/>
          <w:u w:val="single"/>
        </w:rPr>
        <w:t>for the</w:t>
      </w:r>
      <w:r w:rsidRPr="00DF6D1B">
        <w:rPr>
          <w:rFonts w:eastAsia="Aptos"/>
          <w:u w:val="single"/>
        </w:rPr>
        <w:t xml:space="preserve"> 2022 </w:t>
      </w:r>
      <w:r w:rsidRPr="00DF6D1B">
        <w:rPr>
          <w:rFonts w:eastAsia="Aptos"/>
          <w:highlight w:val="cyan"/>
          <w:u w:val="single"/>
        </w:rPr>
        <w:t>Inflation Reduction Act</w:t>
      </w:r>
      <w:r w:rsidRPr="00DF6D1B">
        <w:rPr>
          <w:rFonts w:eastAsia="Aptos"/>
          <w:u w:val="single"/>
        </w:rPr>
        <w:t>, the largest climate investment in U.S. history.</w:t>
      </w:r>
    </w:p>
    <w:p w14:paraId="35590241" w14:textId="77777777" w:rsidR="003C5752" w:rsidRPr="00DF6D1B" w:rsidRDefault="003C5752" w:rsidP="003C5752">
      <w:pPr>
        <w:rPr>
          <w:rFonts w:eastAsia="Aptos"/>
          <w:sz w:val="16"/>
        </w:rPr>
      </w:pPr>
      <w:r w:rsidRPr="00DF6D1B">
        <w:rPr>
          <w:rFonts w:eastAsia="Aptos"/>
          <w:sz w:val="16"/>
        </w:rPr>
        <w:t>As she runs for the White House</w:t>
      </w:r>
      <w:r w:rsidRPr="00DF6D1B">
        <w:rPr>
          <w:rFonts w:eastAsia="Aptos"/>
          <w:u w:val="single"/>
        </w:rPr>
        <w:t xml:space="preserve">, </w:t>
      </w:r>
      <w:r w:rsidRPr="00DF6D1B">
        <w:rPr>
          <w:rFonts w:eastAsia="Aptos"/>
          <w:highlight w:val="cyan"/>
          <w:u w:val="single"/>
        </w:rPr>
        <w:t>Harris is</w:t>
      </w:r>
      <w:r w:rsidRPr="00DF6D1B">
        <w:rPr>
          <w:rFonts w:eastAsia="Aptos"/>
          <w:u w:val="single"/>
        </w:rPr>
        <w:t xml:space="preserve"> widely </w:t>
      </w:r>
      <w:r w:rsidRPr="00DF6D1B">
        <w:rPr>
          <w:rFonts w:eastAsia="Aptos"/>
          <w:highlight w:val="cyan"/>
          <w:u w:val="single"/>
        </w:rPr>
        <w:t>expected to</w:t>
      </w:r>
      <w:r w:rsidRPr="00DF6D1B">
        <w:rPr>
          <w:rFonts w:eastAsia="Aptos"/>
          <w:u w:val="single"/>
        </w:rPr>
        <w:t xml:space="preserve"> try to </w:t>
      </w:r>
      <w:r w:rsidRPr="00DF6D1B">
        <w:rPr>
          <w:rFonts w:eastAsia="Aptos"/>
          <w:b/>
          <w:iCs/>
          <w:highlight w:val="cyan"/>
          <w:u w:val="single"/>
          <w:bdr w:val="single" w:sz="8" w:space="0" w:color="auto"/>
        </w:rPr>
        <w:t>protect the climate</w:t>
      </w:r>
      <w:r w:rsidRPr="00DF6D1B">
        <w:rPr>
          <w:rFonts w:eastAsia="Aptos"/>
          <w:u w:val="single"/>
        </w:rPr>
        <w:t xml:space="preserve"> achievements of the Biden administration,</w:t>
      </w:r>
      <w:r w:rsidRPr="00DF6D1B">
        <w:rPr>
          <w:rFonts w:eastAsia="Aptos"/>
          <w:sz w:val="16"/>
        </w:rPr>
        <w:t xml:space="preserve"> a position that could resonate with voters during a summer of record heat. </w:t>
      </w:r>
      <w:r w:rsidRPr="00DF6D1B">
        <w:rPr>
          <w:rFonts w:eastAsia="Aptos"/>
          <w:u w:val="single"/>
        </w:rPr>
        <w:t xml:space="preserve">A clear majority of </w:t>
      </w:r>
      <w:r w:rsidRPr="00DF6D1B">
        <w:rPr>
          <w:rFonts w:eastAsia="Aptos"/>
          <w:highlight w:val="cyan"/>
          <w:u w:val="single"/>
        </w:rPr>
        <w:t>Americans</w:t>
      </w:r>
      <w:r w:rsidRPr="00DF6D1B">
        <w:rPr>
          <w:rFonts w:eastAsia="Aptos"/>
          <w:u w:val="single"/>
        </w:rPr>
        <w:t xml:space="preserve">, 65%, </w:t>
      </w:r>
      <w:r w:rsidRPr="00DF6D1B">
        <w:rPr>
          <w:rFonts w:eastAsia="Aptos"/>
          <w:highlight w:val="cyan"/>
          <w:u w:val="single"/>
        </w:rPr>
        <w:t>want</w:t>
      </w:r>
      <w:r w:rsidRPr="00DF6D1B">
        <w:rPr>
          <w:rFonts w:eastAsia="Aptos"/>
          <w:u w:val="single"/>
        </w:rPr>
        <w:t xml:space="preserve">s the country to focus on increasing solar, wind and other </w:t>
      </w:r>
      <w:r w:rsidRPr="00DF6D1B">
        <w:rPr>
          <w:rFonts w:eastAsia="Aptos"/>
          <w:highlight w:val="cyan"/>
          <w:u w:val="single"/>
        </w:rPr>
        <w:t>renewable energy</w:t>
      </w:r>
      <w:r w:rsidRPr="00DF6D1B">
        <w:rPr>
          <w:rFonts w:eastAsia="Aptos"/>
          <w:u w:val="single"/>
        </w:rPr>
        <w:t xml:space="preserve"> and not fossil fuels</w:t>
      </w:r>
      <w:r w:rsidRPr="00DF6D1B">
        <w:rPr>
          <w:rFonts w:eastAsia="Aptos"/>
          <w:sz w:val="16"/>
        </w:rPr>
        <w:t>, according to a May survey by the Pew Research Center.</w:t>
      </w:r>
    </w:p>
    <w:p w14:paraId="32B84F81" w14:textId="77777777" w:rsidR="003C5752" w:rsidRPr="00DF6D1B" w:rsidRDefault="003C5752" w:rsidP="003C5752">
      <w:pPr>
        <w:rPr>
          <w:rFonts w:eastAsia="Aptos"/>
          <w:u w:val="single"/>
        </w:rPr>
      </w:pPr>
      <w:r w:rsidRPr="00DF6D1B">
        <w:rPr>
          <w:rFonts w:eastAsia="Aptos"/>
          <w:sz w:val="16"/>
        </w:rPr>
        <w:t xml:space="preserve">Last year, </w:t>
      </w:r>
      <w:r w:rsidRPr="00DF6D1B">
        <w:rPr>
          <w:rFonts w:eastAsia="Aptos"/>
          <w:u w:val="single"/>
        </w:rPr>
        <w:t>Harris flew to the United Nations global climate summit</w:t>
      </w:r>
      <w:r w:rsidRPr="00DF6D1B">
        <w:rPr>
          <w:rFonts w:eastAsia="Aptos"/>
          <w:sz w:val="16"/>
        </w:rPr>
        <w:t xml:space="preserve"> in Dubai, United Arab Emirates, </w:t>
      </w:r>
      <w:r w:rsidRPr="00DF6D1B">
        <w:rPr>
          <w:rFonts w:eastAsia="Aptos"/>
          <w:u w:val="single"/>
        </w:rPr>
        <w:t xml:space="preserve">where she told world leaders that “the urgency of this moment is clear. </w:t>
      </w:r>
      <w:r w:rsidRPr="00DF6D1B">
        <w:rPr>
          <w:rFonts w:eastAsia="Aptos"/>
          <w:highlight w:val="cyan"/>
          <w:u w:val="single"/>
        </w:rPr>
        <w:t xml:space="preserve">The clock is </w:t>
      </w:r>
      <w:r w:rsidRPr="00DF6D1B">
        <w:rPr>
          <w:rFonts w:eastAsia="Aptos"/>
          <w:b/>
          <w:iCs/>
          <w:highlight w:val="cyan"/>
          <w:u w:val="single"/>
          <w:bdr w:val="single" w:sz="8" w:space="0" w:color="auto"/>
        </w:rPr>
        <w:t>no longer just ticking</w:t>
      </w:r>
      <w:r w:rsidRPr="00DF6D1B">
        <w:rPr>
          <w:rFonts w:eastAsia="Aptos"/>
          <w:highlight w:val="cyan"/>
          <w:u w:val="single"/>
        </w:rPr>
        <w:t>, it is banging</w:t>
      </w:r>
      <w:r w:rsidRPr="00DF6D1B">
        <w:rPr>
          <w:rFonts w:eastAsia="Aptos"/>
          <w:u w:val="single"/>
        </w:rPr>
        <w:t>. And we must make up for lost time.”</w:t>
      </w:r>
    </w:p>
    <w:p w14:paraId="63CEE42C" w14:textId="77777777" w:rsidR="003C5752" w:rsidRPr="00DF6D1B" w:rsidRDefault="003C5752" w:rsidP="003C5752">
      <w:pPr>
        <w:rPr>
          <w:rFonts w:eastAsia="Aptos"/>
          <w:sz w:val="16"/>
        </w:rPr>
      </w:pPr>
      <w:r w:rsidRPr="00DF6D1B">
        <w:rPr>
          <w:rFonts w:eastAsia="Aptos"/>
          <w:sz w:val="16"/>
        </w:rPr>
        <w:t xml:space="preserve">That was a subtle reference to former President Donald Trump, who made the United States the first and only country to withdraw from the global Paris Agreement to limit greenhouse gas emissions. (The United States subsequently rejoined under President Joe Biden.) The Republican nominee in the current race for the White House, </w:t>
      </w:r>
      <w:r w:rsidRPr="00DF6D1B">
        <w:rPr>
          <w:rFonts w:eastAsia="Aptos"/>
          <w:u w:val="single"/>
        </w:rPr>
        <w:t>Trump has indicated that he would again pull back from the global fight against climate change if he is elected</w:t>
      </w:r>
      <w:r w:rsidRPr="00DF6D1B">
        <w:rPr>
          <w:rFonts w:eastAsia="Aptos"/>
          <w:sz w:val="16"/>
        </w:rPr>
        <w:t xml:space="preserve"> in November.</w:t>
      </w:r>
    </w:p>
    <w:p w14:paraId="131463CC" w14:textId="77777777" w:rsidR="003C5752" w:rsidRPr="00DF6D1B" w:rsidRDefault="003C5752" w:rsidP="003C5752">
      <w:pPr>
        <w:rPr>
          <w:rFonts w:eastAsia="Aptos"/>
          <w:sz w:val="16"/>
        </w:rPr>
      </w:pPr>
      <w:r w:rsidRPr="00DF6D1B">
        <w:rPr>
          <w:rFonts w:eastAsia="Aptos"/>
          <w:sz w:val="16"/>
        </w:rPr>
        <w:t xml:space="preserve">“Around the world, </w:t>
      </w:r>
      <w:r w:rsidRPr="00DF6D1B">
        <w:rPr>
          <w:rFonts w:eastAsia="Aptos"/>
          <w:u w:val="single"/>
        </w:rPr>
        <w:t>there are those who seek to slow or stop our progress, leaders who deny climate science, delay climate action and spread misinformation</w:t>
      </w:r>
      <w:r w:rsidRPr="00DF6D1B">
        <w:rPr>
          <w:rFonts w:eastAsia="Aptos"/>
          <w:sz w:val="16"/>
        </w:rPr>
        <w:t xml:space="preserve">,” Harris said at the summit. “In the face of their resistance and in the context of this moment, </w:t>
      </w:r>
      <w:r w:rsidRPr="00DF6D1B">
        <w:rPr>
          <w:rFonts w:eastAsia="Aptos"/>
          <w:b/>
          <w:iCs/>
          <w:highlight w:val="cyan"/>
          <w:u w:val="single"/>
          <w:bdr w:val="single" w:sz="8" w:space="0" w:color="auto"/>
        </w:rPr>
        <w:t>we must do more</w:t>
      </w:r>
      <w:r w:rsidRPr="00DF6D1B">
        <w:rPr>
          <w:rFonts w:eastAsia="Aptos"/>
          <w:sz w:val="16"/>
        </w:rPr>
        <w:t>.”</w:t>
      </w:r>
    </w:p>
    <w:p w14:paraId="56413BE0" w14:textId="77777777" w:rsidR="003C5752" w:rsidRPr="00DF6D1B" w:rsidRDefault="003C5752" w:rsidP="003C5752">
      <w:pPr>
        <w:keepNext/>
        <w:keepLines/>
        <w:spacing w:before="40" w:after="0"/>
        <w:outlineLvl w:val="3"/>
        <w:rPr>
          <w:rFonts w:eastAsia="Times New Roman" w:cs="Times New Roman"/>
          <w:b/>
          <w:iCs/>
          <w:sz w:val="26"/>
        </w:rPr>
      </w:pPr>
      <w:r w:rsidRPr="00DF6D1B">
        <w:rPr>
          <w:rFonts w:eastAsia="Times New Roman" w:cs="Times New Roman"/>
          <w:b/>
          <w:iCs/>
          <w:sz w:val="26"/>
        </w:rPr>
        <w:t>Harris’ economic policies will mirror Biden’s – necessary for Climate action</w:t>
      </w:r>
    </w:p>
    <w:p w14:paraId="1FA2D5A5" w14:textId="77777777" w:rsidR="003C5752" w:rsidRPr="00DF6D1B" w:rsidRDefault="003C5752" w:rsidP="003C5752">
      <w:r w:rsidRPr="00DF6D1B">
        <w:rPr>
          <w:rStyle w:val="Style13ptBold"/>
        </w:rPr>
        <w:t xml:space="preserve">Davidson 24 </w:t>
      </w:r>
      <w:r w:rsidRPr="00DF6D1B">
        <w:t xml:space="preserve">[Paul Davidson, Paul Davidson attended the Medill school of journalism, Northwestern university. He is an economics and Jobs reporter. 07-23-24, accessed 7-25-2024, “Kamala Harris’ economic policies may largely mirror Biden’s, from taxes to immigration”, USA TODAY, </w:t>
      </w:r>
      <w:hyperlink r:id="rId30" w:history="1">
        <w:r w:rsidRPr="00DF6D1B">
          <w:rPr>
            <w:rStyle w:val="Hyperlink"/>
          </w:rPr>
          <w:t>https://www.usatoday.com/story/money/2024/07/23/kamala-harris-economic-policies/74501488007/</w:t>
        </w:r>
      </w:hyperlink>
      <w:r w:rsidRPr="00DF6D1B">
        <w:t>]Lex AB</w:t>
      </w:r>
    </w:p>
    <w:p w14:paraId="44EAE98B" w14:textId="77777777" w:rsidR="003C5752" w:rsidRPr="00DF6D1B" w:rsidRDefault="003C5752" w:rsidP="003C5752">
      <w:pPr>
        <w:rPr>
          <w:rFonts w:eastAsia="Aptos" w:cs="Times New Roman"/>
          <w:u w:val="single"/>
        </w:rPr>
      </w:pPr>
      <w:r w:rsidRPr="00DF6D1B">
        <w:rPr>
          <w:rFonts w:eastAsia="Aptos"/>
          <w:highlight w:val="cyan"/>
          <w:u w:val="single"/>
        </w:rPr>
        <w:t>Vice President</w:t>
      </w:r>
      <w:r w:rsidRPr="00DF6D1B">
        <w:rPr>
          <w:rFonts w:eastAsia="Aptos"/>
          <w:u w:val="single"/>
        </w:rPr>
        <w:t xml:space="preserve"> Kamala </w:t>
      </w:r>
      <w:r w:rsidRPr="00DF6D1B">
        <w:rPr>
          <w:rFonts w:eastAsia="Aptos"/>
          <w:highlight w:val="cyan"/>
          <w:u w:val="single"/>
        </w:rPr>
        <w:t>Harris would</w:t>
      </w:r>
      <w:r w:rsidRPr="00DF6D1B">
        <w:rPr>
          <w:rFonts w:eastAsia="Aptos"/>
          <w:u w:val="single"/>
        </w:rPr>
        <w:t xml:space="preserve"> largely </w:t>
      </w:r>
      <w:r w:rsidRPr="00DF6D1B">
        <w:rPr>
          <w:rFonts w:eastAsia="Aptos"/>
          <w:highlight w:val="cyan"/>
          <w:u w:val="single"/>
        </w:rPr>
        <w:t>adopt</w:t>
      </w:r>
      <w:r w:rsidRPr="00DF6D1B">
        <w:rPr>
          <w:rFonts w:eastAsia="Aptos"/>
          <w:u w:val="single"/>
        </w:rPr>
        <w:t xml:space="preserve"> President </w:t>
      </w:r>
      <w:r w:rsidRPr="00DF6D1B">
        <w:rPr>
          <w:rFonts w:eastAsia="Aptos"/>
          <w:highlight w:val="cyan"/>
          <w:u w:val="single"/>
        </w:rPr>
        <w:t>Biden’s economic blueprint</w:t>
      </w:r>
      <w:r w:rsidRPr="00DF6D1B">
        <w:rPr>
          <w:rFonts w:eastAsia="Aptos"/>
          <w:u w:val="single"/>
        </w:rPr>
        <w:t xml:space="preserve"> on </w:t>
      </w:r>
      <w:r w:rsidRPr="00DF6D1B">
        <w:rPr>
          <w:rFonts w:eastAsia="Aptos"/>
          <w:highlight w:val="cyan"/>
          <w:u w:val="single"/>
        </w:rPr>
        <w:t>major issues such as taxes, trade and immigration</w:t>
      </w:r>
      <w:r w:rsidRPr="00DF6D1B">
        <w:rPr>
          <w:rFonts w:eastAsia="Aptos"/>
        </w:rPr>
        <w:t> if she becomes the Democratic presidential nominee</w:t>
      </w:r>
      <w:r w:rsidRPr="00DF6D1B">
        <w:rPr>
          <w:rFonts w:ascii="Georgia Pro" w:eastAsia="Aptos" w:hAnsi="Georgia Pro"/>
          <w:b/>
          <w:bCs/>
          <w:color w:val="303030"/>
          <w:sz w:val="27"/>
          <w:szCs w:val="27"/>
        </w:rPr>
        <w:t>,</w:t>
      </w:r>
      <w:r w:rsidRPr="00DF6D1B">
        <w:rPr>
          <w:rFonts w:eastAsia="Aptos"/>
        </w:rPr>
        <w:t> </w:t>
      </w:r>
      <w:r w:rsidRPr="00DF6D1B">
        <w:rPr>
          <w:rFonts w:eastAsia="Aptos"/>
          <w:highlight w:val="cyan"/>
          <w:u w:val="single"/>
        </w:rPr>
        <w:t>despite</w:t>
      </w:r>
      <w:r w:rsidRPr="00DF6D1B">
        <w:rPr>
          <w:rFonts w:eastAsia="Aptos"/>
          <w:u w:val="single"/>
        </w:rPr>
        <w:t xml:space="preserve"> her </w:t>
      </w:r>
      <w:r w:rsidRPr="00DF6D1B">
        <w:rPr>
          <w:rFonts w:eastAsia="Aptos"/>
          <w:highlight w:val="cyan"/>
          <w:u w:val="single"/>
        </w:rPr>
        <w:t>previous views that leaned more progressive</w:t>
      </w:r>
      <w:r w:rsidRPr="00DF6D1B">
        <w:rPr>
          <w:rFonts w:eastAsia="Aptos"/>
          <w:u w:val="single"/>
        </w:rPr>
        <w:t>, analysts say.</w:t>
      </w:r>
    </w:p>
    <w:p w14:paraId="030E41BB" w14:textId="77777777" w:rsidR="003C5752" w:rsidRPr="00DF6D1B" w:rsidRDefault="003C5752" w:rsidP="003C5752">
      <w:pPr>
        <w:rPr>
          <w:rFonts w:eastAsia="Aptos"/>
          <w:u w:val="single"/>
        </w:rPr>
      </w:pPr>
      <w:r w:rsidRPr="00DF6D1B">
        <w:rPr>
          <w:rFonts w:eastAsia="Aptos"/>
        </w:rPr>
        <w:t xml:space="preserve">But </w:t>
      </w:r>
      <w:r w:rsidRPr="00DF6D1B">
        <w:rPr>
          <w:rFonts w:eastAsia="Aptos"/>
          <w:highlight w:val="cyan"/>
          <w:u w:val="single"/>
        </w:rPr>
        <w:t>she could be more aggressive on antitrust enforcement, consumer protection and climate change, some experts say.</w:t>
      </w:r>
    </w:p>
    <w:p w14:paraId="54FC5A4E" w14:textId="77777777" w:rsidR="003C5752" w:rsidRPr="00DF6D1B" w:rsidRDefault="003C5752" w:rsidP="003C5752">
      <w:pPr>
        <w:rPr>
          <w:rFonts w:eastAsia="Aptos"/>
        </w:rPr>
      </w:pPr>
      <w:r w:rsidRPr="00DF6D1B">
        <w:rPr>
          <w:rFonts w:eastAsia="Aptos"/>
        </w:rPr>
        <w:t>“I think she will follow the Biden economic script closely,” says Mark Zandi, chief economist of Moody’s Analytics.</w:t>
      </w:r>
    </w:p>
    <w:p w14:paraId="70214517" w14:textId="77777777" w:rsidR="003C5752" w:rsidRPr="00DF6D1B" w:rsidRDefault="003C5752" w:rsidP="003C5752">
      <w:pPr>
        <w:rPr>
          <w:rFonts w:eastAsia="Aptos"/>
        </w:rPr>
      </w:pPr>
      <w:r w:rsidRPr="00DF6D1B">
        <w:rPr>
          <w:rFonts w:eastAsia="Aptos"/>
        </w:rPr>
        <w:t>That’s partly because “time isn’t on the Democrats’ side,” says Ryan Sweet, chief U.S. economist of Oxford Economics. The Democratic National Convention is a month away.</w:t>
      </w:r>
    </w:p>
    <w:p w14:paraId="476483A2" w14:textId="77777777" w:rsidR="003C5752" w:rsidRPr="00DF6D1B" w:rsidRDefault="003C5752" w:rsidP="003C5752">
      <w:pPr>
        <w:rPr>
          <w:rFonts w:eastAsia="Aptos"/>
        </w:rPr>
      </w:pPr>
      <w:r w:rsidRPr="00DF6D1B">
        <w:rPr>
          <w:rFonts w:eastAsia="Aptos"/>
        </w:rPr>
        <w:t>“She’s trying to position herself as a candidate of continuity and stability,” adds Brian Gardner, Stifel’s chief Washington policy strategist.</w:t>
      </w:r>
    </w:p>
    <w:p w14:paraId="761AB67D" w14:textId="77777777" w:rsidR="003C5752" w:rsidRPr="00DF6D1B" w:rsidRDefault="003C5752" w:rsidP="003C5752">
      <w:pPr>
        <w:rPr>
          <w:rFonts w:eastAsia="Aptos"/>
          <w:shd w:val="clear" w:color="auto" w:fill="FFFFFF"/>
        </w:rPr>
      </w:pPr>
      <w:r w:rsidRPr="00DF6D1B">
        <w:rPr>
          <w:rFonts w:eastAsia="Aptos"/>
          <w:shd w:val="clear" w:color="auto" w:fill="FFFFFF"/>
        </w:rPr>
        <w:t>After Biden dropped out of the presidential race Sunday, Harris quickly garnered the endorsement of Democratic lawmakers and party officials, including Biden himself; former House Speaker Nancy Pelosi, D-Calif.; and Illinois Gov. JB Pritzker, who had been mentioned as a presidential candidate. But she has not yet formally won the nomination.</w:t>
      </w:r>
    </w:p>
    <w:p w14:paraId="79D7D50A" w14:textId="77777777" w:rsidR="003C5752" w:rsidRPr="00DF6D1B" w:rsidRDefault="003C5752" w:rsidP="003C5752">
      <w:pPr>
        <w:rPr>
          <w:rFonts w:eastAsia="Aptos" w:cs="Times New Roman"/>
        </w:rPr>
      </w:pPr>
      <w:r w:rsidRPr="00DF6D1B">
        <w:rPr>
          <w:rFonts w:eastAsia="Aptos"/>
        </w:rPr>
        <w:t>Although she voiced more left-leaning opinions as a U.S. senator and as a Democratic presidential candidate in 2019, she probably has shifted to the center, at least on the biggest issues, some analysts say.</w:t>
      </w:r>
    </w:p>
    <w:p w14:paraId="6814D5BE" w14:textId="77777777" w:rsidR="003C5752" w:rsidRPr="00DF6D1B" w:rsidRDefault="003C5752" w:rsidP="003C5752">
      <w:pPr>
        <w:rPr>
          <w:rFonts w:eastAsia="Aptos"/>
        </w:rPr>
      </w:pPr>
      <w:r w:rsidRPr="00DF6D1B">
        <w:rPr>
          <w:rFonts w:eastAsia="Aptos"/>
        </w:rPr>
        <w:t>“As part of the (Biden) administration, she and her economic team have been part of the economic policymaking process,” Zandi says.</w:t>
      </w:r>
    </w:p>
    <w:p w14:paraId="0258D6A2" w14:textId="77777777" w:rsidR="003C5752" w:rsidRPr="00DF6D1B" w:rsidRDefault="003C5752" w:rsidP="003C5752">
      <w:pPr>
        <w:rPr>
          <w:rFonts w:eastAsia="Aptos"/>
          <w:shd w:val="clear" w:color="auto" w:fill="FFFFFF"/>
        </w:rPr>
      </w:pPr>
      <w:r w:rsidRPr="00DF6D1B">
        <w:rPr>
          <w:rFonts w:eastAsia="Aptos"/>
          <w:shd w:val="clear" w:color="auto" w:fill="FFFFFF"/>
        </w:rPr>
        <w:t>Harris is expected to back Biden’s plan to extend the tax cuts spearheaded by former President Donald Trump in 2017 for low- and middle-income households but end the reductions for those earning more than $400,000 a year.</w:t>
      </w:r>
    </w:p>
    <w:p w14:paraId="252EBAF4" w14:textId="77777777" w:rsidR="003C5752" w:rsidRPr="00DF6D1B" w:rsidRDefault="003C5752" w:rsidP="003C5752">
      <w:pPr>
        <w:rPr>
          <w:rFonts w:eastAsia="Aptos"/>
          <w:shd w:val="clear" w:color="auto" w:fill="FFFFFF"/>
        </w:rPr>
      </w:pPr>
      <w:r w:rsidRPr="00DF6D1B">
        <w:rPr>
          <w:rFonts w:eastAsia="Aptos"/>
          <w:shd w:val="clear" w:color="auto" w:fill="FFFFFF"/>
        </w:rPr>
        <w:t>She also will likely support Biden’s proposal to raise the corporate tax rate to 28% from the 21% passed by Congress during Trump’s administration, Zandi says. As a candidate in 2019, Harris favored returning the corporate rate to 35%.</w:t>
      </w:r>
    </w:p>
    <w:p w14:paraId="0CC6DBAB" w14:textId="77777777" w:rsidR="003C5752" w:rsidRPr="00DF6D1B" w:rsidRDefault="003C5752" w:rsidP="003C5752">
      <w:pPr>
        <w:rPr>
          <w:rFonts w:eastAsia="Aptos"/>
        </w:rPr>
      </w:pPr>
      <w:r w:rsidRPr="00DF6D1B">
        <w:rPr>
          <w:rFonts w:eastAsia="Aptos"/>
        </w:rPr>
        <w:t>Harris has supported the bipartisan border security deal that would make it tougher for immigrants to receive asylum and empower the president to shut down the border if crossing exceed certain levels, Sweet said. Last month, Biden announced a similar executive action to limit border crossings.</w:t>
      </w:r>
    </w:p>
    <w:p w14:paraId="43E5DC01" w14:textId="77777777" w:rsidR="003C5752" w:rsidRPr="00DF6D1B" w:rsidRDefault="003C5752" w:rsidP="003C5752">
      <w:pPr>
        <w:rPr>
          <w:rFonts w:eastAsia="Aptos"/>
        </w:rPr>
      </w:pPr>
      <w:r w:rsidRPr="00DF6D1B">
        <w:rPr>
          <w:rFonts w:eastAsia="Aptos"/>
        </w:rPr>
        <w:t>The bill, blocked by Republicans in Congress, also would provide more funding for asylum officers and judges to handle border crossing cases.</w:t>
      </w:r>
    </w:p>
    <w:p w14:paraId="6435E4A2" w14:textId="77777777" w:rsidR="003C5752" w:rsidRPr="00DF6D1B" w:rsidRDefault="003C5752" w:rsidP="003C5752">
      <w:pPr>
        <w:rPr>
          <w:rFonts w:eastAsia="Aptos" w:cs="Times New Roman"/>
        </w:rPr>
      </w:pPr>
      <w:r w:rsidRPr="00DF6D1B">
        <w:rPr>
          <w:rFonts w:eastAsia="Aptos"/>
        </w:rPr>
        <w:t xml:space="preserve">Harris will likely face harsh criticism from Trump because of record border crossings during the Biden administration, especially </w:t>
      </w:r>
      <w:proofErr w:type="gramStart"/>
      <w:r w:rsidRPr="00DF6D1B">
        <w:rPr>
          <w:rFonts w:eastAsia="Aptos"/>
        </w:rPr>
        <w:t>in light of</w:t>
      </w:r>
      <w:proofErr w:type="gramEnd"/>
      <w:r w:rsidRPr="00DF6D1B">
        <w:rPr>
          <w:rFonts w:eastAsia="Aptos"/>
        </w:rPr>
        <w:t xml:space="preserve"> the role she was given to help address the crisis, Gardner said.</w:t>
      </w:r>
    </w:p>
    <w:p w14:paraId="029105A1" w14:textId="77777777" w:rsidR="003C5752" w:rsidRPr="00DF6D1B" w:rsidRDefault="003C5752" w:rsidP="003C5752">
      <w:pPr>
        <w:rPr>
          <w:rFonts w:eastAsia="Aptos"/>
          <w:u w:val="single"/>
        </w:rPr>
      </w:pPr>
      <w:r w:rsidRPr="00DF6D1B">
        <w:rPr>
          <w:rFonts w:eastAsia="Aptos"/>
        </w:rPr>
        <w:t xml:space="preserve">Late </w:t>
      </w:r>
      <w:r w:rsidRPr="00DF6D1B">
        <w:rPr>
          <w:rFonts w:eastAsia="Aptos"/>
          <w:u w:val="single"/>
        </w:rPr>
        <w:t xml:space="preserve">last year, </w:t>
      </w:r>
      <w:r w:rsidRPr="00DF6D1B">
        <w:rPr>
          <w:rFonts w:eastAsia="Aptos"/>
          <w:highlight w:val="cyan"/>
          <w:u w:val="single"/>
        </w:rPr>
        <w:t>Harris,</w:t>
      </w:r>
      <w:r w:rsidRPr="00DF6D1B">
        <w:rPr>
          <w:rFonts w:eastAsia="Aptos"/>
          <w:u w:val="single"/>
        </w:rPr>
        <w:t xml:space="preserve"> the daughter of an Indian mother and Jamaican father, </w:t>
      </w:r>
      <w:r w:rsidRPr="00DF6D1B">
        <w:rPr>
          <w:rFonts w:eastAsia="Aptos"/>
          <w:highlight w:val="cyan"/>
          <w:u w:val="single"/>
        </w:rPr>
        <w:t>criticized Trump after the former president said immigrants are "poisoning the blood of our country."</w:t>
      </w:r>
      <w:r w:rsidRPr="00DF6D1B">
        <w:rPr>
          <w:rFonts w:eastAsia="Aptos"/>
          <w:u w:val="single"/>
        </w:rPr>
        <w:t> </w:t>
      </w:r>
      <w:r w:rsidRPr="00DF6D1B">
        <w:rPr>
          <w:rFonts w:eastAsia="Aptos"/>
          <w:highlight w:val="cyan"/>
          <w:u w:val="single"/>
        </w:rPr>
        <w:t>She said his words have been</w:t>
      </w:r>
      <w:r w:rsidRPr="00DF6D1B">
        <w:rPr>
          <w:rFonts w:eastAsia="Aptos"/>
          <w:u w:val="single"/>
        </w:rPr>
        <w:t xml:space="preserve"> "rightly" </w:t>
      </w:r>
      <w:r w:rsidRPr="00DF6D1B">
        <w:rPr>
          <w:rFonts w:eastAsia="Aptos"/>
          <w:highlight w:val="cyan"/>
          <w:u w:val="single"/>
        </w:rPr>
        <w:t>compared to those of</w:t>
      </w:r>
      <w:r w:rsidRPr="00DF6D1B">
        <w:rPr>
          <w:rFonts w:eastAsia="Aptos"/>
          <w:u w:val="single"/>
        </w:rPr>
        <w:t xml:space="preserve"> dictators such as Adolf </w:t>
      </w:r>
      <w:r w:rsidRPr="00DF6D1B">
        <w:rPr>
          <w:rFonts w:eastAsia="Aptos"/>
          <w:highlight w:val="cyan"/>
          <w:u w:val="single"/>
        </w:rPr>
        <w:t>Hitler.</w:t>
      </w:r>
    </w:p>
    <w:p w14:paraId="10919EC0" w14:textId="77777777" w:rsidR="003C5752" w:rsidRPr="00DF6D1B" w:rsidRDefault="003C5752" w:rsidP="003C5752">
      <w:pPr>
        <w:rPr>
          <w:rFonts w:eastAsia="Times New Roman" w:cs="Times New Roman"/>
        </w:rPr>
      </w:pPr>
      <w:r w:rsidRPr="00DF6D1B">
        <w:rPr>
          <w:rFonts w:eastAsia="Times New Roman" w:cs="Times New Roman"/>
        </w:rPr>
        <w:t>Biden has kept in place Trump’s tariffs on a tenth of U.S. imports as well as many goods from China. He also recently imposed targeted tariff increases on Chinese electric vehicles and solar panels. If elected, Harris would likely continue the existing levies on imports, Zandi and Sweet say.</w:t>
      </w:r>
    </w:p>
    <w:p w14:paraId="3D83D424" w14:textId="77777777" w:rsidR="003C5752" w:rsidRPr="00DF6D1B" w:rsidRDefault="003C5752" w:rsidP="003C5752">
      <w:pPr>
        <w:rPr>
          <w:rFonts w:ascii="Times New Roman" w:eastAsia="Times New Roman" w:hAnsi="Times New Roman" w:cs="Times New Roman"/>
          <w:sz w:val="24"/>
          <w:szCs w:val="24"/>
        </w:rPr>
      </w:pPr>
    </w:p>
    <w:p w14:paraId="056E2FE4" w14:textId="77777777" w:rsidR="003C5752" w:rsidRPr="00DF6D1B" w:rsidRDefault="003C5752" w:rsidP="003C5752">
      <w:pPr>
        <w:rPr>
          <w:rFonts w:eastAsia="Aptos"/>
          <w:sz w:val="20"/>
          <w:szCs w:val="20"/>
        </w:rPr>
      </w:pPr>
      <w:r w:rsidRPr="00DF6D1B">
        <w:rPr>
          <w:rFonts w:eastAsia="Aptos"/>
          <w:highlight w:val="cyan"/>
          <w:u w:val="single"/>
          <w:shd w:val="clear" w:color="auto" w:fill="FFFFFF"/>
        </w:rPr>
        <w:t>Biden has</w:t>
      </w:r>
      <w:r w:rsidRPr="00DF6D1B">
        <w:rPr>
          <w:rFonts w:eastAsia="Aptos"/>
          <w:u w:val="single"/>
          <w:shd w:val="clear" w:color="auto" w:fill="FFFFFF"/>
        </w:rPr>
        <w:t xml:space="preserve"> proposed </w:t>
      </w:r>
      <w:r w:rsidRPr="00DF6D1B">
        <w:rPr>
          <w:rFonts w:eastAsia="Aptos"/>
          <w:highlight w:val="cyan"/>
          <w:u w:val="single"/>
          <w:shd w:val="clear" w:color="auto" w:fill="FFFFFF"/>
        </w:rPr>
        <w:t xml:space="preserve">a long list of social service programs to make </w:t>
      </w:r>
      <w:proofErr w:type="gramStart"/>
      <w:r w:rsidRPr="00DF6D1B">
        <w:rPr>
          <w:rFonts w:eastAsia="Aptos"/>
          <w:highlight w:val="cyan"/>
          <w:u w:val="single"/>
          <w:shd w:val="clear" w:color="auto" w:fill="FFFFFF"/>
        </w:rPr>
        <w:t>child care</w:t>
      </w:r>
      <w:proofErr w:type="gramEnd"/>
      <w:r w:rsidRPr="00DF6D1B">
        <w:rPr>
          <w:rFonts w:eastAsia="Aptos"/>
          <w:highlight w:val="cyan"/>
          <w:u w:val="single"/>
          <w:shd w:val="clear" w:color="auto" w:fill="FFFFFF"/>
        </w:rPr>
        <w:t xml:space="preserve"> more affordable, provide free college tuition, and cancel more student loan debt</w:t>
      </w:r>
      <w:r w:rsidRPr="00DF6D1B">
        <w:rPr>
          <w:rFonts w:eastAsia="Aptos"/>
          <w:u w:val="single"/>
          <w:shd w:val="clear" w:color="auto" w:fill="FFFFFF"/>
        </w:rPr>
        <w:t xml:space="preserve">. </w:t>
      </w:r>
      <w:r w:rsidRPr="00DF6D1B">
        <w:rPr>
          <w:rFonts w:eastAsia="Aptos"/>
          <w:highlight w:val="cyan"/>
          <w:u w:val="single"/>
          <w:shd w:val="clear" w:color="auto" w:fill="FFFFFF"/>
        </w:rPr>
        <w:t>Harris</w:t>
      </w:r>
      <w:r w:rsidRPr="00DF6D1B">
        <w:rPr>
          <w:rFonts w:eastAsia="Aptos"/>
          <w:u w:val="single"/>
          <w:shd w:val="clear" w:color="auto" w:fill="FFFFFF"/>
        </w:rPr>
        <w:t xml:space="preserve"> </w:t>
      </w:r>
      <w:r w:rsidRPr="00DF6D1B">
        <w:rPr>
          <w:rFonts w:eastAsia="Aptos"/>
          <w:sz w:val="20"/>
          <w:szCs w:val="20"/>
          <w:u w:val="single"/>
          <w:shd w:val="clear" w:color="auto" w:fill="FFFFFF"/>
        </w:rPr>
        <w:t>probably</w:t>
      </w:r>
      <w:r w:rsidRPr="00DF6D1B">
        <w:rPr>
          <w:rFonts w:eastAsia="Aptos"/>
          <w:u w:val="single"/>
          <w:shd w:val="clear" w:color="auto" w:fill="FFFFFF"/>
        </w:rPr>
        <w:t xml:space="preserve"> </w:t>
      </w:r>
      <w:r w:rsidRPr="00DF6D1B">
        <w:rPr>
          <w:rFonts w:eastAsia="Aptos"/>
          <w:highlight w:val="cyan"/>
          <w:u w:val="single"/>
          <w:shd w:val="clear" w:color="auto" w:fill="FFFFFF"/>
        </w:rPr>
        <w:t>would continue to push those policies,</w:t>
      </w:r>
      <w:r w:rsidRPr="00DF6D1B">
        <w:rPr>
          <w:rFonts w:eastAsia="Aptos"/>
          <w:shd w:val="clear" w:color="auto" w:fill="FFFFFF"/>
        </w:rPr>
        <w:t xml:space="preserve"> Zandi says, </w:t>
      </w:r>
      <w:r w:rsidRPr="00DF6D1B">
        <w:rPr>
          <w:rFonts w:eastAsia="Aptos"/>
          <w:sz w:val="20"/>
          <w:szCs w:val="20"/>
          <w:shd w:val="clear" w:color="auto" w:fill="FFFFFF"/>
        </w:rPr>
        <w:t>though most face long odds of passage in a Congress that likely would continue to be divided under a Harris administration.</w:t>
      </w:r>
    </w:p>
    <w:p w14:paraId="6F2FE3E4" w14:textId="77777777" w:rsidR="003C5752" w:rsidRPr="00DF6D1B" w:rsidRDefault="003C5752" w:rsidP="003C5752">
      <w:pPr>
        <w:rPr>
          <w:rFonts w:eastAsia="Aptos"/>
        </w:rPr>
      </w:pPr>
      <w:r w:rsidRPr="00DF6D1B">
        <w:rPr>
          <w:rFonts w:eastAsia="Aptos"/>
          <w:shd w:val="clear" w:color="auto" w:fill="FFFFFF"/>
        </w:rPr>
        <w:t>"President Biden and I have forgiven more student loan debt than any Administration in history − $167 billion for nearly 5 million Americans," Harris wrote last month on X, formerly Twitter.</w:t>
      </w:r>
    </w:p>
    <w:p w14:paraId="1B468629" w14:textId="77777777" w:rsidR="003C5752" w:rsidRPr="00DF6D1B" w:rsidRDefault="003C5752" w:rsidP="003C5752">
      <w:pPr>
        <w:rPr>
          <w:rFonts w:eastAsia="Aptos"/>
          <w:b/>
          <w:bCs/>
          <w:sz w:val="26"/>
        </w:rPr>
      </w:pPr>
    </w:p>
    <w:p w14:paraId="7B958EC2" w14:textId="77777777" w:rsidR="003C5752" w:rsidRPr="00DF6D1B" w:rsidRDefault="003C5752" w:rsidP="003C5752">
      <w:pPr>
        <w:rPr>
          <w:rFonts w:eastAsia="Aptos" w:cs="Times New Roman"/>
          <w:u w:val="single"/>
        </w:rPr>
      </w:pPr>
      <w:r w:rsidRPr="00DF6D1B">
        <w:rPr>
          <w:rFonts w:eastAsia="Aptos"/>
          <w:u w:val="single"/>
        </w:rPr>
        <w:t xml:space="preserve">The </w:t>
      </w:r>
      <w:r w:rsidRPr="00DF6D1B">
        <w:rPr>
          <w:rFonts w:eastAsia="Aptos"/>
          <w:highlight w:val="cyan"/>
          <w:u w:val="single"/>
        </w:rPr>
        <w:t>Biden</w:t>
      </w:r>
      <w:r w:rsidRPr="00DF6D1B">
        <w:rPr>
          <w:rFonts w:eastAsia="Aptos"/>
          <w:u w:val="single"/>
        </w:rPr>
        <w:t xml:space="preserve"> administration already </w:t>
      </w:r>
      <w:r w:rsidRPr="00DF6D1B">
        <w:rPr>
          <w:rFonts w:eastAsia="Aptos"/>
          <w:highlight w:val="cyan"/>
          <w:u w:val="single"/>
        </w:rPr>
        <w:t>has toughened antitrust enforcement</w:t>
      </w:r>
      <w:r w:rsidRPr="00DF6D1B">
        <w:rPr>
          <w:rFonts w:eastAsia="Aptos"/>
          <w:u w:val="single"/>
        </w:rPr>
        <w:t xml:space="preserve"> against tech giants such as Apple and Google, </w:t>
      </w:r>
      <w:r w:rsidRPr="00DF6D1B">
        <w:rPr>
          <w:rFonts w:eastAsia="Aptos"/>
          <w:highlight w:val="cyan"/>
          <w:u w:val="single"/>
        </w:rPr>
        <w:t>moved to limit greenhouse gas emissions</w:t>
      </w:r>
      <w:r w:rsidRPr="00DF6D1B">
        <w:rPr>
          <w:rFonts w:eastAsia="Aptos"/>
          <w:u w:val="single"/>
        </w:rPr>
        <w:t xml:space="preserve"> from power plants and vehicles, </w:t>
      </w:r>
      <w:r w:rsidRPr="00DF6D1B">
        <w:rPr>
          <w:rFonts w:eastAsia="Aptos"/>
          <w:highlight w:val="cyan"/>
          <w:u w:val="single"/>
        </w:rPr>
        <w:t>and taken</w:t>
      </w:r>
      <w:r w:rsidRPr="00DF6D1B">
        <w:rPr>
          <w:rFonts w:eastAsia="Aptos"/>
          <w:u w:val="single"/>
        </w:rPr>
        <w:t xml:space="preserve"> sweeping </w:t>
      </w:r>
      <w:r w:rsidRPr="00DF6D1B">
        <w:rPr>
          <w:rFonts w:eastAsia="Aptos"/>
          <w:highlight w:val="cyan"/>
          <w:u w:val="single"/>
        </w:rPr>
        <w:t>steps to protect consumers from junk fees</w:t>
      </w:r>
      <w:r w:rsidRPr="00DF6D1B">
        <w:rPr>
          <w:rFonts w:eastAsia="Aptos"/>
          <w:u w:val="single"/>
        </w:rPr>
        <w:t>, among other executive branch policies.</w:t>
      </w:r>
    </w:p>
    <w:p w14:paraId="3392ADB3" w14:textId="77777777" w:rsidR="003C5752" w:rsidRPr="00DF6D1B" w:rsidRDefault="003C5752" w:rsidP="003C5752">
      <w:pPr>
        <w:rPr>
          <w:rFonts w:eastAsia="Aptos"/>
          <w:u w:val="single"/>
        </w:rPr>
      </w:pPr>
      <w:r w:rsidRPr="00DF6D1B">
        <w:rPr>
          <w:rFonts w:eastAsia="Aptos"/>
          <w:highlight w:val="cyan"/>
          <w:u w:val="single"/>
        </w:rPr>
        <w:t>Harris</w:t>
      </w:r>
      <w:r w:rsidRPr="00DF6D1B">
        <w:rPr>
          <w:rFonts w:eastAsia="Aptos"/>
          <w:u w:val="single"/>
        </w:rPr>
        <w:t xml:space="preserve">, the former attorney general of California, </w:t>
      </w:r>
      <w:r w:rsidRPr="00DF6D1B">
        <w:rPr>
          <w:rFonts w:eastAsia="Aptos"/>
          <w:highlight w:val="cyan"/>
          <w:u w:val="single"/>
        </w:rPr>
        <w:t>could take an even more aggressive stance in those areas,</w:t>
      </w:r>
      <w:r w:rsidRPr="00DF6D1B">
        <w:rPr>
          <w:rFonts w:eastAsia="Aptos"/>
          <w:u w:val="single"/>
        </w:rPr>
        <w:t xml:space="preserve"> Zandi says.</w:t>
      </w:r>
    </w:p>
    <w:p w14:paraId="75987CC9" w14:textId="77777777" w:rsidR="006D3E54" w:rsidRDefault="006D3E54" w:rsidP="006D3E54">
      <w:pPr>
        <w:pStyle w:val="Heading4"/>
      </w:pPr>
      <w:r>
        <w:t>Harris key to solve climate change—Trump sets us back</w:t>
      </w:r>
    </w:p>
    <w:p w14:paraId="75F82AFE" w14:textId="77777777" w:rsidR="006D3E54" w:rsidRPr="00395F83" w:rsidRDefault="006D3E54" w:rsidP="006D3E54">
      <w:pPr>
        <w:rPr>
          <w:rStyle w:val="Style13ptBold"/>
          <w:b w:val="0"/>
          <w:bCs w:val="0"/>
          <w:sz w:val="20"/>
          <w:szCs w:val="20"/>
        </w:rPr>
      </w:pPr>
      <w:r>
        <w:rPr>
          <w:rStyle w:val="Style13ptBold"/>
        </w:rPr>
        <w:t xml:space="preserve">Smith &amp; James 7/23 </w:t>
      </w:r>
      <w:r>
        <w:rPr>
          <w:rStyle w:val="Style13ptBold"/>
          <w:b w:val="0"/>
          <w:bCs w:val="0"/>
          <w:sz w:val="20"/>
          <w:szCs w:val="20"/>
        </w:rPr>
        <w:t>(Hayley Smith &amp; Ian James; Master’s in Journalism from USC Annenberg, member of the Society of Environmental Journalists, recipient of Pulitzer Center grant, published author, award-winning projects on climate issues, Pulitzer Center grantee, member of Society of Environmental Journalists and Investigative Reporters and Editors, Stanford graduate; Published 7/23/24; LA Times; “</w:t>
      </w:r>
      <w:r w:rsidRPr="000C18F0">
        <w:rPr>
          <w:rStyle w:val="Style13ptBold"/>
          <w:b w:val="0"/>
          <w:bCs w:val="0"/>
          <w:sz w:val="20"/>
          <w:szCs w:val="20"/>
        </w:rPr>
        <w:t>Environmental groups ‘ecstatic’ over Kamala Harris’ candidacy and California climate record</w:t>
      </w:r>
      <w:r>
        <w:rPr>
          <w:rStyle w:val="Style13ptBold"/>
          <w:b w:val="0"/>
          <w:bCs w:val="0"/>
          <w:sz w:val="20"/>
          <w:szCs w:val="20"/>
        </w:rPr>
        <w:t xml:space="preserve">”; </w:t>
      </w:r>
      <w:r w:rsidRPr="006B33F0">
        <w:rPr>
          <w:rStyle w:val="Style13ptBold"/>
          <w:b w:val="0"/>
          <w:bCs w:val="0"/>
          <w:sz w:val="20"/>
          <w:szCs w:val="20"/>
        </w:rPr>
        <w:t>https://www.latimes.com/environment/story/2024-07-23/environmentalists-ecstatic-over-kamala-harris-candidacy</w:t>
      </w:r>
      <w:r>
        <w:rPr>
          <w:rStyle w:val="Style13ptBold"/>
          <w:b w:val="0"/>
          <w:bCs w:val="0"/>
          <w:sz w:val="20"/>
          <w:szCs w:val="20"/>
        </w:rPr>
        <w:t xml:space="preserve"> ;DA 7/26) AM </w:t>
      </w:r>
    </w:p>
    <w:p w14:paraId="4C965BC4" w14:textId="77777777" w:rsidR="006D3E54" w:rsidRPr="001A4B4E" w:rsidRDefault="006D3E54" w:rsidP="006D3E54">
      <w:pPr>
        <w:rPr>
          <w:sz w:val="16"/>
        </w:rPr>
      </w:pPr>
      <w:r w:rsidRPr="007869A0">
        <w:rPr>
          <w:u w:val="single"/>
        </w:rPr>
        <w:t xml:space="preserve">Vice President Kamala </w:t>
      </w:r>
      <w:r w:rsidRPr="00364C9C">
        <w:rPr>
          <w:b/>
          <w:bCs/>
          <w:highlight w:val="cyan"/>
          <w:u w:val="single"/>
        </w:rPr>
        <w:t>Harris’ emergence</w:t>
      </w:r>
      <w:r w:rsidRPr="007869A0">
        <w:rPr>
          <w:u w:val="single"/>
        </w:rPr>
        <w:t xml:space="preserve"> as the leading Democratic presidential contender has </w:t>
      </w:r>
      <w:r w:rsidRPr="00364C9C">
        <w:rPr>
          <w:b/>
          <w:bCs/>
          <w:highlight w:val="cyan"/>
          <w:u w:val="single"/>
        </w:rPr>
        <w:t>garnered</w:t>
      </w:r>
      <w:r w:rsidRPr="00364C9C">
        <w:rPr>
          <w:b/>
          <w:bCs/>
          <w:u w:val="single"/>
        </w:rPr>
        <w:t xml:space="preserve"> a renewed sense of </w:t>
      </w:r>
      <w:r w:rsidRPr="00364C9C">
        <w:rPr>
          <w:b/>
          <w:bCs/>
          <w:highlight w:val="cyan"/>
          <w:u w:val="single"/>
        </w:rPr>
        <w:t>optimism among environmentalists</w:t>
      </w:r>
      <w:r w:rsidRPr="001A4B4E">
        <w:rPr>
          <w:sz w:val="16"/>
        </w:rPr>
        <w:t xml:space="preserve"> who say she offers a strong track record of climate and clean energy policies and would continue to advance that work in the White House.</w:t>
      </w:r>
    </w:p>
    <w:p w14:paraId="3F4B5408" w14:textId="77777777" w:rsidR="006D3E54" w:rsidRPr="001A4B4E" w:rsidRDefault="006D3E54" w:rsidP="006D3E54">
      <w:pPr>
        <w:rPr>
          <w:sz w:val="16"/>
        </w:rPr>
      </w:pPr>
    </w:p>
    <w:p w14:paraId="47E38AFA" w14:textId="77777777" w:rsidR="006D3E54" w:rsidRPr="001A4B4E" w:rsidRDefault="006D3E54" w:rsidP="006D3E54">
      <w:pPr>
        <w:rPr>
          <w:sz w:val="16"/>
        </w:rPr>
      </w:pPr>
      <w:r w:rsidRPr="001A4B4E">
        <w:rPr>
          <w:sz w:val="16"/>
        </w:rPr>
        <w:t>“I’m ecstatic — I couldn’t be more thrilled,” Leah Stokes, an associate professor of climate and energy policy at UC Santa Barbara, said Monday.</w:t>
      </w:r>
    </w:p>
    <w:p w14:paraId="7F576B03" w14:textId="77777777" w:rsidR="006D3E54" w:rsidRPr="001A4B4E" w:rsidRDefault="006D3E54" w:rsidP="006D3E54">
      <w:pPr>
        <w:rPr>
          <w:sz w:val="16"/>
        </w:rPr>
      </w:pPr>
    </w:p>
    <w:p w14:paraId="57B15C42" w14:textId="77777777" w:rsidR="006D3E54" w:rsidRPr="001A4B4E" w:rsidRDefault="006D3E54" w:rsidP="006D3E54">
      <w:pPr>
        <w:rPr>
          <w:sz w:val="16"/>
        </w:rPr>
      </w:pPr>
      <w:r w:rsidRPr="001A4B4E">
        <w:rPr>
          <w:sz w:val="16"/>
        </w:rPr>
        <w:t xml:space="preserve">“Kamala </w:t>
      </w:r>
      <w:r w:rsidRPr="00364C9C">
        <w:rPr>
          <w:b/>
          <w:bCs/>
          <w:u w:val="single"/>
        </w:rPr>
        <w:t>Harris is a climate and environmental justice champion</w:t>
      </w:r>
      <w:r w:rsidRPr="001A4B4E">
        <w:rPr>
          <w:sz w:val="16"/>
        </w:rPr>
        <w:t>, and she has been for over two decades,” Stokes said. “We have a real shot to not just win the White House and have a climate president again, but also to secure strong majorities in the House and the Senate and have an opportunity to pass more climate legislation — which is what we need to do if we want to be on track to meet the targets that scientists say are necessary.”</w:t>
      </w:r>
    </w:p>
    <w:p w14:paraId="4A2D27B8" w14:textId="77777777" w:rsidR="006D3E54" w:rsidRPr="001A4B4E" w:rsidRDefault="006D3E54" w:rsidP="006D3E54">
      <w:pPr>
        <w:rPr>
          <w:sz w:val="16"/>
        </w:rPr>
      </w:pPr>
      <w:r w:rsidRPr="00364C9C">
        <w:rPr>
          <w:highlight w:val="cyan"/>
          <w:u w:val="single"/>
        </w:rPr>
        <w:t>Harris</w:t>
      </w:r>
      <w:r w:rsidRPr="001A4B4E">
        <w:rPr>
          <w:sz w:val="16"/>
        </w:rPr>
        <w:t xml:space="preserve">, a Californian who </w:t>
      </w:r>
      <w:r w:rsidRPr="008344DB">
        <w:rPr>
          <w:u w:val="single"/>
        </w:rPr>
        <w:t xml:space="preserve">has previously </w:t>
      </w:r>
      <w:r w:rsidRPr="00364C9C">
        <w:rPr>
          <w:b/>
          <w:bCs/>
          <w:highlight w:val="cyan"/>
          <w:u w:val="single"/>
        </w:rPr>
        <w:t>described climate change as</w:t>
      </w:r>
      <w:r w:rsidRPr="00364C9C">
        <w:rPr>
          <w:b/>
          <w:bCs/>
          <w:u w:val="single"/>
        </w:rPr>
        <w:t xml:space="preserve"> an </w:t>
      </w:r>
      <w:r w:rsidRPr="00364C9C">
        <w:rPr>
          <w:b/>
          <w:bCs/>
          <w:highlight w:val="cyan"/>
          <w:u w:val="single"/>
        </w:rPr>
        <w:t>“existential threat</w:t>
      </w:r>
      <w:r w:rsidRPr="008344DB">
        <w:rPr>
          <w:u w:val="single"/>
        </w:rPr>
        <w:t>” that must be treated with a sense of urgency</w:t>
      </w:r>
      <w:r w:rsidRPr="001A4B4E">
        <w:rPr>
          <w:sz w:val="16"/>
        </w:rPr>
        <w:t xml:space="preserve">, </w:t>
      </w:r>
      <w:r w:rsidRPr="008344DB">
        <w:rPr>
          <w:u w:val="single"/>
        </w:rPr>
        <w:t>has prioritized investments in</w:t>
      </w:r>
      <w:r w:rsidRPr="001A4B4E">
        <w:rPr>
          <w:sz w:val="16"/>
        </w:rPr>
        <w:t xml:space="preserve"> clean energy jobs, air and water protections, fossil fuel accountability, </w:t>
      </w:r>
      <w:r w:rsidRPr="008344DB">
        <w:rPr>
          <w:u w:val="single"/>
        </w:rPr>
        <w:t>climate action and environmental justice</w:t>
      </w:r>
      <w:r w:rsidRPr="001A4B4E">
        <w:rPr>
          <w:sz w:val="16"/>
        </w:rPr>
        <w:t>, Stokes and others said in the wake of Sunday’s announcement that President Biden was withdrawing from the race.</w:t>
      </w:r>
    </w:p>
    <w:p w14:paraId="41598C38" w14:textId="77777777" w:rsidR="006D3E54" w:rsidRPr="001A4B4E" w:rsidRDefault="006D3E54" w:rsidP="006D3E54">
      <w:pPr>
        <w:rPr>
          <w:sz w:val="16"/>
        </w:rPr>
      </w:pPr>
      <w:r w:rsidRPr="001A4B4E">
        <w:rPr>
          <w:sz w:val="16"/>
        </w:rPr>
        <w:t>“We’ve endorsed her every step of the way in her political career, and for good reason, because she has led on climate justice and climate action in every role,” said Mary Creasman, chief executive of the nonprofit group California Environmental Voters.</w:t>
      </w:r>
    </w:p>
    <w:p w14:paraId="23651A09" w14:textId="77777777" w:rsidR="006D3E54" w:rsidRPr="001A4B4E" w:rsidRDefault="006D3E54" w:rsidP="006D3E54">
      <w:pPr>
        <w:rPr>
          <w:sz w:val="16"/>
        </w:rPr>
      </w:pPr>
      <w:r w:rsidRPr="008344DB">
        <w:rPr>
          <w:u w:val="single"/>
        </w:rPr>
        <w:t xml:space="preserve">Harris’ </w:t>
      </w:r>
      <w:r w:rsidRPr="00364C9C">
        <w:rPr>
          <w:b/>
          <w:bCs/>
          <w:u w:val="single"/>
        </w:rPr>
        <w:t xml:space="preserve">environmental platform </w:t>
      </w:r>
      <w:r w:rsidRPr="00364C9C">
        <w:rPr>
          <w:b/>
          <w:bCs/>
          <w:highlight w:val="cyan"/>
          <w:u w:val="single"/>
        </w:rPr>
        <w:t>stands in stark contrast to</w:t>
      </w:r>
      <w:r w:rsidRPr="00364C9C">
        <w:rPr>
          <w:b/>
          <w:bCs/>
          <w:u w:val="single"/>
        </w:rPr>
        <w:t xml:space="preserve"> that of Republican nominee Donald </w:t>
      </w:r>
      <w:r w:rsidRPr="00364C9C">
        <w:rPr>
          <w:b/>
          <w:bCs/>
          <w:highlight w:val="cyan"/>
          <w:u w:val="single"/>
        </w:rPr>
        <w:t>Trump</w:t>
      </w:r>
      <w:r w:rsidRPr="00364C9C">
        <w:rPr>
          <w:b/>
          <w:bCs/>
          <w:u w:val="single"/>
        </w:rPr>
        <w:t>,</w:t>
      </w:r>
      <w:r w:rsidRPr="008344DB">
        <w:rPr>
          <w:u w:val="single"/>
        </w:rPr>
        <w:t xml:space="preserve"> </w:t>
      </w:r>
      <w:r w:rsidRPr="001A4B4E">
        <w:rPr>
          <w:b/>
          <w:bCs/>
          <w:highlight w:val="cyan"/>
          <w:u w:val="single"/>
        </w:rPr>
        <w:t>who</w:t>
      </w:r>
      <w:r w:rsidRPr="00364C9C">
        <w:rPr>
          <w:b/>
          <w:bCs/>
          <w:u w:val="single"/>
        </w:rPr>
        <w:t xml:space="preserve">se previous climate record includes </w:t>
      </w:r>
      <w:r w:rsidRPr="00364C9C">
        <w:rPr>
          <w:b/>
          <w:bCs/>
          <w:highlight w:val="cyan"/>
          <w:u w:val="single"/>
        </w:rPr>
        <w:t>roll</w:t>
      </w:r>
      <w:r w:rsidRPr="00364C9C">
        <w:rPr>
          <w:b/>
          <w:bCs/>
          <w:u w:val="single"/>
        </w:rPr>
        <w:t xml:space="preserve">ing </w:t>
      </w:r>
      <w:r w:rsidRPr="00364C9C">
        <w:rPr>
          <w:b/>
          <w:bCs/>
          <w:highlight w:val="cyan"/>
          <w:u w:val="single"/>
        </w:rPr>
        <w:t>back</w:t>
      </w:r>
      <w:r w:rsidRPr="00364C9C">
        <w:rPr>
          <w:b/>
          <w:bCs/>
          <w:u w:val="single"/>
        </w:rPr>
        <w:t xml:space="preserve"> </w:t>
      </w:r>
      <w:r w:rsidRPr="00364C9C">
        <w:rPr>
          <w:b/>
          <w:bCs/>
          <w:highlight w:val="cyan"/>
          <w:u w:val="single"/>
        </w:rPr>
        <w:t>more than 100 climate regulations</w:t>
      </w:r>
      <w:r w:rsidRPr="001A4B4E">
        <w:rPr>
          <w:b/>
          <w:bCs/>
          <w:sz w:val="16"/>
        </w:rPr>
        <w:t xml:space="preserve"> </w:t>
      </w:r>
      <w:r w:rsidRPr="001A4B4E">
        <w:rPr>
          <w:sz w:val="16"/>
        </w:rPr>
        <w:t>and appointing climate change deniers to senior posts in the Environmental Protection Agency and the Department of the Interior.</w:t>
      </w:r>
    </w:p>
    <w:p w14:paraId="78A48F00" w14:textId="77777777" w:rsidR="006D3E54" w:rsidRPr="001A4B4E" w:rsidRDefault="006D3E54" w:rsidP="006D3E54">
      <w:pPr>
        <w:rPr>
          <w:sz w:val="16"/>
        </w:rPr>
      </w:pPr>
    </w:p>
    <w:p w14:paraId="5C0EFAFE" w14:textId="77777777" w:rsidR="006D3E54" w:rsidRPr="001A4B4E" w:rsidRDefault="006D3E54" w:rsidP="006D3E54">
      <w:pPr>
        <w:rPr>
          <w:sz w:val="16"/>
        </w:rPr>
      </w:pPr>
      <w:r w:rsidRPr="00EE0FB2">
        <w:rPr>
          <w:b/>
          <w:bCs/>
          <w:highlight w:val="cyan"/>
          <w:u w:val="single"/>
        </w:rPr>
        <w:t>Project 2025</w:t>
      </w:r>
      <w:r w:rsidRPr="008344DB">
        <w:rPr>
          <w:u w:val="single"/>
        </w:rPr>
        <w:t xml:space="preserve">, touted as </w:t>
      </w:r>
      <w:r w:rsidRPr="00364C9C">
        <w:rPr>
          <w:b/>
          <w:bCs/>
          <w:u w:val="single"/>
        </w:rPr>
        <w:t xml:space="preserve">a road </w:t>
      </w:r>
      <w:r w:rsidRPr="00EE0FB2">
        <w:rPr>
          <w:b/>
          <w:bCs/>
          <w:highlight w:val="cyan"/>
          <w:u w:val="single"/>
        </w:rPr>
        <w:t>map for</w:t>
      </w:r>
      <w:r w:rsidRPr="00364C9C">
        <w:rPr>
          <w:b/>
          <w:bCs/>
          <w:u w:val="single"/>
        </w:rPr>
        <w:t xml:space="preserve"> a </w:t>
      </w:r>
      <w:r w:rsidRPr="00EE0FB2">
        <w:rPr>
          <w:b/>
          <w:bCs/>
          <w:highlight w:val="cyan"/>
          <w:u w:val="single"/>
        </w:rPr>
        <w:t xml:space="preserve">Republican administration, outlines </w:t>
      </w:r>
      <w:proofErr w:type="gramStart"/>
      <w:r w:rsidRPr="00EE0FB2">
        <w:rPr>
          <w:b/>
          <w:bCs/>
          <w:highlight w:val="cyan"/>
          <w:u w:val="single"/>
        </w:rPr>
        <w:t>plans</w:t>
      </w:r>
      <w:proofErr w:type="gramEnd"/>
      <w:r w:rsidRPr="00EE0FB2">
        <w:rPr>
          <w:b/>
          <w:bCs/>
          <w:highlight w:val="cyan"/>
          <w:u w:val="single"/>
        </w:rPr>
        <w:t xml:space="preserve"> to expand</w:t>
      </w:r>
      <w:r w:rsidRPr="00364C9C">
        <w:rPr>
          <w:b/>
          <w:bCs/>
          <w:u w:val="single"/>
        </w:rPr>
        <w:t xml:space="preserve"> oil and gas </w:t>
      </w:r>
      <w:r w:rsidRPr="00EE0FB2">
        <w:rPr>
          <w:b/>
          <w:bCs/>
          <w:highlight w:val="cyan"/>
          <w:u w:val="single"/>
        </w:rPr>
        <w:t>drilling, dismantle the N</w:t>
      </w:r>
      <w:r w:rsidRPr="00364C9C">
        <w:rPr>
          <w:u w:val="single"/>
        </w:rPr>
        <w:t xml:space="preserve">ational </w:t>
      </w:r>
      <w:r w:rsidRPr="00EE0FB2">
        <w:rPr>
          <w:b/>
          <w:bCs/>
          <w:highlight w:val="cyan"/>
          <w:u w:val="single"/>
        </w:rPr>
        <w:t>O</w:t>
      </w:r>
      <w:r w:rsidRPr="00EE0FB2">
        <w:rPr>
          <w:u w:val="single"/>
        </w:rPr>
        <w:t>c</w:t>
      </w:r>
      <w:r w:rsidRPr="00364C9C">
        <w:rPr>
          <w:u w:val="single"/>
        </w:rPr>
        <w:t>eanic</w:t>
      </w:r>
      <w:r w:rsidRPr="00364C9C">
        <w:rPr>
          <w:b/>
          <w:bCs/>
          <w:u w:val="single"/>
        </w:rPr>
        <w:t xml:space="preserve"> </w:t>
      </w:r>
      <w:r w:rsidRPr="00364C9C">
        <w:rPr>
          <w:u w:val="single"/>
        </w:rPr>
        <w:t xml:space="preserve">and </w:t>
      </w:r>
      <w:r w:rsidRPr="00EE0FB2">
        <w:rPr>
          <w:b/>
          <w:bCs/>
          <w:highlight w:val="cyan"/>
          <w:u w:val="single"/>
        </w:rPr>
        <w:t>A</w:t>
      </w:r>
      <w:r w:rsidRPr="00364C9C">
        <w:rPr>
          <w:u w:val="single"/>
        </w:rPr>
        <w:t xml:space="preserve">tmospheric </w:t>
      </w:r>
      <w:r w:rsidRPr="00EE0FB2">
        <w:rPr>
          <w:b/>
          <w:bCs/>
          <w:highlight w:val="cyan"/>
          <w:u w:val="single"/>
        </w:rPr>
        <w:t>A</w:t>
      </w:r>
      <w:r w:rsidRPr="00364C9C">
        <w:rPr>
          <w:u w:val="single"/>
        </w:rPr>
        <w:t xml:space="preserve">dministration </w:t>
      </w:r>
      <w:r w:rsidRPr="00364C9C">
        <w:rPr>
          <w:b/>
          <w:bCs/>
          <w:u w:val="single"/>
        </w:rPr>
        <w:t xml:space="preserve">and its offices </w:t>
      </w:r>
      <w:r w:rsidRPr="001A4B4E">
        <w:rPr>
          <w:sz w:val="16"/>
        </w:rPr>
        <w:t>— including the National Weather Service — and take other steps that would address the Biden administration’s “radical climate policy” and “unprovoked war on fossil fuels,” according to the document.</w:t>
      </w:r>
    </w:p>
    <w:p w14:paraId="45BFD630" w14:textId="77777777" w:rsidR="006D3E54" w:rsidRPr="001A4B4E" w:rsidRDefault="006D3E54" w:rsidP="006D3E54">
      <w:pPr>
        <w:rPr>
          <w:sz w:val="16"/>
        </w:rPr>
      </w:pPr>
      <w:r w:rsidRPr="001A4B4E">
        <w:rPr>
          <w:sz w:val="16"/>
        </w:rPr>
        <w:t xml:space="preserve">Environmental experts and advocates say Harris offers a promising antidote to such plans. </w:t>
      </w:r>
      <w:r w:rsidRPr="001A4B4E">
        <w:rPr>
          <w:b/>
          <w:bCs/>
          <w:sz w:val="16"/>
        </w:rPr>
        <w:t xml:space="preserve">The </w:t>
      </w:r>
      <w:r w:rsidRPr="00364C9C">
        <w:rPr>
          <w:b/>
          <w:bCs/>
          <w:u w:val="single"/>
        </w:rPr>
        <w:t>vice president played a key role in securing the passage of the Inflation Reduction Act</w:t>
      </w:r>
      <w:r w:rsidRPr="008344DB">
        <w:rPr>
          <w:u w:val="single"/>
        </w:rPr>
        <w:t>, often credited as the biggest investment in climate action in U.S. history,</w:t>
      </w:r>
      <w:r w:rsidRPr="001A4B4E">
        <w:rPr>
          <w:sz w:val="16"/>
        </w:rPr>
        <w:t xml:space="preserve"> and a Harris presidency would be likely to continue that effort.</w:t>
      </w:r>
    </w:p>
    <w:p w14:paraId="6B88C933" w14:textId="77777777" w:rsidR="006D3E54" w:rsidRPr="001A4B4E" w:rsidRDefault="006D3E54" w:rsidP="006D3E54">
      <w:pPr>
        <w:rPr>
          <w:sz w:val="16"/>
        </w:rPr>
      </w:pPr>
    </w:p>
    <w:p w14:paraId="799B9A97" w14:textId="77777777" w:rsidR="006D3E54" w:rsidRPr="001A4B4E" w:rsidRDefault="006D3E54" w:rsidP="006D3E54">
      <w:pPr>
        <w:rPr>
          <w:sz w:val="16"/>
        </w:rPr>
      </w:pPr>
      <w:r w:rsidRPr="001A4B4E">
        <w:rPr>
          <w:sz w:val="16"/>
        </w:rPr>
        <w:t>“We have a climate champion in the White House in President Biden, and we’re going to have one in Vice President Kamala Harris,” said Lori Lodes, executive director of Climate Power, a strategic communications organization.</w:t>
      </w:r>
    </w:p>
    <w:p w14:paraId="618696CD" w14:textId="77777777" w:rsidR="006D3E54" w:rsidRPr="001A4B4E" w:rsidRDefault="006D3E54" w:rsidP="006D3E54">
      <w:pPr>
        <w:rPr>
          <w:sz w:val="16"/>
        </w:rPr>
      </w:pPr>
      <w:r w:rsidRPr="001A4B4E">
        <w:rPr>
          <w:sz w:val="16"/>
        </w:rPr>
        <w:t>The group pointed to a long list of environmental achievements that span Harris’ career as vice president, U.S. senator and California attorney general.</w:t>
      </w:r>
    </w:p>
    <w:p w14:paraId="035431BC" w14:textId="77777777" w:rsidR="006D3E54" w:rsidRPr="001A4B4E" w:rsidRDefault="006D3E54" w:rsidP="006D3E54">
      <w:pPr>
        <w:rPr>
          <w:sz w:val="16"/>
        </w:rPr>
      </w:pPr>
    </w:p>
    <w:p w14:paraId="5004A50E" w14:textId="77777777" w:rsidR="006D3E54" w:rsidRPr="001A4B4E" w:rsidRDefault="006D3E54" w:rsidP="006D3E54">
      <w:pPr>
        <w:rPr>
          <w:sz w:val="16"/>
        </w:rPr>
      </w:pPr>
      <w:r w:rsidRPr="001A4B4E">
        <w:rPr>
          <w:sz w:val="16"/>
        </w:rPr>
        <w:t xml:space="preserve">As vice president, </w:t>
      </w:r>
      <w:r w:rsidRPr="008344DB">
        <w:rPr>
          <w:u w:val="single"/>
        </w:rPr>
        <w:t xml:space="preserve">Harris has met with more than 100 world leaders on climate issues and has championed the goal of halving climate pollution by 2030 </w:t>
      </w:r>
      <w:r w:rsidRPr="001A4B4E">
        <w:rPr>
          <w:sz w:val="16"/>
        </w:rPr>
        <w:t>and reaching net-zero emissions by 2050. She led the administration’s Action Plan on Global Water Security, which seeks to increase international access to clean, safe drinking water, and cast the deciding vote to advance the landmark Inflation Reduction Act in the Senate.</w:t>
      </w:r>
    </w:p>
    <w:p w14:paraId="5D3CE6EC" w14:textId="77777777" w:rsidR="006D3E54" w:rsidRPr="001A4B4E" w:rsidRDefault="006D3E54" w:rsidP="006D3E54">
      <w:pPr>
        <w:rPr>
          <w:sz w:val="16"/>
        </w:rPr>
      </w:pPr>
      <w:r w:rsidRPr="001A4B4E">
        <w:rPr>
          <w:sz w:val="16"/>
        </w:rPr>
        <w:t>What’s more, Harris helped implement the administration’s Justice40 initiative, which aims to funnel 40% of benefits from certain federal climate, energy and housing investments into communities that have been marginalized, underserved and overburdened by pollution.</w:t>
      </w:r>
    </w:p>
    <w:p w14:paraId="0473DE9A" w14:textId="77777777" w:rsidR="006D3E54" w:rsidRPr="001A4B4E" w:rsidRDefault="006D3E54" w:rsidP="006D3E54">
      <w:pPr>
        <w:rPr>
          <w:sz w:val="16"/>
        </w:rPr>
      </w:pPr>
    </w:p>
    <w:p w14:paraId="6C2F7EE1" w14:textId="77777777" w:rsidR="006D3E54" w:rsidRPr="001A4B4E" w:rsidRDefault="006D3E54" w:rsidP="006D3E54">
      <w:pPr>
        <w:rPr>
          <w:sz w:val="16"/>
        </w:rPr>
      </w:pPr>
      <w:r w:rsidRPr="001A4B4E">
        <w:rPr>
          <w:sz w:val="16"/>
        </w:rPr>
        <w:t>“She has a long history of being a climate champ,” said Melinda Pierce, legislative director of the Sierra Club in Washington.</w:t>
      </w:r>
    </w:p>
    <w:p w14:paraId="75235BC5" w14:textId="77777777" w:rsidR="006D3E54" w:rsidRPr="001A4B4E" w:rsidRDefault="006D3E54" w:rsidP="006D3E54">
      <w:pPr>
        <w:rPr>
          <w:sz w:val="16"/>
        </w:rPr>
      </w:pPr>
    </w:p>
    <w:p w14:paraId="68849345" w14:textId="77777777" w:rsidR="006D3E54" w:rsidRPr="001A4B4E" w:rsidRDefault="006D3E54" w:rsidP="006D3E54">
      <w:pPr>
        <w:rPr>
          <w:sz w:val="16"/>
        </w:rPr>
      </w:pPr>
      <w:r w:rsidRPr="001A4B4E">
        <w:rPr>
          <w:sz w:val="16"/>
        </w:rPr>
        <w:t>On top of supporting Biden’s policies, Harris has carved out her own profile by taking stances such as vocal support for ending fracking that have been more aggressive than Biden’s stances, Pierce said.</w:t>
      </w:r>
    </w:p>
    <w:p w14:paraId="41129DE6" w14:textId="77777777" w:rsidR="006D3E54" w:rsidRPr="001A4B4E" w:rsidRDefault="006D3E54" w:rsidP="006D3E54">
      <w:pPr>
        <w:rPr>
          <w:sz w:val="16"/>
        </w:rPr>
      </w:pPr>
      <w:r w:rsidRPr="001A4B4E">
        <w:rPr>
          <w:sz w:val="16"/>
        </w:rPr>
        <w:t>“There’s a lot left to do. And I think Kamala Harris gives folks new energy that under a Democratic trifecta, we can get it done on climate,” Pierce said.</w:t>
      </w:r>
    </w:p>
    <w:p w14:paraId="0240669C" w14:textId="77777777" w:rsidR="006D3E54" w:rsidRPr="001A4B4E" w:rsidRDefault="006D3E54" w:rsidP="006D3E54">
      <w:pPr>
        <w:rPr>
          <w:sz w:val="16"/>
        </w:rPr>
      </w:pPr>
      <w:r w:rsidRPr="001A4B4E">
        <w:rPr>
          <w:sz w:val="16"/>
        </w:rPr>
        <w:t>Harris also delivered on climate policy in the U.S. Senate, where she represented California from 2017 to 2021, and as California’s attorney general from 2011 to 2017.</w:t>
      </w:r>
    </w:p>
    <w:p w14:paraId="7BAD3148" w14:textId="77777777" w:rsidR="006D3E54" w:rsidRPr="001A4B4E" w:rsidRDefault="006D3E54" w:rsidP="006D3E54">
      <w:pPr>
        <w:rPr>
          <w:sz w:val="16"/>
        </w:rPr>
      </w:pPr>
    </w:p>
    <w:p w14:paraId="3E48835B" w14:textId="77777777" w:rsidR="006D3E54" w:rsidRPr="001A4B4E" w:rsidRDefault="006D3E54" w:rsidP="006D3E54">
      <w:pPr>
        <w:rPr>
          <w:sz w:val="16"/>
        </w:rPr>
      </w:pPr>
      <w:r w:rsidRPr="001A4B4E">
        <w:rPr>
          <w:sz w:val="16"/>
        </w:rPr>
        <w:t xml:space="preserve">In the </w:t>
      </w:r>
      <w:r w:rsidRPr="008344DB">
        <w:rPr>
          <w:u w:val="single"/>
        </w:rPr>
        <w:t xml:space="preserve">Senate, </w:t>
      </w:r>
      <w:r w:rsidRPr="00EE0FB2">
        <w:rPr>
          <w:highlight w:val="cyan"/>
          <w:u w:val="single"/>
        </w:rPr>
        <w:t>Harris wrote and sponsored legislation on</w:t>
      </w:r>
      <w:r w:rsidRPr="008344DB">
        <w:rPr>
          <w:u w:val="single"/>
        </w:rPr>
        <w:t xml:space="preserve"> a wide range of </w:t>
      </w:r>
      <w:r w:rsidRPr="00EE0FB2">
        <w:rPr>
          <w:highlight w:val="cyan"/>
          <w:u w:val="single"/>
        </w:rPr>
        <w:t>climate issues</w:t>
      </w:r>
      <w:r w:rsidRPr="008344DB">
        <w:rPr>
          <w:u w:val="single"/>
        </w:rPr>
        <w:t>, i</w:t>
      </w:r>
      <w:r w:rsidRPr="001A4B4E">
        <w:rPr>
          <w:sz w:val="16"/>
        </w:rPr>
        <w:t>ncluding the Clean School Bus Act of 2019, which established a grant program to replace diesel school buses with electric ones, and the Water Justice Act of 2019 to help ensure the safety and sustainability of the nation’s water supply.</w:t>
      </w:r>
    </w:p>
    <w:p w14:paraId="7EE40FB3" w14:textId="77777777" w:rsidR="006D3E54" w:rsidRPr="001A4B4E" w:rsidRDefault="006D3E54" w:rsidP="006D3E54">
      <w:pPr>
        <w:rPr>
          <w:sz w:val="16"/>
        </w:rPr>
      </w:pPr>
    </w:p>
    <w:p w14:paraId="0E3B3779" w14:textId="77777777" w:rsidR="006D3E54" w:rsidRPr="001A4B4E" w:rsidRDefault="006D3E54" w:rsidP="006D3E54">
      <w:pPr>
        <w:rPr>
          <w:sz w:val="16"/>
        </w:rPr>
      </w:pPr>
      <w:r w:rsidRPr="001A4B4E">
        <w:rPr>
          <w:sz w:val="16"/>
        </w:rPr>
        <w:t>Other legislative efforts included actions around lead pipe replacement, PFAS contamination, sea level rise, zero-emissions vehicles, wildfire smoke research and air quality standards.</w:t>
      </w:r>
    </w:p>
    <w:p w14:paraId="10CBD0BC" w14:textId="77777777" w:rsidR="006D3E54" w:rsidRPr="001A4B4E" w:rsidRDefault="006D3E54" w:rsidP="006D3E54">
      <w:pPr>
        <w:rPr>
          <w:sz w:val="16"/>
        </w:rPr>
      </w:pPr>
    </w:p>
    <w:p w14:paraId="7613837A" w14:textId="77777777" w:rsidR="006D3E54" w:rsidRPr="001A4B4E" w:rsidRDefault="006D3E54" w:rsidP="006D3E54">
      <w:pPr>
        <w:rPr>
          <w:sz w:val="16"/>
        </w:rPr>
      </w:pPr>
      <w:r w:rsidRPr="00364C9C">
        <w:rPr>
          <w:b/>
          <w:bCs/>
          <w:u w:val="single"/>
        </w:rPr>
        <w:t xml:space="preserve">Harris has </w:t>
      </w:r>
      <w:r w:rsidRPr="00EE0FB2">
        <w:rPr>
          <w:b/>
          <w:bCs/>
          <w:highlight w:val="cyan"/>
          <w:u w:val="single"/>
        </w:rPr>
        <w:t>said</w:t>
      </w:r>
      <w:r w:rsidRPr="00364C9C">
        <w:rPr>
          <w:b/>
          <w:bCs/>
          <w:u w:val="single"/>
        </w:rPr>
        <w:t xml:space="preserve"> the </w:t>
      </w:r>
      <w:r w:rsidRPr="00EE0FB2">
        <w:rPr>
          <w:b/>
          <w:bCs/>
          <w:highlight w:val="cyan"/>
          <w:u w:val="single"/>
        </w:rPr>
        <w:t>president should hold fossil fuel companies accountable</w:t>
      </w:r>
      <w:r w:rsidRPr="008344DB">
        <w:rPr>
          <w:u w:val="single"/>
        </w:rPr>
        <w:t xml:space="preserve"> for misleading the public about climate change</w:t>
      </w:r>
      <w:r w:rsidRPr="001A4B4E">
        <w:rPr>
          <w:sz w:val="16"/>
        </w:rPr>
        <w:t xml:space="preserve">. In a 2019 interview with Mother Jones, she said: “Let’s get them not only in the </w:t>
      </w:r>
      <w:proofErr w:type="gramStart"/>
      <w:r w:rsidRPr="001A4B4E">
        <w:rPr>
          <w:sz w:val="16"/>
        </w:rPr>
        <w:t>pocket book</w:t>
      </w:r>
      <w:proofErr w:type="gramEnd"/>
      <w:r w:rsidRPr="001A4B4E">
        <w:rPr>
          <w:sz w:val="16"/>
        </w:rPr>
        <w:t>, but let’s make sure there are severe and serious penalties for their behaviors.”</w:t>
      </w:r>
    </w:p>
    <w:p w14:paraId="65A7CE96" w14:textId="77777777" w:rsidR="006D3E54" w:rsidRPr="001A4B4E" w:rsidRDefault="006D3E54" w:rsidP="006D3E54">
      <w:pPr>
        <w:rPr>
          <w:sz w:val="16"/>
        </w:rPr>
      </w:pPr>
    </w:p>
    <w:p w14:paraId="71AD46A7" w14:textId="77777777" w:rsidR="006D3E54" w:rsidRPr="001A4B4E" w:rsidRDefault="006D3E54" w:rsidP="006D3E54">
      <w:pPr>
        <w:rPr>
          <w:sz w:val="16"/>
        </w:rPr>
      </w:pPr>
      <w:r w:rsidRPr="001A4B4E">
        <w:rPr>
          <w:sz w:val="16"/>
        </w:rPr>
        <w:t>Indeed</w:t>
      </w:r>
      <w:r w:rsidRPr="008344DB">
        <w:rPr>
          <w:u w:val="single"/>
        </w:rPr>
        <w:t xml:space="preserve">, she secured $50 million in settlements from lawsuits against Chevron, BP, ConocoPhillips and other oil companies during her tenure as attorney </w:t>
      </w:r>
      <w:proofErr w:type="gramStart"/>
      <w:r w:rsidRPr="008344DB">
        <w:rPr>
          <w:u w:val="single"/>
        </w:rPr>
        <w:t>general</w:t>
      </w:r>
      <w:r w:rsidRPr="001A4B4E">
        <w:rPr>
          <w:sz w:val="16"/>
        </w:rPr>
        <w:t>, and</w:t>
      </w:r>
      <w:proofErr w:type="gramEnd"/>
      <w:r w:rsidRPr="001A4B4E">
        <w:rPr>
          <w:sz w:val="16"/>
        </w:rPr>
        <w:t xml:space="preserve"> led an investigation into Exxon Mobil’s history of misleading Americans on the climate crisis. In 2017, she signed a letter opposing the expansion of offshore drilling along the California coast, stating that the expansion would “line the pockets of oil companies.”</w:t>
      </w:r>
    </w:p>
    <w:p w14:paraId="1F7C5FAB" w14:textId="77777777" w:rsidR="006D3E54" w:rsidRPr="001A4B4E" w:rsidRDefault="006D3E54" w:rsidP="006D3E54">
      <w:pPr>
        <w:rPr>
          <w:sz w:val="16"/>
        </w:rPr>
      </w:pPr>
      <w:r w:rsidRPr="001A4B4E">
        <w:rPr>
          <w:sz w:val="16"/>
        </w:rPr>
        <w:t>In fact, many of her efforts have been shaped by her experiences as a Californian, experts said. As attorney general, Harris joined a suit against Southern California Gas Co. over the Aliso Canyon methane leak of 2015 and sued Pacific Gas &amp; Electric over the San Bruno gas pipeline explosion of 2010.</w:t>
      </w:r>
    </w:p>
    <w:p w14:paraId="016EE549" w14:textId="77777777" w:rsidR="006D3E54" w:rsidRPr="001A4B4E" w:rsidRDefault="006D3E54" w:rsidP="006D3E54">
      <w:pPr>
        <w:rPr>
          <w:sz w:val="16"/>
        </w:rPr>
      </w:pPr>
    </w:p>
    <w:p w14:paraId="165EE3E9" w14:textId="77777777" w:rsidR="006D3E54" w:rsidRPr="001A4B4E" w:rsidRDefault="006D3E54" w:rsidP="006D3E54">
      <w:pPr>
        <w:rPr>
          <w:sz w:val="16"/>
        </w:rPr>
      </w:pPr>
      <w:r w:rsidRPr="001A4B4E">
        <w:rPr>
          <w:sz w:val="16"/>
        </w:rPr>
        <w:t>Stokes, of UCSB, noted that Harris is probably acutely aware of other instances of climate devastation in California, such as the deadly Camp fire in Paradise, the Montecito mudslide, severe droughts that affected farmers and water supplies, and dangerous flooding driven by extreme rainfall.</w:t>
      </w:r>
    </w:p>
    <w:p w14:paraId="515A1293" w14:textId="77777777" w:rsidR="006D3E54" w:rsidRPr="001A4B4E" w:rsidRDefault="006D3E54" w:rsidP="006D3E54">
      <w:pPr>
        <w:rPr>
          <w:sz w:val="16"/>
        </w:rPr>
      </w:pPr>
    </w:p>
    <w:p w14:paraId="078767D6" w14:textId="77777777" w:rsidR="006D3E54" w:rsidRPr="001A4B4E" w:rsidRDefault="006D3E54" w:rsidP="006D3E54">
      <w:pPr>
        <w:rPr>
          <w:sz w:val="16"/>
        </w:rPr>
      </w:pPr>
      <w:r w:rsidRPr="001A4B4E">
        <w:rPr>
          <w:sz w:val="16"/>
        </w:rPr>
        <w:t xml:space="preserve">“These are massive impacts, and California really is on the front lines of the climate crisis,” Stokes said. “I’m sure she has seen </w:t>
      </w:r>
      <w:proofErr w:type="gramStart"/>
      <w:r w:rsidRPr="001A4B4E">
        <w:rPr>
          <w:sz w:val="16"/>
        </w:rPr>
        <w:t>that</w:t>
      </w:r>
      <w:proofErr w:type="gramEnd"/>
      <w:r w:rsidRPr="001A4B4E">
        <w:rPr>
          <w:sz w:val="16"/>
        </w:rPr>
        <w:t xml:space="preserve"> and it has made her want to act so that we don’t continue down this perilous path of burning fossil fuels.”</w:t>
      </w:r>
    </w:p>
    <w:p w14:paraId="70A7310A" w14:textId="77777777" w:rsidR="006D3E54" w:rsidRPr="001A4B4E" w:rsidRDefault="006D3E54" w:rsidP="006D3E54">
      <w:pPr>
        <w:rPr>
          <w:sz w:val="16"/>
        </w:rPr>
      </w:pPr>
      <w:r w:rsidRPr="001A4B4E">
        <w:rPr>
          <w:sz w:val="16"/>
        </w:rPr>
        <w:t>The possibility that there could be a major focus on holding fossil fuel companies accountable under Harris is “pretty exciting,” said Pierce, of the Sierra Club.</w:t>
      </w:r>
    </w:p>
    <w:p w14:paraId="59114498" w14:textId="77777777" w:rsidR="006D3E54" w:rsidRPr="001A4B4E" w:rsidRDefault="006D3E54" w:rsidP="006D3E54">
      <w:pPr>
        <w:rPr>
          <w:sz w:val="16"/>
        </w:rPr>
      </w:pPr>
    </w:p>
    <w:p w14:paraId="06814DB8" w14:textId="77777777" w:rsidR="006D3E54" w:rsidRPr="001A4B4E" w:rsidRDefault="006D3E54" w:rsidP="006D3E54">
      <w:pPr>
        <w:rPr>
          <w:sz w:val="16"/>
        </w:rPr>
      </w:pPr>
      <w:r w:rsidRPr="001A4B4E">
        <w:rPr>
          <w:sz w:val="16"/>
        </w:rPr>
        <w:t xml:space="preserve">“President Biden was the strongest president on climate and environmental action, and we need four more years. And I have every confidence that a Harris administration would continue that progress,” Pierce said. “We can’t afford to go back. We </w:t>
      </w:r>
      <w:proofErr w:type="gramStart"/>
      <w:r w:rsidRPr="001A4B4E">
        <w:rPr>
          <w:sz w:val="16"/>
        </w:rPr>
        <w:t>have to</w:t>
      </w:r>
      <w:proofErr w:type="gramEnd"/>
      <w:r w:rsidRPr="001A4B4E">
        <w:rPr>
          <w:sz w:val="16"/>
        </w:rPr>
        <w:t xml:space="preserve"> defend our progress. We can’t let the fossil fuel interests run the henhouse again.”</w:t>
      </w:r>
    </w:p>
    <w:p w14:paraId="298F3ECC" w14:textId="77777777" w:rsidR="006D3E54" w:rsidRPr="001A4B4E" w:rsidRDefault="006D3E54" w:rsidP="006D3E54">
      <w:pPr>
        <w:rPr>
          <w:sz w:val="16"/>
        </w:rPr>
      </w:pPr>
      <w:r w:rsidRPr="001A4B4E">
        <w:rPr>
          <w:sz w:val="16"/>
        </w:rPr>
        <w:t>If there are some differences with Biden, Harris has had “more of a focus on climate justice and environmental justice” and “protecting Californians against corporate polluters,” said Creasman, of California Environmental Voters.</w:t>
      </w:r>
    </w:p>
    <w:p w14:paraId="7768DF5D" w14:textId="77777777" w:rsidR="006D3E54" w:rsidRPr="001A4B4E" w:rsidRDefault="006D3E54" w:rsidP="006D3E54">
      <w:pPr>
        <w:rPr>
          <w:sz w:val="16"/>
        </w:rPr>
      </w:pPr>
    </w:p>
    <w:p w14:paraId="0D4DE907" w14:textId="77777777" w:rsidR="006D3E54" w:rsidRPr="001A4B4E" w:rsidRDefault="006D3E54" w:rsidP="006D3E54">
      <w:pPr>
        <w:rPr>
          <w:sz w:val="16"/>
        </w:rPr>
      </w:pPr>
      <w:r w:rsidRPr="001A4B4E">
        <w:rPr>
          <w:sz w:val="16"/>
        </w:rPr>
        <w:t>But</w:t>
      </w:r>
      <w:r w:rsidRPr="004E28C0">
        <w:rPr>
          <w:u w:val="single"/>
        </w:rPr>
        <w:t xml:space="preserve"> a </w:t>
      </w:r>
      <w:r w:rsidRPr="001A4B4E">
        <w:rPr>
          <w:b/>
          <w:bCs/>
          <w:highlight w:val="cyan"/>
          <w:u w:val="single"/>
        </w:rPr>
        <w:t>second Trump term</w:t>
      </w:r>
      <w:r w:rsidRPr="004E28C0">
        <w:rPr>
          <w:u w:val="single"/>
        </w:rPr>
        <w:t xml:space="preserve">, along with the political goals outlined in the Project 2025 document, </w:t>
      </w:r>
      <w:r w:rsidRPr="001A4B4E">
        <w:rPr>
          <w:b/>
          <w:bCs/>
          <w:highlight w:val="cyan"/>
          <w:u w:val="single"/>
        </w:rPr>
        <w:t>would</w:t>
      </w:r>
      <w:r w:rsidRPr="00364C9C">
        <w:rPr>
          <w:b/>
          <w:bCs/>
          <w:u w:val="single"/>
        </w:rPr>
        <w:t xml:space="preserve"> probably </w:t>
      </w:r>
      <w:r w:rsidRPr="001A4B4E">
        <w:rPr>
          <w:b/>
          <w:bCs/>
          <w:highlight w:val="cyan"/>
          <w:u w:val="single"/>
        </w:rPr>
        <w:t>erode all progress made</w:t>
      </w:r>
      <w:r w:rsidRPr="00364C9C">
        <w:rPr>
          <w:b/>
          <w:bCs/>
          <w:u w:val="single"/>
        </w:rPr>
        <w:t xml:space="preserve"> until now</w:t>
      </w:r>
      <w:r w:rsidRPr="001A4B4E">
        <w:rPr>
          <w:b/>
          <w:bCs/>
          <w:sz w:val="16"/>
        </w:rPr>
        <w:t xml:space="preserve"> — </w:t>
      </w:r>
      <w:r w:rsidRPr="00364C9C">
        <w:rPr>
          <w:b/>
          <w:bCs/>
          <w:u w:val="single"/>
        </w:rPr>
        <w:t>including the nation’s bedrock laws</w:t>
      </w:r>
      <w:r w:rsidRPr="004E28C0">
        <w:rPr>
          <w:u w:val="single"/>
        </w:rPr>
        <w:t xml:space="preserve"> that protect clean air and clean water</w:t>
      </w:r>
      <w:r w:rsidRPr="001A4B4E">
        <w:rPr>
          <w:sz w:val="16"/>
        </w:rPr>
        <w:t>, investments in clean energy, and the ability of California and other states to protect the environment through regulation, she said.</w:t>
      </w:r>
    </w:p>
    <w:p w14:paraId="00F156F0" w14:textId="77777777" w:rsidR="006D3E54" w:rsidRPr="001A4B4E" w:rsidRDefault="006D3E54" w:rsidP="006D3E54">
      <w:pPr>
        <w:rPr>
          <w:sz w:val="16"/>
        </w:rPr>
      </w:pPr>
    </w:p>
    <w:p w14:paraId="45A0DACD" w14:textId="77777777" w:rsidR="006D3E54" w:rsidRPr="001A4B4E" w:rsidRDefault="006D3E54" w:rsidP="006D3E54">
      <w:pPr>
        <w:rPr>
          <w:sz w:val="16"/>
        </w:rPr>
      </w:pPr>
      <w:r w:rsidRPr="001A4B4E">
        <w:rPr>
          <w:sz w:val="16"/>
        </w:rPr>
        <w:t>“The funding necessary to transition our economy and our infrastructure, to make communities resilient now and in the future, is at risk,” Creasman said. “The big progress that President Biden and Vice President Harris have made in the last four years … all of that is at risk.”</w:t>
      </w:r>
    </w:p>
    <w:p w14:paraId="46F6CB5B" w14:textId="77777777" w:rsidR="006D3E54" w:rsidRPr="001A4B4E" w:rsidRDefault="006D3E54" w:rsidP="006D3E54">
      <w:pPr>
        <w:rPr>
          <w:sz w:val="16"/>
        </w:rPr>
      </w:pPr>
      <w:r w:rsidRPr="001A4B4E">
        <w:rPr>
          <w:sz w:val="16"/>
        </w:rPr>
        <w:t>Among the actions that Project 2025 calls for is ending the 30x30 plan to conserve 30% of U.S. land and water by 2030; reducing the scope of the EPA; and expanding oil and gas lease sales. Lodes, of Climate Power, said Harris has a record of holding oil companies accountable while Trump “is busy making billion-dollar deals with Big Oil CEOs.”</w:t>
      </w:r>
    </w:p>
    <w:p w14:paraId="04E4420C" w14:textId="77777777" w:rsidR="006D3E54" w:rsidRPr="001A4B4E" w:rsidRDefault="006D3E54" w:rsidP="006D3E54">
      <w:pPr>
        <w:rPr>
          <w:sz w:val="16"/>
        </w:rPr>
      </w:pPr>
    </w:p>
    <w:p w14:paraId="43C66D9F" w14:textId="77777777" w:rsidR="006D3E54" w:rsidRPr="001A4B4E" w:rsidRDefault="006D3E54" w:rsidP="006D3E54">
      <w:pPr>
        <w:rPr>
          <w:sz w:val="16"/>
        </w:rPr>
      </w:pPr>
      <w:r w:rsidRPr="001A4B4E">
        <w:rPr>
          <w:sz w:val="16"/>
        </w:rPr>
        <w:t>“The Biden-Harris administration has taken more action on climate than any other administration in history — she’ll continue their bold legacy as the next president of the United States,” Lodes said.</w:t>
      </w:r>
    </w:p>
    <w:p w14:paraId="2E684D7F" w14:textId="77777777" w:rsidR="006D3E54" w:rsidRPr="001A4B4E" w:rsidRDefault="006D3E54" w:rsidP="006D3E54">
      <w:pPr>
        <w:rPr>
          <w:sz w:val="16"/>
        </w:rPr>
      </w:pPr>
    </w:p>
    <w:p w14:paraId="7271C7B7" w14:textId="77777777" w:rsidR="006D3E54" w:rsidRPr="001A4B4E" w:rsidRDefault="006D3E54" w:rsidP="006D3E54">
      <w:pPr>
        <w:rPr>
          <w:sz w:val="16"/>
        </w:rPr>
      </w:pPr>
      <w:r w:rsidRPr="001A4B4E">
        <w:rPr>
          <w:sz w:val="16"/>
        </w:rPr>
        <w:t>Other experts took to social media to similarly champion Harris as a climate leader after Sunday’s announcement.</w:t>
      </w:r>
    </w:p>
    <w:p w14:paraId="1207BBBB" w14:textId="77777777" w:rsidR="006D3E54" w:rsidRPr="001A4B4E" w:rsidRDefault="006D3E54" w:rsidP="006D3E54">
      <w:pPr>
        <w:rPr>
          <w:sz w:val="16"/>
        </w:rPr>
      </w:pPr>
      <w:r w:rsidRPr="001A4B4E">
        <w:rPr>
          <w:sz w:val="16"/>
        </w:rPr>
        <w:t xml:space="preserve">Jamie Henn, director of Fossil Free Media and co-founder of the group 350.org, voiced hope that if Harris wins the presidency, she </w:t>
      </w:r>
      <w:proofErr w:type="gramStart"/>
      <w:r w:rsidRPr="001A4B4E">
        <w:rPr>
          <w:sz w:val="16"/>
        </w:rPr>
        <w:t>would</w:t>
      </w:r>
      <w:proofErr w:type="gramEnd"/>
      <w:r w:rsidRPr="001A4B4E">
        <w:rPr>
          <w:sz w:val="16"/>
        </w:rPr>
        <w:t xml:space="preserve"> make it a priority to hold the fossil fuel industry accountable.</w:t>
      </w:r>
    </w:p>
    <w:p w14:paraId="4DB9BF56" w14:textId="77777777" w:rsidR="006D3E54" w:rsidRPr="001A4B4E" w:rsidRDefault="006D3E54" w:rsidP="006D3E54">
      <w:pPr>
        <w:rPr>
          <w:sz w:val="16"/>
        </w:rPr>
      </w:pPr>
    </w:p>
    <w:p w14:paraId="69EE2E3E" w14:textId="77777777" w:rsidR="006D3E54" w:rsidRPr="001A4B4E" w:rsidRDefault="006D3E54" w:rsidP="006D3E54">
      <w:pPr>
        <w:rPr>
          <w:sz w:val="16"/>
        </w:rPr>
      </w:pPr>
      <w:r w:rsidRPr="001A4B4E">
        <w:rPr>
          <w:sz w:val="16"/>
        </w:rPr>
        <w:t>“The fossil fuel industry has raked in massive profits for decades by lying about climate,” Henn said in a post on X. “We need a President who will make them pay.”</w:t>
      </w:r>
    </w:p>
    <w:p w14:paraId="7170DEDB" w14:textId="77777777" w:rsidR="006D3E54" w:rsidRPr="001A4B4E" w:rsidRDefault="006D3E54" w:rsidP="006D3E54">
      <w:pPr>
        <w:rPr>
          <w:sz w:val="16"/>
        </w:rPr>
      </w:pPr>
    </w:p>
    <w:p w14:paraId="12226BB3" w14:textId="77777777" w:rsidR="006D3E54" w:rsidRPr="001A4B4E" w:rsidRDefault="006D3E54" w:rsidP="006D3E54">
      <w:pPr>
        <w:rPr>
          <w:sz w:val="16"/>
        </w:rPr>
      </w:pPr>
      <w:r w:rsidRPr="001A4B4E">
        <w:rPr>
          <w:sz w:val="16"/>
        </w:rPr>
        <w:t>Tom Steyer, the billionaire climate activist and former presidential candidate, said that the contrast in the presidential race could not be clearer, and that the country “cannot lose the momentum” gained during the Biden-Harris administration.</w:t>
      </w:r>
    </w:p>
    <w:p w14:paraId="4D8A7A7C" w14:textId="77777777" w:rsidR="006D3E54" w:rsidRPr="001A4B4E" w:rsidRDefault="006D3E54" w:rsidP="006D3E54">
      <w:pPr>
        <w:rPr>
          <w:sz w:val="16"/>
        </w:rPr>
      </w:pPr>
    </w:p>
    <w:p w14:paraId="5489B353" w14:textId="77777777" w:rsidR="006D3E54" w:rsidRPr="001A4B4E" w:rsidRDefault="006D3E54" w:rsidP="006D3E54">
      <w:pPr>
        <w:rPr>
          <w:sz w:val="16"/>
        </w:rPr>
      </w:pPr>
      <w:r w:rsidRPr="001A4B4E">
        <w:rPr>
          <w:sz w:val="16"/>
        </w:rPr>
        <w:t>In a post on X, Steyer praised Harris as the candidate who would lead the “climate innovation economy” and fight for a “cleaner, healthier planet.”</w:t>
      </w:r>
    </w:p>
    <w:p w14:paraId="41B14D8B" w14:textId="77777777" w:rsidR="006D3E54" w:rsidRPr="001A4B4E" w:rsidRDefault="006D3E54" w:rsidP="006D3E54">
      <w:pPr>
        <w:rPr>
          <w:sz w:val="16"/>
        </w:rPr>
      </w:pPr>
    </w:p>
    <w:p w14:paraId="49F8B7E5" w14:textId="77777777" w:rsidR="006D3E54" w:rsidRPr="001A4B4E" w:rsidRDefault="006D3E54" w:rsidP="006D3E54">
      <w:pPr>
        <w:rPr>
          <w:sz w:val="16"/>
        </w:rPr>
      </w:pPr>
      <w:r w:rsidRPr="001A4B4E">
        <w:rPr>
          <w:sz w:val="16"/>
        </w:rPr>
        <w:t>Mustafa Santiago Ali, executive vice president of the National Wildlife Federation, took to X to share a poem he wrote titled “Kamala Harris: A Dream Realized,” in which he recalled Black female activists, artists and leaders from Rosa Parks to Shirley Chisholm and declared that Harris will be “writing our new page” as the nation’s first Black female president.</w:t>
      </w:r>
    </w:p>
    <w:p w14:paraId="65B3A355" w14:textId="77777777" w:rsidR="006D3E54" w:rsidRPr="001A4B4E" w:rsidRDefault="006D3E54" w:rsidP="006D3E54">
      <w:pPr>
        <w:rPr>
          <w:sz w:val="16"/>
        </w:rPr>
      </w:pPr>
    </w:p>
    <w:p w14:paraId="378DD73C" w14:textId="77777777" w:rsidR="006D3E54" w:rsidRPr="001A4B4E" w:rsidRDefault="006D3E54" w:rsidP="006D3E54">
      <w:pPr>
        <w:rPr>
          <w:sz w:val="16"/>
        </w:rPr>
      </w:pPr>
      <w:r w:rsidRPr="001A4B4E">
        <w:rPr>
          <w:sz w:val="16"/>
        </w:rPr>
        <w:t>Reached by phone Monday, Ali said Harris has “always been focused on helping our most vulnerable communities move from surviving to thriving.”</w:t>
      </w:r>
    </w:p>
    <w:p w14:paraId="5786ED17" w14:textId="77777777" w:rsidR="006D3E54" w:rsidRPr="001A4B4E" w:rsidRDefault="006D3E54" w:rsidP="006D3E54">
      <w:pPr>
        <w:rPr>
          <w:sz w:val="16"/>
        </w:rPr>
      </w:pPr>
      <w:r w:rsidRPr="001A4B4E">
        <w:rPr>
          <w:sz w:val="16"/>
        </w:rPr>
        <w:t>“She would continue to be transformational in helping us to address the impacts that are happening from environmental injustices that also lead to the climate crisis,” he said.</w:t>
      </w:r>
    </w:p>
    <w:p w14:paraId="087F932F" w14:textId="77777777" w:rsidR="00F163C6" w:rsidRPr="000E7251" w:rsidRDefault="00F163C6" w:rsidP="00F163C6">
      <w:pPr>
        <w:keepNext/>
        <w:keepLines/>
        <w:spacing w:before="40" w:after="0"/>
        <w:outlineLvl w:val="3"/>
        <w:rPr>
          <w:rFonts w:eastAsia="Times New Roman" w:cs="Times New Roman"/>
          <w:b/>
          <w:iCs/>
          <w:sz w:val="26"/>
        </w:rPr>
      </w:pPr>
      <w:r w:rsidRPr="000E7251">
        <w:rPr>
          <w:rFonts w:eastAsia="Times New Roman" w:cs="Times New Roman"/>
          <w:b/>
          <w:iCs/>
          <w:sz w:val="26"/>
        </w:rPr>
        <w:t xml:space="preserve">Harris is our only hope for climate – It’s </w:t>
      </w:r>
      <w:proofErr w:type="gramStart"/>
      <w:r w:rsidRPr="000E7251">
        <w:rPr>
          <w:rFonts w:eastAsia="Times New Roman" w:cs="Times New Roman"/>
          <w:b/>
          <w:iCs/>
          <w:sz w:val="26"/>
        </w:rPr>
        <w:t>make</w:t>
      </w:r>
      <w:proofErr w:type="gramEnd"/>
      <w:r w:rsidRPr="000E7251">
        <w:rPr>
          <w:rFonts w:eastAsia="Times New Roman" w:cs="Times New Roman"/>
          <w:b/>
          <w:iCs/>
          <w:sz w:val="26"/>
        </w:rPr>
        <w:t xml:space="preserve"> or break</w:t>
      </w:r>
    </w:p>
    <w:p w14:paraId="213E1837" w14:textId="77777777" w:rsidR="00F163C6" w:rsidRPr="000E7251" w:rsidRDefault="00F163C6" w:rsidP="00F163C6">
      <w:pPr>
        <w:rPr>
          <w:rFonts w:eastAsia="Aptos"/>
          <w:sz w:val="18"/>
          <w:szCs w:val="18"/>
        </w:rPr>
      </w:pPr>
      <w:r w:rsidRPr="000E7251">
        <w:rPr>
          <w:rFonts w:eastAsia="Aptos"/>
          <w:b/>
          <w:bCs/>
        </w:rPr>
        <w:t>Nilsen</w:t>
      </w:r>
      <w:r w:rsidRPr="000E7251">
        <w:rPr>
          <w:rFonts w:eastAsia="Aptos"/>
        </w:rPr>
        <w:t xml:space="preserve"> </w:t>
      </w:r>
      <w:r w:rsidRPr="000E7251">
        <w:rPr>
          <w:rFonts w:eastAsia="Aptos"/>
          <w:sz w:val="21"/>
          <w:szCs w:val="21"/>
        </w:rPr>
        <w:t>7/23</w:t>
      </w:r>
      <w:r w:rsidRPr="000E7251">
        <w:rPr>
          <w:rFonts w:eastAsia="Aptos"/>
        </w:rPr>
        <w:t>/</w:t>
      </w:r>
      <w:r w:rsidRPr="000E7251">
        <w:rPr>
          <w:rFonts w:eastAsia="Aptos"/>
          <w:b/>
          <w:bCs/>
        </w:rPr>
        <w:t>24</w:t>
      </w:r>
      <w:r w:rsidRPr="000E7251">
        <w:rPr>
          <w:rFonts w:eastAsia="Aptos"/>
        </w:rPr>
        <w:t xml:space="preserve"> </w:t>
      </w:r>
      <w:r w:rsidRPr="000E7251">
        <w:rPr>
          <w:rFonts w:eastAsia="Aptos"/>
          <w:sz w:val="18"/>
          <w:szCs w:val="18"/>
        </w:rPr>
        <w:t>[Ella; July 23, Ella Nilsen is a CNN reporter covering climate, “Here’s where Kamala Harris stands on climate and energy,” https://www.cnn.com/2024/07/23/climate/kamala-harris-on-climate-energy/index.html#:~:text=Harris%20is%20a%20“tremendous%20champion,through%20Harris's%20career%20for%20decades.]</w:t>
      </w:r>
    </w:p>
    <w:p w14:paraId="6633BAEA" w14:textId="77777777" w:rsidR="00F163C6" w:rsidRPr="000E7251" w:rsidRDefault="00F163C6" w:rsidP="00F163C6">
      <w:pPr>
        <w:rPr>
          <w:rFonts w:eastAsia="Aptos"/>
        </w:rPr>
      </w:pPr>
      <w:r w:rsidRPr="000E7251">
        <w:rPr>
          <w:rFonts w:eastAsia="Aptos"/>
        </w:rPr>
        <w:t>As Vice President Kamala Harris marches toward the Democratic nomination, climate advocates like what they see.</w:t>
      </w:r>
    </w:p>
    <w:p w14:paraId="6996810A" w14:textId="77777777" w:rsidR="00F163C6" w:rsidRPr="000E7251" w:rsidRDefault="00F163C6" w:rsidP="00F163C6">
      <w:pPr>
        <w:rPr>
          <w:rFonts w:eastAsia="Aptos"/>
          <w:u w:val="single"/>
        </w:rPr>
      </w:pPr>
      <w:r w:rsidRPr="000E7251">
        <w:rPr>
          <w:rFonts w:eastAsia="Aptos"/>
        </w:rPr>
        <w:t xml:space="preserve">Even before he’s finished his term, President Joe Biden made his stamp as the most pro-climate president in history. </w:t>
      </w:r>
      <w:r w:rsidRPr="000E7251">
        <w:rPr>
          <w:rFonts w:eastAsia="Aptos"/>
          <w:u w:val="single"/>
        </w:rPr>
        <w:t xml:space="preserve">And </w:t>
      </w:r>
      <w:r w:rsidRPr="000E7251">
        <w:rPr>
          <w:rFonts w:eastAsia="Aptos"/>
          <w:highlight w:val="cyan"/>
          <w:u w:val="single"/>
        </w:rPr>
        <w:t>Harris</w:t>
      </w:r>
      <w:r w:rsidRPr="000E7251">
        <w:rPr>
          <w:rFonts w:eastAsia="Aptos"/>
          <w:u w:val="single"/>
        </w:rPr>
        <w:t xml:space="preserve"> </w:t>
      </w:r>
      <w:r w:rsidRPr="000E7251">
        <w:rPr>
          <w:rFonts w:eastAsia="Aptos"/>
          <w:highlight w:val="cyan"/>
          <w:u w:val="single"/>
        </w:rPr>
        <w:t>is an exciting climate candidate</w:t>
      </w:r>
      <w:r w:rsidRPr="000E7251">
        <w:rPr>
          <w:rFonts w:eastAsia="Aptos"/>
          <w:u w:val="single"/>
        </w:rPr>
        <w:t xml:space="preserve"> in her own right, multiple advocates told CNN.</w:t>
      </w:r>
    </w:p>
    <w:p w14:paraId="4DE15B43" w14:textId="77777777" w:rsidR="00F163C6" w:rsidRPr="000E7251" w:rsidRDefault="00F163C6" w:rsidP="00F163C6">
      <w:pPr>
        <w:rPr>
          <w:rFonts w:eastAsia="Aptos"/>
        </w:rPr>
      </w:pPr>
      <w:r w:rsidRPr="000E7251">
        <w:rPr>
          <w:rFonts w:eastAsia="Aptos"/>
          <w:highlight w:val="cyan"/>
          <w:u w:val="single"/>
        </w:rPr>
        <w:t>Harris</w:t>
      </w:r>
      <w:r w:rsidRPr="000E7251">
        <w:rPr>
          <w:rFonts w:eastAsia="Aptos"/>
          <w:u w:val="single"/>
        </w:rPr>
        <w:t xml:space="preserve"> </w:t>
      </w:r>
      <w:r w:rsidRPr="000E7251">
        <w:rPr>
          <w:rFonts w:eastAsia="Aptos"/>
          <w:highlight w:val="cyan"/>
          <w:u w:val="single"/>
        </w:rPr>
        <w:t>is</w:t>
      </w:r>
      <w:r w:rsidRPr="000E7251">
        <w:rPr>
          <w:rFonts w:eastAsia="Aptos"/>
          <w:u w:val="single"/>
        </w:rPr>
        <w:t xml:space="preserve"> </w:t>
      </w:r>
      <w:r w:rsidRPr="000E7251">
        <w:rPr>
          <w:rFonts w:eastAsia="Aptos"/>
          <w:highlight w:val="cyan"/>
          <w:u w:val="single"/>
        </w:rPr>
        <w:t>a</w:t>
      </w:r>
      <w:r w:rsidRPr="000E7251">
        <w:rPr>
          <w:rFonts w:eastAsia="Aptos"/>
          <w:u w:val="single"/>
        </w:rPr>
        <w:t xml:space="preserve"> “tremendous </w:t>
      </w:r>
      <w:r w:rsidRPr="000E7251">
        <w:rPr>
          <w:rFonts w:eastAsia="Aptos"/>
          <w:highlight w:val="cyan"/>
          <w:u w:val="single"/>
        </w:rPr>
        <w:t>champion</w:t>
      </w:r>
      <w:r w:rsidRPr="000E7251">
        <w:rPr>
          <w:rFonts w:eastAsia="Aptos"/>
          <w:u w:val="single"/>
        </w:rPr>
        <w:t xml:space="preserve">” </w:t>
      </w:r>
      <w:r w:rsidRPr="000E7251">
        <w:rPr>
          <w:rFonts w:eastAsia="Aptos"/>
          <w:highlight w:val="cyan"/>
          <w:u w:val="single"/>
        </w:rPr>
        <w:t>on</w:t>
      </w:r>
      <w:r w:rsidRPr="000E7251">
        <w:rPr>
          <w:rFonts w:eastAsia="Aptos"/>
          <w:u w:val="single"/>
        </w:rPr>
        <w:t xml:space="preserve"> </w:t>
      </w:r>
      <w:r w:rsidRPr="000E7251">
        <w:rPr>
          <w:rFonts w:eastAsia="Aptos"/>
          <w:highlight w:val="cyan"/>
          <w:u w:val="single"/>
        </w:rPr>
        <w:t>climate</w:t>
      </w:r>
      <w:r w:rsidRPr="000E7251">
        <w:rPr>
          <w:rFonts w:eastAsia="Aptos"/>
          <w:u w:val="single"/>
        </w:rPr>
        <w:t xml:space="preserve"> </w:t>
      </w:r>
      <w:r w:rsidRPr="000E7251">
        <w:rPr>
          <w:rFonts w:eastAsia="Aptos"/>
          <w:highlight w:val="cyan"/>
          <w:u w:val="single"/>
        </w:rPr>
        <w:t>and</w:t>
      </w:r>
      <w:r w:rsidRPr="000E7251">
        <w:rPr>
          <w:rFonts w:eastAsia="Aptos"/>
          <w:u w:val="single"/>
        </w:rPr>
        <w:t xml:space="preserve"> </w:t>
      </w:r>
      <w:r w:rsidRPr="000E7251">
        <w:rPr>
          <w:rFonts w:eastAsia="Aptos"/>
          <w:highlight w:val="cyan"/>
          <w:u w:val="single"/>
        </w:rPr>
        <w:t>environmental</w:t>
      </w:r>
      <w:r w:rsidRPr="000E7251">
        <w:rPr>
          <w:rFonts w:eastAsia="Aptos"/>
          <w:u w:val="single"/>
        </w:rPr>
        <w:t xml:space="preserve"> </w:t>
      </w:r>
      <w:r w:rsidRPr="000E7251">
        <w:rPr>
          <w:rFonts w:eastAsia="Aptos"/>
          <w:highlight w:val="cyan"/>
          <w:u w:val="single"/>
        </w:rPr>
        <w:t>justice</w:t>
      </w:r>
      <w:r w:rsidRPr="000E7251">
        <w:rPr>
          <w:rFonts w:eastAsia="Aptos"/>
          <w:u w:val="single"/>
        </w:rPr>
        <w:t xml:space="preserve">, </w:t>
      </w:r>
      <w:r w:rsidRPr="000E7251">
        <w:rPr>
          <w:rFonts w:eastAsia="Aptos"/>
          <w:highlight w:val="cyan"/>
          <w:u w:val="single"/>
        </w:rPr>
        <w:t>said</w:t>
      </w:r>
      <w:r w:rsidRPr="000E7251">
        <w:rPr>
          <w:rFonts w:eastAsia="Aptos"/>
          <w:u w:val="single"/>
        </w:rPr>
        <w:t xml:space="preserve"> Tiernan </w:t>
      </w:r>
      <w:r w:rsidRPr="000E7251">
        <w:rPr>
          <w:rFonts w:eastAsia="Aptos"/>
          <w:highlight w:val="cyan"/>
          <w:u w:val="single"/>
        </w:rPr>
        <w:t>Sittenfeld</w:t>
      </w:r>
      <w:r w:rsidRPr="000E7251">
        <w:rPr>
          <w:rFonts w:eastAsia="Aptos"/>
          <w:u w:val="single"/>
        </w:rPr>
        <w:t>,</w:t>
      </w:r>
      <w:r w:rsidRPr="000E7251">
        <w:rPr>
          <w:rFonts w:eastAsia="Aptos"/>
        </w:rPr>
        <w:t xml:space="preserve"> senior vice president of government affairs for the League of Conservation Voters Action Fund.</w:t>
      </w:r>
    </w:p>
    <w:p w14:paraId="5976F221" w14:textId="77777777" w:rsidR="00F163C6" w:rsidRPr="000E7251" w:rsidRDefault="00F163C6" w:rsidP="00F163C6">
      <w:pPr>
        <w:rPr>
          <w:rFonts w:eastAsia="Aptos"/>
          <w:u w:val="single"/>
        </w:rPr>
      </w:pPr>
      <w:r w:rsidRPr="000E7251">
        <w:rPr>
          <w:rFonts w:eastAsia="Aptos"/>
          <w:highlight w:val="cyan"/>
          <w:u w:val="single"/>
        </w:rPr>
        <w:t>Climate action has run through Harris’s career for decades</w:t>
      </w:r>
      <w:r w:rsidRPr="000E7251">
        <w:rPr>
          <w:rFonts w:eastAsia="Aptos"/>
          <w:u w:val="single"/>
        </w:rPr>
        <w:t xml:space="preserve">. As California’s attorney general, </w:t>
      </w:r>
      <w:r w:rsidRPr="000E7251">
        <w:rPr>
          <w:rFonts w:eastAsia="Aptos"/>
          <w:highlight w:val="cyan"/>
          <w:u w:val="single"/>
        </w:rPr>
        <w:t>Harris</w:t>
      </w:r>
      <w:r w:rsidRPr="000E7251">
        <w:rPr>
          <w:rFonts w:eastAsia="Aptos"/>
          <w:u w:val="single"/>
        </w:rPr>
        <w:t xml:space="preserve"> </w:t>
      </w:r>
      <w:r w:rsidRPr="000E7251">
        <w:rPr>
          <w:rFonts w:eastAsia="Aptos"/>
          <w:highlight w:val="cyan"/>
          <w:u w:val="single"/>
        </w:rPr>
        <w:t>sued</w:t>
      </w:r>
      <w:r w:rsidRPr="000E7251">
        <w:rPr>
          <w:rFonts w:eastAsia="Aptos"/>
          <w:u w:val="single"/>
        </w:rPr>
        <w:t xml:space="preserve"> </w:t>
      </w:r>
      <w:r w:rsidRPr="000E7251">
        <w:rPr>
          <w:rFonts w:eastAsia="Aptos"/>
          <w:highlight w:val="cyan"/>
          <w:u w:val="single"/>
        </w:rPr>
        <w:t>big</w:t>
      </w:r>
      <w:r w:rsidRPr="000E7251">
        <w:rPr>
          <w:rFonts w:eastAsia="Aptos"/>
          <w:u w:val="single"/>
        </w:rPr>
        <w:t xml:space="preserve"> </w:t>
      </w:r>
      <w:r w:rsidRPr="000E7251">
        <w:rPr>
          <w:rFonts w:eastAsia="Aptos"/>
          <w:highlight w:val="cyan"/>
          <w:u w:val="single"/>
        </w:rPr>
        <w:t>oil</w:t>
      </w:r>
      <w:r w:rsidRPr="000E7251">
        <w:rPr>
          <w:rFonts w:eastAsia="Aptos"/>
          <w:u w:val="single"/>
        </w:rPr>
        <w:t xml:space="preserve"> </w:t>
      </w:r>
      <w:r w:rsidRPr="000E7251">
        <w:rPr>
          <w:rFonts w:eastAsia="Aptos"/>
          <w:highlight w:val="cyan"/>
          <w:u w:val="single"/>
        </w:rPr>
        <w:t>companies</w:t>
      </w:r>
      <w:r w:rsidRPr="000E7251">
        <w:rPr>
          <w:rFonts w:eastAsia="Aptos"/>
          <w:u w:val="single"/>
        </w:rPr>
        <w:t xml:space="preserve"> like BP and ConocoPhillips, and investigated Exxon Mobil for its role in climate change disinformation. </w:t>
      </w:r>
      <w:r w:rsidRPr="000E7251">
        <w:rPr>
          <w:rFonts w:eastAsia="Aptos"/>
        </w:rPr>
        <w:t xml:space="preserve">While in the Senate, she sponsored the Green New Deal resolution. </w:t>
      </w:r>
      <w:r w:rsidRPr="000E7251">
        <w:rPr>
          <w:rFonts w:eastAsia="Aptos"/>
          <w:highlight w:val="cyan"/>
        </w:rPr>
        <w:t>And</w:t>
      </w:r>
      <w:r w:rsidRPr="000E7251">
        <w:rPr>
          <w:rFonts w:eastAsia="Aptos"/>
        </w:rPr>
        <w:t xml:space="preserve"> as vice president</w:t>
      </w:r>
      <w:r w:rsidRPr="000E7251">
        <w:rPr>
          <w:rFonts w:eastAsia="Aptos"/>
          <w:u w:val="single"/>
        </w:rPr>
        <w:t xml:space="preserve">, Harris </w:t>
      </w:r>
      <w:r w:rsidRPr="000E7251">
        <w:rPr>
          <w:rFonts w:eastAsia="Aptos"/>
          <w:highlight w:val="cyan"/>
          <w:u w:val="single"/>
        </w:rPr>
        <w:t>made</w:t>
      </w:r>
      <w:r w:rsidRPr="000E7251">
        <w:rPr>
          <w:rFonts w:eastAsia="Aptos"/>
          <w:u w:val="single"/>
        </w:rPr>
        <w:t xml:space="preserve"> the crucial </w:t>
      </w:r>
      <w:r w:rsidRPr="000E7251">
        <w:rPr>
          <w:rFonts w:eastAsia="Aptos"/>
          <w:highlight w:val="cyan"/>
          <w:u w:val="single"/>
        </w:rPr>
        <w:t>tie</w:t>
      </w:r>
      <w:r w:rsidRPr="000E7251">
        <w:rPr>
          <w:rFonts w:eastAsia="Aptos"/>
          <w:u w:val="single"/>
        </w:rPr>
        <w:t>-</w:t>
      </w:r>
      <w:r w:rsidRPr="000E7251">
        <w:rPr>
          <w:rFonts w:eastAsia="Aptos"/>
          <w:highlight w:val="cyan"/>
          <w:u w:val="single"/>
        </w:rPr>
        <w:t>breaking</w:t>
      </w:r>
      <w:r w:rsidRPr="000E7251">
        <w:rPr>
          <w:rFonts w:eastAsia="Aptos"/>
          <w:u w:val="single"/>
        </w:rPr>
        <w:t xml:space="preserve"> </w:t>
      </w:r>
      <w:r w:rsidRPr="000E7251">
        <w:rPr>
          <w:rFonts w:eastAsia="Aptos"/>
          <w:highlight w:val="cyan"/>
          <w:u w:val="single"/>
        </w:rPr>
        <w:t>vote</w:t>
      </w:r>
      <w:r w:rsidRPr="000E7251">
        <w:rPr>
          <w:rFonts w:eastAsia="Aptos"/>
          <w:u w:val="single"/>
        </w:rPr>
        <w:t xml:space="preserve"> </w:t>
      </w:r>
      <w:r w:rsidRPr="000E7251">
        <w:rPr>
          <w:rFonts w:eastAsia="Aptos"/>
          <w:highlight w:val="cyan"/>
          <w:u w:val="single"/>
        </w:rPr>
        <w:t>to</w:t>
      </w:r>
      <w:r w:rsidRPr="000E7251">
        <w:rPr>
          <w:rFonts w:eastAsia="Aptos"/>
          <w:u w:val="single"/>
        </w:rPr>
        <w:t xml:space="preserve"> </w:t>
      </w:r>
      <w:r w:rsidRPr="000E7251">
        <w:rPr>
          <w:rFonts w:eastAsia="Aptos"/>
          <w:highlight w:val="cyan"/>
          <w:u w:val="single"/>
        </w:rPr>
        <w:t>pass</w:t>
      </w:r>
      <w:r w:rsidRPr="000E7251">
        <w:rPr>
          <w:rFonts w:eastAsia="Aptos"/>
          <w:u w:val="single"/>
        </w:rPr>
        <w:t xml:space="preserve"> Democrats’ </w:t>
      </w:r>
      <w:r w:rsidRPr="000E7251">
        <w:rPr>
          <w:rFonts w:eastAsia="Aptos"/>
          <w:highlight w:val="cyan"/>
          <w:u w:val="single"/>
        </w:rPr>
        <w:t>historic</w:t>
      </w:r>
      <w:r w:rsidRPr="000E7251">
        <w:rPr>
          <w:rFonts w:eastAsia="Aptos"/>
          <w:u w:val="single"/>
        </w:rPr>
        <w:t xml:space="preserve"> </w:t>
      </w:r>
      <w:r w:rsidRPr="000E7251">
        <w:rPr>
          <w:rFonts w:eastAsia="Aptos"/>
          <w:highlight w:val="cyan"/>
          <w:u w:val="single"/>
        </w:rPr>
        <w:t>climate</w:t>
      </w:r>
      <w:r w:rsidRPr="000E7251">
        <w:rPr>
          <w:rFonts w:eastAsia="Aptos"/>
          <w:u w:val="single"/>
        </w:rPr>
        <w:t xml:space="preserve"> </w:t>
      </w:r>
      <w:r w:rsidRPr="000E7251">
        <w:rPr>
          <w:rFonts w:eastAsia="Aptos"/>
          <w:highlight w:val="cyan"/>
          <w:u w:val="single"/>
        </w:rPr>
        <w:t>bill</w:t>
      </w:r>
      <w:r w:rsidRPr="000E7251">
        <w:rPr>
          <w:rFonts w:eastAsia="Aptos"/>
          <w:u w:val="single"/>
        </w:rPr>
        <w:t>.</w:t>
      </w:r>
    </w:p>
    <w:p w14:paraId="4333BF32" w14:textId="77777777" w:rsidR="00F163C6" w:rsidRPr="000E7251" w:rsidRDefault="00F163C6" w:rsidP="00F163C6">
      <w:pPr>
        <w:rPr>
          <w:rFonts w:eastAsia="Aptos"/>
          <w:u w:val="single"/>
        </w:rPr>
      </w:pPr>
      <w:r w:rsidRPr="000E7251">
        <w:rPr>
          <w:rFonts w:eastAsia="Aptos"/>
        </w:rPr>
        <w:t>“</w:t>
      </w:r>
      <w:r w:rsidRPr="000E7251">
        <w:rPr>
          <w:rFonts w:eastAsia="Aptos"/>
          <w:u w:val="single"/>
        </w:rPr>
        <w:t>Vice President Harris would kick ass against Trump</w:t>
      </w:r>
      <w:r w:rsidRPr="000E7251">
        <w:rPr>
          <w:rFonts w:eastAsia="Aptos"/>
        </w:rPr>
        <w:t>,” Biden’s first national climate adviser Gina McCarthy said in a statement. “</w:t>
      </w:r>
      <w:r w:rsidRPr="000E7251">
        <w:rPr>
          <w:rFonts w:eastAsia="Aptos"/>
          <w:highlight w:val="cyan"/>
          <w:u w:val="single"/>
        </w:rPr>
        <w:t>She</w:t>
      </w:r>
      <w:r w:rsidRPr="000E7251">
        <w:rPr>
          <w:rFonts w:eastAsia="Aptos"/>
          <w:u w:val="single"/>
        </w:rPr>
        <w:t xml:space="preserve"> </w:t>
      </w:r>
      <w:r w:rsidRPr="000E7251">
        <w:rPr>
          <w:rFonts w:eastAsia="Aptos"/>
          <w:highlight w:val="cyan"/>
          <w:u w:val="single"/>
        </w:rPr>
        <w:t>will</w:t>
      </w:r>
      <w:r w:rsidRPr="000E7251">
        <w:rPr>
          <w:rFonts w:eastAsia="Aptos"/>
          <w:u w:val="single"/>
        </w:rPr>
        <w:t xml:space="preserve"> </w:t>
      </w:r>
      <w:r w:rsidRPr="000E7251">
        <w:rPr>
          <w:rFonts w:eastAsia="Aptos"/>
          <w:highlight w:val="cyan"/>
          <w:u w:val="single"/>
        </w:rPr>
        <w:t>fight</w:t>
      </w:r>
      <w:r w:rsidRPr="000E7251">
        <w:rPr>
          <w:rFonts w:eastAsia="Aptos"/>
          <w:u w:val="single"/>
        </w:rPr>
        <w:t xml:space="preserve"> every day </w:t>
      </w:r>
      <w:r w:rsidRPr="000E7251">
        <w:rPr>
          <w:rFonts w:eastAsia="Aptos"/>
          <w:highlight w:val="cyan"/>
          <w:u w:val="single"/>
        </w:rPr>
        <w:t>for</w:t>
      </w:r>
      <w:r w:rsidRPr="000E7251">
        <w:rPr>
          <w:rFonts w:eastAsia="Aptos"/>
          <w:u w:val="single"/>
        </w:rPr>
        <w:t xml:space="preserve"> all </w:t>
      </w:r>
      <w:r w:rsidRPr="000E7251">
        <w:rPr>
          <w:rFonts w:eastAsia="Aptos"/>
          <w:highlight w:val="cyan"/>
          <w:u w:val="single"/>
        </w:rPr>
        <w:t>Americans</w:t>
      </w:r>
      <w:r w:rsidRPr="000E7251">
        <w:rPr>
          <w:rFonts w:eastAsia="Aptos"/>
          <w:u w:val="single"/>
        </w:rPr>
        <w:t xml:space="preserve"> </w:t>
      </w:r>
      <w:r w:rsidRPr="000E7251">
        <w:rPr>
          <w:rFonts w:eastAsia="Aptos"/>
          <w:highlight w:val="cyan"/>
          <w:u w:val="single"/>
        </w:rPr>
        <w:t>to have</w:t>
      </w:r>
      <w:r w:rsidRPr="000E7251">
        <w:rPr>
          <w:rFonts w:eastAsia="Aptos"/>
          <w:u w:val="single"/>
        </w:rPr>
        <w:t xml:space="preserve"> access to </w:t>
      </w:r>
      <w:r w:rsidRPr="000E7251">
        <w:rPr>
          <w:rFonts w:eastAsia="Aptos"/>
          <w:highlight w:val="cyan"/>
          <w:u w:val="single"/>
        </w:rPr>
        <w:t>clean</w:t>
      </w:r>
      <w:r w:rsidRPr="000E7251">
        <w:rPr>
          <w:rFonts w:eastAsia="Aptos"/>
          <w:u w:val="single"/>
        </w:rPr>
        <w:t xml:space="preserve"> </w:t>
      </w:r>
      <w:r w:rsidRPr="000E7251">
        <w:rPr>
          <w:rFonts w:eastAsia="Aptos"/>
          <w:highlight w:val="cyan"/>
          <w:u w:val="single"/>
        </w:rPr>
        <w:t>air</w:t>
      </w:r>
      <w:r w:rsidRPr="000E7251">
        <w:rPr>
          <w:rFonts w:eastAsia="Aptos"/>
          <w:u w:val="single"/>
        </w:rPr>
        <w:t xml:space="preserve">, clean </w:t>
      </w:r>
      <w:r w:rsidRPr="000E7251">
        <w:rPr>
          <w:rFonts w:eastAsia="Aptos"/>
          <w:highlight w:val="cyan"/>
          <w:u w:val="single"/>
        </w:rPr>
        <w:t>water</w:t>
      </w:r>
      <w:r w:rsidRPr="000E7251">
        <w:rPr>
          <w:rFonts w:eastAsia="Aptos"/>
          <w:u w:val="single"/>
        </w:rPr>
        <w:t xml:space="preserve">, </w:t>
      </w:r>
      <w:r w:rsidRPr="000E7251">
        <w:rPr>
          <w:rFonts w:eastAsia="Aptos"/>
          <w:highlight w:val="cyan"/>
          <w:u w:val="single"/>
        </w:rPr>
        <w:t>and</w:t>
      </w:r>
      <w:r w:rsidRPr="000E7251">
        <w:rPr>
          <w:rFonts w:eastAsia="Aptos"/>
          <w:u w:val="single"/>
        </w:rPr>
        <w:t xml:space="preserve"> a </w:t>
      </w:r>
      <w:r w:rsidRPr="000E7251">
        <w:rPr>
          <w:rFonts w:eastAsia="Aptos"/>
          <w:highlight w:val="cyan"/>
          <w:u w:val="single"/>
        </w:rPr>
        <w:t>healthy</w:t>
      </w:r>
      <w:r w:rsidRPr="000E7251">
        <w:rPr>
          <w:rFonts w:eastAsia="Aptos"/>
          <w:u w:val="single"/>
        </w:rPr>
        <w:t xml:space="preserve"> </w:t>
      </w:r>
      <w:r w:rsidRPr="000E7251">
        <w:rPr>
          <w:rFonts w:eastAsia="Aptos"/>
          <w:highlight w:val="cyan"/>
          <w:u w:val="single"/>
        </w:rPr>
        <w:t>environment</w:t>
      </w:r>
      <w:r w:rsidRPr="000E7251">
        <w:rPr>
          <w:rFonts w:eastAsia="Aptos"/>
          <w:u w:val="single"/>
        </w:rPr>
        <w:t>.”</w:t>
      </w:r>
    </w:p>
    <w:p w14:paraId="333AA786" w14:textId="77777777" w:rsidR="00F163C6" w:rsidRPr="000E7251" w:rsidRDefault="00F163C6" w:rsidP="00F163C6">
      <w:pPr>
        <w:rPr>
          <w:rFonts w:eastAsia="Aptos"/>
          <w:u w:val="single"/>
        </w:rPr>
      </w:pPr>
      <w:r w:rsidRPr="000E7251">
        <w:rPr>
          <w:rFonts w:eastAsia="Aptos"/>
          <w:highlight w:val="cyan"/>
          <w:u w:val="single"/>
        </w:rPr>
        <w:t>Harris’s</w:t>
      </w:r>
      <w:r w:rsidRPr="000E7251">
        <w:rPr>
          <w:rFonts w:eastAsia="Aptos"/>
          <w:u w:val="single"/>
        </w:rPr>
        <w:t xml:space="preserve"> </w:t>
      </w:r>
      <w:r w:rsidRPr="000E7251">
        <w:rPr>
          <w:rFonts w:eastAsia="Aptos"/>
          <w:highlight w:val="cyan"/>
          <w:u w:val="single"/>
        </w:rPr>
        <w:t>candidacy</w:t>
      </w:r>
      <w:r w:rsidRPr="000E7251">
        <w:rPr>
          <w:rFonts w:eastAsia="Aptos"/>
          <w:u w:val="single"/>
        </w:rPr>
        <w:t xml:space="preserve"> </w:t>
      </w:r>
      <w:r w:rsidRPr="000E7251">
        <w:rPr>
          <w:rFonts w:eastAsia="Aptos"/>
          <w:highlight w:val="cyan"/>
          <w:u w:val="single"/>
        </w:rPr>
        <w:t>comes</w:t>
      </w:r>
      <w:r w:rsidRPr="000E7251">
        <w:rPr>
          <w:rFonts w:eastAsia="Aptos"/>
          <w:u w:val="single"/>
        </w:rPr>
        <w:t xml:space="preserve"> </w:t>
      </w:r>
      <w:r w:rsidRPr="000E7251">
        <w:rPr>
          <w:rFonts w:eastAsia="Aptos"/>
          <w:highlight w:val="cyan"/>
          <w:u w:val="single"/>
        </w:rPr>
        <w:t>at</w:t>
      </w:r>
      <w:r w:rsidRPr="000E7251">
        <w:rPr>
          <w:rFonts w:eastAsia="Aptos"/>
          <w:u w:val="single"/>
        </w:rPr>
        <w:t xml:space="preserve"> a </w:t>
      </w:r>
      <w:r w:rsidRPr="000E7251">
        <w:rPr>
          <w:rFonts w:eastAsia="Aptos"/>
          <w:highlight w:val="cyan"/>
          <w:u w:val="single"/>
        </w:rPr>
        <w:t>make</w:t>
      </w:r>
      <w:r w:rsidRPr="000E7251">
        <w:rPr>
          <w:rFonts w:eastAsia="Aptos"/>
          <w:u w:val="single"/>
        </w:rPr>
        <w:t>-</w:t>
      </w:r>
      <w:r w:rsidRPr="000E7251">
        <w:rPr>
          <w:rFonts w:eastAsia="Aptos"/>
          <w:highlight w:val="cyan"/>
          <w:u w:val="single"/>
        </w:rPr>
        <w:t>or</w:t>
      </w:r>
      <w:r w:rsidRPr="000E7251">
        <w:rPr>
          <w:rFonts w:eastAsia="Aptos"/>
          <w:u w:val="single"/>
        </w:rPr>
        <w:t>-</w:t>
      </w:r>
      <w:r w:rsidRPr="000E7251">
        <w:rPr>
          <w:rFonts w:eastAsia="Aptos"/>
          <w:highlight w:val="cyan"/>
          <w:u w:val="single"/>
        </w:rPr>
        <w:t>break</w:t>
      </w:r>
      <w:r w:rsidRPr="000E7251">
        <w:rPr>
          <w:rFonts w:eastAsia="Aptos"/>
          <w:u w:val="single"/>
        </w:rPr>
        <w:t xml:space="preserve"> </w:t>
      </w:r>
      <w:r w:rsidRPr="000E7251">
        <w:rPr>
          <w:rFonts w:eastAsia="Aptos"/>
          <w:highlight w:val="cyan"/>
          <w:u w:val="single"/>
        </w:rPr>
        <w:t>moment</w:t>
      </w:r>
      <w:r w:rsidRPr="000E7251">
        <w:rPr>
          <w:rFonts w:eastAsia="Aptos"/>
          <w:u w:val="single"/>
        </w:rPr>
        <w:t xml:space="preserve"> for the planet. </w:t>
      </w:r>
      <w:r w:rsidRPr="000E7251">
        <w:rPr>
          <w:rFonts w:eastAsia="Aptos"/>
          <w:highlight w:val="cyan"/>
          <w:u w:val="single"/>
        </w:rPr>
        <w:t>2023</w:t>
      </w:r>
      <w:r w:rsidRPr="000E7251">
        <w:rPr>
          <w:rFonts w:eastAsia="Aptos"/>
          <w:u w:val="single"/>
        </w:rPr>
        <w:t xml:space="preserve"> </w:t>
      </w:r>
      <w:r w:rsidRPr="000E7251">
        <w:rPr>
          <w:rFonts w:eastAsia="Aptos"/>
          <w:highlight w:val="cyan"/>
          <w:u w:val="single"/>
        </w:rPr>
        <w:t>was</w:t>
      </w:r>
      <w:r w:rsidRPr="000E7251">
        <w:rPr>
          <w:rFonts w:eastAsia="Aptos"/>
          <w:u w:val="single"/>
        </w:rPr>
        <w:t xml:space="preserve"> the </w:t>
      </w:r>
      <w:r w:rsidRPr="000E7251">
        <w:rPr>
          <w:rFonts w:eastAsia="Aptos"/>
          <w:highlight w:val="cyan"/>
          <w:u w:val="single"/>
        </w:rPr>
        <w:t>hottest</w:t>
      </w:r>
      <w:r w:rsidRPr="000E7251">
        <w:rPr>
          <w:rFonts w:eastAsia="Aptos"/>
          <w:u w:val="single"/>
        </w:rPr>
        <w:t xml:space="preserve"> </w:t>
      </w:r>
      <w:r w:rsidRPr="000E7251">
        <w:rPr>
          <w:rFonts w:eastAsia="Aptos"/>
          <w:highlight w:val="cyan"/>
          <w:u w:val="single"/>
        </w:rPr>
        <w:t>year</w:t>
      </w:r>
      <w:r w:rsidRPr="000E7251">
        <w:rPr>
          <w:rFonts w:eastAsia="Aptos"/>
          <w:u w:val="single"/>
        </w:rPr>
        <w:t xml:space="preserve"> on record, </w:t>
      </w:r>
      <w:r w:rsidRPr="000E7251">
        <w:rPr>
          <w:rFonts w:eastAsia="Aptos"/>
          <w:highlight w:val="cyan"/>
          <w:u w:val="single"/>
        </w:rPr>
        <w:t>and</w:t>
      </w:r>
      <w:r w:rsidRPr="000E7251">
        <w:rPr>
          <w:rFonts w:eastAsia="Aptos"/>
          <w:u w:val="single"/>
        </w:rPr>
        <w:t xml:space="preserve"> </w:t>
      </w:r>
      <w:r w:rsidRPr="000E7251">
        <w:rPr>
          <w:rFonts w:eastAsia="Aptos"/>
          <w:highlight w:val="cyan"/>
          <w:u w:val="single"/>
        </w:rPr>
        <w:t>2024</w:t>
      </w:r>
      <w:r w:rsidRPr="000E7251">
        <w:rPr>
          <w:rFonts w:eastAsia="Aptos"/>
          <w:u w:val="single"/>
        </w:rPr>
        <w:t xml:space="preserve"> has only </w:t>
      </w:r>
      <w:r w:rsidRPr="000E7251">
        <w:rPr>
          <w:rFonts w:eastAsia="Aptos"/>
          <w:highlight w:val="cyan"/>
          <w:u w:val="single"/>
        </w:rPr>
        <w:t>continued</w:t>
      </w:r>
      <w:r w:rsidRPr="000E7251">
        <w:rPr>
          <w:rFonts w:eastAsia="Aptos"/>
          <w:u w:val="single"/>
        </w:rPr>
        <w:t xml:space="preserve"> </w:t>
      </w:r>
      <w:r w:rsidRPr="000E7251">
        <w:rPr>
          <w:rFonts w:eastAsia="Aptos"/>
          <w:highlight w:val="cyan"/>
          <w:u w:val="single"/>
        </w:rPr>
        <w:t>that</w:t>
      </w:r>
      <w:r w:rsidRPr="000E7251">
        <w:rPr>
          <w:rFonts w:eastAsia="Aptos"/>
          <w:u w:val="single"/>
        </w:rPr>
        <w:t xml:space="preserve"> </w:t>
      </w:r>
      <w:r w:rsidRPr="000E7251">
        <w:rPr>
          <w:rFonts w:eastAsia="Aptos"/>
          <w:highlight w:val="cyan"/>
          <w:u w:val="single"/>
        </w:rPr>
        <w:t>trend</w:t>
      </w:r>
      <w:r w:rsidRPr="000E7251">
        <w:rPr>
          <w:rFonts w:eastAsia="Aptos"/>
          <w:u w:val="single"/>
        </w:rPr>
        <w:t>, with fresh data showing July 21 was the hottest day on record globally.</w:t>
      </w:r>
    </w:p>
    <w:p w14:paraId="6C3988A8" w14:textId="77777777" w:rsidR="00F163C6" w:rsidRPr="000E7251" w:rsidRDefault="00F163C6" w:rsidP="00F163C6">
      <w:pPr>
        <w:rPr>
          <w:rFonts w:eastAsia="Aptos"/>
        </w:rPr>
      </w:pPr>
      <w:r w:rsidRPr="000E7251">
        <w:rPr>
          <w:rFonts w:eastAsia="Aptos"/>
        </w:rPr>
        <w:t>With rising global temperatures pushing the world closer to irreparable harm, scientists and energy groups say the only way to minimize the damage is to rapidly deploy clean energy on a massive scale by the end of this decade.</w:t>
      </w:r>
    </w:p>
    <w:p w14:paraId="763C9215" w14:textId="77777777" w:rsidR="00F163C6" w:rsidRPr="000E7251" w:rsidRDefault="00F163C6" w:rsidP="00F163C6">
      <w:pPr>
        <w:rPr>
          <w:rFonts w:eastAsia="Aptos"/>
        </w:rPr>
      </w:pPr>
      <w:r w:rsidRPr="000E7251">
        <w:rPr>
          <w:rFonts w:eastAsia="Aptos"/>
        </w:rPr>
        <w:t xml:space="preserve">Advocates say </w:t>
      </w:r>
      <w:r w:rsidRPr="000E7251">
        <w:rPr>
          <w:rFonts w:eastAsia="Aptos"/>
          <w:u w:val="single"/>
        </w:rPr>
        <w:t xml:space="preserve">Harris’s record on climate couldn’t be more different from her Republican opponent, former President Donald </w:t>
      </w:r>
      <w:r w:rsidRPr="000E7251">
        <w:rPr>
          <w:rFonts w:eastAsia="Aptos"/>
          <w:highlight w:val="cyan"/>
          <w:u w:val="single"/>
        </w:rPr>
        <w:t>Trump</w:t>
      </w:r>
      <w:r w:rsidRPr="000E7251">
        <w:rPr>
          <w:rFonts w:eastAsia="Aptos"/>
          <w:u w:val="single"/>
        </w:rPr>
        <w:t xml:space="preserve"> – a man who has </w:t>
      </w:r>
      <w:r w:rsidRPr="000E7251">
        <w:rPr>
          <w:rFonts w:eastAsia="Aptos"/>
          <w:highlight w:val="cyan"/>
          <w:u w:val="single"/>
        </w:rPr>
        <w:t>vowed</w:t>
      </w:r>
      <w:r w:rsidRPr="000E7251">
        <w:rPr>
          <w:rFonts w:eastAsia="Aptos"/>
          <w:u w:val="single"/>
        </w:rPr>
        <w:t xml:space="preserve"> </w:t>
      </w:r>
      <w:r w:rsidRPr="000E7251">
        <w:rPr>
          <w:rFonts w:eastAsia="Aptos"/>
          <w:highlight w:val="cyan"/>
          <w:u w:val="single"/>
        </w:rPr>
        <w:t>to</w:t>
      </w:r>
      <w:r w:rsidRPr="000E7251">
        <w:rPr>
          <w:rFonts w:eastAsia="Aptos"/>
          <w:u w:val="single"/>
        </w:rPr>
        <w:t xml:space="preserve"> </w:t>
      </w:r>
      <w:r w:rsidRPr="000E7251">
        <w:rPr>
          <w:rFonts w:eastAsia="Aptos"/>
          <w:highlight w:val="cyan"/>
          <w:u w:val="single"/>
        </w:rPr>
        <w:t>pull</w:t>
      </w:r>
      <w:r w:rsidRPr="000E7251">
        <w:rPr>
          <w:rFonts w:eastAsia="Aptos"/>
          <w:u w:val="single"/>
        </w:rPr>
        <w:t xml:space="preserve"> the </w:t>
      </w:r>
      <w:r w:rsidRPr="000E7251">
        <w:rPr>
          <w:rFonts w:eastAsia="Aptos"/>
          <w:highlight w:val="cyan"/>
          <w:u w:val="single"/>
        </w:rPr>
        <w:t>US</w:t>
      </w:r>
      <w:r w:rsidRPr="000E7251">
        <w:rPr>
          <w:rFonts w:eastAsia="Aptos"/>
          <w:u w:val="single"/>
        </w:rPr>
        <w:t xml:space="preserve"> </w:t>
      </w:r>
      <w:r w:rsidRPr="000E7251">
        <w:rPr>
          <w:rFonts w:eastAsia="Aptos"/>
          <w:highlight w:val="cyan"/>
          <w:u w:val="single"/>
        </w:rPr>
        <w:t>out</w:t>
      </w:r>
      <w:r w:rsidRPr="000E7251">
        <w:rPr>
          <w:rFonts w:eastAsia="Aptos"/>
          <w:u w:val="single"/>
        </w:rPr>
        <w:t xml:space="preserve"> </w:t>
      </w:r>
      <w:r w:rsidRPr="000E7251">
        <w:rPr>
          <w:rFonts w:eastAsia="Aptos"/>
          <w:highlight w:val="cyan"/>
          <w:u w:val="single"/>
        </w:rPr>
        <w:t>of</w:t>
      </w:r>
      <w:r w:rsidRPr="000E7251">
        <w:rPr>
          <w:rFonts w:eastAsia="Aptos"/>
          <w:u w:val="single"/>
        </w:rPr>
        <w:t xml:space="preserve"> its </w:t>
      </w:r>
      <w:r w:rsidRPr="000E7251">
        <w:rPr>
          <w:rFonts w:eastAsia="Aptos"/>
          <w:highlight w:val="cyan"/>
          <w:u w:val="single"/>
        </w:rPr>
        <w:t>climate</w:t>
      </w:r>
      <w:r w:rsidRPr="000E7251">
        <w:rPr>
          <w:rFonts w:eastAsia="Aptos"/>
          <w:u w:val="single"/>
        </w:rPr>
        <w:t xml:space="preserve"> </w:t>
      </w:r>
      <w:r w:rsidRPr="000E7251">
        <w:rPr>
          <w:rFonts w:eastAsia="Aptos"/>
          <w:highlight w:val="cyan"/>
          <w:u w:val="single"/>
        </w:rPr>
        <w:t>commitments</w:t>
      </w:r>
      <w:r w:rsidRPr="000E7251">
        <w:rPr>
          <w:rFonts w:eastAsia="Aptos"/>
        </w:rPr>
        <w:t xml:space="preserve"> and to “drill, baby, drill.”</w:t>
      </w:r>
    </w:p>
    <w:p w14:paraId="0CBD35FB" w14:textId="77777777" w:rsidR="00F163C6" w:rsidRPr="000E7251" w:rsidRDefault="00F163C6" w:rsidP="00F163C6">
      <w:pPr>
        <w:rPr>
          <w:rFonts w:eastAsia="Aptos"/>
        </w:rPr>
      </w:pPr>
      <w:r w:rsidRPr="000E7251">
        <w:rPr>
          <w:rFonts w:eastAsia="Aptos"/>
        </w:rPr>
        <w:t>With Democrats quickly uniting around Harris, they are eager to shine the spotlight back on Trump’s agenda.</w:t>
      </w:r>
    </w:p>
    <w:p w14:paraId="51CC8585" w14:textId="77777777" w:rsidR="00F163C6" w:rsidRPr="000E7251" w:rsidRDefault="00F163C6" w:rsidP="00F163C6">
      <w:pPr>
        <w:rPr>
          <w:rFonts w:eastAsia="Aptos"/>
        </w:rPr>
      </w:pPr>
      <w:r w:rsidRPr="000E7251">
        <w:rPr>
          <w:rFonts w:eastAsia="Aptos"/>
        </w:rPr>
        <w:t xml:space="preserve">“It’s largely been forgotten how disastrous Trump has been on climate and how disastrous it would be for our planet if he’s elected again,” Jamal Raad, co-founder </w:t>
      </w:r>
      <w:r w:rsidRPr="000E7251">
        <w:rPr>
          <w:rFonts w:eastAsia="Aptos"/>
          <w:highlight w:val="cyan"/>
        </w:rPr>
        <w:t>and</w:t>
      </w:r>
      <w:r w:rsidRPr="000E7251">
        <w:rPr>
          <w:rFonts w:eastAsia="Aptos"/>
        </w:rPr>
        <w:t xml:space="preserve"> former executive director of Evergreen Action, told CNN.</w:t>
      </w:r>
    </w:p>
    <w:p w14:paraId="2E2B2705" w14:textId="77777777" w:rsidR="00F163C6" w:rsidRPr="000E7251" w:rsidRDefault="00F163C6" w:rsidP="00F163C6">
      <w:pPr>
        <w:rPr>
          <w:rFonts w:eastAsia="Aptos"/>
        </w:rPr>
      </w:pPr>
      <w:r w:rsidRPr="000E7251">
        <w:rPr>
          <w:rFonts w:eastAsia="Aptos"/>
        </w:rPr>
        <w:t>How Democrats plan to campaign on climate</w:t>
      </w:r>
    </w:p>
    <w:p w14:paraId="4884AD47" w14:textId="77777777" w:rsidR="00F163C6" w:rsidRPr="000E7251" w:rsidRDefault="00F163C6" w:rsidP="00F163C6">
      <w:pPr>
        <w:rPr>
          <w:rFonts w:eastAsia="Aptos"/>
        </w:rPr>
      </w:pPr>
      <w:r w:rsidRPr="000E7251">
        <w:rPr>
          <w:rFonts w:eastAsia="Aptos"/>
        </w:rPr>
        <w:t>The stakes of the 2024 election for the global climate couldn’t be higher.</w:t>
      </w:r>
    </w:p>
    <w:p w14:paraId="24F85B0E" w14:textId="77777777" w:rsidR="00F163C6" w:rsidRPr="000E7251" w:rsidRDefault="00F163C6" w:rsidP="00F163C6">
      <w:pPr>
        <w:rPr>
          <w:rFonts w:eastAsia="Aptos"/>
          <w:u w:val="single"/>
        </w:rPr>
      </w:pPr>
      <w:r w:rsidRPr="000E7251">
        <w:rPr>
          <w:rFonts w:eastAsia="Aptos"/>
          <w:u w:val="single"/>
        </w:rPr>
        <w:t xml:space="preserve">Trump has vowed to </w:t>
      </w:r>
      <w:r w:rsidRPr="000E7251">
        <w:rPr>
          <w:rFonts w:eastAsia="Aptos"/>
          <w:highlight w:val="cyan"/>
          <w:u w:val="single"/>
        </w:rPr>
        <w:t>push</w:t>
      </w:r>
      <w:r w:rsidRPr="000E7251">
        <w:rPr>
          <w:rFonts w:eastAsia="Aptos"/>
          <w:u w:val="single"/>
        </w:rPr>
        <w:t xml:space="preserve"> </w:t>
      </w:r>
      <w:r w:rsidRPr="000E7251">
        <w:rPr>
          <w:rFonts w:eastAsia="Aptos"/>
          <w:highlight w:val="cyan"/>
          <w:u w:val="single"/>
        </w:rPr>
        <w:t>America</w:t>
      </w:r>
      <w:r w:rsidRPr="000E7251">
        <w:rPr>
          <w:rFonts w:eastAsia="Aptos"/>
          <w:u w:val="single"/>
        </w:rPr>
        <w:t xml:space="preserve"> decisively </w:t>
      </w:r>
      <w:r w:rsidRPr="000E7251">
        <w:rPr>
          <w:rFonts w:eastAsia="Aptos"/>
          <w:highlight w:val="cyan"/>
          <w:u w:val="single"/>
        </w:rPr>
        <w:t>back</w:t>
      </w:r>
      <w:r w:rsidRPr="000E7251">
        <w:rPr>
          <w:rFonts w:eastAsia="Aptos"/>
          <w:u w:val="single"/>
        </w:rPr>
        <w:t xml:space="preserve"> </w:t>
      </w:r>
      <w:r w:rsidRPr="000E7251">
        <w:rPr>
          <w:rFonts w:eastAsia="Aptos"/>
          <w:highlight w:val="cyan"/>
          <w:u w:val="single"/>
        </w:rPr>
        <w:t>to</w:t>
      </w:r>
      <w:r w:rsidRPr="000E7251">
        <w:rPr>
          <w:rFonts w:eastAsia="Aptos"/>
          <w:u w:val="single"/>
        </w:rPr>
        <w:t xml:space="preserve"> </w:t>
      </w:r>
      <w:r w:rsidRPr="000E7251">
        <w:rPr>
          <w:rFonts w:eastAsia="Aptos"/>
          <w:highlight w:val="cyan"/>
          <w:u w:val="single"/>
        </w:rPr>
        <w:t>fossil</w:t>
      </w:r>
      <w:r w:rsidRPr="000E7251">
        <w:rPr>
          <w:rFonts w:eastAsia="Aptos"/>
          <w:u w:val="single"/>
        </w:rPr>
        <w:t xml:space="preserve"> </w:t>
      </w:r>
      <w:r w:rsidRPr="000E7251">
        <w:rPr>
          <w:rFonts w:eastAsia="Aptos"/>
          <w:highlight w:val="cyan"/>
          <w:u w:val="single"/>
        </w:rPr>
        <w:t>fuels</w:t>
      </w:r>
      <w:r w:rsidRPr="000E7251">
        <w:rPr>
          <w:rFonts w:eastAsia="Aptos"/>
          <w:u w:val="single"/>
        </w:rPr>
        <w:t>, promising to unwind Biden’s climate and clean energy legacy and pull America out of its global climate commitments.</w:t>
      </w:r>
    </w:p>
    <w:p w14:paraId="66C9EEE4" w14:textId="77777777" w:rsidR="00F163C6" w:rsidRPr="000E7251" w:rsidRDefault="00F163C6" w:rsidP="00F163C6">
      <w:pPr>
        <w:rPr>
          <w:rFonts w:eastAsia="Aptos"/>
        </w:rPr>
      </w:pPr>
      <w:r w:rsidRPr="000E7251">
        <w:rPr>
          <w:rFonts w:eastAsia="Aptos"/>
        </w:rPr>
        <w:t>Given the stakes, climate advocates are eager to shine a light on the stark contrast between Trump and Harris.</w:t>
      </w:r>
    </w:p>
    <w:p w14:paraId="6BDE939E" w14:textId="77777777" w:rsidR="00F163C6" w:rsidRPr="000E7251" w:rsidRDefault="00F163C6" w:rsidP="00F163C6">
      <w:pPr>
        <w:rPr>
          <w:rFonts w:eastAsia="Aptos"/>
        </w:rPr>
      </w:pPr>
      <w:r w:rsidRPr="000E7251">
        <w:rPr>
          <w:rFonts w:eastAsia="Aptos"/>
        </w:rPr>
        <w:t>“</w:t>
      </w:r>
      <w:r w:rsidRPr="000E7251">
        <w:rPr>
          <w:rFonts w:eastAsia="Aptos"/>
          <w:highlight w:val="cyan"/>
          <w:u w:val="single"/>
        </w:rPr>
        <w:t>Harris</w:t>
      </w:r>
      <w:r w:rsidRPr="000E7251">
        <w:rPr>
          <w:rFonts w:eastAsia="Aptos"/>
          <w:u w:val="single"/>
        </w:rPr>
        <w:t xml:space="preserve"> </w:t>
      </w:r>
      <w:r w:rsidRPr="000E7251">
        <w:rPr>
          <w:rFonts w:eastAsia="Aptos"/>
          <w:highlight w:val="cyan"/>
          <w:u w:val="single"/>
        </w:rPr>
        <w:t>wants</w:t>
      </w:r>
      <w:r w:rsidRPr="000E7251">
        <w:rPr>
          <w:rFonts w:eastAsia="Aptos"/>
          <w:u w:val="single"/>
        </w:rPr>
        <w:t xml:space="preserve"> </w:t>
      </w:r>
      <w:r w:rsidRPr="000E7251">
        <w:rPr>
          <w:rFonts w:eastAsia="Aptos"/>
          <w:highlight w:val="cyan"/>
          <w:u w:val="single"/>
        </w:rPr>
        <w:t>to keep building</w:t>
      </w:r>
      <w:r w:rsidRPr="000E7251">
        <w:rPr>
          <w:rFonts w:eastAsia="Aptos"/>
          <w:u w:val="single"/>
        </w:rPr>
        <w:t xml:space="preserve"> this </w:t>
      </w:r>
      <w:r w:rsidRPr="000E7251">
        <w:rPr>
          <w:rFonts w:eastAsia="Aptos"/>
          <w:highlight w:val="cyan"/>
          <w:u w:val="single"/>
        </w:rPr>
        <w:t>bright clean energy future</w:t>
      </w:r>
      <w:r w:rsidRPr="000E7251">
        <w:rPr>
          <w:rFonts w:eastAsia="Aptos"/>
          <w:u w:val="single"/>
        </w:rPr>
        <w:t xml:space="preserve">, and Trump and Big Oil really do represent the worst of our past,” </w:t>
      </w:r>
      <w:r w:rsidRPr="000E7251">
        <w:rPr>
          <w:rFonts w:eastAsia="Aptos"/>
          <w:highlight w:val="cyan"/>
          <w:u w:val="single"/>
        </w:rPr>
        <w:t>said</w:t>
      </w:r>
      <w:r w:rsidRPr="000E7251">
        <w:rPr>
          <w:rFonts w:eastAsia="Aptos"/>
          <w:u w:val="single"/>
        </w:rPr>
        <w:t xml:space="preserve"> Lori </w:t>
      </w:r>
      <w:r w:rsidRPr="000E7251">
        <w:rPr>
          <w:rFonts w:eastAsia="Aptos"/>
          <w:highlight w:val="cyan"/>
          <w:u w:val="single"/>
        </w:rPr>
        <w:t>Lodes</w:t>
      </w:r>
      <w:r w:rsidRPr="000E7251">
        <w:rPr>
          <w:rFonts w:eastAsia="Aptos"/>
        </w:rPr>
        <w:t>, executive director of advocacy group Climate Power.</w:t>
      </w:r>
    </w:p>
    <w:p w14:paraId="54D1F8BA" w14:textId="77777777" w:rsidR="00F163C6" w:rsidRPr="000E7251" w:rsidRDefault="00F163C6" w:rsidP="00F163C6">
      <w:pPr>
        <w:rPr>
          <w:rFonts w:eastAsia="Aptos"/>
          <w:sz w:val="10"/>
          <w:szCs w:val="10"/>
        </w:rPr>
      </w:pPr>
      <w:r w:rsidRPr="000E7251">
        <w:rPr>
          <w:rFonts w:eastAsia="Aptos"/>
          <w:sz w:val="10"/>
          <w:szCs w:val="10"/>
        </w:rPr>
        <w:t>Republicans are already attacking Harris on energy, specifically for her earlier support of a fracking ban during her 2020 campaign for president. Biden opposed such a ban, and Harris later walked back that support when she became his running mate.</w:t>
      </w:r>
    </w:p>
    <w:p w14:paraId="163FD9CE" w14:textId="77777777" w:rsidR="00F163C6" w:rsidRPr="000E7251" w:rsidRDefault="00F163C6" w:rsidP="00F163C6">
      <w:pPr>
        <w:rPr>
          <w:rFonts w:eastAsia="Aptos"/>
          <w:sz w:val="10"/>
          <w:szCs w:val="10"/>
        </w:rPr>
      </w:pPr>
      <w:r w:rsidRPr="000E7251">
        <w:rPr>
          <w:rFonts w:eastAsia="Aptos"/>
          <w:sz w:val="10"/>
          <w:szCs w:val="10"/>
        </w:rPr>
        <w:t>Democrats are hoping to use their climate agenda to motivate young people, which polls showed Biden was struggling with. Advocates said Democrats may benefit from a younger candidate speaking to young voters on climate.</w:t>
      </w:r>
    </w:p>
    <w:p w14:paraId="2A936C55" w14:textId="77777777" w:rsidR="00F163C6" w:rsidRPr="000E7251" w:rsidRDefault="00F163C6" w:rsidP="00F163C6">
      <w:pPr>
        <w:rPr>
          <w:rFonts w:eastAsia="Aptos"/>
          <w:sz w:val="10"/>
          <w:szCs w:val="10"/>
        </w:rPr>
      </w:pPr>
      <w:r w:rsidRPr="000E7251">
        <w:rPr>
          <w:rFonts w:eastAsia="Aptos"/>
          <w:sz w:val="10"/>
          <w:szCs w:val="10"/>
        </w:rPr>
        <w:t>And advocates added Harris’s detachment from some of Biden’s more controversial moves on climate as president – such as his approval last year of the massive Alaska oil drilling project known as Willow – may benefit her.</w:t>
      </w:r>
    </w:p>
    <w:p w14:paraId="74AFD111" w14:textId="77777777" w:rsidR="00F163C6" w:rsidRPr="000E7251" w:rsidRDefault="00F163C6" w:rsidP="00F163C6">
      <w:pPr>
        <w:rPr>
          <w:rFonts w:eastAsia="Aptos"/>
          <w:sz w:val="10"/>
          <w:szCs w:val="10"/>
        </w:rPr>
      </w:pPr>
      <w:r w:rsidRPr="000E7251">
        <w:rPr>
          <w:rFonts w:eastAsia="Aptos"/>
          <w:sz w:val="10"/>
          <w:szCs w:val="10"/>
        </w:rPr>
        <w:t>Members of the youth climate group Sunrise Movement will be watching to see whether Harris moves to distinguish herself from Biden on Willow, Sunrise Movement spokesperson Stevie O’Hanlon told CNN.</w:t>
      </w:r>
    </w:p>
    <w:p w14:paraId="07A2CCD4" w14:textId="17ADBDC0" w:rsidR="00AB3FD2" w:rsidRPr="00F163C6" w:rsidRDefault="00F163C6" w:rsidP="00AB3FD2">
      <w:pPr>
        <w:rPr>
          <w:rFonts w:eastAsia="Aptos"/>
          <w:sz w:val="10"/>
          <w:szCs w:val="10"/>
        </w:rPr>
      </w:pPr>
      <w:r w:rsidRPr="000E7251">
        <w:rPr>
          <w:rFonts w:eastAsia="Aptos"/>
          <w:sz w:val="10"/>
          <w:szCs w:val="10"/>
        </w:rPr>
        <w:t>“Does Harris break from Biden’s most unpopular decisions with young people?” O’Hanlon said. “She has an opportunity to define herself as a new candidate and as different from Biden. That’s the critical work for her in the coming days.”</w:t>
      </w:r>
    </w:p>
    <w:p w14:paraId="3AA1CADC" w14:textId="77777777" w:rsidR="00AB3FD2" w:rsidRPr="00AB3FD2" w:rsidRDefault="00AB3FD2" w:rsidP="00AB3FD2"/>
    <w:p w14:paraId="6A0C9F2C" w14:textId="77777777" w:rsidR="003C5752" w:rsidRDefault="003C5752" w:rsidP="005A76F4">
      <w:pPr>
        <w:pStyle w:val="Heading3"/>
      </w:pPr>
      <w:r>
        <w:t>IL---China</w:t>
      </w:r>
    </w:p>
    <w:p w14:paraId="0EC20A94" w14:textId="77777777" w:rsidR="003C5752" w:rsidRDefault="003C5752" w:rsidP="003C5752">
      <w:pPr>
        <w:keepNext/>
        <w:keepLines/>
        <w:spacing w:before="40" w:after="0"/>
        <w:outlineLvl w:val="3"/>
        <w:rPr>
          <w:rFonts w:eastAsia="Times New Roman" w:cs="Times New Roman"/>
          <w:b/>
          <w:iCs/>
          <w:sz w:val="26"/>
        </w:rPr>
      </w:pPr>
      <w:r w:rsidRPr="00DF6D1B">
        <w:rPr>
          <w:rFonts w:eastAsia="Times New Roman" w:cs="Times New Roman"/>
          <w:b/>
          <w:iCs/>
          <w:sz w:val="26"/>
        </w:rPr>
        <w:t xml:space="preserve">Trump </w:t>
      </w:r>
      <w:r>
        <w:rPr>
          <w:rFonts w:eastAsia="Times New Roman" w:cs="Times New Roman"/>
          <w:b/>
          <w:iCs/>
          <w:sz w:val="26"/>
        </w:rPr>
        <w:t>escalates tensions and trade barriers with China</w:t>
      </w:r>
    </w:p>
    <w:p w14:paraId="2C3A3B98" w14:textId="77777777" w:rsidR="003C5752" w:rsidRPr="00DF6D1B" w:rsidRDefault="003C5752" w:rsidP="003C5752">
      <w:pPr>
        <w:rPr>
          <w:rFonts w:eastAsia="Aptos"/>
        </w:rPr>
      </w:pPr>
      <w:r w:rsidRPr="00DF6D1B">
        <w:rPr>
          <w:rFonts w:eastAsia="Aptos"/>
        </w:rPr>
        <w:t xml:space="preserve">Laura </w:t>
      </w:r>
      <w:r w:rsidRPr="003C5752">
        <w:rPr>
          <w:rStyle w:val="Style13ptBold"/>
        </w:rPr>
        <w:t>Kelly 24</w:t>
      </w:r>
      <w:r w:rsidRPr="00DF6D1B">
        <w:rPr>
          <w:rFonts w:eastAsia="Aptos"/>
        </w:rPr>
        <w:t>, foreign policy reporter for The Hill, 7/04/24, “Trump a ‘wild card’ on China as allies push for stronger policies”, https://thehill.com/policy/international/4754467-donald-trump-china-policy-tougher/ WF</w:t>
      </w:r>
    </w:p>
    <w:p w14:paraId="510CFFC3" w14:textId="77777777" w:rsidR="003C5752" w:rsidRPr="00DF6D1B" w:rsidRDefault="003C5752" w:rsidP="003C5752">
      <w:pPr>
        <w:rPr>
          <w:rFonts w:eastAsia="Aptos"/>
        </w:rPr>
      </w:pPr>
      <w:r w:rsidRPr="00DF6D1B">
        <w:rPr>
          <w:rFonts w:eastAsia="Aptos"/>
          <w:u w:val="single"/>
        </w:rPr>
        <w:t xml:space="preserve">Former President </w:t>
      </w:r>
      <w:r w:rsidRPr="00DF6D1B">
        <w:rPr>
          <w:rFonts w:eastAsia="Aptos"/>
          <w:highlight w:val="cyan"/>
          <w:u w:val="single"/>
        </w:rPr>
        <w:t>Trump</w:t>
      </w:r>
      <w:r w:rsidRPr="00DF6D1B">
        <w:rPr>
          <w:rFonts w:eastAsia="Aptos"/>
          <w:u w:val="single"/>
        </w:rPr>
        <w:t xml:space="preserve"> and his top foreign policy advisers are putting Chinese President Xi Jinping on notice, </w:t>
      </w:r>
      <w:r w:rsidRPr="00DF6D1B">
        <w:rPr>
          <w:rFonts w:eastAsia="Aptos"/>
          <w:highlight w:val="cyan"/>
          <w:u w:val="single"/>
        </w:rPr>
        <w:t>threatening</w:t>
      </w:r>
      <w:r w:rsidRPr="00DF6D1B">
        <w:rPr>
          <w:rFonts w:eastAsia="Aptos"/>
          <w:u w:val="single"/>
        </w:rPr>
        <w:t xml:space="preserve"> to enact a </w:t>
      </w:r>
      <w:r w:rsidRPr="00DF6D1B">
        <w:rPr>
          <w:rFonts w:eastAsia="Aptos"/>
          <w:highlight w:val="cyan"/>
          <w:u w:val="single"/>
        </w:rPr>
        <w:t>more</w:t>
      </w:r>
      <w:r w:rsidRPr="00DF6D1B">
        <w:rPr>
          <w:rFonts w:eastAsia="Aptos"/>
          <w:u w:val="single"/>
        </w:rPr>
        <w:t xml:space="preserve"> </w:t>
      </w:r>
      <w:r w:rsidRPr="00DF6D1B">
        <w:rPr>
          <w:rFonts w:eastAsia="Aptos"/>
          <w:highlight w:val="cyan"/>
          <w:u w:val="single"/>
        </w:rPr>
        <w:t>aggressive</w:t>
      </w:r>
      <w:r w:rsidRPr="00DF6D1B">
        <w:rPr>
          <w:rFonts w:eastAsia="Aptos"/>
          <w:u w:val="single"/>
        </w:rPr>
        <w:t xml:space="preserve"> U.S. </w:t>
      </w:r>
      <w:r w:rsidRPr="00DF6D1B">
        <w:rPr>
          <w:rFonts w:eastAsia="Aptos"/>
          <w:highlight w:val="cyan"/>
          <w:u w:val="single"/>
        </w:rPr>
        <w:t>policy</w:t>
      </w:r>
      <w:r w:rsidRPr="00DF6D1B">
        <w:rPr>
          <w:rFonts w:eastAsia="Aptos"/>
          <w:u w:val="single"/>
        </w:rPr>
        <w:t xml:space="preserve"> </w:t>
      </w:r>
      <w:r w:rsidRPr="00DF6D1B">
        <w:rPr>
          <w:rFonts w:eastAsia="Aptos"/>
          <w:highlight w:val="cyan"/>
          <w:u w:val="single"/>
        </w:rPr>
        <w:t>toward China</w:t>
      </w:r>
      <w:r w:rsidRPr="00DF6D1B">
        <w:rPr>
          <w:rFonts w:eastAsia="Aptos"/>
        </w:rPr>
        <w:t xml:space="preserve"> as Trump looks increasingly likely to return to the White House. </w:t>
      </w:r>
    </w:p>
    <w:p w14:paraId="7ABCAD3F" w14:textId="77777777" w:rsidR="003C5752" w:rsidRPr="00DF6D1B" w:rsidRDefault="003C5752" w:rsidP="003C5752">
      <w:pPr>
        <w:rPr>
          <w:rFonts w:eastAsia="Aptos"/>
          <w:u w:val="single"/>
        </w:rPr>
      </w:pPr>
      <w:r w:rsidRPr="00DF6D1B">
        <w:rPr>
          <w:rFonts w:eastAsia="Aptos"/>
        </w:rPr>
        <w:t xml:space="preserve">There’s bipartisan support in Washington for a tough U.S. approach to China, </w:t>
      </w:r>
      <w:r w:rsidRPr="00DF6D1B">
        <w:rPr>
          <w:rFonts w:eastAsia="Aptos"/>
          <w:u w:val="single"/>
        </w:rPr>
        <w:t xml:space="preserve">but </w:t>
      </w:r>
      <w:r w:rsidRPr="00DF6D1B">
        <w:rPr>
          <w:rFonts w:eastAsia="Aptos"/>
          <w:highlight w:val="cyan"/>
          <w:u w:val="single"/>
        </w:rPr>
        <w:t>Trump’s</w:t>
      </w:r>
      <w:r w:rsidRPr="00DF6D1B">
        <w:rPr>
          <w:rFonts w:eastAsia="Aptos"/>
          <w:u w:val="single"/>
        </w:rPr>
        <w:t xml:space="preserve"> former top </w:t>
      </w:r>
      <w:r w:rsidRPr="00DF6D1B">
        <w:rPr>
          <w:rFonts w:eastAsia="Aptos"/>
          <w:highlight w:val="cyan"/>
          <w:u w:val="single"/>
        </w:rPr>
        <w:t>officials</w:t>
      </w:r>
      <w:r w:rsidRPr="00DF6D1B">
        <w:rPr>
          <w:rFonts w:eastAsia="Aptos"/>
          <w:u w:val="single"/>
        </w:rPr>
        <w:t xml:space="preserve">, who are likely to serve in a second administration, are </w:t>
      </w:r>
      <w:r w:rsidRPr="00DF6D1B">
        <w:rPr>
          <w:rFonts w:eastAsia="Aptos"/>
          <w:highlight w:val="cyan"/>
          <w:u w:val="single"/>
        </w:rPr>
        <w:t>advocating</w:t>
      </w:r>
      <w:r w:rsidRPr="00DF6D1B">
        <w:rPr>
          <w:rFonts w:eastAsia="Aptos"/>
          <w:u w:val="single"/>
        </w:rPr>
        <w:t xml:space="preserve"> </w:t>
      </w:r>
      <w:r w:rsidRPr="00DF6D1B">
        <w:rPr>
          <w:rFonts w:eastAsia="Aptos"/>
          <w:highlight w:val="cyan"/>
          <w:u w:val="single"/>
        </w:rPr>
        <w:t>for</w:t>
      </w:r>
      <w:r w:rsidRPr="00DF6D1B">
        <w:rPr>
          <w:rFonts w:eastAsia="Aptos"/>
          <w:u w:val="single"/>
        </w:rPr>
        <w:t xml:space="preserve"> a larger U.S. </w:t>
      </w:r>
      <w:r w:rsidRPr="00DF6D1B">
        <w:rPr>
          <w:rFonts w:eastAsia="Aptos"/>
          <w:b/>
          <w:iCs/>
          <w:highlight w:val="cyan"/>
          <w:u w:val="single"/>
          <w:bdr w:val="single" w:sz="8" w:space="0" w:color="auto"/>
        </w:rPr>
        <w:t>military</w:t>
      </w:r>
      <w:r w:rsidRPr="00DF6D1B">
        <w:rPr>
          <w:rFonts w:eastAsia="Aptos"/>
          <w:b/>
          <w:iCs/>
          <w:u w:val="single"/>
          <w:bdr w:val="single" w:sz="8" w:space="0" w:color="auto"/>
        </w:rPr>
        <w:t xml:space="preserve"> buildup </w:t>
      </w:r>
      <w:r w:rsidRPr="00DF6D1B">
        <w:rPr>
          <w:rFonts w:eastAsia="Aptos"/>
          <w:b/>
          <w:iCs/>
          <w:highlight w:val="cyan"/>
          <w:u w:val="single"/>
          <w:bdr w:val="single" w:sz="8" w:space="0" w:color="auto"/>
        </w:rPr>
        <w:t>in</w:t>
      </w:r>
      <w:r w:rsidRPr="00DF6D1B">
        <w:rPr>
          <w:rFonts w:eastAsia="Aptos"/>
          <w:b/>
          <w:iCs/>
          <w:u w:val="single"/>
          <w:bdr w:val="single" w:sz="8" w:space="0" w:color="auto"/>
        </w:rPr>
        <w:t xml:space="preserve"> </w:t>
      </w:r>
      <w:r w:rsidRPr="00DF6D1B">
        <w:rPr>
          <w:rFonts w:eastAsia="Aptos"/>
          <w:b/>
          <w:iCs/>
          <w:highlight w:val="cyan"/>
          <w:u w:val="single"/>
          <w:bdr w:val="single" w:sz="8" w:space="0" w:color="auto"/>
        </w:rPr>
        <w:t>Asia</w:t>
      </w:r>
      <w:r w:rsidRPr="00DF6D1B">
        <w:rPr>
          <w:rFonts w:eastAsia="Aptos"/>
          <w:u w:val="single"/>
        </w:rPr>
        <w:t xml:space="preserve"> </w:t>
      </w:r>
      <w:r w:rsidRPr="00DF6D1B">
        <w:rPr>
          <w:rFonts w:eastAsia="Aptos"/>
          <w:highlight w:val="cyan"/>
          <w:u w:val="single"/>
        </w:rPr>
        <w:t>and</w:t>
      </w:r>
      <w:r w:rsidRPr="00DF6D1B">
        <w:rPr>
          <w:rFonts w:eastAsia="Aptos"/>
          <w:u w:val="single"/>
        </w:rPr>
        <w:t xml:space="preserve"> punishing </w:t>
      </w:r>
      <w:r w:rsidRPr="00DF6D1B">
        <w:rPr>
          <w:rFonts w:eastAsia="Aptos"/>
          <w:highlight w:val="cyan"/>
          <w:u w:val="single"/>
        </w:rPr>
        <w:t>tariffs</w:t>
      </w:r>
      <w:r w:rsidRPr="00DF6D1B">
        <w:rPr>
          <w:rFonts w:eastAsia="Aptos"/>
          <w:u w:val="single"/>
        </w:rPr>
        <w:t xml:space="preserve"> </w:t>
      </w:r>
      <w:r w:rsidRPr="00DF6D1B">
        <w:rPr>
          <w:rFonts w:eastAsia="Aptos"/>
          <w:highlight w:val="cyan"/>
          <w:u w:val="single"/>
        </w:rPr>
        <w:t>on</w:t>
      </w:r>
      <w:r w:rsidRPr="00DF6D1B">
        <w:rPr>
          <w:rFonts w:eastAsia="Aptos"/>
          <w:u w:val="single"/>
        </w:rPr>
        <w:t xml:space="preserve"> Chinese </w:t>
      </w:r>
      <w:r w:rsidRPr="00DF6D1B">
        <w:rPr>
          <w:rFonts w:eastAsia="Aptos"/>
          <w:highlight w:val="cyan"/>
          <w:u w:val="single"/>
        </w:rPr>
        <w:t>imports</w:t>
      </w:r>
      <w:r w:rsidRPr="00DF6D1B">
        <w:rPr>
          <w:rFonts w:eastAsia="Aptos"/>
          <w:u w:val="single"/>
        </w:rPr>
        <w:t xml:space="preserve">. </w:t>
      </w:r>
    </w:p>
    <w:p w14:paraId="334F4478" w14:textId="77777777" w:rsidR="003C5752" w:rsidRPr="00DF6D1B" w:rsidRDefault="003C5752" w:rsidP="003C5752">
      <w:pPr>
        <w:rPr>
          <w:rFonts w:eastAsia="Aptos"/>
        </w:rPr>
      </w:pPr>
      <w:r w:rsidRPr="00DF6D1B">
        <w:rPr>
          <w:rFonts w:eastAsia="Aptos"/>
        </w:rPr>
        <w:t xml:space="preserve">“There is no such thing as an accidental war,” Matt Pottinger, Trump’s former deputy national security adviser, said in a foreign policy speech Tuesday at the Heritage Foundation. </w:t>
      </w:r>
    </w:p>
    <w:p w14:paraId="03028FBB" w14:textId="77777777" w:rsidR="003C5752" w:rsidRPr="00DF6D1B" w:rsidRDefault="003C5752" w:rsidP="003C5752">
      <w:pPr>
        <w:rPr>
          <w:rFonts w:eastAsia="Aptos"/>
          <w:u w:val="single"/>
        </w:rPr>
      </w:pPr>
      <w:r w:rsidRPr="00DF6D1B">
        <w:rPr>
          <w:rFonts w:eastAsia="Aptos"/>
        </w:rPr>
        <w:t>“</w:t>
      </w:r>
      <w:r w:rsidRPr="00DF6D1B">
        <w:rPr>
          <w:rFonts w:eastAsia="Aptos"/>
          <w:u w:val="single"/>
        </w:rPr>
        <w:t>Washington’s fixation on unintentional conflict and hotlines may have emboldened Beijing to undertake more aggressive behavior.”</w:t>
      </w:r>
    </w:p>
    <w:p w14:paraId="1450AE23" w14:textId="77777777" w:rsidR="003C5752" w:rsidRPr="00DF6D1B" w:rsidRDefault="003C5752" w:rsidP="003C5752">
      <w:pPr>
        <w:rPr>
          <w:rFonts w:eastAsia="Aptos"/>
        </w:rPr>
      </w:pPr>
      <w:r w:rsidRPr="00DF6D1B">
        <w:rPr>
          <w:rFonts w:eastAsia="Aptos"/>
        </w:rPr>
        <w:t xml:space="preserve">And Pottinger called for increasing America’s $800 billion defense budget — arguing it is a necessity for the U.S. to both assist Ukraine in its defensive war against Russia and deter Chinese aggression in the Indo-Pacific. </w:t>
      </w:r>
    </w:p>
    <w:p w14:paraId="763526D7" w14:textId="77777777" w:rsidR="003C5752" w:rsidRPr="00DF6D1B" w:rsidRDefault="003C5752" w:rsidP="003C5752">
      <w:pPr>
        <w:rPr>
          <w:rFonts w:eastAsia="Aptos"/>
        </w:rPr>
      </w:pPr>
      <w:r w:rsidRPr="00DF6D1B">
        <w:rPr>
          <w:rFonts w:eastAsia="Aptos"/>
        </w:rPr>
        <w:t xml:space="preserve">“It’s </w:t>
      </w:r>
      <w:proofErr w:type="spellStart"/>
      <w:r w:rsidRPr="00DF6D1B">
        <w:rPr>
          <w:rFonts w:eastAsia="Aptos"/>
        </w:rPr>
        <w:t>gonna</w:t>
      </w:r>
      <w:proofErr w:type="spellEnd"/>
      <w:r w:rsidRPr="00DF6D1B">
        <w:rPr>
          <w:rFonts w:eastAsia="Aptos"/>
        </w:rPr>
        <w:t xml:space="preserve"> be a lot cheaper for us to deter in multiple theaters simultaneously, than to deter really well in one theater, but accept major military defeats in other areas, because it’s the same enemy,” he said</w:t>
      </w:r>
    </w:p>
    <w:p w14:paraId="70200ACD" w14:textId="77777777" w:rsidR="003C5752" w:rsidRPr="00DF6D1B" w:rsidRDefault="003C5752" w:rsidP="003C5752">
      <w:pPr>
        <w:rPr>
          <w:rFonts w:eastAsia="Aptos"/>
          <w:u w:val="single"/>
        </w:rPr>
      </w:pPr>
      <w:r w:rsidRPr="00DF6D1B">
        <w:rPr>
          <w:rFonts w:eastAsia="Aptos"/>
          <w:u w:val="single"/>
        </w:rPr>
        <w:t xml:space="preserve">Trump’s last national security adviser, Robert </w:t>
      </w:r>
      <w:r w:rsidRPr="00DF6D1B">
        <w:rPr>
          <w:rFonts w:eastAsia="Aptos"/>
          <w:highlight w:val="cyan"/>
          <w:u w:val="single"/>
        </w:rPr>
        <w:t>O’Brien</w:t>
      </w:r>
      <w:r w:rsidRPr="00DF6D1B">
        <w:rPr>
          <w:rFonts w:eastAsia="Aptos"/>
          <w:u w:val="single"/>
        </w:rPr>
        <w:t xml:space="preserve">, has </w:t>
      </w:r>
      <w:r w:rsidRPr="00DF6D1B">
        <w:rPr>
          <w:rFonts w:eastAsia="Aptos"/>
          <w:highlight w:val="cyan"/>
          <w:u w:val="single"/>
        </w:rPr>
        <w:t>called</w:t>
      </w:r>
      <w:r w:rsidRPr="00DF6D1B">
        <w:rPr>
          <w:rFonts w:eastAsia="Aptos"/>
          <w:u w:val="single"/>
        </w:rPr>
        <w:t xml:space="preserve"> </w:t>
      </w:r>
      <w:r w:rsidRPr="00DF6D1B">
        <w:rPr>
          <w:rFonts w:eastAsia="Aptos"/>
          <w:highlight w:val="cyan"/>
          <w:u w:val="single"/>
        </w:rPr>
        <w:t>for</w:t>
      </w:r>
      <w:r w:rsidRPr="00DF6D1B">
        <w:rPr>
          <w:rFonts w:eastAsia="Aptos"/>
          <w:u w:val="single"/>
        </w:rPr>
        <w:t xml:space="preserve"> “</w:t>
      </w:r>
      <w:r w:rsidRPr="00DF6D1B">
        <w:rPr>
          <w:rFonts w:eastAsia="Aptos"/>
          <w:highlight w:val="cyan"/>
          <w:u w:val="single"/>
        </w:rPr>
        <w:t>deploying</w:t>
      </w:r>
      <w:r w:rsidRPr="00DF6D1B">
        <w:rPr>
          <w:rFonts w:eastAsia="Aptos"/>
          <w:u w:val="single"/>
        </w:rPr>
        <w:t xml:space="preserve"> the entire </w:t>
      </w:r>
      <w:r w:rsidRPr="00DF6D1B">
        <w:rPr>
          <w:rFonts w:eastAsia="Aptos"/>
          <w:highlight w:val="cyan"/>
          <w:u w:val="single"/>
        </w:rPr>
        <w:t>Marine</w:t>
      </w:r>
      <w:r w:rsidRPr="00DF6D1B">
        <w:rPr>
          <w:rFonts w:eastAsia="Aptos"/>
          <w:u w:val="single"/>
        </w:rPr>
        <w:t xml:space="preserve"> Corps </w:t>
      </w:r>
      <w:r w:rsidRPr="00DF6D1B">
        <w:rPr>
          <w:rFonts w:eastAsia="Aptos"/>
          <w:highlight w:val="cyan"/>
          <w:u w:val="single"/>
        </w:rPr>
        <w:t>to</w:t>
      </w:r>
      <w:r w:rsidRPr="00DF6D1B">
        <w:rPr>
          <w:rFonts w:eastAsia="Aptos"/>
          <w:u w:val="single"/>
        </w:rPr>
        <w:t xml:space="preserve"> the </w:t>
      </w:r>
      <w:r w:rsidRPr="00DF6D1B">
        <w:rPr>
          <w:rFonts w:eastAsia="Aptos"/>
          <w:highlight w:val="cyan"/>
          <w:u w:val="single"/>
        </w:rPr>
        <w:t>Pacific</w:t>
      </w:r>
      <w:r w:rsidRPr="00DF6D1B">
        <w:rPr>
          <w:rFonts w:eastAsia="Aptos"/>
          <w:u w:val="single"/>
        </w:rPr>
        <w:t xml:space="preserve">,” </w:t>
      </w:r>
      <w:r w:rsidRPr="00DF6D1B">
        <w:rPr>
          <w:rFonts w:eastAsia="Aptos"/>
          <w:highlight w:val="cyan"/>
          <w:u w:val="single"/>
        </w:rPr>
        <w:t>scaling</w:t>
      </w:r>
      <w:r w:rsidRPr="00DF6D1B">
        <w:rPr>
          <w:rFonts w:eastAsia="Aptos"/>
          <w:u w:val="single"/>
        </w:rPr>
        <w:t xml:space="preserve"> </w:t>
      </w:r>
      <w:r w:rsidRPr="00DF6D1B">
        <w:rPr>
          <w:rFonts w:eastAsia="Aptos"/>
          <w:highlight w:val="cyan"/>
          <w:u w:val="single"/>
        </w:rPr>
        <w:t>up</w:t>
      </w:r>
      <w:r w:rsidRPr="00DF6D1B">
        <w:rPr>
          <w:rFonts w:eastAsia="Aptos"/>
          <w:u w:val="single"/>
        </w:rPr>
        <w:t xml:space="preserve"> missile </w:t>
      </w:r>
      <w:r w:rsidRPr="00DF6D1B">
        <w:rPr>
          <w:rFonts w:eastAsia="Aptos"/>
          <w:highlight w:val="cyan"/>
          <w:u w:val="single"/>
        </w:rPr>
        <w:t>defenses</w:t>
      </w:r>
      <w:r w:rsidRPr="00DF6D1B">
        <w:rPr>
          <w:rFonts w:eastAsia="Aptos"/>
          <w:u w:val="single"/>
        </w:rPr>
        <w:t xml:space="preserve"> </w:t>
      </w:r>
      <w:r w:rsidRPr="00DF6D1B">
        <w:rPr>
          <w:rFonts w:eastAsia="Aptos"/>
          <w:highlight w:val="cyan"/>
          <w:u w:val="single"/>
        </w:rPr>
        <w:t>and</w:t>
      </w:r>
      <w:r w:rsidRPr="00DF6D1B">
        <w:rPr>
          <w:rFonts w:eastAsia="Aptos"/>
          <w:u w:val="single"/>
        </w:rPr>
        <w:t xml:space="preserve"> fighter jet </w:t>
      </w:r>
      <w:r w:rsidRPr="00DF6D1B">
        <w:rPr>
          <w:rFonts w:eastAsia="Aptos"/>
          <w:highlight w:val="cyan"/>
          <w:u w:val="single"/>
        </w:rPr>
        <w:t>fleets</w:t>
      </w:r>
      <w:r w:rsidRPr="00DF6D1B">
        <w:rPr>
          <w:rFonts w:eastAsia="Aptos"/>
          <w:u w:val="single"/>
        </w:rPr>
        <w:t xml:space="preserve">, </w:t>
      </w:r>
      <w:r w:rsidRPr="00DF6D1B">
        <w:rPr>
          <w:rFonts w:eastAsia="Aptos"/>
          <w:highlight w:val="cyan"/>
          <w:u w:val="single"/>
        </w:rPr>
        <w:t>and</w:t>
      </w:r>
      <w:r w:rsidRPr="00DF6D1B">
        <w:rPr>
          <w:rFonts w:eastAsia="Aptos"/>
          <w:u w:val="single"/>
        </w:rPr>
        <w:t xml:space="preserve"> </w:t>
      </w:r>
      <w:r w:rsidRPr="00DF6D1B">
        <w:rPr>
          <w:rFonts w:eastAsia="Aptos"/>
          <w:highlight w:val="cyan"/>
          <w:u w:val="single"/>
        </w:rPr>
        <w:t>transferring</w:t>
      </w:r>
      <w:r w:rsidRPr="00DF6D1B">
        <w:rPr>
          <w:rFonts w:eastAsia="Aptos"/>
          <w:u w:val="single"/>
        </w:rPr>
        <w:t xml:space="preserve"> a Naval aircraft </w:t>
      </w:r>
      <w:r w:rsidRPr="00DF6D1B">
        <w:rPr>
          <w:rFonts w:eastAsia="Aptos"/>
          <w:highlight w:val="cyan"/>
          <w:u w:val="single"/>
        </w:rPr>
        <w:t>carrier</w:t>
      </w:r>
      <w:r w:rsidRPr="00DF6D1B">
        <w:rPr>
          <w:rFonts w:eastAsia="Aptos"/>
          <w:u w:val="single"/>
        </w:rPr>
        <w:t xml:space="preserve"> </w:t>
      </w:r>
      <w:r w:rsidRPr="00DF6D1B">
        <w:rPr>
          <w:rFonts w:eastAsia="Aptos"/>
          <w:highlight w:val="cyan"/>
          <w:u w:val="single"/>
        </w:rPr>
        <w:t>from</w:t>
      </w:r>
      <w:r w:rsidRPr="00DF6D1B">
        <w:rPr>
          <w:rFonts w:eastAsia="Aptos"/>
          <w:u w:val="single"/>
        </w:rPr>
        <w:t xml:space="preserve"> the Atlantic </w:t>
      </w:r>
      <w:r w:rsidRPr="00DF6D1B">
        <w:rPr>
          <w:rFonts w:eastAsia="Aptos"/>
          <w:highlight w:val="cyan"/>
          <w:u w:val="single"/>
        </w:rPr>
        <w:t>to</w:t>
      </w:r>
      <w:r w:rsidRPr="00DF6D1B">
        <w:rPr>
          <w:rFonts w:eastAsia="Aptos"/>
          <w:u w:val="single"/>
        </w:rPr>
        <w:t xml:space="preserve"> the </w:t>
      </w:r>
      <w:r w:rsidRPr="00DF6D1B">
        <w:rPr>
          <w:rFonts w:eastAsia="Aptos"/>
          <w:highlight w:val="cyan"/>
          <w:u w:val="single"/>
        </w:rPr>
        <w:t>Pacific</w:t>
      </w:r>
      <w:r w:rsidRPr="00DF6D1B">
        <w:rPr>
          <w:rFonts w:eastAsia="Aptos"/>
          <w:u w:val="single"/>
        </w:rPr>
        <w:t xml:space="preserve">. </w:t>
      </w:r>
    </w:p>
    <w:p w14:paraId="184B4EB0" w14:textId="77777777" w:rsidR="003C5752" w:rsidRDefault="003C5752" w:rsidP="003C5752">
      <w:pPr>
        <w:rPr>
          <w:rFonts w:eastAsia="Aptos"/>
          <w:u w:val="single"/>
        </w:rPr>
      </w:pPr>
      <w:r w:rsidRPr="00DF6D1B">
        <w:rPr>
          <w:rFonts w:eastAsia="Aptos"/>
        </w:rPr>
        <w:t xml:space="preserve">Former top administration officials are also advocating a </w:t>
      </w:r>
      <w:r w:rsidRPr="00DF6D1B">
        <w:rPr>
          <w:rFonts w:eastAsia="Aptos"/>
          <w:highlight w:val="cyan"/>
          <w:u w:val="single"/>
        </w:rPr>
        <w:t xml:space="preserve">Trump </w:t>
      </w:r>
      <w:r w:rsidRPr="00DF6D1B">
        <w:rPr>
          <w:rFonts w:eastAsia="Aptos"/>
          <w:u w:val="single"/>
        </w:rPr>
        <w:t xml:space="preserve">2.0 economic </w:t>
      </w:r>
      <w:r w:rsidRPr="00DF6D1B">
        <w:rPr>
          <w:rFonts w:eastAsia="Aptos"/>
          <w:highlight w:val="cyan"/>
          <w:u w:val="single"/>
        </w:rPr>
        <w:t xml:space="preserve">policy toward China to include </w:t>
      </w:r>
      <w:r w:rsidRPr="00DF6D1B">
        <w:rPr>
          <w:rFonts w:eastAsia="Aptos"/>
          <w:b/>
          <w:iCs/>
          <w:highlight w:val="cyan"/>
          <w:u w:val="single"/>
          <w:bdr w:val="single" w:sz="8" w:space="0" w:color="auto"/>
        </w:rPr>
        <w:t>60 percent tariffs</w:t>
      </w:r>
      <w:r w:rsidRPr="00DF6D1B">
        <w:rPr>
          <w:rFonts w:eastAsia="Aptos"/>
          <w:highlight w:val="cyan"/>
          <w:u w:val="single"/>
        </w:rPr>
        <w:t xml:space="preserve"> on all Chinese goods entering the</w:t>
      </w:r>
      <w:r w:rsidRPr="00DF6D1B">
        <w:rPr>
          <w:rFonts w:eastAsia="Aptos"/>
          <w:u w:val="single"/>
        </w:rPr>
        <w:t xml:space="preserve"> U.S. </w:t>
      </w:r>
      <w:r w:rsidRPr="00DF6D1B">
        <w:rPr>
          <w:rFonts w:eastAsia="Aptos"/>
          <w:highlight w:val="cyan"/>
          <w:u w:val="single"/>
        </w:rPr>
        <w:t>and</w:t>
      </w:r>
      <w:r w:rsidRPr="00DF6D1B">
        <w:rPr>
          <w:rFonts w:eastAsia="Aptos"/>
          <w:u w:val="single"/>
        </w:rPr>
        <w:t xml:space="preserve"> </w:t>
      </w:r>
      <w:r w:rsidRPr="00DF6D1B">
        <w:rPr>
          <w:rFonts w:eastAsia="Aptos"/>
          <w:highlight w:val="cyan"/>
          <w:u w:val="single"/>
        </w:rPr>
        <w:t>increasing</w:t>
      </w:r>
      <w:r w:rsidRPr="00DF6D1B">
        <w:rPr>
          <w:rFonts w:eastAsia="Aptos"/>
          <w:u w:val="single"/>
        </w:rPr>
        <w:t xml:space="preserve"> </w:t>
      </w:r>
      <w:r w:rsidRPr="00DF6D1B">
        <w:rPr>
          <w:rFonts w:eastAsia="Aptos"/>
          <w:highlight w:val="cyan"/>
          <w:u w:val="single"/>
        </w:rPr>
        <w:t>restrictions</w:t>
      </w:r>
      <w:r w:rsidRPr="00DF6D1B">
        <w:rPr>
          <w:rFonts w:eastAsia="Aptos"/>
          <w:u w:val="single"/>
        </w:rPr>
        <w:t xml:space="preserve"> </w:t>
      </w:r>
      <w:r w:rsidRPr="00DF6D1B">
        <w:rPr>
          <w:rFonts w:eastAsia="Aptos"/>
          <w:highlight w:val="cyan"/>
          <w:u w:val="single"/>
        </w:rPr>
        <w:t>on</w:t>
      </w:r>
      <w:r w:rsidRPr="00DF6D1B">
        <w:rPr>
          <w:rFonts w:eastAsia="Aptos"/>
          <w:u w:val="single"/>
        </w:rPr>
        <w:t xml:space="preserve"> technology </w:t>
      </w:r>
      <w:r w:rsidRPr="00DF6D1B">
        <w:rPr>
          <w:rFonts w:eastAsia="Aptos"/>
          <w:highlight w:val="cyan"/>
          <w:u w:val="single"/>
        </w:rPr>
        <w:t>exports</w:t>
      </w:r>
      <w:r w:rsidRPr="00DF6D1B">
        <w:rPr>
          <w:rFonts w:eastAsia="Aptos"/>
          <w:u w:val="single"/>
        </w:rPr>
        <w:t xml:space="preserve"> to China. </w:t>
      </w:r>
    </w:p>
    <w:p w14:paraId="213B3D64" w14:textId="77777777" w:rsidR="00F163C6" w:rsidRPr="000E7251" w:rsidRDefault="00F163C6" w:rsidP="00F163C6">
      <w:pPr>
        <w:keepNext/>
        <w:keepLines/>
        <w:spacing w:before="40" w:after="0"/>
        <w:outlineLvl w:val="3"/>
        <w:rPr>
          <w:rFonts w:eastAsia="Times New Roman" w:cs="Times New Roman"/>
          <w:b/>
          <w:iCs/>
          <w:sz w:val="26"/>
        </w:rPr>
      </w:pPr>
      <w:r w:rsidRPr="000E7251">
        <w:rPr>
          <w:rFonts w:eastAsia="Times New Roman" w:cs="Times New Roman"/>
          <w:b/>
          <w:iCs/>
          <w:sz w:val="26"/>
        </w:rPr>
        <w:t>Trump second term increases trade and economic hostilities with China – Goes nuclear</w:t>
      </w:r>
    </w:p>
    <w:p w14:paraId="78AEE2FE" w14:textId="77777777" w:rsidR="00F163C6" w:rsidRPr="000E7251" w:rsidRDefault="00F163C6" w:rsidP="00F163C6">
      <w:pPr>
        <w:rPr>
          <w:rFonts w:eastAsia="Aptos"/>
          <w:sz w:val="20"/>
          <w:szCs w:val="20"/>
        </w:rPr>
      </w:pPr>
      <w:r w:rsidRPr="000E7251">
        <w:rPr>
          <w:rFonts w:eastAsia="Aptos"/>
          <w:b/>
          <w:bCs/>
          <w:sz w:val="24"/>
          <w:szCs w:val="24"/>
        </w:rPr>
        <w:t>Butts</w:t>
      </w:r>
      <w:r w:rsidRPr="000E7251">
        <w:rPr>
          <w:rFonts w:eastAsia="Aptos"/>
        </w:rPr>
        <w:t xml:space="preserve"> 7/23/</w:t>
      </w:r>
      <w:r w:rsidRPr="000E7251">
        <w:rPr>
          <w:rFonts w:eastAsia="Aptos"/>
          <w:b/>
          <w:bCs/>
          <w:sz w:val="24"/>
          <w:szCs w:val="24"/>
        </w:rPr>
        <w:t>24</w:t>
      </w:r>
      <w:r w:rsidRPr="000E7251">
        <w:rPr>
          <w:rFonts w:eastAsia="Aptos"/>
          <w:sz w:val="24"/>
          <w:szCs w:val="24"/>
        </w:rPr>
        <w:t xml:space="preserve"> </w:t>
      </w:r>
      <w:r w:rsidRPr="000E7251">
        <w:rPr>
          <w:rFonts w:eastAsia="Aptos"/>
          <w:sz w:val="20"/>
          <w:szCs w:val="20"/>
        </w:rPr>
        <w:t>[Dylan; July 23, Dylan Butts is a general assignment associate reporter for CNBC based out of Singapore. He covers everything from business to technology to geopolitics across the Asia-Pacific region, “Trump 2.0 could go ‘nuclear’ on China trade, while economists say Harris would remain tough,” https://www.cnbc.com/2024/07/24/trump-vs-harris-china-trade-tariffs-policy.html]</w:t>
      </w:r>
    </w:p>
    <w:p w14:paraId="684716EB" w14:textId="77777777" w:rsidR="00F163C6" w:rsidRPr="000E7251" w:rsidRDefault="00F163C6" w:rsidP="00F163C6">
      <w:pPr>
        <w:rPr>
          <w:rFonts w:eastAsia="Aptos"/>
        </w:rPr>
      </w:pPr>
      <w:r w:rsidRPr="000E7251">
        <w:rPr>
          <w:rFonts w:eastAsia="Aptos"/>
        </w:rPr>
        <w:t xml:space="preserve">Former President </w:t>
      </w:r>
      <w:r w:rsidRPr="000E7251">
        <w:rPr>
          <w:rFonts w:eastAsia="Aptos"/>
          <w:u w:val="single"/>
        </w:rPr>
        <w:t xml:space="preserve">Donald </w:t>
      </w:r>
      <w:r w:rsidRPr="000E7251">
        <w:rPr>
          <w:rFonts w:eastAsia="Aptos"/>
          <w:highlight w:val="cyan"/>
          <w:u w:val="single"/>
        </w:rPr>
        <w:t>Trump</w:t>
      </w:r>
      <w:r w:rsidRPr="000E7251">
        <w:rPr>
          <w:rFonts w:eastAsia="Aptos"/>
          <w:u w:val="single"/>
        </w:rPr>
        <w:t xml:space="preserve"> </w:t>
      </w:r>
      <w:r w:rsidRPr="000E7251">
        <w:rPr>
          <w:rFonts w:eastAsia="Aptos"/>
          <w:highlight w:val="cyan"/>
          <w:u w:val="single"/>
        </w:rPr>
        <w:t>would</w:t>
      </w:r>
      <w:r w:rsidRPr="000E7251">
        <w:rPr>
          <w:rFonts w:eastAsia="Aptos"/>
          <w:u w:val="single"/>
        </w:rPr>
        <w:t xml:space="preserve"> likely </w:t>
      </w:r>
      <w:r w:rsidRPr="000E7251">
        <w:rPr>
          <w:rFonts w:eastAsia="Aptos"/>
          <w:highlight w:val="cyan"/>
          <w:u w:val="single"/>
        </w:rPr>
        <w:t>take</w:t>
      </w:r>
      <w:r w:rsidRPr="000E7251">
        <w:rPr>
          <w:rFonts w:eastAsia="Aptos"/>
          <w:u w:val="single"/>
        </w:rPr>
        <w:t xml:space="preserve"> his </w:t>
      </w:r>
      <w:r w:rsidRPr="000E7251">
        <w:rPr>
          <w:rFonts w:eastAsia="Aptos"/>
          <w:highlight w:val="cyan"/>
          <w:u w:val="single"/>
        </w:rPr>
        <w:t>trade war and economic</w:t>
      </w:r>
      <w:r w:rsidRPr="000E7251">
        <w:rPr>
          <w:rFonts w:eastAsia="Aptos"/>
          <w:u w:val="single"/>
        </w:rPr>
        <w:t xml:space="preserve"> decoupling </w:t>
      </w:r>
      <w:r w:rsidRPr="000E7251">
        <w:rPr>
          <w:rFonts w:eastAsia="Aptos"/>
          <w:highlight w:val="cyan"/>
          <w:u w:val="single"/>
        </w:rPr>
        <w:t>policies</w:t>
      </w:r>
      <w:r w:rsidRPr="000E7251">
        <w:rPr>
          <w:rFonts w:eastAsia="Aptos"/>
          <w:u w:val="single"/>
        </w:rPr>
        <w:t xml:space="preserve"> </w:t>
      </w:r>
      <w:r w:rsidRPr="000E7251">
        <w:rPr>
          <w:rFonts w:eastAsia="Aptos"/>
          <w:highlight w:val="cyan"/>
          <w:u w:val="single"/>
        </w:rPr>
        <w:t>to</w:t>
      </w:r>
      <w:r w:rsidRPr="000E7251">
        <w:rPr>
          <w:rFonts w:eastAsia="Aptos"/>
          <w:u w:val="single"/>
        </w:rPr>
        <w:t xml:space="preserve"> </w:t>
      </w:r>
      <w:r w:rsidRPr="000E7251">
        <w:rPr>
          <w:rFonts w:eastAsia="Aptos"/>
          <w:highlight w:val="cyan"/>
          <w:u w:val="single"/>
        </w:rPr>
        <w:t>new levels if</w:t>
      </w:r>
      <w:r w:rsidRPr="000E7251">
        <w:rPr>
          <w:rFonts w:eastAsia="Aptos"/>
          <w:u w:val="single"/>
        </w:rPr>
        <w:t xml:space="preserve"> he were </w:t>
      </w:r>
      <w:r w:rsidRPr="000E7251">
        <w:rPr>
          <w:rFonts w:eastAsia="Aptos"/>
          <w:highlight w:val="cyan"/>
          <w:u w:val="single"/>
        </w:rPr>
        <w:t>elected</w:t>
      </w:r>
      <w:r w:rsidRPr="000E7251">
        <w:rPr>
          <w:rFonts w:eastAsia="Aptos"/>
          <w:u w:val="single"/>
        </w:rPr>
        <w:t xml:space="preserve"> to </w:t>
      </w:r>
      <w:r w:rsidRPr="000E7251">
        <w:rPr>
          <w:rFonts w:eastAsia="Aptos"/>
          <w:highlight w:val="cyan"/>
          <w:u w:val="single"/>
        </w:rPr>
        <w:t>a</w:t>
      </w:r>
      <w:r w:rsidRPr="000E7251">
        <w:rPr>
          <w:rFonts w:eastAsia="Aptos"/>
          <w:u w:val="single"/>
        </w:rPr>
        <w:t xml:space="preserve"> </w:t>
      </w:r>
      <w:r w:rsidRPr="000E7251">
        <w:rPr>
          <w:rFonts w:eastAsia="Aptos"/>
          <w:highlight w:val="cyan"/>
          <w:u w:val="single"/>
        </w:rPr>
        <w:t>second</w:t>
      </w:r>
      <w:r w:rsidRPr="000E7251">
        <w:rPr>
          <w:rFonts w:eastAsia="Aptos"/>
          <w:u w:val="single"/>
        </w:rPr>
        <w:t xml:space="preserve"> </w:t>
      </w:r>
      <w:r w:rsidRPr="000E7251">
        <w:rPr>
          <w:rFonts w:eastAsia="Aptos"/>
          <w:highlight w:val="cyan"/>
          <w:u w:val="single"/>
        </w:rPr>
        <w:t>term</w:t>
      </w:r>
      <w:r w:rsidRPr="000E7251">
        <w:rPr>
          <w:rFonts w:eastAsia="Aptos"/>
        </w:rPr>
        <w:t xml:space="preserve"> in the White House, experts told CNBC.</w:t>
      </w:r>
    </w:p>
    <w:p w14:paraId="0A471DE6" w14:textId="77777777" w:rsidR="00F163C6" w:rsidRPr="000E7251" w:rsidRDefault="00F163C6" w:rsidP="00F163C6">
      <w:pPr>
        <w:rPr>
          <w:rFonts w:eastAsia="Aptos"/>
          <w:u w:val="single"/>
        </w:rPr>
      </w:pPr>
      <w:r w:rsidRPr="000E7251">
        <w:rPr>
          <w:rFonts w:eastAsia="Aptos"/>
        </w:rPr>
        <w:t xml:space="preserve">While Joe Biden also placed strategic competition with China at the forefront of his economic policy, </w:t>
      </w:r>
      <w:r w:rsidRPr="000E7251">
        <w:rPr>
          <w:rFonts w:eastAsia="Aptos"/>
          <w:u w:val="single"/>
        </w:rPr>
        <w:t xml:space="preserve">economists and trade </w:t>
      </w:r>
      <w:r w:rsidRPr="000E7251">
        <w:rPr>
          <w:rFonts w:eastAsia="Aptos"/>
          <w:highlight w:val="cyan"/>
          <w:u w:val="single"/>
        </w:rPr>
        <w:t>experts</w:t>
      </w:r>
      <w:r w:rsidRPr="000E7251">
        <w:rPr>
          <w:rFonts w:eastAsia="Aptos"/>
          <w:u w:val="single"/>
        </w:rPr>
        <w:t xml:space="preserve"> largely </w:t>
      </w:r>
      <w:r w:rsidRPr="000E7251">
        <w:rPr>
          <w:rFonts w:eastAsia="Aptos"/>
          <w:highlight w:val="cyan"/>
          <w:u w:val="single"/>
        </w:rPr>
        <w:t>expect</w:t>
      </w:r>
      <w:r w:rsidRPr="000E7251">
        <w:rPr>
          <w:rFonts w:eastAsia="Aptos"/>
          <w:u w:val="single"/>
        </w:rPr>
        <w:t xml:space="preserve"> </w:t>
      </w:r>
      <w:r w:rsidRPr="000E7251">
        <w:rPr>
          <w:rFonts w:eastAsia="Aptos"/>
          <w:highlight w:val="cyan"/>
          <w:u w:val="single"/>
        </w:rPr>
        <w:t>Trump</w:t>
      </w:r>
      <w:r w:rsidRPr="000E7251">
        <w:rPr>
          <w:rFonts w:eastAsia="Aptos"/>
          <w:u w:val="single"/>
        </w:rPr>
        <w:t xml:space="preserve"> would </w:t>
      </w:r>
      <w:r w:rsidRPr="000E7251">
        <w:rPr>
          <w:rFonts w:eastAsia="Aptos"/>
          <w:highlight w:val="cyan"/>
          <w:u w:val="single"/>
        </w:rPr>
        <w:t>further</w:t>
      </w:r>
      <w:r w:rsidRPr="000E7251">
        <w:rPr>
          <w:rFonts w:eastAsia="Aptos"/>
          <w:u w:val="single"/>
        </w:rPr>
        <w:t xml:space="preserve"> </w:t>
      </w:r>
      <w:r w:rsidRPr="000E7251">
        <w:rPr>
          <w:rFonts w:eastAsia="Aptos"/>
          <w:highlight w:val="cyan"/>
          <w:u w:val="single"/>
        </w:rPr>
        <w:t>cut</w:t>
      </w:r>
      <w:r w:rsidRPr="000E7251">
        <w:rPr>
          <w:rFonts w:eastAsia="Aptos"/>
          <w:u w:val="single"/>
        </w:rPr>
        <w:t xml:space="preserve"> and destabilize </w:t>
      </w:r>
      <w:r w:rsidRPr="000E7251">
        <w:rPr>
          <w:rFonts w:eastAsia="Aptos"/>
          <w:highlight w:val="cyan"/>
          <w:u w:val="single"/>
        </w:rPr>
        <w:t>trade</w:t>
      </w:r>
      <w:r w:rsidRPr="000E7251">
        <w:rPr>
          <w:rFonts w:eastAsia="Aptos"/>
          <w:u w:val="single"/>
        </w:rPr>
        <w:t xml:space="preserve"> </w:t>
      </w:r>
      <w:r w:rsidRPr="000E7251">
        <w:rPr>
          <w:rFonts w:eastAsia="Aptos"/>
          <w:highlight w:val="cyan"/>
          <w:u w:val="single"/>
        </w:rPr>
        <w:t>relations</w:t>
      </w:r>
      <w:r w:rsidRPr="000E7251">
        <w:rPr>
          <w:rFonts w:eastAsia="Aptos"/>
          <w:u w:val="single"/>
        </w:rPr>
        <w:t xml:space="preserve"> </w:t>
      </w:r>
      <w:r w:rsidRPr="000E7251">
        <w:rPr>
          <w:rFonts w:eastAsia="Aptos"/>
          <w:highlight w:val="cyan"/>
          <w:u w:val="single"/>
        </w:rPr>
        <w:t>between</w:t>
      </w:r>
      <w:r w:rsidRPr="000E7251">
        <w:rPr>
          <w:rFonts w:eastAsia="Aptos"/>
          <w:u w:val="single"/>
        </w:rPr>
        <w:t xml:space="preserve"> the world’s two </w:t>
      </w:r>
      <w:r w:rsidRPr="000E7251">
        <w:rPr>
          <w:rFonts w:eastAsia="Aptos"/>
          <w:highlight w:val="cyan"/>
          <w:u w:val="single"/>
        </w:rPr>
        <w:t>largest</w:t>
      </w:r>
      <w:r w:rsidRPr="000E7251">
        <w:rPr>
          <w:rFonts w:eastAsia="Aptos"/>
          <w:u w:val="single"/>
        </w:rPr>
        <w:t xml:space="preserve"> </w:t>
      </w:r>
      <w:r w:rsidRPr="000E7251">
        <w:rPr>
          <w:rFonts w:eastAsia="Aptos"/>
          <w:highlight w:val="cyan"/>
          <w:u w:val="single"/>
        </w:rPr>
        <w:t>economies</w:t>
      </w:r>
      <w:r w:rsidRPr="000E7251">
        <w:rPr>
          <w:rFonts w:eastAsia="Aptos"/>
          <w:u w:val="single"/>
        </w:rPr>
        <w:t>.</w:t>
      </w:r>
    </w:p>
    <w:p w14:paraId="6552C2F0" w14:textId="77777777" w:rsidR="00F163C6" w:rsidRPr="000E7251" w:rsidRDefault="00F163C6" w:rsidP="00F163C6">
      <w:pPr>
        <w:rPr>
          <w:rFonts w:eastAsia="Aptos"/>
        </w:rPr>
      </w:pPr>
      <w:r w:rsidRPr="000E7251">
        <w:rPr>
          <w:rFonts w:eastAsia="Aptos"/>
        </w:rPr>
        <w:t>“</w:t>
      </w:r>
      <w:r w:rsidRPr="000E7251">
        <w:rPr>
          <w:rFonts w:eastAsia="Aptos"/>
          <w:u w:val="single"/>
        </w:rPr>
        <w:t xml:space="preserve">A </w:t>
      </w:r>
      <w:r w:rsidRPr="000E7251">
        <w:rPr>
          <w:rFonts w:eastAsia="Aptos"/>
          <w:highlight w:val="cyan"/>
          <w:u w:val="single"/>
        </w:rPr>
        <w:t>Trump</w:t>
      </w:r>
      <w:r w:rsidRPr="000E7251">
        <w:rPr>
          <w:rFonts w:eastAsia="Aptos"/>
          <w:u w:val="single"/>
        </w:rPr>
        <w:t xml:space="preserve"> </w:t>
      </w:r>
      <w:r w:rsidRPr="000E7251">
        <w:rPr>
          <w:rFonts w:eastAsia="Aptos"/>
          <w:highlight w:val="cyan"/>
          <w:u w:val="single"/>
        </w:rPr>
        <w:t>victory</w:t>
      </w:r>
      <w:r w:rsidRPr="000E7251">
        <w:rPr>
          <w:rFonts w:eastAsia="Aptos"/>
          <w:u w:val="single"/>
        </w:rPr>
        <w:t xml:space="preserve"> is highly likely to </w:t>
      </w:r>
      <w:r w:rsidRPr="000E7251">
        <w:rPr>
          <w:rFonts w:eastAsia="Aptos"/>
          <w:highlight w:val="cyan"/>
          <w:u w:val="single"/>
        </w:rPr>
        <w:t>increase</w:t>
      </w:r>
      <w:r w:rsidRPr="000E7251">
        <w:rPr>
          <w:rFonts w:eastAsia="Aptos"/>
          <w:u w:val="single"/>
        </w:rPr>
        <w:t xml:space="preserve"> </w:t>
      </w:r>
      <w:r w:rsidRPr="000E7251">
        <w:rPr>
          <w:rFonts w:eastAsia="Aptos"/>
          <w:highlight w:val="cyan"/>
          <w:u w:val="single"/>
        </w:rPr>
        <w:t>trade</w:t>
      </w:r>
      <w:r w:rsidRPr="000E7251">
        <w:rPr>
          <w:rFonts w:eastAsia="Aptos"/>
          <w:u w:val="single"/>
        </w:rPr>
        <w:t xml:space="preserve"> </w:t>
      </w:r>
      <w:r w:rsidRPr="000E7251">
        <w:rPr>
          <w:rFonts w:eastAsia="Aptos"/>
          <w:highlight w:val="cyan"/>
          <w:u w:val="single"/>
        </w:rPr>
        <w:t>and</w:t>
      </w:r>
      <w:r w:rsidRPr="000E7251">
        <w:rPr>
          <w:rFonts w:eastAsia="Aptos"/>
          <w:u w:val="single"/>
        </w:rPr>
        <w:t xml:space="preserve"> </w:t>
      </w:r>
      <w:r w:rsidRPr="000E7251">
        <w:rPr>
          <w:rFonts w:eastAsia="Aptos"/>
          <w:highlight w:val="cyan"/>
          <w:u w:val="single"/>
        </w:rPr>
        <w:t>econ</w:t>
      </w:r>
      <w:r w:rsidRPr="000E7251">
        <w:rPr>
          <w:rFonts w:eastAsia="Aptos"/>
          <w:u w:val="single"/>
        </w:rPr>
        <w:t xml:space="preserve">omic </w:t>
      </w:r>
      <w:r w:rsidRPr="000E7251">
        <w:rPr>
          <w:rFonts w:eastAsia="Aptos"/>
          <w:highlight w:val="cyan"/>
          <w:u w:val="single"/>
        </w:rPr>
        <w:t>hostilities</w:t>
      </w:r>
      <w:r w:rsidRPr="000E7251">
        <w:rPr>
          <w:rFonts w:eastAsia="Aptos"/>
          <w:u w:val="single"/>
        </w:rPr>
        <w:t xml:space="preserve"> </w:t>
      </w:r>
      <w:r w:rsidRPr="000E7251">
        <w:rPr>
          <w:rFonts w:eastAsia="Aptos"/>
          <w:highlight w:val="cyan"/>
          <w:u w:val="single"/>
        </w:rPr>
        <w:t>between</w:t>
      </w:r>
      <w:r w:rsidRPr="000E7251">
        <w:rPr>
          <w:rFonts w:eastAsia="Aptos"/>
          <w:u w:val="single"/>
        </w:rPr>
        <w:t xml:space="preserve"> the </w:t>
      </w:r>
      <w:r w:rsidRPr="000E7251">
        <w:rPr>
          <w:rFonts w:eastAsia="Aptos"/>
          <w:highlight w:val="cyan"/>
          <w:u w:val="single"/>
        </w:rPr>
        <w:t>U.S</w:t>
      </w:r>
      <w:r w:rsidRPr="000E7251">
        <w:rPr>
          <w:rFonts w:eastAsia="Aptos"/>
          <w:u w:val="single"/>
        </w:rPr>
        <w:t xml:space="preserve">. and </w:t>
      </w:r>
      <w:r w:rsidRPr="000E7251">
        <w:rPr>
          <w:rFonts w:eastAsia="Aptos"/>
          <w:highlight w:val="cyan"/>
          <w:u w:val="single"/>
        </w:rPr>
        <w:t>China</w:t>
      </w:r>
      <w:r w:rsidRPr="000E7251">
        <w:rPr>
          <w:rFonts w:eastAsia="Aptos"/>
        </w:rPr>
        <w:t xml:space="preserve">, </w:t>
      </w:r>
      <w:r w:rsidRPr="000E7251">
        <w:rPr>
          <w:rFonts w:eastAsia="Aptos"/>
          <w:u w:val="single"/>
        </w:rPr>
        <w:t>ramping up</w:t>
      </w:r>
      <w:r w:rsidRPr="000E7251">
        <w:rPr>
          <w:rFonts w:eastAsia="Aptos"/>
        </w:rPr>
        <w:t xml:space="preserve"> the </w:t>
      </w:r>
      <w:r w:rsidRPr="000E7251">
        <w:rPr>
          <w:rFonts w:eastAsia="Aptos"/>
          <w:u w:val="single"/>
        </w:rPr>
        <w:t>trade and financial decoupling between the two countries</w:t>
      </w:r>
      <w:r w:rsidRPr="000E7251">
        <w:rPr>
          <w:rFonts w:eastAsia="Aptos"/>
        </w:rPr>
        <w:t>,” said Eswar Prasad, an economics professor at Cornell University.</w:t>
      </w:r>
    </w:p>
    <w:p w14:paraId="330D6ED8" w14:textId="77777777" w:rsidR="00F163C6" w:rsidRPr="000E7251" w:rsidRDefault="00F163C6" w:rsidP="00F163C6">
      <w:pPr>
        <w:rPr>
          <w:rFonts w:eastAsia="Aptos"/>
          <w:u w:val="single"/>
        </w:rPr>
      </w:pPr>
      <w:r w:rsidRPr="000E7251">
        <w:rPr>
          <w:rFonts w:eastAsia="Aptos"/>
        </w:rPr>
        <w:t xml:space="preserve">Trump is widely expected to face incumbent Vice President Kamala Harris after Biden bowed out of the race and endorsed her. </w:t>
      </w:r>
      <w:r w:rsidRPr="000E7251">
        <w:rPr>
          <w:rFonts w:eastAsia="Aptos"/>
          <w:u w:val="single"/>
        </w:rPr>
        <w:t xml:space="preserve">According to Prasad and other experts, </w:t>
      </w:r>
      <w:r w:rsidRPr="000E7251">
        <w:rPr>
          <w:rFonts w:eastAsia="Aptos"/>
          <w:highlight w:val="cyan"/>
          <w:u w:val="single"/>
        </w:rPr>
        <w:t xml:space="preserve">Harris’ approach to China would </w:t>
      </w:r>
      <w:r w:rsidRPr="000E7251">
        <w:rPr>
          <w:rFonts w:eastAsia="Aptos"/>
          <w:u w:val="single"/>
        </w:rPr>
        <w:t xml:space="preserve">likely </w:t>
      </w:r>
      <w:r w:rsidRPr="000E7251">
        <w:rPr>
          <w:rFonts w:eastAsia="Aptos"/>
          <w:highlight w:val="cyan"/>
          <w:u w:val="single"/>
        </w:rPr>
        <w:t xml:space="preserve">be </w:t>
      </w:r>
      <w:proofErr w:type="gramStart"/>
      <w:r w:rsidRPr="000E7251">
        <w:rPr>
          <w:rFonts w:eastAsia="Aptos"/>
          <w:highlight w:val="cyan"/>
          <w:u w:val="single"/>
        </w:rPr>
        <w:t>similar</w:t>
      </w:r>
      <w:r w:rsidRPr="000E7251">
        <w:rPr>
          <w:rFonts w:eastAsia="Aptos"/>
          <w:u w:val="single"/>
        </w:rPr>
        <w:t xml:space="preserve"> </w:t>
      </w:r>
      <w:r w:rsidRPr="000E7251">
        <w:rPr>
          <w:rFonts w:eastAsia="Aptos"/>
          <w:highlight w:val="cyan"/>
          <w:u w:val="single"/>
        </w:rPr>
        <w:t>to</w:t>
      </w:r>
      <w:proofErr w:type="gramEnd"/>
      <w:r w:rsidRPr="000E7251">
        <w:rPr>
          <w:rFonts w:eastAsia="Aptos"/>
          <w:u w:val="single"/>
        </w:rPr>
        <w:t xml:space="preserve"> that of </w:t>
      </w:r>
      <w:r w:rsidRPr="000E7251">
        <w:rPr>
          <w:rFonts w:eastAsia="Aptos"/>
          <w:highlight w:val="cyan"/>
          <w:u w:val="single"/>
        </w:rPr>
        <w:t>Biden</w:t>
      </w:r>
      <w:r w:rsidRPr="000E7251">
        <w:rPr>
          <w:rFonts w:eastAsia="Aptos"/>
          <w:u w:val="single"/>
        </w:rPr>
        <w:t>.</w:t>
      </w:r>
    </w:p>
    <w:p w14:paraId="25621F66" w14:textId="77777777" w:rsidR="00F163C6" w:rsidRPr="000E7251" w:rsidRDefault="00F163C6" w:rsidP="00F163C6">
      <w:pPr>
        <w:rPr>
          <w:rFonts w:eastAsia="Aptos"/>
          <w:sz w:val="10"/>
          <w:szCs w:val="10"/>
        </w:rPr>
      </w:pPr>
      <w:r w:rsidRPr="000E7251">
        <w:rPr>
          <w:rFonts w:eastAsia="Aptos"/>
          <w:sz w:val="10"/>
          <w:szCs w:val="10"/>
        </w:rPr>
        <w:t>While Trump and Biden both took a protectionist stance, their strategies and tactics differed greatly, explained Prasad, who previously served as head of the International Monetary Fund’s China and financial studies divisions.</w:t>
      </w:r>
    </w:p>
    <w:p w14:paraId="405B581B" w14:textId="77777777" w:rsidR="00F163C6" w:rsidRPr="000E7251" w:rsidRDefault="00F163C6" w:rsidP="00F163C6">
      <w:pPr>
        <w:rPr>
          <w:rFonts w:eastAsia="Aptos"/>
          <w:sz w:val="10"/>
          <w:szCs w:val="10"/>
        </w:rPr>
      </w:pPr>
      <w:r w:rsidRPr="000E7251">
        <w:rPr>
          <w:rFonts w:eastAsia="Aptos"/>
          <w:sz w:val="10"/>
          <w:szCs w:val="10"/>
        </w:rPr>
        <w:t>“Trump relied on tariffs to keep out imports from China. Biden — while keeping those tariffs in place and even increasing tariffs on certain imports — has focused more on restricting China’s access to technology transfers and computer chips,” he said.</w:t>
      </w:r>
    </w:p>
    <w:p w14:paraId="0B4FEBAA" w14:textId="77777777" w:rsidR="00F163C6" w:rsidRPr="000E7251" w:rsidRDefault="00F163C6" w:rsidP="00F163C6">
      <w:pPr>
        <w:rPr>
          <w:rFonts w:eastAsia="Aptos"/>
        </w:rPr>
      </w:pPr>
      <w:r w:rsidRPr="000E7251">
        <w:rPr>
          <w:rFonts w:eastAsia="Aptos"/>
        </w:rPr>
        <w:t>‘Tariff man’</w:t>
      </w:r>
    </w:p>
    <w:p w14:paraId="141082CC" w14:textId="77777777" w:rsidR="00F163C6" w:rsidRPr="000E7251" w:rsidRDefault="00F163C6" w:rsidP="00F163C6">
      <w:pPr>
        <w:rPr>
          <w:rFonts w:eastAsia="Aptos"/>
        </w:rPr>
      </w:pPr>
      <w:r w:rsidRPr="000E7251">
        <w:rPr>
          <w:rFonts w:eastAsia="Aptos"/>
          <w:highlight w:val="cyan"/>
        </w:rPr>
        <w:t>Trump</w:t>
      </w:r>
      <w:r w:rsidRPr="000E7251">
        <w:rPr>
          <w:rFonts w:eastAsia="Aptos"/>
        </w:rPr>
        <w:t>’s biggest diversion from Biden-era trade policy would likely be tariffs levied on China.</w:t>
      </w:r>
    </w:p>
    <w:p w14:paraId="58767BC3" w14:textId="77777777" w:rsidR="00F163C6" w:rsidRPr="000E7251" w:rsidRDefault="00F163C6" w:rsidP="00F163C6">
      <w:pPr>
        <w:rPr>
          <w:rFonts w:eastAsia="Aptos"/>
        </w:rPr>
      </w:pPr>
      <w:r w:rsidRPr="000E7251">
        <w:rPr>
          <w:rFonts w:eastAsia="Aptos"/>
          <w:u w:val="single"/>
        </w:rPr>
        <w:t xml:space="preserve">The self-proclaimed “tariff man” </w:t>
      </w:r>
      <w:r w:rsidRPr="000E7251">
        <w:rPr>
          <w:rFonts w:eastAsia="Aptos"/>
          <w:highlight w:val="cyan"/>
          <w:u w:val="single"/>
        </w:rPr>
        <w:t>set off</w:t>
      </w:r>
      <w:r w:rsidRPr="000E7251">
        <w:rPr>
          <w:rFonts w:eastAsia="Aptos"/>
          <w:u w:val="single"/>
        </w:rPr>
        <w:t xml:space="preserve"> a </w:t>
      </w:r>
      <w:r w:rsidRPr="000E7251">
        <w:rPr>
          <w:rFonts w:eastAsia="Aptos"/>
          <w:highlight w:val="cyan"/>
          <w:u w:val="single"/>
        </w:rPr>
        <w:t>trade war with Beijing during</w:t>
      </w:r>
      <w:r w:rsidRPr="000E7251">
        <w:rPr>
          <w:rFonts w:eastAsia="Aptos"/>
          <w:u w:val="single"/>
        </w:rPr>
        <w:t xml:space="preserve"> his </w:t>
      </w:r>
      <w:r w:rsidRPr="000E7251">
        <w:rPr>
          <w:rFonts w:eastAsia="Aptos"/>
          <w:highlight w:val="cyan"/>
          <w:u w:val="single"/>
        </w:rPr>
        <w:t>first term</w:t>
      </w:r>
      <w:r w:rsidRPr="000E7251">
        <w:rPr>
          <w:rFonts w:eastAsia="Aptos"/>
          <w:u w:val="single"/>
        </w:rPr>
        <w:t xml:space="preserve">. He </w:t>
      </w:r>
      <w:r w:rsidRPr="000E7251">
        <w:rPr>
          <w:rFonts w:eastAsia="Aptos"/>
          <w:highlight w:val="cyan"/>
          <w:u w:val="single"/>
        </w:rPr>
        <w:t>placed</w:t>
      </w:r>
      <w:r w:rsidRPr="000E7251">
        <w:rPr>
          <w:rFonts w:eastAsia="Aptos"/>
          <w:u w:val="single"/>
        </w:rPr>
        <w:t xml:space="preserve"> a series of </w:t>
      </w:r>
      <w:r w:rsidRPr="000E7251">
        <w:rPr>
          <w:rFonts w:eastAsia="Aptos"/>
          <w:highlight w:val="cyan"/>
          <w:u w:val="single"/>
        </w:rPr>
        <w:t>duties</w:t>
      </w:r>
      <w:r w:rsidRPr="000E7251">
        <w:rPr>
          <w:rFonts w:eastAsia="Aptos"/>
          <w:u w:val="single"/>
        </w:rPr>
        <w:t xml:space="preserve"> </w:t>
      </w:r>
      <w:r w:rsidRPr="000E7251">
        <w:rPr>
          <w:rFonts w:eastAsia="Aptos"/>
          <w:highlight w:val="cyan"/>
          <w:u w:val="single"/>
        </w:rPr>
        <w:t>on</w:t>
      </w:r>
      <w:r w:rsidRPr="000E7251">
        <w:rPr>
          <w:rFonts w:eastAsia="Aptos"/>
          <w:u w:val="single"/>
        </w:rPr>
        <w:t xml:space="preserve"> $250 billion of </w:t>
      </w:r>
      <w:r w:rsidRPr="000E7251">
        <w:rPr>
          <w:rFonts w:eastAsia="Aptos"/>
          <w:highlight w:val="cyan"/>
          <w:u w:val="single"/>
        </w:rPr>
        <w:t>Chinese</w:t>
      </w:r>
      <w:r w:rsidRPr="000E7251">
        <w:rPr>
          <w:rFonts w:eastAsia="Aptos"/>
          <w:u w:val="single"/>
        </w:rPr>
        <w:t xml:space="preserve"> </w:t>
      </w:r>
      <w:r w:rsidRPr="000E7251">
        <w:rPr>
          <w:rFonts w:eastAsia="Aptos"/>
          <w:highlight w:val="cyan"/>
          <w:u w:val="single"/>
        </w:rPr>
        <w:t>imports</w:t>
      </w:r>
      <w:r w:rsidRPr="000E7251">
        <w:rPr>
          <w:rFonts w:eastAsia="Aptos"/>
        </w:rPr>
        <w:t xml:space="preserve">, disregarding warnings the levies would raise prices </w:t>
      </w:r>
      <w:r w:rsidRPr="000E7251">
        <w:rPr>
          <w:rFonts w:eastAsia="Aptos"/>
          <w:highlight w:val="cyan"/>
        </w:rPr>
        <w:t>and</w:t>
      </w:r>
      <w:r w:rsidRPr="000E7251">
        <w:rPr>
          <w:rFonts w:eastAsia="Aptos"/>
        </w:rPr>
        <w:t xml:space="preserve"> </w:t>
      </w:r>
      <w:r w:rsidRPr="000E7251">
        <w:rPr>
          <w:rFonts w:eastAsia="Aptos"/>
          <w:highlight w:val="cyan"/>
        </w:rPr>
        <w:t>hurt</w:t>
      </w:r>
      <w:r w:rsidRPr="000E7251">
        <w:rPr>
          <w:rFonts w:eastAsia="Aptos"/>
        </w:rPr>
        <w:t xml:space="preserve"> </w:t>
      </w:r>
      <w:r w:rsidRPr="000E7251">
        <w:rPr>
          <w:rFonts w:eastAsia="Aptos"/>
          <w:highlight w:val="cyan"/>
        </w:rPr>
        <w:t>consumers</w:t>
      </w:r>
      <w:r w:rsidRPr="000E7251">
        <w:rPr>
          <w:rFonts w:eastAsia="Aptos"/>
        </w:rPr>
        <w:t xml:space="preserve">. </w:t>
      </w:r>
    </w:p>
    <w:p w14:paraId="5476D5C2" w14:textId="77777777" w:rsidR="00F163C6" w:rsidRPr="000E7251" w:rsidRDefault="00F163C6" w:rsidP="00F163C6">
      <w:pPr>
        <w:rPr>
          <w:rFonts w:eastAsia="Aptos"/>
          <w:sz w:val="10"/>
          <w:szCs w:val="10"/>
        </w:rPr>
      </w:pPr>
      <w:r w:rsidRPr="000E7251">
        <w:rPr>
          <w:rFonts w:eastAsia="Aptos"/>
          <w:sz w:val="10"/>
          <w:szCs w:val="10"/>
        </w:rPr>
        <w:t xml:space="preserve">After defeating Trump in 2020, Biden retained his predecessor’s tariffs and even added his own, announcing stiff new duties on about $18 billion worth of Chinese imports, including electric vehicles, solar cells, lithium batteries, steel and aluminum. </w:t>
      </w:r>
    </w:p>
    <w:p w14:paraId="6DF35F39" w14:textId="77777777" w:rsidR="00F163C6" w:rsidRPr="000E7251" w:rsidRDefault="00F163C6" w:rsidP="00F163C6">
      <w:pPr>
        <w:rPr>
          <w:rFonts w:eastAsia="Aptos"/>
          <w:u w:val="single"/>
        </w:rPr>
      </w:pPr>
      <w:r w:rsidRPr="000E7251">
        <w:rPr>
          <w:rFonts w:eastAsia="Aptos"/>
        </w:rPr>
        <w:t xml:space="preserve">Experts told CNBC they expect Harris to largely continue Biden’s tariff policy. </w:t>
      </w:r>
      <w:r w:rsidRPr="000E7251">
        <w:rPr>
          <w:rFonts w:eastAsia="Aptos"/>
          <w:highlight w:val="cyan"/>
          <w:u w:val="single"/>
        </w:rPr>
        <w:t>Trump</w:t>
      </w:r>
      <w:r w:rsidRPr="000E7251">
        <w:rPr>
          <w:rFonts w:eastAsia="Aptos"/>
          <w:u w:val="single"/>
        </w:rPr>
        <w:t xml:space="preserve">, on the other hand, has already </w:t>
      </w:r>
      <w:r w:rsidRPr="000E7251">
        <w:rPr>
          <w:rFonts w:eastAsia="Aptos"/>
          <w:highlight w:val="cyan"/>
          <w:u w:val="single"/>
        </w:rPr>
        <w:t>proposed</w:t>
      </w:r>
      <w:r w:rsidRPr="000E7251">
        <w:rPr>
          <w:rFonts w:eastAsia="Aptos"/>
          <w:u w:val="single"/>
        </w:rPr>
        <w:t xml:space="preserve"> </w:t>
      </w:r>
      <w:r w:rsidRPr="000E7251">
        <w:rPr>
          <w:rFonts w:eastAsia="Aptos"/>
          <w:highlight w:val="cyan"/>
          <w:u w:val="single"/>
        </w:rPr>
        <w:t>increasing</w:t>
      </w:r>
      <w:r w:rsidRPr="000E7251">
        <w:rPr>
          <w:rFonts w:eastAsia="Aptos"/>
          <w:u w:val="single"/>
        </w:rPr>
        <w:t xml:space="preserve"> rates on </w:t>
      </w:r>
      <w:r w:rsidRPr="000E7251">
        <w:rPr>
          <w:rFonts w:eastAsia="Aptos"/>
          <w:highlight w:val="cyan"/>
          <w:u w:val="single"/>
        </w:rPr>
        <w:t>Chinese</w:t>
      </w:r>
      <w:r w:rsidRPr="000E7251">
        <w:rPr>
          <w:rFonts w:eastAsia="Aptos"/>
          <w:u w:val="single"/>
        </w:rPr>
        <w:t xml:space="preserve"> </w:t>
      </w:r>
      <w:r w:rsidRPr="000E7251">
        <w:rPr>
          <w:rFonts w:eastAsia="Aptos"/>
          <w:highlight w:val="cyan"/>
          <w:u w:val="single"/>
        </w:rPr>
        <w:t>imports</w:t>
      </w:r>
      <w:r w:rsidRPr="000E7251">
        <w:rPr>
          <w:rFonts w:eastAsia="Aptos"/>
          <w:u w:val="single"/>
        </w:rPr>
        <w:t xml:space="preserve"> by at least 60%. </w:t>
      </w:r>
    </w:p>
    <w:p w14:paraId="2C98EF31" w14:textId="77777777" w:rsidR="00F163C6" w:rsidRPr="000E7251" w:rsidRDefault="00F163C6" w:rsidP="00F163C6">
      <w:pPr>
        <w:rPr>
          <w:rFonts w:eastAsia="Aptos"/>
          <w:sz w:val="10"/>
          <w:szCs w:val="10"/>
        </w:rPr>
      </w:pPr>
      <w:r w:rsidRPr="000E7251">
        <w:rPr>
          <w:rFonts w:eastAsia="Aptos"/>
          <w:sz w:val="10"/>
          <w:szCs w:val="10"/>
        </w:rPr>
        <w:t xml:space="preserve">“I certainly don’t know if Trump is willing to pursue such extreme measures, but I do believe that he’s likely to increase tariffs to some degree during a second term,” said Stephen Weymouth, a professor of international political economy at Georgetown University.  </w:t>
      </w:r>
    </w:p>
    <w:p w14:paraId="021CEA6B" w14:textId="77777777" w:rsidR="00F163C6" w:rsidRPr="000E7251" w:rsidRDefault="00F163C6" w:rsidP="00F163C6">
      <w:pPr>
        <w:rPr>
          <w:rFonts w:eastAsia="Aptos"/>
        </w:rPr>
      </w:pPr>
      <w:r w:rsidRPr="000E7251">
        <w:rPr>
          <w:rFonts w:eastAsia="Aptos"/>
        </w:rPr>
        <w:t xml:space="preserve">Economist Stephen </w:t>
      </w:r>
      <w:r w:rsidRPr="000E7251">
        <w:rPr>
          <w:rFonts w:eastAsia="Aptos"/>
          <w:u w:val="single"/>
        </w:rPr>
        <w:t xml:space="preserve">Roach said </w:t>
      </w:r>
      <w:r w:rsidRPr="000E7251">
        <w:rPr>
          <w:rFonts w:eastAsia="Aptos"/>
          <w:highlight w:val="cyan"/>
          <w:u w:val="single"/>
        </w:rPr>
        <w:t>Trump</w:t>
      </w:r>
      <w:r w:rsidRPr="000E7251">
        <w:rPr>
          <w:rFonts w:eastAsia="Aptos"/>
          <w:u w:val="single"/>
        </w:rPr>
        <w:t xml:space="preserve"> </w:t>
      </w:r>
      <w:r w:rsidRPr="000E7251">
        <w:rPr>
          <w:rFonts w:eastAsia="Aptos"/>
          <w:highlight w:val="cyan"/>
          <w:u w:val="single"/>
        </w:rPr>
        <w:t>raising</w:t>
      </w:r>
      <w:r w:rsidRPr="000E7251">
        <w:rPr>
          <w:rFonts w:eastAsia="Aptos"/>
          <w:u w:val="single"/>
        </w:rPr>
        <w:t xml:space="preserve"> </w:t>
      </w:r>
      <w:r w:rsidRPr="000E7251">
        <w:rPr>
          <w:rFonts w:eastAsia="Aptos"/>
          <w:highlight w:val="cyan"/>
          <w:u w:val="single"/>
        </w:rPr>
        <w:t>tariffs</w:t>
      </w:r>
      <w:r w:rsidRPr="000E7251">
        <w:rPr>
          <w:rFonts w:eastAsia="Aptos"/>
          <w:u w:val="single"/>
        </w:rPr>
        <w:t xml:space="preserve"> in a second term </w:t>
      </w:r>
      <w:r w:rsidRPr="000E7251">
        <w:rPr>
          <w:rFonts w:eastAsia="Aptos"/>
          <w:highlight w:val="cyan"/>
          <w:u w:val="single"/>
        </w:rPr>
        <w:t>would</w:t>
      </w:r>
      <w:r w:rsidRPr="000E7251">
        <w:rPr>
          <w:rFonts w:eastAsia="Aptos"/>
          <w:u w:val="single"/>
        </w:rPr>
        <w:t xml:space="preserve"> </w:t>
      </w:r>
      <w:r w:rsidRPr="000E7251">
        <w:rPr>
          <w:rFonts w:eastAsia="Aptos"/>
          <w:highlight w:val="cyan"/>
          <w:u w:val="single"/>
        </w:rPr>
        <w:t>be</w:t>
      </w:r>
      <w:r w:rsidRPr="000E7251">
        <w:rPr>
          <w:rFonts w:eastAsia="Aptos"/>
          <w:u w:val="single"/>
        </w:rPr>
        <w:t xml:space="preserve"> the “functional </w:t>
      </w:r>
      <w:r w:rsidRPr="000E7251">
        <w:rPr>
          <w:rFonts w:eastAsia="Aptos"/>
          <w:highlight w:val="cyan"/>
          <w:u w:val="single"/>
        </w:rPr>
        <w:t>equivalent</w:t>
      </w:r>
      <w:r w:rsidRPr="000E7251">
        <w:rPr>
          <w:rFonts w:eastAsia="Aptos"/>
          <w:u w:val="single"/>
        </w:rPr>
        <w:t xml:space="preserve"> </w:t>
      </w:r>
      <w:r w:rsidRPr="000E7251">
        <w:rPr>
          <w:rFonts w:eastAsia="Aptos"/>
          <w:highlight w:val="cyan"/>
          <w:u w:val="single"/>
        </w:rPr>
        <w:t>of</w:t>
      </w:r>
      <w:r w:rsidRPr="000E7251">
        <w:rPr>
          <w:rFonts w:eastAsia="Aptos"/>
          <w:u w:val="single"/>
        </w:rPr>
        <w:t xml:space="preserve"> the </w:t>
      </w:r>
      <w:r w:rsidRPr="000E7251">
        <w:rPr>
          <w:rFonts w:eastAsia="Aptos"/>
          <w:highlight w:val="cyan"/>
          <w:u w:val="single"/>
        </w:rPr>
        <w:t>nuclear</w:t>
      </w:r>
      <w:r w:rsidRPr="000E7251">
        <w:rPr>
          <w:rFonts w:eastAsia="Aptos"/>
          <w:u w:val="single"/>
        </w:rPr>
        <w:t xml:space="preserve"> option” in international economic </w:t>
      </w:r>
      <w:r w:rsidRPr="000E7251">
        <w:rPr>
          <w:rFonts w:eastAsia="Aptos"/>
          <w:highlight w:val="cyan"/>
          <w:u w:val="single"/>
        </w:rPr>
        <w:t>conflict</w:t>
      </w:r>
      <w:r w:rsidRPr="000E7251">
        <w:rPr>
          <w:rFonts w:eastAsia="Aptos"/>
        </w:rPr>
        <w:t xml:space="preserve">. </w:t>
      </w:r>
    </w:p>
    <w:p w14:paraId="2A59C684" w14:textId="77777777" w:rsidR="00F163C6" w:rsidRPr="000E7251" w:rsidRDefault="00F163C6" w:rsidP="00F163C6">
      <w:pPr>
        <w:rPr>
          <w:rFonts w:eastAsia="Aptos"/>
          <w:u w:val="single"/>
        </w:rPr>
      </w:pPr>
      <w:r w:rsidRPr="000E7251">
        <w:rPr>
          <w:rFonts w:eastAsia="Aptos"/>
        </w:rPr>
        <w:t xml:space="preserve">William Reinsch, Scholl chair in international business at the Center for Strategic and International Studies, said the </w:t>
      </w:r>
      <w:r w:rsidRPr="000E7251">
        <w:rPr>
          <w:rFonts w:eastAsia="Aptos"/>
          <w:highlight w:val="cyan"/>
          <w:u w:val="single"/>
        </w:rPr>
        <w:t>tariffs</w:t>
      </w:r>
      <w:r w:rsidRPr="000E7251">
        <w:rPr>
          <w:rFonts w:eastAsia="Aptos"/>
          <w:u w:val="single"/>
        </w:rPr>
        <w:t xml:space="preserve"> </w:t>
      </w:r>
      <w:r w:rsidRPr="000E7251">
        <w:rPr>
          <w:rFonts w:eastAsia="Aptos"/>
          <w:highlight w:val="cyan"/>
          <w:u w:val="single"/>
        </w:rPr>
        <w:t>risk</w:t>
      </w:r>
      <w:r w:rsidRPr="000E7251">
        <w:rPr>
          <w:rFonts w:eastAsia="Aptos"/>
          <w:u w:val="single"/>
        </w:rPr>
        <w:t xml:space="preserve"> another </w:t>
      </w:r>
      <w:r w:rsidRPr="000E7251">
        <w:rPr>
          <w:rFonts w:eastAsia="Aptos"/>
          <w:highlight w:val="cyan"/>
          <w:u w:val="single"/>
        </w:rPr>
        <w:t>trade</w:t>
      </w:r>
      <w:r w:rsidRPr="000E7251">
        <w:rPr>
          <w:rFonts w:eastAsia="Aptos"/>
          <w:u w:val="single"/>
        </w:rPr>
        <w:t xml:space="preserve"> </w:t>
      </w:r>
      <w:r w:rsidRPr="000E7251">
        <w:rPr>
          <w:rFonts w:eastAsia="Aptos"/>
          <w:highlight w:val="cyan"/>
          <w:u w:val="single"/>
        </w:rPr>
        <w:t>war</w:t>
      </w:r>
      <w:r w:rsidRPr="000E7251">
        <w:rPr>
          <w:rFonts w:eastAsia="Aptos"/>
          <w:u w:val="single"/>
        </w:rPr>
        <w:t xml:space="preserve"> </w:t>
      </w:r>
      <w:r w:rsidRPr="000E7251">
        <w:rPr>
          <w:rFonts w:eastAsia="Aptos"/>
          <w:highlight w:val="cyan"/>
          <w:u w:val="single"/>
        </w:rPr>
        <w:t>that would end most goods exchange between</w:t>
      </w:r>
      <w:r w:rsidRPr="000E7251">
        <w:rPr>
          <w:rFonts w:eastAsia="Aptos"/>
          <w:u w:val="single"/>
        </w:rPr>
        <w:t xml:space="preserve"> </w:t>
      </w:r>
      <w:r w:rsidRPr="000E7251">
        <w:rPr>
          <w:rFonts w:eastAsia="Aptos"/>
          <w:highlight w:val="cyan"/>
          <w:u w:val="single"/>
        </w:rPr>
        <w:t>the</w:t>
      </w:r>
      <w:r w:rsidRPr="000E7251">
        <w:rPr>
          <w:rFonts w:eastAsia="Aptos"/>
          <w:u w:val="single"/>
        </w:rPr>
        <w:t xml:space="preserve"> </w:t>
      </w:r>
      <w:r w:rsidRPr="000E7251">
        <w:rPr>
          <w:rFonts w:eastAsia="Aptos"/>
          <w:highlight w:val="cyan"/>
          <w:u w:val="single"/>
        </w:rPr>
        <w:t>two</w:t>
      </w:r>
      <w:r w:rsidRPr="000E7251">
        <w:rPr>
          <w:rFonts w:eastAsia="Aptos"/>
          <w:u w:val="single"/>
        </w:rPr>
        <w:t xml:space="preserve"> </w:t>
      </w:r>
      <w:r w:rsidRPr="000E7251">
        <w:rPr>
          <w:rFonts w:eastAsia="Aptos"/>
          <w:highlight w:val="cyan"/>
          <w:u w:val="single"/>
        </w:rPr>
        <w:t>countries</w:t>
      </w:r>
      <w:r w:rsidRPr="000E7251">
        <w:rPr>
          <w:rFonts w:eastAsia="Aptos"/>
          <w:u w:val="single"/>
        </w:rPr>
        <w:t xml:space="preserve"> at an “enormous economic cost.”</w:t>
      </w:r>
    </w:p>
    <w:p w14:paraId="51217FE9" w14:textId="77777777" w:rsidR="00F163C6" w:rsidRPr="000E7251" w:rsidRDefault="00F163C6" w:rsidP="00F163C6">
      <w:pPr>
        <w:rPr>
          <w:rFonts w:eastAsia="Aptos"/>
          <w:sz w:val="6"/>
          <w:szCs w:val="6"/>
        </w:rPr>
      </w:pPr>
      <w:r w:rsidRPr="000E7251">
        <w:rPr>
          <w:rFonts w:eastAsia="Aptos"/>
          <w:sz w:val="6"/>
          <w:szCs w:val="6"/>
        </w:rPr>
        <w:t>Even if Trump’s aim is not a full decoupling but forcing Beijing into negotiating a more favorable trade deal, Reinsch said there’s little reason to believe that would work.</w:t>
      </w:r>
    </w:p>
    <w:p w14:paraId="0D34E2D7" w14:textId="77777777" w:rsidR="00F163C6" w:rsidRPr="000E7251" w:rsidRDefault="00F163C6" w:rsidP="00F163C6">
      <w:pPr>
        <w:rPr>
          <w:rFonts w:eastAsia="Aptos"/>
          <w:sz w:val="6"/>
          <w:szCs w:val="6"/>
        </w:rPr>
      </w:pPr>
      <w:r w:rsidRPr="000E7251">
        <w:rPr>
          <w:rFonts w:eastAsia="Aptos"/>
          <w:sz w:val="6"/>
          <w:szCs w:val="6"/>
        </w:rPr>
        <w:t>The Trump administration reached a “phase one trade deal” with China in 2019, but few terms were honored and subsequent phases never materialized.</w:t>
      </w:r>
    </w:p>
    <w:p w14:paraId="40EF19BD" w14:textId="77777777" w:rsidR="00F163C6" w:rsidRPr="000E7251" w:rsidRDefault="00F163C6" w:rsidP="00F163C6">
      <w:pPr>
        <w:rPr>
          <w:rFonts w:eastAsia="Aptos"/>
          <w:sz w:val="6"/>
          <w:szCs w:val="6"/>
        </w:rPr>
      </w:pPr>
      <w:r w:rsidRPr="000E7251">
        <w:rPr>
          <w:rFonts w:eastAsia="Aptos"/>
          <w:sz w:val="6"/>
          <w:szCs w:val="6"/>
        </w:rPr>
        <w:t xml:space="preserve">Some commentators said Trump picking JD Vance as his running mate further signals the Republican is serious about his tariff plans. The senator from Ohio has been a staunch supporter of tariffs on China, identifying the country as the biggest threat facing the U.S. </w:t>
      </w:r>
    </w:p>
    <w:p w14:paraId="2FBB3403" w14:textId="77777777" w:rsidR="00F163C6" w:rsidRPr="000E7251" w:rsidRDefault="00F163C6" w:rsidP="00F163C6">
      <w:pPr>
        <w:rPr>
          <w:rFonts w:eastAsia="Aptos"/>
          <w:sz w:val="6"/>
          <w:szCs w:val="6"/>
        </w:rPr>
      </w:pPr>
      <w:r w:rsidRPr="000E7251">
        <w:rPr>
          <w:rFonts w:eastAsia="Aptos"/>
          <w:sz w:val="6"/>
          <w:szCs w:val="6"/>
        </w:rPr>
        <w:t xml:space="preserve">“If I was a China policy maker, this selection would have me shaking in my boots,” said Arthur Dong, professor of strategy and economics at Georgetown. </w:t>
      </w:r>
    </w:p>
    <w:p w14:paraId="3BC73473" w14:textId="77777777" w:rsidR="00F163C6" w:rsidRPr="000E7251" w:rsidRDefault="00F163C6" w:rsidP="00F163C6">
      <w:pPr>
        <w:rPr>
          <w:rFonts w:eastAsia="Aptos"/>
          <w:sz w:val="6"/>
          <w:szCs w:val="6"/>
        </w:rPr>
      </w:pPr>
      <w:r w:rsidRPr="000E7251">
        <w:rPr>
          <w:rFonts w:eastAsia="Aptos"/>
          <w:sz w:val="6"/>
          <w:szCs w:val="6"/>
        </w:rPr>
        <w:t>Tech war</w:t>
      </w:r>
    </w:p>
    <w:p w14:paraId="6434060D" w14:textId="77777777" w:rsidR="00F163C6" w:rsidRPr="000E7251" w:rsidRDefault="00F163C6" w:rsidP="00F163C6">
      <w:pPr>
        <w:rPr>
          <w:rFonts w:eastAsia="Aptos"/>
          <w:sz w:val="6"/>
          <w:szCs w:val="6"/>
        </w:rPr>
      </w:pPr>
      <w:r w:rsidRPr="000E7251">
        <w:rPr>
          <w:rFonts w:eastAsia="Aptos"/>
          <w:sz w:val="6"/>
          <w:szCs w:val="6"/>
        </w:rPr>
        <w:t>In contrast, the Biden-Harris administration’s key policies focused on limiting China’s access to technology transfers and directing domestic subsidies to develop high-tech industries and supply chains in the U.S.</w:t>
      </w:r>
    </w:p>
    <w:p w14:paraId="3AD91E9A" w14:textId="77777777" w:rsidR="00F163C6" w:rsidRPr="000E7251" w:rsidRDefault="00F163C6" w:rsidP="00F163C6">
      <w:pPr>
        <w:rPr>
          <w:rFonts w:eastAsia="Aptos"/>
          <w:sz w:val="6"/>
          <w:szCs w:val="6"/>
        </w:rPr>
      </w:pPr>
      <w:r w:rsidRPr="000E7251">
        <w:rPr>
          <w:rFonts w:eastAsia="Aptos"/>
          <w:sz w:val="6"/>
          <w:szCs w:val="6"/>
        </w:rPr>
        <w:t>The administration dramatically expanded the list of technologies and Chinese companies subject to U.S. export controls in efforts to cut support to critical tech industries in China, such as advanced semiconductors. The Trump administration had enacted some similar controls.</w:t>
      </w:r>
    </w:p>
    <w:p w14:paraId="3677D9C8" w14:textId="77777777" w:rsidR="00F163C6" w:rsidRPr="000E7251" w:rsidRDefault="00F163C6" w:rsidP="00F163C6">
      <w:pPr>
        <w:rPr>
          <w:rFonts w:eastAsia="Aptos"/>
          <w:sz w:val="6"/>
          <w:szCs w:val="6"/>
        </w:rPr>
      </w:pPr>
      <w:r w:rsidRPr="000E7251">
        <w:rPr>
          <w:rFonts w:eastAsia="Aptos"/>
          <w:sz w:val="6"/>
          <w:szCs w:val="6"/>
        </w:rPr>
        <w:t>The Biden administration also announced rules limiting U.S. investment in Chinese firms developing sensitive technologies, citing national security concerns.</w:t>
      </w:r>
    </w:p>
    <w:p w14:paraId="2EEA8D59" w14:textId="77777777" w:rsidR="00F163C6" w:rsidRPr="000E7251" w:rsidRDefault="00F163C6" w:rsidP="00F163C6">
      <w:pPr>
        <w:rPr>
          <w:rFonts w:eastAsia="Aptos"/>
          <w:sz w:val="6"/>
          <w:szCs w:val="6"/>
        </w:rPr>
      </w:pPr>
      <w:r w:rsidRPr="000E7251">
        <w:rPr>
          <w:rFonts w:eastAsia="Aptos"/>
          <w:sz w:val="6"/>
          <w:szCs w:val="6"/>
        </w:rPr>
        <w:t>In perhaps Biden’s biggest move, the administration signed the CHIPS and Science Act in August 2022, putting aside almost $53 billion to invest in domestic semiconductor manufacturing and research to boost U.S. competitiveness with China.</w:t>
      </w:r>
    </w:p>
    <w:p w14:paraId="773D51F1" w14:textId="77777777" w:rsidR="00F163C6" w:rsidRPr="000E7251" w:rsidRDefault="00F163C6" w:rsidP="00F163C6">
      <w:pPr>
        <w:rPr>
          <w:rFonts w:eastAsia="Aptos"/>
          <w:sz w:val="6"/>
          <w:szCs w:val="6"/>
        </w:rPr>
      </w:pPr>
      <w:r w:rsidRPr="000E7251">
        <w:rPr>
          <w:rFonts w:eastAsia="Aptos"/>
          <w:sz w:val="6"/>
          <w:szCs w:val="6"/>
        </w:rPr>
        <w:t xml:space="preserve">Chris Miller, author of “Chip War,” noted export controls and the CHIPS Act were passed with bipartisan support in Washington, and thus, such policies are likely to remain a priority regardless of what happens in November. </w:t>
      </w:r>
    </w:p>
    <w:p w14:paraId="067D76C0" w14:textId="77777777" w:rsidR="00F163C6" w:rsidRPr="000E7251" w:rsidRDefault="00F163C6" w:rsidP="00F163C6">
      <w:pPr>
        <w:rPr>
          <w:rFonts w:eastAsia="Aptos"/>
          <w:sz w:val="6"/>
          <w:szCs w:val="6"/>
        </w:rPr>
      </w:pPr>
      <w:r w:rsidRPr="000E7251">
        <w:rPr>
          <w:rFonts w:eastAsia="Aptos"/>
          <w:sz w:val="6"/>
          <w:szCs w:val="6"/>
        </w:rPr>
        <w:t>“I expect that the U.S. will ratchet up restrictions a notch or two regardless of who wins the election,” Miller said.</w:t>
      </w:r>
    </w:p>
    <w:p w14:paraId="16416251" w14:textId="77777777" w:rsidR="00F163C6" w:rsidRPr="000E7251" w:rsidRDefault="00F163C6" w:rsidP="00F163C6">
      <w:pPr>
        <w:rPr>
          <w:rFonts w:eastAsia="Aptos"/>
          <w:sz w:val="6"/>
          <w:szCs w:val="6"/>
        </w:rPr>
      </w:pPr>
      <w:r w:rsidRPr="000E7251">
        <w:rPr>
          <w:rFonts w:eastAsia="Aptos"/>
          <w:sz w:val="6"/>
          <w:szCs w:val="6"/>
        </w:rPr>
        <w:t xml:space="preserve">Diplomacy </w:t>
      </w:r>
    </w:p>
    <w:p w14:paraId="65658A9A" w14:textId="77777777" w:rsidR="00F163C6" w:rsidRPr="000E7251" w:rsidRDefault="00F163C6" w:rsidP="00F163C6">
      <w:pPr>
        <w:rPr>
          <w:rFonts w:eastAsia="Aptos"/>
          <w:sz w:val="6"/>
          <w:szCs w:val="6"/>
        </w:rPr>
      </w:pPr>
      <w:r w:rsidRPr="000E7251">
        <w:rPr>
          <w:rFonts w:eastAsia="Aptos"/>
          <w:sz w:val="6"/>
          <w:szCs w:val="6"/>
        </w:rPr>
        <w:t>A second term for Trump would also impact U.S. diplomacy and dialogue with Beijing beyond trade matters, said Rorry Daniels, managing director of the Asia Society Policy Institute.</w:t>
      </w:r>
    </w:p>
    <w:p w14:paraId="0383133C" w14:textId="77777777" w:rsidR="00F163C6" w:rsidRPr="000E7251" w:rsidRDefault="00F163C6" w:rsidP="00F163C6">
      <w:pPr>
        <w:rPr>
          <w:rFonts w:eastAsia="Aptos"/>
          <w:sz w:val="6"/>
          <w:szCs w:val="6"/>
        </w:rPr>
      </w:pPr>
      <w:r w:rsidRPr="000E7251">
        <w:rPr>
          <w:rFonts w:eastAsia="Aptos"/>
          <w:sz w:val="6"/>
          <w:szCs w:val="6"/>
        </w:rPr>
        <w:t>She said channels for the two countries to discuss policy issues decreased significantly during the Trump administration, whereas the Biden administration emphasized its diplomatic engagement efforts.</w:t>
      </w:r>
    </w:p>
    <w:p w14:paraId="56859DBE" w14:textId="77777777" w:rsidR="00F163C6" w:rsidRPr="000E7251" w:rsidRDefault="00F163C6" w:rsidP="00F163C6">
      <w:pPr>
        <w:rPr>
          <w:rFonts w:eastAsia="Aptos"/>
          <w:sz w:val="6"/>
          <w:szCs w:val="6"/>
        </w:rPr>
      </w:pPr>
      <w:r w:rsidRPr="000E7251">
        <w:rPr>
          <w:rFonts w:eastAsia="Aptos"/>
          <w:sz w:val="6"/>
          <w:szCs w:val="6"/>
        </w:rPr>
        <w:t xml:space="preserve">The current administration has also sought greater coordination with “likeminded partners,” such as lobbying Japan and the Netherlands to cooperate on semiconductor restrictions. </w:t>
      </w:r>
    </w:p>
    <w:p w14:paraId="5F015DA9" w14:textId="77777777" w:rsidR="00F163C6" w:rsidRPr="000E7251" w:rsidRDefault="00F163C6" w:rsidP="00F163C6">
      <w:pPr>
        <w:rPr>
          <w:rFonts w:eastAsia="Aptos"/>
          <w:sz w:val="6"/>
          <w:szCs w:val="6"/>
        </w:rPr>
      </w:pPr>
      <w:r w:rsidRPr="000E7251">
        <w:rPr>
          <w:rFonts w:eastAsia="Aptos"/>
          <w:sz w:val="6"/>
          <w:szCs w:val="6"/>
        </w:rPr>
        <w:t>Beijing doesn't think Biden and Trump administrations are good for China, professor says</w:t>
      </w:r>
    </w:p>
    <w:p w14:paraId="5272FBDA" w14:textId="77777777" w:rsidR="00F163C6" w:rsidRPr="000E7251" w:rsidRDefault="00F163C6" w:rsidP="00F163C6">
      <w:pPr>
        <w:rPr>
          <w:rFonts w:eastAsia="Aptos"/>
          <w:sz w:val="6"/>
          <w:szCs w:val="6"/>
        </w:rPr>
      </w:pPr>
      <w:r w:rsidRPr="000E7251">
        <w:rPr>
          <w:rFonts w:eastAsia="Aptos"/>
          <w:sz w:val="6"/>
          <w:szCs w:val="6"/>
        </w:rPr>
        <w:t xml:space="preserve">“That’s both helped minimize the blowback of his trade policy actions, while in many ways also making them more effective,” said Nick Marro, lead analyst for global trade with the Economist Intelligence Unit, adding he expects any future Democratic administration to retain this multilateral approach. </w:t>
      </w:r>
    </w:p>
    <w:p w14:paraId="2034C3C6" w14:textId="77777777" w:rsidR="00F163C6" w:rsidRPr="000E7251" w:rsidRDefault="00F163C6" w:rsidP="00F163C6">
      <w:pPr>
        <w:rPr>
          <w:rFonts w:eastAsia="Aptos"/>
          <w:sz w:val="6"/>
          <w:szCs w:val="6"/>
        </w:rPr>
      </w:pPr>
      <w:r w:rsidRPr="000E7251">
        <w:rPr>
          <w:rFonts w:eastAsia="Aptos"/>
          <w:sz w:val="6"/>
          <w:szCs w:val="6"/>
        </w:rPr>
        <w:t xml:space="preserve">On the other hand, he said Trump opts for a more “go-it-alone” approach, allowing for a more rapid adoption of U.S. measures </w:t>
      </w:r>
      <w:proofErr w:type="gramStart"/>
      <w:r w:rsidRPr="000E7251">
        <w:rPr>
          <w:rFonts w:eastAsia="Aptos"/>
          <w:sz w:val="6"/>
          <w:szCs w:val="6"/>
        </w:rPr>
        <w:t>on</w:t>
      </w:r>
      <w:proofErr w:type="gramEnd"/>
      <w:r w:rsidRPr="000E7251">
        <w:rPr>
          <w:rFonts w:eastAsia="Aptos"/>
          <w:sz w:val="6"/>
          <w:szCs w:val="6"/>
        </w:rPr>
        <w:t xml:space="preserve"> China.</w:t>
      </w:r>
    </w:p>
    <w:p w14:paraId="234733C9" w14:textId="77777777" w:rsidR="00F163C6" w:rsidRPr="000E7251" w:rsidRDefault="00F163C6" w:rsidP="00F163C6">
      <w:pPr>
        <w:rPr>
          <w:rFonts w:eastAsia="Aptos"/>
          <w:sz w:val="6"/>
          <w:szCs w:val="6"/>
        </w:rPr>
      </w:pPr>
      <w:r w:rsidRPr="000E7251">
        <w:rPr>
          <w:rFonts w:eastAsia="Aptos"/>
          <w:sz w:val="6"/>
          <w:szCs w:val="6"/>
        </w:rPr>
        <w:t>While the Biden-Harris administration’s “more measured and cautious” approach to China trade and diplomacy has done more to stabilize the relationship, Marro said he doubts Beijing is excited about either candidate.</w:t>
      </w:r>
    </w:p>
    <w:p w14:paraId="7D9A69FA" w14:textId="77777777" w:rsidR="00F163C6" w:rsidRPr="000E7251" w:rsidRDefault="00F163C6" w:rsidP="00F163C6">
      <w:pPr>
        <w:rPr>
          <w:rFonts w:eastAsia="Aptos"/>
          <w:sz w:val="6"/>
          <w:szCs w:val="6"/>
        </w:rPr>
      </w:pPr>
      <w:r w:rsidRPr="000E7251">
        <w:rPr>
          <w:rFonts w:eastAsia="Aptos"/>
          <w:sz w:val="6"/>
          <w:szCs w:val="6"/>
        </w:rPr>
        <w:t>“There’s this feeling that, regardless of which party sits in the White House, US-China relations will remain on a crash-course throughout the remainder of this decade.”</w:t>
      </w:r>
    </w:p>
    <w:p w14:paraId="0FDD3450" w14:textId="77777777" w:rsidR="003C5752" w:rsidRPr="003C5752" w:rsidRDefault="003C5752" w:rsidP="003C5752"/>
    <w:p w14:paraId="67156BC0" w14:textId="5DCBAF30" w:rsidR="005A76F4" w:rsidRPr="005A76F4" w:rsidRDefault="005A76F4" w:rsidP="005A76F4">
      <w:pPr>
        <w:pStyle w:val="Heading3"/>
      </w:pPr>
      <w:r>
        <w:t>IL---Civil War</w:t>
      </w:r>
    </w:p>
    <w:p w14:paraId="3BD385DC" w14:textId="77777777" w:rsidR="005A76F4" w:rsidRPr="00077FE7" w:rsidRDefault="005A76F4" w:rsidP="005A76F4">
      <w:pPr>
        <w:pStyle w:val="Heading4"/>
        <w:rPr>
          <w:rFonts w:eastAsia="Times New Roman" w:cs="Calibri"/>
          <w:sz w:val="22"/>
        </w:rPr>
      </w:pPr>
      <w:r>
        <w:t>Trump Win leads to Civil War</w:t>
      </w:r>
    </w:p>
    <w:p w14:paraId="3CC30BFC" w14:textId="77777777" w:rsidR="005A76F4" w:rsidRPr="00190BF9" w:rsidRDefault="005A76F4" w:rsidP="005A76F4">
      <w:pPr>
        <w:rPr>
          <w:sz w:val="20"/>
          <w:szCs w:val="20"/>
        </w:rPr>
      </w:pPr>
      <w:r w:rsidRPr="00190BF9">
        <w:rPr>
          <w:b/>
          <w:bCs/>
          <w:sz w:val="24"/>
          <w:szCs w:val="24"/>
        </w:rPr>
        <w:t>Kuttner</w:t>
      </w:r>
      <w:r>
        <w:t xml:space="preserve"> </w:t>
      </w:r>
      <w:r w:rsidRPr="00190BF9">
        <w:rPr>
          <w:sz w:val="20"/>
          <w:szCs w:val="20"/>
        </w:rPr>
        <w:t>7/9/</w:t>
      </w:r>
      <w:r w:rsidRPr="00190BF9">
        <w:rPr>
          <w:b/>
          <w:bCs/>
        </w:rPr>
        <w:t>24</w:t>
      </w:r>
      <w:r w:rsidRPr="00190BF9">
        <w:t xml:space="preserve"> </w:t>
      </w:r>
      <w:r w:rsidRPr="00190BF9">
        <w:rPr>
          <w:sz w:val="20"/>
          <w:szCs w:val="20"/>
        </w:rPr>
        <w:t>[Robert; July 9, Robert Kuttner is co-founder and co-editor of The American Prospect, and professor at Brandeis University’s Heller School, “Could a Trump Dictatorship Be Resisted?”, https://prospect.org/civil-rights/2024-07-09-could-trump-dictatorship-be-resisted/]</w:t>
      </w:r>
    </w:p>
    <w:p w14:paraId="21AF8BD4" w14:textId="77777777" w:rsidR="005A76F4" w:rsidRDefault="005A76F4" w:rsidP="005A76F4"/>
    <w:p w14:paraId="66941037" w14:textId="77777777" w:rsidR="005A76F4" w:rsidRDefault="005A76F4" w:rsidP="005A76F4">
      <w:r>
        <w:t>Would Donald Trump follow through on his more extravagant anti-democratic fantasies? His rhetoric certainly suggests so, but with Trump you never know.</w:t>
      </w:r>
    </w:p>
    <w:p w14:paraId="593F03C4" w14:textId="77777777" w:rsidR="005A76F4" w:rsidRDefault="005A76F4" w:rsidP="005A76F4">
      <w:r w:rsidRPr="00490BDF">
        <w:rPr>
          <w:highlight w:val="cyan"/>
          <w:u w:val="single"/>
        </w:rPr>
        <w:t>If</w:t>
      </w:r>
      <w:r w:rsidRPr="00490BDF">
        <w:rPr>
          <w:u w:val="single"/>
        </w:rPr>
        <w:t xml:space="preserve"> </w:t>
      </w:r>
      <w:r w:rsidRPr="00490BDF">
        <w:rPr>
          <w:highlight w:val="cyan"/>
          <w:u w:val="single"/>
        </w:rPr>
        <w:t>Trump</w:t>
      </w:r>
      <w:r w:rsidRPr="00490BDF">
        <w:rPr>
          <w:u w:val="single"/>
        </w:rPr>
        <w:t xml:space="preserve"> does </w:t>
      </w:r>
      <w:r w:rsidRPr="00490BDF">
        <w:rPr>
          <w:highlight w:val="cyan"/>
          <w:u w:val="single"/>
        </w:rPr>
        <w:t>carry out</w:t>
      </w:r>
      <w:r w:rsidRPr="00490BDF">
        <w:rPr>
          <w:u w:val="single"/>
        </w:rPr>
        <w:t xml:space="preserve"> his </w:t>
      </w:r>
      <w:r w:rsidRPr="00490BDF">
        <w:rPr>
          <w:highlight w:val="cyan"/>
          <w:u w:val="single"/>
        </w:rPr>
        <w:t>threats</w:t>
      </w:r>
      <w:r w:rsidRPr="00490BDF">
        <w:rPr>
          <w:u w:val="single"/>
        </w:rPr>
        <w:t xml:space="preserve">, we are </w:t>
      </w:r>
      <w:r w:rsidRPr="00490BDF">
        <w:rPr>
          <w:highlight w:val="cyan"/>
          <w:u w:val="single"/>
        </w:rPr>
        <w:t>likely</w:t>
      </w:r>
      <w:r w:rsidRPr="00490BDF">
        <w:rPr>
          <w:u w:val="single"/>
        </w:rPr>
        <w:t xml:space="preserve"> </w:t>
      </w:r>
      <w:r w:rsidRPr="00490BDF">
        <w:rPr>
          <w:highlight w:val="cyan"/>
          <w:u w:val="single"/>
        </w:rPr>
        <w:t>to</w:t>
      </w:r>
      <w:r w:rsidRPr="00490BDF">
        <w:rPr>
          <w:u w:val="single"/>
        </w:rPr>
        <w:t xml:space="preserve"> </w:t>
      </w:r>
      <w:r w:rsidRPr="00490BDF">
        <w:rPr>
          <w:highlight w:val="cyan"/>
          <w:u w:val="single"/>
        </w:rPr>
        <w:t>see</w:t>
      </w:r>
      <w:r w:rsidRPr="00490BDF">
        <w:rPr>
          <w:u w:val="single"/>
        </w:rPr>
        <w:t xml:space="preserve"> something unlike anything America has lived </w:t>
      </w:r>
      <w:proofErr w:type="gramStart"/>
      <w:r w:rsidRPr="00490BDF">
        <w:rPr>
          <w:u w:val="single"/>
        </w:rPr>
        <w:t>through:</w:t>
      </w:r>
      <w:proofErr w:type="gramEnd"/>
      <w:r w:rsidRPr="00490BDF">
        <w:rPr>
          <w:u w:val="single"/>
        </w:rPr>
        <w:t xml:space="preserve"> an incipient </w:t>
      </w:r>
      <w:r w:rsidRPr="00490BDF">
        <w:rPr>
          <w:highlight w:val="cyan"/>
          <w:u w:val="single"/>
        </w:rPr>
        <w:t>dictatorship</w:t>
      </w:r>
      <w:r w:rsidRPr="00490BDF">
        <w:rPr>
          <w:u w:val="single"/>
        </w:rPr>
        <w:t xml:space="preserve"> </w:t>
      </w:r>
      <w:r w:rsidRPr="00490BDF">
        <w:rPr>
          <w:highlight w:val="cyan"/>
          <w:u w:val="single"/>
        </w:rPr>
        <w:t>that invites massive resistance</w:t>
      </w:r>
      <w:r>
        <w:t>. What would that look like? Could it restrain Trump? Would it lead to mass arrests? What would blue-state governors and mayors do? And how should citizens be preparing?</w:t>
      </w:r>
    </w:p>
    <w:p w14:paraId="618064B8" w14:textId="77777777" w:rsidR="005A76F4" w:rsidRPr="00490BDF" w:rsidRDefault="005A76F4" w:rsidP="005A76F4">
      <w:pPr>
        <w:rPr>
          <w:u w:val="single"/>
        </w:rPr>
      </w:pPr>
      <w:r>
        <w:t>To take just one example, Stephen Miller</w:t>
      </w:r>
      <w:r w:rsidRPr="00490BDF">
        <w:rPr>
          <w:u w:val="single"/>
        </w:rPr>
        <w:t xml:space="preserve">, </w:t>
      </w:r>
      <w:r w:rsidRPr="00490BDF">
        <w:rPr>
          <w:highlight w:val="cyan"/>
          <w:u w:val="single"/>
        </w:rPr>
        <w:t>Trump</w:t>
      </w:r>
      <w:r w:rsidRPr="00490BDF">
        <w:rPr>
          <w:u w:val="single"/>
        </w:rPr>
        <w:t xml:space="preserve">’s czar on immigration policy, has </w:t>
      </w:r>
      <w:r w:rsidRPr="00490BDF">
        <w:rPr>
          <w:highlight w:val="cyan"/>
          <w:u w:val="single"/>
        </w:rPr>
        <w:t>called</w:t>
      </w:r>
      <w:r w:rsidRPr="00490BDF">
        <w:rPr>
          <w:u w:val="single"/>
        </w:rPr>
        <w:t xml:space="preserve"> </w:t>
      </w:r>
      <w:r w:rsidRPr="00490BDF">
        <w:rPr>
          <w:highlight w:val="cyan"/>
          <w:u w:val="single"/>
        </w:rPr>
        <w:t>for</w:t>
      </w:r>
      <w:r w:rsidRPr="00490BDF">
        <w:rPr>
          <w:u w:val="single"/>
        </w:rPr>
        <w:t xml:space="preserve"> rounding up some </w:t>
      </w:r>
      <w:r w:rsidRPr="00490BDF">
        <w:rPr>
          <w:highlight w:val="cyan"/>
          <w:u w:val="single"/>
        </w:rPr>
        <w:t>ten million undocumented residents</w:t>
      </w:r>
      <w:r w:rsidRPr="00490BDF">
        <w:rPr>
          <w:u w:val="single"/>
        </w:rPr>
        <w:t xml:space="preserve"> and </w:t>
      </w:r>
      <w:r w:rsidRPr="00490BDF">
        <w:rPr>
          <w:highlight w:val="cyan"/>
          <w:u w:val="single"/>
        </w:rPr>
        <w:t>putting</w:t>
      </w:r>
      <w:r w:rsidRPr="00490BDF">
        <w:rPr>
          <w:u w:val="single"/>
        </w:rPr>
        <w:t xml:space="preserve"> </w:t>
      </w:r>
      <w:r w:rsidRPr="00490BDF">
        <w:rPr>
          <w:highlight w:val="cyan"/>
          <w:u w:val="single"/>
        </w:rPr>
        <w:t>them</w:t>
      </w:r>
      <w:r w:rsidRPr="00490BDF">
        <w:rPr>
          <w:u w:val="single"/>
        </w:rPr>
        <w:t xml:space="preserve"> </w:t>
      </w:r>
      <w:r w:rsidRPr="00490BDF">
        <w:rPr>
          <w:highlight w:val="cyan"/>
          <w:u w:val="single"/>
        </w:rPr>
        <w:t>in</w:t>
      </w:r>
      <w:r w:rsidRPr="00490BDF">
        <w:rPr>
          <w:u w:val="single"/>
        </w:rPr>
        <w:t xml:space="preserve"> </w:t>
      </w:r>
      <w:r w:rsidRPr="00490BDF">
        <w:rPr>
          <w:highlight w:val="cyan"/>
          <w:u w:val="single"/>
        </w:rPr>
        <w:t>concentration</w:t>
      </w:r>
      <w:r w:rsidRPr="00490BDF">
        <w:rPr>
          <w:u w:val="single"/>
        </w:rPr>
        <w:t xml:space="preserve"> </w:t>
      </w:r>
      <w:r w:rsidRPr="00490BDF">
        <w:rPr>
          <w:highlight w:val="cyan"/>
          <w:u w:val="single"/>
        </w:rPr>
        <w:t>camps</w:t>
      </w:r>
      <w:r w:rsidRPr="00490BDF">
        <w:rPr>
          <w:u w:val="single"/>
        </w:rPr>
        <w:t xml:space="preserve"> until they can be deported</w:t>
      </w:r>
      <w:r>
        <w:t xml:space="preserve">. He </w:t>
      </w:r>
      <w:r w:rsidRPr="00490BDF">
        <w:rPr>
          <w:u w:val="single"/>
        </w:rPr>
        <w:t>plans to use federalized National Guard troops to do the job, including sending troops from red states into blue ones.</w:t>
      </w:r>
    </w:p>
    <w:p w14:paraId="15A4E3FA" w14:textId="77777777" w:rsidR="005A76F4" w:rsidRDefault="005A76F4" w:rsidP="005A76F4">
      <w:r>
        <w:t>“</w:t>
      </w:r>
      <w:r w:rsidRPr="00490BDF">
        <w:rPr>
          <w:highlight w:val="cyan"/>
          <w:u w:val="single"/>
        </w:rPr>
        <w:t>If</w:t>
      </w:r>
      <w:r w:rsidRPr="00490BDF">
        <w:rPr>
          <w:u w:val="single"/>
        </w:rPr>
        <w:t xml:space="preserve"> President </w:t>
      </w:r>
      <w:r w:rsidRPr="00490BDF">
        <w:rPr>
          <w:highlight w:val="cyan"/>
          <w:u w:val="single"/>
        </w:rPr>
        <w:t>Trump</w:t>
      </w:r>
      <w:r w:rsidRPr="00490BDF">
        <w:rPr>
          <w:u w:val="single"/>
        </w:rPr>
        <w:t xml:space="preserve"> gets </w:t>
      </w:r>
      <w:r w:rsidRPr="00490BDF">
        <w:rPr>
          <w:highlight w:val="cyan"/>
          <w:u w:val="single"/>
        </w:rPr>
        <w:t>re-elected</w:t>
      </w:r>
      <w:r w:rsidRPr="00490BDF">
        <w:rPr>
          <w:u w:val="single"/>
        </w:rPr>
        <w:t>,</w:t>
      </w:r>
      <w:r>
        <w:t xml:space="preserve">” Miller said on a February 5 podcast interview with right-wing activist Charlie Kirk, </w:t>
      </w:r>
      <w:r w:rsidRPr="00490BDF">
        <w:rPr>
          <w:u w:val="single"/>
        </w:rPr>
        <w:t xml:space="preserve">“the </w:t>
      </w:r>
      <w:r w:rsidRPr="00490BDF">
        <w:rPr>
          <w:highlight w:val="cyan"/>
          <w:u w:val="single"/>
        </w:rPr>
        <w:t>border’s going to be sealed</w:t>
      </w:r>
      <w:r w:rsidRPr="00490BDF">
        <w:rPr>
          <w:u w:val="single"/>
        </w:rPr>
        <w:t xml:space="preserve">, the </w:t>
      </w:r>
      <w:r w:rsidRPr="00490BDF">
        <w:rPr>
          <w:highlight w:val="cyan"/>
          <w:u w:val="single"/>
        </w:rPr>
        <w:t>military</w:t>
      </w:r>
      <w:r w:rsidRPr="00490BDF">
        <w:rPr>
          <w:u w:val="single"/>
        </w:rPr>
        <w:t xml:space="preserve"> will be </w:t>
      </w:r>
      <w:r w:rsidRPr="00490BDF">
        <w:rPr>
          <w:highlight w:val="cyan"/>
          <w:u w:val="single"/>
        </w:rPr>
        <w:t>deployed</w:t>
      </w:r>
      <w:r w:rsidRPr="00490BDF">
        <w:rPr>
          <w:u w:val="single"/>
        </w:rPr>
        <w:t xml:space="preserve">, the </w:t>
      </w:r>
      <w:r w:rsidRPr="00490BDF">
        <w:rPr>
          <w:highlight w:val="cyan"/>
          <w:u w:val="single"/>
        </w:rPr>
        <w:t>National</w:t>
      </w:r>
      <w:r w:rsidRPr="00490BDF">
        <w:rPr>
          <w:u w:val="single"/>
        </w:rPr>
        <w:t xml:space="preserve"> </w:t>
      </w:r>
      <w:r w:rsidRPr="00490BDF">
        <w:rPr>
          <w:highlight w:val="cyan"/>
          <w:u w:val="single"/>
        </w:rPr>
        <w:t>Guard</w:t>
      </w:r>
      <w:r w:rsidRPr="00490BDF">
        <w:rPr>
          <w:u w:val="single"/>
        </w:rPr>
        <w:t xml:space="preserve"> will be </w:t>
      </w:r>
      <w:r w:rsidRPr="00490BDF">
        <w:rPr>
          <w:highlight w:val="cyan"/>
          <w:u w:val="single"/>
        </w:rPr>
        <w:t>activated</w:t>
      </w:r>
      <w:r w:rsidRPr="00490BDF">
        <w:rPr>
          <w:u w:val="single"/>
        </w:rPr>
        <w:t xml:space="preserve">, </w:t>
      </w:r>
      <w:r w:rsidRPr="00490BDF">
        <w:rPr>
          <w:highlight w:val="cyan"/>
          <w:u w:val="single"/>
        </w:rPr>
        <w:t>and</w:t>
      </w:r>
      <w:r w:rsidRPr="00490BDF">
        <w:rPr>
          <w:u w:val="single"/>
        </w:rPr>
        <w:t xml:space="preserve"> the </w:t>
      </w:r>
      <w:r w:rsidRPr="00490BDF">
        <w:rPr>
          <w:highlight w:val="cyan"/>
          <w:u w:val="single"/>
        </w:rPr>
        <w:t>illegals</w:t>
      </w:r>
      <w:r w:rsidRPr="00490BDF">
        <w:rPr>
          <w:u w:val="single"/>
        </w:rPr>
        <w:t xml:space="preserve"> are </w:t>
      </w:r>
      <w:r w:rsidRPr="00490BDF">
        <w:rPr>
          <w:highlight w:val="cyan"/>
          <w:u w:val="single"/>
        </w:rPr>
        <w:t>go</w:t>
      </w:r>
      <w:r w:rsidRPr="00490BDF">
        <w:rPr>
          <w:u w:val="single"/>
        </w:rPr>
        <w:t xml:space="preserve">ing </w:t>
      </w:r>
      <w:r w:rsidRPr="00490BDF">
        <w:rPr>
          <w:highlight w:val="cyan"/>
          <w:u w:val="single"/>
        </w:rPr>
        <w:t>home</w:t>
      </w:r>
      <w:r w:rsidRPr="00490BDF">
        <w:rPr>
          <w:u w:val="single"/>
        </w:rPr>
        <w:t>.”</w:t>
      </w:r>
    </w:p>
    <w:p w14:paraId="71CAAE55" w14:textId="77777777" w:rsidR="005A76F4" w:rsidRDefault="005A76F4" w:rsidP="005A76F4">
      <w:r>
        <w:t>More from Robert Kuttner</w:t>
      </w:r>
    </w:p>
    <w:p w14:paraId="078EDBC8" w14:textId="77777777" w:rsidR="005A76F4" w:rsidRDefault="005A76F4" w:rsidP="005A76F4">
      <w:r w:rsidRPr="00490BDF">
        <w:rPr>
          <w:u w:val="single"/>
        </w:rPr>
        <w:t xml:space="preserve">Many undocumented </w:t>
      </w:r>
      <w:r w:rsidRPr="00490BDF">
        <w:rPr>
          <w:highlight w:val="cyan"/>
          <w:u w:val="single"/>
        </w:rPr>
        <w:t>immigrants</w:t>
      </w:r>
      <w:r w:rsidRPr="00490BDF">
        <w:rPr>
          <w:u w:val="single"/>
        </w:rPr>
        <w:t xml:space="preserve"> have been here for decades, </w:t>
      </w:r>
      <w:r w:rsidRPr="00490BDF">
        <w:rPr>
          <w:highlight w:val="cyan"/>
          <w:u w:val="single"/>
        </w:rPr>
        <w:t>are</w:t>
      </w:r>
      <w:r w:rsidRPr="00490BDF">
        <w:rPr>
          <w:u w:val="single"/>
        </w:rPr>
        <w:t xml:space="preserve"> </w:t>
      </w:r>
      <w:r w:rsidRPr="00490BDF">
        <w:rPr>
          <w:highlight w:val="cyan"/>
          <w:u w:val="single"/>
        </w:rPr>
        <w:t>married</w:t>
      </w:r>
      <w:r w:rsidRPr="00490BDF">
        <w:rPr>
          <w:u w:val="single"/>
        </w:rPr>
        <w:t xml:space="preserve"> to citizens or to permanent legal residents, have children who are citizens, </w:t>
      </w:r>
      <w:r w:rsidRPr="00490BDF">
        <w:rPr>
          <w:highlight w:val="cyan"/>
          <w:u w:val="single"/>
        </w:rPr>
        <w:t>and</w:t>
      </w:r>
      <w:r w:rsidRPr="00490BDF">
        <w:rPr>
          <w:u w:val="single"/>
        </w:rPr>
        <w:t xml:space="preserve"> have unblemished records. Many </w:t>
      </w:r>
      <w:r w:rsidRPr="00490BDF">
        <w:rPr>
          <w:highlight w:val="cyan"/>
          <w:u w:val="single"/>
        </w:rPr>
        <w:t>are</w:t>
      </w:r>
      <w:r w:rsidRPr="00490BDF">
        <w:rPr>
          <w:u w:val="single"/>
        </w:rPr>
        <w:t xml:space="preserve"> </w:t>
      </w:r>
      <w:r w:rsidRPr="00490BDF">
        <w:rPr>
          <w:highlight w:val="cyan"/>
          <w:u w:val="single"/>
        </w:rPr>
        <w:t>valued</w:t>
      </w:r>
      <w:r w:rsidRPr="00490BDF">
        <w:rPr>
          <w:u w:val="single"/>
        </w:rPr>
        <w:t xml:space="preserve"> </w:t>
      </w:r>
      <w:r w:rsidRPr="00490BDF">
        <w:rPr>
          <w:highlight w:val="cyan"/>
          <w:u w:val="single"/>
        </w:rPr>
        <w:t>employees</w:t>
      </w:r>
      <w:r>
        <w:t xml:space="preserve"> of corporations that are short of workers.</w:t>
      </w:r>
    </w:p>
    <w:p w14:paraId="0E924686" w14:textId="77777777" w:rsidR="005A76F4" w:rsidRDefault="005A76F4" w:rsidP="005A76F4">
      <w:proofErr w:type="gramStart"/>
      <w:r>
        <w:t>So</w:t>
      </w:r>
      <w:proofErr w:type="gramEnd"/>
      <w:r>
        <w:t xml:space="preserve"> imagine the scene in L.A., Chicago, Philadelphia, Boston, Baltimore, or New York, all cities with large immigrant communities, strong unions, and mostly progressive mayors and governors. (Give New York an asterisk here.) Federalized National Guardsmen from, say, Alabama and Florida are arriving by the planeload with instructions to work with the Department of Homeland Security to identify and arrest undocumented residents. The DHS already knows the identity of some seven million of them, according to The Washington Post.</w:t>
      </w:r>
    </w:p>
    <w:p w14:paraId="1CA8455E" w14:textId="77777777" w:rsidR="005A76F4" w:rsidRDefault="005A76F4" w:rsidP="005A76F4">
      <w:r w:rsidRPr="00490BDF">
        <w:rPr>
          <w:u w:val="single"/>
        </w:rPr>
        <w:t xml:space="preserve">Another example of likely Trump actions is </w:t>
      </w:r>
      <w:proofErr w:type="gramStart"/>
      <w:r w:rsidRPr="00490BDF">
        <w:rPr>
          <w:u w:val="single"/>
        </w:rPr>
        <w:t>in the area of</w:t>
      </w:r>
      <w:proofErr w:type="gramEnd"/>
      <w:r w:rsidRPr="00490BDF">
        <w:rPr>
          <w:u w:val="single"/>
        </w:rPr>
        <w:t xml:space="preserve"> reproductive rights. </w:t>
      </w:r>
      <w:r>
        <w:t>Texas has asserted jurisdiction to arrest and punish women who travel to states where abortion is legal and has even deputized private citizens to track down offenders. Many blue states, in turn, have passed laws to protect both providers and women seeking treatment.</w:t>
      </w:r>
    </w:p>
    <w:p w14:paraId="7E79F3F2" w14:textId="77777777" w:rsidR="005A76F4" w:rsidRDefault="005A76F4" w:rsidP="005A76F4">
      <w:r>
        <w:t>Trump might well try to use federal power to support extraterritorial red-state efforts to track down women who cross state lines seeking abortions. Here again, leaders and citizens of states where abortion is legal would likely provide sanctuary, actions that Trump could point to as acts of civil disobedience.</w:t>
      </w:r>
    </w:p>
    <w:p w14:paraId="27909216" w14:textId="77777777" w:rsidR="005A76F4" w:rsidRDefault="005A76F4" w:rsidP="005A76F4">
      <w:r>
        <w:t>It’s not too soon to take stock of a potential resistance movement’s strengths and weaknesses.</w:t>
      </w:r>
    </w:p>
    <w:p w14:paraId="7041238A" w14:textId="77777777" w:rsidR="005A76F4" w:rsidRDefault="005A76F4" w:rsidP="005A76F4">
      <w:r w:rsidRPr="00490BDF">
        <w:rPr>
          <w:u w:val="single"/>
        </w:rPr>
        <w:t>What would massive resistance look like?</w:t>
      </w:r>
      <w:r>
        <w:t xml:space="preserve"> It would not look like, say, the campus demonstrations against Israel’s Gaza slaughter, or even like the mass anti-war protests of the 1960s, where gestures to shut down the Pentagon were symbolic and not literal. The Occupy Wall Street sit-ins were metaphoric, not an actual occupation.</w:t>
      </w:r>
    </w:p>
    <w:p w14:paraId="0DFD6543" w14:textId="77777777" w:rsidR="005A76F4" w:rsidRPr="00490BDF" w:rsidRDefault="005A76F4" w:rsidP="005A76F4">
      <w:pPr>
        <w:rPr>
          <w:u w:val="single"/>
        </w:rPr>
      </w:pPr>
      <w:r w:rsidRPr="00490BDF">
        <w:rPr>
          <w:u w:val="single"/>
        </w:rPr>
        <w:t xml:space="preserve">In this case, the </w:t>
      </w:r>
      <w:r w:rsidRPr="00490BDF">
        <w:rPr>
          <w:highlight w:val="cyan"/>
          <w:u w:val="single"/>
        </w:rPr>
        <w:t>effort</w:t>
      </w:r>
      <w:r w:rsidRPr="00490BDF">
        <w:rPr>
          <w:u w:val="single"/>
        </w:rPr>
        <w:t xml:space="preserve"> </w:t>
      </w:r>
      <w:r w:rsidRPr="00490BDF">
        <w:rPr>
          <w:highlight w:val="cyan"/>
          <w:u w:val="single"/>
        </w:rPr>
        <w:t>to</w:t>
      </w:r>
      <w:r w:rsidRPr="00490BDF">
        <w:rPr>
          <w:u w:val="single"/>
        </w:rPr>
        <w:t xml:space="preserve"> </w:t>
      </w:r>
      <w:r w:rsidRPr="00490BDF">
        <w:rPr>
          <w:highlight w:val="cyan"/>
          <w:u w:val="single"/>
        </w:rPr>
        <w:t>shut</w:t>
      </w:r>
      <w:r w:rsidRPr="00490BDF">
        <w:rPr>
          <w:u w:val="single"/>
        </w:rPr>
        <w:t xml:space="preserve"> </w:t>
      </w:r>
      <w:r w:rsidRPr="00490BDF">
        <w:rPr>
          <w:highlight w:val="cyan"/>
          <w:u w:val="single"/>
        </w:rPr>
        <w:t>down</w:t>
      </w:r>
      <w:r w:rsidRPr="00490BDF">
        <w:rPr>
          <w:u w:val="single"/>
        </w:rPr>
        <w:t xml:space="preserve"> a </w:t>
      </w:r>
      <w:r w:rsidRPr="00490BDF">
        <w:rPr>
          <w:highlight w:val="cyan"/>
          <w:u w:val="single"/>
        </w:rPr>
        <w:t>government</w:t>
      </w:r>
      <w:r w:rsidRPr="00490BDF">
        <w:rPr>
          <w:u w:val="single"/>
        </w:rPr>
        <w:t xml:space="preserve"> action </w:t>
      </w:r>
      <w:r w:rsidRPr="00490BDF">
        <w:rPr>
          <w:highlight w:val="cyan"/>
          <w:u w:val="single"/>
        </w:rPr>
        <w:t>would</w:t>
      </w:r>
      <w:r w:rsidRPr="00490BDF">
        <w:rPr>
          <w:u w:val="single"/>
        </w:rPr>
        <w:t xml:space="preserve"> </w:t>
      </w:r>
      <w:r w:rsidRPr="00490BDF">
        <w:rPr>
          <w:highlight w:val="cyan"/>
          <w:u w:val="single"/>
        </w:rPr>
        <w:t>be</w:t>
      </w:r>
      <w:r w:rsidRPr="00490BDF">
        <w:rPr>
          <w:u w:val="single"/>
        </w:rPr>
        <w:t xml:space="preserve"> </w:t>
      </w:r>
      <w:r w:rsidRPr="00490BDF">
        <w:rPr>
          <w:highlight w:val="cyan"/>
          <w:u w:val="single"/>
        </w:rPr>
        <w:t>massive</w:t>
      </w:r>
      <w:r w:rsidRPr="00490BDF">
        <w:rPr>
          <w:u w:val="single"/>
        </w:rPr>
        <w:t xml:space="preserve"> and real. It </w:t>
      </w:r>
      <w:r w:rsidRPr="00490BDF">
        <w:rPr>
          <w:highlight w:val="cyan"/>
          <w:u w:val="single"/>
        </w:rPr>
        <w:t>might</w:t>
      </w:r>
      <w:r w:rsidRPr="00490BDF">
        <w:rPr>
          <w:u w:val="single"/>
        </w:rPr>
        <w:t xml:space="preserve"> </w:t>
      </w:r>
      <w:r w:rsidRPr="00490BDF">
        <w:rPr>
          <w:highlight w:val="cyan"/>
          <w:u w:val="single"/>
        </w:rPr>
        <w:t>involve</w:t>
      </w:r>
      <w:r w:rsidRPr="00490BDF">
        <w:rPr>
          <w:u w:val="single"/>
        </w:rPr>
        <w:t xml:space="preserve"> </w:t>
      </w:r>
      <w:r w:rsidRPr="00490BDF">
        <w:rPr>
          <w:highlight w:val="cyan"/>
          <w:u w:val="single"/>
        </w:rPr>
        <w:t>millions</w:t>
      </w:r>
      <w:r w:rsidRPr="00490BDF">
        <w:rPr>
          <w:u w:val="single"/>
        </w:rPr>
        <w:t xml:space="preserve"> </w:t>
      </w:r>
      <w:r w:rsidRPr="00490BDF">
        <w:rPr>
          <w:highlight w:val="cyan"/>
          <w:u w:val="single"/>
        </w:rPr>
        <w:t>of</w:t>
      </w:r>
      <w:r w:rsidRPr="00490BDF">
        <w:rPr>
          <w:u w:val="single"/>
        </w:rPr>
        <w:t xml:space="preserve"> American </w:t>
      </w:r>
      <w:r w:rsidRPr="00490BDF">
        <w:rPr>
          <w:highlight w:val="cyan"/>
          <w:u w:val="single"/>
        </w:rPr>
        <w:t>citizens</w:t>
      </w:r>
      <w:r w:rsidRPr="00490BDF">
        <w:rPr>
          <w:u w:val="single"/>
        </w:rPr>
        <w:t xml:space="preserve"> sitting down in front of buses and overwhelming the state’s capacity to fill prisons.</w:t>
      </w:r>
    </w:p>
    <w:p w14:paraId="4D228631" w14:textId="77777777" w:rsidR="005A76F4" w:rsidRDefault="005A76F4" w:rsidP="005A76F4">
      <w:r>
        <w:t>With respect to immigration, a key question is what city and state governments would do. For instance, should local police be directed to help DHS and federalized National Guard troops arrest sit-down resisters, or should they join the effort to block out-of-state troops? What if Trump got injunctions to order blue-state officials to cooperate, and arrest them if they refused?</w:t>
      </w:r>
    </w:p>
    <w:p w14:paraId="4082F140" w14:textId="77777777" w:rsidR="005A76F4" w:rsidRDefault="005A76F4" w:rsidP="005A76F4">
      <w:r w:rsidRPr="00490BDF">
        <w:rPr>
          <w:u w:val="single"/>
        </w:rPr>
        <w:t xml:space="preserve">This is completely uncharted territory. If Democratic governors, National Guard forces, and police in blue states were to resist rather than comply with </w:t>
      </w:r>
      <w:r w:rsidRPr="00490BDF">
        <w:rPr>
          <w:highlight w:val="cyan"/>
          <w:u w:val="single"/>
        </w:rPr>
        <w:t>Trump’s</w:t>
      </w:r>
      <w:r w:rsidRPr="00490BDF">
        <w:rPr>
          <w:u w:val="single"/>
        </w:rPr>
        <w:t xml:space="preserve"> </w:t>
      </w:r>
      <w:r w:rsidRPr="00490BDF">
        <w:rPr>
          <w:highlight w:val="cyan"/>
          <w:u w:val="single"/>
        </w:rPr>
        <w:t>orders</w:t>
      </w:r>
      <w:r w:rsidRPr="00490BDF">
        <w:rPr>
          <w:u w:val="single"/>
        </w:rPr>
        <w:t xml:space="preserve">, it </w:t>
      </w:r>
      <w:r w:rsidRPr="00490BDF">
        <w:rPr>
          <w:highlight w:val="cyan"/>
          <w:u w:val="single"/>
        </w:rPr>
        <w:t>starts</w:t>
      </w:r>
      <w:r w:rsidRPr="00490BDF">
        <w:rPr>
          <w:u w:val="single"/>
        </w:rPr>
        <w:t xml:space="preserve"> literally </w:t>
      </w:r>
      <w:r w:rsidRPr="00490BDF">
        <w:rPr>
          <w:highlight w:val="cyan"/>
          <w:u w:val="single"/>
        </w:rPr>
        <w:t>feeling</w:t>
      </w:r>
      <w:r w:rsidRPr="00490BDF">
        <w:rPr>
          <w:u w:val="single"/>
        </w:rPr>
        <w:t xml:space="preserve"> </w:t>
      </w:r>
      <w:r w:rsidRPr="00490BDF">
        <w:rPr>
          <w:highlight w:val="cyan"/>
          <w:u w:val="single"/>
        </w:rPr>
        <w:t>like</w:t>
      </w:r>
      <w:r w:rsidRPr="00490BDF">
        <w:rPr>
          <w:u w:val="single"/>
        </w:rPr>
        <w:t xml:space="preserve"> the </w:t>
      </w:r>
      <w:r w:rsidRPr="00490BDF">
        <w:rPr>
          <w:highlight w:val="cyan"/>
          <w:u w:val="single"/>
        </w:rPr>
        <w:t>onset</w:t>
      </w:r>
      <w:r w:rsidRPr="00490BDF">
        <w:rPr>
          <w:u w:val="single"/>
        </w:rPr>
        <w:t xml:space="preserve"> </w:t>
      </w:r>
      <w:r w:rsidRPr="00490BDF">
        <w:rPr>
          <w:highlight w:val="cyan"/>
          <w:u w:val="single"/>
        </w:rPr>
        <w:t>of</w:t>
      </w:r>
      <w:r w:rsidRPr="00490BDF">
        <w:rPr>
          <w:u w:val="single"/>
        </w:rPr>
        <w:t xml:space="preserve"> </w:t>
      </w:r>
      <w:r w:rsidRPr="00490BDF">
        <w:rPr>
          <w:highlight w:val="cyan"/>
          <w:u w:val="single"/>
        </w:rPr>
        <w:t>civil</w:t>
      </w:r>
      <w:r w:rsidRPr="00490BDF">
        <w:rPr>
          <w:u w:val="single"/>
        </w:rPr>
        <w:t xml:space="preserve"> </w:t>
      </w:r>
      <w:r w:rsidRPr="00490BDF">
        <w:rPr>
          <w:highlight w:val="cyan"/>
          <w:u w:val="single"/>
        </w:rPr>
        <w:t>war.</w:t>
      </w:r>
      <w:r>
        <w:t xml:space="preserve"> At Fort Sumter in 1860-1861, Union </w:t>
      </w:r>
      <w:r w:rsidRPr="002F518D">
        <w:rPr>
          <w:highlight w:val="cyan"/>
        </w:rPr>
        <w:t>and</w:t>
      </w:r>
      <w:r>
        <w:t xml:space="preserve"> Confederate troops were in a close-range armed standoff for six months before the overwhelmed federal garrison surrendered without a shot being fired. The </w:t>
      </w:r>
      <w:r w:rsidRPr="002F518D">
        <w:rPr>
          <w:highlight w:val="cyan"/>
        </w:rPr>
        <w:t>ca</w:t>
      </w:r>
      <w:r w:rsidRPr="008C4318">
        <w:rPr>
          <w:sz w:val="10"/>
          <w:szCs w:val="10"/>
        </w:rPr>
        <w:t>r</w:t>
      </w:r>
      <w:r w:rsidRPr="002F518D">
        <w:rPr>
          <w:highlight w:val="cyan"/>
        </w:rPr>
        <w:t>n</w:t>
      </w:r>
      <w:r w:rsidRPr="008C4318">
        <w:rPr>
          <w:sz w:val="11"/>
          <w:szCs w:val="11"/>
        </w:rPr>
        <w:t>age</w:t>
      </w:r>
      <w:r>
        <w:t xml:space="preserve"> came later.</w:t>
      </w:r>
    </w:p>
    <w:p w14:paraId="7A6DE9DB" w14:textId="77777777" w:rsidR="005A76F4" w:rsidRPr="00490BDF" w:rsidRDefault="005A76F4" w:rsidP="005A76F4">
      <w:pPr>
        <w:rPr>
          <w:u w:val="single"/>
        </w:rPr>
      </w:pPr>
      <w:r w:rsidRPr="00490BDF">
        <w:rPr>
          <w:u w:val="single"/>
        </w:rPr>
        <w:t xml:space="preserve">The premise of this </w:t>
      </w:r>
      <w:r w:rsidRPr="00490BDF">
        <w:rPr>
          <w:highlight w:val="cyan"/>
          <w:u w:val="single"/>
        </w:rPr>
        <w:t>scale</w:t>
      </w:r>
      <w:r w:rsidRPr="00490BDF">
        <w:rPr>
          <w:u w:val="single"/>
        </w:rPr>
        <w:t xml:space="preserve"> of </w:t>
      </w:r>
      <w:r w:rsidRPr="00490BDF">
        <w:rPr>
          <w:highlight w:val="cyan"/>
          <w:u w:val="single"/>
        </w:rPr>
        <w:t>massive resistance</w:t>
      </w:r>
      <w:r w:rsidRPr="00490BDF">
        <w:rPr>
          <w:u w:val="single"/>
        </w:rPr>
        <w:t xml:space="preserve"> is that the state can’t arrest everyone. It also evokes guerrilla warfare, where the invaders find themselves trying to operate in hostile territory, and perhaps back off. </w:t>
      </w:r>
    </w:p>
    <w:p w14:paraId="65B16CF1" w14:textId="77777777" w:rsidR="005A76F4" w:rsidRPr="0074533B" w:rsidRDefault="005A76F4" w:rsidP="005A76F4"/>
    <w:p w14:paraId="62AD5974" w14:textId="77777777" w:rsidR="005A76F4" w:rsidRPr="00206056" w:rsidRDefault="005A76F4" w:rsidP="005A76F4">
      <w:pPr>
        <w:pStyle w:val="Heading3"/>
      </w:pPr>
      <w:r>
        <w:t>IL---Democracy</w:t>
      </w:r>
    </w:p>
    <w:p w14:paraId="2F4D934E" w14:textId="77777777" w:rsidR="005A76F4" w:rsidRDefault="005A76F4" w:rsidP="005A76F4">
      <w:pPr>
        <w:pStyle w:val="Heading4"/>
      </w:pPr>
      <w:r>
        <w:t>Harris good for democracy – party unity increase democracy</w:t>
      </w:r>
    </w:p>
    <w:p w14:paraId="4E18DAD9" w14:textId="77777777" w:rsidR="005A76F4" w:rsidRPr="005D7C94" w:rsidRDefault="005A76F4" w:rsidP="005A76F4">
      <w:r w:rsidRPr="005D7C94">
        <w:rPr>
          <w:rStyle w:val="Style13ptBold"/>
        </w:rPr>
        <w:t>Stoehr 7/23/24</w:t>
      </w:r>
      <w:r>
        <w:rPr>
          <w:rStyle w:val="Style13ptBold"/>
        </w:rPr>
        <w:t xml:space="preserve"> </w:t>
      </w:r>
      <w:r w:rsidRPr="005D7C94">
        <w:t xml:space="preserve">editor of the Editorial Board. writes the daily edition (John Stoehr, July 23 2024, “Unity around Harris is democratic and good for democracy” The Editorial Board, July 24 2024, </w:t>
      </w:r>
      <w:hyperlink r:id="rId31" w:history="1">
        <w:r w:rsidRPr="005D7C94">
          <w:rPr>
            <w:rStyle w:val="Hyperlink"/>
            <w:color w:val="000000" w:themeColor="text1"/>
          </w:rPr>
          <w:t>https://www.editorialboard.com/unity-around-harris-is-democratic-and-good-for-democracy/</w:t>
        </w:r>
      </w:hyperlink>
      <w:r w:rsidRPr="005D7C94">
        <w:t>) DH</w:t>
      </w:r>
    </w:p>
    <w:p w14:paraId="2A90838F" w14:textId="77777777" w:rsidR="005A76F4" w:rsidRDefault="005A76F4" w:rsidP="005A76F4"/>
    <w:p w14:paraId="0513DECB" w14:textId="77777777" w:rsidR="005A76F4" w:rsidRPr="00590D55" w:rsidRDefault="005A76F4" w:rsidP="005A76F4">
      <w:pPr>
        <w:rPr>
          <w:sz w:val="16"/>
        </w:rPr>
      </w:pPr>
      <w:r w:rsidRPr="00590D55">
        <w:rPr>
          <w:sz w:val="16"/>
        </w:rPr>
        <w:t>In the hours after the president dropped out, my first concern was the same concern I had before he dropped out – party unity. With it, Joe Biden might have survived* the crisis. Without it, no alternate could hope to defeat Donald Trump. </w:t>
      </w:r>
    </w:p>
    <w:p w14:paraId="6656BD0D" w14:textId="77777777" w:rsidR="005A76F4" w:rsidRPr="005D7C94" w:rsidRDefault="005A76F4" w:rsidP="005A76F4">
      <w:pPr>
        <w:rPr>
          <w:rStyle w:val="StyleUnderline"/>
        </w:rPr>
      </w:pPr>
      <w:r w:rsidRPr="005D7C94">
        <w:rPr>
          <w:rStyle w:val="StyleUnderline"/>
        </w:rPr>
        <w:t>Unity is the main reason why I have said the only Plan B is the vice president</w:t>
      </w:r>
      <w:r w:rsidRPr="00590D55">
        <w:rPr>
          <w:sz w:val="16"/>
        </w:rPr>
        <w:t xml:space="preserve">. The nominee can’t be some other relatively unknown Democrat, no matter how good they might look on paper. </w:t>
      </w:r>
      <w:r w:rsidRPr="00590D55">
        <w:rPr>
          <w:rStyle w:val="StyleUnderline"/>
          <w:highlight w:val="yellow"/>
        </w:rPr>
        <w:t>If the party stepped over</w:t>
      </w:r>
      <w:r w:rsidRPr="005D7C94">
        <w:rPr>
          <w:rStyle w:val="StyleUnderline"/>
        </w:rPr>
        <w:t xml:space="preserve"> Kamala </w:t>
      </w:r>
      <w:r w:rsidRPr="00590D55">
        <w:rPr>
          <w:rStyle w:val="StyleUnderline"/>
          <w:highlight w:val="yellow"/>
        </w:rPr>
        <w:t>Harris</w:t>
      </w:r>
      <w:r w:rsidRPr="005D7C94">
        <w:rPr>
          <w:rStyle w:val="StyleUnderline"/>
        </w:rPr>
        <w:t xml:space="preserve">, the first biracial woman to be second in command, the </w:t>
      </w:r>
      <w:r w:rsidRPr="00590D55">
        <w:rPr>
          <w:rStyle w:val="StyleUnderline"/>
          <w:highlight w:val="yellow"/>
        </w:rPr>
        <w:t>Democrats would crack from within</w:t>
      </w:r>
      <w:r w:rsidRPr="005D7C94">
        <w:rPr>
          <w:rStyle w:val="StyleUnderline"/>
        </w:rPr>
        <w:t>.</w:t>
      </w:r>
      <w:r w:rsidRPr="00590D55">
        <w:rPr>
          <w:sz w:val="16"/>
        </w:rPr>
        <w:t xml:space="preserve"> </w:t>
      </w:r>
      <w:r w:rsidRPr="005D7C94">
        <w:rPr>
          <w:rStyle w:val="StyleUnderline"/>
        </w:rPr>
        <w:t xml:space="preserve">There are </w:t>
      </w:r>
      <w:r w:rsidRPr="00590D55">
        <w:rPr>
          <w:rStyle w:val="StyleUnderline"/>
          <w:highlight w:val="yellow"/>
        </w:rPr>
        <w:t>not enough white swing voters</w:t>
      </w:r>
      <w:r w:rsidRPr="005D7C94">
        <w:rPr>
          <w:rStyle w:val="StyleUnderline"/>
        </w:rPr>
        <w:t xml:space="preserve"> around </w:t>
      </w:r>
      <w:r w:rsidRPr="00590D55">
        <w:rPr>
          <w:rStyle w:val="StyleUnderline"/>
          <w:highlight w:val="yellow"/>
        </w:rPr>
        <w:t>to make up for the loss of</w:t>
      </w:r>
      <w:r w:rsidRPr="005D7C94">
        <w:rPr>
          <w:rStyle w:val="StyleUnderline"/>
        </w:rPr>
        <w:t xml:space="preserve"> Black women and </w:t>
      </w:r>
      <w:r w:rsidRPr="00590D55">
        <w:rPr>
          <w:rStyle w:val="StyleUnderline"/>
          <w:highlight w:val="yellow"/>
        </w:rPr>
        <w:t>women of color</w:t>
      </w:r>
      <w:r w:rsidRPr="005D7C94">
        <w:rPr>
          <w:rStyle w:val="StyleUnderline"/>
        </w:rPr>
        <w:t xml:space="preserve"> who would stay home with a vengeance.</w:t>
      </w:r>
    </w:p>
    <w:p w14:paraId="289F9B7A" w14:textId="77777777" w:rsidR="005A76F4" w:rsidRPr="005D7C94" w:rsidRDefault="005A76F4" w:rsidP="005A76F4">
      <w:pPr>
        <w:rPr>
          <w:rStyle w:val="StyleUnderline"/>
        </w:rPr>
      </w:pPr>
      <w:r w:rsidRPr="00590D55">
        <w:rPr>
          <w:sz w:val="16"/>
        </w:rPr>
        <w:t xml:space="preserve">Fortunately, miraculously, the </w:t>
      </w:r>
      <w:r w:rsidRPr="00590D55">
        <w:rPr>
          <w:rStyle w:val="StyleUnderline"/>
          <w:highlight w:val="yellow"/>
        </w:rPr>
        <w:t>Democrats</w:t>
      </w:r>
      <w:r w:rsidRPr="005D7C94">
        <w:rPr>
          <w:rStyle w:val="StyleUnderline"/>
        </w:rPr>
        <w:t xml:space="preserve"> seem to have </w:t>
      </w:r>
      <w:r w:rsidRPr="00590D55">
        <w:rPr>
          <w:rStyle w:val="StyleUnderline"/>
          <w:highlight w:val="yellow"/>
        </w:rPr>
        <w:t>unified</w:t>
      </w:r>
      <w:r w:rsidRPr="005D7C94">
        <w:rPr>
          <w:rStyle w:val="StyleUnderline"/>
        </w:rPr>
        <w:t> in one day</w:t>
      </w:r>
      <w:r w:rsidRPr="00590D55">
        <w:rPr>
          <w:sz w:val="16"/>
        </w:rPr>
        <w:t xml:space="preserve">. </w:t>
      </w:r>
      <w:r w:rsidRPr="00590D55">
        <w:rPr>
          <w:sz w:val="16"/>
          <w:highlight w:val="yellow"/>
        </w:rPr>
        <w:t>Biden</w:t>
      </w:r>
      <w:r w:rsidRPr="00590D55">
        <w:rPr>
          <w:sz w:val="16"/>
        </w:rPr>
        <w:t xml:space="preserve"> made his historic announcement early Sunday afternoon. (He plans to address the country tomorrow evening during a televised address.) An hour later, </w:t>
      </w:r>
      <w:r w:rsidRPr="005D7C94">
        <w:rPr>
          <w:rStyle w:val="StyleUnderline"/>
        </w:rPr>
        <w:t xml:space="preserve">he </w:t>
      </w:r>
      <w:r w:rsidRPr="00590D55">
        <w:rPr>
          <w:rStyle w:val="StyleUnderline"/>
          <w:highlight w:val="yellow"/>
        </w:rPr>
        <w:t>endorsed Harris</w:t>
      </w:r>
      <w:r w:rsidRPr="005D7C94">
        <w:rPr>
          <w:rStyle w:val="StyleUnderline"/>
        </w:rPr>
        <w:t>.</w:t>
      </w:r>
      <w:r w:rsidRPr="00590D55">
        <w:rPr>
          <w:sz w:val="16"/>
        </w:rPr>
        <w:t xml:space="preserve"> </w:t>
      </w:r>
      <w:r w:rsidRPr="005D7C94">
        <w:rPr>
          <w:rStyle w:val="StyleUnderline"/>
        </w:rPr>
        <w:t>Then came endorsements from the Congressional Black Caucus, the Congressional Hispanic Caucus and the Congressional Progressive Caucus. Then came endorsements from various labor unions, including the AFL-CIO, the Service Employees International Union and the United Steelworkers. </w:t>
      </w:r>
    </w:p>
    <w:p w14:paraId="0E1C658C" w14:textId="77777777" w:rsidR="005A76F4" w:rsidRPr="00590D55" w:rsidRDefault="00000000" w:rsidP="005A76F4">
      <w:pPr>
        <w:rPr>
          <w:sz w:val="16"/>
        </w:rPr>
      </w:pPr>
      <w:r>
        <w:rPr>
          <w:noProof/>
          <w:sz w:val="16"/>
        </w:rPr>
        <w:pict w14:anchorId="1BBFAA11">
          <v:rect id="_x0000_i1025" alt="" style="width:75pt;height:.05pt;mso-width-percent:0;mso-height-percent:0;mso-width-percent:0;mso-height-percent:0" o:hrpct="0" o:hralign="center" o:hrstd="t" o:hrnoshade="t" o:hr="t" fillcolor="#3f3f3f" stroked="f"/>
        </w:pict>
      </w:r>
    </w:p>
    <w:p w14:paraId="7270779C" w14:textId="77777777" w:rsidR="005A76F4" w:rsidRPr="00590D55" w:rsidRDefault="005A76F4" w:rsidP="005A76F4">
      <w:pPr>
        <w:rPr>
          <w:sz w:val="16"/>
        </w:rPr>
      </w:pPr>
      <w:r w:rsidRPr="00590D55">
        <w:rPr>
          <w:rFonts w:hint="cs"/>
          <w:sz w:val="16"/>
        </w:rPr>
        <w:t>Thanks to Joe Biden, we’re not talking about chaos. We’re talking about calm, order, unity and the will to win.</w:t>
      </w:r>
    </w:p>
    <w:p w14:paraId="5FA98E03" w14:textId="77777777" w:rsidR="005A76F4" w:rsidRPr="00590D55" w:rsidRDefault="00000000" w:rsidP="005A76F4">
      <w:pPr>
        <w:rPr>
          <w:sz w:val="16"/>
        </w:rPr>
      </w:pPr>
      <w:r>
        <w:rPr>
          <w:noProof/>
          <w:sz w:val="16"/>
        </w:rPr>
        <w:pict w14:anchorId="71A8B5E0">
          <v:rect id="_x0000_i1026" alt="" style="width:75pt;height:.05pt;mso-width-percent:0;mso-height-percent:0;mso-width-percent:0;mso-height-percent:0" o:hrpct="0" o:hralign="center" o:hrstd="t" o:hrnoshade="t" o:hr="t" fillcolor="#3f3f3f" stroked="f"/>
        </w:pict>
      </w:r>
    </w:p>
    <w:p w14:paraId="06B9EA20" w14:textId="77777777" w:rsidR="005A76F4" w:rsidRPr="00590D55" w:rsidRDefault="005A76F4" w:rsidP="005A76F4">
      <w:pPr>
        <w:rPr>
          <w:sz w:val="16"/>
        </w:rPr>
      </w:pPr>
      <w:r w:rsidRPr="00590D55">
        <w:rPr>
          <w:sz w:val="16"/>
        </w:rPr>
        <w:t>Then former House Speaker Nancy Pelosi, who had spearheaded the pressure campaign to push out the president, and who had said she favored an “open convention,” got on board. In short order, all but </w:t>
      </w:r>
      <w:hyperlink r:id="rId32" w:history="1">
        <w:r w:rsidRPr="00590D55">
          <w:rPr>
            <w:rStyle w:val="Hyperlink"/>
            <w:color w:val="000000" w:themeColor="text1"/>
            <w:sz w:val="16"/>
          </w:rPr>
          <w:t>26 out of the 286</w:t>
        </w:r>
      </w:hyperlink>
      <w:r w:rsidRPr="00590D55">
        <w:rPr>
          <w:sz w:val="16"/>
        </w:rPr>
        <w:t xml:space="preserve"> congressional Democrats and Democratic governors followed suit. Then came the delegates. By early Monday evening, the </w:t>
      </w:r>
      <w:r w:rsidRPr="005D7C94">
        <w:rPr>
          <w:rStyle w:val="StyleUnderline"/>
        </w:rPr>
        <w:t>Associated Press had </w:t>
      </w:r>
      <w:hyperlink r:id="rId33" w:history="1">
        <w:r w:rsidRPr="005D7C94">
          <w:rPr>
            <w:rStyle w:val="StyleUnderline"/>
          </w:rPr>
          <w:t>reported</w:t>
        </w:r>
      </w:hyperlink>
      <w:r w:rsidRPr="005D7C94">
        <w:rPr>
          <w:rStyle w:val="StyleUnderline"/>
        </w:rPr>
        <w:t> that practically all delegates pledged to Biden had pledged themselves to Harris</w:t>
      </w:r>
      <w:r w:rsidRPr="00590D55">
        <w:rPr>
          <w:sz w:val="16"/>
        </w:rPr>
        <w:t xml:space="preserve"> (after he released them).  </w:t>
      </w:r>
    </w:p>
    <w:p w14:paraId="255789B8" w14:textId="77777777" w:rsidR="005A76F4" w:rsidRPr="00590D55" w:rsidRDefault="005A76F4" w:rsidP="005A76F4">
      <w:pPr>
        <w:rPr>
          <w:sz w:val="16"/>
        </w:rPr>
      </w:pPr>
      <w:r w:rsidRPr="00590D55">
        <w:rPr>
          <w:sz w:val="16"/>
        </w:rPr>
        <w:t>This is not to mention the money. As Fortune </w:t>
      </w:r>
      <w:hyperlink r:id="rId34" w:history="1">
        <w:r w:rsidRPr="00590D55">
          <w:rPr>
            <w:rStyle w:val="Hyperlink"/>
            <w:color w:val="000000" w:themeColor="text1"/>
            <w:sz w:val="16"/>
          </w:rPr>
          <w:t>put it</w:t>
        </w:r>
      </w:hyperlink>
      <w:r w:rsidRPr="00590D55">
        <w:rPr>
          <w:sz w:val="16"/>
        </w:rPr>
        <w:t xml:space="preserve">, “Trump had finally closed the fundraising gap in the election — then came a $100 million blue tsunami.” Most of that came from first time contributors, the Harris campaign said. Some 58,000 new volunteers signed up. At the same time, all those relatively unknown </w:t>
      </w:r>
      <w:r w:rsidRPr="00590D55">
        <w:rPr>
          <w:rStyle w:val="StyleUnderline"/>
          <w:highlight w:val="yellow"/>
        </w:rPr>
        <w:t>Democrats,</w:t>
      </w:r>
      <w:r w:rsidRPr="005D7C94">
        <w:rPr>
          <w:rStyle w:val="StyleUnderline"/>
        </w:rPr>
        <w:t xml:space="preserve"> the ones who looked good on paper, like Michigan Governor Gretchen Whitmer and Pennsylvania Governor Josh Shapiro</w:t>
      </w:r>
      <w:r w:rsidRPr="00590D55">
        <w:rPr>
          <w:rStyle w:val="StyleUnderline"/>
          <w:highlight w:val="yellow"/>
        </w:rPr>
        <w:t>, endorsed Harris</w:t>
      </w:r>
      <w:r w:rsidRPr="00590D55">
        <w:rPr>
          <w:sz w:val="16"/>
        </w:rPr>
        <w:t>. Indeed, none of the 23 Democratic governors are on the sidelines. They’re all in.</w:t>
      </w:r>
    </w:p>
    <w:p w14:paraId="2A4B253F" w14:textId="77777777" w:rsidR="005A76F4" w:rsidRPr="00590D55" w:rsidRDefault="005A76F4" w:rsidP="005A76F4">
      <w:pPr>
        <w:rPr>
          <w:sz w:val="16"/>
        </w:rPr>
      </w:pPr>
      <w:r w:rsidRPr="00590D55">
        <w:rPr>
          <w:sz w:val="16"/>
        </w:rPr>
        <w:t xml:space="preserve">As I said, this is miraculous. A party that had been coming apart at the seams in the long days after the disaster debate had </w:t>
      </w:r>
      <w:proofErr w:type="gramStart"/>
      <w:r w:rsidRPr="00590D55">
        <w:rPr>
          <w:sz w:val="16"/>
        </w:rPr>
        <w:t>all of a sudden</w:t>
      </w:r>
      <w:proofErr w:type="gramEnd"/>
      <w:r w:rsidRPr="00590D55">
        <w:rPr>
          <w:sz w:val="16"/>
        </w:rPr>
        <w:t xml:space="preserve"> found unity where beforehand there appeared to be none. </w:t>
      </w:r>
      <w:r w:rsidRPr="005D7C94">
        <w:rPr>
          <w:rStyle w:val="StyleUnderline"/>
        </w:rPr>
        <w:t xml:space="preserve">Around the country, elected </w:t>
      </w:r>
      <w:r w:rsidRPr="00590D55">
        <w:rPr>
          <w:rStyle w:val="StyleUnderline"/>
          <w:highlight w:val="yellow"/>
        </w:rPr>
        <w:t>Democrats</w:t>
      </w:r>
      <w:r w:rsidRPr="005D7C94">
        <w:rPr>
          <w:rStyle w:val="StyleUnderline"/>
        </w:rPr>
        <w:t xml:space="preserve">, activists, donors and delegates seemed to </w:t>
      </w:r>
      <w:r w:rsidRPr="00590D55">
        <w:rPr>
          <w:rStyle w:val="StyleUnderline"/>
          <w:highlight w:val="yellow"/>
        </w:rPr>
        <w:t>recognize</w:t>
      </w:r>
      <w:r w:rsidRPr="005D7C94">
        <w:rPr>
          <w:rStyle w:val="StyleUnderline"/>
        </w:rPr>
        <w:t xml:space="preserve">, collectively and instantaneously, </w:t>
      </w:r>
      <w:r w:rsidRPr="00590D55">
        <w:rPr>
          <w:rStyle w:val="StyleUnderline"/>
          <w:highlight w:val="yellow"/>
        </w:rPr>
        <w:t>the need for party unity around the v</w:t>
      </w:r>
      <w:r w:rsidRPr="00590D55">
        <w:rPr>
          <w:rStyle w:val="StyleUnderline"/>
        </w:rPr>
        <w:t>ice</w:t>
      </w:r>
      <w:r w:rsidRPr="00590D55">
        <w:rPr>
          <w:rStyle w:val="StyleUnderline"/>
          <w:highlight w:val="yellow"/>
        </w:rPr>
        <w:t xml:space="preserve"> p</w:t>
      </w:r>
      <w:r w:rsidRPr="00590D55">
        <w:rPr>
          <w:rStyle w:val="StyleUnderline"/>
        </w:rPr>
        <w:t>resident</w:t>
      </w:r>
      <w:r w:rsidRPr="00590D55">
        <w:rPr>
          <w:sz w:val="16"/>
        </w:rPr>
        <w:t>, and that effect had one cause: Joe Biden.</w:t>
      </w:r>
    </w:p>
    <w:p w14:paraId="1FE0ADB7" w14:textId="77777777" w:rsidR="005A76F4" w:rsidRPr="00590D55" w:rsidRDefault="005A76F4" w:rsidP="005A76F4">
      <w:pPr>
        <w:rPr>
          <w:sz w:val="16"/>
        </w:rPr>
      </w:pPr>
      <w:r w:rsidRPr="00590D55">
        <w:rPr>
          <w:sz w:val="16"/>
        </w:rPr>
        <w:t>Without Biden’s snap endorsement, we might still be talking about the need for unity rather than its establishment. More precisely, we might be talking about what’s called a “brokered convention” or an “open convention.” Even though they spell chaos, they were reportedly the preferred path for Pelosi, former President Barack Obama, Democratic strategist James Carville and some of the party’s big-wheel donors who thought it best for the party to step over Harris. (If you’re curious, Google “</w:t>
      </w:r>
      <w:hyperlink r:id="rId35" w:history="1">
        <w:r w:rsidRPr="005D7C94">
          <w:rPr>
            <w:rStyle w:val="Hyperlink"/>
          </w:rPr>
          <w:t>mini primaries</w:t>
        </w:r>
      </w:hyperlink>
      <w:r w:rsidRPr="00590D55">
        <w:rPr>
          <w:sz w:val="16"/>
        </w:rPr>
        <w:t>.”) But thanks to Biden, we’re not talking about chaos. We’re talking about calm, order, unity and the will to win.</w:t>
      </w:r>
    </w:p>
    <w:p w14:paraId="0975186E" w14:textId="77777777" w:rsidR="005A76F4" w:rsidRPr="00590D55" w:rsidRDefault="005A76F4" w:rsidP="005A76F4">
      <w:pPr>
        <w:rPr>
          <w:sz w:val="16"/>
        </w:rPr>
      </w:pPr>
      <w:r w:rsidRPr="00590D55">
        <w:rPr>
          <w:sz w:val="16"/>
        </w:rPr>
        <w:t>The collective and instantaneous unity around the vice president explains efforts by some in the press corps to characterize it as somehow antidemocratic. The Post’s editorial board </w:t>
      </w:r>
      <w:hyperlink r:id="rId36" w:history="1">
        <w:r w:rsidRPr="005D7C94">
          <w:rPr>
            <w:rStyle w:val="Hyperlink"/>
          </w:rPr>
          <w:t>said this morning</w:t>
        </w:r>
      </w:hyperlink>
      <w:r w:rsidRPr="00590D55">
        <w:rPr>
          <w:sz w:val="16"/>
        </w:rPr>
        <w:t> that it would be better for the party, and for democracy, to allow the Democratic National Convention to pick a replacement. The Times </w:t>
      </w:r>
      <w:hyperlink r:id="rId37" w:history="1">
        <w:r w:rsidRPr="005D7C94">
          <w:rPr>
            <w:rStyle w:val="Hyperlink"/>
          </w:rPr>
          <w:t>asked</w:t>
        </w:r>
      </w:hyperlink>
      <w:r w:rsidRPr="00590D55">
        <w:rPr>
          <w:sz w:val="16"/>
        </w:rPr>
        <w:t> whether it’s wrong “to go all in on Harris?” The Atlantic’s Graeme Wood </w:t>
      </w:r>
      <w:hyperlink r:id="rId38" w:history="1">
        <w:r w:rsidRPr="005D7C94">
          <w:rPr>
            <w:rStyle w:val="Hyperlink"/>
          </w:rPr>
          <w:t>went a step further</w:t>
        </w:r>
      </w:hyperlink>
      <w:r w:rsidRPr="00590D55">
        <w:rPr>
          <w:sz w:val="16"/>
        </w:rPr>
        <w:t> to say that nominating Harris would be a mistake because of “the impression that Democratic politics [feels] like a game rigged by insiders to favor a candidate of their choice.”</w:t>
      </w:r>
    </w:p>
    <w:p w14:paraId="6C36EA5B" w14:textId="77777777" w:rsidR="005A76F4" w:rsidRPr="00590D55" w:rsidRDefault="005A76F4" w:rsidP="005A76F4">
      <w:pPr>
        <w:rPr>
          <w:sz w:val="16"/>
        </w:rPr>
      </w:pPr>
      <w:r w:rsidRPr="00590D55">
        <w:rPr>
          <w:sz w:val="16"/>
        </w:rPr>
        <w:t>The collective and instantaneous unity around the vice president also explains efforts by some Republicans and their rightwing media allies to characterize Harris as if she were a welfare queen of sorts, who is undeserving of the nomination on account of being a “DEI hire,” who was picked not because she earned it but because she is Black, and who is being rammed through the process by arrogant liberal elites. “Kamala Harris is going to be the Democratic Party nominee for president and has never had a single person vote for her in a primary,” wrote Stephen Miller, voicing one of the milder rightwing complaints.</w:t>
      </w:r>
    </w:p>
    <w:p w14:paraId="11C9A052" w14:textId="77777777" w:rsidR="005A76F4" w:rsidRPr="00590D55" w:rsidRDefault="005A76F4" w:rsidP="005A76F4">
      <w:pPr>
        <w:rPr>
          <w:sz w:val="16"/>
        </w:rPr>
      </w:pPr>
      <w:r w:rsidRPr="00590D55">
        <w:rPr>
          <w:sz w:val="16"/>
        </w:rPr>
        <w:t>Don’t be fooled</w:t>
      </w:r>
      <w:r w:rsidRPr="00590D55">
        <w:rPr>
          <w:rStyle w:val="StyleUnderline"/>
        </w:rPr>
        <w:t xml:space="preserve">. The Democratic </w:t>
      </w:r>
      <w:r w:rsidRPr="00590D55">
        <w:rPr>
          <w:rStyle w:val="StyleUnderline"/>
          <w:highlight w:val="yellow"/>
        </w:rPr>
        <w:t>Party’s</w:t>
      </w:r>
      <w:r w:rsidRPr="00590D55">
        <w:rPr>
          <w:rStyle w:val="StyleUnderline"/>
        </w:rPr>
        <w:t xml:space="preserve"> collective and instantaneous </w:t>
      </w:r>
      <w:r w:rsidRPr="00590D55">
        <w:rPr>
          <w:rStyle w:val="StyleUnderline"/>
          <w:highlight w:val="yellow"/>
        </w:rPr>
        <w:t>unity around the vice president</w:t>
      </w:r>
      <w:r w:rsidRPr="00590D55">
        <w:rPr>
          <w:rStyle w:val="StyleUnderline"/>
        </w:rPr>
        <w:t xml:space="preserve"> is right and good, and it also </w:t>
      </w:r>
      <w:r w:rsidRPr="00590D55">
        <w:rPr>
          <w:rStyle w:val="StyleUnderline"/>
          <w:highlight w:val="yellow"/>
        </w:rPr>
        <w:t>represents the best shot</w:t>
      </w:r>
      <w:r w:rsidRPr="00590D55">
        <w:rPr>
          <w:rStyle w:val="StyleUnderline"/>
        </w:rPr>
        <w:t xml:space="preserve"> small-d </w:t>
      </w:r>
      <w:r w:rsidRPr="00590D55">
        <w:rPr>
          <w:rStyle w:val="StyleUnderline"/>
          <w:highlight w:val="yellow"/>
        </w:rPr>
        <w:t>democrats have</w:t>
      </w:r>
      <w:r w:rsidRPr="00590D55">
        <w:rPr>
          <w:rStyle w:val="StyleUnderline"/>
        </w:rPr>
        <w:t xml:space="preserve"> in this country in defeating </w:t>
      </w:r>
      <w:r w:rsidRPr="00590D55">
        <w:rPr>
          <w:rStyle w:val="StyleUnderline"/>
          <w:highlight w:val="yellow"/>
        </w:rPr>
        <w:t>Trump</w:t>
      </w:r>
      <w:r w:rsidRPr="00590D55">
        <w:rPr>
          <w:rStyle w:val="StyleUnderline"/>
        </w:rPr>
        <w:t xml:space="preserve"> and the authoritarian takeover of the United States government.</w:t>
      </w:r>
      <w:r w:rsidRPr="00590D55">
        <w:rPr>
          <w:sz w:val="16"/>
        </w:rPr>
        <w:t xml:space="preserve"> The party’s critics and opponents are trying to make something wholesome, normal and American seem like anything but.</w:t>
      </w:r>
    </w:p>
    <w:p w14:paraId="7F18159E" w14:textId="77777777" w:rsidR="005A76F4" w:rsidRDefault="005A76F4" w:rsidP="005A76F4">
      <w:pPr>
        <w:rPr>
          <w:sz w:val="16"/>
        </w:rPr>
      </w:pPr>
      <w:r w:rsidRPr="00590D55">
        <w:rPr>
          <w:rStyle w:val="StyleUnderline"/>
          <w:highlight w:val="yellow"/>
        </w:rPr>
        <w:t>Harris’ nomination is not</w:t>
      </w:r>
      <w:r w:rsidRPr="00590D55">
        <w:rPr>
          <w:rStyle w:val="StyleUnderline"/>
        </w:rPr>
        <w:t xml:space="preserve"> a coronation. Nor is it </w:t>
      </w:r>
      <w:r w:rsidRPr="00590D55">
        <w:rPr>
          <w:rStyle w:val="StyleUnderline"/>
          <w:highlight w:val="yellow"/>
        </w:rPr>
        <w:t>antidemocratic or rigged</w:t>
      </w:r>
      <w:r w:rsidRPr="00590D55">
        <w:rPr>
          <w:sz w:val="16"/>
        </w:rPr>
        <w:t xml:space="preserve">. And Harris is certainly not a DEI anything. From January to the spring, more than 14 million people voted in the 57 Democratic primaries and caucuses in 50 states and the District of Columbia. </w:t>
      </w:r>
      <w:r w:rsidRPr="00590D55">
        <w:rPr>
          <w:rStyle w:val="StyleUnderline"/>
          <w:highlight w:val="yellow"/>
        </w:rPr>
        <w:t>Eighty-seven percent chose the “Biden-Harris” ticket</w:t>
      </w:r>
      <w:r w:rsidRPr="00590D55">
        <w:rPr>
          <w:rStyle w:val="StyleUnderline"/>
        </w:rPr>
        <w:t xml:space="preserve">, and they did so </w:t>
      </w:r>
      <w:proofErr w:type="gramStart"/>
      <w:r w:rsidRPr="00590D55">
        <w:rPr>
          <w:rStyle w:val="StyleUnderline"/>
          <w:highlight w:val="yellow"/>
        </w:rPr>
        <w:t>knowing</w:t>
      </w:r>
      <w:proofErr w:type="gramEnd"/>
      <w:r w:rsidRPr="00590D55">
        <w:rPr>
          <w:rStyle w:val="StyleUnderline"/>
          <w:highlight w:val="yellow"/>
        </w:rPr>
        <w:t xml:space="preserve"> </w:t>
      </w:r>
      <w:r w:rsidRPr="00590D55">
        <w:rPr>
          <w:rStyle w:val="StyleUnderline"/>
        </w:rPr>
        <w:t xml:space="preserve">the </w:t>
      </w:r>
      <w:r w:rsidRPr="00590D55">
        <w:rPr>
          <w:rStyle w:val="StyleUnderline"/>
          <w:highlight w:val="yellow"/>
        </w:rPr>
        <w:t>“Harris</w:t>
      </w:r>
      <w:r w:rsidRPr="00590D55">
        <w:rPr>
          <w:rStyle w:val="StyleUnderline"/>
        </w:rPr>
        <w:t xml:space="preserve">” in “Biden-Harris” </w:t>
      </w:r>
      <w:r w:rsidRPr="00590D55">
        <w:rPr>
          <w:rStyle w:val="StyleUnderline"/>
          <w:highlight w:val="yellow"/>
        </w:rPr>
        <w:t>was Vice President Kamala Harris</w:t>
      </w:r>
      <w:r w:rsidRPr="00590D55">
        <w:rPr>
          <w:rStyle w:val="StyleUnderline"/>
        </w:rPr>
        <w:t xml:space="preserve">. They also understood, as voters generally understand, that </w:t>
      </w:r>
      <w:r w:rsidRPr="00590D55">
        <w:rPr>
          <w:rStyle w:val="StyleUnderline"/>
          <w:highlight w:val="yellow"/>
        </w:rPr>
        <w:t>if the president can’t do something, the vice president can</w:t>
      </w:r>
      <w:r w:rsidRPr="00590D55">
        <w:rPr>
          <w:sz w:val="16"/>
        </w:rPr>
        <w:t xml:space="preserve">. Sadly, Joe Biden can’t. He has passed the torch. And everyone else – from </w:t>
      </w:r>
      <w:proofErr w:type="spellStart"/>
      <w:r w:rsidRPr="00590D55">
        <w:rPr>
          <w:sz w:val="16"/>
        </w:rPr>
        <w:t>electeds</w:t>
      </w:r>
      <w:proofErr w:type="spellEnd"/>
      <w:r w:rsidRPr="00590D55">
        <w:rPr>
          <w:sz w:val="16"/>
        </w:rPr>
        <w:t xml:space="preserve"> to donors – chose to get behind her. That’s how it should be. There’s nothing elitist, antidemocratic, rigged or wrong with that.</w:t>
      </w:r>
    </w:p>
    <w:p w14:paraId="4356CBF8" w14:textId="77777777" w:rsidR="003C5752" w:rsidRPr="00DF6D1B" w:rsidRDefault="003C5752" w:rsidP="003C5752">
      <w:pPr>
        <w:keepNext/>
        <w:keepLines/>
        <w:spacing w:before="40" w:after="0"/>
        <w:outlineLvl w:val="3"/>
        <w:rPr>
          <w:rFonts w:eastAsia="Times New Roman" w:cs="Times New Roman"/>
          <w:b/>
          <w:iCs/>
          <w:sz w:val="26"/>
        </w:rPr>
      </w:pPr>
      <w:r w:rsidRPr="00DF6D1B">
        <w:rPr>
          <w:rFonts w:eastAsia="Times New Roman" w:cs="Times New Roman"/>
          <w:b/>
          <w:iCs/>
          <w:sz w:val="26"/>
        </w:rPr>
        <w:t>Trump destroys Democracy</w:t>
      </w:r>
    </w:p>
    <w:p w14:paraId="73DBC6FA" w14:textId="77777777" w:rsidR="003C5752" w:rsidRPr="00DF6D1B" w:rsidRDefault="003C5752" w:rsidP="003C5752">
      <w:pPr>
        <w:rPr>
          <w:rFonts w:eastAsia="Aptos"/>
        </w:rPr>
      </w:pPr>
      <w:r w:rsidRPr="00DF6D1B">
        <w:rPr>
          <w:rFonts w:eastAsia="Aptos"/>
        </w:rPr>
        <w:t xml:space="preserve">David </w:t>
      </w:r>
      <w:r w:rsidRPr="003C5752">
        <w:rPr>
          <w:rStyle w:val="Style13ptBold"/>
        </w:rPr>
        <w:t>Darby 24</w:t>
      </w:r>
      <w:r w:rsidRPr="00DF6D1B">
        <w:rPr>
          <w:rFonts w:eastAsia="Aptos"/>
        </w:rPr>
        <w:t>, former senior US Treasury advisor, 5/30/24, “America may not be able to survive another take-over attempt”, https://dailymontanan.com/2024/05/30/america-may-not-be-able-to-survive-another-take-over-attempt/, WF</w:t>
      </w:r>
    </w:p>
    <w:p w14:paraId="516D5583" w14:textId="77777777" w:rsidR="003C5752" w:rsidRPr="00DF6D1B" w:rsidRDefault="003C5752" w:rsidP="003C5752">
      <w:pPr>
        <w:rPr>
          <w:rFonts w:eastAsia="Aptos"/>
          <w:sz w:val="16"/>
        </w:rPr>
      </w:pPr>
      <w:r w:rsidRPr="00DF6D1B">
        <w:rPr>
          <w:rFonts w:eastAsia="Aptos"/>
          <w:sz w:val="16"/>
        </w:rPr>
        <w:t xml:space="preserve">On June 22, 2018, the dean of conservative columnists, George Will, provided his advice to the nation in a Washington Post article titled, “Vote Against the GOP this November.” His thesis was simple: </w:t>
      </w:r>
      <w:r w:rsidRPr="00DF6D1B">
        <w:rPr>
          <w:rFonts w:eastAsia="Aptos"/>
          <w:u w:val="single"/>
        </w:rPr>
        <w:t xml:space="preserve">Donald </w:t>
      </w:r>
      <w:r w:rsidRPr="00DF6D1B">
        <w:rPr>
          <w:rFonts w:eastAsia="Aptos"/>
          <w:highlight w:val="cyan"/>
          <w:u w:val="single"/>
        </w:rPr>
        <w:t>Trump was a danger</w:t>
      </w:r>
      <w:r w:rsidRPr="00DF6D1B">
        <w:rPr>
          <w:rFonts w:eastAsia="Aptos"/>
          <w:u w:val="single"/>
        </w:rPr>
        <w:t xml:space="preserve"> to the nation and </w:t>
      </w:r>
      <w:r w:rsidRPr="00DF6D1B">
        <w:rPr>
          <w:rFonts w:eastAsia="Aptos"/>
          <w:highlight w:val="cyan"/>
          <w:u w:val="single"/>
        </w:rPr>
        <w:t>to</w:t>
      </w:r>
      <w:r w:rsidRPr="00DF6D1B">
        <w:rPr>
          <w:rFonts w:eastAsia="Aptos"/>
          <w:u w:val="single"/>
        </w:rPr>
        <w:t xml:space="preserve"> American </w:t>
      </w:r>
      <w:r w:rsidRPr="00DF6D1B">
        <w:rPr>
          <w:rFonts w:eastAsia="Aptos"/>
          <w:highlight w:val="cyan"/>
          <w:u w:val="single"/>
        </w:rPr>
        <w:t>democracy</w:t>
      </w:r>
      <w:r w:rsidRPr="00DF6D1B">
        <w:rPr>
          <w:rFonts w:eastAsia="Aptos"/>
          <w:u w:val="single"/>
        </w:rPr>
        <w:t xml:space="preserve">, </w:t>
      </w:r>
      <w:r w:rsidRPr="00DF6D1B">
        <w:rPr>
          <w:rFonts w:eastAsia="Aptos"/>
          <w:highlight w:val="cyan"/>
          <w:u w:val="single"/>
        </w:rPr>
        <w:t>and</w:t>
      </w:r>
      <w:r w:rsidRPr="00DF6D1B">
        <w:rPr>
          <w:rFonts w:eastAsia="Aptos"/>
          <w:u w:val="single"/>
        </w:rPr>
        <w:t xml:space="preserve"> the Republican Congress was equally dangerous in their blind, shameless support of Trump.  Together they </w:t>
      </w:r>
      <w:r w:rsidRPr="00DF6D1B">
        <w:rPr>
          <w:rFonts w:eastAsia="Aptos"/>
          <w:highlight w:val="cyan"/>
          <w:u w:val="single"/>
        </w:rPr>
        <w:t>constituted  a</w:t>
      </w:r>
      <w:r w:rsidRPr="00DF6D1B">
        <w:rPr>
          <w:rFonts w:eastAsia="Aptos"/>
          <w:u w:val="single"/>
        </w:rPr>
        <w:t xml:space="preserve"> “</w:t>
      </w:r>
      <w:r w:rsidRPr="00DF6D1B">
        <w:rPr>
          <w:rFonts w:eastAsia="Aptos"/>
          <w:highlight w:val="cyan"/>
          <w:u w:val="single"/>
        </w:rPr>
        <w:t>carnage of</w:t>
      </w:r>
      <w:r w:rsidRPr="00DF6D1B">
        <w:rPr>
          <w:rFonts w:eastAsia="Aptos"/>
          <w:u w:val="single"/>
        </w:rPr>
        <w:t xml:space="preserve"> Republican </w:t>
      </w:r>
      <w:r w:rsidRPr="00DF6D1B">
        <w:rPr>
          <w:rFonts w:eastAsia="Aptos"/>
          <w:highlight w:val="cyan"/>
          <w:u w:val="single"/>
        </w:rPr>
        <w:t>misrule</w:t>
      </w:r>
      <w:r w:rsidRPr="00DF6D1B">
        <w:rPr>
          <w:rFonts w:eastAsia="Aptos"/>
          <w:u w:val="single"/>
        </w:rPr>
        <w:t xml:space="preserve"> in Washington.”</w:t>
      </w:r>
      <w:r w:rsidRPr="00DF6D1B">
        <w:rPr>
          <w:rFonts w:eastAsia="Aptos"/>
          <w:sz w:val="16"/>
        </w:rPr>
        <w:t xml:space="preserve"> </w:t>
      </w:r>
    </w:p>
    <w:p w14:paraId="6A76639F" w14:textId="77777777" w:rsidR="003C5752" w:rsidRPr="00DF6D1B" w:rsidRDefault="003C5752" w:rsidP="003C5752">
      <w:pPr>
        <w:rPr>
          <w:rFonts w:eastAsia="Aptos"/>
          <w:u w:val="single"/>
        </w:rPr>
      </w:pPr>
      <w:r w:rsidRPr="00DF6D1B">
        <w:rPr>
          <w:rFonts w:eastAsia="Aptos"/>
          <w:sz w:val="16"/>
        </w:rPr>
        <w:t>Will stated that Trump needed to be “quarantined</w:t>
      </w:r>
      <w:proofErr w:type="gramStart"/>
      <w:r w:rsidRPr="00DF6D1B">
        <w:rPr>
          <w:rFonts w:eastAsia="Aptos"/>
          <w:sz w:val="16"/>
        </w:rPr>
        <w:t>”</w:t>
      </w:r>
      <w:proofErr w:type="gramEnd"/>
      <w:r w:rsidRPr="00DF6D1B">
        <w:rPr>
          <w:rFonts w:eastAsia="Aptos"/>
          <w:sz w:val="16"/>
        </w:rPr>
        <w:t xml:space="preserve"> and the nation protected from Republicans.  </w:t>
      </w:r>
      <w:r w:rsidRPr="00DF6D1B">
        <w:rPr>
          <w:rFonts w:eastAsia="Aptos"/>
          <w:u w:val="single"/>
        </w:rPr>
        <w:t>The threat to the nation was far greater than his low opinion of Democrats.</w:t>
      </w:r>
    </w:p>
    <w:p w14:paraId="5AD8AD37" w14:textId="77777777" w:rsidR="003C5752" w:rsidRPr="00DF6D1B" w:rsidRDefault="003C5752" w:rsidP="003C5752">
      <w:pPr>
        <w:rPr>
          <w:rFonts w:eastAsia="Aptos"/>
          <w:sz w:val="16"/>
        </w:rPr>
      </w:pPr>
      <w:r w:rsidRPr="00DF6D1B">
        <w:rPr>
          <w:rFonts w:eastAsia="Aptos"/>
          <w:sz w:val="16"/>
        </w:rPr>
        <w:t xml:space="preserve">The nation is again in this predicament. America faces a corrupt, would-be dictator with no respect for truth, the rule of law, democracy, or many of his fellow citizens, supported by a dysfunctional Republican Party.  In a recent Time Magazine interview, Trump describes his views for – in the words of the interviewer – an “imperial presidency.”  Choose your term: fascist, authoritarian, dictator, totalitarian, thug, strong man.  </w:t>
      </w:r>
      <w:r w:rsidRPr="00DF6D1B">
        <w:rPr>
          <w:rFonts w:eastAsia="Aptos"/>
          <w:highlight w:val="cyan"/>
          <w:u w:val="single"/>
        </w:rPr>
        <w:t>Trump</w:t>
      </w:r>
      <w:r w:rsidRPr="00DF6D1B">
        <w:rPr>
          <w:rFonts w:eastAsia="Aptos"/>
          <w:u w:val="single"/>
        </w:rPr>
        <w:t xml:space="preserve"> has made clear that he </w:t>
      </w:r>
      <w:r w:rsidRPr="00DF6D1B">
        <w:rPr>
          <w:rFonts w:eastAsia="Aptos"/>
          <w:highlight w:val="cyan"/>
          <w:u w:val="single"/>
        </w:rPr>
        <w:t>will</w:t>
      </w:r>
      <w:r w:rsidRPr="00DF6D1B">
        <w:rPr>
          <w:rFonts w:eastAsia="Aptos"/>
          <w:u w:val="single"/>
        </w:rPr>
        <w:t xml:space="preserve"> work to </w:t>
      </w:r>
      <w:r w:rsidRPr="00DF6D1B">
        <w:rPr>
          <w:rFonts w:eastAsia="Aptos"/>
          <w:b/>
          <w:iCs/>
          <w:highlight w:val="cyan"/>
          <w:u w:val="single"/>
          <w:bdr w:val="single" w:sz="8" w:space="0" w:color="auto"/>
        </w:rPr>
        <w:t>destroy</w:t>
      </w:r>
      <w:r w:rsidRPr="00DF6D1B">
        <w:rPr>
          <w:rFonts w:eastAsia="Aptos"/>
          <w:b/>
          <w:iCs/>
          <w:u w:val="single"/>
          <w:bdr w:val="single" w:sz="8" w:space="0" w:color="auto"/>
        </w:rPr>
        <w:t xml:space="preserve"> American </w:t>
      </w:r>
      <w:r w:rsidRPr="00DF6D1B">
        <w:rPr>
          <w:rFonts w:eastAsia="Aptos"/>
          <w:b/>
          <w:iCs/>
          <w:highlight w:val="cyan"/>
          <w:u w:val="single"/>
          <w:bdr w:val="single" w:sz="8" w:space="0" w:color="auto"/>
        </w:rPr>
        <w:t>democracy</w:t>
      </w:r>
      <w:r w:rsidRPr="00DF6D1B">
        <w:rPr>
          <w:rFonts w:eastAsia="Aptos"/>
          <w:u w:val="single"/>
        </w:rPr>
        <w:t xml:space="preserve"> as we know it.</w:t>
      </w:r>
      <w:r w:rsidRPr="00DF6D1B">
        <w:rPr>
          <w:rFonts w:eastAsia="Aptos"/>
          <w:sz w:val="16"/>
        </w:rPr>
        <w:t xml:space="preserve">  Think of Victor Orban in Hungary and Recep Erdogan in Turkey.</w:t>
      </w:r>
    </w:p>
    <w:p w14:paraId="457A0ABF" w14:textId="77777777" w:rsidR="003C5752" w:rsidRPr="00DF6D1B" w:rsidRDefault="003C5752" w:rsidP="003C5752">
      <w:pPr>
        <w:rPr>
          <w:rFonts w:eastAsia="Aptos"/>
          <w:u w:val="single"/>
        </w:rPr>
      </w:pPr>
      <w:r w:rsidRPr="00DF6D1B">
        <w:rPr>
          <w:rFonts w:eastAsia="Aptos"/>
          <w:sz w:val="16"/>
        </w:rPr>
        <w:t xml:space="preserve">The fact that someone of such low character –  dishonest, vindictive, racist, self-centered, morally reprehensible – could be the nominee of a major political party is mind-boggling.  </w:t>
      </w:r>
      <w:r w:rsidRPr="00DF6D1B">
        <w:rPr>
          <w:rFonts w:eastAsia="Aptos"/>
          <w:u w:val="single"/>
        </w:rPr>
        <w:t xml:space="preserve">But it is the </w:t>
      </w:r>
      <w:r w:rsidRPr="00DF6D1B">
        <w:rPr>
          <w:rFonts w:eastAsia="Aptos"/>
          <w:highlight w:val="cyan"/>
          <w:u w:val="single"/>
        </w:rPr>
        <w:t>undermining</w:t>
      </w:r>
      <w:r w:rsidRPr="00DF6D1B">
        <w:rPr>
          <w:rFonts w:eastAsia="Aptos"/>
          <w:u w:val="single"/>
        </w:rPr>
        <w:t xml:space="preserve"> of </w:t>
      </w:r>
      <w:r w:rsidRPr="00DF6D1B">
        <w:rPr>
          <w:rFonts w:eastAsia="Aptos"/>
          <w:highlight w:val="cyan"/>
          <w:u w:val="single"/>
        </w:rPr>
        <w:t>our</w:t>
      </w:r>
      <w:r w:rsidRPr="00DF6D1B">
        <w:rPr>
          <w:rFonts w:eastAsia="Aptos"/>
          <w:u w:val="single"/>
        </w:rPr>
        <w:t xml:space="preserve"> </w:t>
      </w:r>
      <w:r w:rsidRPr="00DF6D1B">
        <w:rPr>
          <w:rFonts w:eastAsia="Aptos"/>
          <w:highlight w:val="cyan"/>
          <w:u w:val="single"/>
        </w:rPr>
        <w:t>democracy</w:t>
      </w:r>
      <w:r w:rsidRPr="00DF6D1B">
        <w:rPr>
          <w:rFonts w:eastAsia="Aptos"/>
          <w:u w:val="single"/>
        </w:rPr>
        <w:t xml:space="preserve"> that </w:t>
      </w:r>
      <w:r w:rsidRPr="00DF6D1B">
        <w:rPr>
          <w:rFonts w:eastAsia="Aptos"/>
          <w:highlight w:val="cyan"/>
          <w:u w:val="single"/>
        </w:rPr>
        <w:t>remains</w:t>
      </w:r>
      <w:r w:rsidRPr="00DF6D1B">
        <w:rPr>
          <w:rFonts w:eastAsia="Aptos"/>
          <w:u w:val="single"/>
        </w:rPr>
        <w:t xml:space="preserve"> </w:t>
      </w:r>
      <w:r w:rsidRPr="00DF6D1B">
        <w:rPr>
          <w:rFonts w:eastAsia="Aptos"/>
          <w:highlight w:val="cyan"/>
          <w:u w:val="single"/>
        </w:rPr>
        <w:t>Trump’s</w:t>
      </w:r>
      <w:r w:rsidRPr="00DF6D1B">
        <w:rPr>
          <w:rFonts w:eastAsia="Aptos"/>
          <w:u w:val="single"/>
        </w:rPr>
        <w:t xml:space="preserve"> </w:t>
      </w:r>
      <w:r w:rsidRPr="00DF6D1B">
        <w:rPr>
          <w:rFonts w:eastAsia="Aptos"/>
          <w:highlight w:val="cyan"/>
          <w:u w:val="single"/>
        </w:rPr>
        <w:t>greatest</w:t>
      </w:r>
      <w:r w:rsidRPr="00DF6D1B">
        <w:rPr>
          <w:rFonts w:eastAsia="Aptos"/>
          <w:u w:val="single"/>
        </w:rPr>
        <w:t xml:space="preserve"> </w:t>
      </w:r>
      <w:r w:rsidRPr="00DF6D1B">
        <w:rPr>
          <w:rFonts w:eastAsia="Aptos"/>
          <w:highlight w:val="cyan"/>
          <w:u w:val="single"/>
        </w:rPr>
        <w:t>threat</w:t>
      </w:r>
      <w:r w:rsidRPr="00DF6D1B">
        <w:rPr>
          <w:rFonts w:eastAsia="Aptos"/>
          <w:u w:val="single"/>
        </w:rPr>
        <w:t xml:space="preserve"> to the nation.  He tried to influence a tight election in 2016 by hiding damaging information. He tried to overthrow the election of 2020 with violence and criminal behavior when he lost. </w:t>
      </w:r>
      <w:r w:rsidRPr="00DF6D1B">
        <w:rPr>
          <w:rFonts w:eastAsia="Aptos"/>
          <w:highlight w:val="cyan"/>
          <w:u w:val="single"/>
        </w:rPr>
        <w:t>He</w:t>
      </w:r>
      <w:r w:rsidRPr="00DF6D1B">
        <w:rPr>
          <w:rFonts w:eastAsia="Aptos"/>
          <w:u w:val="single"/>
        </w:rPr>
        <w:t xml:space="preserve"> </w:t>
      </w:r>
      <w:r w:rsidRPr="00DF6D1B">
        <w:rPr>
          <w:rFonts w:eastAsia="Aptos"/>
          <w:highlight w:val="cyan"/>
          <w:u w:val="single"/>
        </w:rPr>
        <w:t>will</w:t>
      </w:r>
      <w:r w:rsidRPr="00DF6D1B">
        <w:rPr>
          <w:rFonts w:eastAsia="Aptos"/>
          <w:u w:val="single"/>
        </w:rPr>
        <w:t xml:space="preserve"> </w:t>
      </w:r>
      <w:r w:rsidRPr="00DF6D1B">
        <w:rPr>
          <w:rFonts w:eastAsia="Aptos"/>
          <w:highlight w:val="cyan"/>
          <w:u w:val="single"/>
        </w:rPr>
        <w:t>not</w:t>
      </w:r>
      <w:r w:rsidRPr="00DF6D1B">
        <w:rPr>
          <w:rFonts w:eastAsia="Aptos"/>
          <w:u w:val="single"/>
        </w:rPr>
        <w:t xml:space="preserve"> agree to </w:t>
      </w:r>
      <w:r w:rsidRPr="00DF6D1B">
        <w:rPr>
          <w:rFonts w:eastAsia="Aptos"/>
          <w:highlight w:val="cyan"/>
          <w:u w:val="single"/>
        </w:rPr>
        <w:t>accept</w:t>
      </w:r>
      <w:r w:rsidRPr="00DF6D1B">
        <w:rPr>
          <w:rFonts w:eastAsia="Aptos"/>
          <w:u w:val="single"/>
        </w:rPr>
        <w:t xml:space="preserve"> the results of the </w:t>
      </w:r>
      <w:r w:rsidRPr="00DF6D1B">
        <w:rPr>
          <w:rFonts w:eastAsia="Aptos"/>
          <w:highlight w:val="cyan"/>
          <w:u w:val="single"/>
        </w:rPr>
        <w:t>2024</w:t>
      </w:r>
      <w:r w:rsidRPr="00DF6D1B">
        <w:rPr>
          <w:rFonts w:eastAsia="Aptos"/>
          <w:u w:val="single"/>
        </w:rPr>
        <w:t xml:space="preserve"> </w:t>
      </w:r>
      <w:r w:rsidRPr="00DF6D1B">
        <w:rPr>
          <w:rFonts w:eastAsia="Aptos"/>
          <w:highlight w:val="cyan"/>
          <w:u w:val="single"/>
        </w:rPr>
        <w:t>election</w:t>
      </w:r>
      <w:r w:rsidRPr="00DF6D1B">
        <w:rPr>
          <w:rFonts w:eastAsia="Aptos"/>
          <w:u w:val="single"/>
        </w:rPr>
        <w:t xml:space="preserve">. </w:t>
      </w:r>
    </w:p>
    <w:p w14:paraId="75FB0D36" w14:textId="77777777" w:rsidR="003C5752" w:rsidRPr="00DF6D1B" w:rsidRDefault="003C5752" w:rsidP="003C5752">
      <w:pPr>
        <w:rPr>
          <w:rFonts w:eastAsia="Aptos"/>
          <w:sz w:val="16"/>
        </w:rPr>
      </w:pPr>
      <w:r w:rsidRPr="00DF6D1B">
        <w:rPr>
          <w:rFonts w:eastAsia="Aptos"/>
          <w:sz w:val="16"/>
        </w:rPr>
        <w:t>What more proof does the public need?</w:t>
      </w:r>
    </w:p>
    <w:p w14:paraId="3B36C9ED" w14:textId="77777777" w:rsidR="003C5752" w:rsidRPr="00DF6D1B" w:rsidRDefault="003C5752" w:rsidP="003C5752">
      <w:pPr>
        <w:rPr>
          <w:rFonts w:eastAsia="Aptos"/>
          <w:sz w:val="16"/>
        </w:rPr>
      </w:pPr>
      <w:r w:rsidRPr="00DF6D1B">
        <w:rPr>
          <w:rFonts w:eastAsia="Aptos"/>
          <w:sz w:val="16"/>
        </w:rPr>
        <w:t xml:space="preserve">The Republican “carnage of misrule” has continued for six more years.  Republicans who have spoken out against Trump are censured by their party, primaried, or leave Congress.  Those remaining have done little good for America.  </w:t>
      </w:r>
    </w:p>
    <w:p w14:paraId="3FED65EF" w14:textId="77777777" w:rsidR="003C5752" w:rsidRPr="00DF6D1B" w:rsidRDefault="003C5752" w:rsidP="003C5752">
      <w:pPr>
        <w:rPr>
          <w:rFonts w:eastAsia="Aptos"/>
          <w:sz w:val="16"/>
        </w:rPr>
      </w:pPr>
      <w:r w:rsidRPr="00DF6D1B">
        <w:rPr>
          <w:rFonts w:eastAsia="Aptos"/>
          <w:sz w:val="16"/>
        </w:rPr>
        <w:t>Republicans passed a tax break primarily for rich people.  They acquitted Trump of abuse of power, with only Sen. Mitt Romney voting to convict. The Republican Senate completed the creation of a right-wing U.S. Supreme Court that has been eroding Americans’ rights ever since, including voting rights, women’s rights and public safety. More than 50% of congressional Republicans (147) voted, without merit, not to certify Joe Biden’s election, before acquitting Trump for his role in the January 6th insurrection.</w:t>
      </w:r>
    </w:p>
    <w:p w14:paraId="116C5DB1" w14:textId="77777777" w:rsidR="003C5752" w:rsidRPr="00DF6D1B" w:rsidRDefault="003C5752" w:rsidP="003C5752">
      <w:pPr>
        <w:rPr>
          <w:rFonts w:eastAsia="Aptos"/>
          <w:sz w:val="16"/>
        </w:rPr>
      </w:pPr>
      <w:r w:rsidRPr="00DF6D1B">
        <w:rPr>
          <w:rFonts w:eastAsia="Aptos"/>
          <w:sz w:val="16"/>
        </w:rPr>
        <w:t>Then, as in 2009, Republicans left it almost completely to Democrats to help the economy recover, avoid a recession, and to address issues like drug costs and climate change.</w:t>
      </w:r>
    </w:p>
    <w:p w14:paraId="0552F6F1" w14:textId="77777777" w:rsidR="003C5752" w:rsidRPr="00DF6D1B" w:rsidRDefault="003C5752" w:rsidP="003C5752">
      <w:pPr>
        <w:rPr>
          <w:rFonts w:eastAsia="Aptos"/>
          <w:sz w:val="16"/>
        </w:rPr>
      </w:pPr>
      <w:r w:rsidRPr="00DF6D1B">
        <w:rPr>
          <w:rFonts w:eastAsia="Aptos"/>
          <w:u w:val="single"/>
        </w:rPr>
        <w:t xml:space="preserve">Congressional </w:t>
      </w:r>
      <w:r w:rsidRPr="00DF6D1B">
        <w:rPr>
          <w:rFonts w:eastAsia="Aptos"/>
          <w:highlight w:val="cyan"/>
          <w:u w:val="single"/>
        </w:rPr>
        <w:t>Republicans</w:t>
      </w:r>
      <w:r w:rsidRPr="00DF6D1B">
        <w:rPr>
          <w:rFonts w:eastAsia="Aptos"/>
          <w:u w:val="single"/>
        </w:rPr>
        <w:t xml:space="preserve">, Republican-led states, and MAGA continue to pursue extreme policies and serve as sycophants to Trump, </w:t>
      </w:r>
      <w:r w:rsidRPr="00DF6D1B">
        <w:rPr>
          <w:rFonts w:eastAsia="Aptos"/>
          <w:highlight w:val="cyan"/>
          <w:u w:val="single"/>
        </w:rPr>
        <w:t>operating</w:t>
      </w:r>
      <w:r w:rsidRPr="00DF6D1B">
        <w:rPr>
          <w:rFonts w:eastAsia="Aptos"/>
          <w:u w:val="single"/>
        </w:rPr>
        <w:t xml:space="preserve"> almost </w:t>
      </w:r>
      <w:r w:rsidRPr="00DF6D1B">
        <w:rPr>
          <w:rFonts w:eastAsia="Aptos"/>
          <w:highlight w:val="cyan"/>
          <w:u w:val="single"/>
        </w:rPr>
        <w:t>like</w:t>
      </w:r>
      <w:r w:rsidRPr="00DF6D1B">
        <w:rPr>
          <w:rFonts w:eastAsia="Aptos"/>
          <w:u w:val="single"/>
        </w:rPr>
        <w:t xml:space="preserve"> </w:t>
      </w:r>
      <w:r w:rsidRPr="00DF6D1B">
        <w:rPr>
          <w:rFonts w:eastAsia="Aptos"/>
          <w:highlight w:val="cyan"/>
          <w:u w:val="single"/>
        </w:rPr>
        <w:t>a cult.</w:t>
      </w:r>
      <w:r w:rsidRPr="00DF6D1B">
        <w:rPr>
          <w:rFonts w:eastAsia="Aptos"/>
          <w:u w:val="single"/>
        </w:rPr>
        <w:t xml:space="preserve"> </w:t>
      </w:r>
      <w:r w:rsidRPr="00DF6D1B">
        <w:rPr>
          <w:rFonts w:eastAsia="Aptos"/>
          <w:sz w:val="16"/>
        </w:rPr>
        <w:t xml:space="preserve"> Trump’s vice-presidential hopefuls cannot afford to admit that Trump lost the 2020 election, an established fact. The chaos in the Republican-led House during the past two years is a matter of record.   </w:t>
      </w:r>
    </w:p>
    <w:p w14:paraId="5AD83266" w14:textId="77777777" w:rsidR="003C5752" w:rsidRPr="00DF6D1B" w:rsidRDefault="003C5752" w:rsidP="003C5752">
      <w:pPr>
        <w:rPr>
          <w:rFonts w:eastAsia="Aptos"/>
          <w:u w:val="single"/>
        </w:rPr>
      </w:pPr>
      <w:r w:rsidRPr="00DF6D1B">
        <w:rPr>
          <w:rFonts w:eastAsia="Aptos"/>
          <w:sz w:val="16"/>
        </w:rPr>
        <w:t xml:space="preserve">George Will also observed that, “just as magnets attract iron filings, Trump attracts, and is attracted to, louts.”  So far </w:t>
      </w:r>
      <w:r w:rsidRPr="00DF6D1B">
        <w:rPr>
          <w:rFonts w:eastAsia="Aptos"/>
          <w:u w:val="single"/>
        </w:rPr>
        <w:t xml:space="preserve">this has included over </w:t>
      </w:r>
      <w:r w:rsidRPr="00DF6D1B">
        <w:rPr>
          <w:rFonts w:eastAsia="Aptos"/>
          <w:highlight w:val="cyan"/>
          <w:u w:val="single"/>
        </w:rPr>
        <w:t>a</w:t>
      </w:r>
      <w:r w:rsidRPr="00DF6D1B">
        <w:rPr>
          <w:rFonts w:eastAsia="Aptos"/>
          <w:u w:val="single"/>
        </w:rPr>
        <w:t xml:space="preserve"> </w:t>
      </w:r>
      <w:r w:rsidRPr="00DF6D1B">
        <w:rPr>
          <w:rFonts w:eastAsia="Aptos"/>
          <w:highlight w:val="cyan"/>
          <w:u w:val="single"/>
        </w:rPr>
        <w:t>dozen</w:t>
      </w:r>
      <w:r w:rsidRPr="00DF6D1B">
        <w:rPr>
          <w:rFonts w:eastAsia="Aptos"/>
          <w:u w:val="single"/>
        </w:rPr>
        <w:t xml:space="preserve"> close </w:t>
      </w:r>
      <w:r w:rsidRPr="00DF6D1B">
        <w:rPr>
          <w:rFonts w:eastAsia="Aptos"/>
          <w:highlight w:val="cyan"/>
          <w:u w:val="single"/>
        </w:rPr>
        <w:t>associates</w:t>
      </w:r>
      <w:r w:rsidRPr="00DF6D1B">
        <w:rPr>
          <w:rFonts w:eastAsia="Aptos"/>
          <w:u w:val="single"/>
        </w:rPr>
        <w:t xml:space="preserve"> who have been </w:t>
      </w:r>
      <w:r w:rsidRPr="00DF6D1B">
        <w:rPr>
          <w:rFonts w:eastAsia="Aptos"/>
          <w:highlight w:val="cyan"/>
          <w:u w:val="single"/>
        </w:rPr>
        <w:t>convicted of felonies</w:t>
      </w:r>
      <w:r w:rsidRPr="00DF6D1B">
        <w:rPr>
          <w:rFonts w:eastAsia="Aptos"/>
          <w:sz w:val="16"/>
        </w:rPr>
        <w:t xml:space="preserve">, as well as numerous others who are under indictment at both the federal and state level.  His supporters include white supremacists, Christian nationalists, conspiracy theorists, armed anti-government militias, neo-Nazis, election deniers, and a variety of other extremists.  </w:t>
      </w:r>
    </w:p>
    <w:p w14:paraId="33124B65" w14:textId="77777777" w:rsidR="003C5752" w:rsidRPr="00DF6D1B" w:rsidRDefault="003C5752" w:rsidP="003C5752">
      <w:pPr>
        <w:rPr>
          <w:rFonts w:eastAsia="Aptos"/>
          <w:u w:val="single"/>
        </w:rPr>
      </w:pPr>
      <w:r w:rsidRPr="00DF6D1B">
        <w:rPr>
          <w:rFonts w:eastAsia="Aptos"/>
          <w:u w:val="single"/>
        </w:rPr>
        <w:t xml:space="preserve">The </w:t>
      </w:r>
      <w:r w:rsidRPr="00DF6D1B">
        <w:rPr>
          <w:rFonts w:eastAsia="Aptos"/>
          <w:highlight w:val="cyan"/>
          <w:u w:val="single"/>
        </w:rPr>
        <w:t>America</w:t>
      </w:r>
      <w:r w:rsidRPr="00DF6D1B">
        <w:rPr>
          <w:rFonts w:eastAsia="Aptos"/>
          <w:u w:val="single"/>
        </w:rPr>
        <w:t xml:space="preserve"> we cherish </w:t>
      </w:r>
      <w:r w:rsidRPr="00DF6D1B">
        <w:rPr>
          <w:rFonts w:eastAsia="Aptos"/>
          <w:highlight w:val="cyan"/>
          <w:u w:val="single"/>
        </w:rPr>
        <w:t>is unlikely to survive</w:t>
      </w:r>
      <w:r w:rsidRPr="00DF6D1B">
        <w:rPr>
          <w:rFonts w:eastAsia="Aptos"/>
          <w:u w:val="single"/>
        </w:rPr>
        <w:t xml:space="preserve"> an authoritarian president, advised and supported by anti-democratic </w:t>
      </w:r>
      <w:r w:rsidRPr="00DF6D1B">
        <w:rPr>
          <w:rFonts w:eastAsia="Aptos"/>
          <w:highlight w:val="cyan"/>
          <w:u w:val="single"/>
        </w:rPr>
        <w:t>extremists</w:t>
      </w:r>
      <w:r w:rsidRPr="00DF6D1B">
        <w:rPr>
          <w:rFonts w:eastAsia="Aptos"/>
          <w:u w:val="single"/>
        </w:rPr>
        <w:t>, matched with a do-nothing, dysfunctional Congress, and helped along by a far-right Republican Supreme Court.</w:t>
      </w:r>
    </w:p>
    <w:p w14:paraId="5FE34173" w14:textId="77777777" w:rsidR="003C5752" w:rsidRPr="00DF6D1B" w:rsidRDefault="003C5752" w:rsidP="003C5752">
      <w:pPr>
        <w:keepNext/>
        <w:keepLines/>
        <w:spacing w:before="40" w:after="0"/>
        <w:outlineLvl w:val="3"/>
        <w:rPr>
          <w:rFonts w:eastAsia="Times New Roman" w:cs="Times New Roman"/>
          <w:b/>
          <w:iCs/>
          <w:sz w:val="26"/>
          <w:szCs w:val="26"/>
        </w:rPr>
      </w:pPr>
      <w:r w:rsidRPr="00DF6D1B">
        <w:rPr>
          <w:rFonts w:eastAsia="Times New Roman" w:cs="Times New Roman"/>
          <w:b/>
          <w:iCs/>
          <w:sz w:val="26"/>
          <w:szCs w:val="26"/>
        </w:rPr>
        <w:t>Trump Threatens Democracy</w:t>
      </w:r>
    </w:p>
    <w:p w14:paraId="2C52B7DD" w14:textId="77777777" w:rsidR="003C5752" w:rsidRPr="00DF6D1B" w:rsidRDefault="003C5752" w:rsidP="003C5752">
      <w:pPr>
        <w:rPr>
          <w:rFonts w:eastAsia="Aptos"/>
        </w:rPr>
      </w:pPr>
      <w:r w:rsidRPr="00DF6D1B">
        <w:rPr>
          <w:rFonts w:eastAsia="Aptos"/>
        </w:rPr>
        <w:t xml:space="preserve">Marc </w:t>
      </w:r>
      <w:r w:rsidRPr="00DF6D1B">
        <w:rPr>
          <w:rFonts w:eastAsia="Aptos"/>
          <w:b/>
          <w:bCs/>
          <w:sz w:val="26"/>
        </w:rPr>
        <w:t>Elias 23</w:t>
      </w:r>
      <w:r w:rsidRPr="00DF6D1B">
        <w:rPr>
          <w:rFonts w:eastAsia="Aptos"/>
        </w:rPr>
        <w:t>, lawyer and founder of Democracy Docket, 12/6/24, “Donald Trump’s plot against America”, https://www.democracydocket.com/opinion/donald-trumps-plot-against-america/, WF</w:t>
      </w:r>
    </w:p>
    <w:p w14:paraId="7C646004" w14:textId="77777777" w:rsidR="003C5752" w:rsidRPr="00DF6D1B" w:rsidRDefault="003C5752" w:rsidP="003C5752">
      <w:pPr>
        <w:rPr>
          <w:rFonts w:eastAsia="Aptos"/>
        </w:rPr>
      </w:pPr>
      <w:r w:rsidRPr="00DF6D1B">
        <w:rPr>
          <w:rFonts w:eastAsia="Aptos"/>
          <w:u w:val="single"/>
        </w:rPr>
        <w:t xml:space="preserve">Donald </w:t>
      </w:r>
      <w:r w:rsidRPr="00DF6D1B">
        <w:rPr>
          <w:rFonts w:eastAsia="Aptos"/>
          <w:highlight w:val="cyan"/>
          <w:u w:val="single"/>
        </w:rPr>
        <w:t>Trump</w:t>
      </w:r>
      <w:r w:rsidRPr="00DF6D1B">
        <w:rPr>
          <w:rFonts w:eastAsia="Aptos"/>
          <w:u w:val="single"/>
        </w:rPr>
        <w:t xml:space="preserve"> is </w:t>
      </w:r>
      <w:r w:rsidRPr="00DF6D1B">
        <w:rPr>
          <w:rFonts w:eastAsia="Aptos"/>
          <w:highlight w:val="cyan"/>
          <w:u w:val="single"/>
        </w:rPr>
        <w:t xml:space="preserve">plotting to </w:t>
      </w:r>
      <w:r w:rsidRPr="00DF6D1B">
        <w:rPr>
          <w:rFonts w:eastAsia="Aptos"/>
          <w:b/>
          <w:iCs/>
          <w:highlight w:val="cyan"/>
          <w:u w:val="single"/>
          <w:bdr w:val="single" w:sz="8" w:space="0" w:color="auto"/>
        </w:rPr>
        <w:t>overthrow</w:t>
      </w:r>
      <w:r w:rsidRPr="00DF6D1B">
        <w:rPr>
          <w:rFonts w:eastAsia="Aptos"/>
          <w:b/>
          <w:iCs/>
          <w:u w:val="single"/>
          <w:bdr w:val="single" w:sz="8" w:space="0" w:color="auto"/>
        </w:rPr>
        <w:t xml:space="preserve"> American </w:t>
      </w:r>
      <w:r w:rsidRPr="00DF6D1B">
        <w:rPr>
          <w:rFonts w:eastAsia="Aptos"/>
          <w:b/>
          <w:iCs/>
          <w:highlight w:val="cyan"/>
          <w:u w:val="single"/>
          <w:bdr w:val="single" w:sz="8" w:space="0" w:color="auto"/>
        </w:rPr>
        <w:t>democracy</w:t>
      </w:r>
      <w:r w:rsidRPr="00DF6D1B">
        <w:rPr>
          <w:rFonts w:eastAsia="Aptos"/>
          <w:u w:val="single"/>
        </w:rPr>
        <w:t>.</w:t>
      </w:r>
      <w:r w:rsidRPr="00DF6D1B">
        <w:rPr>
          <w:rFonts w:eastAsia="Aptos"/>
        </w:rPr>
        <w:t xml:space="preserve"> It is not a secret, and he is not subtle. The only question is whether enough people will care enough to stop it.</w:t>
      </w:r>
    </w:p>
    <w:p w14:paraId="31C46547" w14:textId="77777777" w:rsidR="003C5752" w:rsidRPr="00DF6D1B" w:rsidRDefault="003C5752" w:rsidP="003C5752">
      <w:pPr>
        <w:rPr>
          <w:rFonts w:eastAsia="Aptos"/>
          <w:u w:val="single"/>
        </w:rPr>
      </w:pPr>
      <w:r w:rsidRPr="00DF6D1B">
        <w:rPr>
          <w:rFonts w:eastAsia="Aptos"/>
        </w:rPr>
        <w:t xml:space="preserve">Trump is not hiding his intentions for a second term. </w:t>
      </w:r>
      <w:r w:rsidRPr="00DF6D1B">
        <w:rPr>
          <w:rFonts w:eastAsia="Aptos"/>
          <w:highlight w:val="cyan"/>
          <w:u w:val="single"/>
        </w:rPr>
        <w:t>Echoing</w:t>
      </w:r>
      <w:r w:rsidRPr="00DF6D1B">
        <w:rPr>
          <w:rFonts w:eastAsia="Aptos"/>
          <w:u w:val="single"/>
        </w:rPr>
        <w:t xml:space="preserve"> </w:t>
      </w:r>
      <w:r w:rsidRPr="00DF6D1B">
        <w:rPr>
          <w:rFonts w:eastAsia="Aptos"/>
          <w:highlight w:val="cyan"/>
          <w:u w:val="single"/>
        </w:rPr>
        <w:t>Hitler</w:t>
      </w:r>
      <w:r w:rsidRPr="00DF6D1B">
        <w:rPr>
          <w:rFonts w:eastAsia="Aptos"/>
          <w:u w:val="single"/>
        </w:rPr>
        <w:t xml:space="preserve">’s rise to power, he has called his political </w:t>
      </w:r>
      <w:proofErr w:type="gramStart"/>
      <w:r w:rsidRPr="00DF6D1B">
        <w:rPr>
          <w:rFonts w:eastAsia="Aptos"/>
          <w:u w:val="single"/>
        </w:rPr>
        <w:t>enemies</w:t>
      </w:r>
      <w:proofErr w:type="gramEnd"/>
      <w:r w:rsidRPr="00DF6D1B">
        <w:rPr>
          <w:rFonts w:eastAsia="Aptos"/>
          <w:u w:val="single"/>
        </w:rPr>
        <w:t xml:space="preserve"> “vermin” and promised his supporters that, if elected, </w:t>
      </w:r>
      <w:r w:rsidRPr="00DF6D1B">
        <w:rPr>
          <w:rFonts w:eastAsia="Aptos"/>
          <w:highlight w:val="cyan"/>
          <w:u w:val="single"/>
        </w:rPr>
        <w:t>he</w:t>
      </w:r>
      <w:r w:rsidRPr="00DF6D1B">
        <w:rPr>
          <w:rFonts w:eastAsia="Aptos"/>
          <w:u w:val="single"/>
        </w:rPr>
        <w:t xml:space="preserve"> </w:t>
      </w:r>
      <w:r w:rsidRPr="00DF6D1B">
        <w:rPr>
          <w:rFonts w:eastAsia="Aptos"/>
          <w:highlight w:val="cyan"/>
          <w:u w:val="single"/>
        </w:rPr>
        <w:t>would</w:t>
      </w:r>
      <w:r w:rsidRPr="00DF6D1B">
        <w:rPr>
          <w:rFonts w:eastAsia="Aptos"/>
          <w:u w:val="single"/>
        </w:rPr>
        <w:t xml:space="preserve"> be their “retribution.”</w:t>
      </w:r>
    </w:p>
    <w:p w14:paraId="566E16F4" w14:textId="77777777" w:rsidR="003C5752" w:rsidRPr="00DF6D1B" w:rsidRDefault="003C5752" w:rsidP="003C5752">
      <w:pPr>
        <w:rPr>
          <w:rFonts w:eastAsia="Aptos"/>
          <w:u w:val="single"/>
        </w:rPr>
      </w:pPr>
      <w:r w:rsidRPr="00DF6D1B">
        <w:rPr>
          <w:rFonts w:eastAsia="Aptos"/>
        </w:rPr>
        <w:t xml:space="preserve">Trump’s enablers have outlined a plan for him to replace tens of thousands of career civil servants with MAGA loyalists and to take personal control of the U.S. Department of Justice (DOJ) to prosecute his political rivals. He is almost certain to use an old law — the Insurrection Act — </w:t>
      </w:r>
      <w:r w:rsidRPr="00DF6D1B">
        <w:rPr>
          <w:rFonts w:eastAsia="Aptos"/>
          <w:u w:val="single"/>
        </w:rPr>
        <w:t xml:space="preserve">to </w:t>
      </w:r>
      <w:r w:rsidRPr="00DF6D1B">
        <w:rPr>
          <w:rFonts w:eastAsia="Aptos"/>
          <w:highlight w:val="cyan"/>
          <w:u w:val="single"/>
        </w:rPr>
        <w:t>convert</w:t>
      </w:r>
      <w:r w:rsidRPr="00DF6D1B">
        <w:rPr>
          <w:rFonts w:eastAsia="Aptos"/>
          <w:u w:val="single"/>
        </w:rPr>
        <w:t xml:space="preserve"> the </w:t>
      </w:r>
      <w:r w:rsidRPr="00DF6D1B">
        <w:rPr>
          <w:rFonts w:eastAsia="Aptos"/>
          <w:highlight w:val="cyan"/>
          <w:u w:val="single"/>
        </w:rPr>
        <w:t>military</w:t>
      </w:r>
      <w:r w:rsidRPr="00DF6D1B">
        <w:rPr>
          <w:rFonts w:eastAsia="Aptos"/>
          <w:u w:val="single"/>
        </w:rPr>
        <w:t xml:space="preserve"> </w:t>
      </w:r>
      <w:r w:rsidRPr="00DF6D1B">
        <w:rPr>
          <w:rFonts w:eastAsia="Aptos"/>
          <w:highlight w:val="cyan"/>
          <w:u w:val="single"/>
        </w:rPr>
        <w:t>into</w:t>
      </w:r>
      <w:r w:rsidRPr="00DF6D1B">
        <w:rPr>
          <w:rFonts w:eastAsia="Aptos"/>
          <w:u w:val="single"/>
        </w:rPr>
        <w:t xml:space="preserve"> </w:t>
      </w:r>
      <w:r w:rsidRPr="00DF6D1B">
        <w:rPr>
          <w:rFonts w:eastAsia="Aptos"/>
          <w:highlight w:val="cyan"/>
          <w:u w:val="single"/>
        </w:rPr>
        <w:t>his</w:t>
      </w:r>
      <w:r w:rsidRPr="00DF6D1B">
        <w:rPr>
          <w:rFonts w:eastAsia="Aptos"/>
          <w:u w:val="single"/>
        </w:rPr>
        <w:t xml:space="preserve"> personal domestic </w:t>
      </w:r>
      <w:r w:rsidRPr="00DF6D1B">
        <w:rPr>
          <w:rFonts w:eastAsia="Aptos"/>
          <w:highlight w:val="cyan"/>
          <w:u w:val="single"/>
        </w:rPr>
        <w:t xml:space="preserve">police </w:t>
      </w:r>
      <w:r w:rsidRPr="00DF6D1B">
        <w:rPr>
          <w:rFonts w:eastAsia="Aptos"/>
          <w:u w:val="single"/>
        </w:rPr>
        <w:t>force.</w:t>
      </w:r>
    </w:p>
    <w:p w14:paraId="58737764" w14:textId="77777777" w:rsidR="003C5752" w:rsidRPr="00DF6D1B" w:rsidRDefault="003C5752" w:rsidP="003C5752">
      <w:pPr>
        <w:rPr>
          <w:rFonts w:eastAsia="Aptos"/>
        </w:rPr>
      </w:pPr>
      <w:r w:rsidRPr="00DF6D1B">
        <w:rPr>
          <w:rFonts w:eastAsia="Aptos"/>
        </w:rPr>
        <w:t xml:space="preserve">Since his power comes from a bottomless capacity to lie, </w:t>
      </w:r>
      <w:r w:rsidRPr="00DF6D1B">
        <w:rPr>
          <w:rFonts w:eastAsia="Aptos"/>
          <w:highlight w:val="cyan"/>
          <w:u w:val="single"/>
        </w:rPr>
        <w:t>he has contempt for</w:t>
      </w:r>
      <w:r w:rsidRPr="00DF6D1B">
        <w:rPr>
          <w:rFonts w:eastAsia="Aptos"/>
          <w:u w:val="single"/>
        </w:rPr>
        <w:t xml:space="preserve"> the free </w:t>
      </w:r>
      <w:r w:rsidRPr="00DF6D1B">
        <w:rPr>
          <w:rFonts w:eastAsia="Aptos"/>
          <w:highlight w:val="cyan"/>
          <w:u w:val="single"/>
        </w:rPr>
        <w:t>press</w:t>
      </w:r>
      <w:r w:rsidRPr="00DF6D1B">
        <w:rPr>
          <w:rFonts w:eastAsia="Aptos"/>
          <w:u w:val="single"/>
        </w:rPr>
        <w:t>, which he calls the “enemy of the people.”</w:t>
      </w:r>
      <w:r w:rsidRPr="00DF6D1B">
        <w:rPr>
          <w:rFonts w:eastAsia="Aptos"/>
        </w:rPr>
        <w:t xml:space="preserve"> He recently suggested that the government should censor or shut down media platforms he dislikes.</w:t>
      </w:r>
    </w:p>
    <w:p w14:paraId="60B80E9E" w14:textId="77777777" w:rsidR="003C5752" w:rsidRPr="00DF6D1B" w:rsidRDefault="003C5752" w:rsidP="003C5752">
      <w:pPr>
        <w:rPr>
          <w:rFonts w:eastAsia="Aptos"/>
        </w:rPr>
      </w:pPr>
      <w:r w:rsidRPr="00DF6D1B">
        <w:rPr>
          <w:rFonts w:eastAsia="Aptos"/>
          <w:u w:val="single"/>
        </w:rPr>
        <w:t xml:space="preserve">His most brazen attacks on democracy manifested in the aftermath of 2020. Since his loss to President Joe Biden, </w:t>
      </w:r>
      <w:r w:rsidRPr="00DF6D1B">
        <w:rPr>
          <w:rFonts w:eastAsia="Aptos"/>
          <w:highlight w:val="cyan"/>
          <w:u w:val="single"/>
        </w:rPr>
        <w:t>Trump</w:t>
      </w:r>
      <w:r w:rsidRPr="00DF6D1B">
        <w:rPr>
          <w:rFonts w:eastAsia="Aptos"/>
          <w:u w:val="single"/>
        </w:rPr>
        <w:t xml:space="preserve"> has </w:t>
      </w:r>
      <w:r w:rsidRPr="00DF6D1B">
        <w:rPr>
          <w:rFonts w:eastAsia="Aptos"/>
          <w:highlight w:val="cyan"/>
          <w:u w:val="single"/>
        </w:rPr>
        <w:t>advocated for discarding</w:t>
      </w:r>
      <w:r w:rsidRPr="00DF6D1B">
        <w:rPr>
          <w:rFonts w:eastAsia="Aptos"/>
          <w:u w:val="single"/>
        </w:rPr>
        <w:t xml:space="preserve"> lawful </w:t>
      </w:r>
      <w:r w:rsidRPr="00DF6D1B">
        <w:rPr>
          <w:rFonts w:eastAsia="Aptos"/>
          <w:highlight w:val="cyan"/>
          <w:u w:val="single"/>
        </w:rPr>
        <w:t>ballots</w:t>
      </w:r>
      <w:r w:rsidRPr="00DF6D1B">
        <w:rPr>
          <w:rFonts w:eastAsia="Aptos"/>
          <w:u w:val="single"/>
        </w:rPr>
        <w:t xml:space="preserve">, </w:t>
      </w:r>
      <w:r w:rsidRPr="00DF6D1B">
        <w:rPr>
          <w:rFonts w:eastAsia="Aptos"/>
          <w:highlight w:val="cyan"/>
          <w:u w:val="single"/>
        </w:rPr>
        <w:t>tampering with election</w:t>
      </w:r>
      <w:r w:rsidRPr="00DF6D1B">
        <w:rPr>
          <w:rFonts w:eastAsia="Aptos"/>
          <w:u w:val="single"/>
        </w:rPr>
        <w:t xml:space="preserve"> certification </w:t>
      </w:r>
      <w:r w:rsidRPr="00DF6D1B">
        <w:rPr>
          <w:rFonts w:eastAsia="Aptos"/>
          <w:highlight w:val="cyan"/>
          <w:u w:val="single"/>
        </w:rPr>
        <w:t>and</w:t>
      </w:r>
      <w:r w:rsidRPr="00DF6D1B">
        <w:rPr>
          <w:rFonts w:eastAsia="Aptos"/>
          <w:u w:val="single"/>
        </w:rPr>
        <w:t xml:space="preserve"> </w:t>
      </w:r>
      <w:r w:rsidRPr="00DF6D1B">
        <w:rPr>
          <w:rFonts w:eastAsia="Aptos"/>
          <w:highlight w:val="cyan"/>
          <w:u w:val="single"/>
        </w:rPr>
        <w:t>throwing out</w:t>
      </w:r>
      <w:r w:rsidRPr="00DF6D1B">
        <w:rPr>
          <w:rFonts w:eastAsia="Aptos"/>
          <w:u w:val="single"/>
        </w:rPr>
        <w:t xml:space="preserve"> entire states’ </w:t>
      </w:r>
      <w:r w:rsidRPr="00DF6D1B">
        <w:rPr>
          <w:rFonts w:eastAsia="Aptos"/>
          <w:highlight w:val="cyan"/>
          <w:u w:val="single"/>
        </w:rPr>
        <w:t>results</w:t>
      </w:r>
      <w:r w:rsidRPr="00DF6D1B">
        <w:rPr>
          <w:rFonts w:eastAsia="Aptos"/>
        </w:rPr>
        <w:t xml:space="preserve">. </w:t>
      </w:r>
    </w:p>
    <w:p w14:paraId="1015B4B1" w14:textId="77777777" w:rsidR="003C5752" w:rsidRPr="00DF6D1B" w:rsidRDefault="003C5752" w:rsidP="003C5752">
      <w:pPr>
        <w:rPr>
          <w:rFonts w:eastAsia="Aptos"/>
        </w:rPr>
      </w:pPr>
      <w:r w:rsidRPr="00DF6D1B">
        <w:rPr>
          <w:rFonts w:eastAsia="Aptos"/>
        </w:rPr>
        <w:t>He supports voter intimidation and voter suppression, often with a racist dimension. Recently, he unveiled a new “guard the vote” strategy, urging his supporters to monitor the vote-counting process in blue cities like Atlanta, Detroit and Philadelphia. If Trump regains power, these abuses would just be the beginning.</w:t>
      </w:r>
    </w:p>
    <w:p w14:paraId="2BC1B65B" w14:textId="77777777" w:rsidR="003C5752" w:rsidRPr="00DF6D1B" w:rsidRDefault="003C5752" w:rsidP="003C5752">
      <w:pPr>
        <w:rPr>
          <w:rFonts w:eastAsia="Aptos"/>
          <w:u w:val="single"/>
        </w:rPr>
      </w:pPr>
      <w:r w:rsidRPr="00DF6D1B">
        <w:rPr>
          <w:rFonts w:eastAsia="Aptos"/>
        </w:rPr>
        <w:t>Though state laws generally govern elections</w:t>
      </w:r>
      <w:r w:rsidRPr="00DF6D1B">
        <w:rPr>
          <w:rFonts w:eastAsia="Aptos"/>
          <w:u w:val="single"/>
        </w:rPr>
        <w:t xml:space="preserve">, </w:t>
      </w:r>
      <w:r w:rsidRPr="00DF6D1B">
        <w:rPr>
          <w:rFonts w:eastAsia="Aptos"/>
          <w:highlight w:val="cyan"/>
          <w:u w:val="single"/>
        </w:rPr>
        <w:t>Trump</w:t>
      </w:r>
      <w:r w:rsidRPr="00DF6D1B">
        <w:rPr>
          <w:rFonts w:eastAsia="Aptos"/>
          <w:u w:val="single"/>
        </w:rPr>
        <w:t xml:space="preserve"> </w:t>
      </w:r>
      <w:r w:rsidRPr="00DF6D1B">
        <w:rPr>
          <w:rFonts w:eastAsia="Aptos"/>
          <w:highlight w:val="cyan"/>
          <w:u w:val="single"/>
        </w:rPr>
        <w:t>would</w:t>
      </w:r>
      <w:r w:rsidRPr="00DF6D1B">
        <w:rPr>
          <w:rFonts w:eastAsia="Aptos"/>
          <w:u w:val="single"/>
        </w:rPr>
        <w:t xml:space="preserve"> assuredly use the federal government to </w:t>
      </w:r>
      <w:r w:rsidRPr="00DF6D1B">
        <w:rPr>
          <w:rFonts w:eastAsia="Aptos"/>
          <w:highlight w:val="cyan"/>
          <w:u w:val="single"/>
        </w:rPr>
        <w:t>seize</w:t>
      </w:r>
      <w:r w:rsidRPr="00DF6D1B">
        <w:rPr>
          <w:rFonts w:eastAsia="Aptos"/>
          <w:u w:val="single"/>
        </w:rPr>
        <w:t xml:space="preserve"> voting machines and ballots. Anyone who thinks that a re-elected President Trump would not insist on controlling ballot counting and certification has simply not been paying attention.</w:t>
      </w:r>
    </w:p>
    <w:p w14:paraId="417D828C" w14:textId="77777777" w:rsidR="003C5752" w:rsidRPr="00DF6D1B" w:rsidRDefault="003C5752" w:rsidP="003C5752">
      <w:pPr>
        <w:rPr>
          <w:rFonts w:eastAsia="Aptos"/>
        </w:rPr>
      </w:pPr>
      <w:r w:rsidRPr="00DF6D1B">
        <w:rPr>
          <w:rFonts w:eastAsia="Aptos"/>
        </w:rPr>
        <w:t xml:space="preserve">Trump’s attack on the legal system would not be confined to spurious criminal prosecutions of others. He would also use it to personally benefit himself and his most violent supporters. </w:t>
      </w:r>
    </w:p>
    <w:p w14:paraId="07060543" w14:textId="77777777" w:rsidR="003C5752" w:rsidRPr="00DF6D1B" w:rsidRDefault="003C5752" w:rsidP="003C5752">
      <w:pPr>
        <w:rPr>
          <w:rFonts w:eastAsia="Aptos"/>
        </w:rPr>
      </w:pPr>
      <w:r w:rsidRPr="00DF6D1B">
        <w:rPr>
          <w:rFonts w:eastAsia="Aptos"/>
        </w:rPr>
        <w:t xml:space="preserve">He would almost certainly pardon all the Jan. 6 insurrectionists. Worse, he would abuse his office to block his own criminal prosecutions. </w:t>
      </w:r>
    </w:p>
    <w:p w14:paraId="0D048AFF" w14:textId="77777777" w:rsidR="003C5752" w:rsidRPr="00DF6D1B" w:rsidRDefault="003C5752" w:rsidP="003C5752">
      <w:pPr>
        <w:rPr>
          <w:rFonts w:eastAsia="Aptos"/>
        </w:rPr>
      </w:pPr>
      <w:r w:rsidRPr="00DF6D1B">
        <w:rPr>
          <w:rFonts w:eastAsia="Aptos"/>
        </w:rPr>
        <w:t>Regardless of the law, he would immediately take steps to fire all the prosecutors in the two federal cases against him. Who would dare stop him? The DOJ and the military would become a weapon to end all four criminal cases in which he is a defendant, while initiating retaliatory criminal investigations against others</w:t>
      </w:r>
    </w:p>
    <w:p w14:paraId="02552033" w14:textId="77777777" w:rsidR="003C5752" w:rsidRPr="00DF6D1B" w:rsidRDefault="003C5752" w:rsidP="003C5752">
      <w:pPr>
        <w:rPr>
          <w:rFonts w:eastAsia="Aptos"/>
          <w:u w:val="single"/>
        </w:rPr>
      </w:pPr>
      <w:r w:rsidRPr="00DF6D1B">
        <w:rPr>
          <w:rFonts w:eastAsia="Aptos"/>
          <w:u w:val="single"/>
        </w:rPr>
        <w:t xml:space="preserve">If all of this sounds terrifying, it is. If this sounds unrealistic, then you have learned little from history of how </w:t>
      </w:r>
      <w:r w:rsidRPr="00DF6D1B">
        <w:rPr>
          <w:rFonts w:eastAsia="Aptos"/>
          <w:highlight w:val="cyan"/>
          <w:u w:val="single"/>
        </w:rPr>
        <w:t>democracies are replaced by despotic regimes</w:t>
      </w:r>
      <w:r w:rsidRPr="00DF6D1B">
        <w:rPr>
          <w:rFonts w:eastAsia="Aptos"/>
          <w:u w:val="single"/>
        </w:rPr>
        <w:t xml:space="preserve">. </w:t>
      </w:r>
      <w:r w:rsidRPr="00DF6D1B">
        <w:rPr>
          <w:rFonts w:eastAsia="Aptos"/>
          <w:highlight w:val="cyan"/>
          <w:u w:val="single"/>
        </w:rPr>
        <w:t>Hitler</w:t>
      </w:r>
      <w:r w:rsidRPr="00DF6D1B">
        <w:rPr>
          <w:rFonts w:eastAsia="Aptos"/>
          <w:u w:val="single"/>
        </w:rPr>
        <w:t xml:space="preserve"> did not </w:t>
      </w:r>
      <w:r w:rsidRPr="00DF6D1B">
        <w:rPr>
          <w:rFonts w:eastAsia="Aptos"/>
          <w:highlight w:val="cyan"/>
          <w:u w:val="single"/>
        </w:rPr>
        <w:t>come to power</w:t>
      </w:r>
      <w:r w:rsidRPr="00DF6D1B">
        <w:rPr>
          <w:rFonts w:eastAsia="Aptos"/>
          <w:u w:val="single"/>
        </w:rPr>
        <w:t xml:space="preserve"> in a coup, but rather </w:t>
      </w:r>
      <w:r w:rsidRPr="00DF6D1B">
        <w:rPr>
          <w:rFonts w:eastAsia="Aptos"/>
          <w:highlight w:val="cyan"/>
          <w:u w:val="single"/>
        </w:rPr>
        <w:t>from</w:t>
      </w:r>
      <w:r w:rsidRPr="00DF6D1B">
        <w:rPr>
          <w:rFonts w:eastAsia="Aptos"/>
          <w:u w:val="single"/>
        </w:rPr>
        <w:t xml:space="preserve"> democratic </w:t>
      </w:r>
      <w:r w:rsidRPr="00DF6D1B">
        <w:rPr>
          <w:rFonts w:eastAsia="Aptos"/>
          <w:highlight w:val="cyan"/>
          <w:u w:val="single"/>
        </w:rPr>
        <w:t>elections</w:t>
      </w:r>
      <w:r w:rsidRPr="00DF6D1B">
        <w:rPr>
          <w:rFonts w:eastAsia="Aptos"/>
          <w:u w:val="single"/>
        </w:rPr>
        <w:t>. The same is true with many of the authoritarians today.</w:t>
      </w:r>
    </w:p>
    <w:p w14:paraId="16C0E38D" w14:textId="77777777" w:rsidR="003C5752" w:rsidRPr="00DF6D1B" w:rsidRDefault="003C5752" w:rsidP="003C5752">
      <w:pPr>
        <w:rPr>
          <w:rFonts w:eastAsia="Aptos"/>
        </w:rPr>
      </w:pPr>
      <w:r w:rsidRPr="00DF6D1B">
        <w:rPr>
          <w:rFonts w:eastAsia="Aptos"/>
        </w:rPr>
        <w:t>Even if you doubt that this is correct, it is not a risk worth taking.</w:t>
      </w:r>
    </w:p>
    <w:p w14:paraId="00E65359" w14:textId="77777777" w:rsidR="003C5752" w:rsidRPr="00DF6D1B" w:rsidRDefault="003C5752" w:rsidP="003C5752">
      <w:pPr>
        <w:rPr>
          <w:rFonts w:eastAsia="Aptos"/>
        </w:rPr>
      </w:pPr>
      <w:r w:rsidRPr="00DF6D1B">
        <w:rPr>
          <w:rFonts w:eastAsia="Aptos"/>
        </w:rPr>
        <w:t xml:space="preserve">Blaise Pascal, the 17th century mathematician, is responsible for the foundation of modern risk theory. In his famous “wager” he argues that even </w:t>
      </w:r>
      <w:proofErr w:type="spellStart"/>
      <w:proofErr w:type="gramStart"/>
      <w:r w:rsidRPr="00DF6D1B">
        <w:rPr>
          <w:rFonts w:eastAsia="Aptos"/>
        </w:rPr>
        <w:t>non believers</w:t>
      </w:r>
      <w:proofErr w:type="spellEnd"/>
      <w:proofErr w:type="gramEnd"/>
      <w:r w:rsidRPr="00DF6D1B">
        <w:rPr>
          <w:rFonts w:eastAsia="Aptos"/>
        </w:rPr>
        <w:t xml:space="preserve"> should live a life as if God exists. If God does not exist, the downside of living a pious life is relatively small; but, if God does exist, the consequences of living a lavish life are infinitely bad. The lesson: measuring risk requires one to consider not only the likelihood that an event will occur but also the consequences if it does.</w:t>
      </w:r>
    </w:p>
    <w:p w14:paraId="1F182D83" w14:textId="77777777" w:rsidR="003C5752" w:rsidRPr="00DF6D1B" w:rsidRDefault="003C5752" w:rsidP="003C5752">
      <w:pPr>
        <w:rPr>
          <w:rFonts w:eastAsia="Aptos"/>
        </w:rPr>
      </w:pPr>
      <w:r w:rsidRPr="00DF6D1B">
        <w:rPr>
          <w:rFonts w:eastAsia="Aptos"/>
        </w:rPr>
        <w:t xml:space="preserve">Trump will do anything to win in 2024 and the Republican Party will aid and abet him at every turn. </w:t>
      </w:r>
    </w:p>
    <w:p w14:paraId="7D96CC8F" w14:textId="77777777" w:rsidR="003C5752" w:rsidRPr="00DF6D1B" w:rsidRDefault="003C5752" w:rsidP="003C5752">
      <w:pPr>
        <w:rPr>
          <w:rFonts w:eastAsia="Aptos"/>
        </w:rPr>
      </w:pPr>
      <w:r w:rsidRPr="00DF6D1B">
        <w:rPr>
          <w:rFonts w:eastAsia="Aptos"/>
        </w:rPr>
        <w:t>You may believe that the likelihood of Trump destroying democracy is low. You may think he will lose the election, or that our system of checks and balances will hold him back.</w:t>
      </w:r>
    </w:p>
    <w:p w14:paraId="1D328AB7" w14:textId="77777777" w:rsidR="003C5752" w:rsidRPr="00DF6D1B" w:rsidRDefault="003C5752" w:rsidP="003C5752">
      <w:pPr>
        <w:rPr>
          <w:rFonts w:eastAsia="Aptos"/>
        </w:rPr>
      </w:pPr>
      <w:r w:rsidRPr="00DF6D1B">
        <w:rPr>
          <w:rFonts w:eastAsia="Aptos"/>
        </w:rPr>
        <w:t xml:space="preserve">But what if you are wrong? </w:t>
      </w:r>
    </w:p>
    <w:p w14:paraId="37005AFC" w14:textId="77777777" w:rsidR="003C5752" w:rsidRPr="00DF6D1B" w:rsidRDefault="003C5752" w:rsidP="003C5752">
      <w:pPr>
        <w:rPr>
          <w:rFonts w:eastAsia="Aptos"/>
        </w:rPr>
      </w:pPr>
      <w:r w:rsidRPr="00DF6D1B">
        <w:rPr>
          <w:rFonts w:eastAsia="Aptos"/>
        </w:rPr>
        <w:t>Pascal’s wager teaches that we must also consider the consequences of Trump abusing power and ending American democracy. Even if you consider the odds low, the consequences are what matter.</w:t>
      </w:r>
    </w:p>
    <w:p w14:paraId="23AF3A7C" w14:textId="77777777" w:rsidR="003C5752" w:rsidRPr="00DF6D1B" w:rsidRDefault="003C5752" w:rsidP="003C5752">
      <w:pPr>
        <w:rPr>
          <w:rFonts w:eastAsia="Aptos"/>
        </w:rPr>
      </w:pPr>
      <w:r w:rsidRPr="00DF6D1B">
        <w:rPr>
          <w:rFonts w:eastAsia="Aptos"/>
        </w:rPr>
        <w:t>We are not powerless to stop Trump from being elected, but we must act now and with purpose. There is no guarantee we will succeed. It is possible that our constitutional system simply cannot handle a threat like Trump. It is possible that the divisions in this country are too deep to rally against him. But we need to try.</w:t>
      </w:r>
    </w:p>
    <w:p w14:paraId="14635EB9" w14:textId="77777777" w:rsidR="003C5752" w:rsidRPr="00DF6D1B" w:rsidRDefault="003C5752" w:rsidP="003C5752">
      <w:pPr>
        <w:rPr>
          <w:rFonts w:eastAsia="Aptos"/>
          <w:u w:val="single"/>
        </w:rPr>
      </w:pPr>
      <w:r w:rsidRPr="00DF6D1B">
        <w:rPr>
          <w:rFonts w:eastAsia="Aptos"/>
          <w:u w:val="single"/>
        </w:rPr>
        <w:t xml:space="preserve">We need to begin by speaking honestly about the </w:t>
      </w:r>
      <w:r w:rsidRPr="00DF6D1B">
        <w:rPr>
          <w:rFonts w:eastAsia="Aptos"/>
          <w:highlight w:val="cyan"/>
          <w:u w:val="single"/>
        </w:rPr>
        <w:t>existential threat Trump poses to democracy.</w:t>
      </w:r>
      <w:r w:rsidRPr="00DF6D1B">
        <w:rPr>
          <w:rFonts w:eastAsia="Aptos"/>
          <w:u w:val="single"/>
        </w:rPr>
        <w:t xml:space="preserve"> He is not a normal candidate. There are no both sides in this election. There can be no false equivalencies. </w:t>
      </w:r>
    </w:p>
    <w:p w14:paraId="4335911C" w14:textId="77777777" w:rsidR="003C5752" w:rsidRPr="00DF6D1B" w:rsidRDefault="003C5752" w:rsidP="003C5752">
      <w:pPr>
        <w:rPr>
          <w:rFonts w:eastAsia="Aptos"/>
          <w:u w:val="single"/>
        </w:rPr>
      </w:pPr>
      <w:r w:rsidRPr="00DF6D1B">
        <w:rPr>
          <w:rFonts w:eastAsia="Aptos"/>
        </w:rPr>
        <w:t xml:space="preserve">Trump will do anything to win in 2024 and the Republican Party will aid and abet him at every turn. To stay in the White House in 2020, Trump was prepared to denigrate voting and election officials, tamper with the vote counting, organize fake electors and file dozens of frivolous lawsuits. When that failed, </w:t>
      </w:r>
      <w:r w:rsidRPr="00DF6D1B">
        <w:rPr>
          <w:rFonts w:eastAsia="Aptos"/>
          <w:highlight w:val="cyan"/>
          <w:u w:val="single"/>
        </w:rPr>
        <w:t>he incited a</w:t>
      </w:r>
      <w:r w:rsidRPr="00DF6D1B">
        <w:rPr>
          <w:rFonts w:eastAsia="Aptos"/>
          <w:u w:val="single"/>
        </w:rPr>
        <w:t xml:space="preserve"> violent </w:t>
      </w:r>
      <w:r w:rsidRPr="00DF6D1B">
        <w:rPr>
          <w:rFonts w:eastAsia="Aptos"/>
          <w:highlight w:val="cyan"/>
          <w:u w:val="single"/>
        </w:rPr>
        <w:t>insurrection</w:t>
      </w:r>
      <w:r w:rsidRPr="00DF6D1B">
        <w:rPr>
          <w:rFonts w:eastAsia="Aptos"/>
          <w:u w:val="single"/>
        </w:rPr>
        <w:t xml:space="preserve"> and insisted that his congressional supporters continue to fight the certification.</w:t>
      </w:r>
    </w:p>
    <w:p w14:paraId="790CB7F5" w14:textId="77777777" w:rsidR="003C5752" w:rsidRPr="00DF6D1B" w:rsidRDefault="003C5752" w:rsidP="003C5752">
      <w:pPr>
        <w:rPr>
          <w:rFonts w:eastAsia="Aptos"/>
        </w:rPr>
      </w:pPr>
      <w:r w:rsidRPr="00DF6D1B">
        <w:rPr>
          <w:rFonts w:eastAsia="Aptos"/>
        </w:rPr>
        <w:t>Four years later, he has learned from his failures and his supporters are better organized, financed and disciplined. Most importantly, he is more desperate. With four criminal cases hanging over him, the stakes include his personal freedom. We can expect that in 2024 he will insist his supporters be more aggressive, more ruthless and more violent. We need to accept that he will literally do anything necessary to win this election.</w:t>
      </w:r>
    </w:p>
    <w:p w14:paraId="77FA3B92" w14:textId="77777777" w:rsidR="003C5752" w:rsidRPr="00DF6D1B" w:rsidRDefault="003C5752" w:rsidP="003C5752">
      <w:pPr>
        <w:rPr>
          <w:rFonts w:eastAsia="Aptos"/>
          <w:u w:val="single"/>
        </w:rPr>
      </w:pPr>
      <w:r w:rsidRPr="00DF6D1B">
        <w:rPr>
          <w:rFonts w:eastAsia="Aptos"/>
          <w:u w:val="single"/>
        </w:rPr>
        <w:t xml:space="preserve">We must be as aggressive in defending free and fair elections as Trump is in undermining them. </w:t>
      </w:r>
      <w:r w:rsidRPr="00DF6D1B">
        <w:rPr>
          <w:rFonts w:eastAsia="Aptos"/>
          <w:highlight w:val="cyan"/>
          <w:u w:val="single"/>
        </w:rPr>
        <w:t>We need</w:t>
      </w:r>
      <w:r w:rsidRPr="00DF6D1B">
        <w:rPr>
          <w:rFonts w:eastAsia="Aptos"/>
          <w:u w:val="single"/>
        </w:rPr>
        <w:t xml:space="preserve"> to think imaginatively and creatively </w:t>
      </w:r>
      <w:r w:rsidRPr="00DF6D1B">
        <w:rPr>
          <w:rFonts w:eastAsia="Aptos"/>
          <w:highlight w:val="cyan"/>
          <w:u w:val="single"/>
        </w:rPr>
        <w:t>to combat</w:t>
      </w:r>
      <w:r w:rsidRPr="00DF6D1B">
        <w:rPr>
          <w:rFonts w:eastAsia="Aptos"/>
          <w:u w:val="single"/>
        </w:rPr>
        <w:t xml:space="preserve"> misinformation, voter suppression, and </w:t>
      </w:r>
      <w:r w:rsidRPr="00DF6D1B">
        <w:rPr>
          <w:rFonts w:eastAsia="Aptos"/>
          <w:highlight w:val="cyan"/>
          <w:u w:val="single"/>
        </w:rPr>
        <w:t>election subversion</w:t>
      </w:r>
      <w:r w:rsidRPr="00DF6D1B">
        <w:rPr>
          <w:rFonts w:eastAsia="Aptos"/>
          <w:u w:val="single"/>
        </w:rPr>
        <w:t>. No gesture is too large or small, we must all pitch in.</w:t>
      </w:r>
    </w:p>
    <w:p w14:paraId="3A4D96F4" w14:textId="77777777" w:rsidR="00AF2542" w:rsidRDefault="00AF2542" w:rsidP="00AF2542">
      <w:pPr>
        <w:pStyle w:val="Heading4"/>
      </w:pPr>
      <w:r>
        <w:t>Trump is a threat to democracy and has even expressed admiration for authoritarianism</w:t>
      </w:r>
    </w:p>
    <w:p w14:paraId="4DA4F01F" w14:textId="77777777" w:rsidR="00AF2542" w:rsidRDefault="00AF2542" w:rsidP="00AF2542">
      <w:pPr>
        <w:pStyle w:val="NormalWeb"/>
        <w:spacing w:before="0" w:beforeAutospacing="0" w:after="0" w:afterAutospacing="0"/>
        <w:rPr>
          <w:rFonts w:ascii="Calibri" w:hAnsi="Calibri" w:cs="Calibri"/>
          <w:color w:val="000000" w:themeColor="text1"/>
        </w:rPr>
      </w:pPr>
      <w:r>
        <w:rPr>
          <w:rFonts w:ascii="Calibri" w:hAnsi="Calibri" w:cs="Calibri"/>
          <w:color w:val="000000" w:themeColor="text1"/>
        </w:rPr>
        <w:t>Brian</w:t>
      </w:r>
      <w:r w:rsidRPr="00B15C3C">
        <w:rPr>
          <w:rFonts w:ascii="Calibri" w:hAnsi="Calibri" w:cs="Calibri"/>
          <w:color w:val="000000" w:themeColor="text1"/>
        </w:rPr>
        <w:t xml:space="preserve"> </w:t>
      </w:r>
      <w:proofErr w:type="spellStart"/>
      <w:r>
        <w:rPr>
          <w:rStyle w:val="Style13ptBold"/>
          <w:rFonts w:ascii="Calibri" w:hAnsi="Calibri" w:cs="Calibri"/>
        </w:rPr>
        <w:t>Klaas</w:t>
      </w:r>
      <w:proofErr w:type="spellEnd"/>
      <w:r w:rsidRPr="00B15C3C">
        <w:rPr>
          <w:rFonts w:ascii="Calibri" w:hAnsi="Calibri" w:cs="Calibri"/>
          <w:color w:val="000000" w:themeColor="text1"/>
        </w:rPr>
        <w:t xml:space="preserve"> </w:t>
      </w:r>
      <w:r w:rsidRPr="00B15C3C">
        <w:rPr>
          <w:rStyle w:val="Style13ptBold"/>
          <w:rFonts w:ascii="Calibri" w:hAnsi="Calibri" w:cs="Calibri"/>
        </w:rPr>
        <w:t>7/2</w:t>
      </w:r>
      <w:r>
        <w:rPr>
          <w:rStyle w:val="Style13ptBold"/>
          <w:rFonts w:ascii="Calibri" w:hAnsi="Calibri" w:cs="Calibri"/>
        </w:rPr>
        <w:t>7</w:t>
      </w:r>
      <w:r w:rsidRPr="00B15C3C">
        <w:rPr>
          <w:rFonts w:ascii="Calibri" w:hAnsi="Calibri" w:cs="Calibri"/>
          <w:color w:val="000000" w:themeColor="text1"/>
        </w:rPr>
        <w:t>/24. (</w:t>
      </w:r>
      <w:r>
        <w:rPr>
          <w:rFonts w:ascii="Calibri" w:hAnsi="Calibri" w:cs="Calibri"/>
          <w:color w:val="000000" w:themeColor="text1"/>
          <w:shd w:val="clear" w:color="auto" w:fill="FFFFFF"/>
        </w:rPr>
        <w:t>Brian Klass is a contributing writer at The Atlantic and an associate professor of global politics at University College London. He is the author of 4 books, including Corruptible: Who Gets Power and How It Changes Us, How to Rig an Election, The Despot’s Apprentice, and The Despot’s Accomplice”;</w:t>
      </w:r>
      <w:r w:rsidRPr="00B15C3C">
        <w:rPr>
          <w:rFonts w:ascii="Calibri" w:hAnsi="Calibri" w:cs="Calibri"/>
          <w:color w:val="000000" w:themeColor="text1"/>
        </w:rPr>
        <w:t xml:space="preserve"> July 2</w:t>
      </w:r>
      <w:r>
        <w:rPr>
          <w:rFonts w:ascii="Calibri" w:hAnsi="Calibri" w:cs="Calibri"/>
          <w:color w:val="000000" w:themeColor="text1"/>
        </w:rPr>
        <w:t>7</w:t>
      </w:r>
      <w:r w:rsidRPr="00B15C3C">
        <w:rPr>
          <w:rFonts w:ascii="Calibri" w:hAnsi="Calibri" w:cs="Calibri"/>
          <w:color w:val="000000" w:themeColor="text1"/>
          <w:vertAlign w:val="superscript"/>
        </w:rPr>
        <w:t>th</w:t>
      </w:r>
      <w:r w:rsidRPr="00B15C3C">
        <w:rPr>
          <w:rFonts w:ascii="Calibri" w:hAnsi="Calibri" w:cs="Calibri"/>
          <w:color w:val="000000" w:themeColor="text1"/>
        </w:rPr>
        <w:t>, 2024, “</w:t>
      </w:r>
      <w:r>
        <w:rPr>
          <w:rFonts w:ascii="Calibri" w:hAnsi="Calibri" w:cs="Calibri"/>
          <w:color w:val="000000" w:themeColor="text1"/>
        </w:rPr>
        <w:t>Trump Says Americans ‘Won’t Have to Vote Anymore’ If He Wins”</w:t>
      </w:r>
      <w:r w:rsidRPr="00B15C3C">
        <w:rPr>
          <w:rFonts w:ascii="Calibri" w:hAnsi="Calibri" w:cs="Calibri"/>
          <w:color w:val="000000" w:themeColor="text1"/>
        </w:rPr>
        <w:t xml:space="preserve">, </w:t>
      </w:r>
      <w:r>
        <w:rPr>
          <w:rFonts w:ascii="Calibri" w:hAnsi="Calibri" w:cs="Calibri"/>
          <w:color w:val="000000" w:themeColor="text1"/>
        </w:rPr>
        <w:t>The Atlantic</w:t>
      </w:r>
      <w:r w:rsidRPr="00B15C3C">
        <w:rPr>
          <w:rFonts w:ascii="Calibri" w:hAnsi="Calibri" w:cs="Calibri"/>
          <w:color w:val="000000" w:themeColor="text1"/>
        </w:rPr>
        <w:t xml:space="preserve">, </w:t>
      </w:r>
      <w:r w:rsidRPr="000A2EB5">
        <w:rPr>
          <w:rFonts w:ascii="Calibri" w:hAnsi="Calibri" w:cs="Calibri"/>
          <w:color w:val="000000" w:themeColor="text1"/>
        </w:rPr>
        <w:t>https://www.theatlantic.com/politics/archive/2024/07/trump-vote-believers-summit/679273/</w:t>
      </w:r>
      <w:r>
        <w:rPr>
          <w:rFonts w:ascii="Calibri" w:hAnsi="Calibri" w:cs="Calibri"/>
          <w:color w:val="000000" w:themeColor="text1"/>
        </w:rPr>
        <w:t xml:space="preserve">, </w:t>
      </w:r>
      <w:r w:rsidRPr="00B15C3C">
        <w:rPr>
          <w:rFonts w:ascii="Calibri" w:hAnsi="Calibri" w:cs="Calibri"/>
          <w:color w:val="000000" w:themeColor="text1"/>
        </w:rPr>
        <w:t>accessed July 2</w:t>
      </w:r>
      <w:r>
        <w:rPr>
          <w:rFonts w:ascii="Calibri" w:hAnsi="Calibri" w:cs="Calibri"/>
          <w:color w:val="000000" w:themeColor="text1"/>
        </w:rPr>
        <w:t>8</w:t>
      </w:r>
      <w:r w:rsidRPr="00B15C3C">
        <w:rPr>
          <w:rFonts w:ascii="Calibri" w:hAnsi="Calibri" w:cs="Calibri"/>
          <w:color w:val="000000" w:themeColor="text1"/>
        </w:rPr>
        <w:t>th.) //</w:t>
      </w:r>
      <w:proofErr w:type="spellStart"/>
      <w:r w:rsidRPr="00B15C3C">
        <w:rPr>
          <w:rFonts w:ascii="Calibri" w:hAnsi="Calibri" w:cs="Calibri"/>
          <w:color w:val="000000" w:themeColor="text1"/>
        </w:rPr>
        <w:t>FF</w:t>
      </w:r>
      <w:r>
        <w:rPr>
          <w:rFonts w:ascii="Calibri" w:hAnsi="Calibri" w:cs="Calibri"/>
          <w:color w:val="000000" w:themeColor="text1"/>
        </w:rPr>
        <w:t>riess</w:t>
      </w:r>
      <w:proofErr w:type="spellEnd"/>
    </w:p>
    <w:p w14:paraId="4B9CBB2A" w14:textId="77777777" w:rsidR="00AF2542" w:rsidRPr="00380ACB" w:rsidRDefault="00AF2542" w:rsidP="00AF2542">
      <w:pPr>
        <w:pStyle w:val="NormalWeb"/>
        <w:spacing w:before="0" w:beforeAutospacing="0" w:after="0" w:afterAutospacing="0"/>
        <w:rPr>
          <w:rFonts w:ascii="Calibri" w:hAnsi="Calibri" w:cs="Calibri"/>
          <w:color w:val="000000" w:themeColor="text1"/>
        </w:rPr>
      </w:pPr>
    </w:p>
    <w:p w14:paraId="56C5154B" w14:textId="77777777" w:rsidR="00AF2542" w:rsidRPr="000A2EB5" w:rsidRDefault="00AF2542" w:rsidP="00AF2542">
      <w:r w:rsidRPr="000A2EB5">
        <w:t>Yesterday, former President Donald Trump told a group of supporters that they won’t have to vote again if they elect him to the presidency. “</w:t>
      </w:r>
      <w:r w:rsidRPr="000A2EB5">
        <w:rPr>
          <w:highlight w:val="cyan"/>
        </w:rPr>
        <w:t>You won’t have to do it anymore,” Trump said</w:t>
      </w:r>
      <w:r w:rsidRPr="000A2EB5">
        <w:t xml:space="preserve"> at the Turning Point Believers’ Summit in Florida. “It’ll be fixed; it’ll be fine; you won’t have to vote anymore, my beautiful Christians.”</w:t>
      </w:r>
    </w:p>
    <w:p w14:paraId="61CED2AF" w14:textId="77777777" w:rsidR="00AF2542" w:rsidRPr="000A2EB5" w:rsidRDefault="00AF2542" w:rsidP="00AF2542">
      <w:r w:rsidRPr="000A2EB5">
        <w:t>Trump’s remarks represent an extraordinary departure from democratic norms in the United States—rarely, if ever, has a major party’s presidential candidate directly stated his aim to make elections meaningless, a notorious hallmark of autocracy.</w:t>
      </w:r>
    </w:p>
    <w:p w14:paraId="567567C1" w14:textId="77777777" w:rsidR="00AF2542" w:rsidRPr="000A2EB5" w:rsidRDefault="00AF2542" w:rsidP="00AF2542">
      <w:r w:rsidRPr="000A2EB5">
        <w:t xml:space="preserve">There are at least two ways of interpreting this statement. </w:t>
      </w:r>
      <w:r w:rsidRPr="000A2EB5">
        <w:rPr>
          <w:highlight w:val="cyan"/>
        </w:rPr>
        <w:t xml:space="preserve">First, </w:t>
      </w:r>
      <w:r w:rsidRPr="00AF2542">
        <w:rPr>
          <w:rStyle w:val="StyleUnderline"/>
          <w:highlight w:val="cyan"/>
        </w:rPr>
        <w:t>Trump could be implying that there won’t be any future elections if he comes to power.</w:t>
      </w:r>
      <w:r w:rsidRPr="000A2EB5">
        <w:t xml:space="preserve"> He may imagine himself as an American Xi Jinping, the Chinese dictator he routinely praises, a leader who’s declared himself “president for life.” As he often does, however, Trump left just enough room in what he said for plausible deniability</w:t>
      </w:r>
      <w:r w:rsidRPr="00AF2542">
        <w:rPr>
          <w:rStyle w:val="StyleUnderline"/>
          <w:highlight w:val="cyan"/>
        </w:rPr>
        <w:t>. A second</w:t>
      </w:r>
      <w:r w:rsidRPr="00AF2542">
        <w:rPr>
          <w:rStyle w:val="StyleUnderline"/>
        </w:rPr>
        <w:t xml:space="preserve"> and slightly more charitable </w:t>
      </w:r>
      <w:r w:rsidRPr="00AF2542">
        <w:rPr>
          <w:rStyle w:val="StyleUnderline"/>
          <w:highlight w:val="cyan"/>
        </w:rPr>
        <w:t>interpretation of his remarks is that Trump believes</w:t>
      </w:r>
      <w:r w:rsidRPr="00AF2542">
        <w:rPr>
          <w:rStyle w:val="StyleUnderline"/>
        </w:rPr>
        <w:t xml:space="preserve"> his </w:t>
      </w:r>
      <w:r w:rsidRPr="00AF2542">
        <w:rPr>
          <w:rStyle w:val="StyleUnderline"/>
          <w:highlight w:val="cyan"/>
        </w:rPr>
        <w:t xml:space="preserve">presidency will entrench </w:t>
      </w:r>
      <w:r w:rsidRPr="00AF2542">
        <w:rPr>
          <w:rStyle w:val="StyleUnderline"/>
        </w:rPr>
        <w:t xml:space="preserve">so </w:t>
      </w:r>
      <w:r w:rsidRPr="00AF2542">
        <w:rPr>
          <w:rStyle w:val="StyleUnderline"/>
          <w:highlight w:val="cyan"/>
        </w:rPr>
        <w:t>many pro-Christian policies</w:t>
      </w:r>
      <w:r w:rsidRPr="00AF2542">
        <w:rPr>
          <w:rStyle w:val="StyleUnderline"/>
        </w:rPr>
        <w:t xml:space="preserve"> into the United States government </w:t>
      </w:r>
      <w:r w:rsidRPr="00AF2542">
        <w:rPr>
          <w:rStyle w:val="StyleUnderline"/>
          <w:highlight w:val="cyan"/>
        </w:rPr>
        <w:t>that no future election could realistically undo his transformation of the country</w:t>
      </w:r>
      <w:r w:rsidRPr="000A2EB5">
        <w:t xml:space="preserve">. Both interpretations lead to the same conclusion: that </w:t>
      </w:r>
      <w:r w:rsidRPr="001D2750">
        <w:rPr>
          <w:rStyle w:val="Emphasis"/>
          <w:sz w:val="32"/>
          <w:szCs w:val="32"/>
          <w:highlight w:val="cyan"/>
        </w:rPr>
        <w:t>Trump is telegraphing his authoritarian intentions in plain sight, hoping to sever the link between voters and government policy.</w:t>
      </w:r>
    </w:p>
    <w:p w14:paraId="711A2B54" w14:textId="77777777" w:rsidR="00AF2542" w:rsidRDefault="00AF2542" w:rsidP="00AF2542">
      <w:r w:rsidRPr="00AF2542">
        <w:rPr>
          <w:rStyle w:val="StyleUnderline"/>
        </w:rPr>
        <w:t xml:space="preserve">Trump’s </w:t>
      </w:r>
      <w:r w:rsidRPr="00AF2542">
        <w:rPr>
          <w:rStyle w:val="StyleUnderline"/>
          <w:highlight w:val="cyan"/>
        </w:rPr>
        <w:t>remarks</w:t>
      </w:r>
      <w:r w:rsidRPr="00AF2542">
        <w:rPr>
          <w:rStyle w:val="StyleUnderline"/>
        </w:rPr>
        <w:t xml:space="preserve"> last night </w:t>
      </w:r>
      <w:r w:rsidRPr="00AF2542">
        <w:rPr>
          <w:rStyle w:val="StyleUnderline"/>
          <w:highlight w:val="cyan"/>
        </w:rPr>
        <w:t>are just the latest in his</w:t>
      </w:r>
      <w:r w:rsidRPr="00AF2542">
        <w:rPr>
          <w:rStyle w:val="StyleUnderline"/>
        </w:rPr>
        <w:t xml:space="preserve"> long </w:t>
      </w:r>
      <w:r w:rsidRPr="00AF2542">
        <w:rPr>
          <w:rStyle w:val="StyleUnderline"/>
          <w:highlight w:val="cyan"/>
        </w:rPr>
        <w:t>record of expressing authoritarian ideas and admiration</w:t>
      </w:r>
      <w:r w:rsidRPr="000A2EB5">
        <w:t xml:space="preserve"> for strongmen in several undemocratic regimes—including Russia’s Vladimir Putin, the Philippines’ Rodrigo Duterte, and North Korea’s Kim Jong Un.</w:t>
      </w:r>
    </w:p>
    <w:p w14:paraId="4A809EBE" w14:textId="77777777" w:rsidR="003C5752" w:rsidRDefault="003C5752" w:rsidP="005A76F4">
      <w:pPr>
        <w:rPr>
          <w:sz w:val="16"/>
        </w:rPr>
      </w:pPr>
    </w:p>
    <w:p w14:paraId="7D8B690E" w14:textId="535E57ED" w:rsidR="00AB3FD2" w:rsidRDefault="00AB3FD2" w:rsidP="00AB3FD2">
      <w:pPr>
        <w:pStyle w:val="Heading3"/>
      </w:pPr>
      <w:r>
        <w:t>IL---Pharma</w:t>
      </w:r>
    </w:p>
    <w:p w14:paraId="6F46F726" w14:textId="77777777" w:rsidR="00AB3FD2" w:rsidRDefault="00AB3FD2" w:rsidP="00AB3FD2">
      <w:pPr>
        <w:pStyle w:val="Heading4"/>
      </w:pPr>
      <w:r>
        <w:t>Pharma/Drug prices.</w:t>
      </w:r>
    </w:p>
    <w:p w14:paraId="1084660B" w14:textId="77777777" w:rsidR="00AB3FD2" w:rsidRPr="00DD284A" w:rsidRDefault="00AB3FD2" w:rsidP="00AB3FD2">
      <w:r w:rsidRPr="00F810D1">
        <w:t xml:space="preserve">Amy </w:t>
      </w:r>
      <w:r w:rsidRPr="00F810D1">
        <w:rPr>
          <w:rStyle w:val="Style13ptBold"/>
        </w:rPr>
        <w:t>Baxter, 7-23</w:t>
      </w:r>
      <w:r w:rsidRPr="00F810D1">
        <w:t xml:space="preserve">-2024 | Amy Baxter is a staff reporter for </w:t>
      </w:r>
      <w:proofErr w:type="spellStart"/>
      <w:r w:rsidRPr="00F810D1">
        <w:t>PharmaVoice</w:t>
      </w:r>
      <w:proofErr w:type="spellEnd"/>
      <w:r w:rsidRPr="00F810D1">
        <w:t xml:space="preserve">. Before joining the team, she served as an editor and reporter in the B2B healthcare space for eight years at Health Exec and Home Health Care News. She also covered the retail industry as editor of Retail Leader, and hosted </w:t>
      </w:r>
      <w:proofErr w:type="gramStart"/>
      <w:r w:rsidRPr="00F810D1">
        <w:t>an</w:t>
      </w:r>
      <w:proofErr w:type="gramEnd"/>
      <w:r w:rsidRPr="00F810D1">
        <w:t xml:space="preserve"> Hermes award-winning weekly podcast and video interview series, Trend Talk, featuring industry executives and experts. A lifelong sailor, Amy has taken her media skills on the water to cover regattas and sailing events across the country. Fun fact: she sailed 333 miles across Lake Michigan in the Chicago Race to Mackinac Island. She is based in Florida. | “Where Kamala Harris stands on three key pharma issues”, </w:t>
      </w:r>
      <w:proofErr w:type="spellStart"/>
      <w:r w:rsidRPr="00F810D1">
        <w:t>PharmaVoice</w:t>
      </w:r>
      <w:proofErr w:type="spellEnd"/>
      <w:r w:rsidRPr="00F810D1">
        <w:t xml:space="preserve">, </w:t>
      </w:r>
      <w:hyperlink r:id="rId39" w:history="1">
        <w:r w:rsidRPr="00EC797E">
          <w:rPr>
            <w:rStyle w:val="Hyperlink"/>
          </w:rPr>
          <w:t>https://www.pharmavoice.com/news/kamala-harris-pharma-healthcare-president-ira/722189/</w:t>
        </w:r>
      </w:hyperlink>
      <w:r>
        <w:t xml:space="preserve"> | DOA: 7/26/2024 | </w:t>
      </w:r>
      <w:proofErr w:type="spellStart"/>
      <w:r>
        <w:t>Skrishna</w:t>
      </w:r>
      <w:proofErr w:type="spellEnd"/>
    </w:p>
    <w:p w14:paraId="424B6393" w14:textId="77777777" w:rsidR="00AB3FD2" w:rsidRPr="00986471" w:rsidRDefault="00AB3FD2" w:rsidP="00AB3FD2">
      <w:r w:rsidRPr="00986471">
        <w:rPr>
          <w:rStyle w:val="StyleUnderline"/>
        </w:rPr>
        <w:t xml:space="preserve">The </w:t>
      </w:r>
      <w:r w:rsidRPr="00986471">
        <w:rPr>
          <w:rStyle w:val="StyleUnderline"/>
          <w:highlight w:val="green"/>
        </w:rPr>
        <w:t>pharma industry</w:t>
      </w:r>
      <w:r w:rsidRPr="00986471">
        <w:rPr>
          <w:rStyle w:val="StyleUnderline"/>
        </w:rPr>
        <w:t xml:space="preserve"> has long been accused of </w:t>
      </w:r>
      <w:r w:rsidRPr="00986471">
        <w:rPr>
          <w:rStyle w:val="StyleUnderline"/>
          <w:highlight w:val="green"/>
        </w:rPr>
        <w:t>holding sway in Congress</w:t>
      </w:r>
      <w:r w:rsidRPr="00986471">
        <w:rPr>
          <w:rStyle w:val="StyleUnderline"/>
        </w:rPr>
        <w:t xml:space="preserve">, with companies and lobbying groups giving around $1.6 million to lawmakers during the first six months of 2021, according to a KFF Health News report. Since 2008, </w:t>
      </w:r>
      <w:r w:rsidRPr="00986471">
        <w:rPr>
          <w:rStyle w:val="StyleUnderline"/>
          <w:highlight w:val="green"/>
        </w:rPr>
        <w:t>more pharma lobbyist cash</w:t>
      </w:r>
      <w:r w:rsidRPr="00986471">
        <w:rPr>
          <w:rStyle w:val="StyleUnderline"/>
        </w:rPr>
        <w:t xml:space="preserve"> has </w:t>
      </w:r>
      <w:r w:rsidRPr="00986471">
        <w:rPr>
          <w:rStyle w:val="StyleUnderline"/>
          <w:highlight w:val="green"/>
        </w:rPr>
        <w:t>generally been directed toward Republicans</w:t>
      </w:r>
      <w:r w:rsidRPr="00986471">
        <w:rPr>
          <w:rStyle w:val="StyleUnderline"/>
        </w:rPr>
        <w:t xml:space="preserve">. But </w:t>
      </w:r>
      <w:r w:rsidRPr="00986471">
        <w:rPr>
          <w:rStyle w:val="StyleUnderline"/>
          <w:highlight w:val="green"/>
        </w:rPr>
        <w:t>during</w:t>
      </w:r>
      <w:r w:rsidRPr="00986471">
        <w:rPr>
          <w:rStyle w:val="StyleUnderline"/>
        </w:rPr>
        <w:t xml:space="preserve"> </w:t>
      </w:r>
      <w:r w:rsidRPr="00986471">
        <w:rPr>
          <w:rStyle w:val="StyleUnderline"/>
          <w:highlight w:val="green"/>
        </w:rPr>
        <w:t>her first presidential</w:t>
      </w:r>
      <w:r w:rsidRPr="00986471">
        <w:rPr>
          <w:rStyle w:val="StyleUnderline"/>
        </w:rPr>
        <w:t xml:space="preserve"> </w:t>
      </w:r>
      <w:r w:rsidRPr="00986471">
        <w:rPr>
          <w:rStyle w:val="StyleUnderline"/>
          <w:highlight w:val="green"/>
        </w:rPr>
        <w:t>bid</w:t>
      </w:r>
      <w:r w:rsidRPr="00986471">
        <w:rPr>
          <w:rStyle w:val="StyleUnderline"/>
        </w:rPr>
        <w:t xml:space="preserve"> in 2020, </w:t>
      </w:r>
      <w:r w:rsidRPr="00986471">
        <w:rPr>
          <w:rStyle w:val="StyleUnderline"/>
          <w:highlight w:val="green"/>
        </w:rPr>
        <w:t>Harris raked</w:t>
      </w:r>
      <w:r w:rsidRPr="00986471">
        <w:rPr>
          <w:rStyle w:val="StyleUnderline"/>
        </w:rPr>
        <w:t xml:space="preserve"> in </w:t>
      </w:r>
      <w:r w:rsidRPr="00986471">
        <w:rPr>
          <w:rStyle w:val="StyleUnderline"/>
          <w:highlight w:val="green"/>
        </w:rPr>
        <w:t>thousands of dollars</w:t>
      </w:r>
      <w:r w:rsidRPr="00986471">
        <w:rPr>
          <w:rStyle w:val="StyleUnderline"/>
        </w:rPr>
        <w:t xml:space="preserve"> of donations </w:t>
      </w:r>
      <w:r w:rsidRPr="00986471">
        <w:rPr>
          <w:rStyle w:val="StyleUnderline"/>
          <w:highlight w:val="green"/>
        </w:rPr>
        <w:t>from pharma</w:t>
      </w:r>
      <w:r w:rsidRPr="00986471">
        <w:rPr>
          <w:rStyle w:val="StyleUnderline"/>
        </w:rPr>
        <w:t xml:space="preserve"> companies</w:t>
      </w:r>
      <w:r w:rsidRPr="00986471">
        <w:t xml:space="preserve">, according to a report from The Intercept. Her campaign had previously told CNN that </w:t>
      </w:r>
      <w:r w:rsidRPr="00986471">
        <w:rPr>
          <w:rStyle w:val="StyleUnderline"/>
        </w:rPr>
        <w:t xml:space="preserve">she </w:t>
      </w:r>
      <w:r w:rsidRPr="00986471">
        <w:rPr>
          <w:rStyle w:val="StyleUnderline"/>
          <w:highlight w:val="green"/>
        </w:rPr>
        <w:t>didn’t take “any money</w:t>
      </w:r>
      <w:r w:rsidRPr="00986471">
        <w:rPr>
          <w:rStyle w:val="StyleUnderline"/>
        </w:rPr>
        <w:t xml:space="preserve"> from pharmaceutical executives.” While she returned some of the money, including a $2,700 donation from an executive at Pharmaceutics International, records showed there were donations from other executives from Pfizer, Vertex and others</w:t>
      </w:r>
      <w:r w:rsidRPr="00986471">
        <w:t xml:space="preserve">, The Intercept reported. </w:t>
      </w:r>
    </w:p>
    <w:p w14:paraId="6137E55A" w14:textId="77777777" w:rsidR="00AB3FD2" w:rsidRPr="00986471" w:rsidRDefault="00AB3FD2" w:rsidP="00AB3FD2">
      <w:r w:rsidRPr="00986471">
        <w:rPr>
          <w:rStyle w:val="StyleUnderline"/>
        </w:rPr>
        <w:t xml:space="preserve">Still, </w:t>
      </w:r>
      <w:r w:rsidRPr="00986471">
        <w:rPr>
          <w:rStyle w:val="StyleUnderline"/>
          <w:highlight w:val="green"/>
        </w:rPr>
        <w:t>Harris</w:t>
      </w:r>
      <w:r w:rsidRPr="00986471">
        <w:rPr>
          <w:rStyle w:val="StyleUnderline"/>
        </w:rPr>
        <w:t xml:space="preserve"> has </w:t>
      </w:r>
      <w:r w:rsidRPr="00986471">
        <w:rPr>
          <w:rStyle w:val="StyleUnderline"/>
          <w:highlight w:val="green"/>
        </w:rPr>
        <w:t>shown support</w:t>
      </w:r>
      <w:r w:rsidRPr="00986471">
        <w:rPr>
          <w:rStyle w:val="StyleUnderline"/>
        </w:rPr>
        <w:t xml:space="preserve"> </w:t>
      </w:r>
      <w:r w:rsidRPr="00986471">
        <w:rPr>
          <w:rStyle w:val="StyleUnderline"/>
          <w:highlight w:val="green"/>
        </w:rPr>
        <w:t>for drug pricing</w:t>
      </w:r>
      <w:r w:rsidRPr="00986471">
        <w:rPr>
          <w:rStyle w:val="StyleUnderline"/>
        </w:rPr>
        <w:t xml:space="preserve"> reform and </w:t>
      </w:r>
      <w:r w:rsidRPr="00986471">
        <w:rPr>
          <w:rStyle w:val="StyleUnderline"/>
          <w:highlight w:val="green"/>
        </w:rPr>
        <w:t>took a hard line</w:t>
      </w:r>
      <w:r w:rsidRPr="00986471">
        <w:rPr>
          <w:rStyle w:val="StyleUnderline"/>
        </w:rPr>
        <w:t xml:space="preserve"> </w:t>
      </w:r>
      <w:r w:rsidRPr="00986471">
        <w:rPr>
          <w:rStyle w:val="StyleUnderline"/>
          <w:highlight w:val="green"/>
        </w:rPr>
        <w:t>in several suits</w:t>
      </w:r>
      <w:r w:rsidRPr="00986471">
        <w:rPr>
          <w:rStyle w:val="StyleUnderline"/>
        </w:rPr>
        <w:t xml:space="preserve"> </w:t>
      </w:r>
      <w:r w:rsidRPr="00986471">
        <w:rPr>
          <w:rStyle w:val="StyleUnderline"/>
          <w:highlight w:val="green"/>
        </w:rPr>
        <w:t>against pharma</w:t>
      </w:r>
      <w:r w:rsidRPr="00986471">
        <w:rPr>
          <w:rStyle w:val="StyleUnderline"/>
        </w:rPr>
        <w:t xml:space="preserve"> companies during her tenure as attorney general in California</w:t>
      </w:r>
      <w:r w:rsidRPr="00986471">
        <w:t>. After a handful of billion-dollar-plus settlements with drugmakers, California won $46 million from GSK for illegal marketing and drug pricing, $89 million from Johnson &amp; Jonson and Janssen Pharma over unlawful marketing practice and $23.6 million from McKesson for inflated drug prices.</w:t>
      </w:r>
    </w:p>
    <w:p w14:paraId="38669D90" w14:textId="77777777" w:rsidR="00AB3FD2" w:rsidRPr="00986471" w:rsidRDefault="00AB3FD2" w:rsidP="00AB3FD2">
      <w:r w:rsidRPr="00986471">
        <w:t>Here’s what else Harris’ record and public comments reveal about where she stands on three important issues for pharma.</w:t>
      </w:r>
    </w:p>
    <w:p w14:paraId="53B77E6B" w14:textId="77777777" w:rsidR="00AB3FD2" w:rsidRPr="00986471" w:rsidRDefault="00AB3FD2" w:rsidP="00AB3FD2">
      <w:r w:rsidRPr="00986471">
        <w:t>Medicare drug prices negotiation</w:t>
      </w:r>
    </w:p>
    <w:p w14:paraId="4179B84C" w14:textId="77777777" w:rsidR="00AB3FD2" w:rsidRPr="00986471" w:rsidRDefault="00AB3FD2" w:rsidP="00AB3FD2">
      <w:r w:rsidRPr="00986471">
        <w:rPr>
          <w:rStyle w:val="StyleUnderline"/>
        </w:rPr>
        <w:t xml:space="preserve">Harris played a </w:t>
      </w:r>
      <w:r w:rsidRPr="00986471">
        <w:rPr>
          <w:rStyle w:val="StyleUnderline"/>
          <w:highlight w:val="green"/>
        </w:rPr>
        <w:t>pivotal role in</w:t>
      </w:r>
      <w:r w:rsidRPr="00986471">
        <w:rPr>
          <w:rStyle w:val="StyleUnderline"/>
        </w:rPr>
        <w:t xml:space="preserve"> the Biden Administration </w:t>
      </w:r>
      <w:r w:rsidRPr="00986471">
        <w:rPr>
          <w:rStyle w:val="StyleUnderline"/>
          <w:highlight w:val="green"/>
        </w:rPr>
        <w:t>passing the Inflation Reduction Act</w:t>
      </w:r>
      <w:r w:rsidRPr="00986471">
        <w:rPr>
          <w:rStyle w:val="StyleUnderline"/>
        </w:rPr>
        <w:t xml:space="preserve"> by casting the “tie breaking vote” for the law in the Senate</w:t>
      </w:r>
      <w:r w:rsidRPr="00986471">
        <w:t xml:space="preserve">. </w:t>
      </w:r>
    </w:p>
    <w:p w14:paraId="75A004E3" w14:textId="77777777" w:rsidR="00AB3FD2" w:rsidRPr="00986471" w:rsidRDefault="00AB3FD2" w:rsidP="00AB3FD2">
      <w:pPr>
        <w:rPr>
          <w:u w:val="single"/>
        </w:rPr>
      </w:pPr>
      <w:r w:rsidRPr="00986471">
        <w:t xml:space="preserve">Much to the ire of many in the pharma industry, </w:t>
      </w:r>
      <w:r w:rsidRPr="00986471">
        <w:rPr>
          <w:rStyle w:val="StyleUnderline"/>
        </w:rPr>
        <w:t xml:space="preserve">the </w:t>
      </w:r>
      <w:r w:rsidRPr="00986471">
        <w:rPr>
          <w:rStyle w:val="StyleUnderline"/>
          <w:highlight w:val="green"/>
        </w:rPr>
        <w:t>IRA</w:t>
      </w:r>
      <w:r w:rsidRPr="00986471">
        <w:rPr>
          <w:rStyle w:val="StyleUnderline"/>
        </w:rPr>
        <w:t xml:space="preserve"> </w:t>
      </w:r>
      <w:r w:rsidRPr="00986471">
        <w:rPr>
          <w:rStyle w:val="StyleUnderline"/>
          <w:highlight w:val="green"/>
        </w:rPr>
        <w:t>empowers</w:t>
      </w:r>
      <w:r w:rsidRPr="00986471">
        <w:rPr>
          <w:rStyle w:val="StyleUnderline"/>
        </w:rPr>
        <w:t xml:space="preserve"> the Centers for Medicare and Medicaid </w:t>
      </w:r>
      <w:r w:rsidRPr="00986471">
        <w:rPr>
          <w:rStyle w:val="StyleUnderline"/>
          <w:highlight w:val="green"/>
        </w:rPr>
        <w:t>Services to negotiate prices of</w:t>
      </w:r>
      <w:r w:rsidRPr="00986471">
        <w:rPr>
          <w:rStyle w:val="StyleUnderline"/>
        </w:rPr>
        <w:t xml:space="preserve"> certain </w:t>
      </w:r>
      <w:r w:rsidRPr="00986471">
        <w:rPr>
          <w:rStyle w:val="StyleUnderline"/>
          <w:highlight w:val="green"/>
        </w:rPr>
        <w:t>drugs</w:t>
      </w:r>
      <w:r w:rsidRPr="00986471">
        <w:rPr>
          <w:rStyle w:val="StyleUnderline"/>
        </w:rPr>
        <w:t xml:space="preserve"> covered by Medicare. And with the first wave of 10 drugs currently in negotiations between the government and drugmakers, implementation shows no signs of slowing down despite several legal challenges from pharma companies.</w:t>
      </w:r>
    </w:p>
    <w:p w14:paraId="16E86B08" w14:textId="77777777" w:rsidR="00AB3FD2" w:rsidRPr="00986471" w:rsidRDefault="00AB3FD2" w:rsidP="00AB3FD2">
      <w:r w:rsidRPr="00986471">
        <w:t xml:space="preserve">In general, </w:t>
      </w:r>
      <w:r w:rsidRPr="00986471">
        <w:rPr>
          <w:rStyle w:val="StyleUnderline"/>
          <w:highlight w:val="green"/>
        </w:rPr>
        <w:t>Harris</w:t>
      </w:r>
      <w:r w:rsidRPr="00986471">
        <w:rPr>
          <w:rStyle w:val="StyleUnderline"/>
        </w:rPr>
        <w:t xml:space="preserve"> has </w:t>
      </w:r>
      <w:r w:rsidRPr="00986471">
        <w:rPr>
          <w:rStyle w:val="StyleUnderline"/>
          <w:highlight w:val="green"/>
        </w:rPr>
        <w:t>demonstrated a willingness</w:t>
      </w:r>
      <w:r w:rsidRPr="00986471">
        <w:rPr>
          <w:rStyle w:val="StyleUnderline"/>
        </w:rPr>
        <w:t xml:space="preserve"> throughout her career </w:t>
      </w:r>
      <w:r w:rsidRPr="00986471">
        <w:rPr>
          <w:rStyle w:val="StyleUnderline"/>
          <w:highlight w:val="green"/>
        </w:rPr>
        <w:t>to support measures</w:t>
      </w:r>
      <w:r w:rsidRPr="00986471">
        <w:rPr>
          <w:rStyle w:val="StyleUnderline"/>
        </w:rPr>
        <w:t xml:space="preserve"> </w:t>
      </w:r>
      <w:r w:rsidRPr="00986471">
        <w:rPr>
          <w:rStyle w:val="StyleUnderline"/>
          <w:highlight w:val="green"/>
        </w:rPr>
        <w:t>that address drug costs</w:t>
      </w:r>
      <w:r w:rsidRPr="00986471">
        <w:t>.</w:t>
      </w:r>
    </w:p>
    <w:p w14:paraId="6D5EE167" w14:textId="77777777" w:rsidR="00AB3FD2" w:rsidRPr="00986471" w:rsidRDefault="00AB3FD2" w:rsidP="00AB3FD2">
      <w:r w:rsidRPr="00986471">
        <w:t>“When I was attorney general of California, I met countless families quietly suffering because they or a loved one couldn’t afford the medication they needed and were prescribed,” she said last year. “</w:t>
      </w:r>
      <w:r w:rsidRPr="00986471">
        <w:rPr>
          <w:rStyle w:val="StyleUnderline"/>
        </w:rPr>
        <w:t>I [</w:t>
      </w:r>
      <w:r w:rsidRPr="00986471">
        <w:rPr>
          <w:rStyle w:val="StyleUnderline"/>
          <w:highlight w:val="green"/>
        </w:rPr>
        <w:t>Harris</w:t>
      </w:r>
      <w:r w:rsidRPr="00986471">
        <w:rPr>
          <w:rStyle w:val="StyleUnderline"/>
        </w:rPr>
        <w:t xml:space="preserve">] </w:t>
      </w:r>
      <w:r w:rsidRPr="00986471">
        <w:rPr>
          <w:rStyle w:val="StyleUnderline"/>
          <w:highlight w:val="green"/>
        </w:rPr>
        <w:t>investigated drug makers</w:t>
      </w:r>
      <w:r w:rsidRPr="00986471">
        <w:rPr>
          <w:rStyle w:val="StyleUnderline"/>
        </w:rPr>
        <w:t xml:space="preserve"> </w:t>
      </w:r>
      <w:r w:rsidRPr="00986471">
        <w:rPr>
          <w:rStyle w:val="StyleUnderline"/>
          <w:highlight w:val="green"/>
        </w:rPr>
        <w:t>that tried to stop production</w:t>
      </w:r>
      <w:r w:rsidRPr="00986471">
        <w:rPr>
          <w:rStyle w:val="StyleUnderline"/>
        </w:rPr>
        <w:t xml:space="preserve"> </w:t>
      </w:r>
      <w:r w:rsidRPr="00986471">
        <w:rPr>
          <w:rStyle w:val="StyleUnderline"/>
          <w:highlight w:val="green"/>
        </w:rPr>
        <w:t>of cheaper generic</w:t>
      </w:r>
      <w:r w:rsidRPr="00986471">
        <w:rPr>
          <w:rStyle w:val="StyleUnderline"/>
        </w:rPr>
        <w:t xml:space="preserve"> versions of their drugs, and we held them accountable</w:t>
      </w:r>
      <w:r w:rsidRPr="00986471">
        <w:t>.”</w:t>
      </w:r>
    </w:p>
    <w:p w14:paraId="6BFA21E7" w14:textId="77777777" w:rsidR="00AB3FD2" w:rsidRPr="00986471" w:rsidRDefault="00AB3FD2" w:rsidP="00AB3FD2">
      <w:pPr>
        <w:rPr>
          <w:u w:val="single"/>
        </w:rPr>
      </w:pPr>
      <w:r w:rsidRPr="00986471">
        <w:t xml:space="preserve">In addition, </w:t>
      </w:r>
      <w:r w:rsidRPr="00986471">
        <w:rPr>
          <w:rStyle w:val="StyleUnderline"/>
        </w:rPr>
        <w:t xml:space="preserve">when Harris ran in the 2020 presidential primary election, she published a Medicare for All plan that would specifically allow HHS to negotiate for lower prescription drug prices. </w:t>
      </w:r>
    </w:p>
    <w:p w14:paraId="75F393ED" w14:textId="77777777" w:rsidR="00AB3FD2" w:rsidRPr="00986471" w:rsidRDefault="00AB3FD2" w:rsidP="00AB3FD2">
      <w:r w:rsidRPr="00986471">
        <w:t>Out-of-pocket costs</w:t>
      </w:r>
    </w:p>
    <w:p w14:paraId="1C7ED26D" w14:textId="77777777" w:rsidR="00AB3FD2" w:rsidRPr="00986471" w:rsidRDefault="00AB3FD2" w:rsidP="00AB3FD2">
      <w:r w:rsidRPr="00986471">
        <w:t xml:space="preserve">The IRA also created new out-of-pocket caps for seniors on Medicare Part D plans. In </w:t>
      </w:r>
      <w:proofErr w:type="spellStart"/>
      <w:r w:rsidRPr="00986471">
        <w:t>May,she</w:t>
      </w:r>
      <w:proofErr w:type="spellEnd"/>
      <w:r w:rsidRPr="00986471">
        <w:t xml:space="preserve"> stated she intended to expand cost caps beyond Medicare recipients.</w:t>
      </w:r>
    </w:p>
    <w:p w14:paraId="485B65A8" w14:textId="77777777" w:rsidR="00AB3FD2" w:rsidRPr="00986471" w:rsidRDefault="00AB3FD2" w:rsidP="00AB3FD2">
      <w:r w:rsidRPr="00986471">
        <w:t>“</w:t>
      </w:r>
      <w:r w:rsidRPr="00986471">
        <w:rPr>
          <w:rStyle w:val="StyleUnderline"/>
        </w:rPr>
        <w:t>President Biden and I [</w:t>
      </w:r>
      <w:r w:rsidRPr="00986471">
        <w:rPr>
          <w:rStyle w:val="StyleUnderline"/>
          <w:highlight w:val="green"/>
        </w:rPr>
        <w:t>Harris</w:t>
      </w:r>
      <w:r w:rsidRPr="00986471">
        <w:rPr>
          <w:rStyle w:val="StyleUnderline"/>
        </w:rPr>
        <w:t xml:space="preserve">] </w:t>
      </w:r>
      <w:r w:rsidRPr="00986471">
        <w:rPr>
          <w:rStyle w:val="StyleUnderline"/>
          <w:highlight w:val="green"/>
        </w:rPr>
        <w:t>took on Big Pharma</w:t>
      </w:r>
      <w:r w:rsidRPr="00986471">
        <w:rPr>
          <w:rStyle w:val="StyleUnderline"/>
        </w:rPr>
        <w:t xml:space="preserve"> and </w:t>
      </w:r>
      <w:r w:rsidRPr="00986471">
        <w:rPr>
          <w:rStyle w:val="StyleUnderline"/>
          <w:highlight w:val="green"/>
        </w:rPr>
        <w:t>capped the cost of insulin at $35</w:t>
      </w:r>
      <w:r w:rsidRPr="00986471">
        <w:rPr>
          <w:rStyle w:val="StyleUnderline"/>
        </w:rPr>
        <w:t xml:space="preserve"> and the annual cost of prescription medication for seniors at $2,000 a year</w:t>
      </w:r>
      <w:r w:rsidRPr="00986471">
        <w:t>,” she said on Facebook on May 19. “When we win reelection, we will cap these costs for everyone.”</w:t>
      </w:r>
    </w:p>
    <w:p w14:paraId="7557B180" w14:textId="77777777" w:rsidR="00AB3FD2" w:rsidRPr="00986471" w:rsidRDefault="00AB3FD2" w:rsidP="00AB3FD2">
      <w:r w:rsidRPr="00986471">
        <w:rPr>
          <w:rStyle w:val="StyleUnderline"/>
        </w:rPr>
        <w:t>Harris also previously supported leveraging march-in rights to lower drug prices,</w:t>
      </w:r>
      <w:r w:rsidRPr="00986471">
        <w:t xml:space="preserve"> a controversial provision that </w:t>
      </w:r>
      <w:r w:rsidRPr="00986471">
        <w:rPr>
          <w:rStyle w:val="StyleUnderline"/>
        </w:rPr>
        <w:t>would allow the government to take control of certain patents</w:t>
      </w:r>
      <w:r w:rsidRPr="00986471">
        <w:t xml:space="preserve">. </w:t>
      </w:r>
    </w:p>
    <w:p w14:paraId="404162AD" w14:textId="77777777" w:rsidR="00AB3FD2" w:rsidRPr="00986471" w:rsidRDefault="00AB3FD2" w:rsidP="00AB3FD2">
      <w:r w:rsidRPr="00986471">
        <w:t xml:space="preserve">The Biden administration then stated it could implement march-in rights late last </w:t>
      </w:r>
      <w:proofErr w:type="gramStart"/>
      <w:r w:rsidRPr="00986471">
        <w:t>year, but</w:t>
      </w:r>
      <w:proofErr w:type="gramEnd"/>
      <w:r w:rsidRPr="00986471">
        <w:t xml:space="preserve"> has yet to leverage that authority.</w:t>
      </w:r>
    </w:p>
    <w:p w14:paraId="2CDB2C80" w14:textId="143AA93D" w:rsidR="00AB3FD2" w:rsidRDefault="000F5A4E" w:rsidP="000F5A4E">
      <w:pPr>
        <w:pStyle w:val="Heading3"/>
      </w:pPr>
      <w:r>
        <w:t>IL – Ukraine</w:t>
      </w:r>
    </w:p>
    <w:p w14:paraId="297B4435" w14:textId="77777777" w:rsidR="000F5A4E" w:rsidRPr="000E7251" w:rsidRDefault="000F5A4E" w:rsidP="000F5A4E">
      <w:pPr>
        <w:keepNext/>
        <w:keepLines/>
        <w:spacing w:before="40" w:after="0"/>
        <w:outlineLvl w:val="3"/>
        <w:rPr>
          <w:rFonts w:eastAsia="Times New Roman" w:cs="Times New Roman"/>
          <w:b/>
          <w:iCs/>
          <w:sz w:val="26"/>
        </w:rPr>
      </w:pPr>
      <w:r w:rsidRPr="000E7251">
        <w:rPr>
          <w:rFonts w:eastAsia="Times New Roman" w:cs="Times New Roman"/>
          <w:b/>
          <w:iCs/>
          <w:sz w:val="26"/>
        </w:rPr>
        <w:t>Harris prioritizes foreign policy and NATO – continues Ukraine support</w:t>
      </w:r>
    </w:p>
    <w:p w14:paraId="78F45DD2" w14:textId="77777777" w:rsidR="000F5A4E" w:rsidRPr="000E7251" w:rsidRDefault="000F5A4E" w:rsidP="000F5A4E">
      <w:pPr>
        <w:rPr>
          <w:rFonts w:eastAsia="Aptos"/>
          <w:sz w:val="18"/>
          <w:szCs w:val="18"/>
        </w:rPr>
      </w:pPr>
      <w:proofErr w:type="spellStart"/>
      <w:r w:rsidRPr="000E7251">
        <w:rPr>
          <w:rFonts w:eastAsia="Aptos"/>
          <w:b/>
          <w:bCs/>
        </w:rPr>
        <w:t>Spetalnick</w:t>
      </w:r>
      <w:proofErr w:type="spellEnd"/>
      <w:r w:rsidRPr="000E7251">
        <w:rPr>
          <w:rFonts w:eastAsia="Aptos"/>
          <w:b/>
          <w:bCs/>
        </w:rPr>
        <w:t>/Lewis</w:t>
      </w:r>
      <w:r w:rsidRPr="000E7251">
        <w:rPr>
          <w:rFonts w:eastAsia="Aptos"/>
        </w:rPr>
        <w:t xml:space="preserve"> </w:t>
      </w:r>
      <w:r w:rsidRPr="000E7251">
        <w:rPr>
          <w:rFonts w:eastAsia="Aptos"/>
          <w:sz w:val="21"/>
          <w:szCs w:val="21"/>
        </w:rPr>
        <w:t>7/22/</w:t>
      </w:r>
      <w:r w:rsidRPr="000E7251">
        <w:rPr>
          <w:rFonts w:eastAsia="Aptos"/>
          <w:b/>
          <w:bCs/>
        </w:rPr>
        <w:t xml:space="preserve">24 </w:t>
      </w:r>
      <w:r w:rsidRPr="000E7251">
        <w:rPr>
          <w:rFonts w:eastAsia="Aptos"/>
          <w:sz w:val="18"/>
          <w:szCs w:val="18"/>
        </w:rPr>
        <w:t>[Matt, Simon; July 22, Reuters Washington Correspondent - Foreign Policy/</w:t>
      </w:r>
      <w:proofErr w:type="spellStart"/>
      <w:r w:rsidRPr="000E7251">
        <w:rPr>
          <w:rFonts w:eastAsia="Aptos"/>
          <w:sz w:val="18"/>
          <w:szCs w:val="18"/>
        </w:rPr>
        <w:t>NatSec</w:t>
      </w:r>
      <w:proofErr w:type="spellEnd"/>
      <w:r w:rsidRPr="000E7251">
        <w:rPr>
          <w:rFonts w:eastAsia="Aptos"/>
          <w:sz w:val="18"/>
          <w:szCs w:val="18"/>
        </w:rPr>
        <w:t>/White House/State, Reporter in Washington. Previously in Myanmar/Hong Kong/Cambodia/New Forest. Pulitzer winner, “Tougher tone on Israel, steady on NATO: how a Harris foreign policy could look,” https://www.reuters.com/world/us/tougher-tone-israel-steady-nato-how-harris-foreign-policy-could-look-2024-07-21/]</w:t>
      </w:r>
    </w:p>
    <w:p w14:paraId="51C046CF" w14:textId="77777777" w:rsidR="000F5A4E" w:rsidRPr="000E7251" w:rsidRDefault="000F5A4E" w:rsidP="000F5A4E">
      <w:pPr>
        <w:rPr>
          <w:rFonts w:eastAsia="Aptos"/>
        </w:rPr>
      </w:pPr>
      <w:r w:rsidRPr="000E7251">
        <w:rPr>
          <w:rFonts w:eastAsia="Aptos"/>
        </w:rPr>
        <w:t xml:space="preserve">WASHINGTON, July 22 (Reuters) - Vice President </w:t>
      </w:r>
      <w:r w:rsidRPr="000E7251">
        <w:rPr>
          <w:rFonts w:eastAsia="Aptos"/>
          <w:u w:val="single"/>
        </w:rPr>
        <w:t xml:space="preserve">Kamala </w:t>
      </w:r>
      <w:r w:rsidRPr="000E7251">
        <w:rPr>
          <w:rFonts w:eastAsia="Aptos"/>
          <w:highlight w:val="cyan"/>
          <w:u w:val="single"/>
        </w:rPr>
        <w:t>Harris</w:t>
      </w:r>
      <w:r w:rsidRPr="000E7251">
        <w:rPr>
          <w:rFonts w:eastAsia="Aptos"/>
          <w:u w:val="single"/>
        </w:rPr>
        <w:t xml:space="preserve"> is </w:t>
      </w:r>
      <w:r w:rsidRPr="000E7251">
        <w:rPr>
          <w:rFonts w:eastAsia="Aptos"/>
          <w:highlight w:val="cyan"/>
          <w:u w:val="single"/>
        </w:rPr>
        <w:t>expected</w:t>
      </w:r>
      <w:r w:rsidRPr="000E7251">
        <w:rPr>
          <w:rFonts w:eastAsia="Aptos"/>
          <w:u w:val="single"/>
        </w:rPr>
        <w:t xml:space="preserve"> </w:t>
      </w:r>
      <w:r w:rsidRPr="000E7251">
        <w:rPr>
          <w:rFonts w:eastAsia="Aptos"/>
          <w:highlight w:val="cyan"/>
          <w:u w:val="single"/>
        </w:rPr>
        <w:t>to</w:t>
      </w:r>
      <w:r w:rsidRPr="000E7251">
        <w:rPr>
          <w:rFonts w:eastAsia="Aptos"/>
          <w:u w:val="single"/>
        </w:rPr>
        <w:t xml:space="preserve"> </w:t>
      </w:r>
      <w:r w:rsidRPr="000E7251">
        <w:rPr>
          <w:rFonts w:eastAsia="Aptos"/>
          <w:highlight w:val="cyan"/>
          <w:u w:val="single"/>
        </w:rPr>
        <w:t>stick</w:t>
      </w:r>
      <w:r w:rsidRPr="000E7251">
        <w:rPr>
          <w:rFonts w:eastAsia="Aptos"/>
          <w:u w:val="single"/>
        </w:rPr>
        <w:t xml:space="preserve"> largely </w:t>
      </w:r>
      <w:r w:rsidRPr="000E7251">
        <w:rPr>
          <w:rFonts w:eastAsia="Aptos"/>
          <w:highlight w:val="cyan"/>
          <w:u w:val="single"/>
        </w:rPr>
        <w:t>to</w:t>
      </w:r>
      <w:r w:rsidRPr="000E7251">
        <w:rPr>
          <w:rFonts w:eastAsia="Aptos"/>
          <w:u w:val="single"/>
        </w:rPr>
        <w:t xml:space="preserve"> Joe </w:t>
      </w:r>
      <w:r w:rsidRPr="000E7251">
        <w:rPr>
          <w:rFonts w:eastAsia="Aptos"/>
          <w:highlight w:val="cyan"/>
          <w:u w:val="single"/>
        </w:rPr>
        <w:t>Biden's</w:t>
      </w:r>
      <w:r w:rsidRPr="000E7251">
        <w:rPr>
          <w:rFonts w:eastAsia="Aptos"/>
          <w:u w:val="single"/>
        </w:rPr>
        <w:t xml:space="preserve"> </w:t>
      </w:r>
      <w:r w:rsidRPr="000E7251">
        <w:rPr>
          <w:rFonts w:eastAsia="Aptos"/>
          <w:highlight w:val="cyan"/>
          <w:u w:val="single"/>
        </w:rPr>
        <w:t>foreign</w:t>
      </w:r>
      <w:r w:rsidRPr="000E7251">
        <w:rPr>
          <w:rFonts w:eastAsia="Aptos"/>
          <w:u w:val="single"/>
        </w:rPr>
        <w:t xml:space="preserve"> </w:t>
      </w:r>
      <w:r w:rsidRPr="000E7251">
        <w:rPr>
          <w:rFonts w:eastAsia="Aptos"/>
          <w:highlight w:val="cyan"/>
          <w:u w:val="single"/>
        </w:rPr>
        <w:t>policy</w:t>
      </w:r>
      <w:r w:rsidRPr="000E7251">
        <w:rPr>
          <w:rFonts w:eastAsia="Aptos"/>
          <w:u w:val="single"/>
        </w:rPr>
        <w:t xml:space="preserve"> </w:t>
      </w:r>
      <w:r w:rsidRPr="000E7251">
        <w:rPr>
          <w:rFonts w:eastAsia="Aptos"/>
          <w:highlight w:val="cyan"/>
          <w:u w:val="single"/>
        </w:rPr>
        <w:t>playbook</w:t>
      </w:r>
      <w:r w:rsidRPr="000E7251">
        <w:rPr>
          <w:rFonts w:eastAsia="Aptos"/>
          <w:u w:val="single"/>
        </w:rPr>
        <w:t xml:space="preserve"> </w:t>
      </w:r>
      <w:r w:rsidRPr="000E7251">
        <w:rPr>
          <w:rFonts w:eastAsia="Aptos"/>
          <w:highlight w:val="cyan"/>
          <w:u w:val="single"/>
        </w:rPr>
        <w:t>on</w:t>
      </w:r>
      <w:r w:rsidRPr="000E7251">
        <w:rPr>
          <w:rFonts w:eastAsia="Aptos"/>
          <w:u w:val="single"/>
        </w:rPr>
        <w:t xml:space="preserve"> key </w:t>
      </w:r>
      <w:r w:rsidRPr="000E7251">
        <w:rPr>
          <w:rFonts w:eastAsia="Aptos"/>
          <w:highlight w:val="cyan"/>
          <w:u w:val="single"/>
        </w:rPr>
        <w:t>issues</w:t>
      </w:r>
      <w:r w:rsidRPr="000E7251">
        <w:rPr>
          <w:rFonts w:eastAsia="Aptos"/>
          <w:u w:val="single"/>
        </w:rPr>
        <w:t xml:space="preserve"> </w:t>
      </w:r>
      <w:r w:rsidRPr="000E7251">
        <w:rPr>
          <w:rFonts w:eastAsia="Aptos"/>
          <w:highlight w:val="cyan"/>
          <w:u w:val="single"/>
        </w:rPr>
        <w:t>such</w:t>
      </w:r>
      <w:r w:rsidRPr="000E7251">
        <w:rPr>
          <w:rFonts w:eastAsia="Aptos"/>
          <w:u w:val="single"/>
        </w:rPr>
        <w:t xml:space="preserve"> </w:t>
      </w:r>
      <w:r w:rsidRPr="000E7251">
        <w:rPr>
          <w:rFonts w:eastAsia="Aptos"/>
          <w:highlight w:val="cyan"/>
          <w:u w:val="single"/>
        </w:rPr>
        <w:t>as</w:t>
      </w:r>
      <w:r w:rsidRPr="000E7251">
        <w:rPr>
          <w:rFonts w:eastAsia="Aptos"/>
          <w:u w:val="single"/>
        </w:rPr>
        <w:t xml:space="preserve"> </w:t>
      </w:r>
      <w:r w:rsidRPr="000E7251">
        <w:rPr>
          <w:rFonts w:eastAsia="Aptos"/>
          <w:highlight w:val="cyan"/>
          <w:u w:val="single"/>
        </w:rPr>
        <w:t>Ukraine</w:t>
      </w:r>
      <w:r w:rsidRPr="000E7251">
        <w:rPr>
          <w:rFonts w:eastAsia="Aptos"/>
          <w:u w:val="single"/>
        </w:rPr>
        <w:t xml:space="preserve">, </w:t>
      </w:r>
      <w:r w:rsidRPr="000E7251">
        <w:rPr>
          <w:rFonts w:eastAsia="Aptos"/>
          <w:highlight w:val="cyan"/>
          <w:u w:val="single"/>
        </w:rPr>
        <w:t>China</w:t>
      </w:r>
      <w:r w:rsidRPr="000E7251">
        <w:rPr>
          <w:rFonts w:eastAsia="Aptos"/>
          <w:u w:val="single"/>
        </w:rPr>
        <w:t xml:space="preserve"> and </w:t>
      </w:r>
      <w:r w:rsidRPr="000E7251">
        <w:rPr>
          <w:rFonts w:eastAsia="Aptos"/>
          <w:highlight w:val="cyan"/>
          <w:u w:val="single"/>
        </w:rPr>
        <w:t>Iran</w:t>
      </w:r>
      <w:r w:rsidRPr="000E7251">
        <w:rPr>
          <w:rFonts w:eastAsia="Aptos"/>
        </w:rPr>
        <w:t xml:space="preserve"> but could strike a tougher tone with Israel over the Gaza war if she replaces the president at the top of the Democratic ticket and wins the U.S. November election.</w:t>
      </w:r>
    </w:p>
    <w:p w14:paraId="58696769" w14:textId="77777777" w:rsidR="000F5A4E" w:rsidRPr="000E7251" w:rsidRDefault="000F5A4E" w:rsidP="000F5A4E">
      <w:pPr>
        <w:rPr>
          <w:rFonts w:eastAsia="Aptos"/>
        </w:rPr>
      </w:pPr>
      <w:r w:rsidRPr="000E7251">
        <w:rPr>
          <w:rFonts w:eastAsia="Aptos"/>
          <w:u w:val="single"/>
        </w:rPr>
        <w:t>As the apparent frontrunner</w:t>
      </w:r>
      <w:r w:rsidRPr="000E7251">
        <w:rPr>
          <w:rFonts w:eastAsia="Aptos"/>
        </w:rPr>
        <w:t xml:space="preserve"> for the nomination after Biden dropped out of the race and endorsed her on Sunday, </w:t>
      </w:r>
      <w:r w:rsidRPr="000E7251">
        <w:rPr>
          <w:rFonts w:eastAsia="Aptos"/>
          <w:highlight w:val="cyan"/>
          <w:u w:val="single"/>
        </w:rPr>
        <w:t>Harris</w:t>
      </w:r>
      <w:r w:rsidRPr="000E7251">
        <w:rPr>
          <w:rFonts w:eastAsia="Aptos"/>
          <w:u w:val="single"/>
        </w:rPr>
        <w:t xml:space="preserve"> </w:t>
      </w:r>
      <w:r w:rsidRPr="000E7251">
        <w:rPr>
          <w:rFonts w:eastAsia="Aptos"/>
          <w:highlight w:val="cyan"/>
          <w:u w:val="single"/>
        </w:rPr>
        <w:t>would</w:t>
      </w:r>
      <w:r w:rsidRPr="000E7251">
        <w:rPr>
          <w:rFonts w:eastAsia="Aptos"/>
          <w:u w:val="single"/>
        </w:rPr>
        <w:t xml:space="preserve"> </w:t>
      </w:r>
      <w:r w:rsidRPr="000E7251">
        <w:rPr>
          <w:rFonts w:eastAsia="Aptos"/>
          <w:highlight w:val="cyan"/>
          <w:u w:val="single"/>
        </w:rPr>
        <w:t>bring</w:t>
      </w:r>
      <w:r w:rsidRPr="000E7251">
        <w:rPr>
          <w:rFonts w:eastAsia="Aptos"/>
          <w:u w:val="single"/>
        </w:rPr>
        <w:t xml:space="preserve"> on-the-job experience, </w:t>
      </w:r>
      <w:r w:rsidRPr="000E7251">
        <w:rPr>
          <w:rFonts w:eastAsia="Aptos"/>
          <w:highlight w:val="cyan"/>
          <w:u w:val="single"/>
        </w:rPr>
        <w:t>personal</w:t>
      </w:r>
      <w:r w:rsidRPr="000E7251">
        <w:rPr>
          <w:rFonts w:eastAsia="Aptos"/>
          <w:u w:val="single"/>
        </w:rPr>
        <w:t xml:space="preserve"> </w:t>
      </w:r>
      <w:r w:rsidRPr="000E7251">
        <w:rPr>
          <w:rFonts w:eastAsia="Aptos"/>
          <w:highlight w:val="cyan"/>
          <w:u w:val="single"/>
        </w:rPr>
        <w:t>ties</w:t>
      </w:r>
      <w:r w:rsidRPr="000E7251">
        <w:rPr>
          <w:rFonts w:eastAsia="Aptos"/>
          <w:u w:val="single"/>
        </w:rPr>
        <w:t xml:space="preserve"> forged </w:t>
      </w:r>
      <w:r w:rsidRPr="000E7251">
        <w:rPr>
          <w:rFonts w:eastAsia="Aptos"/>
          <w:highlight w:val="cyan"/>
          <w:u w:val="single"/>
        </w:rPr>
        <w:t>with</w:t>
      </w:r>
      <w:r w:rsidRPr="000E7251">
        <w:rPr>
          <w:rFonts w:eastAsia="Aptos"/>
          <w:u w:val="single"/>
        </w:rPr>
        <w:t xml:space="preserve"> </w:t>
      </w:r>
      <w:r w:rsidRPr="000E7251">
        <w:rPr>
          <w:rFonts w:eastAsia="Aptos"/>
          <w:highlight w:val="cyan"/>
          <w:u w:val="single"/>
        </w:rPr>
        <w:t>world</w:t>
      </w:r>
      <w:r w:rsidRPr="000E7251">
        <w:rPr>
          <w:rFonts w:eastAsia="Aptos"/>
          <w:u w:val="single"/>
        </w:rPr>
        <w:t xml:space="preserve"> </w:t>
      </w:r>
      <w:r w:rsidRPr="000E7251">
        <w:rPr>
          <w:rFonts w:eastAsia="Aptos"/>
          <w:highlight w:val="cyan"/>
          <w:u w:val="single"/>
        </w:rPr>
        <w:t>leaders</w:t>
      </w:r>
      <w:r w:rsidRPr="000E7251">
        <w:rPr>
          <w:rFonts w:eastAsia="Aptos"/>
          <w:u w:val="single"/>
        </w:rPr>
        <w:t xml:space="preserve">, </w:t>
      </w:r>
      <w:r w:rsidRPr="000E7251">
        <w:rPr>
          <w:rFonts w:eastAsia="Aptos"/>
          <w:highlight w:val="cyan"/>
          <w:u w:val="single"/>
        </w:rPr>
        <w:t>and</w:t>
      </w:r>
      <w:r w:rsidRPr="000E7251">
        <w:rPr>
          <w:rFonts w:eastAsia="Aptos"/>
          <w:u w:val="single"/>
        </w:rPr>
        <w:t xml:space="preserve"> a sense of </w:t>
      </w:r>
      <w:r w:rsidRPr="000E7251">
        <w:rPr>
          <w:rFonts w:eastAsia="Aptos"/>
          <w:highlight w:val="cyan"/>
          <w:u w:val="single"/>
        </w:rPr>
        <w:t>global</w:t>
      </w:r>
      <w:r w:rsidRPr="000E7251">
        <w:rPr>
          <w:rFonts w:eastAsia="Aptos"/>
          <w:u w:val="single"/>
        </w:rPr>
        <w:t xml:space="preserve"> </w:t>
      </w:r>
      <w:r w:rsidRPr="000E7251">
        <w:rPr>
          <w:rFonts w:eastAsia="Aptos"/>
          <w:highlight w:val="cyan"/>
          <w:u w:val="single"/>
        </w:rPr>
        <w:t>affairs</w:t>
      </w:r>
      <w:r w:rsidRPr="000E7251">
        <w:rPr>
          <w:rFonts w:eastAsia="Aptos"/>
        </w:rPr>
        <w:t xml:space="preserve"> gained during a Senate term and as Biden's second-in-command.</w:t>
      </w:r>
    </w:p>
    <w:p w14:paraId="5EB11CC8" w14:textId="77777777" w:rsidR="000F5A4E" w:rsidRPr="000E7251" w:rsidRDefault="000F5A4E" w:rsidP="000F5A4E">
      <w:pPr>
        <w:rPr>
          <w:rFonts w:eastAsia="Aptos"/>
        </w:rPr>
      </w:pPr>
      <w:r w:rsidRPr="000E7251">
        <w:rPr>
          <w:rFonts w:eastAsia="Aptos"/>
        </w:rPr>
        <w:t>But running against Republican candidate Donald Trump, she would also have a major vulnerability - a troubled situation at the U.S.-Mexico border that has bedeviled Biden and become a top campaign issue. Harris was tasked at the start of his term with addressing the root causes of high irregular migration, and Republicans have sought to make her the face of the problem.</w:t>
      </w:r>
    </w:p>
    <w:p w14:paraId="4BAA053D" w14:textId="77777777" w:rsidR="000F5A4E" w:rsidRPr="000E7251" w:rsidRDefault="000F5A4E" w:rsidP="000F5A4E">
      <w:pPr>
        <w:rPr>
          <w:rFonts w:eastAsia="Aptos"/>
        </w:rPr>
      </w:pPr>
      <w:r w:rsidRPr="000E7251">
        <w:rPr>
          <w:rFonts w:eastAsia="Aptos"/>
        </w:rPr>
        <w:t>On a range of global priorities, said analysts, a Harris presidency would resemble a second Biden administration.</w:t>
      </w:r>
    </w:p>
    <w:p w14:paraId="5497D42B" w14:textId="77777777" w:rsidR="000F5A4E" w:rsidRPr="000E7251" w:rsidRDefault="000F5A4E" w:rsidP="000F5A4E">
      <w:pPr>
        <w:rPr>
          <w:rFonts w:eastAsia="Aptos"/>
        </w:rPr>
      </w:pPr>
      <w:r w:rsidRPr="000E7251">
        <w:rPr>
          <w:rFonts w:eastAsia="Aptos"/>
        </w:rPr>
        <w:t>"She may be a more energetic player but one thing you shouldn't expect – any immediate big shifts in the substance of Biden's foreign policy," said Aaron David Miller, a former Middle East negotiator for Democratic and Republican administrations.</w:t>
      </w:r>
    </w:p>
    <w:p w14:paraId="5FB35BBF" w14:textId="77777777" w:rsidR="000F5A4E" w:rsidRPr="000E7251" w:rsidRDefault="000F5A4E" w:rsidP="000F5A4E">
      <w:pPr>
        <w:rPr>
          <w:rFonts w:eastAsia="Aptos"/>
        </w:rPr>
      </w:pPr>
      <w:r w:rsidRPr="000E7251">
        <w:rPr>
          <w:rFonts w:eastAsia="Aptos"/>
          <w:highlight w:val="cyan"/>
          <w:u w:val="single"/>
        </w:rPr>
        <w:t>Harris</w:t>
      </w:r>
      <w:r w:rsidRPr="000E7251">
        <w:rPr>
          <w:rFonts w:eastAsia="Aptos"/>
          <w:u w:val="single"/>
        </w:rPr>
        <w:t xml:space="preserve"> has </w:t>
      </w:r>
      <w:r w:rsidRPr="000E7251">
        <w:rPr>
          <w:rFonts w:eastAsia="Aptos"/>
          <w:highlight w:val="cyan"/>
          <w:u w:val="single"/>
        </w:rPr>
        <w:t>signaled</w:t>
      </w:r>
      <w:r w:rsidRPr="000E7251">
        <w:rPr>
          <w:rFonts w:eastAsia="Aptos"/>
          <w:u w:val="single"/>
        </w:rPr>
        <w:t xml:space="preserve">, for instance, that </w:t>
      </w:r>
      <w:r w:rsidRPr="000E7251">
        <w:rPr>
          <w:rFonts w:eastAsia="Aptos"/>
          <w:highlight w:val="cyan"/>
          <w:u w:val="single"/>
        </w:rPr>
        <w:t>she</w:t>
      </w:r>
      <w:r w:rsidRPr="000E7251">
        <w:rPr>
          <w:rFonts w:eastAsia="Aptos"/>
          <w:u w:val="single"/>
        </w:rPr>
        <w:t xml:space="preserve"> </w:t>
      </w:r>
      <w:r w:rsidRPr="000E7251">
        <w:rPr>
          <w:rFonts w:eastAsia="Aptos"/>
          <w:highlight w:val="cyan"/>
          <w:u w:val="single"/>
        </w:rPr>
        <w:t>would</w:t>
      </w:r>
      <w:r w:rsidRPr="000E7251">
        <w:rPr>
          <w:rFonts w:eastAsia="Aptos"/>
          <w:u w:val="single"/>
        </w:rPr>
        <w:t xml:space="preserve"> </w:t>
      </w:r>
      <w:r w:rsidRPr="000E7251">
        <w:rPr>
          <w:rFonts w:eastAsia="Aptos"/>
          <w:highlight w:val="cyan"/>
          <w:u w:val="single"/>
        </w:rPr>
        <w:t>not</w:t>
      </w:r>
      <w:r w:rsidRPr="000E7251">
        <w:rPr>
          <w:rFonts w:eastAsia="Aptos"/>
          <w:u w:val="single"/>
        </w:rPr>
        <w:t xml:space="preserve"> </w:t>
      </w:r>
      <w:r w:rsidRPr="000E7251">
        <w:rPr>
          <w:rFonts w:eastAsia="Aptos"/>
          <w:highlight w:val="cyan"/>
          <w:u w:val="single"/>
        </w:rPr>
        <w:t>deviate</w:t>
      </w:r>
      <w:r w:rsidRPr="000E7251">
        <w:rPr>
          <w:rFonts w:eastAsia="Aptos"/>
          <w:u w:val="single"/>
        </w:rPr>
        <w:t xml:space="preserve"> </w:t>
      </w:r>
      <w:r w:rsidRPr="000E7251">
        <w:rPr>
          <w:rFonts w:eastAsia="Aptos"/>
          <w:highlight w:val="cyan"/>
          <w:u w:val="single"/>
        </w:rPr>
        <w:t>from</w:t>
      </w:r>
      <w:r w:rsidRPr="000E7251">
        <w:rPr>
          <w:rFonts w:eastAsia="Aptos"/>
          <w:u w:val="single"/>
        </w:rPr>
        <w:t xml:space="preserve"> Biden's staunch </w:t>
      </w:r>
      <w:r w:rsidRPr="000E7251">
        <w:rPr>
          <w:rFonts w:eastAsia="Aptos"/>
          <w:highlight w:val="cyan"/>
          <w:u w:val="single"/>
        </w:rPr>
        <w:t>support</w:t>
      </w:r>
      <w:r w:rsidRPr="000E7251">
        <w:rPr>
          <w:rFonts w:eastAsia="Aptos"/>
          <w:u w:val="single"/>
        </w:rPr>
        <w:t xml:space="preserve"> </w:t>
      </w:r>
      <w:r w:rsidRPr="000E7251">
        <w:rPr>
          <w:rFonts w:eastAsia="Aptos"/>
          <w:highlight w:val="cyan"/>
          <w:u w:val="single"/>
        </w:rPr>
        <w:t>for</w:t>
      </w:r>
      <w:r w:rsidRPr="000E7251">
        <w:rPr>
          <w:rFonts w:eastAsia="Aptos"/>
          <w:u w:val="single"/>
        </w:rPr>
        <w:t xml:space="preserve"> </w:t>
      </w:r>
      <w:r w:rsidRPr="000E7251">
        <w:rPr>
          <w:rFonts w:eastAsia="Aptos"/>
          <w:highlight w:val="cyan"/>
          <w:u w:val="single"/>
        </w:rPr>
        <w:t>NATO</w:t>
      </w:r>
      <w:r w:rsidRPr="000E7251">
        <w:rPr>
          <w:rFonts w:eastAsia="Aptos"/>
          <w:u w:val="single"/>
        </w:rPr>
        <w:t xml:space="preserve"> </w:t>
      </w:r>
      <w:r w:rsidRPr="000E7251">
        <w:rPr>
          <w:rFonts w:eastAsia="Aptos"/>
          <w:highlight w:val="cyan"/>
          <w:u w:val="single"/>
        </w:rPr>
        <w:t>and</w:t>
      </w:r>
      <w:r w:rsidRPr="000E7251">
        <w:rPr>
          <w:rFonts w:eastAsia="Aptos"/>
          <w:u w:val="single"/>
        </w:rPr>
        <w:t xml:space="preserve"> </w:t>
      </w:r>
      <w:r w:rsidRPr="000E7251">
        <w:rPr>
          <w:rFonts w:eastAsia="Aptos"/>
          <w:highlight w:val="cyan"/>
          <w:u w:val="single"/>
        </w:rPr>
        <w:t>would</w:t>
      </w:r>
      <w:r w:rsidRPr="000E7251">
        <w:rPr>
          <w:rFonts w:eastAsia="Aptos"/>
          <w:u w:val="single"/>
        </w:rPr>
        <w:t xml:space="preserve"> </w:t>
      </w:r>
      <w:r w:rsidRPr="000E7251">
        <w:rPr>
          <w:rFonts w:eastAsia="Aptos"/>
          <w:highlight w:val="cyan"/>
          <w:u w:val="single"/>
        </w:rPr>
        <w:t>continue</w:t>
      </w:r>
      <w:r w:rsidRPr="000E7251">
        <w:rPr>
          <w:rFonts w:eastAsia="Aptos"/>
          <w:u w:val="single"/>
        </w:rPr>
        <w:t xml:space="preserve"> </w:t>
      </w:r>
      <w:r w:rsidRPr="000E7251">
        <w:rPr>
          <w:rFonts w:eastAsia="Aptos"/>
          <w:highlight w:val="cyan"/>
          <w:u w:val="single"/>
        </w:rPr>
        <w:t>backing</w:t>
      </w:r>
      <w:r w:rsidRPr="000E7251">
        <w:rPr>
          <w:rFonts w:eastAsia="Aptos"/>
          <w:u w:val="single"/>
        </w:rPr>
        <w:t xml:space="preserve"> </w:t>
      </w:r>
      <w:r w:rsidRPr="000E7251">
        <w:rPr>
          <w:rFonts w:eastAsia="Aptos"/>
          <w:highlight w:val="cyan"/>
          <w:u w:val="single"/>
        </w:rPr>
        <w:t>Ukraine</w:t>
      </w:r>
      <w:r w:rsidRPr="000E7251">
        <w:rPr>
          <w:rFonts w:eastAsia="Aptos"/>
          <w:u w:val="single"/>
        </w:rPr>
        <w:t xml:space="preserve"> in its fight against Russia.</w:t>
      </w:r>
      <w:r w:rsidRPr="000E7251">
        <w:rPr>
          <w:rFonts w:eastAsia="Aptos"/>
        </w:rPr>
        <w:t xml:space="preserve"> That stands in sharp contrast to a pledge by former president Trump to fundamentally alter the U.S. relationship with the alliance and the doubts he has raised about future weapons supplies to Kyiv.</w:t>
      </w:r>
    </w:p>
    <w:p w14:paraId="694DADB8" w14:textId="667D7FB1" w:rsidR="000F5A4E" w:rsidRDefault="002C39A6" w:rsidP="002C39A6">
      <w:pPr>
        <w:pStyle w:val="Heading3"/>
      </w:pPr>
      <w:r>
        <w:t>IL – Weed</w:t>
      </w:r>
    </w:p>
    <w:p w14:paraId="77989EC9" w14:textId="77777777" w:rsidR="002C39A6" w:rsidRDefault="002C39A6" w:rsidP="002C39A6">
      <w:pPr>
        <w:pStyle w:val="Heading4"/>
      </w:pPr>
      <w:r>
        <w:t>Harris legalizes weed</w:t>
      </w:r>
    </w:p>
    <w:p w14:paraId="35107E08" w14:textId="77777777" w:rsidR="002C39A6" w:rsidRPr="0063297E" w:rsidRDefault="002C39A6" w:rsidP="002C39A6">
      <w:pPr>
        <w:pStyle w:val="NormalWeb"/>
        <w:shd w:val="clear" w:color="auto" w:fill="FFFFFF"/>
        <w:spacing w:before="0" w:beforeAutospacing="0"/>
      </w:pPr>
      <w:proofErr w:type="spellStart"/>
      <w:r>
        <w:rPr>
          <w:rStyle w:val="Style13ptBold"/>
        </w:rPr>
        <w:t>Sullum</w:t>
      </w:r>
      <w:proofErr w:type="spellEnd"/>
      <w:r>
        <w:rPr>
          <w:rStyle w:val="Style13ptBold"/>
        </w:rPr>
        <w:t xml:space="preserve"> 7/24/24 </w:t>
      </w:r>
      <w:r w:rsidRPr="0063297E">
        <w:t xml:space="preserve">senior editor at Reason and a nationally syndicated columnist. He is an award-winning journalist who has covered drug policy, public health, gun control, civil liberties, and criminal justice for more than three decades. </w:t>
      </w:r>
      <w:proofErr w:type="spellStart"/>
      <w:r w:rsidRPr="0063297E">
        <w:t>Sullum</w:t>
      </w:r>
      <w:proofErr w:type="spellEnd"/>
      <w:r w:rsidRPr="0063297E">
        <w:t xml:space="preserve"> is a graduate of Cornell University, where he majored in economics and psychology. (Jacob </w:t>
      </w:r>
      <w:proofErr w:type="spellStart"/>
      <w:r w:rsidRPr="0063297E">
        <w:t>Sullum</w:t>
      </w:r>
      <w:proofErr w:type="spellEnd"/>
      <w:r w:rsidRPr="0063297E">
        <w:t xml:space="preserve">, July 24 2024, “Unlike Biden and Trump, Kamala Harris Has Repeatedly Supported Pot Legalization,” reason, July 25 2024, </w:t>
      </w:r>
      <w:hyperlink r:id="rId40" w:history="1">
        <w:r w:rsidRPr="0063297E">
          <w:rPr>
            <w:rStyle w:val="Hyperlink"/>
            <w:color w:val="000000" w:themeColor="text1"/>
          </w:rPr>
          <w:t>https://reason.com/2024/07/24/unlike-biden-and-trump-kamala-harris-has-repeatedly-supported-pot-legalization/</w:t>
        </w:r>
      </w:hyperlink>
      <w:r w:rsidRPr="0063297E">
        <w:rPr>
          <w:color w:val="000000" w:themeColor="text1"/>
        </w:rPr>
        <w:t>)</w:t>
      </w:r>
      <w:r w:rsidRPr="0063297E">
        <w:t xml:space="preserve"> DH</w:t>
      </w:r>
    </w:p>
    <w:p w14:paraId="54BFB9DE" w14:textId="77777777" w:rsidR="002C39A6" w:rsidRPr="0063297E" w:rsidRDefault="002C39A6" w:rsidP="002C39A6">
      <w:pPr>
        <w:rPr>
          <w:color w:val="000000" w:themeColor="text1"/>
        </w:rPr>
      </w:pPr>
      <w:r w:rsidRPr="0063297E">
        <w:t xml:space="preserve">Last May, the </w:t>
      </w:r>
      <w:r w:rsidRPr="0063297E">
        <w:rPr>
          <w:color w:val="000000" w:themeColor="text1"/>
        </w:rPr>
        <w:t>Department of Justice (</w:t>
      </w:r>
      <w:r w:rsidRPr="00962276">
        <w:rPr>
          <w:rStyle w:val="StyleUnderline"/>
        </w:rPr>
        <w:t>DOJ) </w:t>
      </w:r>
      <w:hyperlink r:id="rId41" w:history="1">
        <w:r w:rsidRPr="00962276">
          <w:rPr>
            <w:rStyle w:val="StyleUnderline"/>
          </w:rPr>
          <w:t>proposed</w:t>
        </w:r>
      </w:hyperlink>
      <w:r w:rsidRPr="00962276">
        <w:rPr>
          <w:rStyle w:val="StyleUnderline"/>
        </w:rPr>
        <w:t xml:space="preserve"> a rule that would move marijuana from Schedule I of the Controlled Substances Act, the most restrictive category, to Schedule III, which includes prescription drugs such as Tylenol with codeine, ketamine, and anabolic steroids. </w:t>
      </w:r>
      <w:r w:rsidRPr="0063297E">
        <w:rPr>
          <w:color w:val="000000" w:themeColor="text1"/>
        </w:rPr>
        <w:t>The public comment period for that </w:t>
      </w:r>
      <w:hyperlink r:id="rId42" w:history="1">
        <w:r w:rsidRPr="0063297E">
          <w:rPr>
            <w:rStyle w:val="Hyperlink"/>
            <w:color w:val="000000" w:themeColor="text1"/>
          </w:rPr>
          <w:t>proposed rule</w:t>
        </w:r>
      </w:hyperlink>
      <w:r w:rsidRPr="0063297E">
        <w:rPr>
          <w:color w:val="000000" w:themeColor="text1"/>
        </w:rPr>
        <w:t> expired yesterday. According to an </w:t>
      </w:r>
      <w:hyperlink r:id="rId43" w:history="1">
        <w:r w:rsidRPr="0063297E">
          <w:rPr>
            <w:rStyle w:val="Hyperlink"/>
            <w:color w:val="000000" w:themeColor="text1"/>
          </w:rPr>
          <w:t>analysis</w:t>
        </w:r>
      </w:hyperlink>
      <w:r w:rsidRPr="0063297E">
        <w:rPr>
          <w:color w:val="000000" w:themeColor="text1"/>
        </w:rPr>
        <w:t> by the Drug Policy Alliance, most of the commenters thought the DOJ proposal was too timid: Nearly 70 percent of the 30,000 or so comments favored "</w:t>
      </w:r>
      <w:proofErr w:type="spellStart"/>
      <w:r w:rsidRPr="0063297E">
        <w:rPr>
          <w:color w:val="000000" w:themeColor="text1"/>
        </w:rPr>
        <w:t>descheduling</w:t>
      </w:r>
      <w:proofErr w:type="spellEnd"/>
      <w:r w:rsidRPr="0063297E">
        <w:rPr>
          <w:color w:val="000000" w:themeColor="text1"/>
        </w:rPr>
        <w:t>, decriminalizing, or legalizing marijuana at the federal level."</w:t>
      </w:r>
    </w:p>
    <w:p w14:paraId="5A4A65FE" w14:textId="77777777" w:rsidR="002C39A6" w:rsidRPr="0063297E" w:rsidRDefault="002C39A6" w:rsidP="002C39A6">
      <w:pPr>
        <w:rPr>
          <w:color w:val="000000" w:themeColor="text1"/>
        </w:rPr>
      </w:pPr>
      <w:r w:rsidRPr="0063297E">
        <w:rPr>
          <w:color w:val="000000" w:themeColor="text1"/>
        </w:rPr>
        <w:t>That breakdown jibes with </w:t>
      </w:r>
      <w:hyperlink r:id="rId44" w:history="1">
        <w:r w:rsidRPr="0063297E">
          <w:rPr>
            <w:rStyle w:val="Hyperlink"/>
            <w:color w:val="000000" w:themeColor="text1"/>
          </w:rPr>
          <w:t>survey results</w:t>
        </w:r>
      </w:hyperlink>
      <w:r w:rsidRPr="0063297E">
        <w:rPr>
          <w:color w:val="000000" w:themeColor="text1"/>
        </w:rPr>
        <w:t xml:space="preserve"> indicating that </w:t>
      </w:r>
      <w:r w:rsidRPr="00962276">
        <w:rPr>
          <w:rStyle w:val="StyleUnderline"/>
          <w:highlight w:val="yellow"/>
        </w:rPr>
        <w:t>70 percent of Americans support marijuana legalization.</w:t>
      </w:r>
      <w:r w:rsidRPr="0063297E">
        <w:rPr>
          <w:color w:val="000000" w:themeColor="text1"/>
        </w:rPr>
        <w:t xml:space="preserve"> And judging from the positions that she took as a California senator and a 2020 presidential candidate, Vice President </w:t>
      </w:r>
      <w:r w:rsidRPr="00962276">
        <w:rPr>
          <w:rStyle w:val="StyleUnderline"/>
          <w:highlight w:val="yellow"/>
        </w:rPr>
        <w:t>Kamala Harris is one of those Americans.</w:t>
      </w:r>
      <w:r w:rsidRPr="0063297E">
        <w:rPr>
          <w:color w:val="000000" w:themeColor="text1"/>
        </w:rPr>
        <w:t xml:space="preserve"> Although she was a latecomer to the cause, Harris, unlike the man she is poised to replace as the 2024 Democratic presidential nominee, has repeatedly urged the repeal of federal pot prohibition.</w:t>
      </w:r>
    </w:p>
    <w:p w14:paraId="7337B423" w14:textId="77777777" w:rsidR="002C39A6" w:rsidRPr="0063297E" w:rsidRDefault="002C39A6" w:rsidP="002C39A6">
      <w:pPr>
        <w:rPr>
          <w:color w:val="000000" w:themeColor="text1"/>
        </w:rPr>
      </w:pPr>
      <w:r w:rsidRPr="0063297E">
        <w:rPr>
          <w:color w:val="000000" w:themeColor="text1"/>
        </w:rPr>
        <w:t>As USA Today </w:t>
      </w:r>
      <w:hyperlink r:id="rId45" w:history="1">
        <w:r w:rsidRPr="0063297E">
          <w:rPr>
            <w:rStyle w:val="Hyperlink"/>
            <w:color w:val="000000" w:themeColor="text1"/>
          </w:rPr>
          <w:t>notes</w:t>
        </w:r>
      </w:hyperlink>
      <w:r w:rsidRPr="0063297E">
        <w:rPr>
          <w:color w:val="000000" w:themeColor="text1"/>
        </w:rPr>
        <w:t>, "Harris has been criticized for aggressively prosecuting weed-related crimes when she was California's attorney general and San Francisco's district attorney, particularly given the racial disparities in punishment nationwide." She </w:t>
      </w:r>
      <w:hyperlink r:id="rId46" w:history="1">
        <w:r w:rsidRPr="0063297E">
          <w:rPr>
            <w:rStyle w:val="Hyperlink"/>
            <w:color w:val="000000" w:themeColor="text1"/>
          </w:rPr>
          <w:t>opposed</w:t>
        </w:r>
      </w:hyperlink>
      <w:r w:rsidRPr="0063297E">
        <w:rPr>
          <w:color w:val="000000" w:themeColor="text1"/>
        </w:rPr>
        <w:t> a California legalization initiative in 2010, when she was the San Francisco district attorney; </w:t>
      </w:r>
      <w:hyperlink r:id="rId47" w:history="1">
        <w:r w:rsidRPr="0063297E">
          <w:rPr>
            <w:rStyle w:val="Hyperlink"/>
            <w:color w:val="000000" w:themeColor="text1"/>
          </w:rPr>
          <w:t>laughed</w:t>
        </w:r>
      </w:hyperlink>
      <w:r w:rsidRPr="0063297E">
        <w:rPr>
          <w:color w:val="000000" w:themeColor="text1"/>
        </w:rPr>
        <w:t> at a question about legalization in 2014, when she was running for attorney general against a Republican who favored it; and </w:t>
      </w:r>
      <w:hyperlink r:id="rId48" w:history="1">
        <w:r w:rsidRPr="0063297E">
          <w:rPr>
            <w:rStyle w:val="Hyperlink"/>
            <w:color w:val="000000" w:themeColor="text1"/>
          </w:rPr>
          <w:t>declined</w:t>
        </w:r>
      </w:hyperlink>
      <w:r w:rsidRPr="0063297E">
        <w:rPr>
          <w:color w:val="000000" w:themeColor="text1"/>
        </w:rPr>
        <w:t>, as California's attorney general, to take a position on the 2016 initiative that finally legalized recreational use in her state. She did not embrace legalization until 2018, around the same time that John Boehner, the former Republican speaker of the House, </w:t>
      </w:r>
      <w:hyperlink r:id="rId49" w:history="1">
        <w:r w:rsidRPr="0063297E">
          <w:rPr>
            <w:rStyle w:val="Hyperlink"/>
            <w:color w:val="000000" w:themeColor="text1"/>
          </w:rPr>
          <w:t>became</w:t>
        </w:r>
      </w:hyperlink>
      <w:r w:rsidRPr="0063297E">
        <w:rPr>
          <w:color w:val="000000" w:themeColor="text1"/>
        </w:rPr>
        <w:t> a cannabis industry lobbyist.</w:t>
      </w:r>
    </w:p>
    <w:p w14:paraId="3B068E03" w14:textId="77777777" w:rsidR="002C39A6" w:rsidRPr="00962276" w:rsidRDefault="002C39A6" w:rsidP="002C39A6">
      <w:pPr>
        <w:rPr>
          <w:rStyle w:val="StyleUnderline"/>
        </w:rPr>
      </w:pPr>
      <w:r w:rsidRPr="0063297E">
        <w:rPr>
          <w:color w:val="000000" w:themeColor="text1"/>
        </w:rPr>
        <w:t>"</w:t>
      </w:r>
      <w:r w:rsidRPr="00962276">
        <w:rPr>
          <w:rStyle w:val="StyleUnderline"/>
          <w:highlight w:val="yellow"/>
        </w:rPr>
        <w:t>We need to decriminalize marijuana nationwide</w:t>
      </w:r>
      <w:r w:rsidRPr="00962276">
        <w:rPr>
          <w:rStyle w:val="StyleUnderline"/>
        </w:rPr>
        <w:t>,</w:t>
      </w:r>
      <w:r w:rsidRPr="0063297E">
        <w:rPr>
          <w:color w:val="000000" w:themeColor="text1"/>
        </w:rPr>
        <w:t xml:space="preserve"> not bring back the worst days of the War on Drugs," Harris </w:t>
      </w:r>
      <w:hyperlink r:id="rId50" w:history="1">
        <w:r w:rsidRPr="0063297E">
          <w:rPr>
            <w:rStyle w:val="Hyperlink"/>
            <w:color w:val="000000" w:themeColor="text1"/>
          </w:rPr>
          <w:t>wrote</w:t>
        </w:r>
      </w:hyperlink>
      <w:r w:rsidRPr="0063297E">
        <w:rPr>
          <w:color w:val="000000" w:themeColor="text1"/>
        </w:rPr>
        <w:t> in a January 2018 Medium essay, rebuking then–Attorney General Jeff Sessions for </w:t>
      </w:r>
      <w:hyperlink r:id="rId51" w:history="1">
        <w:r w:rsidRPr="0063297E">
          <w:rPr>
            <w:rStyle w:val="Hyperlink"/>
            <w:color w:val="000000" w:themeColor="text1"/>
          </w:rPr>
          <w:t>rescinding</w:t>
        </w:r>
      </w:hyperlink>
      <w:r w:rsidRPr="0063297E">
        <w:rPr>
          <w:color w:val="000000" w:themeColor="text1"/>
        </w:rPr>
        <w:t xml:space="preserve"> a DOJ memo that urged federal prosecutors to leave licensed cannabis suppliers alone as long as they were complying with state law. Later that year, </w:t>
      </w:r>
      <w:r w:rsidRPr="00BA02A8">
        <w:rPr>
          <w:rStyle w:val="StyleUnderline"/>
          <w:highlight w:val="yellow"/>
        </w:rPr>
        <w:t>Harris </w:t>
      </w:r>
      <w:hyperlink r:id="rId52" w:history="1">
        <w:r w:rsidRPr="00BA02A8">
          <w:rPr>
            <w:rStyle w:val="StyleUnderline"/>
            <w:highlight w:val="yellow"/>
          </w:rPr>
          <w:t>co-sponsored</w:t>
        </w:r>
      </w:hyperlink>
      <w:r w:rsidRPr="00962276">
        <w:rPr>
          <w:rStyle w:val="StyleUnderline"/>
        </w:rPr>
        <w:t> </w:t>
      </w:r>
      <w:r w:rsidRPr="00BA02A8">
        <w:rPr>
          <w:rStyle w:val="StyleUnderline"/>
          <w:highlight w:val="yellow"/>
        </w:rPr>
        <w:t>the Marijuana Justice Act</w:t>
      </w:r>
      <w:r w:rsidRPr="00962276">
        <w:rPr>
          <w:rStyle w:val="StyleUnderline"/>
        </w:rPr>
        <w:t xml:space="preserve">, which had been introduced by Sen. Cory Booker (D–N.J.) in August 2017. </w:t>
      </w:r>
      <w:r w:rsidRPr="00BA02A8">
        <w:rPr>
          <w:rStyle w:val="StyleUnderline"/>
          <w:highlight w:val="yellow"/>
        </w:rPr>
        <w:t>That </w:t>
      </w:r>
      <w:hyperlink r:id="rId53" w:history="1">
        <w:r w:rsidRPr="00BA02A8">
          <w:rPr>
            <w:rStyle w:val="StyleUnderline"/>
            <w:highlight w:val="yellow"/>
          </w:rPr>
          <w:t>bill</w:t>
        </w:r>
      </w:hyperlink>
      <w:r w:rsidRPr="00BA02A8">
        <w:rPr>
          <w:rStyle w:val="StyleUnderline"/>
          <w:highlight w:val="yellow"/>
        </w:rPr>
        <w:t> would have</w:t>
      </w:r>
      <w:r w:rsidRPr="00962276">
        <w:rPr>
          <w:rStyle w:val="StyleUnderline"/>
        </w:rPr>
        <w:t xml:space="preserve"> removed marijuana from Schedule I and </w:t>
      </w:r>
      <w:r w:rsidRPr="00BA02A8">
        <w:rPr>
          <w:rStyle w:val="StyleUnderline"/>
          <w:highlight w:val="yellow"/>
        </w:rPr>
        <w:t>eliminated</w:t>
      </w:r>
      <w:r w:rsidRPr="00962276">
        <w:rPr>
          <w:rStyle w:val="StyleUnderline"/>
        </w:rPr>
        <w:t xml:space="preserve"> federal criminal </w:t>
      </w:r>
      <w:r w:rsidRPr="00BA02A8">
        <w:rPr>
          <w:rStyle w:val="StyleUnderline"/>
          <w:highlight w:val="yellow"/>
        </w:rPr>
        <w:t>penalties for people who grow, distribute, or possess it</w:t>
      </w:r>
      <w:r w:rsidRPr="00962276">
        <w:rPr>
          <w:rStyle w:val="StyleUnderline"/>
        </w:rPr>
        <w:t xml:space="preserve">. </w:t>
      </w:r>
      <w:r w:rsidRPr="00BA02A8">
        <w:rPr>
          <w:rStyle w:val="StyleUnderline"/>
          <w:highlight w:val="yellow"/>
        </w:rPr>
        <w:t>The bill also would have ordered the expungement of "convictions for marijuana use or possession."</w:t>
      </w:r>
    </w:p>
    <w:p w14:paraId="0582E721" w14:textId="77777777" w:rsidR="002C39A6" w:rsidRPr="0063297E" w:rsidRDefault="002C39A6" w:rsidP="002C39A6">
      <w:pPr>
        <w:rPr>
          <w:color w:val="000000" w:themeColor="text1"/>
        </w:rPr>
      </w:pPr>
      <w:r w:rsidRPr="0063297E">
        <w:rPr>
          <w:color w:val="000000" w:themeColor="text1"/>
        </w:rPr>
        <w:t>In 2019, Harris was the </w:t>
      </w:r>
      <w:hyperlink r:id="rId54" w:history="1">
        <w:r w:rsidRPr="0063297E">
          <w:rPr>
            <w:rStyle w:val="Hyperlink"/>
            <w:color w:val="000000" w:themeColor="text1"/>
          </w:rPr>
          <w:t>Senate sponsor</w:t>
        </w:r>
      </w:hyperlink>
      <w:r w:rsidRPr="0063297E">
        <w:rPr>
          <w:color w:val="000000" w:themeColor="text1"/>
        </w:rPr>
        <w:t> of the </w:t>
      </w:r>
      <w:hyperlink r:id="rId55" w:history="1">
        <w:r w:rsidRPr="0063297E">
          <w:rPr>
            <w:rStyle w:val="Hyperlink"/>
            <w:color w:val="000000" w:themeColor="text1"/>
          </w:rPr>
          <w:t>Marijuana Opportunity Reinvestment and Expungement Act</w:t>
        </w:r>
      </w:hyperlink>
      <w:r w:rsidRPr="0063297E">
        <w:rPr>
          <w:color w:val="000000" w:themeColor="text1"/>
        </w:rPr>
        <w:t>, which likewise would have repealed the federal ban. It also would have created "an automatic process" for "the expungement, destruction, or sealing of criminal records for cannabis offenses"—a broader category than the convictions covered by the earlier bill. "Times have changed," Harris </w:t>
      </w:r>
      <w:hyperlink r:id="rId56" w:history="1">
        <w:r w:rsidRPr="0063297E">
          <w:rPr>
            <w:rStyle w:val="Hyperlink"/>
            <w:color w:val="000000" w:themeColor="text1"/>
          </w:rPr>
          <w:t>said</w:t>
        </w:r>
      </w:hyperlink>
      <w:r w:rsidRPr="0063297E">
        <w:rPr>
          <w:color w:val="000000" w:themeColor="text1"/>
        </w:rPr>
        <w:t>. "We need to start regulating marijuana and expunge marijuana convictions from the records of millions of Americans so they can get on with their lives."</w:t>
      </w:r>
    </w:p>
    <w:p w14:paraId="09E98EE5" w14:textId="77777777" w:rsidR="002C39A6" w:rsidRPr="00962276" w:rsidRDefault="002C39A6" w:rsidP="002C39A6">
      <w:pPr>
        <w:rPr>
          <w:rStyle w:val="StyleUnderline"/>
        </w:rPr>
      </w:pPr>
      <w:r w:rsidRPr="0063297E">
        <w:rPr>
          <w:color w:val="000000" w:themeColor="text1"/>
        </w:rPr>
        <w:t>During her </w:t>
      </w:r>
      <w:hyperlink r:id="rId57" w:history="1">
        <w:r w:rsidRPr="0063297E">
          <w:rPr>
            <w:rStyle w:val="Hyperlink"/>
            <w:color w:val="000000" w:themeColor="text1"/>
          </w:rPr>
          <w:t>brief and unimpressive</w:t>
        </w:r>
      </w:hyperlink>
      <w:r w:rsidRPr="0063297E">
        <w:rPr>
          <w:color w:val="000000" w:themeColor="text1"/>
        </w:rPr>
        <w:t xml:space="preserve"> bid for the 2020 Democratic presidential nomination, </w:t>
      </w:r>
      <w:r w:rsidRPr="00BA02A8">
        <w:rPr>
          <w:rStyle w:val="StyleUnderline"/>
          <w:highlight w:val="yellow"/>
        </w:rPr>
        <w:t>Harris</w:t>
      </w:r>
      <w:r w:rsidRPr="00962276">
        <w:rPr>
          <w:rStyle w:val="StyleUnderline"/>
        </w:rPr>
        <w:t> </w:t>
      </w:r>
      <w:hyperlink r:id="rId58" w:history="1">
        <w:r w:rsidRPr="00962276">
          <w:rPr>
            <w:rStyle w:val="StyleUnderline"/>
          </w:rPr>
          <w:t>promised</w:t>
        </w:r>
      </w:hyperlink>
      <w:r w:rsidRPr="00962276">
        <w:rPr>
          <w:rStyle w:val="StyleUnderline"/>
        </w:rPr>
        <w:t xml:space="preserve"> that she </w:t>
      </w:r>
      <w:r w:rsidRPr="00BA02A8">
        <w:rPr>
          <w:rStyle w:val="StyleUnderline"/>
          <w:highlight w:val="yellow"/>
        </w:rPr>
        <w:t>would "take action to legalize marijuana</w:t>
      </w:r>
      <w:r w:rsidRPr="00962276">
        <w:rPr>
          <w:rStyle w:val="StyleUnderline"/>
        </w:rPr>
        <w:t xml:space="preserve">, further reform federal sentencing laws, end private prisons and the profiting off of people in prison, </w:t>
      </w:r>
      <w:r w:rsidRPr="00BA02A8">
        <w:rPr>
          <w:rStyle w:val="StyleUnderline"/>
          <w:highlight w:val="yellow"/>
        </w:rPr>
        <w:t>and</w:t>
      </w:r>
      <w:r w:rsidRPr="00962276">
        <w:rPr>
          <w:rStyle w:val="StyleUnderline"/>
        </w:rPr>
        <w:t xml:space="preserve"> push states to prioritize treatment and rehabilitation for drug offenses." She also said she would seek to "</w:t>
      </w:r>
      <w:r w:rsidRPr="00BA02A8">
        <w:rPr>
          <w:rStyle w:val="StyleUnderline"/>
          <w:highlight w:val="yellow"/>
        </w:rPr>
        <w:t>expunge records for marijuana offenses</w:t>
      </w:r>
      <w:r w:rsidRPr="00962276">
        <w:rPr>
          <w:rStyle w:val="StyleUnderline"/>
        </w:rPr>
        <w:t>."</w:t>
      </w:r>
    </w:p>
    <w:p w14:paraId="601B999E" w14:textId="77777777" w:rsidR="002C39A6" w:rsidRPr="0063297E" w:rsidRDefault="002C39A6" w:rsidP="002C39A6">
      <w:pPr>
        <w:rPr>
          <w:color w:val="000000" w:themeColor="text1"/>
        </w:rPr>
      </w:pPr>
      <w:r w:rsidRPr="0063297E">
        <w:rPr>
          <w:color w:val="000000" w:themeColor="text1"/>
        </w:rPr>
        <w:t xml:space="preserve">After she became President Joe Biden's running mate, </w:t>
      </w:r>
      <w:r w:rsidRPr="00962276">
        <w:rPr>
          <w:rStyle w:val="StyleUnderline"/>
        </w:rPr>
        <w:t>Harris was wedded to a marijuana reform agenda that was notably less ambitious.</w:t>
      </w:r>
      <w:r w:rsidRPr="0063297E">
        <w:rPr>
          <w:color w:val="000000" w:themeColor="text1"/>
        </w:rPr>
        <w:t xml:space="preserve"> Unlike Harris and the other Democratic contenders, Biden resisted legalization, </w:t>
      </w:r>
      <w:hyperlink r:id="rId59" w:history="1">
        <w:r w:rsidRPr="0063297E">
          <w:rPr>
            <w:rStyle w:val="Hyperlink"/>
            <w:color w:val="000000" w:themeColor="text1"/>
          </w:rPr>
          <w:t>saying</w:t>
        </w:r>
      </w:hyperlink>
      <w:r w:rsidRPr="0063297E">
        <w:rPr>
          <w:color w:val="000000" w:themeColor="text1"/>
        </w:rPr>
        <w:t> he was waiting for research that would definitively resolve the question of whether marijuana is a "gateway" to other drugs. Instead, he </w:t>
      </w:r>
      <w:hyperlink r:id="rId60" w:history="1">
        <w:r w:rsidRPr="0063297E">
          <w:rPr>
            <w:rStyle w:val="Hyperlink"/>
            <w:color w:val="000000" w:themeColor="text1"/>
          </w:rPr>
          <w:t>promised</w:t>
        </w:r>
      </w:hyperlink>
      <w:r w:rsidRPr="0063297E">
        <w:rPr>
          <w:color w:val="000000" w:themeColor="text1"/>
        </w:rPr>
        <w:t> to "decriminalize the use of cannabis and automatically expunge all prior cannabis use convictions," both of which would require new legislation that he never pursued.</w:t>
      </w:r>
    </w:p>
    <w:p w14:paraId="1DE1259B" w14:textId="77777777" w:rsidR="002C39A6" w:rsidRPr="0063297E" w:rsidRDefault="002C39A6" w:rsidP="002C39A6">
      <w:pPr>
        <w:rPr>
          <w:color w:val="000000" w:themeColor="text1"/>
        </w:rPr>
      </w:pPr>
      <w:r w:rsidRPr="0063297E">
        <w:rPr>
          <w:color w:val="000000" w:themeColor="text1"/>
        </w:rPr>
        <w:t>Biden also </w:t>
      </w:r>
      <w:hyperlink r:id="rId61" w:history="1">
        <w:r w:rsidRPr="0063297E">
          <w:rPr>
            <w:rStyle w:val="Hyperlink"/>
            <w:color w:val="000000" w:themeColor="text1"/>
          </w:rPr>
          <w:t>promised</w:t>
        </w:r>
      </w:hyperlink>
      <w:r w:rsidRPr="0063297E">
        <w:rPr>
          <w:color w:val="000000" w:themeColor="text1"/>
        </w:rPr>
        <w:t> to "support the legalization of cannabis for medical purposes, leave decisions regarding legalization for recreational use up to the states, and reschedule cannabis as a schedule II drug so researchers can study its positive and negative impacts." Although the rule that the DOJ proposed goes further than that last action item, it still does not legalize marijuana for medical purposes, which would require regulatory approval of specific cannabis-based products. And while the DOJ under Biden has continued to refrain from targeting state-licensed marijuana businesses (as </w:t>
      </w:r>
      <w:hyperlink r:id="rId62" w:history="1">
        <w:r w:rsidRPr="0063297E">
          <w:rPr>
            <w:rStyle w:val="Hyperlink"/>
            <w:color w:val="000000" w:themeColor="text1"/>
          </w:rPr>
          <w:t>it did</w:t>
        </w:r>
      </w:hyperlink>
      <w:r w:rsidRPr="0063297E">
        <w:rPr>
          <w:color w:val="000000" w:themeColor="text1"/>
        </w:rPr>
        <w:t> even under Sessions, despite his anti-pot bluster), Biden's </w:t>
      </w:r>
      <w:hyperlink r:id="rId63" w:history="1">
        <w:r w:rsidRPr="0063297E">
          <w:rPr>
            <w:rStyle w:val="Hyperlink"/>
            <w:color w:val="000000" w:themeColor="text1"/>
          </w:rPr>
          <w:t>opposition</w:t>
        </w:r>
      </w:hyperlink>
      <w:r w:rsidRPr="0063297E">
        <w:rPr>
          <w:color w:val="000000" w:themeColor="text1"/>
        </w:rPr>
        <w:t> to legalization precluded resolution of the conflict between state and federal marijuana laws, leaving the recreational cannabis industry with no protection aside from prosecutorial discretion.</w:t>
      </w:r>
    </w:p>
    <w:p w14:paraId="616C71AA" w14:textId="77777777" w:rsidR="002C39A6" w:rsidRPr="0063297E" w:rsidRDefault="002C39A6" w:rsidP="002C39A6">
      <w:pPr>
        <w:rPr>
          <w:color w:val="000000" w:themeColor="text1"/>
        </w:rPr>
      </w:pPr>
      <w:r w:rsidRPr="0063297E">
        <w:rPr>
          <w:color w:val="000000" w:themeColor="text1"/>
        </w:rPr>
        <w:t>Biden also </w:t>
      </w:r>
      <w:hyperlink r:id="rId64" w:history="1">
        <w:r w:rsidRPr="0063297E">
          <w:rPr>
            <w:rStyle w:val="Hyperlink"/>
            <w:color w:val="000000" w:themeColor="text1"/>
          </w:rPr>
          <w:t>said</w:t>
        </w:r>
      </w:hyperlink>
      <w:r w:rsidRPr="0063297E">
        <w:rPr>
          <w:color w:val="000000" w:themeColor="text1"/>
        </w:rPr>
        <w:t> he would "end mandatory minimums" and "end, once and for all, the federal crack and powder cocaine disparity." That sounded more ambitious than Harris' goal to "further reform federal sentencing laws." But these are two other promises that went unfulfilled.</w:t>
      </w:r>
    </w:p>
    <w:p w14:paraId="1851761B" w14:textId="77777777" w:rsidR="002C39A6" w:rsidRPr="00962276" w:rsidRDefault="002C39A6" w:rsidP="002C39A6">
      <w:pPr>
        <w:rPr>
          <w:rStyle w:val="StyleUnderline"/>
        </w:rPr>
      </w:pPr>
      <w:r w:rsidRPr="0063297E">
        <w:rPr>
          <w:color w:val="000000" w:themeColor="text1"/>
        </w:rPr>
        <w:t xml:space="preserve">As vice president, </w:t>
      </w:r>
      <w:r w:rsidRPr="00962276">
        <w:rPr>
          <w:rStyle w:val="StyleUnderline"/>
        </w:rPr>
        <w:t xml:space="preserve">Harris has joined her boss in exaggerating the extent of his drug policy accomplishments. "We changed federal marijuana policy, because </w:t>
      </w:r>
      <w:r w:rsidRPr="00BA02A8">
        <w:rPr>
          <w:rStyle w:val="StyleUnderline"/>
          <w:highlight w:val="yellow"/>
        </w:rPr>
        <w:t>nobody should</w:t>
      </w:r>
      <w:r w:rsidRPr="00962276">
        <w:rPr>
          <w:rStyle w:val="StyleUnderline"/>
        </w:rPr>
        <w:t xml:space="preserve"> have to </w:t>
      </w:r>
      <w:r w:rsidRPr="00BA02A8">
        <w:rPr>
          <w:rStyle w:val="StyleUnderline"/>
          <w:highlight w:val="yellow"/>
        </w:rPr>
        <w:t>go to jail just for smoking weed</w:t>
      </w:r>
      <w:r w:rsidRPr="00962276">
        <w:rPr>
          <w:rStyle w:val="StyleUnderline"/>
        </w:rPr>
        <w:t xml:space="preserve">," </w:t>
      </w:r>
      <w:r w:rsidRPr="00BA02A8">
        <w:rPr>
          <w:rStyle w:val="StyleUnderline"/>
          <w:highlight w:val="yellow"/>
        </w:rPr>
        <w:t>she</w:t>
      </w:r>
      <w:r w:rsidRPr="00962276">
        <w:rPr>
          <w:rStyle w:val="StyleUnderline"/>
        </w:rPr>
        <w:t xml:space="preserve"> proudly </w:t>
      </w:r>
      <w:hyperlink r:id="rId65" w:history="1">
        <w:r w:rsidRPr="00BA02A8">
          <w:rPr>
            <w:rStyle w:val="StyleUnderline"/>
            <w:highlight w:val="yellow"/>
          </w:rPr>
          <w:t>proclaimed</w:t>
        </w:r>
      </w:hyperlink>
      <w:r w:rsidRPr="00962276">
        <w:rPr>
          <w:rStyle w:val="StyleUnderline"/>
        </w:rPr>
        <w:t> in a February 2024 </w:t>
      </w:r>
      <w:hyperlink r:id="rId66" w:history="1">
        <w:r w:rsidRPr="00962276">
          <w:rPr>
            <w:rStyle w:val="StyleUnderline"/>
          </w:rPr>
          <w:t>video</w:t>
        </w:r>
      </w:hyperlink>
      <w:r w:rsidRPr="00962276">
        <w:rPr>
          <w:rStyle w:val="StyleUnderline"/>
        </w:rPr>
        <w:t> explicitly aimed at "young voters." That claim was doubly misleading.</w:t>
      </w:r>
    </w:p>
    <w:p w14:paraId="082C9A24" w14:textId="77777777" w:rsidR="002C39A6" w:rsidRPr="0063297E" w:rsidRDefault="002C39A6" w:rsidP="002C39A6">
      <w:pPr>
        <w:rPr>
          <w:color w:val="000000" w:themeColor="text1"/>
        </w:rPr>
      </w:pPr>
      <w:r w:rsidRPr="0063297E">
        <w:rPr>
          <w:color w:val="000000" w:themeColor="text1"/>
        </w:rPr>
        <w:t>At that point, Biden had not actually "changed federal marijuana policy." After a review that Biden </w:t>
      </w:r>
      <w:hyperlink r:id="rId67" w:history="1">
        <w:r w:rsidRPr="0063297E">
          <w:rPr>
            <w:rStyle w:val="Hyperlink"/>
            <w:color w:val="000000" w:themeColor="text1"/>
          </w:rPr>
          <w:t>ordered</w:t>
        </w:r>
      </w:hyperlink>
      <w:r w:rsidRPr="0063297E">
        <w:rPr>
          <w:color w:val="000000" w:themeColor="text1"/>
        </w:rPr>
        <w:t>, the Department of Health and Human Services (HHS) had </w:t>
      </w:r>
      <w:hyperlink r:id="rId68" w:history="1">
        <w:r w:rsidRPr="0063297E">
          <w:rPr>
            <w:rStyle w:val="Hyperlink"/>
            <w:color w:val="000000" w:themeColor="text1"/>
          </w:rPr>
          <w:t>recommended</w:t>
        </w:r>
      </w:hyperlink>
      <w:r w:rsidRPr="0063297E">
        <w:rPr>
          <w:color w:val="000000" w:themeColor="text1"/>
        </w:rPr>
        <w:t> moving marijuana to Schedule III. But the DOJ had not yet accepted the HHS recommendation, which had provoked </w:t>
      </w:r>
      <w:hyperlink r:id="rId69" w:history="1">
        <w:r w:rsidRPr="0063297E">
          <w:rPr>
            <w:rStyle w:val="Hyperlink"/>
            <w:color w:val="000000" w:themeColor="text1"/>
          </w:rPr>
          <w:t>resistance</w:t>
        </w:r>
      </w:hyperlink>
      <w:r w:rsidRPr="0063297E">
        <w:rPr>
          <w:color w:val="000000" w:themeColor="text1"/>
        </w:rPr>
        <w:t> from the Drug Enforcement Administration. Even today, marijuana remains in Schedule I, pending finalization of the proposed DOJ rule.</w:t>
      </w:r>
    </w:p>
    <w:p w14:paraId="322210A0" w14:textId="77777777" w:rsidR="002C39A6" w:rsidRPr="0063297E" w:rsidRDefault="002C39A6" w:rsidP="002C39A6">
      <w:pPr>
        <w:rPr>
          <w:color w:val="000000" w:themeColor="text1"/>
        </w:rPr>
      </w:pPr>
      <w:r w:rsidRPr="0063297E">
        <w:rPr>
          <w:color w:val="000000" w:themeColor="text1"/>
        </w:rPr>
        <w:t>Although Harris, echoing Biden, said "nobody should have to go to jail just for smoking weed," that rarely happens. And while Biden had issued a </w:t>
      </w:r>
      <w:hyperlink r:id="rId70" w:history="1">
        <w:r w:rsidRPr="0063297E">
          <w:rPr>
            <w:rStyle w:val="Hyperlink"/>
            <w:color w:val="000000" w:themeColor="text1"/>
          </w:rPr>
          <w:t>mass pardon</w:t>
        </w:r>
      </w:hyperlink>
      <w:r w:rsidRPr="0063297E">
        <w:rPr>
          <w:color w:val="000000" w:themeColor="text1"/>
        </w:rPr>
        <w:t> for people convicted of simple marijuana possession under federal law and the Code of the District of Columbia, it excluded people convicted of growing or distributing marijuana, </w:t>
      </w:r>
      <w:hyperlink r:id="rId71" w:history="1">
        <w:r w:rsidRPr="0063297E">
          <w:rPr>
            <w:rStyle w:val="Hyperlink"/>
            <w:color w:val="000000" w:themeColor="text1"/>
          </w:rPr>
          <w:t>did not free a single prisoner</w:t>
        </w:r>
      </w:hyperlink>
      <w:r w:rsidRPr="0063297E">
        <w:rPr>
          <w:color w:val="000000" w:themeColor="text1"/>
        </w:rPr>
        <w:t>, and applied to a tiny fraction of possession cases, which are typically prosecuted under state law. Nor did Biden's pardons "decriminalize the use of cannabis," which remains a </w:t>
      </w:r>
      <w:hyperlink r:id="rId72" w:history="1">
        <w:r w:rsidRPr="0063297E">
          <w:rPr>
            <w:rStyle w:val="Hyperlink"/>
            <w:color w:val="000000" w:themeColor="text1"/>
          </w:rPr>
          <w:t>federal offense</w:t>
        </w:r>
      </w:hyperlink>
      <w:r w:rsidRPr="0063297E">
        <w:rPr>
          <w:color w:val="000000" w:themeColor="text1"/>
        </w:rPr>
        <w:t> punishable by a minimum $1,000 fine and up to a year in jail.</w:t>
      </w:r>
    </w:p>
    <w:p w14:paraId="5FE490C8" w14:textId="77777777" w:rsidR="002C39A6" w:rsidRPr="0063297E" w:rsidRDefault="002C39A6" w:rsidP="002C39A6">
      <w:pPr>
        <w:rPr>
          <w:color w:val="000000" w:themeColor="text1"/>
        </w:rPr>
      </w:pPr>
      <w:r w:rsidRPr="0063297E">
        <w:rPr>
          <w:color w:val="000000" w:themeColor="text1"/>
        </w:rPr>
        <w:t>"We have pardoned tens of thousands of people with federal convictions for simple marijuana possession," Harris </w:t>
      </w:r>
      <w:hyperlink r:id="rId73" w:history="1">
        <w:r w:rsidRPr="0063297E">
          <w:rPr>
            <w:rStyle w:val="Hyperlink"/>
            <w:color w:val="000000" w:themeColor="text1"/>
          </w:rPr>
          <w:t>bragged</w:t>
        </w:r>
      </w:hyperlink>
      <w:r w:rsidRPr="0063297E">
        <w:rPr>
          <w:color w:val="000000" w:themeColor="text1"/>
        </w:rPr>
        <w:t> in May, repeating a claim she had made during </w:t>
      </w:r>
      <w:hyperlink r:id="rId74" w:history="1">
        <w:r w:rsidRPr="0063297E">
          <w:rPr>
            <w:rStyle w:val="Hyperlink"/>
            <w:color w:val="000000" w:themeColor="text1"/>
          </w:rPr>
          <w:t>an appearance in South Carolina</w:t>
        </w:r>
      </w:hyperlink>
      <w:r w:rsidRPr="0063297E">
        <w:rPr>
          <w:color w:val="000000" w:themeColor="text1"/>
        </w:rPr>
        <w:t> in February and at a "</w:t>
      </w:r>
      <w:hyperlink r:id="rId75" w:history="1">
        <w:r w:rsidRPr="0063297E">
          <w:rPr>
            <w:rStyle w:val="Hyperlink"/>
            <w:color w:val="000000" w:themeColor="text1"/>
          </w:rPr>
          <w:t>roundtable conversation about marijuana reform</w:t>
        </w:r>
      </w:hyperlink>
      <w:r w:rsidRPr="0063297E">
        <w:rPr>
          <w:color w:val="000000" w:themeColor="text1"/>
        </w:rPr>
        <w:t>" the following month. To justify that figure would require "motivated math," according to Douglas Berman, a sentencing expert at the Ohio State University's Moritz College of Law. The calculation, which could push the number of pardon recipients just above 20,000, would hinge on including Washington, D.C., arrests from the mid-1970s on and assuming about 15 percent resulted in convictions, which Berman said is "reasonable for a mid-sized city." But "this VP-friendly accounting," he noted, "is entirely back of the envelope," which he saw as "a big problem in this space." And Harris said she was talking about "federal convictions for simple marijuana possession," which would not include charges under the D.C. Code.</w:t>
      </w:r>
    </w:p>
    <w:p w14:paraId="5E932D82" w14:textId="77777777" w:rsidR="002C39A6" w:rsidRPr="0063297E" w:rsidRDefault="002C39A6" w:rsidP="002C39A6">
      <w:pPr>
        <w:rPr>
          <w:color w:val="000000" w:themeColor="text1"/>
        </w:rPr>
      </w:pPr>
      <w:r w:rsidRPr="0063297E">
        <w:rPr>
          <w:color w:val="000000" w:themeColor="text1"/>
        </w:rPr>
        <w:t>As she shifts from cheerleader for the Biden administration to presidential candidate, will Harris take a bolder stance on drug policy reform than her boss has managed? "The vice president has been an even stronger advocate for [ending] any cannabis prohibition and restoring or repairing the harms that it has caused than the president has been," Morgan Fox, political director at the National Organization for the Reform of Marijuana Laws, </w:t>
      </w:r>
      <w:hyperlink r:id="rId76" w:history="1">
        <w:r w:rsidRPr="0063297E">
          <w:rPr>
            <w:rStyle w:val="Hyperlink"/>
            <w:color w:val="000000" w:themeColor="text1"/>
          </w:rPr>
          <w:t>told</w:t>
        </w:r>
      </w:hyperlink>
      <w:r w:rsidRPr="0063297E">
        <w:rPr>
          <w:color w:val="000000" w:themeColor="text1"/>
        </w:rPr>
        <w:t> USA Today. "In many ways, [she] has been a real leader on this issue, particularly as it relates to criminal justice reform."</w:t>
      </w:r>
    </w:p>
    <w:p w14:paraId="4F45C0CC" w14:textId="77777777" w:rsidR="002C39A6" w:rsidRPr="00962276" w:rsidRDefault="002C39A6" w:rsidP="002C39A6">
      <w:pPr>
        <w:rPr>
          <w:rStyle w:val="StyleUnderline"/>
        </w:rPr>
      </w:pPr>
      <w:r w:rsidRPr="0063297E">
        <w:rPr>
          <w:color w:val="000000" w:themeColor="text1"/>
        </w:rPr>
        <w:t>Harris' Republican opponent, former President Donald Trump, once </w:t>
      </w:r>
      <w:hyperlink r:id="rId77" w:history="1">
        <w:r w:rsidRPr="0063297E">
          <w:rPr>
            <w:rStyle w:val="Hyperlink"/>
            <w:color w:val="000000" w:themeColor="text1"/>
          </w:rPr>
          <w:t>supported</w:t>
        </w:r>
      </w:hyperlink>
      <w:r w:rsidRPr="0063297E">
        <w:rPr>
          <w:color w:val="000000" w:themeColor="text1"/>
        </w:rPr>
        <w:t xml:space="preserve"> the legalization of all drugs, saying in 1990 that he hoped that "people will start to realize that this is the only answer; there is no other answer." As a Republican presidential candidate 25 years later, </w:t>
      </w:r>
      <w:r w:rsidRPr="00BA02A8">
        <w:rPr>
          <w:rStyle w:val="StyleUnderline"/>
          <w:highlight w:val="yellow"/>
        </w:rPr>
        <w:t>Trump</w:t>
      </w:r>
      <w:r w:rsidRPr="0063297E">
        <w:rPr>
          <w:color w:val="000000" w:themeColor="text1"/>
        </w:rPr>
        <w:t> </w:t>
      </w:r>
      <w:hyperlink r:id="rId78" w:history="1">
        <w:r w:rsidRPr="0063297E">
          <w:rPr>
            <w:rStyle w:val="Hyperlink"/>
            <w:color w:val="000000" w:themeColor="text1"/>
          </w:rPr>
          <w:t>claimed</w:t>
        </w:r>
      </w:hyperlink>
      <w:r w:rsidRPr="0063297E">
        <w:rPr>
          <w:color w:val="000000" w:themeColor="text1"/>
        </w:rPr>
        <w:t> he was just suggesting legalization should be studied. He </w:t>
      </w:r>
      <w:hyperlink r:id="rId79" w:history="1">
        <w:r w:rsidRPr="0063297E">
          <w:rPr>
            <w:rStyle w:val="Hyperlink"/>
            <w:color w:val="000000" w:themeColor="text1"/>
          </w:rPr>
          <w:t>said</w:t>
        </w:r>
      </w:hyperlink>
      <w:r w:rsidRPr="0063297E">
        <w:rPr>
          <w:color w:val="000000" w:themeColor="text1"/>
        </w:rPr>
        <w:t xml:space="preserve"> states should be free to set their own marijuana policies. But he also </w:t>
      </w:r>
      <w:r w:rsidRPr="00BA02A8">
        <w:rPr>
          <w:rStyle w:val="StyleUnderline"/>
          <w:highlight w:val="yellow"/>
        </w:rPr>
        <w:t>expressed </w:t>
      </w:r>
      <w:hyperlink r:id="rId80" w:history="1">
        <w:r w:rsidRPr="00BA02A8">
          <w:rPr>
            <w:rStyle w:val="StyleUnderline"/>
            <w:highlight w:val="yellow"/>
          </w:rPr>
          <w:t>objections</w:t>
        </w:r>
      </w:hyperlink>
      <w:r w:rsidRPr="00BA02A8">
        <w:rPr>
          <w:rStyle w:val="StyleUnderline"/>
          <w:highlight w:val="yellow"/>
        </w:rPr>
        <w:t> to legalization</w:t>
      </w:r>
      <w:r w:rsidRPr="00962276">
        <w:rPr>
          <w:rStyle w:val="StyleUnderline"/>
        </w:rPr>
        <w:t>, saying "it is bad" and had caused "some big problems" in Colorado. And as president, Trump supported Sessions' ostensibly tough stance on state-legal marijuana businesses, </w:t>
      </w:r>
      <w:hyperlink r:id="rId81" w:history="1">
        <w:r w:rsidRPr="00962276">
          <w:rPr>
            <w:rStyle w:val="StyleUnderline"/>
          </w:rPr>
          <w:t>saying</w:t>
        </w:r>
      </w:hyperlink>
      <w:r w:rsidRPr="00962276">
        <w:rPr>
          <w:rStyle w:val="StyleUnderline"/>
        </w:rPr>
        <w:t> through his press secretary that he "believes in enforcing federal law…regardless of what the topic is, whether it's marijuana or whether it's immigration."</w:t>
      </w:r>
    </w:p>
    <w:p w14:paraId="42023384" w14:textId="77777777" w:rsidR="002C39A6" w:rsidRPr="0063297E" w:rsidRDefault="002C39A6" w:rsidP="002C39A6">
      <w:r w:rsidRPr="0063297E">
        <w:rPr>
          <w:color w:val="000000" w:themeColor="text1"/>
        </w:rPr>
        <w:t>On drug policy more generally, Trump has gone </w:t>
      </w:r>
      <w:hyperlink r:id="rId82" w:history="1">
        <w:r w:rsidRPr="0063297E">
          <w:rPr>
            <w:rStyle w:val="Hyperlink"/>
            <w:color w:val="000000" w:themeColor="text1"/>
          </w:rPr>
          <w:t>back and forth</w:t>
        </w:r>
      </w:hyperlink>
      <w:r w:rsidRPr="0063297E">
        <w:rPr>
          <w:color w:val="000000" w:themeColor="text1"/>
        </w:rPr>
        <w:t>. As president, he </w:t>
      </w:r>
      <w:hyperlink r:id="rId83" w:history="1">
        <w:r w:rsidRPr="0063297E">
          <w:rPr>
            <w:rStyle w:val="Hyperlink"/>
            <w:color w:val="000000" w:themeColor="text1"/>
          </w:rPr>
          <w:t>decried</w:t>
        </w:r>
      </w:hyperlink>
      <w:r w:rsidRPr="0063297E">
        <w:rPr>
          <w:color w:val="000000" w:themeColor="text1"/>
        </w:rPr>
        <w:t> "very unfair" drug penalties, </w:t>
      </w:r>
      <w:hyperlink r:id="rId84" w:history="1">
        <w:r w:rsidRPr="0063297E">
          <w:rPr>
            <w:rStyle w:val="Hyperlink"/>
            <w:color w:val="000000" w:themeColor="text1"/>
          </w:rPr>
          <w:t>commuted</w:t>
        </w:r>
      </w:hyperlink>
      <w:r w:rsidRPr="0063297E">
        <w:rPr>
          <w:color w:val="000000" w:themeColor="text1"/>
        </w:rPr>
        <w:t> the sentences of nonviolent drug offenders, signed a </w:t>
      </w:r>
      <w:hyperlink r:id="rId85" w:history="1">
        <w:r w:rsidRPr="0063297E">
          <w:rPr>
            <w:rStyle w:val="Hyperlink"/>
            <w:color w:val="000000" w:themeColor="text1"/>
          </w:rPr>
          <w:t>sentencing reform bill</w:t>
        </w:r>
      </w:hyperlink>
      <w:r w:rsidRPr="0063297E">
        <w:rPr>
          <w:color w:val="000000" w:themeColor="text1"/>
        </w:rPr>
        <w:t>, and </w:t>
      </w:r>
      <w:hyperlink r:id="rId86" w:history="1">
        <w:r w:rsidRPr="0063297E">
          <w:rPr>
            <w:rStyle w:val="Hyperlink"/>
            <w:color w:val="000000" w:themeColor="text1"/>
          </w:rPr>
          <w:t>criticized</w:t>
        </w:r>
      </w:hyperlink>
      <w:r w:rsidRPr="0063297E">
        <w:rPr>
          <w:color w:val="000000" w:themeColor="text1"/>
        </w:rPr>
        <w:t> Biden's record of pushing draconian drug laws that disproportionately harmed African Americans. He has </w:t>
      </w:r>
      <w:hyperlink r:id="rId87" w:history="1">
        <w:r w:rsidRPr="0063297E">
          <w:rPr>
            <w:rStyle w:val="Hyperlink"/>
            <w:color w:val="000000" w:themeColor="text1"/>
          </w:rPr>
          <w:t>promised</w:t>
        </w:r>
      </w:hyperlink>
      <w:r w:rsidRPr="0063297E">
        <w:rPr>
          <w:color w:val="000000" w:themeColor="text1"/>
        </w:rPr>
        <w:t> to free Ross Ulbricht, who is serving a </w:t>
      </w:r>
      <w:hyperlink r:id="rId88" w:history="1">
        <w:r w:rsidRPr="0063297E">
          <w:rPr>
            <w:rStyle w:val="Hyperlink"/>
            <w:color w:val="000000" w:themeColor="text1"/>
          </w:rPr>
          <w:t>life sentence</w:t>
        </w:r>
      </w:hyperlink>
      <w:r w:rsidRPr="0063297E">
        <w:rPr>
          <w:color w:val="000000" w:themeColor="text1"/>
        </w:rPr>
        <w:t> for running Silk Road, an online marketplace used by illegal drug vendors. But Trump also implausibly </w:t>
      </w:r>
      <w:hyperlink r:id="rId89" w:history="1">
        <w:r w:rsidRPr="0063297E">
          <w:rPr>
            <w:rStyle w:val="Hyperlink"/>
            <w:color w:val="000000" w:themeColor="text1"/>
          </w:rPr>
          <w:t>insists</w:t>
        </w:r>
      </w:hyperlink>
      <w:r w:rsidRPr="0063297E">
        <w:rPr>
          <w:color w:val="000000" w:themeColor="text1"/>
        </w:rPr>
        <w:t xml:space="preserve"> that a determined effort can </w:t>
      </w:r>
      <w:r w:rsidRPr="0063297E">
        <w:t>stop drugs from entering the country and </w:t>
      </w:r>
      <w:hyperlink r:id="rId90" w:history="1">
        <w:r w:rsidRPr="0063297E">
          <w:rPr>
            <w:rStyle w:val="Hyperlink"/>
          </w:rPr>
          <w:t>backs</w:t>
        </w:r>
      </w:hyperlink>
      <w:r w:rsidRPr="0063297E">
        <w:t> the death penalty for drug dealers.</w:t>
      </w:r>
    </w:p>
    <w:p w14:paraId="697F2DE3" w14:textId="77777777" w:rsidR="002C39A6" w:rsidRPr="0063297E" w:rsidRDefault="002C39A6" w:rsidP="002C39A6">
      <w:r w:rsidRPr="0063297E">
        <w:t>Depending on which version of Trump she contends with, Harris could have an opportunity to take a contrasting drug policy stance that is more compassionate and enlightened. But that might not fit well with her rhetorical strategy of depicting the race as a contest between "a criminal" and "a prosecutor."</w:t>
      </w:r>
    </w:p>
    <w:p w14:paraId="4F103CA0" w14:textId="77777777" w:rsidR="002C39A6" w:rsidRPr="0063297E" w:rsidRDefault="002C39A6" w:rsidP="002C39A6">
      <w:r w:rsidRPr="0063297E">
        <w:t xml:space="preserve">Those who are inclined toward optimism can find some support in Harris' February </w:t>
      </w:r>
      <w:r w:rsidRPr="0063297E">
        <w:rPr>
          <w:color w:val="000000" w:themeColor="text1"/>
        </w:rPr>
        <w:t>2019 </w:t>
      </w:r>
      <w:hyperlink r:id="rId91" w:history="1">
        <w:r w:rsidRPr="0063297E">
          <w:rPr>
            <w:rStyle w:val="Hyperlink"/>
            <w:color w:val="000000" w:themeColor="text1"/>
          </w:rPr>
          <w:t>appearance</w:t>
        </w:r>
      </w:hyperlink>
      <w:r w:rsidRPr="0063297E">
        <w:rPr>
          <w:color w:val="000000" w:themeColor="text1"/>
        </w:rPr>
        <w:t xml:space="preserve"> on the syndicated </w:t>
      </w:r>
      <w:r w:rsidRPr="0063297E">
        <w:t xml:space="preserve">radio show The Breakfast Club. "Have you ever smoked?" Charlamagne </w:t>
      </w:r>
      <w:proofErr w:type="spellStart"/>
      <w:r w:rsidRPr="0063297E">
        <w:t>tha</w:t>
      </w:r>
      <w:proofErr w:type="spellEnd"/>
      <w:r w:rsidRPr="0063297E">
        <w:t xml:space="preserve"> God, the show's co-host, asked. "I have," Harris replied. "And I inhaled."</w:t>
      </w:r>
    </w:p>
    <w:p w14:paraId="3CF293D3" w14:textId="77777777" w:rsidR="002C39A6" w:rsidRPr="0063297E" w:rsidRDefault="002C39A6" w:rsidP="002C39A6">
      <w:r w:rsidRPr="0063297E">
        <w:t xml:space="preserve">That admission was not exactly brave at the time, and another comment got Harris into hot water with her father, Stanford economist Donald J. Harris. "They say you oppose legalizing weed," Charlamagne </w:t>
      </w:r>
      <w:proofErr w:type="spellStart"/>
      <w:r w:rsidRPr="0063297E">
        <w:t>tha</w:t>
      </w:r>
      <w:proofErr w:type="spellEnd"/>
      <w:r w:rsidRPr="0063297E">
        <w:t xml:space="preserve"> God said. "That's not true," Harris replied. "Half of my family is from Jamaica. Are you kidding me?"</w:t>
      </w:r>
    </w:p>
    <w:p w14:paraId="411DED5A" w14:textId="77777777" w:rsidR="002C39A6" w:rsidRPr="0063297E" w:rsidRDefault="002C39A6" w:rsidP="002C39A6">
      <w:r w:rsidRPr="0063297E">
        <w:t xml:space="preserve">The elder Harris was offended. "Speaking for myself and my immediate Jamaican family, we wish to categorically dissociate ourselves from this travesty," </w:t>
      </w:r>
      <w:r w:rsidRPr="0063297E">
        <w:rPr>
          <w:color w:val="000000" w:themeColor="text1"/>
        </w:rPr>
        <w:t>he </w:t>
      </w:r>
      <w:hyperlink r:id="rId92" w:history="1">
        <w:r w:rsidRPr="0063297E">
          <w:rPr>
            <w:rStyle w:val="Hyperlink"/>
            <w:color w:val="000000" w:themeColor="text1"/>
          </w:rPr>
          <w:t>said</w:t>
        </w:r>
      </w:hyperlink>
      <w:r w:rsidRPr="0063297E">
        <w:t>.</w:t>
      </w:r>
    </w:p>
    <w:p w14:paraId="34277E85" w14:textId="77777777" w:rsidR="002C39A6" w:rsidRPr="00962276" w:rsidRDefault="002C39A6" w:rsidP="002C39A6">
      <w:pPr>
        <w:rPr>
          <w:rStyle w:val="StyleUnderline"/>
        </w:rPr>
      </w:pPr>
      <w:r w:rsidRPr="0063297E">
        <w:t xml:space="preserve">More impressive than Harris' confession or her lame Jamaica joke was her answer </w:t>
      </w:r>
      <w:r w:rsidRPr="00962276">
        <w:rPr>
          <w:rStyle w:val="StyleUnderline"/>
        </w:rPr>
        <w:t xml:space="preserve">when she was asked whether she might use marijuana again "when it is legalized throughout the country." </w:t>
      </w:r>
      <w:r w:rsidRPr="00BA02A8">
        <w:rPr>
          <w:rStyle w:val="StyleUnderline"/>
          <w:highlight w:val="yellow"/>
        </w:rPr>
        <w:t>Harris replied that "it gives a lot of people joy, and we need more joy</w:t>
      </w:r>
      <w:r w:rsidRPr="00962276">
        <w:rPr>
          <w:rStyle w:val="StyleUnderline"/>
        </w:rPr>
        <w:t>."</w:t>
      </w:r>
    </w:p>
    <w:p w14:paraId="6A2D9293" w14:textId="77777777" w:rsidR="002C39A6" w:rsidRPr="0063297E" w:rsidRDefault="002C39A6" w:rsidP="002C39A6">
      <w:r w:rsidRPr="0063297E">
        <w:t>That simple observation marked a contrast with politicians like </w:t>
      </w:r>
      <w:hyperlink r:id="rId93" w:history="1">
        <w:r w:rsidRPr="0063297E">
          <w:rPr>
            <w:rStyle w:val="Hyperlink"/>
            <w:color w:val="000000" w:themeColor="text1"/>
          </w:rPr>
          <w:t>George W. Bush</w:t>
        </w:r>
      </w:hyperlink>
      <w:r w:rsidRPr="0063297E">
        <w:rPr>
          <w:color w:val="000000" w:themeColor="text1"/>
        </w:rPr>
        <w:t> and </w:t>
      </w:r>
      <w:hyperlink r:id="rId94" w:history="1">
        <w:r w:rsidRPr="0063297E">
          <w:rPr>
            <w:rStyle w:val="Hyperlink"/>
            <w:color w:val="000000" w:themeColor="text1"/>
          </w:rPr>
          <w:t>Marco Rubio</w:t>
        </w:r>
      </w:hyperlink>
      <w:r w:rsidRPr="0063297E">
        <w:t>, who declined to discuss their own experiences with marijuana lest they set a bad example for the youth of America, and from politicians like </w:t>
      </w:r>
      <w:hyperlink r:id="rId95" w:history="1">
        <w:r w:rsidRPr="0063297E">
          <w:rPr>
            <w:rStyle w:val="Hyperlink"/>
            <w:color w:val="000000" w:themeColor="text1"/>
          </w:rPr>
          <w:t>Barack Obama</w:t>
        </w:r>
      </w:hyperlink>
      <w:r w:rsidRPr="0063297E">
        <w:t> and </w:t>
      </w:r>
      <w:hyperlink r:id="rId96" w:history="1">
        <w:r w:rsidRPr="0063297E">
          <w:rPr>
            <w:rStyle w:val="Hyperlink"/>
            <w:color w:val="000000" w:themeColor="text1"/>
          </w:rPr>
          <w:t>Ted Cruz</w:t>
        </w:r>
      </w:hyperlink>
      <w:r w:rsidRPr="0063297E">
        <w:t>, who admitted smoking pot but portrayed it as a terrible mistake. People like marijuana because marijuana is fun, and fun is important—too important to be ignored by legislators who presume to tell us which kinds are acceptable.</w:t>
      </w:r>
    </w:p>
    <w:p w14:paraId="2BB2FECD" w14:textId="77777777" w:rsidR="002C39A6" w:rsidRPr="002C39A6" w:rsidRDefault="002C39A6" w:rsidP="002C39A6"/>
    <w:p w14:paraId="77D51E3D" w14:textId="520BB7D4" w:rsidR="00206056" w:rsidRPr="0019373A" w:rsidRDefault="005A76F4" w:rsidP="005A76F4">
      <w:pPr>
        <w:pStyle w:val="Heading1"/>
      </w:pPr>
      <w:proofErr w:type="spellStart"/>
      <w:r>
        <w:t>Aff</w:t>
      </w:r>
      <w:proofErr w:type="spellEnd"/>
    </w:p>
    <w:p w14:paraId="45F60DA9" w14:textId="77777777" w:rsidR="00206056" w:rsidRPr="0074533B" w:rsidRDefault="00206056" w:rsidP="00206056"/>
    <w:p w14:paraId="519C2C11" w14:textId="77777777" w:rsidR="005A76F4" w:rsidRDefault="005A76F4" w:rsidP="005A76F4">
      <w:pPr>
        <w:pStyle w:val="Heading2"/>
      </w:pPr>
      <w:r>
        <w:t>Trump Wins</w:t>
      </w:r>
    </w:p>
    <w:p w14:paraId="6F537040" w14:textId="77777777" w:rsidR="005A76F4" w:rsidRPr="00937C3B" w:rsidRDefault="005A76F4" w:rsidP="005A76F4">
      <w:pPr>
        <w:pStyle w:val="Heading3"/>
      </w:pPr>
      <w:r>
        <w:t>UQ---Swing Voters</w:t>
      </w:r>
    </w:p>
    <w:p w14:paraId="6F062C8D" w14:textId="77777777" w:rsidR="005A76F4" w:rsidRDefault="005A76F4" w:rsidP="005A76F4">
      <w:pPr>
        <w:pStyle w:val="Heading4"/>
      </w:pPr>
      <w:r>
        <w:t>Harris losing swing voters now – Losing swing votes means losing the race</w:t>
      </w:r>
    </w:p>
    <w:p w14:paraId="5AE80D3D" w14:textId="77777777" w:rsidR="005A76F4" w:rsidRPr="00077FE7" w:rsidRDefault="005A76F4" w:rsidP="005A76F4">
      <w:pPr>
        <w:rPr>
          <w:rFonts w:ascii="Times New Roman" w:hAnsi="Times New Roman" w:cs="Times New Roman"/>
          <w:sz w:val="48"/>
          <w:szCs w:val="48"/>
        </w:rPr>
      </w:pPr>
      <w:r w:rsidRPr="00077FE7">
        <w:rPr>
          <w:b/>
          <w:bCs/>
          <w:color w:val="0D0D0D" w:themeColor="text1" w:themeTint="F2"/>
          <w:sz w:val="24"/>
          <w:szCs w:val="24"/>
        </w:rPr>
        <w:t>Murray</w:t>
      </w:r>
      <w:r w:rsidRPr="00077FE7">
        <w:rPr>
          <w:color w:val="0D0D0D" w:themeColor="text1" w:themeTint="F2"/>
          <w:sz w:val="24"/>
          <w:szCs w:val="24"/>
        </w:rPr>
        <w:t xml:space="preserve"> </w:t>
      </w:r>
      <w:r w:rsidRPr="00077FE7">
        <w:rPr>
          <w:color w:val="0D0D0D" w:themeColor="text1" w:themeTint="F2"/>
          <w:sz w:val="20"/>
          <w:szCs w:val="20"/>
        </w:rPr>
        <w:t>7/23/</w:t>
      </w:r>
      <w:r w:rsidRPr="00077FE7">
        <w:rPr>
          <w:b/>
          <w:bCs/>
          <w:color w:val="0D0D0D" w:themeColor="text1" w:themeTint="F2"/>
          <w:sz w:val="24"/>
          <w:szCs w:val="24"/>
        </w:rPr>
        <w:t>24</w:t>
      </w:r>
      <w:r w:rsidRPr="00077FE7">
        <w:rPr>
          <w:color w:val="0D0D0D" w:themeColor="text1" w:themeTint="F2"/>
        </w:rPr>
        <w:t xml:space="preserve"> </w:t>
      </w:r>
      <w:r w:rsidRPr="00077FE7">
        <w:rPr>
          <w:color w:val="0D0D0D" w:themeColor="text1" w:themeTint="F2"/>
          <w:sz w:val="20"/>
          <w:szCs w:val="20"/>
        </w:rPr>
        <w:t xml:space="preserve">[Mark; July 23; </w:t>
      </w:r>
      <w:r w:rsidRPr="00077FE7">
        <w:rPr>
          <w:sz w:val="20"/>
          <w:szCs w:val="20"/>
          <w:shd w:val="clear" w:color="auto" w:fill="FFFFFF"/>
        </w:rPr>
        <w:t>Mark Murray is a senior political editor at NBC News, “</w:t>
      </w:r>
      <w:r w:rsidRPr="00077FE7">
        <w:rPr>
          <w:sz w:val="20"/>
          <w:szCs w:val="20"/>
        </w:rPr>
        <w:t>Harris' challenge ahead: Winning over swing voters,” https://www.nbcnews.com/politics/2024-election/kamala-harris-polls-challenge-winning-swing-voters-trump-rcna163188]</w:t>
      </w:r>
    </w:p>
    <w:p w14:paraId="1350CC48" w14:textId="77777777" w:rsidR="005A76F4" w:rsidRPr="00AC07CC" w:rsidRDefault="005A76F4" w:rsidP="005A76F4">
      <w:pPr>
        <w:rPr>
          <w:color w:val="0D0D0D" w:themeColor="text1" w:themeTint="F2"/>
        </w:rPr>
      </w:pPr>
      <w:r w:rsidRPr="00AC07CC">
        <w:rPr>
          <w:color w:val="0D0D0D" w:themeColor="text1" w:themeTint="F2"/>
        </w:rPr>
        <w:t xml:space="preserve">Just days after </w:t>
      </w:r>
      <w:r w:rsidRPr="00077FE7">
        <w:rPr>
          <w:color w:val="0D0D0D" w:themeColor="text1" w:themeTint="F2"/>
        </w:rPr>
        <w:t>President</w:t>
      </w:r>
      <w:r w:rsidRPr="00AC07CC">
        <w:rPr>
          <w:color w:val="0D0D0D" w:themeColor="text1" w:themeTint="F2"/>
        </w:rPr>
        <w:t> Joe Biden withdrew from the presidential race, Vice President Kamala Harris has raised stacks of campaign money, she has mostly united and energized the Democratic Party, and she has received the backing of a majority of pledged Democratic convention delegates. </w:t>
      </w:r>
    </w:p>
    <w:p w14:paraId="1DB9A7F2" w14:textId="77777777" w:rsidR="005A76F4" w:rsidRPr="00AC07CC" w:rsidRDefault="005A76F4" w:rsidP="005A76F4">
      <w:pPr>
        <w:rPr>
          <w:color w:val="0D0D0D" w:themeColor="text1" w:themeTint="F2"/>
        </w:rPr>
      </w:pPr>
      <w:r w:rsidRPr="00AC07CC">
        <w:rPr>
          <w:color w:val="0D0D0D" w:themeColor="text1" w:themeTint="F2"/>
        </w:rPr>
        <w:t xml:space="preserve">That’s the good news for </w:t>
      </w:r>
      <w:r w:rsidRPr="00AC07CC">
        <w:rPr>
          <w:color w:val="0D0D0D" w:themeColor="text1" w:themeTint="F2"/>
          <w:highlight w:val="cyan"/>
        </w:rPr>
        <w:t>Harris</w:t>
      </w:r>
      <w:r w:rsidRPr="00AC07CC">
        <w:rPr>
          <w:color w:val="0D0D0D" w:themeColor="text1" w:themeTint="F2"/>
        </w:rPr>
        <w:t xml:space="preserve"> and Democrats. </w:t>
      </w:r>
    </w:p>
    <w:p w14:paraId="766CB4D2" w14:textId="77777777" w:rsidR="005A76F4" w:rsidRPr="00AC07CC" w:rsidRDefault="005A76F4" w:rsidP="005A76F4">
      <w:pPr>
        <w:rPr>
          <w:color w:val="0D0D0D" w:themeColor="text1" w:themeTint="F2"/>
        </w:rPr>
      </w:pPr>
      <w:r w:rsidRPr="00AC07CC">
        <w:rPr>
          <w:color w:val="0D0D0D" w:themeColor="text1" w:themeTint="F2"/>
        </w:rPr>
        <w:t xml:space="preserve">But </w:t>
      </w:r>
      <w:r w:rsidRPr="00077FE7">
        <w:rPr>
          <w:color w:val="0D0D0D" w:themeColor="text1" w:themeTint="F2"/>
          <w:u w:val="single"/>
        </w:rPr>
        <w:t>her next challenge may be a much steeper one</w:t>
      </w:r>
      <w:r w:rsidRPr="00AC07CC">
        <w:rPr>
          <w:color w:val="0D0D0D" w:themeColor="text1" w:themeTint="F2"/>
        </w:rPr>
        <w:t xml:space="preserve">: </w:t>
      </w:r>
      <w:r w:rsidRPr="00077FE7">
        <w:rPr>
          <w:color w:val="0D0D0D" w:themeColor="text1" w:themeTint="F2"/>
          <w:highlight w:val="cyan"/>
          <w:u w:val="single"/>
        </w:rPr>
        <w:t>winning</w:t>
      </w:r>
      <w:r w:rsidRPr="00AC07CC">
        <w:rPr>
          <w:color w:val="0D0D0D" w:themeColor="text1" w:themeTint="F2"/>
        </w:rPr>
        <w:t xml:space="preserve"> over the </w:t>
      </w:r>
      <w:r w:rsidRPr="00077FE7">
        <w:rPr>
          <w:color w:val="0D0D0D" w:themeColor="text1" w:themeTint="F2"/>
          <w:highlight w:val="cyan"/>
          <w:u w:val="single"/>
        </w:rPr>
        <w:t>swing</w:t>
      </w:r>
      <w:r w:rsidRPr="00077FE7">
        <w:rPr>
          <w:color w:val="0D0D0D" w:themeColor="text1" w:themeTint="F2"/>
          <w:u w:val="single"/>
        </w:rPr>
        <w:t xml:space="preserve"> and independent </w:t>
      </w:r>
      <w:r w:rsidRPr="00077FE7">
        <w:rPr>
          <w:color w:val="0D0D0D" w:themeColor="text1" w:themeTint="F2"/>
          <w:highlight w:val="cyan"/>
          <w:u w:val="single"/>
        </w:rPr>
        <w:t>voters</w:t>
      </w:r>
      <w:r w:rsidRPr="00AC07CC">
        <w:rPr>
          <w:color w:val="0D0D0D" w:themeColor="text1" w:themeTint="F2"/>
        </w:rPr>
        <w:t xml:space="preserve"> who have been cool to her previously — but who </w:t>
      </w:r>
      <w:r w:rsidRPr="00077FE7">
        <w:rPr>
          <w:color w:val="0D0D0D" w:themeColor="text1" w:themeTint="F2"/>
          <w:highlight w:val="cyan"/>
          <w:u w:val="single"/>
        </w:rPr>
        <w:t>will</w:t>
      </w:r>
      <w:r w:rsidRPr="00077FE7">
        <w:rPr>
          <w:color w:val="0D0D0D" w:themeColor="text1" w:themeTint="F2"/>
          <w:u w:val="single"/>
        </w:rPr>
        <w:t xml:space="preserve"> </w:t>
      </w:r>
      <w:r w:rsidRPr="00077FE7">
        <w:rPr>
          <w:color w:val="0D0D0D" w:themeColor="text1" w:themeTint="F2"/>
          <w:highlight w:val="cyan"/>
          <w:u w:val="single"/>
        </w:rPr>
        <w:t>be</w:t>
      </w:r>
      <w:r w:rsidRPr="00077FE7">
        <w:rPr>
          <w:color w:val="0D0D0D" w:themeColor="text1" w:themeTint="F2"/>
          <w:u w:val="single"/>
        </w:rPr>
        <w:t xml:space="preserve"> </w:t>
      </w:r>
      <w:r w:rsidRPr="00077FE7">
        <w:rPr>
          <w:color w:val="0D0D0D" w:themeColor="text1" w:themeTint="F2"/>
          <w:highlight w:val="cyan"/>
          <w:u w:val="single"/>
        </w:rPr>
        <w:t>crucial</w:t>
      </w:r>
      <w:r w:rsidRPr="00077FE7">
        <w:rPr>
          <w:color w:val="0D0D0D" w:themeColor="text1" w:themeTint="F2"/>
          <w:u w:val="single"/>
        </w:rPr>
        <w:t xml:space="preserve"> </w:t>
      </w:r>
      <w:r w:rsidRPr="00077FE7">
        <w:rPr>
          <w:color w:val="0D0D0D" w:themeColor="text1" w:themeTint="F2"/>
          <w:highlight w:val="cyan"/>
          <w:u w:val="single"/>
        </w:rPr>
        <w:t>to</w:t>
      </w:r>
      <w:r w:rsidRPr="00077FE7">
        <w:rPr>
          <w:color w:val="0D0D0D" w:themeColor="text1" w:themeTint="F2"/>
          <w:u w:val="single"/>
        </w:rPr>
        <w:t xml:space="preserve"> </w:t>
      </w:r>
      <w:r w:rsidRPr="00077FE7">
        <w:rPr>
          <w:color w:val="0D0D0D" w:themeColor="text1" w:themeTint="F2"/>
          <w:highlight w:val="cyan"/>
          <w:u w:val="single"/>
        </w:rPr>
        <w:t>defeating</w:t>
      </w:r>
      <w:r w:rsidRPr="00077FE7">
        <w:rPr>
          <w:color w:val="0D0D0D" w:themeColor="text1" w:themeTint="F2"/>
          <w:u w:val="single"/>
        </w:rPr>
        <w:t xml:space="preserve"> Republican Donald </w:t>
      </w:r>
      <w:r w:rsidRPr="00077FE7">
        <w:rPr>
          <w:color w:val="0D0D0D" w:themeColor="text1" w:themeTint="F2"/>
          <w:highlight w:val="cyan"/>
          <w:u w:val="single"/>
        </w:rPr>
        <w:t>Trump</w:t>
      </w:r>
      <w:r w:rsidRPr="00AC07CC">
        <w:rPr>
          <w:color w:val="0D0D0D" w:themeColor="text1" w:themeTint="F2"/>
        </w:rPr>
        <w:t xml:space="preserve"> in November. </w:t>
      </w:r>
    </w:p>
    <w:p w14:paraId="4361C830" w14:textId="77777777" w:rsidR="005A76F4" w:rsidRDefault="005A76F4" w:rsidP="005A76F4">
      <w:pPr>
        <w:rPr>
          <w:color w:val="0D0D0D" w:themeColor="text1" w:themeTint="F2"/>
        </w:rPr>
      </w:pPr>
      <w:r w:rsidRPr="00AC07CC">
        <w:rPr>
          <w:color w:val="0D0D0D" w:themeColor="text1" w:themeTint="F2"/>
        </w:rPr>
        <w:t xml:space="preserve">Merged </w:t>
      </w:r>
      <w:r w:rsidRPr="00077FE7">
        <w:rPr>
          <w:color w:val="0D0D0D" w:themeColor="text1" w:themeTint="F2"/>
          <w:highlight w:val="cyan"/>
          <w:u w:val="single"/>
        </w:rPr>
        <w:t>polling</w:t>
      </w:r>
      <w:r w:rsidRPr="00077FE7">
        <w:rPr>
          <w:color w:val="0D0D0D" w:themeColor="text1" w:themeTint="F2"/>
          <w:u w:val="single"/>
        </w:rPr>
        <w:t xml:space="preserve"> from the NBC News poll</w:t>
      </w:r>
      <w:r w:rsidRPr="00AC07CC">
        <w:rPr>
          <w:color w:val="0D0D0D" w:themeColor="text1" w:themeTint="F2"/>
        </w:rPr>
        <w:t xml:space="preserve"> — combining responses from surveys conducted in January, April and July before Biden’s exit — </w:t>
      </w:r>
      <w:r w:rsidRPr="00077FE7">
        <w:rPr>
          <w:color w:val="0D0D0D" w:themeColor="text1" w:themeTint="F2"/>
          <w:highlight w:val="cyan"/>
          <w:u w:val="single"/>
        </w:rPr>
        <w:t>finds Harris</w:t>
      </w:r>
      <w:r w:rsidRPr="00077FE7">
        <w:rPr>
          <w:color w:val="0D0D0D" w:themeColor="text1" w:themeTint="F2"/>
          <w:u w:val="single"/>
        </w:rPr>
        <w:t xml:space="preserve"> not only </w:t>
      </w:r>
      <w:r w:rsidRPr="00077FE7">
        <w:rPr>
          <w:color w:val="0D0D0D" w:themeColor="text1" w:themeTint="F2"/>
          <w:highlight w:val="cyan"/>
          <w:u w:val="single"/>
        </w:rPr>
        <w:t>underwater with</w:t>
      </w:r>
      <w:r w:rsidRPr="00077FE7">
        <w:rPr>
          <w:color w:val="0D0D0D" w:themeColor="text1" w:themeTint="F2"/>
          <w:u w:val="single"/>
        </w:rPr>
        <w:t xml:space="preserve"> those </w:t>
      </w:r>
      <w:r w:rsidRPr="00077FE7">
        <w:rPr>
          <w:color w:val="0D0D0D" w:themeColor="text1" w:themeTint="F2"/>
          <w:highlight w:val="cyan"/>
          <w:u w:val="single"/>
        </w:rPr>
        <w:t>swing voters</w:t>
      </w:r>
      <w:r w:rsidRPr="00077FE7">
        <w:rPr>
          <w:color w:val="0D0D0D" w:themeColor="text1" w:themeTint="F2"/>
          <w:u w:val="single"/>
        </w:rPr>
        <w:t xml:space="preserve"> in terms of her popularity </w:t>
      </w:r>
      <w:r w:rsidRPr="00077FE7">
        <w:rPr>
          <w:color w:val="0D0D0D" w:themeColor="text1" w:themeTint="F2"/>
          <w:highlight w:val="cyan"/>
          <w:u w:val="single"/>
        </w:rPr>
        <w:t>but</w:t>
      </w:r>
      <w:r w:rsidRPr="00077FE7">
        <w:rPr>
          <w:color w:val="0D0D0D" w:themeColor="text1" w:themeTint="F2"/>
          <w:u w:val="single"/>
        </w:rPr>
        <w:t xml:space="preserve"> </w:t>
      </w:r>
      <w:r w:rsidRPr="00077FE7">
        <w:rPr>
          <w:color w:val="0D0D0D" w:themeColor="text1" w:themeTint="F2"/>
          <w:highlight w:val="cyan"/>
          <w:u w:val="single"/>
        </w:rPr>
        <w:t>also</w:t>
      </w:r>
      <w:r w:rsidRPr="00077FE7">
        <w:rPr>
          <w:color w:val="0D0D0D" w:themeColor="text1" w:themeTint="F2"/>
          <w:u w:val="single"/>
        </w:rPr>
        <w:t xml:space="preserve"> </w:t>
      </w:r>
      <w:r w:rsidRPr="00077FE7">
        <w:rPr>
          <w:color w:val="0D0D0D" w:themeColor="text1" w:themeTint="F2"/>
          <w:highlight w:val="cyan"/>
          <w:u w:val="single"/>
        </w:rPr>
        <w:t>with</w:t>
      </w:r>
      <w:r w:rsidRPr="00077FE7">
        <w:rPr>
          <w:color w:val="0D0D0D" w:themeColor="text1" w:themeTint="F2"/>
          <w:u w:val="single"/>
        </w:rPr>
        <w:t xml:space="preserve"> </w:t>
      </w:r>
      <w:r w:rsidRPr="00077FE7">
        <w:rPr>
          <w:color w:val="0D0D0D" w:themeColor="text1" w:themeTint="F2"/>
          <w:highlight w:val="cyan"/>
          <w:u w:val="single"/>
        </w:rPr>
        <w:t>lower net scores than Biden</w:t>
      </w:r>
      <w:r w:rsidRPr="00077FE7">
        <w:rPr>
          <w:color w:val="0D0D0D" w:themeColor="text1" w:themeTint="F2"/>
          <w:u w:val="single"/>
        </w:rPr>
        <w:t xml:space="preserve"> has</w:t>
      </w:r>
      <w:r w:rsidRPr="00AC07CC">
        <w:rPr>
          <w:color w:val="0D0D0D" w:themeColor="text1" w:themeTint="F2"/>
        </w:rPr>
        <w:t xml:space="preserve">. There are more voters who don’t yet register strong opinions of her, so the numbers could change as the public side of her campaign gets going in earnest. But </w:t>
      </w:r>
      <w:r w:rsidRPr="00077FE7">
        <w:rPr>
          <w:color w:val="0D0D0D" w:themeColor="text1" w:themeTint="F2"/>
          <w:highlight w:val="cyan"/>
          <w:u w:val="single"/>
        </w:rPr>
        <w:t>it’s</w:t>
      </w:r>
      <w:r w:rsidRPr="00077FE7">
        <w:rPr>
          <w:color w:val="0D0D0D" w:themeColor="text1" w:themeTint="F2"/>
          <w:u w:val="single"/>
        </w:rPr>
        <w:t xml:space="preserve"> </w:t>
      </w:r>
      <w:r w:rsidRPr="00077FE7">
        <w:rPr>
          <w:color w:val="0D0D0D" w:themeColor="text1" w:themeTint="F2"/>
          <w:highlight w:val="cyan"/>
          <w:u w:val="single"/>
        </w:rPr>
        <w:t>a</w:t>
      </w:r>
      <w:r w:rsidRPr="00077FE7">
        <w:rPr>
          <w:color w:val="0D0D0D" w:themeColor="text1" w:themeTint="F2"/>
          <w:u w:val="single"/>
        </w:rPr>
        <w:t xml:space="preserve"> potentially </w:t>
      </w:r>
      <w:r w:rsidRPr="00077FE7">
        <w:rPr>
          <w:color w:val="0D0D0D" w:themeColor="text1" w:themeTint="F2"/>
          <w:highlight w:val="cyan"/>
          <w:u w:val="single"/>
        </w:rPr>
        <w:t>vulnerable</w:t>
      </w:r>
      <w:r w:rsidRPr="00077FE7">
        <w:rPr>
          <w:color w:val="0D0D0D" w:themeColor="text1" w:themeTint="F2"/>
          <w:u w:val="single"/>
        </w:rPr>
        <w:t xml:space="preserve"> </w:t>
      </w:r>
      <w:r w:rsidRPr="00077FE7">
        <w:rPr>
          <w:color w:val="0D0D0D" w:themeColor="text1" w:themeTint="F2"/>
          <w:highlight w:val="cyan"/>
          <w:u w:val="single"/>
        </w:rPr>
        <w:t>starting</w:t>
      </w:r>
      <w:r w:rsidRPr="00077FE7">
        <w:rPr>
          <w:color w:val="0D0D0D" w:themeColor="text1" w:themeTint="F2"/>
          <w:u w:val="single"/>
        </w:rPr>
        <w:t xml:space="preserve"> </w:t>
      </w:r>
      <w:r w:rsidRPr="00077FE7">
        <w:rPr>
          <w:color w:val="0D0D0D" w:themeColor="text1" w:themeTint="F2"/>
          <w:highlight w:val="cyan"/>
          <w:u w:val="single"/>
        </w:rPr>
        <w:t>position</w:t>
      </w:r>
      <w:r w:rsidRPr="00AC07CC">
        <w:rPr>
          <w:color w:val="0D0D0D" w:themeColor="text1" w:themeTint="F2"/>
        </w:rPr>
        <w:t>, though Trump is in similar territory. </w:t>
      </w:r>
    </w:p>
    <w:p w14:paraId="1949A27F" w14:textId="77777777" w:rsidR="005A76F4" w:rsidRDefault="005A76F4" w:rsidP="005A76F4">
      <w:pPr>
        <w:rPr>
          <w:color w:val="0D0D0D" w:themeColor="text1" w:themeTint="F2"/>
        </w:rPr>
      </w:pPr>
    </w:p>
    <w:p w14:paraId="33E25C58" w14:textId="77777777" w:rsidR="00376AA9" w:rsidRDefault="00376AA9" w:rsidP="00376AA9">
      <w:pPr>
        <w:pStyle w:val="Heading4"/>
      </w:pPr>
      <w:r>
        <w:t>Trump is dominating Harris in swing states.</w:t>
      </w:r>
    </w:p>
    <w:p w14:paraId="0DFD70F1" w14:textId="77777777" w:rsidR="00376AA9" w:rsidRPr="009549AE" w:rsidRDefault="00376AA9" w:rsidP="00376AA9">
      <w:pPr>
        <w:rPr>
          <w:rStyle w:val="Style13ptBold"/>
          <w:b w:val="0"/>
          <w:bCs w:val="0"/>
        </w:rPr>
      </w:pPr>
      <w:r>
        <w:t xml:space="preserve">Assad </w:t>
      </w:r>
      <w:r w:rsidRPr="009549AE">
        <w:rPr>
          <w:rStyle w:val="Style13ptBold"/>
        </w:rPr>
        <w:t>Jafri 7/23</w:t>
      </w:r>
      <w:r>
        <w:rPr>
          <w:rStyle w:val="Style13ptBold"/>
        </w:rPr>
        <w:t xml:space="preserve"> Financial Journalist for cryptoslate.com, 7/23/24, “</w:t>
      </w:r>
      <w:proofErr w:type="spellStart"/>
      <w:r>
        <w:rPr>
          <w:rStyle w:val="Style13ptBold"/>
        </w:rPr>
        <w:t>Polymarket</w:t>
      </w:r>
      <w:proofErr w:type="spellEnd"/>
      <w:r>
        <w:rPr>
          <w:rStyle w:val="Style13ptBold"/>
        </w:rPr>
        <w:t xml:space="preserve"> odds heavily favor Trump amid dominant lead in swing states” </w:t>
      </w:r>
      <w:r w:rsidRPr="009549AE">
        <w:rPr>
          <w:rStyle w:val="Style13ptBold"/>
        </w:rPr>
        <w:t>https://cryptoslate.com/polymarket-odds-heavily-favor-trump-amid-dominant-lead-in-swing-states/</w:t>
      </w:r>
      <w:r>
        <w:rPr>
          <w:rStyle w:val="Style13ptBold"/>
        </w:rPr>
        <w:t>, WF</w:t>
      </w:r>
    </w:p>
    <w:p w14:paraId="4EE28047" w14:textId="77777777" w:rsidR="00376AA9" w:rsidRPr="009549AE" w:rsidRDefault="00376AA9" w:rsidP="00376AA9">
      <w:pPr>
        <w:rPr>
          <w:rStyle w:val="StyleUnderline"/>
        </w:rPr>
      </w:pPr>
      <w:r>
        <w:t xml:space="preserve">As of July 23, </w:t>
      </w:r>
      <w:r w:rsidRPr="009549AE">
        <w:rPr>
          <w:rStyle w:val="StyleUnderline"/>
        </w:rPr>
        <w:t>Trump has a 64% chance of winning the presidency, compared to Harris's 34%.</w:t>
      </w:r>
    </w:p>
    <w:p w14:paraId="625FFC82" w14:textId="77777777" w:rsidR="00376AA9" w:rsidRPr="00574E02" w:rsidRDefault="00376AA9" w:rsidP="00376AA9">
      <w:pPr>
        <w:rPr>
          <w:sz w:val="16"/>
        </w:rPr>
      </w:pPr>
      <w:proofErr w:type="spellStart"/>
      <w:r w:rsidRPr="00574E02">
        <w:rPr>
          <w:sz w:val="16"/>
        </w:rPr>
        <w:t>Polymarket</w:t>
      </w:r>
      <w:proofErr w:type="spellEnd"/>
      <w:r w:rsidRPr="00574E02">
        <w:rPr>
          <w:sz w:val="16"/>
        </w:rPr>
        <w:t xml:space="preserve"> </w:t>
      </w:r>
      <w:r w:rsidRPr="007D24E0">
        <w:rPr>
          <w:rStyle w:val="StyleUnderline"/>
          <w:highlight w:val="cyan"/>
        </w:rPr>
        <w:t>odds</w:t>
      </w:r>
      <w:r w:rsidRPr="009549AE">
        <w:rPr>
          <w:rStyle w:val="StyleUnderline"/>
        </w:rPr>
        <w:t xml:space="preserve"> heavily </w:t>
      </w:r>
      <w:r w:rsidRPr="007D24E0">
        <w:rPr>
          <w:rStyle w:val="StyleUnderline"/>
          <w:highlight w:val="cyan"/>
        </w:rPr>
        <w:t>favor Trump</w:t>
      </w:r>
      <w:r w:rsidRPr="009549AE">
        <w:rPr>
          <w:rStyle w:val="StyleUnderline"/>
        </w:rPr>
        <w:t xml:space="preserve"> amid dominant lead </w:t>
      </w:r>
      <w:r w:rsidRPr="007D24E0">
        <w:rPr>
          <w:rStyle w:val="StyleUnderline"/>
          <w:highlight w:val="cyan"/>
        </w:rPr>
        <w:t>in swing states</w:t>
      </w:r>
    </w:p>
    <w:p w14:paraId="1766E377" w14:textId="77777777" w:rsidR="00376AA9" w:rsidRPr="00574E02" w:rsidRDefault="00376AA9" w:rsidP="00376AA9">
      <w:pPr>
        <w:rPr>
          <w:sz w:val="16"/>
        </w:rPr>
      </w:pPr>
      <w:r w:rsidRPr="00574E02">
        <w:rPr>
          <w:sz w:val="16"/>
        </w:rPr>
        <w:t xml:space="preserve">Former President Donald </w:t>
      </w:r>
      <w:r w:rsidRPr="007D24E0">
        <w:rPr>
          <w:rStyle w:val="StyleUnderline"/>
          <w:highlight w:val="cyan"/>
        </w:rPr>
        <w:t>Trump holds a</w:t>
      </w:r>
      <w:r w:rsidRPr="009549AE">
        <w:rPr>
          <w:rStyle w:val="StyleUnderline"/>
        </w:rPr>
        <w:t xml:space="preserve"> commanding </w:t>
      </w:r>
      <w:r w:rsidRPr="007D24E0">
        <w:rPr>
          <w:rStyle w:val="StyleUnderline"/>
          <w:highlight w:val="cyan"/>
        </w:rPr>
        <w:t>lead</w:t>
      </w:r>
      <w:r w:rsidRPr="009549AE">
        <w:rPr>
          <w:rStyle w:val="StyleUnderline"/>
        </w:rPr>
        <w:t xml:space="preserve"> over Vice President Kamala Harris</w:t>
      </w:r>
      <w:r w:rsidRPr="00574E02">
        <w:rPr>
          <w:sz w:val="16"/>
        </w:rPr>
        <w:t xml:space="preserve"> on </w:t>
      </w:r>
      <w:proofErr w:type="spellStart"/>
      <w:r w:rsidRPr="00574E02">
        <w:rPr>
          <w:sz w:val="16"/>
        </w:rPr>
        <w:t>Polymarket</w:t>
      </w:r>
      <w:proofErr w:type="spellEnd"/>
      <w:r w:rsidRPr="00574E02">
        <w:rPr>
          <w:sz w:val="16"/>
        </w:rPr>
        <w:t xml:space="preserve"> — with a notable edge </w:t>
      </w:r>
      <w:r w:rsidRPr="00574E02">
        <w:rPr>
          <w:sz w:val="16"/>
          <w:highlight w:val="cyan"/>
        </w:rPr>
        <w:t>in</w:t>
      </w:r>
      <w:r w:rsidRPr="00574E02">
        <w:rPr>
          <w:sz w:val="16"/>
        </w:rPr>
        <w:t xml:space="preserve"> </w:t>
      </w:r>
      <w:r w:rsidRPr="007D24E0">
        <w:rPr>
          <w:rStyle w:val="Emphasis"/>
          <w:highlight w:val="cyan"/>
        </w:rPr>
        <w:t>every</w:t>
      </w:r>
      <w:r w:rsidRPr="009549AE">
        <w:rPr>
          <w:rStyle w:val="Emphasis"/>
        </w:rPr>
        <w:t xml:space="preserve"> key </w:t>
      </w:r>
      <w:r w:rsidRPr="007D24E0">
        <w:rPr>
          <w:rStyle w:val="Emphasis"/>
          <w:highlight w:val="cyan"/>
        </w:rPr>
        <w:t>swing state</w:t>
      </w:r>
      <w:r w:rsidRPr="00574E02">
        <w:rPr>
          <w:sz w:val="16"/>
        </w:rPr>
        <w:t>.</w:t>
      </w:r>
    </w:p>
    <w:p w14:paraId="613116B5" w14:textId="77777777" w:rsidR="00376AA9" w:rsidRPr="00574E02" w:rsidRDefault="00376AA9" w:rsidP="00376AA9">
      <w:pPr>
        <w:rPr>
          <w:sz w:val="16"/>
        </w:rPr>
      </w:pPr>
      <w:proofErr w:type="spellStart"/>
      <w:r w:rsidRPr="00574E02">
        <w:rPr>
          <w:sz w:val="16"/>
        </w:rPr>
        <w:t>Polymarket</w:t>
      </w:r>
      <w:proofErr w:type="spellEnd"/>
      <w:r w:rsidRPr="00574E02">
        <w:rPr>
          <w:sz w:val="16"/>
        </w:rPr>
        <w:t xml:space="preserve"> is the world’s largest prediction market. It notably forecast that President Joe Biden would drop out of the presidential race several days before he made the announcement.</w:t>
      </w:r>
    </w:p>
    <w:p w14:paraId="33410CB9" w14:textId="77777777" w:rsidR="00376AA9" w:rsidRPr="00574E02" w:rsidRDefault="00376AA9" w:rsidP="00376AA9">
      <w:pPr>
        <w:rPr>
          <w:sz w:val="16"/>
        </w:rPr>
      </w:pPr>
      <w:r w:rsidRPr="00574E02">
        <w:rPr>
          <w:sz w:val="16"/>
        </w:rPr>
        <w:t xml:space="preserve">As of July 23, </w:t>
      </w:r>
      <w:r w:rsidRPr="007D24E0">
        <w:rPr>
          <w:rStyle w:val="StyleUnderline"/>
          <w:highlight w:val="cyan"/>
        </w:rPr>
        <w:t>Trump has</w:t>
      </w:r>
      <w:r w:rsidRPr="009549AE">
        <w:rPr>
          <w:rStyle w:val="StyleUnderline"/>
        </w:rPr>
        <w:t xml:space="preserve"> a </w:t>
      </w:r>
      <w:r w:rsidRPr="007D24E0">
        <w:rPr>
          <w:rStyle w:val="Emphasis"/>
          <w:highlight w:val="cyan"/>
        </w:rPr>
        <w:t>64% chance</w:t>
      </w:r>
      <w:r w:rsidRPr="007D24E0">
        <w:rPr>
          <w:rStyle w:val="StyleUnderline"/>
          <w:highlight w:val="cyan"/>
        </w:rPr>
        <w:t xml:space="preserve"> of winning</w:t>
      </w:r>
      <w:r w:rsidRPr="009549AE">
        <w:rPr>
          <w:rStyle w:val="StyleUnderline"/>
        </w:rPr>
        <w:t xml:space="preserve"> the presidency</w:t>
      </w:r>
      <w:r w:rsidRPr="00574E02">
        <w:rPr>
          <w:sz w:val="16"/>
        </w:rPr>
        <w:t xml:space="preserve">, compared to </w:t>
      </w:r>
      <w:r w:rsidRPr="007D24E0">
        <w:rPr>
          <w:rStyle w:val="Emphasis"/>
        </w:rPr>
        <w:t>Harris’s 34%</w:t>
      </w:r>
      <w:r w:rsidRPr="00574E02">
        <w:rPr>
          <w:sz w:val="16"/>
        </w:rPr>
        <w:t xml:space="preserve"> — marking a 1% increase for Trump and a significant 4% rise for Harris over the past week.</w:t>
      </w:r>
    </w:p>
    <w:p w14:paraId="6191EF6B" w14:textId="77777777" w:rsidR="00376AA9" w:rsidRPr="00574E02" w:rsidRDefault="00376AA9" w:rsidP="00376AA9">
      <w:pPr>
        <w:rPr>
          <w:sz w:val="16"/>
        </w:rPr>
      </w:pPr>
      <w:r w:rsidRPr="00574E02">
        <w:rPr>
          <w:sz w:val="16"/>
        </w:rPr>
        <w:t>However, Trump’s odds have consistently been above 50% since March, showing an upward trend, while Harris’s recent gains have narrowed the gap slightly but remain behind the former president.</w:t>
      </w:r>
    </w:p>
    <w:p w14:paraId="369AD063" w14:textId="77777777" w:rsidR="00376AA9" w:rsidRPr="00574E02" w:rsidRDefault="00376AA9" w:rsidP="00376AA9">
      <w:pPr>
        <w:rPr>
          <w:sz w:val="16"/>
        </w:rPr>
      </w:pPr>
      <w:r w:rsidRPr="00574E02">
        <w:rPr>
          <w:sz w:val="16"/>
        </w:rPr>
        <w:t>Swing state lead</w:t>
      </w:r>
    </w:p>
    <w:p w14:paraId="6C392ABF" w14:textId="77777777" w:rsidR="00376AA9" w:rsidRPr="00574E02" w:rsidRDefault="00376AA9" w:rsidP="00376AA9">
      <w:pPr>
        <w:rPr>
          <w:sz w:val="16"/>
        </w:rPr>
      </w:pPr>
      <w:r w:rsidRPr="00574E02">
        <w:rPr>
          <w:sz w:val="16"/>
        </w:rPr>
        <w:t xml:space="preserve">The </w:t>
      </w:r>
      <w:r w:rsidRPr="00574E02">
        <w:rPr>
          <w:sz w:val="16"/>
          <w:highlight w:val="cyan"/>
        </w:rPr>
        <w:t>swing states</w:t>
      </w:r>
      <w:r w:rsidRPr="00574E02">
        <w:rPr>
          <w:sz w:val="16"/>
        </w:rPr>
        <w:t xml:space="preserve">, crucial for any presidential hopeful, </w:t>
      </w:r>
      <w:r w:rsidRPr="00574E02">
        <w:rPr>
          <w:sz w:val="16"/>
          <w:highlight w:val="cyan"/>
        </w:rPr>
        <w:t>show</w:t>
      </w:r>
      <w:r w:rsidRPr="00574E02">
        <w:rPr>
          <w:sz w:val="16"/>
        </w:rPr>
        <w:t xml:space="preserve"> a clear </w:t>
      </w:r>
      <w:r w:rsidRPr="00574E02">
        <w:rPr>
          <w:sz w:val="16"/>
          <w:highlight w:val="cyan"/>
        </w:rPr>
        <w:t>preference for Trump</w:t>
      </w:r>
      <w:r w:rsidRPr="00574E02">
        <w:rPr>
          <w:sz w:val="16"/>
        </w:rPr>
        <w:t xml:space="preserve"> and the Republican party.</w:t>
      </w:r>
    </w:p>
    <w:p w14:paraId="6829D7D9" w14:textId="77777777" w:rsidR="00376AA9" w:rsidRPr="00574E02" w:rsidRDefault="00376AA9" w:rsidP="00376AA9">
      <w:pPr>
        <w:rPr>
          <w:sz w:val="16"/>
        </w:rPr>
      </w:pPr>
      <w:r w:rsidRPr="00574E02">
        <w:rPr>
          <w:sz w:val="16"/>
        </w:rPr>
        <w:t xml:space="preserve">Based on </w:t>
      </w:r>
      <w:proofErr w:type="spellStart"/>
      <w:r w:rsidRPr="00574E02">
        <w:rPr>
          <w:sz w:val="16"/>
        </w:rPr>
        <w:t>Polymarket’s</w:t>
      </w:r>
      <w:proofErr w:type="spellEnd"/>
      <w:r w:rsidRPr="00574E02">
        <w:rPr>
          <w:sz w:val="16"/>
        </w:rPr>
        <w:t xml:space="preserve"> latest data:</w:t>
      </w:r>
    </w:p>
    <w:p w14:paraId="284A806B" w14:textId="77777777" w:rsidR="00376AA9" w:rsidRPr="007D24E0" w:rsidRDefault="00376AA9" w:rsidP="00376AA9">
      <w:pPr>
        <w:rPr>
          <w:rStyle w:val="StyleUnderline"/>
        </w:rPr>
      </w:pPr>
      <w:r w:rsidRPr="007D24E0">
        <w:rPr>
          <w:rStyle w:val="StyleUnderline"/>
          <w:highlight w:val="cyan"/>
        </w:rPr>
        <w:t>Georgia</w:t>
      </w:r>
      <w:r w:rsidRPr="007D24E0">
        <w:rPr>
          <w:rStyle w:val="StyleUnderline"/>
        </w:rPr>
        <w:t xml:space="preserve">: Republicans </w:t>
      </w:r>
      <w:r w:rsidRPr="007D24E0">
        <w:rPr>
          <w:rStyle w:val="StyleUnderline"/>
          <w:highlight w:val="cyan"/>
        </w:rPr>
        <w:t>68</w:t>
      </w:r>
      <w:r w:rsidRPr="007D24E0">
        <w:rPr>
          <w:rStyle w:val="StyleUnderline"/>
        </w:rPr>
        <w:t>%, Democrats 32%</w:t>
      </w:r>
    </w:p>
    <w:p w14:paraId="4D2D4184" w14:textId="77777777" w:rsidR="00376AA9" w:rsidRPr="007D24E0" w:rsidRDefault="00376AA9" w:rsidP="00376AA9">
      <w:pPr>
        <w:rPr>
          <w:rStyle w:val="StyleUnderline"/>
        </w:rPr>
      </w:pPr>
      <w:r w:rsidRPr="007D24E0">
        <w:rPr>
          <w:rStyle w:val="StyleUnderline"/>
          <w:highlight w:val="cyan"/>
        </w:rPr>
        <w:t>Arizona</w:t>
      </w:r>
      <w:r w:rsidRPr="007D24E0">
        <w:rPr>
          <w:rStyle w:val="StyleUnderline"/>
        </w:rPr>
        <w:t>: Republicans 66</w:t>
      </w:r>
      <w:r w:rsidRPr="007D24E0">
        <w:rPr>
          <w:rStyle w:val="StyleUnderline"/>
          <w:highlight w:val="cyan"/>
        </w:rPr>
        <w:t>%,</w:t>
      </w:r>
      <w:r w:rsidRPr="007D24E0">
        <w:rPr>
          <w:rStyle w:val="StyleUnderline"/>
        </w:rPr>
        <w:t xml:space="preserve"> Democrats 34%</w:t>
      </w:r>
    </w:p>
    <w:p w14:paraId="5C374B14" w14:textId="77777777" w:rsidR="00376AA9" w:rsidRPr="007D24E0" w:rsidRDefault="00376AA9" w:rsidP="00376AA9">
      <w:pPr>
        <w:rPr>
          <w:rStyle w:val="StyleUnderline"/>
        </w:rPr>
      </w:pPr>
      <w:r w:rsidRPr="007D24E0">
        <w:rPr>
          <w:rStyle w:val="StyleUnderline"/>
          <w:highlight w:val="cyan"/>
        </w:rPr>
        <w:t>Nevada</w:t>
      </w:r>
      <w:r w:rsidRPr="007D24E0">
        <w:rPr>
          <w:rStyle w:val="StyleUnderline"/>
        </w:rPr>
        <w:t xml:space="preserve">: Republicans </w:t>
      </w:r>
      <w:r w:rsidRPr="007D24E0">
        <w:rPr>
          <w:rStyle w:val="StyleUnderline"/>
          <w:highlight w:val="cyan"/>
        </w:rPr>
        <w:t>65</w:t>
      </w:r>
      <w:r w:rsidRPr="007D24E0">
        <w:rPr>
          <w:rStyle w:val="StyleUnderline"/>
        </w:rPr>
        <w:t>%, Democrats 35%</w:t>
      </w:r>
    </w:p>
    <w:p w14:paraId="50482E35" w14:textId="77777777" w:rsidR="00376AA9" w:rsidRPr="007D24E0" w:rsidRDefault="00376AA9" w:rsidP="00376AA9">
      <w:pPr>
        <w:rPr>
          <w:rStyle w:val="StyleUnderline"/>
        </w:rPr>
      </w:pPr>
      <w:r w:rsidRPr="007D24E0">
        <w:rPr>
          <w:rStyle w:val="StyleUnderline"/>
          <w:highlight w:val="cyan"/>
        </w:rPr>
        <w:t>Pennsylvania</w:t>
      </w:r>
      <w:r w:rsidRPr="007D24E0">
        <w:rPr>
          <w:rStyle w:val="StyleUnderline"/>
        </w:rPr>
        <w:t xml:space="preserve">: Republicans </w:t>
      </w:r>
      <w:r w:rsidRPr="007D24E0">
        <w:rPr>
          <w:rStyle w:val="StyleUnderline"/>
          <w:highlight w:val="cyan"/>
        </w:rPr>
        <w:t>59</w:t>
      </w:r>
      <w:r w:rsidRPr="007D24E0">
        <w:rPr>
          <w:rStyle w:val="StyleUnderline"/>
        </w:rPr>
        <w:t>%, Democrats 41%</w:t>
      </w:r>
    </w:p>
    <w:p w14:paraId="7C218F53" w14:textId="77777777" w:rsidR="00376AA9" w:rsidRPr="007D24E0" w:rsidRDefault="00376AA9" w:rsidP="00376AA9">
      <w:pPr>
        <w:rPr>
          <w:rStyle w:val="StyleUnderline"/>
        </w:rPr>
      </w:pPr>
      <w:r w:rsidRPr="007D24E0">
        <w:rPr>
          <w:rStyle w:val="StyleUnderline"/>
          <w:highlight w:val="cyan"/>
        </w:rPr>
        <w:t>Wisconsin</w:t>
      </w:r>
      <w:r w:rsidRPr="007D24E0">
        <w:rPr>
          <w:rStyle w:val="StyleUnderline"/>
        </w:rPr>
        <w:t xml:space="preserve">: Republicans </w:t>
      </w:r>
      <w:r w:rsidRPr="007D24E0">
        <w:rPr>
          <w:rStyle w:val="StyleUnderline"/>
          <w:highlight w:val="cyan"/>
        </w:rPr>
        <w:t>55</w:t>
      </w:r>
      <w:r w:rsidRPr="007D24E0">
        <w:rPr>
          <w:rStyle w:val="StyleUnderline"/>
        </w:rPr>
        <w:t>%, Democrats 45%</w:t>
      </w:r>
    </w:p>
    <w:p w14:paraId="2E846ED2" w14:textId="77777777" w:rsidR="00376AA9" w:rsidRPr="007D24E0" w:rsidRDefault="00376AA9" w:rsidP="00376AA9">
      <w:pPr>
        <w:rPr>
          <w:rStyle w:val="StyleUnderline"/>
        </w:rPr>
      </w:pPr>
      <w:r w:rsidRPr="007D24E0">
        <w:rPr>
          <w:rStyle w:val="StyleUnderline"/>
          <w:highlight w:val="cyan"/>
        </w:rPr>
        <w:t>Michigan</w:t>
      </w:r>
      <w:r w:rsidRPr="007D24E0">
        <w:rPr>
          <w:rStyle w:val="StyleUnderline"/>
        </w:rPr>
        <w:t xml:space="preserve">: Republicans </w:t>
      </w:r>
      <w:r w:rsidRPr="007D24E0">
        <w:rPr>
          <w:rStyle w:val="StyleUnderline"/>
          <w:highlight w:val="cyan"/>
        </w:rPr>
        <w:t>53</w:t>
      </w:r>
      <w:r w:rsidRPr="007D24E0">
        <w:rPr>
          <w:rStyle w:val="StyleUnderline"/>
        </w:rPr>
        <w:t>%, Democrats 47%</w:t>
      </w:r>
    </w:p>
    <w:p w14:paraId="299C37F2" w14:textId="77777777" w:rsidR="00376AA9" w:rsidRPr="00574E02" w:rsidRDefault="00376AA9" w:rsidP="00376AA9">
      <w:pPr>
        <w:rPr>
          <w:sz w:val="16"/>
        </w:rPr>
      </w:pPr>
      <w:r w:rsidRPr="00574E02">
        <w:rPr>
          <w:sz w:val="16"/>
        </w:rPr>
        <w:t xml:space="preserve">The numbers indicate that </w:t>
      </w:r>
      <w:r w:rsidRPr="007D24E0">
        <w:rPr>
          <w:rStyle w:val="StyleUnderline"/>
        </w:rPr>
        <w:t>Trump’s support is solidifying in regions that have historically decided the outcome of presidential elections</w:t>
      </w:r>
      <w:r w:rsidRPr="00574E02">
        <w:rPr>
          <w:sz w:val="16"/>
        </w:rPr>
        <w:t xml:space="preserve">. The balance of power projections further </w:t>
      </w:r>
      <w:proofErr w:type="gramStart"/>
      <w:r w:rsidRPr="00574E02">
        <w:rPr>
          <w:sz w:val="16"/>
        </w:rPr>
        <w:t>highlight</w:t>
      </w:r>
      <w:proofErr w:type="gramEnd"/>
      <w:r w:rsidRPr="00574E02">
        <w:rPr>
          <w:sz w:val="16"/>
        </w:rPr>
        <w:t xml:space="preserve"> a Republican advantage:</w:t>
      </w:r>
    </w:p>
    <w:p w14:paraId="691B0798" w14:textId="77777777" w:rsidR="00376AA9" w:rsidRPr="00574E02" w:rsidRDefault="00376AA9" w:rsidP="00376AA9">
      <w:pPr>
        <w:rPr>
          <w:sz w:val="16"/>
        </w:rPr>
      </w:pPr>
      <w:r w:rsidRPr="00574E02">
        <w:rPr>
          <w:sz w:val="16"/>
        </w:rPr>
        <w:t>Presidency: 64% Republican</w:t>
      </w:r>
    </w:p>
    <w:p w14:paraId="4CFF3366" w14:textId="77777777" w:rsidR="00376AA9" w:rsidRPr="00574E02" w:rsidRDefault="00376AA9" w:rsidP="00376AA9">
      <w:pPr>
        <w:rPr>
          <w:sz w:val="16"/>
        </w:rPr>
      </w:pPr>
      <w:r w:rsidRPr="00574E02">
        <w:rPr>
          <w:sz w:val="16"/>
        </w:rPr>
        <w:t>Senate: 74% Republican</w:t>
      </w:r>
    </w:p>
    <w:p w14:paraId="7563C072" w14:textId="77777777" w:rsidR="00376AA9" w:rsidRPr="00574E02" w:rsidRDefault="00376AA9" w:rsidP="00376AA9">
      <w:pPr>
        <w:rPr>
          <w:sz w:val="16"/>
        </w:rPr>
      </w:pPr>
      <w:r w:rsidRPr="00574E02">
        <w:rPr>
          <w:sz w:val="16"/>
        </w:rPr>
        <w:t>House: 53% Democrat</w:t>
      </w:r>
    </w:p>
    <w:p w14:paraId="0EDAC0F1" w14:textId="77777777" w:rsidR="00376AA9" w:rsidRPr="00574E02" w:rsidRDefault="00376AA9" w:rsidP="00376AA9">
      <w:pPr>
        <w:rPr>
          <w:sz w:val="16"/>
        </w:rPr>
      </w:pPr>
      <w:r w:rsidRPr="00574E02">
        <w:rPr>
          <w:sz w:val="16"/>
        </w:rPr>
        <w:t>The market also predicts the potential of a Republican sweep is at 40% likelihood, while a Democratic sweep remains less likely at 17%.</w:t>
      </w:r>
    </w:p>
    <w:p w14:paraId="792883D6" w14:textId="77777777" w:rsidR="00376AA9" w:rsidRPr="00574E02" w:rsidRDefault="00376AA9" w:rsidP="00376AA9">
      <w:pPr>
        <w:rPr>
          <w:sz w:val="16"/>
        </w:rPr>
      </w:pPr>
      <w:r w:rsidRPr="00574E02">
        <w:rPr>
          <w:sz w:val="16"/>
        </w:rPr>
        <w:t>VP nomination</w:t>
      </w:r>
    </w:p>
    <w:p w14:paraId="2256A1FA" w14:textId="77777777" w:rsidR="00376AA9" w:rsidRPr="00574E02" w:rsidRDefault="00376AA9" w:rsidP="00376AA9">
      <w:pPr>
        <w:rPr>
          <w:sz w:val="16"/>
        </w:rPr>
      </w:pPr>
      <w:r w:rsidRPr="00574E02">
        <w:rPr>
          <w:sz w:val="16"/>
        </w:rPr>
        <w:t>Vice President Harris remains the frontrunner for the DNC’s presidential nomination with 92% odds, while former First Lady Michelle Obama trails significantly with only 5% odds. Hillary Clinton is in third place with a 1% chance.</w:t>
      </w:r>
    </w:p>
    <w:p w14:paraId="7090C9C3" w14:textId="77777777" w:rsidR="00376AA9" w:rsidRPr="00574E02" w:rsidRDefault="00376AA9" w:rsidP="00376AA9">
      <w:pPr>
        <w:rPr>
          <w:sz w:val="16"/>
        </w:rPr>
      </w:pPr>
      <w:r w:rsidRPr="00574E02">
        <w:rPr>
          <w:sz w:val="16"/>
        </w:rPr>
        <w:t>The forecast for the Democratic vice-presidential nominee shows a more competitive field, with Mark Kelly leading at 35%, followed by Josh Shapiro at 27% and Roy Cooper at 20%.</w:t>
      </w:r>
    </w:p>
    <w:p w14:paraId="7D9924CA" w14:textId="77777777" w:rsidR="00376AA9" w:rsidRPr="00574E02" w:rsidRDefault="00376AA9" w:rsidP="00376AA9">
      <w:pPr>
        <w:rPr>
          <w:sz w:val="16"/>
        </w:rPr>
      </w:pPr>
      <w:r w:rsidRPr="00574E02">
        <w:rPr>
          <w:sz w:val="16"/>
        </w:rPr>
        <w:t>Meanwhile, the market believes there is a 53% chance of Harris winning the popular vote and only a 36% chance of Democrats winning the Presidency.</w:t>
      </w:r>
    </w:p>
    <w:p w14:paraId="77254966" w14:textId="77777777" w:rsidR="00376AA9" w:rsidRDefault="00376AA9" w:rsidP="00376AA9">
      <w:pPr>
        <w:rPr>
          <w:sz w:val="16"/>
        </w:rPr>
      </w:pPr>
      <w:r w:rsidRPr="00574E02">
        <w:rPr>
          <w:sz w:val="16"/>
        </w:rPr>
        <w:t>The odds for a Harris vs. Trump debate before the elections are also falling, standing at 69% as of press time, while the odds of President Joe Biden finishing his term have risen to 63%.</w:t>
      </w:r>
    </w:p>
    <w:p w14:paraId="70A471C3" w14:textId="77777777" w:rsidR="00A06BA9" w:rsidRPr="000E7251" w:rsidRDefault="00A06BA9" w:rsidP="00A06BA9">
      <w:pPr>
        <w:keepNext/>
        <w:keepLines/>
        <w:spacing w:before="40" w:after="0"/>
        <w:outlineLvl w:val="3"/>
        <w:rPr>
          <w:rFonts w:eastAsia="Times New Roman" w:cs="Times New Roman"/>
          <w:b/>
          <w:iCs/>
          <w:sz w:val="26"/>
        </w:rPr>
      </w:pPr>
      <w:r w:rsidRPr="000E7251">
        <w:rPr>
          <w:rFonts w:eastAsia="Times New Roman" w:cs="Times New Roman"/>
          <w:b/>
          <w:iCs/>
          <w:sz w:val="26"/>
        </w:rPr>
        <w:t>Harris losing swing voters now – Losing swing votes means losing the race</w:t>
      </w:r>
    </w:p>
    <w:p w14:paraId="6FAD3A5A" w14:textId="77777777" w:rsidR="00A06BA9" w:rsidRPr="000E7251" w:rsidRDefault="00A06BA9" w:rsidP="00A06BA9">
      <w:pPr>
        <w:rPr>
          <w:rFonts w:ascii="Times New Roman" w:eastAsia="Aptos" w:hAnsi="Times New Roman" w:cs="Times New Roman"/>
          <w:sz w:val="48"/>
          <w:szCs w:val="48"/>
        </w:rPr>
      </w:pPr>
      <w:r w:rsidRPr="000E7251">
        <w:rPr>
          <w:rFonts w:eastAsia="Aptos"/>
          <w:b/>
          <w:bCs/>
          <w:color w:val="0D0D0D"/>
          <w:sz w:val="24"/>
          <w:szCs w:val="24"/>
        </w:rPr>
        <w:t>Murray</w:t>
      </w:r>
      <w:r w:rsidRPr="000E7251">
        <w:rPr>
          <w:rFonts w:eastAsia="Aptos"/>
          <w:color w:val="0D0D0D"/>
          <w:sz w:val="24"/>
          <w:szCs w:val="24"/>
        </w:rPr>
        <w:t xml:space="preserve"> </w:t>
      </w:r>
      <w:r w:rsidRPr="000E7251">
        <w:rPr>
          <w:rFonts w:eastAsia="Aptos"/>
          <w:color w:val="0D0D0D"/>
          <w:sz w:val="20"/>
          <w:szCs w:val="20"/>
        </w:rPr>
        <w:t>7/23/</w:t>
      </w:r>
      <w:r w:rsidRPr="000E7251">
        <w:rPr>
          <w:rFonts w:eastAsia="Aptos"/>
          <w:b/>
          <w:bCs/>
          <w:color w:val="0D0D0D"/>
          <w:sz w:val="24"/>
          <w:szCs w:val="24"/>
        </w:rPr>
        <w:t>24</w:t>
      </w:r>
      <w:r w:rsidRPr="000E7251">
        <w:rPr>
          <w:rFonts w:eastAsia="Aptos"/>
          <w:color w:val="0D0D0D"/>
        </w:rPr>
        <w:t xml:space="preserve"> </w:t>
      </w:r>
      <w:r w:rsidRPr="000E7251">
        <w:rPr>
          <w:rFonts w:eastAsia="Aptos"/>
          <w:color w:val="0D0D0D"/>
          <w:sz w:val="20"/>
          <w:szCs w:val="20"/>
        </w:rPr>
        <w:t xml:space="preserve">[Mark; July 23; </w:t>
      </w:r>
      <w:r w:rsidRPr="000E7251">
        <w:rPr>
          <w:rFonts w:eastAsia="Aptos"/>
          <w:sz w:val="20"/>
          <w:szCs w:val="20"/>
          <w:shd w:val="clear" w:color="auto" w:fill="FFFFFF"/>
        </w:rPr>
        <w:t>Mark Murray is a senior political editor at NBC News, “</w:t>
      </w:r>
      <w:r w:rsidRPr="000E7251">
        <w:rPr>
          <w:rFonts w:eastAsia="Aptos"/>
          <w:sz w:val="20"/>
          <w:szCs w:val="20"/>
        </w:rPr>
        <w:t>Harris' challenge ahead: Winning over swing voters,” https://www.nbcnews.com/politics/2024-election/kamala-harris-polls-challenge-winning-swing-voters-trump-rcna163188]</w:t>
      </w:r>
    </w:p>
    <w:p w14:paraId="63A479EA" w14:textId="77777777" w:rsidR="00A06BA9" w:rsidRPr="000E7251" w:rsidRDefault="00A06BA9" w:rsidP="00A06BA9">
      <w:pPr>
        <w:rPr>
          <w:rFonts w:eastAsia="Aptos"/>
          <w:color w:val="0D0D0D"/>
        </w:rPr>
      </w:pPr>
      <w:r w:rsidRPr="000E7251">
        <w:rPr>
          <w:rFonts w:eastAsia="Aptos"/>
          <w:color w:val="0D0D0D"/>
        </w:rPr>
        <w:t>Just days after President Joe Biden withdrew from the presidential race, Vice President Kamala Harris has raised stacks of campaign money, she has mostly united and energized the Democratic Party, and she has received the backing of a majority of pledged Democratic convention delegates. </w:t>
      </w:r>
    </w:p>
    <w:p w14:paraId="37E60383" w14:textId="77777777" w:rsidR="00A06BA9" w:rsidRPr="000E7251" w:rsidRDefault="00A06BA9" w:rsidP="00A06BA9">
      <w:pPr>
        <w:rPr>
          <w:rFonts w:eastAsia="Aptos"/>
          <w:color w:val="0D0D0D"/>
        </w:rPr>
      </w:pPr>
      <w:r w:rsidRPr="000E7251">
        <w:rPr>
          <w:rFonts w:eastAsia="Aptos"/>
          <w:color w:val="0D0D0D"/>
        </w:rPr>
        <w:t xml:space="preserve">That’s the good news for </w:t>
      </w:r>
      <w:r w:rsidRPr="000E7251">
        <w:rPr>
          <w:rFonts w:eastAsia="Aptos"/>
          <w:color w:val="0D0D0D"/>
          <w:highlight w:val="cyan"/>
        </w:rPr>
        <w:t>Harris</w:t>
      </w:r>
      <w:r w:rsidRPr="000E7251">
        <w:rPr>
          <w:rFonts w:eastAsia="Aptos"/>
          <w:color w:val="0D0D0D"/>
        </w:rPr>
        <w:t xml:space="preserve"> and Democrats. </w:t>
      </w:r>
    </w:p>
    <w:p w14:paraId="0E219BF3" w14:textId="77777777" w:rsidR="00A06BA9" w:rsidRPr="000E7251" w:rsidRDefault="00A06BA9" w:rsidP="00A06BA9">
      <w:pPr>
        <w:rPr>
          <w:rFonts w:eastAsia="Aptos"/>
          <w:color w:val="0D0D0D"/>
        </w:rPr>
      </w:pPr>
      <w:r w:rsidRPr="000E7251">
        <w:rPr>
          <w:rFonts w:eastAsia="Aptos"/>
          <w:color w:val="0D0D0D"/>
        </w:rPr>
        <w:t xml:space="preserve">But </w:t>
      </w:r>
      <w:r w:rsidRPr="000E7251">
        <w:rPr>
          <w:rFonts w:eastAsia="Aptos"/>
          <w:color w:val="0D0D0D"/>
          <w:u w:val="single"/>
        </w:rPr>
        <w:t>her next challenge may be a much steeper one</w:t>
      </w:r>
      <w:r w:rsidRPr="000E7251">
        <w:rPr>
          <w:rFonts w:eastAsia="Aptos"/>
          <w:color w:val="0D0D0D"/>
        </w:rPr>
        <w:t xml:space="preserve">: </w:t>
      </w:r>
      <w:r w:rsidRPr="000E7251">
        <w:rPr>
          <w:rFonts w:eastAsia="Aptos"/>
          <w:color w:val="0D0D0D"/>
          <w:highlight w:val="cyan"/>
          <w:u w:val="single"/>
        </w:rPr>
        <w:t>winning</w:t>
      </w:r>
      <w:r w:rsidRPr="000E7251">
        <w:rPr>
          <w:rFonts w:eastAsia="Aptos"/>
          <w:color w:val="0D0D0D"/>
        </w:rPr>
        <w:t xml:space="preserve"> over the </w:t>
      </w:r>
      <w:r w:rsidRPr="000E7251">
        <w:rPr>
          <w:rFonts w:eastAsia="Aptos"/>
          <w:color w:val="0D0D0D"/>
          <w:highlight w:val="cyan"/>
          <w:u w:val="single"/>
        </w:rPr>
        <w:t>swing</w:t>
      </w:r>
      <w:r w:rsidRPr="000E7251">
        <w:rPr>
          <w:rFonts w:eastAsia="Aptos"/>
          <w:color w:val="0D0D0D"/>
          <w:u w:val="single"/>
        </w:rPr>
        <w:t xml:space="preserve"> and independent </w:t>
      </w:r>
      <w:r w:rsidRPr="000E7251">
        <w:rPr>
          <w:rFonts w:eastAsia="Aptos"/>
          <w:color w:val="0D0D0D"/>
          <w:highlight w:val="cyan"/>
          <w:u w:val="single"/>
        </w:rPr>
        <w:t>voters</w:t>
      </w:r>
      <w:r w:rsidRPr="000E7251">
        <w:rPr>
          <w:rFonts w:eastAsia="Aptos"/>
          <w:color w:val="0D0D0D"/>
        </w:rPr>
        <w:t xml:space="preserve"> who have been cool to her previously — but who </w:t>
      </w:r>
      <w:r w:rsidRPr="000E7251">
        <w:rPr>
          <w:rFonts w:eastAsia="Aptos"/>
          <w:color w:val="0D0D0D"/>
          <w:highlight w:val="cyan"/>
          <w:u w:val="single"/>
        </w:rPr>
        <w:t>will</w:t>
      </w:r>
      <w:r w:rsidRPr="000E7251">
        <w:rPr>
          <w:rFonts w:eastAsia="Aptos"/>
          <w:color w:val="0D0D0D"/>
          <w:u w:val="single"/>
        </w:rPr>
        <w:t xml:space="preserve"> </w:t>
      </w:r>
      <w:r w:rsidRPr="000E7251">
        <w:rPr>
          <w:rFonts w:eastAsia="Aptos"/>
          <w:color w:val="0D0D0D"/>
          <w:highlight w:val="cyan"/>
          <w:u w:val="single"/>
        </w:rPr>
        <w:t>be</w:t>
      </w:r>
      <w:r w:rsidRPr="000E7251">
        <w:rPr>
          <w:rFonts w:eastAsia="Aptos"/>
          <w:color w:val="0D0D0D"/>
          <w:u w:val="single"/>
        </w:rPr>
        <w:t xml:space="preserve"> </w:t>
      </w:r>
      <w:r w:rsidRPr="000E7251">
        <w:rPr>
          <w:rFonts w:eastAsia="Aptos"/>
          <w:color w:val="0D0D0D"/>
          <w:highlight w:val="cyan"/>
          <w:u w:val="single"/>
        </w:rPr>
        <w:t>crucial</w:t>
      </w:r>
      <w:r w:rsidRPr="000E7251">
        <w:rPr>
          <w:rFonts w:eastAsia="Aptos"/>
          <w:color w:val="0D0D0D"/>
          <w:u w:val="single"/>
        </w:rPr>
        <w:t xml:space="preserve"> </w:t>
      </w:r>
      <w:r w:rsidRPr="000E7251">
        <w:rPr>
          <w:rFonts w:eastAsia="Aptos"/>
          <w:color w:val="0D0D0D"/>
          <w:highlight w:val="cyan"/>
          <w:u w:val="single"/>
        </w:rPr>
        <w:t>to</w:t>
      </w:r>
      <w:r w:rsidRPr="000E7251">
        <w:rPr>
          <w:rFonts w:eastAsia="Aptos"/>
          <w:color w:val="0D0D0D"/>
          <w:u w:val="single"/>
        </w:rPr>
        <w:t xml:space="preserve"> </w:t>
      </w:r>
      <w:r w:rsidRPr="000E7251">
        <w:rPr>
          <w:rFonts w:eastAsia="Aptos"/>
          <w:color w:val="0D0D0D"/>
          <w:highlight w:val="cyan"/>
          <w:u w:val="single"/>
        </w:rPr>
        <w:t>defeating</w:t>
      </w:r>
      <w:r w:rsidRPr="000E7251">
        <w:rPr>
          <w:rFonts w:eastAsia="Aptos"/>
          <w:color w:val="0D0D0D"/>
          <w:u w:val="single"/>
        </w:rPr>
        <w:t xml:space="preserve"> Republican Donald </w:t>
      </w:r>
      <w:r w:rsidRPr="000E7251">
        <w:rPr>
          <w:rFonts w:eastAsia="Aptos"/>
          <w:color w:val="0D0D0D"/>
          <w:highlight w:val="cyan"/>
          <w:u w:val="single"/>
        </w:rPr>
        <w:t>Trump</w:t>
      </w:r>
      <w:r w:rsidRPr="000E7251">
        <w:rPr>
          <w:rFonts w:eastAsia="Aptos"/>
          <w:color w:val="0D0D0D"/>
        </w:rPr>
        <w:t xml:space="preserve"> in November. </w:t>
      </w:r>
    </w:p>
    <w:p w14:paraId="6B81E112" w14:textId="0750771C" w:rsidR="00A06BA9" w:rsidRPr="00EF6918" w:rsidRDefault="00A06BA9" w:rsidP="00376AA9">
      <w:pPr>
        <w:rPr>
          <w:rFonts w:eastAsia="Aptos"/>
          <w:color w:val="0D0D0D"/>
        </w:rPr>
      </w:pPr>
      <w:r w:rsidRPr="000E7251">
        <w:rPr>
          <w:rFonts w:eastAsia="Aptos"/>
          <w:color w:val="0D0D0D"/>
        </w:rPr>
        <w:t xml:space="preserve">Merged </w:t>
      </w:r>
      <w:r w:rsidRPr="000E7251">
        <w:rPr>
          <w:rFonts w:eastAsia="Aptos"/>
          <w:color w:val="0D0D0D"/>
          <w:highlight w:val="cyan"/>
          <w:u w:val="single"/>
        </w:rPr>
        <w:t>polling</w:t>
      </w:r>
      <w:r w:rsidRPr="000E7251">
        <w:rPr>
          <w:rFonts w:eastAsia="Aptos"/>
          <w:color w:val="0D0D0D"/>
          <w:u w:val="single"/>
        </w:rPr>
        <w:t xml:space="preserve"> from the NBC News poll</w:t>
      </w:r>
      <w:r w:rsidRPr="000E7251">
        <w:rPr>
          <w:rFonts w:eastAsia="Aptos"/>
          <w:color w:val="0D0D0D"/>
        </w:rPr>
        <w:t xml:space="preserve"> — combining responses from surveys conducted in January, April and July before Biden’s exit — </w:t>
      </w:r>
      <w:r w:rsidRPr="000E7251">
        <w:rPr>
          <w:rFonts w:eastAsia="Aptos"/>
          <w:color w:val="0D0D0D"/>
          <w:highlight w:val="cyan"/>
          <w:u w:val="single"/>
        </w:rPr>
        <w:t>finds Harris</w:t>
      </w:r>
      <w:r w:rsidRPr="000E7251">
        <w:rPr>
          <w:rFonts w:eastAsia="Aptos"/>
          <w:color w:val="0D0D0D"/>
          <w:u w:val="single"/>
        </w:rPr>
        <w:t xml:space="preserve"> not only </w:t>
      </w:r>
      <w:r w:rsidRPr="000E7251">
        <w:rPr>
          <w:rFonts w:eastAsia="Aptos"/>
          <w:color w:val="0D0D0D"/>
          <w:highlight w:val="cyan"/>
          <w:u w:val="single"/>
        </w:rPr>
        <w:t>underwater with</w:t>
      </w:r>
      <w:r w:rsidRPr="000E7251">
        <w:rPr>
          <w:rFonts w:eastAsia="Aptos"/>
          <w:color w:val="0D0D0D"/>
          <w:u w:val="single"/>
        </w:rPr>
        <w:t xml:space="preserve"> those </w:t>
      </w:r>
      <w:r w:rsidRPr="000E7251">
        <w:rPr>
          <w:rFonts w:eastAsia="Aptos"/>
          <w:color w:val="0D0D0D"/>
          <w:highlight w:val="cyan"/>
          <w:u w:val="single"/>
        </w:rPr>
        <w:t>swing voters</w:t>
      </w:r>
      <w:r w:rsidRPr="000E7251">
        <w:rPr>
          <w:rFonts w:eastAsia="Aptos"/>
          <w:color w:val="0D0D0D"/>
          <w:u w:val="single"/>
        </w:rPr>
        <w:t xml:space="preserve"> in terms of her popularity </w:t>
      </w:r>
      <w:r w:rsidRPr="000E7251">
        <w:rPr>
          <w:rFonts w:eastAsia="Aptos"/>
          <w:color w:val="0D0D0D"/>
          <w:highlight w:val="cyan"/>
          <w:u w:val="single"/>
        </w:rPr>
        <w:t>but</w:t>
      </w:r>
      <w:r w:rsidRPr="000E7251">
        <w:rPr>
          <w:rFonts w:eastAsia="Aptos"/>
          <w:color w:val="0D0D0D"/>
          <w:u w:val="single"/>
        </w:rPr>
        <w:t xml:space="preserve"> </w:t>
      </w:r>
      <w:r w:rsidRPr="000E7251">
        <w:rPr>
          <w:rFonts w:eastAsia="Aptos"/>
          <w:color w:val="0D0D0D"/>
          <w:highlight w:val="cyan"/>
          <w:u w:val="single"/>
        </w:rPr>
        <w:t>also</w:t>
      </w:r>
      <w:r w:rsidRPr="000E7251">
        <w:rPr>
          <w:rFonts w:eastAsia="Aptos"/>
          <w:color w:val="0D0D0D"/>
          <w:u w:val="single"/>
        </w:rPr>
        <w:t xml:space="preserve"> </w:t>
      </w:r>
      <w:r w:rsidRPr="000E7251">
        <w:rPr>
          <w:rFonts w:eastAsia="Aptos"/>
          <w:color w:val="0D0D0D"/>
          <w:highlight w:val="cyan"/>
          <w:u w:val="single"/>
        </w:rPr>
        <w:t>with</w:t>
      </w:r>
      <w:r w:rsidRPr="000E7251">
        <w:rPr>
          <w:rFonts w:eastAsia="Aptos"/>
          <w:color w:val="0D0D0D"/>
          <w:u w:val="single"/>
        </w:rPr>
        <w:t xml:space="preserve"> </w:t>
      </w:r>
      <w:r w:rsidRPr="000E7251">
        <w:rPr>
          <w:rFonts w:eastAsia="Aptos"/>
          <w:color w:val="0D0D0D"/>
          <w:highlight w:val="cyan"/>
          <w:u w:val="single"/>
        </w:rPr>
        <w:t>lower net scores than Biden</w:t>
      </w:r>
      <w:r w:rsidRPr="000E7251">
        <w:rPr>
          <w:rFonts w:eastAsia="Aptos"/>
          <w:color w:val="0D0D0D"/>
          <w:u w:val="single"/>
        </w:rPr>
        <w:t xml:space="preserve"> has</w:t>
      </w:r>
      <w:r w:rsidRPr="000E7251">
        <w:rPr>
          <w:rFonts w:eastAsia="Aptos"/>
          <w:color w:val="0D0D0D"/>
        </w:rPr>
        <w:t xml:space="preserve">. There are more voters who don’t yet register strong opinions of her, so the numbers could change as the public side of her campaign gets going in earnest. But </w:t>
      </w:r>
      <w:r w:rsidRPr="000E7251">
        <w:rPr>
          <w:rFonts w:eastAsia="Aptos"/>
          <w:color w:val="0D0D0D"/>
          <w:highlight w:val="cyan"/>
          <w:u w:val="single"/>
        </w:rPr>
        <w:t>it’s</w:t>
      </w:r>
      <w:r w:rsidRPr="000E7251">
        <w:rPr>
          <w:rFonts w:eastAsia="Aptos"/>
          <w:color w:val="0D0D0D"/>
          <w:u w:val="single"/>
        </w:rPr>
        <w:t xml:space="preserve"> </w:t>
      </w:r>
      <w:r w:rsidRPr="000E7251">
        <w:rPr>
          <w:rFonts w:eastAsia="Aptos"/>
          <w:color w:val="0D0D0D"/>
          <w:highlight w:val="cyan"/>
          <w:u w:val="single"/>
        </w:rPr>
        <w:t>a</w:t>
      </w:r>
      <w:r w:rsidRPr="000E7251">
        <w:rPr>
          <w:rFonts w:eastAsia="Aptos"/>
          <w:color w:val="0D0D0D"/>
          <w:u w:val="single"/>
        </w:rPr>
        <w:t xml:space="preserve"> potentially </w:t>
      </w:r>
      <w:r w:rsidRPr="000E7251">
        <w:rPr>
          <w:rFonts w:eastAsia="Aptos"/>
          <w:color w:val="0D0D0D"/>
          <w:highlight w:val="cyan"/>
          <w:u w:val="single"/>
        </w:rPr>
        <w:t>vulnerable</w:t>
      </w:r>
      <w:r w:rsidRPr="000E7251">
        <w:rPr>
          <w:rFonts w:eastAsia="Aptos"/>
          <w:color w:val="0D0D0D"/>
          <w:u w:val="single"/>
        </w:rPr>
        <w:t xml:space="preserve"> </w:t>
      </w:r>
      <w:r w:rsidRPr="000E7251">
        <w:rPr>
          <w:rFonts w:eastAsia="Aptos"/>
          <w:color w:val="0D0D0D"/>
          <w:highlight w:val="cyan"/>
          <w:u w:val="single"/>
        </w:rPr>
        <w:t>starting</w:t>
      </w:r>
      <w:r w:rsidRPr="000E7251">
        <w:rPr>
          <w:rFonts w:eastAsia="Aptos"/>
          <w:color w:val="0D0D0D"/>
          <w:u w:val="single"/>
        </w:rPr>
        <w:t xml:space="preserve"> </w:t>
      </w:r>
      <w:r w:rsidRPr="000E7251">
        <w:rPr>
          <w:rFonts w:eastAsia="Aptos"/>
          <w:color w:val="0D0D0D"/>
          <w:highlight w:val="cyan"/>
          <w:u w:val="single"/>
        </w:rPr>
        <w:t>position</w:t>
      </w:r>
      <w:r w:rsidRPr="000E7251">
        <w:rPr>
          <w:rFonts w:eastAsia="Aptos"/>
          <w:color w:val="0D0D0D"/>
        </w:rPr>
        <w:t>, though Trump is in similar territory. </w:t>
      </w:r>
    </w:p>
    <w:p w14:paraId="38EB996F" w14:textId="77777777" w:rsidR="005A76F4" w:rsidRDefault="005A76F4" w:rsidP="005A76F4">
      <w:pPr>
        <w:pStyle w:val="Heading3"/>
      </w:pPr>
      <w:r>
        <w:t>UQ---Polls</w:t>
      </w:r>
    </w:p>
    <w:p w14:paraId="416A131D" w14:textId="77777777" w:rsidR="005A76F4" w:rsidRDefault="005A76F4" w:rsidP="005A76F4">
      <w:pPr>
        <w:pStyle w:val="Heading4"/>
      </w:pPr>
      <w:r>
        <w:t xml:space="preserve">Polls predict Harris falls </w:t>
      </w:r>
    </w:p>
    <w:p w14:paraId="1D6C0692" w14:textId="77777777" w:rsidR="005A76F4" w:rsidRPr="00B513B2" w:rsidRDefault="005A76F4" w:rsidP="005A76F4">
      <w:pPr>
        <w:rPr>
          <w:rStyle w:val="Style13ptBold"/>
          <w:b w:val="0"/>
          <w:sz w:val="24"/>
        </w:rPr>
      </w:pPr>
      <w:r w:rsidRPr="00DD2328">
        <w:t>Mark</w:t>
      </w:r>
      <w:r>
        <w:rPr>
          <w:rStyle w:val="Style13ptBold"/>
        </w:rPr>
        <w:t xml:space="preserve"> Murray 24 </w:t>
      </w:r>
      <w:r w:rsidRPr="0046119F">
        <w:t>senior political editor. (Mark Murray, 7/21/24, “How Kamala Harris Fares against Trump in the 2024 polls,” NBC NEWS, https://www.nbcnews.com/politics/2024-election/kamala-harris-trump-2024-polls-biden-rcna162934) //OB</w:t>
      </w:r>
    </w:p>
    <w:p w14:paraId="5444CA02" w14:textId="77777777" w:rsidR="005A76F4" w:rsidRPr="00C62F06" w:rsidRDefault="005A76F4" w:rsidP="005A76F4"/>
    <w:p w14:paraId="6E0686B1" w14:textId="77777777" w:rsidR="005A76F4" w:rsidRPr="00F6137A" w:rsidRDefault="005A76F4" w:rsidP="005A76F4">
      <w:r w:rsidRPr="00F6137A">
        <w:t>With President Joe Biden exiting the 2024 presidential race, Vice President Kamala Harris now becomes the overwhelming front-runner to be the Democratic Party’s presidential nominee.</w:t>
      </w:r>
    </w:p>
    <w:p w14:paraId="0B6A1796" w14:textId="77777777" w:rsidR="005A76F4" w:rsidRPr="00F6137A" w:rsidRDefault="005A76F4" w:rsidP="005A76F4">
      <w:pPr>
        <w:rPr>
          <w:u w:val="single"/>
        </w:rPr>
      </w:pPr>
      <w:r w:rsidRPr="00D155E6">
        <w:rPr>
          <w:highlight w:val="cyan"/>
        </w:rPr>
        <w:t>Harris</w:t>
      </w:r>
      <w:r w:rsidRPr="00F6137A">
        <w:t xml:space="preserve">’ biggest challenge lies further ahead, though: </w:t>
      </w:r>
      <w:r w:rsidRPr="00F6137A">
        <w:rPr>
          <w:u w:val="single"/>
        </w:rPr>
        <w:t>She </w:t>
      </w:r>
      <w:r w:rsidRPr="00D155E6">
        <w:rPr>
          <w:highlight w:val="cyan"/>
          <w:u w:val="single"/>
        </w:rPr>
        <w:t>has been polling the same as Biden</w:t>
      </w:r>
      <w:r w:rsidRPr="00F6137A">
        <w:rPr>
          <w:u w:val="single"/>
        </w:rPr>
        <w:t xml:space="preserve"> </w:t>
      </w:r>
      <w:r w:rsidRPr="00F6137A">
        <w:t xml:space="preserve">— or just slightly better — against Republican nominee Donald Trump, </w:t>
      </w:r>
      <w:r w:rsidRPr="00F6137A">
        <w:rPr>
          <w:u w:val="single"/>
        </w:rPr>
        <w:t>according to multiple surveys taken before Biden withdrew from the 2024 contest.</w:t>
      </w:r>
    </w:p>
    <w:p w14:paraId="00177C89" w14:textId="77777777" w:rsidR="005A76F4" w:rsidRPr="00F6137A" w:rsidRDefault="005A76F4" w:rsidP="005A76F4">
      <w:pPr>
        <w:rPr>
          <w:u w:val="single"/>
        </w:rPr>
      </w:pPr>
      <w:r w:rsidRPr="00F6137A">
        <w:rPr>
          <w:u w:val="single"/>
        </w:rPr>
        <w:t xml:space="preserve">And </w:t>
      </w:r>
      <w:r w:rsidRPr="001E5600">
        <w:rPr>
          <w:highlight w:val="cyan"/>
          <w:u w:val="single"/>
        </w:rPr>
        <w:t>Biden was</w:t>
      </w:r>
      <w:r w:rsidRPr="00F6137A">
        <w:rPr>
          <w:u w:val="single"/>
        </w:rPr>
        <w:t xml:space="preserve"> running </w:t>
      </w:r>
      <w:r w:rsidRPr="001E5600">
        <w:rPr>
          <w:highlight w:val="cyan"/>
          <w:u w:val="single"/>
        </w:rPr>
        <w:t>behind Trump in</w:t>
      </w:r>
      <w:r w:rsidRPr="00F6137A">
        <w:rPr>
          <w:u w:val="single"/>
        </w:rPr>
        <w:t xml:space="preserve"> many </w:t>
      </w:r>
      <w:r w:rsidRPr="001E5600">
        <w:rPr>
          <w:highlight w:val="cyan"/>
          <w:u w:val="single"/>
        </w:rPr>
        <w:t>national and battleground-state polls</w:t>
      </w:r>
      <w:r w:rsidRPr="00F6137A">
        <w:rPr>
          <w:u w:val="single"/>
        </w:rPr>
        <w:t xml:space="preserve"> — which precipitated the president’s withdrawal.</w:t>
      </w:r>
    </w:p>
    <w:p w14:paraId="2011393C" w14:textId="77777777" w:rsidR="005A76F4" w:rsidRPr="00F6137A" w:rsidRDefault="005A76F4" w:rsidP="005A76F4">
      <w:r w:rsidRPr="00F6137A">
        <w:t>In </w:t>
      </w:r>
      <w:hyperlink r:id="rId97" w:tgtFrame="_blank" w:history="1">
        <w:r w:rsidRPr="00F6137A">
          <w:rPr>
            <w:rStyle w:val="Hyperlink"/>
          </w:rPr>
          <w:t>NBC News’ latest national poll</w:t>
        </w:r>
      </w:hyperlink>
      <w:r w:rsidRPr="00F6137A">
        <w:t xml:space="preserve">, conducted more than a week after Biden’s dismal debate performance but before the assassination attempt on Trump, both the president and Harris trailed Trump by 2-point margins among registered voters, though the actual percentages for each candidate were slightly different. </w:t>
      </w:r>
      <w:r w:rsidRPr="00B01C41">
        <w:rPr>
          <w:u w:val="single"/>
        </w:rPr>
        <w:t>Trump led Biden 45%-43%, while he took 47% to Harris’ 45% in their matchup.</w:t>
      </w:r>
      <w:r w:rsidRPr="00F6137A">
        <w:t xml:space="preserve"> Both ballot tests fell within the poll’s margin of error.</w:t>
      </w:r>
    </w:p>
    <w:p w14:paraId="4FCD85BE" w14:textId="77777777" w:rsidR="005A76F4" w:rsidRPr="00B01C41" w:rsidRDefault="005A76F4" w:rsidP="005A76F4">
      <w:pPr>
        <w:rPr>
          <w:u w:val="single"/>
        </w:rPr>
      </w:pPr>
      <w:r w:rsidRPr="00B01C41">
        <w:rPr>
          <w:u w:val="single"/>
        </w:rPr>
        <w:t>Similarly, a post-debate </w:t>
      </w:r>
      <w:hyperlink r:id="rId98" w:tgtFrame="_blank" w:history="1">
        <w:r w:rsidRPr="00B01C41">
          <w:rPr>
            <w:rStyle w:val="Hyperlink"/>
          </w:rPr>
          <w:t>national Fox News poll</w:t>
        </w:r>
      </w:hyperlink>
      <w:r w:rsidRPr="00B01C41">
        <w:rPr>
          <w:u w:val="single"/>
        </w:rPr>
        <w:t> found Trump ahead by 1 point against both Biden (Trump 49%, Biden 48%) and Harris (Trump 49%, Harris 48%) among registered voters.</w:t>
      </w:r>
    </w:p>
    <w:p w14:paraId="1A90B46D" w14:textId="77777777" w:rsidR="005A76F4" w:rsidRPr="00F6137A" w:rsidRDefault="005A76F4" w:rsidP="005A76F4">
      <w:r w:rsidRPr="00F6137A">
        <w:t>But other polls have shown Harris slightly outperforming Biden by 1 or 2 points — though, critically, still trailing Trump at this point in some key matchups.</w:t>
      </w:r>
    </w:p>
    <w:p w14:paraId="3C666A60" w14:textId="77777777" w:rsidR="005A76F4" w:rsidRPr="00F6137A" w:rsidRDefault="005A76F4" w:rsidP="005A76F4">
      <w:r w:rsidRPr="00F6137A">
        <w:t>A </w:t>
      </w:r>
      <w:hyperlink r:id="rId99" w:tgtFrame="_blank" w:history="1">
        <w:r w:rsidRPr="00F6137A">
          <w:rPr>
            <w:rStyle w:val="Hyperlink"/>
          </w:rPr>
          <w:t>national CBS News/YouGov poll</w:t>
        </w:r>
      </w:hyperlink>
      <w:r w:rsidRPr="00F6137A">
        <w:t> of likely voters conducted after the assassination attempt found Trump leading Biden by 5 points among likely voters, 52% to 47%, while it showed Harris trailing by 3 points, 51% to 48%.</w:t>
      </w:r>
    </w:p>
    <w:p w14:paraId="400BC83B" w14:textId="77777777" w:rsidR="005A76F4" w:rsidRPr="00F6137A" w:rsidRDefault="005A76F4" w:rsidP="005A76F4">
      <w:r w:rsidRPr="00F6137A">
        <w:t>And in </w:t>
      </w:r>
      <w:hyperlink r:id="rId100" w:tgtFrame="_blank" w:history="1">
        <w:r w:rsidRPr="00F6137A">
          <w:rPr>
            <w:rStyle w:val="Hyperlink"/>
          </w:rPr>
          <w:t>New York Times/Siena College battleground polls</w:t>
        </w:r>
      </w:hyperlink>
      <w:r w:rsidRPr="00F6137A">
        <w:t> of Pennsylvania and Virginia, Harris performed 2 points better than Biden did among likely voters in these two states.</w:t>
      </w:r>
    </w:p>
    <w:p w14:paraId="1F0D53BB" w14:textId="77777777" w:rsidR="005A76F4" w:rsidRPr="00F6137A" w:rsidRDefault="005A76F4" w:rsidP="005A76F4">
      <w:r w:rsidRPr="00F6137A">
        <w:t xml:space="preserve">Importantly, </w:t>
      </w:r>
      <w:proofErr w:type="gramStart"/>
      <w:r w:rsidRPr="00F6137A">
        <w:t>all of</w:t>
      </w:r>
      <w:proofErr w:type="gramEnd"/>
      <w:r w:rsidRPr="00F6137A">
        <w:t xml:space="preserve"> these results are within each poll’s margin of error — and so is the difference between Biden’s and Harris’ numbers. Also important: It’s possible these numbers could change after the news of Biden’s exit from the 2024 race. But for the moment, Biden’s numbers and Harris’ numbers look quite similar.</w:t>
      </w:r>
    </w:p>
    <w:p w14:paraId="5D51EDAC" w14:textId="77777777" w:rsidR="005A76F4" w:rsidRPr="00F6137A" w:rsidRDefault="005A76F4" w:rsidP="005A76F4">
      <w:r w:rsidRPr="00407E22">
        <w:rPr>
          <w:u w:val="single"/>
        </w:rPr>
        <w:t xml:space="preserve">While the </w:t>
      </w:r>
      <w:r w:rsidRPr="001E5600">
        <w:rPr>
          <w:highlight w:val="cyan"/>
          <w:u w:val="single"/>
        </w:rPr>
        <w:t>recent</w:t>
      </w:r>
      <w:r w:rsidRPr="00407E22">
        <w:rPr>
          <w:u w:val="single"/>
        </w:rPr>
        <w:t xml:space="preserve"> NBC News </w:t>
      </w:r>
      <w:r w:rsidRPr="001E5600">
        <w:rPr>
          <w:highlight w:val="cyan"/>
          <w:u w:val="single"/>
        </w:rPr>
        <w:t>poll</w:t>
      </w:r>
      <w:r w:rsidRPr="00407E22">
        <w:rPr>
          <w:u w:val="single"/>
        </w:rPr>
        <w:t xml:space="preserve"> </w:t>
      </w:r>
      <w:r w:rsidRPr="001E5600">
        <w:rPr>
          <w:highlight w:val="cyan"/>
          <w:u w:val="single"/>
        </w:rPr>
        <w:t>found</w:t>
      </w:r>
      <w:r w:rsidRPr="00407E22">
        <w:rPr>
          <w:u w:val="single"/>
        </w:rPr>
        <w:t xml:space="preserve"> </w:t>
      </w:r>
      <w:r w:rsidRPr="001E5600">
        <w:rPr>
          <w:highlight w:val="cyan"/>
          <w:u w:val="single"/>
        </w:rPr>
        <w:t>Biden and Harris</w:t>
      </w:r>
      <w:r w:rsidRPr="00407E22">
        <w:rPr>
          <w:u w:val="single"/>
        </w:rPr>
        <w:t xml:space="preserve"> running </w:t>
      </w:r>
      <w:r w:rsidRPr="001E5600">
        <w:rPr>
          <w:highlight w:val="cyan"/>
          <w:u w:val="single"/>
        </w:rPr>
        <w:t>2 points behind</w:t>
      </w:r>
      <w:r w:rsidRPr="00407E22">
        <w:rPr>
          <w:u w:val="single"/>
        </w:rPr>
        <w:t xml:space="preserve"> Trump nationally</w:t>
      </w:r>
      <w:r w:rsidRPr="00F6137A">
        <w:t>, the survey found some </w:t>
      </w:r>
      <w:hyperlink r:id="rId101" w:tgtFrame="_blank" w:history="1">
        <w:r w:rsidRPr="00F6137A">
          <w:rPr>
            <w:rStyle w:val="Hyperlink"/>
          </w:rPr>
          <w:t>important differences among demographic groups</w:t>
        </w:r>
      </w:hyperlink>
      <w:r w:rsidRPr="00F6137A">
        <w:t>.</w:t>
      </w:r>
    </w:p>
    <w:p w14:paraId="2B17B6ED" w14:textId="77777777" w:rsidR="005A76F4" w:rsidRPr="00F6137A" w:rsidRDefault="005A76F4" w:rsidP="005A76F4">
      <w:r w:rsidRPr="00F6137A">
        <w:t xml:space="preserve">For one thing, Harris slightly outperformed Biden among Black voters, leading Trump among this demographic by 64 points (78% to 14%). That compares with Biden’s 57-point lead among Black voters (69%-12%).Donald Trump at a campaign rally with vice presidential nominee JD Vance in Grand Rapids, Mich., on </w:t>
      </w:r>
      <w:proofErr w:type="spellStart"/>
      <w:r w:rsidRPr="00F6137A">
        <w:t>Saturday.Jim</w:t>
      </w:r>
      <w:proofErr w:type="spellEnd"/>
      <w:r w:rsidRPr="00F6137A">
        <w:t xml:space="preserve"> Watson / AFP-Getty Images</w:t>
      </w:r>
    </w:p>
    <w:p w14:paraId="47D17AF6" w14:textId="77777777" w:rsidR="005A76F4" w:rsidRPr="00D94AD2" w:rsidRDefault="005A76F4" w:rsidP="005A76F4">
      <w:pPr>
        <w:rPr>
          <w:u w:val="single"/>
        </w:rPr>
      </w:pPr>
      <w:r w:rsidRPr="00F6137A">
        <w:t> </w:t>
      </w:r>
      <w:r w:rsidRPr="00D94AD2">
        <w:rPr>
          <w:u w:val="single"/>
        </w:rPr>
        <w:t xml:space="preserve">On the other hand, the NBC News poll showed </w:t>
      </w:r>
      <w:r w:rsidRPr="001E5600">
        <w:rPr>
          <w:highlight w:val="cyan"/>
          <w:u w:val="single"/>
        </w:rPr>
        <w:t xml:space="preserve">Trump </w:t>
      </w:r>
      <w:r w:rsidRPr="00D7082B">
        <w:rPr>
          <w:rStyle w:val="StyleUnderline"/>
        </w:rPr>
        <w:t xml:space="preserve">doing slightly better among white voters </w:t>
      </w:r>
      <w:r w:rsidRPr="00D94AD2">
        <w:rPr>
          <w:u w:val="single"/>
        </w:rPr>
        <w:t xml:space="preserve">when matched up with Harris instead of Biden, </w:t>
      </w:r>
      <w:r w:rsidRPr="001E5600">
        <w:rPr>
          <w:highlight w:val="cyan"/>
          <w:u w:val="single"/>
        </w:rPr>
        <w:t>leading</w:t>
      </w:r>
      <w:r w:rsidRPr="00D94AD2">
        <w:rPr>
          <w:u w:val="single"/>
        </w:rPr>
        <w:t xml:space="preserve"> her </w:t>
      </w:r>
      <w:r w:rsidRPr="001E5600">
        <w:rPr>
          <w:highlight w:val="cyan"/>
          <w:u w:val="single"/>
        </w:rPr>
        <w:t>by 16 points</w:t>
      </w:r>
      <w:r w:rsidRPr="00D94AD2">
        <w:rPr>
          <w:u w:val="single"/>
        </w:rPr>
        <w:t xml:space="preserve"> among these voters, compared with his 14-point advantage here against Biden.</w:t>
      </w:r>
    </w:p>
    <w:p w14:paraId="4A67198A" w14:textId="77777777" w:rsidR="005A76F4" w:rsidRPr="00F6137A" w:rsidRDefault="005A76F4" w:rsidP="005A76F4">
      <w:r w:rsidRPr="00F6137A">
        <w:t>Among other demographics — by age, by gender, among Latino voters — there was almost no difference between Biden or Harris.</w:t>
      </w:r>
    </w:p>
    <w:p w14:paraId="704BABBB" w14:textId="77777777" w:rsidR="005A76F4" w:rsidRPr="00F6137A" w:rsidRDefault="005A76F4" w:rsidP="005A76F4">
      <w:r w:rsidRPr="00F6137A">
        <w:t>Indeed, the biggest differences between Biden and Harris in the poll went well beyond demographics.</w:t>
      </w:r>
    </w:p>
    <w:p w14:paraId="220814A7" w14:textId="77777777" w:rsidR="005A76F4" w:rsidRPr="00D94AD2" w:rsidRDefault="005A76F4" w:rsidP="005A76F4">
      <w:pPr>
        <w:rPr>
          <w:u w:val="single"/>
        </w:rPr>
      </w:pPr>
      <w:r w:rsidRPr="00D94AD2">
        <w:rPr>
          <w:u w:val="single"/>
        </w:rPr>
        <w:t xml:space="preserve">Among the roughly one-quarter of Republican registered voters in the poll who said they were unsatisfied with Trump as the GOP’s nominee, Trump ran ahead of Biden by 46 points, 63%-17%. But </w:t>
      </w:r>
      <w:r w:rsidRPr="001E5600">
        <w:rPr>
          <w:highlight w:val="cyan"/>
          <w:u w:val="single"/>
        </w:rPr>
        <w:t>when Trump’s opponent was Harris</w:t>
      </w:r>
      <w:r w:rsidRPr="00D94AD2">
        <w:rPr>
          <w:u w:val="single"/>
        </w:rPr>
        <w:t xml:space="preserve">, more of these dissatisfied </w:t>
      </w:r>
      <w:r w:rsidRPr="001E5600">
        <w:rPr>
          <w:highlight w:val="cyan"/>
          <w:u w:val="single"/>
        </w:rPr>
        <w:t>GOP voters flocked to Trump</w:t>
      </w:r>
      <w:r w:rsidRPr="00D94AD2">
        <w:rPr>
          <w:u w:val="single"/>
        </w:rPr>
        <w:t>. The Republican’s lead with that group grew to 57 points, 73%-16%.</w:t>
      </w:r>
    </w:p>
    <w:p w14:paraId="2B0D1DEA" w14:textId="77777777" w:rsidR="005A76F4" w:rsidRPr="00F6137A" w:rsidRDefault="005A76F4" w:rsidP="005A76F4">
      <w:r w:rsidRPr="00F6137A">
        <w:t>Meanwhile, the voters who preferred a third-party candidate in the poll’s multicandidate ballot test seemed more open to Harris coming in as a fresh face in the 2024 race.</w:t>
      </w:r>
    </w:p>
    <w:p w14:paraId="31416C48" w14:textId="77777777" w:rsidR="005A76F4" w:rsidRPr="00F6137A" w:rsidRDefault="005A76F4" w:rsidP="005A76F4">
      <w:r w:rsidRPr="00F6137A">
        <w:t xml:space="preserve">Trump and Biden were virtually tied with these </w:t>
      </w:r>
      <w:proofErr w:type="gramStart"/>
      <w:r w:rsidRPr="00F6137A">
        <w:t>third-party</w:t>
      </w:r>
      <w:proofErr w:type="gramEnd"/>
      <w:r w:rsidRPr="00F6137A">
        <w:t>-interested voters in a head-to-head matchup. Trump took 32% and Biden took 31%, with a plurality declining to make a two-way choice, saying they were undecided, would pick another candidate, or something else.</w:t>
      </w:r>
    </w:p>
    <w:p w14:paraId="35E3CA91" w14:textId="77777777" w:rsidR="005A76F4" w:rsidRPr="00F6137A" w:rsidRDefault="005A76F4" w:rsidP="005A76F4">
      <w:r w:rsidRPr="00F6137A">
        <w:t>But when Harris was the choice against Trump, more of those respondents made a pick in the two-way ballot test. The vice president went ahead of Trump among these “other” voters, 46% to 39%, suggesting a higher upside with voters currently considering a third-party candidate.</w:t>
      </w:r>
    </w:p>
    <w:p w14:paraId="7EDEF04B" w14:textId="77777777" w:rsidR="005A76F4" w:rsidRPr="00F6137A" w:rsidRDefault="005A76F4" w:rsidP="005A76F4">
      <w:r w:rsidRPr="00F6137A">
        <w:t>Biden, Harris and Trump have almost equal positive-negative scores</w:t>
      </w:r>
    </w:p>
    <w:p w14:paraId="49B5625C" w14:textId="77777777" w:rsidR="005A76F4" w:rsidRPr="00F6137A" w:rsidRDefault="005A76F4" w:rsidP="005A76F4">
      <w:r w:rsidRPr="00F6137A">
        <w:t>The NBC News poll also </w:t>
      </w:r>
      <w:hyperlink r:id="rId102" w:tgtFrame="_blank" w:history="1">
        <w:r w:rsidRPr="00F6137A">
          <w:rPr>
            <w:rStyle w:val="Hyperlink"/>
          </w:rPr>
          <w:t>showed</w:t>
        </w:r>
      </w:hyperlink>
      <w:r w:rsidRPr="00F6137A">
        <w:t> Biden, Harris and Trump with almost equal positive-negative scores with the electorate.</w:t>
      </w:r>
    </w:p>
    <w:p w14:paraId="4E8B39AA" w14:textId="77777777" w:rsidR="005A76F4" w:rsidRPr="00F6137A" w:rsidRDefault="005A76F4" w:rsidP="005A76F4">
      <w:r w:rsidRPr="00F6137A">
        <w:t>Trump: 38% positive, 53% negative (-15 net rating)</w:t>
      </w:r>
    </w:p>
    <w:p w14:paraId="4E300B38" w14:textId="77777777" w:rsidR="005A76F4" w:rsidRPr="00F6137A" w:rsidRDefault="005A76F4" w:rsidP="005A76F4">
      <w:r w:rsidRPr="00F6137A">
        <w:t>Biden: 36% positive, 53% negative (-17 net rating)</w:t>
      </w:r>
    </w:p>
    <w:p w14:paraId="242B42BB" w14:textId="77777777" w:rsidR="005A76F4" w:rsidRPr="00F6137A" w:rsidRDefault="005A76F4" w:rsidP="005A76F4">
      <w:r w:rsidRPr="00F6137A">
        <w:t>Harris: 32% positive, 50% negative (-18 net rating)</w:t>
      </w:r>
    </w:p>
    <w:p w14:paraId="2AABBC2D" w14:textId="77777777" w:rsidR="005A76F4" w:rsidRPr="00F6137A" w:rsidRDefault="005A76F4" w:rsidP="005A76F4">
      <w:r w:rsidRPr="00F6137A">
        <w:t>That said, while Harris had a slightly lower positive score in the poll, 15% of voters said they’re “neutral” about her, compared with just 11% who are neutral on Biden.</w:t>
      </w:r>
    </w:p>
    <w:p w14:paraId="195EE5B0" w14:textId="77777777" w:rsidR="005A76F4" w:rsidRPr="00D155E6" w:rsidRDefault="005A76F4" w:rsidP="005A76F4">
      <w:pPr>
        <w:rPr>
          <w:u w:val="single"/>
        </w:rPr>
      </w:pPr>
      <w:r w:rsidRPr="001E5600">
        <w:rPr>
          <w:highlight w:val="cyan"/>
          <w:u w:val="single"/>
        </w:rPr>
        <w:t>That suggests</w:t>
      </w:r>
      <w:r w:rsidRPr="00D155E6">
        <w:rPr>
          <w:u w:val="single"/>
        </w:rPr>
        <w:t xml:space="preserve"> an opportunity for </w:t>
      </w:r>
      <w:r w:rsidRPr="001E5600">
        <w:rPr>
          <w:highlight w:val="cyan"/>
          <w:u w:val="single"/>
        </w:rPr>
        <w:t>Harris to</w:t>
      </w:r>
      <w:r w:rsidRPr="00D155E6">
        <w:rPr>
          <w:u w:val="single"/>
        </w:rPr>
        <w:t xml:space="preserve"> grow — or </w:t>
      </w:r>
      <w:r w:rsidRPr="001E5600">
        <w:rPr>
          <w:highlight w:val="cyan"/>
          <w:u w:val="single"/>
        </w:rPr>
        <w:t>fall</w:t>
      </w:r>
      <w:r w:rsidRPr="00D155E6">
        <w:rPr>
          <w:u w:val="single"/>
        </w:rPr>
        <w:t xml:space="preserve"> — with this sliver of voters in the middle.</w:t>
      </w:r>
    </w:p>
    <w:p w14:paraId="760A0A33" w14:textId="77777777" w:rsidR="00036B91" w:rsidRDefault="00036B91" w:rsidP="00036B91">
      <w:pPr>
        <w:pStyle w:val="Heading4"/>
      </w:pPr>
      <w:r>
        <w:t>Trump is leading in the polling among likely voters.</w:t>
      </w:r>
    </w:p>
    <w:p w14:paraId="7A36436E" w14:textId="77777777" w:rsidR="00036B91" w:rsidRPr="009E0EF1" w:rsidRDefault="00036B91" w:rsidP="00036B91">
      <w:pPr>
        <w:rPr>
          <w:sz w:val="26"/>
          <w:szCs w:val="26"/>
        </w:rPr>
      </w:pPr>
      <w:r>
        <w:rPr>
          <w:b/>
          <w:bCs/>
          <w:sz w:val="26"/>
          <w:szCs w:val="26"/>
        </w:rPr>
        <w:t xml:space="preserve">Stanage 7-27-24 </w:t>
      </w:r>
      <w:r>
        <w:rPr>
          <w:sz w:val="26"/>
          <w:szCs w:val="26"/>
        </w:rPr>
        <w:t xml:space="preserve">[7/27/24, </w:t>
      </w:r>
      <w:r w:rsidRPr="009E0EF1">
        <w:rPr>
          <w:sz w:val="26"/>
          <w:szCs w:val="26"/>
        </w:rPr>
        <w:t>Niall Stanage is the White House Columnist for The Hill.</w:t>
      </w:r>
      <w:r>
        <w:rPr>
          <w:sz w:val="26"/>
          <w:szCs w:val="26"/>
        </w:rPr>
        <w:t>, “</w:t>
      </w:r>
      <w:r w:rsidRPr="009E0EF1">
        <w:rPr>
          <w:sz w:val="26"/>
          <w:szCs w:val="26"/>
        </w:rPr>
        <w:t>The Memo: Both sides race to shape voters’ views of Kamala Harris</w:t>
      </w:r>
      <w:r>
        <w:rPr>
          <w:sz w:val="26"/>
          <w:szCs w:val="26"/>
        </w:rPr>
        <w:t xml:space="preserve">”, The Hill, </w:t>
      </w:r>
      <w:r w:rsidRPr="009E0EF1">
        <w:rPr>
          <w:sz w:val="26"/>
          <w:szCs w:val="26"/>
        </w:rPr>
        <w:t>https://thehill.com/homenews/campaign/4795540-harris-vice-presidential-race/</w:t>
      </w:r>
      <w:r>
        <w:rPr>
          <w:sz w:val="26"/>
          <w:szCs w:val="26"/>
        </w:rPr>
        <w:t xml:space="preserve">] </w:t>
      </w:r>
      <w:proofErr w:type="spellStart"/>
      <w:r>
        <w:rPr>
          <w:sz w:val="26"/>
          <w:szCs w:val="26"/>
        </w:rPr>
        <w:t>HongruiH</w:t>
      </w:r>
      <w:proofErr w:type="spellEnd"/>
    </w:p>
    <w:p w14:paraId="0EC5CB60" w14:textId="77777777" w:rsidR="00036B91" w:rsidRPr="009E0EF1" w:rsidRDefault="00036B91" w:rsidP="00036B91">
      <w:pPr>
        <w:rPr>
          <w:rStyle w:val="StyleUnderline"/>
        </w:rPr>
      </w:pPr>
      <w:r w:rsidRPr="009E0EF1">
        <w:t xml:space="preserve">The initial spate of polling since Biden dropped out shows that </w:t>
      </w:r>
      <w:r w:rsidRPr="009E0EF1">
        <w:rPr>
          <w:rStyle w:val="StyleUnderline"/>
          <w:highlight w:val="cyan"/>
        </w:rPr>
        <w:t>Harris</w:t>
      </w:r>
      <w:r w:rsidRPr="009E0EF1">
        <w:rPr>
          <w:rStyle w:val="StyleUnderline"/>
        </w:rPr>
        <w:t xml:space="preserve"> </w:t>
      </w:r>
      <w:r w:rsidRPr="009E0EF1">
        <w:rPr>
          <w:rStyle w:val="StyleUnderline"/>
          <w:highlight w:val="cyan"/>
        </w:rPr>
        <w:t>has</w:t>
      </w:r>
      <w:r w:rsidRPr="009E0EF1">
        <w:rPr>
          <w:rStyle w:val="StyleUnderline"/>
        </w:rPr>
        <w:t xml:space="preserve"> speedily </w:t>
      </w:r>
      <w:r w:rsidRPr="009E0EF1">
        <w:rPr>
          <w:rStyle w:val="StyleUnderline"/>
          <w:highlight w:val="cyan"/>
        </w:rPr>
        <w:t>narrowed the advantage that Trump had been enjoying</w:t>
      </w:r>
      <w:r w:rsidRPr="009E0EF1">
        <w:t xml:space="preserve"> </w:t>
      </w:r>
      <w:r w:rsidRPr="009E0EF1">
        <w:rPr>
          <w:rStyle w:val="StyleUnderline"/>
        </w:rPr>
        <w:t xml:space="preserve">— </w:t>
      </w:r>
      <w:r w:rsidRPr="009E0EF1">
        <w:rPr>
          <w:rStyle w:val="StyleUnderline"/>
          <w:highlight w:val="cyan"/>
        </w:rPr>
        <w:t>but she has not</w:t>
      </w:r>
      <w:r w:rsidRPr="009E0EF1">
        <w:rPr>
          <w:rStyle w:val="StyleUnderline"/>
        </w:rPr>
        <w:t xml:space="preserve"> entirely </w:t>
      </w:r>
      <w:r w:rsidRPr="009E0EF1">
        <w:rPr>
          <w:rStyle w:val="StyleUnderline"/>
          <w:highlight w:val="cyan"/>
        </w:rPr>
        <w:t>closed it,</w:t>
      </w:r>
      <w:r w:rsidRPr="009E0EF1">
        <w:rPr>
          <w:rStyle w:val="StyleUnderline"/>
        </w:rPr>
        <w:t xml:space="preserve"> at least in most polls.</w:t>
      </w:r>
    </w:p>
    <w:p w14:paraId="5517D174" w14:textId="77777777" w:rsidR="00036B91" w:rsidRPr="009E0EF1" w:rsidRDefault="00036B91" w:rsidP="00036B91">
      <w:r w:rsidRPr="009E0EF1">
        <w:rPr>
          <w:highlight w:val="cyan"/>
        </w:rPr>
        <w:t>A</w:t>
      </w:r>
      <w:r w:rsidRPr="009E0EF1">
        <w:t xml:space="preserve"> Wall Street Journal </w:t>
      </w:r>
      <w:r w:rsidRPr="009E0EF1">
        <w:rPr>
          <w:rStyle w:val="StyleUnderline"/>
          <w:highlight w:val="cyan"/>
        </w:rPr>
        <w:t>poll released on Friday showed</w:t>
      </w:r>
      <w:r w:rsidRPr="009E0EF1">
        <w:rPr>
          <w:rStyle w:val="StyleUnderline"/>
        </w:rPr>
        <w:t xml:space="preserve"> </w:t>
      </w:r>
      <w:r w:rsidRPr="009E0EF1">
        <w:rPr>
          <w:rStyle w:val="StyleUnderline"/>
          <w:highlight w:val="cyan"/>
        </w:rPr>
        <w:t>Trump</w:t>
      </w:r>
      <w:r w:rsidRPr="009E0EF1">
        <w:rPr>
          <w:rStyle w:val="StyleUnderline"/>
        </w:rPr>
        <w:t xml:space="preserve"> </w:t>
      </w:r>
      <w:r w:rsidRPr="009E0EF1">
        <w:rPr>
          <w:rStyle w:val="StyleUnderline"/>
          <w:highlight w:val="cyan"/>
        </w:rPr>
        <w:t>up by two points on Harris</w:t>
      </w:r>
      <w:r w:rsidRPr="009E0EF1">
        <w:rPr>
          <w:highlight w:val="cyan"/>
        </w:rPr>
        <w:t>,</w:t>
      </w:r>
      <w:r w:rsidRPr="009E0EF1">
        <w:t xml:space="preserve"> </w:t>
      </w:r>
      <w:r w:rsidRPr="009E0EF1">
        <w:rPr>
          <w:rStyle w:val="Emphasis"/>
        </w:rPr>
        <w:t>49 percent to 47 percent</w:t>
      </w:r>
      <w:r w:rsidRPr="009E0EF1">
        <w:t>, among registered voters. Biden had trailed Trump by six points in a poll from the same organization at the start of this month.</w:t>
      </w:r>
    </w:p>
    <w:p w14:paraId="0DCB3618" w14:textId="77777777" w:rsidR="00036B91" w:rsidRPr="009E0EF1" w:rsidRDefault="00036B91" w:rsidP="00036B91">
      <w:r w:rsidRPr="009E0EF1">
        <w:t xml:space="preserve">A New York Times/Siena College poll released the previous day showed </w:t>
      </w:r>
      <w:r w:rsidRPr="009E0EF1">
        <w:rPr>
          <w:rStyle w:val="StyleUnderline"/>
          <w:highlight w:val="cyan"/>
        </w:rPr>
        <w:t>Trump leading by one point among likely voters, 48 percent to 47 percent</w:t>
      </w:r>
      <w:r w:rsidRPr="009E0EF1">
        <w:rPr>
          <w:rStyle w:val="StyleUnderline"/>
        </w:rPr>
        <w:t>.</w:t>
      </w:r>
      <w:r w:rsidRPr="009E0EF1">
        <w:t xml:space="preserve"> The Times poll had shown Trump leading Biden by six points roughly a month ago.</w:t>
      </w:r>
    </w:p>
    <w:p w14:paraId="1D1D6C61" w14:textId="75920814" w:rsidR="005A76F4" w:rsidRPr="00D91704" w:rsidRDefault="00036B91" w:rsidP="005A76F4">
      <w:r w:rsidRPr="009E0EF1">
        <w:t>Strategists in both parties believe opinions are less calcified about Harris, who was only elected to the Senate eight years ago, than they are about Biden, who has been a fixture on the national political scene for a half-century.</w:t>
      </w:r>
    </w:p>
    <w:p w14:paraId="0CD37499" w14:textId="77777777" w:rsidR="005A76F4" w:rsidRDefault="005A76F4" w:rsidP="005A76F4">
      <w:pPr>
        <w:pStyle w:val="Heading4"/>
      </w:pPr>
      <w:r>
        <w:t>Trump wins now – Polls show</w:t>
      </w:r>
    </w:p>
    <w:p w14:paraId="272CBD44" w14:textId="77777777" w:rsidR="005A76F4" w:rsidRPr="0074533B" w:rsidRDefault="005A76F4" w:rsidP="005A76F4">
      <w:r w:rsidRPr="0074533B">
        <w:t xml:space="preserve">Anna </w:t>
      </w:r>
      <w:r w:rsidRPr="00036B91">
        <w:rPr>
          <w:rStyle w:val="Style13ptBold"/>
        </w:rPr>
        <w:t>Gordan 7-23</w:t>
      </w:r>
      <w:r w:rsidRPr="0074533B">
        <w:t xml:space="preserve"> - 2024</w:t>
      </w:r>
    </w:p>
    <w:p w14:paraId="7A65AF91" w14:textId="77777777" w:rsidR="005A76F4" w:rsidRPr="0074533B" w:rsidRDefault="005A76F4" w:rsidP="005A76F4">
      <w:r w:rsidRPr="0074533B">
        <w:t>{“ Can Kamala Harris Beat Donald Trump? Here’s What Polls Show,” ANNA GORDON (2021 POST-GRAD REPORTING FELLOW. journalist who graduated from Columbia Journalism School in 2021.). Time.com. Published July 23, 2024, Accessed July 24, 2024. https://time.com/7001741/kamala-harris-trump-election-polls/ -- AK</w:t>
      </w:r>
    </w:p>
    <w:p w14:paraId="2A0D5406" w14:textId="77777777" w:rsidR="005A76F4" w:rsidRPr="00355961" w:rsidRDefault="005A76F4" w:rsidP="005A76F4">
      <w:pPr>
        <w:rPr>
          <w:sz w:val="16"/>
        </w:rPr>
      </w:pPr>
      <w:r w:rsidRPr="00355961">
        <w:rPr>
          <w:sz w:val="16"/>
        </w:rPr>
        <w:t>The Democratic Party appears to be injected with new energy following President Joe Biden’s decision on Sunday to drop out from the race and endorse Kamala Harris. She raised a record-breaking $81 million within 24 hours of announcing her candidacy, and as of Monday night, Harris has secured enough support from delegates at the Democratic National Convention to clinch the Democratic nomination.</w:t>
      </w:r>
    </w:p>
    <w:p w14:paraId="5C5D37E1" w14:textId="77777777" w:rsidR="005A76F4" w:rsidRPr="00316FAC" w:rsidRDefault="005A76F4" w:rsidP="005A76F4">
      <w:pPr>
        <w:rPr>
          <w:u w:val="single"/>
        </w:rPr>
      </w:pPr>
      <w:r w:rsidRPr="00316FAC">
        <w:rPr>
          <w:u w:val="single"/>
        </w:rPr>
        <w:t>But even if Harris becomes the Democratic nominee at the convention in August, concerns remain about her ability to compete in a general election against former President Donald Trump.</w:t>
      </w:r>
    </w:p>
    <w:p w14:paraId="7F359A6F" w14:textId="77777777" w:rsidR="005A76F4" w:rsidRPr="00355961" w:rsidRDefault="005A76F4" w:rsidP="005A76F4">
      <w:pPr>
        <w:rPr>
          <w:sz w:val="16"/>
        </w:rPr>
      </w:pPr>
      <w:r w:rsidRPr="00355961">
        <w:rPr>
          <w:sz w:val="16"/>
        </w:rPr>
        <w:t xml:space="preserve">A slight </w:t>
      </w:r>
      <w:r w:rsidRPr="00E02749">
        <w:rPr>
          <w:highlight w:val="green"/>
          <w:u w:val="single"/>
        </w:rPr>
        <w:t xml:space="preserve">majority of Americans have a </w:t>
      </w:r>
      <w:r w:rsidRPr="00E02749">
        <w:rPr>
          <w:b/>
          <w:bCs/>
          <w:highlight w:val="green"/>
          <w:u w:val="single"/>
          <w:bdr w:val="single" w:sz="4" w:space="0" w:color="auto"/>
        </w:rPr>
        <w:t>negative</w:t>
      </w:r>
      <w:r w:rsidRPr="00E02749">
        <w:rPr>
          <w:highlight w:val="green"/>
          <w:u w:val="single"/>
        </w:rPr>
        <w:t xml:space="preserve"> opinion of Harris</w:t>
      </w:r>
      <w:r w:rsidRPr="00460820">
        <w:rPr>
          <w:u w:val="single"/>
        </w:rPr>
        <w:t>,</w:t>
      </w:r>
      <w:r w:rsidRPr="00355961">
        <w:rPr>
          <w:sz w:val="16"/>
        </w:rPr>
        <w:t xml:space="preserve"> according to FiveThirtyEight polling, citing polls conducted before Biden dropped out. </w:t>
      </w:r>
      <w:r w:rsidRPr="00316FAC">
        <w:rPr>
          <w:u w:val="single"/>
        </w:rPr>
        <w:t xml:space="preserve">Some </w:t>
      </w:r>
      <w:r w:rsidRPr="00E02749">
        <w:rPr>
          <w:highlight w:val="green"/>
          <w:u w:val="single"/>
        </w:rPr>
        <w:t xml:space="preserve">51% of Americans </w:t>
      </w:r>
      <w:r w:rsidRPr="00E02749">
        <w:rPr>
          <w:b/>
          <w:bCs/>
          <w:highlight w:val="green"/>
          <w:u w:val="single"/>
          <w:bdr w:val="single" w:sz="4" w:space="0" w:color="auto"/>
        </w:rPr>
        <w:t>disapprove</w:t>
      </w:r>
      <w:r w:rsidRPr="00E02749">
        <w:rPr>
          <w:highlight w:val="green"/>
          <w:u w:val="single"/>
        </w:rPr>
        <w:t xml:space="preserve"> of Harris </w:t>
      </w:r>
      <w:r w:rsidRPr="00316FAC">
        <w:rPr>
          <w:u w:val="single"/>
        </w:rPr>
        <w:t>to 38% who approve.</w:t>
      </w:r>
      <w:r w:rsidRPr="00355961">
        <w:rPr>
          <w:sz w:val="16"/>
        </w:rPr>
        <w:t xml:space="preserve"> Trump has a higher disapproval rating at 53%, but 39% of Americans approve of him.</w:t>
      </w:r>
    </w:p>
    <w:p w14:paraId="4672A383" w14:textId="77777777" w:rsidR="005A76F4" w:rsidRPr="00355961" w:rsidRDefault="005A76F4" w:rsidP="005A76F4">
      <w:pPr>
        <w:rPr>
          <w:sz w:val="16"/>
        </w:rPr>
      </w:pPr>
      <w:r w:rsidRPr="00355961">
        <w:rPr>
          <w:sz w:val="16"/>
        </w:rPr>
        <w:t xml:space="preserve">Aggregated </w:t>
      </w:r>
      <w:r w:rsidRPr="00F62DCC">
        <w:rPr>
          <w:highlight w:val="green"/>
          <w:u w:val="single"/>
        </w:rPr>
        <w:t>election polls show Harris lagging behind the former President</w:t>
      </w:r>
      <w:r w:rsidRPr="00355961">
        <w:rPr>
          <w:sz w:val="16"/>
        </w:rPr>
        <w:t xml:space="preserve"> by a small, but not insurmountable margin of 1.5 percentage points on average, according to an analysis done by the Washington Post of 11 different pollsters. These </w:t>
      </w:r>
      <w:r w:rsidRPr="00003582">
        <w:rPr>
          <w:u w:val="single"/>
        </w:rPr>
        <w:t>figures are only a slight improvement on President Joe Biden, who trails Trump by 1.9 percentage points.</w:t>
      </w:r>
      <w:r w:rsidRPr="00355961">
        <w:rPr>
          <w:sz w:val="16"/>
        </w:rPr>
        <w:t xml:space="preserve"> However, </w:t>
      </w:r>
      <w:proofErr w:type="gramStart"/>
      <w:r w:rsidRPr="00355961">
        <w:rPr>
          <w:sz w:val="16"/>
        </w:rPr>
        <w:t>all of</w:t>
      </w:r>
      <w:proofErr w:type="gramEnd"/>
      <w:r w:rsidRPr="00355961">
        <w:rPr>
          <w:sz w:val="16"/>
        </w:rPr>
        <w:t xml:space="preserve"> these polls were conducted before Biden’s drop-out announcement, and surveys about the potential performance of hypothetical candidates are often inaccurate.</w:t>
      </w:r>
    </w:p>
    <w:p w14:paraId="36F7B6ED" w14:textId="77777777" w:rsidR="005A76F4" w:rsidRPr="00355961" w:rsidRDefault="005A76F4" w:rsidP="005A76F4">
      <w:pPr>
        <w:rPr>
          <w:sz w:val="16"/>
        </w:rPr>
      </w:pPr>
      <w:r w:rsidRPr="00355961">
        <w:rPr>
          <w:sz w:val="16"/>
        </w:rPr>
        <w:t>With those caveats, here are what some of the most respected polls show:</w:t>
      </w:r>
    </w:p>
    <w:p w14:paraId="58316FDF" w14:textId="77777777" w:rsidR="005A76F4" w:rsidRPr="00355961" w:rsidRDefault="005A76F4" w:rsidP="005A76F4">
      <w:pPr>
        <w:rPr>
          <w:sz w:val="16"/>
        </w:rPr>
      </w:pPr>
      <w:r w:rsidRPr="00355961">
        <w:rPr>
          <w:sz w:val="16"/>
        </w:rPr>
        <w:t>ABC News/The Washington Post/Ipsos</w:t>
      </w:r>
    </w:p>
    <w:p w14:paraId="7B9DACAD" w14:textId="77777777" w:rsidR="005A76F4" w:rsidRPr="00003582" w:rsidRDefault="005A76F4" w:rsidP="005A76F4">
      <w:pPr>
        <w:rPr>
          <w:u w:val="single"/>
        </w:rPr>
      </w:pPr>
      <w:r w:rsidRPr="00003582">
        <w:rPr>
          <w:u w:val="single"/>
        </w:rPr>
        <w:t>ABC News, The Washington Post, and Ipsos conducted a poll from July 6 to July 9</w:t>
      </w:r>
      <w:r w:rsidRPr="00355961">
        <w:rPr>
          <w:sz w:val="16"/>
        </w:rPr>
        <w:t xml:space="preserve"> </w:t>
      </w:r>
      <w:r w:rsidRPr="00003582">
        <w:rPr>
          <w:u w:val="single"/>
        </w:rPr>
        <w:t>interviewing 2,431 U.S. registered voters via phone. ABC News/The Washington Post polls are ranked second in FiveThirtyEight’s list of best pollsters after the New York Times/Siena College, which has yet to release a national survey on a Harris vs. Trump matchup.</w:t>
      </w:r>
    </w:p>
    <w:p w14:paraId="6AF673EA" w14:textId="77777777" w:rsidR="005A76F4" w:rsidRPr="00355961" w:rsidRDefault="005A76F4" w:rsidP="005A76F4">
      <w:pPr>
        <w:rPr>
          <w:sz w:val="16"/>
        </w:rPr>
      </w:pPr>
      <w:r w:rsidRPr="00355961">
        <w:rPr>
          <w:sz w:val="16"/>
        </w:rPr>
        <w:t xml:space="preserve">Their survey found that Harris outperformed Trump by 2 percentage points. That was slightly better than Biden, who in the same poll, performed  exactly the same as Trump. However, this poll has a margin of error of plus or minus 2 percentage points, which means that Trump and Harris were neck and neck.  </w:t>
      </w:r>
    </w:p>
    <w:p w14:paraId="0BC9B6A5" w14:textId="77777777" w:rsidR="005A76F4" w:rsidRPr="00355961" w:rsidRDefault="005A76F4" w:rsidP="005A76F4">
      <w:pPr>
        <w:rPr>
          <w:sz w:val="16"/>
        </w:rPr>
      </w:pPr>
      <w:r w:rsidRPr="00355961">
        <w:rPr>
          <w:sz w:val="16"/>
        </w:rPr>
        <w:t>The Economist/YouGov</w:t>
      </w:r>
    </w:p>
    <w:p w14:paraId="54709B4D" w14:textId="77777777" w:rsidR="005A76F4" w:rsidRPr="00355961" w:rsidRDefault="005A76F4" w:rsidP="005A76F4">
      <w:pPr>
        <w:rPr>
          <w:sz w:val="16"/>
        </w:rPr>
      </w:pPr>
      <w:r w:rsidRPr="00003582">
        <w:rPr>
          <w:highlight w:val="green"/>
          <w:u w:val="single"/>
        </w:rPr>
        <w:t>In a poll conducted</w:t>
      </w:r>
      <w:r w:rsidRPr="00460820">
        <w:rPr>
          <w:u w:val="single"/>
        </w:rPr>
        <w:t xml:space="preserve"> by The Economist and YouGov</w:t>
      </w:r>
      <w:r w:rsidRPr="00355961">
        <w:rPr>
          <w:sz w:val="16"/>
        </w:rPr>
        <w:t xml:space="preserve"> from July 13 to July 16 </w:t>
      </w:r>
      <w:r w:rsidRPr="00003582">
        <w:rPr>
          <w:highlight w:val="green"/>
          <w:u w:val="single"/>
        </w:rPr>
        <w:t xml:space="preserve">that questioned </w:t>
      </w:r>
      <w:r w:rsidRPr="00B17E0D">
        <w:rPr>
          <w:u w:val="single"/>
        </w:rPr>
        <w:t xml:space="preserve">1,404 U.S. </w:t>
      </w:r>
      <w:r w:rsidRPr="00003582">
        <w:rPr>
          <w:highlight w:val="green"/>
          <w:u w:val="single"/>
        </w:rPr>
        <w:t>registered voters, Harris trailed behind Trump by 5 percentage points, performing worse than Biden, who trailed Trump by 2 percentage points.</w:t>
      </w:r>
      <w:r w:rsidRPr="00460820">
        <w:rPr>
          <w:u w:val="single"/>
        </w:rPr>
        <w:t xml:space="preserve"> </w:t>
      </w:r>
      <w:r w:rsidRPr="00355961">
        <w:rPr>
          <w:sz w:val="16"/>
        </w:rPr>
        <w:t>The margin of error on this poll was plus or minus 3 percentage points.</w:t>
      </w:r>
    </w:p>
    <w:p w14:paraId="7F02BE1F" w14:textId="77777777" w:rsidR="005A76F4" w:rsidRPr="00355961" w:rsidRDefault="005A76F4" w:rsidP="005A76F4">
      <w:pPr>
        <w:rPr>
          <w:sz w:val="16"/>
        </w:rPr>
      </w:pPr>
      <w:r w:rsidRPr="00355961">
        <w:rPr>
          <w:sz w:val="16"/>
        </w:rPr>
        <w:t>Reuters/Ipsos</w:t>
      </w:r>
    </w:p>
    <w:p w14:paraId="2744B3B5" w14:textId="77777777" w:rsidR="005A76F4" w:rsidRPr="00355961" w:rsidRDefault="005A76F4" w:rsidP="005A76F4">
      <w:pPr>
        <w:rPr>
          <w:sz w:val="16"/>
        </w:rPr>
      </w:pPr>
      <w:r w:rsidRPr="00355961">
        <w:rPr>
          <w:sz w:val="16"/>
        </w:rPr>
        <w:t xml:space="preserve">Reuters and Ipsos conducted a poll on July 16 surveying 1,202 adults living in the U.S. in the aftermath of the assassination attempt on Trump. The survey found that the former U.S. President narrowly edged out Harris by 1 percentage point. The same poll showed Trump outperforming Biden by 3 percentage points. The margin of error on these questions was plus or minus 3.1 percentage points, meaning that Trump and Harris—as well as Trump and Biden—were neck and neck in this poll. </w:t>
      </w:r>
    </w:p>
    <w:p w14:paraId="11AEF7C1" w14:textId="77777777" w:rsidR="005A76F4" w:rsidRPr="00355961" w:rsidRDefault="005A76F4" w:rsidP="005A76F4">
      <w:pPr>
        <w:rPr>
          <w:sz w:val="16"/>
        </w:rPr>
      </w:pPr>
      <w:r w:rsidRPr="00355961">
        <w:rPr>
          <w:sz w:val="16"/>
        </w:rPr>
        <w:t>Yahoo! News/YouGov</w:t>
      </w:r>
    </w:p>
    <w:p w14:paraId="00636828" w14:textId="77777777" w:rsidR="005A76F4" w:rsidRPr="00355961" w:rsidRDefault="005A76F4" w:rsidP="005A76F4">
      <w:pPr>
        <w:rPr>
          <w:sz w:val="16"/>
        </w:rPr>
      </w:pPr>
      <w:r w:rsidRPr="00003582">
        <w:rPr>
          <w:highlight w:val="green"/>
          <w:u w:val="single"/>
        </w:rPr>
        <w:t>Yahoo! News</w:t>
      </w:r>
      <w:r w:rsidRPr="00003582">
        <w:rPr>
          <w:u w:val="single"/>
        </w:rPr>
        <w:t xml:space="preserve"> and YouGov conducted a poll </w:t>
      </w:r>
      <w:r w:rsidRPr="00355961">
        <w:rPr>
          <w:sz w:val="16"/>
        </w:rPr>
        <w:t xml:space="preserve">from June 28 to July 1, after Biden’s botched debate performance but before the assassination attempt on Trump. </w:t>
      </w:r>
      <w:r w:rsidRPr="00003582">
        <w:rPr>
          <w:u w:val="single"/>
        </w:rPr>
        <w:t xml:space="preserve">The </w:t>
      </w:r>
      <w:r w:rsidRPr="00003582">
        <w:rPr>
          <w:highlight w:val="green"/>
          <w:u w:val="single"/>
        </w:rPr>
        <w:t>poll</w:t>
      </w:r>
      <w:r w:rsidRPr="00003582">
        <w:rPr>
          <w:u w:val="single"/>
        </w:rPr>
        <w:t xml:space="preserve"> </w:t>
      </w:r>
      <w:r w:rsidRPr="00003582">
        <w:rPr>
          <w:highlight w:val="green"/>
          <w:u w:val="single"/>
        </w:rPr>
        <w:t>showed Trump outperforming Harris by 2 percentage points, the same figure he outperformed Biden by.</w:t>
      </w:r>
    </w:p>
    <w:p w14:paraId="009F6D20" w14:textId="77777777" w:rsidR="005A76F4" w:rsidRPr="00003582" w:rsidRDefault="005A76F4" w:rsidP="005A76F4">
      <w:pPr>
        <w:rPr>
          <w:u w:val="single"/>
        </w:rPr>
      </w:pPr>
      <w:r w:rsidRPr="00003582">
        <w:rPr>
          <w:u w:val="single"/>
        </w:rPr>
        <w:t xml:space="preserve">The poll also found that </w:t>
      </w:r>
      <w:r w:rsidRPr="00316FAC">
        <w:rPr>
          <w:highlight w:val="green"/>
          <w:u w:val="single"/>
        </w:rPr>
        <w:t>while 38% of voters who lean Democrat preferred Harris</w:t>
      </w:r>
      <w:r w:rsidRPr="00003582">
        <w:rPr>
          <w:u w:val="single"/>
        </w:rPr>
        <w:t xml:space="preserve"> as the replacement for Biden, </w:t>
      </w:r>
      <w:r w:rsidRPr="00316FAC">
        <w:rPr>
          <w:highlight w:val="green"/>
          <w:u w:val="single"/>
        </w:rPr>
        <w:t>42% believed</w:t>
      </w:r>
      <w:r w:rsidRPr="00003582">
        <w:rPr>
          <w:u w:val="single"/>
        </w:rPr>
        <w:t xml:space="preserve"> that </w:t>
      </w:r>
      <w:r w:rsidRPr="00316FAC">
        <w:rPr>
          <w:highlight w:val="green"/>
          <w:u w:val="single"/>
        </w:rPr>
        <w:t>someone else would be</w:t>
      </w:r>
      <w:r w:rsidRPr="00003582">
        <w:rPr>
          <w:u w:val="single"/>
        </w:rPr>
        <w:t xml:space="preserve"> a </w:t>
      </w:r>
      <w:r w:rsidRPr="00316FAC">
        <w:rPr>
          <w:highlight w:val="green"/>
          <w:u w:val="single"/>
        </w:rPr>
        <w:t>better fit for the nomination</w:t>
      </w:r>
      <w:r w:rsidRPr="00003582">
        <w:rPr>
          <w:u w:val="single"/>
        </w:rPr>
        <w:t>. The survey polled 1,754 American adults.</w:t>
      </w:r>
    </w:p>
    <w:p w14:paraId="7F2A06A4" w14:textId="77777777" w:rsidR="005A76F4" w:rsidRPr="00355961" w:rsidRDefault="005A76F4" w:rsidP="005A76F4">
      <w:pPr>
        <w:rPr>
          <w:sz w:val="16"/>
        </w:rPr>
      </w:pPr>
      <w:r w:rsidRPr="00355961">
        <w:rPr>
          <w:sz w:val="16"/>
        </w:rPr>
        <w:t>The New York Times/Siena College</w:t>
      </w:r>
    </w:p>
    <w:p w14:paraId="0A4DBBA1" w14:textId="77777777" w:rsidR="005A76F4" w:rsidRDefault="005A76F4" w:rsidP="005A76F4">
      <w:pPr>
        <w:rPr>
          <w:sz w:val="16"/>
        </w:rPr>
      </w:pPr>
      <w:r w:rsidRPr="00316FAC">
        <w:rPr>
          <w:highlight w:val="green"/>
          <w:u w:val="single"/>
        </w:rPr>
        <w:t>The New York Times/Siena College poll is</w:t>
      </w:r>
      <w:r w:rsidRPr="00460820">
        <w:rPr>
          <w:u w:val="single"/>
        </w:rPr>
        <w:t xml:space="preserve"> considered </w:t>
      </w:r>
      <w:r w:rsidRPr="00316FAC">
        <w:rPr>
          <w:highlight w:val="green"/>
          <w:u w:val="single"/>
        </w:rPr>
        <w:t>the most accurate in the country</w:t>
      </w:r>
      <w:r w:rsidRPr="00460820">
        <w:rPr>
          <w:u w:val="single"/>
        </w:rPr>
        <w:t xml:space="preserve">, according to FiveThirtyEight’s rankings. </w:t>
      </w:r>
      <w:r w:rsidRPr="00355961">
        <w:rPr>
          <w:sz w:val="16"/>
        </w:rPr>
        <w:t>While they have yet to release a national survey on Harris vs. Trump,</w:t>
      </w:r>
      <w:r w:rsidRPr="00460820">
        <w:rPr>
          <w:u w:val="single"/>
        </w:rPr>
        <w:t xml:space="preserve"> </w:t>
      </w:r>
      <w:r w:rsidRPr="00316FAC">
        <w:rPr>
          <w:highlight w:val="green"/>
          <w:u w:val="single"/>
        </w:rPr>
        <w:t>polls in the swing states of Pennsylvania</w:t>
      </w:r>
      <w:r w:rsidRPr="00460820">
        <w:rPr>
          <w:u w:val="single"/>
        </w:rPr>
        <w:t xml:space="preserve"> and Virginia </w:t>
      </w:r>
      <w:r w:rsidRPr="00355961">
        <w:rPr>
          <w:sz w:val="16"/>
        </w:rPr>
        <w:t xml:space="preserve">from July 9 to July 12 </w:t>
      </w:r>
      <w:r w:rsidRPr="00316FAC">
        <w:rPr>
          <w:highlight w:val="green"/>
          <w:u w:val="single"/>
        </w:rPr>
        <w:t>found that Trump led Harris by 2 percentage points</w:t>
      </w:r>
      <w:r w:rsidRPr="00460820">
        <w:rPr>
          <w:u w:val="single"/>
        </w:rPr>
        <w:t xml:space="preserve"> </w:t>
      </w:r>
      <w:r w:rsidRPr="00355961">
        <w:rPr>
          <w:sz w:val="16"/>
        </w:rPr>
        <w:t>in Pennsylvania,</w:t>
      </w:r>
      <w:r w:rsidRPr="00460820">
        <w:rPr>
          <w:u w:val="single"/>
        </w:rPr>
        <w:t xml:space="preserve"> </w:t>
      </w:r>
      <w:r w:rsidRPr="00355961">
        <w:rPr>
          <w:sz w:val="16"/>
        </w:rPr>
        <w:t>within the margin of error of 3.7. Harris outperformed Trump by 5 percentage points in Virginia, where the margin of error was 4.2.</w:t>
      </w:r>
    </w:p>
    <w:p w14:paraId="6323B387" w14:textId="77777777" w:rsidR="005A76F4" w:rsidRDefault="005A76F4" w:rsidP="005A76F4">
      <w:pPr>
        <w:rPr>
          <w:sz w:val="16"/>
        </w:rPr>
      </w:pPr>
    </w:p>
    <w:p w14:paraId="158AEF42" w14:textId="77777777" w:rsidR="00376AA9" w:rsidRDefault="00376AA9" w:rsidP="00376AA9">
      <w:pPr>
        <w:pStyle w:val="Heading4"/>
      </w:pPr>
      <w:r>
        <w:t>Trump leads nationally</w:t>
      </w:r>
    </w:p>
    <w:p w14:paraId="0E0970F9" w14:textId="77777777" w:rsidR="00376AA9" w:rsidRPr="00036B91" w:rsidRDefault="00376AA9" w:rsidP="00036B91">
      <w:r w:rsidRPr="00036B91">
        <w:t xml:space="preserve">Ruth </w:t>
      </w:r>
      <w:proofErr w:type="spellStart"/>
      <w:r w:rsidRPr="00036B91">
        <w:rPr>
          <w:rStyle w:val="Style13ptBold"/>
        </w:rPr>
        <w:t>Igielnik</w:t>
      </w:r>
      <w:proofErr w:type="spellEnd"/>
      <w:r w:rsidRPr="00036B91">
        <w:rPr>
          <w:rStyle w:val="Style13ptBold"/>
        </w:rPr>
        <w:t xml:space="preserve"> 7/21</w:t>
      </w:r>
      <w:r w:rsidRPr="00036B91">
        <w:t>, writer and poll expert for the New York Times,7/21/24, “How Kamala Harris performs against Donal Trump in the polls”, https://www.nytimes.com/2024/07/21/us/politics/kamala-harris-trump-polls.html, WF</w:t>
      </w:r>
    </w:p>
    <w:p w14:paraId="1B3FCA90" w14:textId="77777777" w:rsidR="00376AA9" w:rsidRDefault="00376AA9" w:rsidP="00376AA9">
      <w:pPr>
        <w:rPr>
          <w:rStyle w:val="StyleUnderline"/>
        </w:rPr>
      </w:pPr>
      <w:r w:rsidRPr="00574E02">
        <w:rPr>
          <w:sz w:val="16"/>
        </w:rPr>
        <w:t xml:space="preserve">After President Biden ended his re-election bid and endorsed Vice President Kamala Harris for the Democratic Party’s nomination, questions have turned to </w:t>
      </w:r>
      <w:r w:rsidRPr="004F5484">
        <w:rPr>
          <w:rStyle w:val="StyleUnderline"/>
        </w:rPr>
        <w:t xml:space="preserve">her electoral viability — and how she might perform against former President Donald J. Trump Across recent polls, Ms. </w:t>
      </w:r>
      <w:r w:rsidRPr="004F5484">
        <w:rPr>
          <w:rStyle w:val="Emphasis"/>
          <w:highlight w:val="cyan"/>
        </w:rPr>
        <w:t>Harris</w:t>
      </w:r>
      <w:r w:rsidRPr="004F5484">
        <w:rPr>
          <w:rStyle w:val="Emphasis"/>
        </w:rPr>
        <w:t xml:space="preserve"> </w:t>
      </w:r>
      <w:r w:rsidRPr="004F5484">
        <w:rPr>
          <w:rStyle w:val="Emphasis"/>
          <w:highlight w:val="cyan"/>
        </w:rPr>
        <w:t>trails</w:t>
      </w:r>
      <w:r w:rsidRPr="004F5484">
        <w:rPr>
          <w:rStyle w:val="Emphasis"/>
        </w:rPr>
        <w:t xml:space="preserve"> Mr. </w:t>
      </w:r>
      <w:r w:rsidRPr="004F5484">
        <w:rPr>
          <w:rStyle w:val="Emphasis"/>
          <w:highlight w:val="cyan"/>
        </w:rPr>
        <w:t>Trump</w:t>
      </w:r>
      <w:r w:rsidRPr="004F5484">
        <w:rPr>
          <w:rStyle w:val="StyleUnderline"/>
        </w:rPr>
        <w:t xml:space="preserve"> </w:t>
      </w:r>
      <w:r w:rsidRPr="004F5484">
        <w:rPr>
          <w:rStyle w:val="StyleUnderline"/>
          <w:highlight w:val="cyan"/>
        </w:rPr>
        <w:t>by</w:t>
      </w:r>
      <w:r w:rsidRPr="004F5484">
        <w:rPr>
          <w:rStyle w:val="StyleUnderline"/>
        </w:rPr>
        <w:t xml:space="preserve"> </w:t>
      </w:r>
      <w:r w:rsidRPr="004F5484">
        <w:rPr>
          <w:rStyle w:val="StyleUnderline"/>
          <w:highlight w:val="cyan"/>
        </w:rPr>
        <w:t>two</w:t>
      </w:r>
      <w:r w:rsidRPr="004F5484">
        <w:rPr>
          <w:rStyle w:val="StyleUnderline"/>
        </w:rPr>
        <w:t xml:space="preserve"> percentage </w:t>
      </w:r>
      <w:r w:rsidRPr="004F5484">
        <w:rPr>
          <w:rStyle w:val="StyleUnderline"/>
          <w:highlight w:val="cyan"/>
        </w:rPr>
        <w:t>points</w:t>
      </w:r>
      <w:r w:rsidRPr="004F5484">
        <w:rPr>
          <w:rStyle w:val="StyleUnderline"/>
        </w:rPr>
        <w:t xml:space="preserve"> nationally, </w:t>
      </w:r>
      <w:r w:rsidRPr="004F5484">
        <w:rPr>
          <w:rStyle w:val="StyleUnderline"/>
          <w:highlight w:val="cyan"/>
        </w:rPr>
        <w:t>46</w:t>
      </w:r>
      <w:r w:rsidRPr="004F5484">
        <w:rPr>
          <w:rStyle w:val="StyleUnderline"/>
        </w:rPr>
        <w:t xml:space="preserve"> percent </w:t>
      </w:r>
      <w:r w:rsidRPr="004F5484">
        <w:rPr>
          <w:rStyle w:val="StyleUnderline"/>
          <w:highlight w:val="cyan"/>
        </w:rPr>
        <w:t>to</w:t>
      </w:r>
      <w:r w:rsidRPr="004F5484">
        <w:rPr>
          <w:rStyle w:val="StyleUnderline"/>
        </w:rPr>
        <w:t xml:space="preserve"> </w:t>
      </w:r>
      <w:r w:rsidRPr="004F5484">
        <w:rPr>
          <w:rStyle w:val="StyleUnderline"/>
          <w:highlight w:val="cyan"/>
        </w:rPr>
        <w:t>48</w:t>
      </w:r>
      <w:r w:rsidRPr="004F5484">
        <w:rPr>
          <w:rStyle w:val="StyleUnderline"/>
        </w:rPr>
        <w:t xml:space="preserve"> percent, according to The New York Times’s polling average on Sunday.</w:t>
      </w:r>
    </w:p>
    <w:p w14:paraId="6BAB2A0B" w14:textId="77777777" w:rsidR="005A76F4" w:rsidRDefault="005A76F4" w:rsidP="005A76F4">
      <w:pPr>
        <w:pStyle w:val="Heading3"/>
      </w:pPr>
      <w:r>
        <w:t>UQ---AT: Polls---2NC</w:t>
      </w:r>
    </w:p>
    <w:p w14:paraId="2078C655" w14:textId="77777777" w:rsidR="005A76F4" w:rsidRDefault="005A76F4" w:rsidP="005A76F4">
      <w:pPr>
        <w:pStyle w:val="Heading4"/>
      </w:pPr>
      <w:r>
        <w:t xml:space="preserve">Polls are slow and low quality---AND they say that Kamala is trailing. </w:t>
      </w:r>
    </w:p>
    <w:p w14:paraId="545D78BA" w14:textId="77777777" w:rsidR="005A76F4" w:rsidRPr="000F3799" w:rsidRDefault="005A76F4" w:rsidP="005A76F4">
      <w:r w:rsidRPr="000F3799">
        <w:t xml:space="preserve">Tanner </w:t>
      </w:r>
      <w:proofErr w:type="spellStart"/>
      <w:r w:rsidRPr="000F3799">
        <w:rPr>
          <w:rStyle w:val="Style13ptBold"/>
        </w:rPr>
        <w:t>Stening</w:t>
      </w:r>
      <w:proofErr w:type="spellEnd"/>
      <w:r w:rsidRPr="000F3799">
        <w:t>, 7-24-20</w:t>
      </w:r>
      <w:r w:rsidRPr="00833380">
        <w:rPr>
          <w:rStyle w:val="Style13ptBold"/>
        </w:rPr>
        <w:t>24</w:t>
      </w:r>
      <w:r w:rsidRPr="000F3799">
        <w:t xml:space="preserve">, </w:t>
      </w:r>
      <w:r>
        <w:t xml:space="preserve">| Tanner </w:t>
      </w:r>
      <w:proofErr w:type="spellStart"/>
      <w:r>
        <w:t>Stening</w:t>
      </w:r>
      <w:proofErr w:type="spellEnd"/>
      <w:r>
        <w:t xml:space="preserve"> </w:t>
      </w:r>
      <w:r w:rsidRPr="00833380">
        <w:t xml:space="preserve">is a seasoned journalist with over seven years of diverse reporting and writing experience. Currently a staff writer at Northeastern University, </w:t>
      </w:r>
      <w:r>
        <w:t xml:space="preserve">He </w:t>
      </w:r>
      <w:r w:rsidRPr="00833380">
        <w:t xml:space="preserve">covers the intersections of politics, law, science, and sports, contributing in-depth articles on faculty research and feature profiles. Previously, at MassLive.com, </w:t>
      </w:r>
      <w:r>
        <w:t>He</w:t>
      </w:r>
      <w:r w:rsidRPr="00833380">
        <w:t xml:space="preserve"> focused on public health, transportation, COVID-19, and investigations in the Greater Boston Area. At Cape Cod Times, </w:t>
      </w:r>
      <w:r>
        <w:t>He</w:t>
      </w:r>
      <w:r w:rsidRPr="00833380">
        <w:t xml:space="preserve"> reported on community news, including indigenous issues, enhancing local journalism skills. With a background in creative writing (MFA) from Goddard College and a BA in Political Science and Philosophy from Florida Gulf Coast University, </w:t>
      </w:r>
      <w:r>
        <w:t>He</w:t>
      </w:r>
      <w:r w:rsidRPr="00833380">
        <w:t xml:space="preserve"> combines academic rigor with practical experience in delivering insightful, well-researched journalism.</w:t>
      </w:r>
      <w:r>
        <w:t xml:space="preserve"> | </w:t>
      </w:r>
      <w:r w:rsidRPr="000F3799">
        <w:t xml:space="preserve">"How soon will pollsters have good data on a Harris-Trump matchup?", Northeastern Global News, </w:t>
      </w:r>
      <w:r w:rsidRPr="00833380">
        <w:t>https://news.northeastern.edu/2024/07/23/harris-vs-trump-polls/</w:t>
      </w:r>
      <w:r>
        <w:t xml:space="preserve"> | DOA: 7/24/2024 | </w:t>
      </w:r>
      <w:proofErr w:type="spellStart"/>
      <w:r>
        <w:t>Skrishna</w:t>
      </w:r>
      <w:proofErr w:type="spellEnd"/>
      <w:r>
        <w:t xml:space="preserve"> | </w:t>
      </w:r>
    </w:p>
    <w:p w14:paraId="20ED6D36" w14:textId="77777777" w:rsidR="005A76F4" w:rsidRPr="002F3D2C" w:rsidRDefault="005A76F4" w:rsidP="005A76F4">
      <w:r w:rsidRPr="002F3D2C">
        <w:t>With President Joe Biden out of the 2024 presidential race, how soon will pollsters have a read on how Vice President Kamala Harris is faring against former President Donald Trump?</w:t>
      </w:r>
    </w:p>
    <w:p w14:paraId="4F836AD6" w14:textId="77777777" w:rsidR="005A76F4" w:rsidRPr="002F3D2C" w:rsidRDefault="005A76F4" w:rsidP="005A76F4">
      <w:r w:rsidRPr="002F3D2C">
        <w:t xml:space="preserve">As Harris looks to officially begin her campaign, questions about her presidential viability have long swirled about. </w:t>
      </w:r>
      <w:r w:rsidRPr="002F3D2C">
        <w:rPr>
          <w:b/>
          <w:bCs/>
          <w:highlight w:val="green"/>
          <w:u w:val="single"/>
        </w:rPr>
        <w:t>Early national</w:t>
      </w:r>
      <w:r w:rsidRPr="002F3D2C">
        <w:rPr>
          <w:b/>
          <w:bCs/>
          <w:u w:val="single"/>
        </w:rPr>
        <w:t xml:space="preserve"> </w:t>
      </w:r>
      <w:r w:rsidRPr="002F3D2C">
        <w:rPr>
          <w:b/>
          <w:bCs/>
          <w:highlight w:val="green"/>
          <w:u w:val="single"/>
        </w:rPr>
        <w:t>polling</w:t>
      </w:r>
      <w:r w:rsidRPr="002F3D2C">
        <w:rPr>
          <w:u w:val="single"/>
        </w:rPr>
        <w:t xml:space="preserve"> </w:t>
      </w:r>
      <w:r w:rsidRPr="002F3D2C">
        <w:rPr>
          <w:highlight w:val="green"/>
          <w:u w:val="single"/>
        </w:rPr>
        <w:t xml:space="preserve">suggests that </w:t>
      </w:r>
      <w:r w:rsidRPr="002F3D2C">
        <w:rPr>
          <w:rStyle w:val="StyleUnderline"/>
          <w:highlight w:val="green"/>
        </w:rPr>
        <w:t>Harris is trailing Trump</w:t>
      </w:r>
      <w:r w:rsidRPr="002F3D2C">
        <w:rPr>
          <w:b/>
          <w:bCs/>
          <w:u w:val="single"/>
        </w:rPr>
        <w:t xml:space="preserve">, </w:t>
      </w:r>
      <w:r w:rsidRPr="002F3D2C">
        <w:rPr>
          <w:u w:val="single"/>
        </w:rPr>
        <w:t>bu</w:t>
      </w:r>
      <w:r w:rsidRPr="002F3D2C">
        <w:rPr>
          <w:b/>
          <w:bCs/>
          <w:u w:val="single"/>
        </w:rPr>
        <w:t>t</w:t>
      </w:r>
      <w:r w:rsidRPr="002F3D2C">
        <w:rPr>
          <w:u w:val="single"/>
        </w:rPr>
        <w:t xml:space="preserve"> Northeastern University polling experts say that there should be good data on the presumptive Harris-Trump matchup by the end of the week</w:t>
      </w:r>
      <w:r w:rsidRPr="002F3D2C">
        <w:t xml:space="preserve"> — with the usual caveats.  </w:t>
      </w:r>
    </w:p>
    <w:p w14:paraId="7FA672BF" w14:textId="77777777" w:rsidR="005A76F4" w:rsidRPr="002F3D2C" w:rsidRDefault="005A76F4" w:rsidP="005A76F4">
      <w:pPr>
        <w:rPr>
          <w:u w:val="single"/>
        </w:rPr>
      </w:pPr>
      <w:r w:rsidRPr="002F3D2C">
        <w:t xml:space="preserve">That’s because for most pollsters — organizations that run, </w:t>
      </w:r>
      <w:r w:rsidRPr="002F3D2C">
        <w:rPr>
          <w:rStyle w:val="StyleUnderline"/>
        </w:rPr>
        <w:t>conduct and analyze public opinion polls</w:t>
      </w:r>
      <w:r w:rsidRPr="002F3D2C">
        <w:t xml:space="preserve">, </w:t>
      </w:r>
      <w:r w:rsidRPr="002F3D2C">
        <w:rPr>
          <w:rStyle w:val="StyleUnderline"/>
        </w:rPr>
        <w:t xml:space="preserve">usually through surveys and questionnaires </w:t>
      </w:r>
      <w:r w:rsidRPr="002F3D2C">
        <w:t xml:space="preserve">— </w:t>
      </w:r>
      <w:r w:rsidRPr="002F3D2C">
        <w:rPr>
          <w:highlight w:val="green"/>
          <w:u w:val="single"/>
        </w:rPr>
        <w:t>collecting data on Harris</w:t>
      </w:r>
      <w:r w:rsidRPr="002F3D2C">
        <w:rPr>
          <w:u w:val="single"/>
        </w:rPr>
        <w:t xml:space="preserve"> in a two-way analysis (Harris vs. Trump) </w:t>
      </w:r>
      <w:r w:rsidRPr="002F3D2C">
        <w:rPr>
          <w:highlight w:val="green"/>
          <w:u w:val="single"/>
        </w:rPr>
        <w:t xml:space="preserve">is a matter of simply </w:t>
      </w:r>
      <w:r w:rsidRPr="002F3D2C">
        <w:rPr>
          <w:b/>
          <w:bCs/>
          <w:highlight w:val="green"/>
          <w:u w:val="single"/>
        </w:rPr>
        <w:t>slotting her in place of Biden</w:t>
      </w:r>
      <w:r w:rsidRPr="002F3D2C">
        <w:rPr>
          <w:u w:val="single"/>
        </w:rPr>
        <w:t>, then tabulating the results.</w:t>
      </w:r>
    </w:p>
    <w:p w14:paraId="2F8D15E1" w14:textId="77777777" w:rsidR="005A76F4" w:rsidRPr="002F3D2C" w:rsidRDefault="005A76F4" w:rsidP="005A76F4">
      <w:pPr>
        <w:rPr>
          <w:rStyle w:val="StyleUnderline"/>
        </w:rPr>
      </w:pPr>
      <w:r w:rsidRPr="002F3D2C">
        <w:t>“And it’s not going to be very hard to swap in another name,” says Nick Beauchamp, associate professor of political science at Northeastern.</w:t>
      </w:r>
    </w:p>
    <w:p w14:paraId="528D2264" w14:textId="77777777" w:rsidR="005A76F4" w:rsidRPr="002F3D2C" w:rsidRDefault="005A76F4" w:rsidP="005A76F4">
      <w:r w:rsidRPr="002F3D2C">
        <w:rPr>
          <w:rStyle w:val="StyleUnderline"/>
          <w:highlight w:val="green"/>
        </w:rPr>
        <w:t>Not all polls</w:t>
      </w:r>
      <w:r w:rsidRPr="002F3D2C">
        <w:rPr>
          <w:rStyle w:val="StyleUnderline"/>
        </w:rPr>
        <w:t xml:space="preserve">ters were </w:t>
      </w:r>
      <w:r w:rsidRPr="002F3D2C">
        <w:rPr>
          <w:rStyle w:val="StyleUnderline"/>
          <w:highlight w:val="green"/>
        </w:rPr>
        <w:t>measuring</w:t>
      </w:r>
      <w:r w:rsidRPr="002F3D2C">
        <w:rPr>
          <w:rStyle w:val="StyleUnderline"/>
        </w:rPr>
        <w:t xml:space="preserve"> </w:t>
      </w:r>
      <w:r w:rsidRPr="002F3D2C">
        <w:rPr>
          <w:rStyle w:val="StyleUnderline"/>
          <w:highlight w:val="green"/>
        </w:rPr>
        <w:t>Harris’ chances</w:t>
      </w:r>
      <w:r w:rsidRPr="002F3D2C">
        <w:rPr>
          <w:rStyle w:val="StyleUnderline"/>
        </w:rPr>
        <w:t xml:space="preserve"> against Trump</w:t>
      </w:r>
      <w:r w:rsidRPr="002F3D2C">
        <w:t>, but many have been looking at her favorability ratings compared to Biden’s.</w:t>
      </w:r>
    </w:p>
    <w:p w14:paraId="0B6D4560" w14:textId="77777777" w:rsidR="005A76F4" w:rsidRPr="002F3D2C" w:rsidRDefault="005A76F4" w:rsidP="005A76F4">
      <w:pPr>
        <w:rPr>
          <w:rStyle w:val="StyleUnderline"/>
        </w:rPr>
      </w:pPr>
      <w:r w:rsidRPr="002F3D2C">
        <w:rPr>
          <w:u w:val="single"/>
        </w:rPr>
        <w:t xml:space="preserve">A Wall Street Journal </w:t>
      </w:r>
      <w:r w:rsidRPr="002F3D2C">
        <w:rPr>
          <w:highlight w:val="green"/>
          <w:u w:val="single"/>
        </w:rPr>
        <w:t>poll taken</w:t>
      </w:r>
      <w:r w:rsidRPr="002F3D2C">
        <w:rPr>
          <w:u w:val="single"/>
        </w:rPr>
        <w:t xml:space="preserve"> in the aftermath of Biden’s June 27 debate with Trump </w:t>
      </w:r>
      <w:r w:rsidRPr="002F3D2C">
        <w:rPr>
          <w:highlight w:val="green"/>
          <w:u w:val="single"/>
        </w:rPr>
        <w:t xml:space="preserve">found that </w:t>
      </w:r>
      <w:r w:rsidRPr="002F3D2C">
        <w:rPr>
          <w:b/>
          <w:bCs/>
          <w:highlight w:val="green"/>
          <w:u w:val="single"/>
        </w:rPr>
        <w:t>35%</w:t>
      </w:r>
      <w:r w:rsidRPr="002F3D2C">
        <w:rPr>
          <w:b/>
          <w:bCs/>
          <w:u w:val="single"/>
        </w:rPr>
        <w:t xml:space="preserve"> of voters</w:t>
      </w:r>
      <w:r w:rsidRPr="002F3D2C">
        <w:rPr>
          <w:u w:val="single"/>
        </w:rPr>
        <w:t xml:space="preserve"> </w:t>
      </w:r>
      <w:r w:rsidRPr="002F3D2C">
        <w:rPr>
          <w:highlight w:val="green"/>
          <w:u w:val="single"/>
        </w:rPr>
        <w:t>had a favorable</w:t>
      </w:r>
      <w:r w:rsidRPr="002F3D2C">
        <w:rPr>
          <w:u w:val="single"/>
        </w:rPr>
        <w:t xml:space="preserve"> </w:t>
      </w:r>
      <w:r w:rsidRPr="002F3D2C">
        <w:rPr>
          <w:highlight w:val="green"/>
          <w:u w:val="single"/>
        </w:rPr>
        <w:t>view of Harris</w:t>
      </w:r>
      <w:r w:rsidRPr="002F3D2C">
        <w:rPr>
          <w:u w:val="single"/>
        </w:rPr>
        <w:t xml:space="preserve"> as vice president, </w:t>
      </w:r>
      <w:r w:rsidRPr="002F3D2C">
        <w:rPr>
          <w:highlight w:val="green"/>
          <w:u w:val="single"/>
        </w:rPr>
        <w:t>compared to</w:t>
      </w:r>
      <w:r w:rsidRPr="002F3D2C">
        <w:rPr>
          <w:b/>
          <w:bCs/>
          <w:highlight w:val="green"/>
          <w:u w:val="single"/>
        </w:rPr>
        <w:t xml:space="preserve"> 58</w:t>
      </w:r>
      <w:r w:rsidRPr="002F3D2C">
        <w:rPr>
          <w:u w:val="single"/>
        </w:rPr>
        <w:t xml:space="preserve">% </w:t>
      </w:r>
      <w:r w:rsidRPr="002F3D2C">
        <w:rPr>
          <w:highlight w:val="green"/>
          <w:u w:val="single"/>
        </w:rPr>
        <w:t>of voters who did not</w:t>
      </w:r>
      <w:r w:rsidRPr="002F3D2C">
        <w:t xml:space="preserve">. A CBS-YouGov poll found Harris to be a slightly better pick than Biden in a theoretical matchup against Trump, </w:t>
      </w:r>
      <w:r w:rsidRPr="002F3D2C">
        <w:rPr>
          <w:rStyle w:val="StyleUnderline"/>
          <w:highlight w:val="green"/>
        </w:rPr>
        <w:t>trailing the former president by 3%</w:t>
      </w:r>
      <w:r w:rsidRPr="002F3D2C">
        <w:rPr>
          <w:rStyle w:val="StyleUnderline"/>
        </w:rPr>
        <w:t xml:space="preserve"> compared to Biden’s 5%. </w:t>
      </w:r>
    </w:p>
    <w:p w14:paraId="7A0B2EB1" w14:textId="77777777" w:rsidR="005A76F4" w:rsidRPr="002F3D2C" w:rsidRDefault="005A76F4" w:rsidP="005A76F4">
      <w:r w:rsidRPr="002F3D2C">
        <w:rPr>
          <w:u w:val="single"/>
        </w:rPr>
        <w:t xml:space="preserve">But as Harris’ platform begins to come online, </w:t>
      </w:r>
      <w:r w:rsidRPr="002F3D2C">
        <w:rPr>
          <w:b/>
          <w:bCs/>
          <w:highlight w:val="green"/>
          <w:u w:val="single"/>
        </w:rPr>
        <w:t xml:space="preserve">detailed looks at </w:t>
      </w:r>
      <w:r w:rsidRPr="002F3D2C">
        <w:rPr>
          <w:b/>
          <w:bCs/>
          <w:u w:val="single"/>
        </w:rPr>
        <w:t xml:space="preserve">how </w:t>
      </w:r>
      <w:r w:rsidRPr="002F3D2C">
        <w:rPr>
          <w:b/>
          <w:bCs/>
          <w:highlight w:val="green"/>
          <w:u w:val="single"/>
        </w:rPr>
        <w:t>her campaign</w:t>
      </w:r>
      <w:r w:rsidRPr="002F3D2C">
        <w:rPr>
          <w:u w:val="single"/>
        </w:rPr>
        <w:t xml:space="preserve"> </w:t>
      </w:r>
      <w:r w:rsidRPr="002F3D2C">
        <w:rPr>
          <w:highlight w:val="green"/>
          <w:u w:val="single"/>
        </w:rPr>
        <w:t>measures</w:t>
      </w:r>
      <w:r w:rsidRPr="002F3D2C">
        <w:rPr>
          <w:u w:val="single"/>
        </w:rPr>
        <w:t xml:space="preserve"> </w:t>
      </w:r>
      <w:r w:rsidRPr="002F3D2C">
        <w:rPr>
          <w:highlight w:val="green"/>
          <w:u w:val="single"/>
        </w:rPr>
        <w:t>up to Trump’s</w:t>
      </w:r>
      <w:r w:rsidRPr="002F3D2C">
        <w:rPr>
          <w:u w:val="single"/>
        </w:rPr>
        <w:t xml:space="preserve"> on the issues — such as </w:t>
      </w:r>
      <w:r w:rsidRPr="002F3D2C">
        <w:rPr>
          <w:b/>
          <w:bCs/>
          <w:u w:val="single"/>
        </w:rPr>
        <w:t>immigration, the economy</w:t>
      </w:r>
      <w:r w:rsidRPr="002F3D2C">
        <w:rPr>
          <w:u w:val="single"/>
        </w:rPr>
        <w:t xml:space="preserve"> and foreign policy — or among certain demographics could </w:t>
      </w:r>
      <w:r w:rsidRPr="002F3D2C">
        <w:rPr>
          <w:highlight w:val="green"/>
          <w:u w:val="single"/>
        </w:rPr>
        <w:t>take some time</w:t>
      </w:r>
      <w:r w:rsidRPr="002F3D2C">
        <w:t>. The same goes for internal pollsters, who conduct research on behalf of a campaign or political action committee. Such data is often kept private so as not to end up in the hands of the opposing campaign. </w:t>
      </w:r>
    </w:p>
    <w:p w14:paraId="1A0B2CB2" w14:textId="77777777" w:rsidR="005A76F4" w:rsidRPr="002F3D2C" w:rsidRDefault="005A76F4" w:rsidP="005A76F4">
      <w:r w:rsidRPr="002F3D2C">
        <w:t>Beauchamp says internal pollsters will “have to start from scratch.”</w:t>
      </w:r>
    </w:p>
    <w:p w14:paraId="39BE6DD3" w14:textId="77777777" w:rsidR="005A76F4" w:rsidRPr="002F3D2C" w:rsidRDefault="005A76F4" w:rsidP="005A76F4">
      <w:pPr>
        <w:rPr>
          <w:rStyle w:val="StyleUnderline"/>
        </w:rPr>
      </w:pPr>
      <w:r w:rsidRPr="002F3D2C">
        <w:t xml:space="preserve">“I think the big question for the pollsters — </w:t>
      </w:r>
      <w:r w:rsidRPr="002F3D2C">
        <w:rPr>
          <w:rStyle w:val="StyleUnderline"/>
        </w:rPr>
        <w:t>particularly for the internal pollsters who are doing messaging-testing</w:t>
      </w:r>
      <w:r w:rsidRPr="002F3D2C">
        <w:t xml:space="preserve">, </w:t>
      </w:r>
      <w:r w:rsidRPr="002F3D2C">
        <w:rPr>
          <w:rStyle w:val="StyleUnderline"/>
        </w:rPr>
        <w:t xml:space="preserve">not just candidate-testing </w:t>
      </w:r>
      <w:r w:rsidRPr="002F3D2C">
        <w:t>— is how do things shift given her different set of issues in the context of the two campaigns?” Beauchamp says.</w:t>
      </w:r>
    </w:p>
    <w:p w14:paraId="5988043A" w14:textId="77777777" w:rsidR="005A76F4" w:rsidRPr="002F3D2C" w:rsidRDefault="005A76F4" w:rsidP="005A76F4">
      <w:pPr>
        <w:rPr>
          <w:rStyle w:val="StyleUnderline"/>
        </w:rPr>
      </w:pPr>
      <w:r w:rsidRPr="002F3D2C">
        <w:rPr>
          <w:rStyle w:val="StyleUnderline"/>
        </w:rPr>
        <w:t>As individual pollsters pivot to the new reality</w:t>
      </w:r>
      <w:r w:rsidRPr="002F3D2C">
        <w:t xml:space="preserve">, polling aggregators, who gather </w:t>
      </w:r>
      <w:proofErr w:type="gramStart"/>
      <w:r w:rsidRPr="002F3D2C">
        <w:t>all of</w:t>
      </w:r>
      <w:proofErr w:type="gramEnd"/>
      <w:r w:rsidRPr="002F3D2C">
        <w:t xml:space="preserve"> the available polling data about the candidates into a cohesive readout, will have their work cut out for them, </w:t>
      </w:r>
      <w:r w:rsidRPr="002F3D2C">
        <w:rPr>
          <w:rStyle w:val="StyleUnderline"/>
        </w:rPr>
        <w:t>Beauchamp says. </w:t>
      </w:r>
    </w:p>
    <w:p w14:paraId="52171756" w14:textId="77777777" w:rsidR="005A76F4" w:rsidRPr="002F3D2C" w:rsidRDefault="005A76F4" w:rsidP="005A76F4">
      <w:pPr>
        <w:rPr>
          <w:rStyle w:val="StyleUnderline"/>
        </w:rPr>
      </w:pPr>
      <w:r w:rsidRPr="002F3D2C">
        <w:rPr>
          <w:rStyle w:val="StyleUnderline"/>
        </w:rPr>
        <w:t>“The aggregators</w:t>
      </w:r>
      <w:r w:rsidRPr="002F3D2C">
        <w:t>, particularly the ones with complicated models, are going to have a huge task of figuring out how to integrate these details,” Beauchamp says.</w:t>
      </w:r>
    </w:p>
    <w:p w14:paraId="5AE71828" w14:textId="77777777" w:rsidR="005A76F4" w:rsidRPr="002F3D2C" w:rsidRDefault="005A76F4" w:rsidP="005A76F4">
      <w:pPr>
        <w:rPr>
          <w:rStyle w:val="StyleUnderline"/>
        </w:rPr>
      </w:pPr>
      <w:r w:rsidRPr="002F3D2C">
        <w:rPr>
          <w:rStyle w:val="StyleUnderline"/>
        </w:rPr>
        <w:t xml:space="preserve">This week </w:t>
      </w:r>
      <w:r w:rsidRPr="002F3D2C">
        <w:t xml:space="preserve">(July 22-26) is likely to be one of the busiest polling weeks of the campaign season so far, says Northeastern polling expert David Lazer, a university distinguished professor of political science and computer sciences. Snap polls taken over the last several days might provide some insight into Harris’ chances, but Lazer says that, in general, </w:t>
      </w:r>
      <w:r w:rsidRPr="002F3D2C">
        <w:rPr>
          <w:rStyle w:val="StyleUnderline"/>
        </w:rPr>
        <w:t>“</w:t>
      </w:r>
      <w:r w:rsidRPr="002F3D2C">
        <w:rPr>
          <w:rStyle w:val="StyleUnderline"/>
          <w:highlight w:val="green"/>
        </w:rPr>
        <w:t>slower surveys</w:t>
      </w:r>
      <w:r w:rsidRPr="002F3D2C">
        <w:rPr>
          <w:rStyle w:val="StyleUnderline"/>
        </w:rPr>
        <w:t xml:space="preserve"> are probably </w:t>
      </w:r>
      <w:r w:rsidRPr="002F3D2C">
        <w:rPr>
          <w:rStyle w:val="StyleUnderline"/>
          <w:highlight w:val="green"/>
        </w:rPr>
        <w:t>somewhat higher quality</w:t>
      </w:r>
      <w:r w:rsidRPr="002F3D2C">
        <w:rPr>
          <w:rStyle w:val="StyleUnderline"/>
        </w:rPr>
        <w:t>.”</w:t>
      </w:r>
    </w:p>
    <w:p w14:paraId="6E968F2B" w14:textId="77777777" w:rsidR="005A76F4" w:rsidRPr="002F3D2C" w:rsidRDefault="005A76F4" w:rsidP="005A76F4">
      <w:pPr>
        <w:rPr>
          <w:rStyle w:val="StyleUnderline"/>
        </w:rPr>
      </w:pPr>
      <w:r w:rsidRPr="002F3D2C">
        <w:rPr>
          <w:rStyle w:val="StyleUnderline"/>
        </w:rPr>
        <w:t>“Of course</w:t>
      </w:r>
      <w:r w:rsidRPr="002F3D2C">
        <w:t>, what they don’t have is much of a time series going back in time, so we’ll see a lot of time series pictures starting late July on the race, maybe with a dotted line going back in time to portray the state of the race before the switch,” Lazer says.</w:t>
      </w:r>
    </w:p>
    <w:p w14:paraId="20FF6041" w14:textId="77777777" w:rsidR="005A76F4" w:rsidRPr="002F3D2C" w:rsidRDefault="005A76F4" w:rsidP="005A76F4">
      <w:pPr>
        <w:rPr>
          <w:rStyle w:val="StyleUnderline"/>
        </w:rPr>
      </w:pPr>
      <w:r w:rsidRPr="002F3D2C">
        <w:rPr>
          <w:rStyle w:val="StyleUnderline"/>
          <w:highlight w:val="green"/>
        </w:rPr>
        <w:t>With</w:t>
      </w:r>
      <w:r w:rsidRPr="002F3D2C">
        <w:rPr>
          <w:rStyle w:val="StyleUnderline"/>
        </w:rPr>
        <w:t xml:space="preserve"> Joe </w:t>
      </w:r>
      <w:r w:rsidRPr="002F3D2C">
        <w:rPr>
          <w:rStyle w:val="StyleUnderline"/>
          <w:highlight w:val="green"/>
        </w:rPr>
        <w:t>Biden</w:t>
      </w:r>
      <w:r w:rsidRPr="002F3D2C">
        <w:rPr>
          <w:rStyle w:val="StyleUnderline"/>
        </w:rPr>
        <w:t xml:space="preserve"> </w:t>
      </w:r>
      <w:r w:rsidRPr="002F3D2C">
        <w:rPr>
          <w:rStyle w:val="StyleUnderline"/>
          <w:highlight w:val="green"/>
        </w:rPr>
        <w:t>out</w:t>
      </w:r>
      <w:r w:rsidRPr="002F3D2C">
        <w:rPr>
          <w:rStyle w:val="StyleUnderline"/>
        </w:rPr>
        <w:t xml:space="preserve"> of the race, Kamala </w:t>
      </w:r>
      <w:r w:rsidRPr="002F3D2C">
        <w:rPr>
          <w:rStyle w:val="StyleUnderline"/>
          <w:highlight w:val="green"/>
        </w:rPr>
        <w:t>Harris’ path forward</w:t>
      </w:r>
      <w:r w:rsidRPr="002F3D2C">
        <w:rPr>
          <w:rStyle w:val="StyleUnderline"/>
        </w:rPr>
        <w:t xml:space="preserve"> ‘will </w:t>
      </w:r>
      <w:r w:rsidRPr="002F3D2C">
        <w:rPr>
          <w:rStyle w:val="StyleUnderline"/>
          <w:highlight w:val="green"/>
        </w:rPr>
        <w:t>not be easy</w:t>
      </w:r>
      <w:r w:rsidRPr="002F3D2C">
        <w:rPr>
          <w:rStyle w:val="StyleUnderline"/>
        </w:rPr>
        <w:t>,’ experts say</w:t>
      </w:r>
    </w:p>
    <w:p w14:paraId="001C6C5E" w14:textId="77777777" w:rsidR="005A76F4" w:rsidRPr="002F3D2C" w:rsidRDefault="005A76F4" w:rsidP="005A76F4">
      <w:r w:rsidRPr="002F3D2C">
        <w:rPr>
          <w:rStyle w:val="StyleUnderline"/>
        </w:rPr>
        <w:t>Beauchamp says that under ordinary circumstances</w:t>
      </w:r>
      <w:r w:rsidRPr="002F3D2C">
        <w:t>, polling operates on something of a short lag — 7 to 10 days — in which voters “process” a significant event, such as a candidate from a major political party exiting the race. Even so, he says all polling should be taken with a grain of salt.  </w:t>
      </w:r>
    </w:p>
    <w:p w14:paraId="5D7601F4" w14:textId="77777777" w:rsidR="005A76F4" w:rsidRDefault="005A76F4" w:rsidP="005A76F4">
      <w:pPr>
        <w:rPr>
          <w:u w:val="single"/>
        </w:rPr>
      </w:pPr>
      <w:r w:rsidRPr="002F3D2C">
        <w:t xml:space="preserve">In the case of Harris vs. Trump — and with a little more than 100 days until the election — </w:t>
      </w:r>
      <w:r w:rsidRPr="002F3D2C">
        <w:rPr>
          <w:highlight w:val="green"/>
          <w:u w:val="single"/>
        </w:rPr>
        <w:t>we may</w:t>
      </w:r>
      <w:r w:rsidRPr="002F3D2C">
        <w:rPr>
          <w:u w:val="single"/>
        </w:rPr>
        <w:t xml:space="preserve"> </w:t>
      </w:r>
      <w:r w:rsidRPr="002F3D2C">
        <w:rPr>
          <w:b/>
          <w:bCs/>
          <w:highlight w:val="green"/>
          <w:u w:val="single"/>
        </w:rPr>
        <w:t>never</w:t>
      </w:r>
      <w:r w:rsidRPr="002F3D2C">
        <w:rPr>
          <w:b/>
          <w:bCs/>
          <w:u w:val="single"/>
        </w:rPr>
        <w:t xml:space="preserve"> </w:t>
      </w:r>
      <w:r w:rsidRPr="002F3D2C">
        <w:rPr>
          <w:b/>
          <w:bCs/>
          <w:highlight w:val="green"/>
          <w:u w:val="single"/>
        </w:rPr>
        <w:t>get</w:t>
      </w:r>
      <w:r w:rsidRPr="002F3D2C">
        <w:rPr>
          <w:b/>
          <w:bCs/>
          <w:u w:val="single"/>
        </w:rPr>
        <w:t xml:space="preserve"> a “</w:t>
      </w:r>
      <w:r w:rsidRPr="002F3D2C">
        <w:rPr>
          <w:b/>
          <w:bCs/>
          <w:highlight w:val="green"/>
          <w:u w:val="single"/>
        </w:rPr>
        <w:t>clean picture</w:t>
      </w:r>
      <w:r w:rsidRPr="002F3D2C">
        <w:rPr>
          <w:u w:val="single"/>
        </w:rPr>
        <w:t>” of how well either candidate is faring against the other. </w:t>
      </w:r>
    </w:p>
    <w:p w14:paraId="1335C323" w14:textId="77777777" w:rsidR="005A76F4" w:rsidRDefault="005A76F4" w:rsidP="005A76F4">
      <w:pPr>
        <w:pStyle w:val="Heading3"/>
      </w:pPr>
      <w:r>
        <w:t>UQ---Biden Albatross</w:t>
      </w:r>
    </w:p>
    <w:p w14:paraId="108BE13F" w14:textId="77777777" w:rsidR="005A76F4" w:rsidRDefault="005A76F4" w:rsidP="005A76F4">
      <w:pPr>
        <w:pStyle w:val="Heading4"/>
      </w:pPr>
      <w:r>
        <w:t>She can’t beat Trump – Biden won’t help her</w:t>
      </w:r>
    </w:p>
    <w:p w14:paraId="614CE4F5" w14:textId="77777777" w:rsidR="005A76F4" w:rsidRPr="0074533B" w:rsidRDefault="005A76F4" w:rsidP="005A76F4">
      <w:r w:rsidRPr="0074533B">
        <w:t xml:space="preserve">Cameron </w:t>
      </w:r>
      <w:r w:rsidRPr="00A75076">
        <w:rPr>
          <w:rStyle w:val="Style13ptBold"/>
        </w:rPr>
        <w:t>Smith 7-22</w:t>
      </w:r>
      <w:r w:rsidRPr="0074533B">
        <w:t>-24</w:t>
      </w:r>
    </w:p>
    <w:p w14:paraId="5DF8783F" w14:textId="77777777" w:rsidR="005A76F4" w:rsidRPr="0074533B" w:rsidRDefault="005A76F4" w:rsidP="005A76F4">
      <w:r w:rsidRPr="0074533B">
        <w:t xml:space="preserve"> {“ Kamala Harris is the best Democrats can do? Looks like they don't want to beat Trump,”} Cameron Smith (recovering political attorney who worked for conservative Republicans.). The Tennessean Published July 22, 2024, Accessed July 24, 2024. https://www.tennessean.com/story/opinion/columnists/2024/07/22/kamala-harris-biden-trump-presidential-election/74498358007/-- AK</w:t>
      </w:r>
    </w:p>
    <w:p w14:paraId="202A02A6" w14:textId="77777777" w:rsidR="005A76F4" w:rsidRPr="002C683F" w:rsidRDefault="005A76F4" w:rsidP="005A76F4">
      <w:pPr>
        <w:rPr>
          <w:sz w:val="16"/>
        </w:rPr>
      </w:pPr>
      <w:r w:rsidRPr="002C683F">
        <w:rPr>
          <w:sz w:val="16"/>
        </w:rPr>
        <w:t>The future of the Democratic Party is now unburdened by what has been. Nevertheless, President Joe Biden doesn’t deserve our praise. He is not a hero. Exiting the presidential race via an unceremonious social media post is the final nail in the coffin of a campaign that should never have begun. If this is how Democrats fight against perceived threats to America, they don’t deserve to win.</w:t>
      </w:r>
    </w:p>
    <w:p w14:paraId="06B45427" w14:textId="77777777" w:rsidR="005A76F4" w:rsidRPr="002C683F" w:rsidRDefault="005A76F4" w:rsidP="005A76F4">
      <w:pPr>
        <w:rPr>
          <w:sz w:val="16"/>
        </w:rPr>
      </w:pPr>
    </w:p>
    <w:p w14:paraId="4F0D1856" w14:textId="77777777" w:rsidR="005A76F4" w:rsidRPr="002C683F" w:rsidRDefault="005A76F4" w:rsidP="005A76F4">
      <w:pPr>
        <w:rPr>
          <w:sz w:val="16"/>
        </w:rPr>
      </w:pPr>
      <w:r w:rsidRPr="002C683F">
        <w:rPr>
          <w:sz w:val="16"/>
        </w:rPr>
        <w:t>For the sake of argument, let’s stipulate that Democrats are correct about former President Donald Trump. He’s a liar, criminal and aspiring authoritarian manipulating the American people into terminating the Constitution and consequently the entire republic. Rather than argue the point, add whatever alarmist language makes Trump as frightening as possible.</w:t>
      </w:r>
    </w:p>
    <w:p w14:paraId="446B6F9D" w14:textId="77777777" w:rsidR="005A76F4" w:rsidRPr="002C683F" w:rsidRDefault="005A76F4" w:rsidP="005A76F4">
      <w:pPr>
        <w:rPr>
          <w:sz w:val="16"/>
        </w:rPr>
      </w:pPr>
      <w:r w:rsidRPr="002C683F">
        <w:rPr>
          <w:sz w:val="16"/>
        </w:rPr>
        <w:t>Democrats, focused on beating back such a ghastly future, chose not one but two of the least popular politicians in American history to address the menacing Trump. Neither Biden nor Vice President Kamala Harris has enjoyed a net positive approval polling average for more than two years.</w:t>
      </w:r>
    </w:p>
    <w:p w14:paraId="68A5A1BD" w14:textId="77777777" w:rsidR="005A76F4" w:rsidRPr="002C683F" w:rsidRDefault="005A76F4" w:rsidP="005A76F4">
      <w:pPr>
        <w:rPr>
          <w:sz w:val="16"/>
        </w:rPr>
      </w:pPr>
    </w:p>
    <w:p w14:paraId="353AC958" w14:textId="77777777" w:rsidR="005A76F4" w:rsidRPr="004E5F29" w:rsidRDefault="005A76F4" w:rsidP="005A76F4">
      <w:pPr>
        <w:rPr>
          <w:u w:val="single"/>
        </w:rPr>
      </w:pPr>
      <w:r w:rsidRPr="004E5F29">
        <w:rPr>
          <w:u w:val="single"/>
        </w:rPr>
        <w:t xml:space="preserve">And that’s with </w:t>
      </w:r>
      <w:r w:rsidRPr="004E5F29">
        <w:rPr>
          <w:highlight w:val="green"/>
          <w:u w:val="single"/>
        </w:rPr>
        <w:t>Biden’s inner circle</w:t>
      </w:r>
      <w:r w:rsidRPr="004E5F29">
        <w:rPr>
          <w:u w:val="single"/>
        </w:rPr>
        <w:t xml:space="preserve"> actively </w:t>
      </w:r>
      <w:r w:rsidRPr="004E5F29">
        <w:rPr>
          <w:highlight w:val="green"/>
          <w:u w:val="single"/>
        </w:rPr>
        <w:t>hiding his physical and mental decline</w:t>
      </w:r>
      <w:r w:rsidRPr="004E5F29">
        <w:rPr>
          <w:u w:val="single"/>
        </w:rPr>
        <w:t>.</w:t>
      </w:r>
    </w:p>
    <w:p w14:paraId="2B4B0E36" w14:textId="77777777" w:rsidR="005A76F4" w:rsidRPr="002C683F" w:rsidRDefault="005A76F4" w:rsidP="005A76F4">
      <w:pPr>
        <w:rPr>
          <w:sz w:val="16"/>
        </w:rPr>
      </w:pPr>
      <w:r w:rsidRPr="004E5F29">
        <w:rPr>
          <w:highlight w:val="green"/>
          <w:u w:val="single"/>
        </w:rPr>
        <w:t>After the</w:t>
      </w:r>
      <w:r w:rsidRPr="004E5F29">
        <w:rPr>
          <w:u w:val="single"/>
        </w:rPr>
        <w:t xml:space="preserve"> June 27, 2024</w:t>
      </w:r>
      <w:r w:rsidRPr="004E5F29">
        <w:rPr>
          <w:highlight w:val="green"/>
          <w:u w:val="single"/>
        </w:rPr>
        <w:t>, presidential debate</w:t>
      </w:r>
      <w:r w:rsidRPr="004E5F29">
        <w:rPr>
          <w:u w:val="single"/>
        </w:rPr>
        <w:t xml:space="preserve">, </w:t>
      </w:r>
      <w:r w:rsidRPr="004E5F29">
        <w:rPr>
          <w:highlight w:val="green"/>
          <w:u w:val="single"/>
        </w:rPr>
        <w:t>Democrats</w:t>
      </w:r>
      <w:r w:rsidRPr="004E5F29">
        <w:rPr>
          <w:u w:val="single"/>
        </w:rPr>
        <w:t xml:space="preserve"> across the nation </w:t>
      </w:r>
      <w:r w:rsidRPr="004E5F29">
        <w:rPr>
          <w:highlight w:val="green"/>
          <w:u w:val="single"/>
        </w:rPr>
        <w:t>were shocked</w:t>
      </w:r>
      <w:r w:rsidRPr="004E5F29">
        <w:rPr>
          <w:u w:val="single"/>
        </w:rPr>
        <w:t xml:space="preserve"> to find Biden so diminished </w:t>
      </w:r>
      <w:r w:rsidRPr="004E5F29">
        <w:rPr>
          <w:highlight w:val="green"/>
          <w:u w:val="single"/>
        </w:rPr>
        <w:t>that he couldn’t defend his policies against Trump</w:t>
      </w:r>
      <w:r w:rsidRPr="004E5F29">
        <w:rPr>
          <w:u w:val="single"/>
        </w:rPr>
        <w:t>. Biden was the rhetorical equivalent of a knocked out mixed martial arts fighter continuing to be punished by his opponent. Sadly, there was no referee to stop the match.</w:t>
      </w:r>
    </w:p>
    <w:p w14:paraId="796CEDE7" w14:textId="77777777" w:rsidR="005A76F4" w:rsidRPr="002C683F" w:rsidRDefault="005A76F4" w:rsidP="005A76F4">
      <w:pPr>
        <w:rPr>
          <w:sz w:val="16"/>
        </w:rPr>
      </w:pPr>
      <w:r w:rsidRPr="002C683F">
        <w:rPr>
          <w:sz w:val="16"/>
        </w:rPr>
        <w:t>Biden’s attempts to prove his mettle only confirmed his waning vigor and competency.</w:t>
      </w:r>
    </w:p>
    <w:p w14:paraId="62EFB146" w14:textId="77777777" w:rsidR="005A76F4" w:rsidRPr="002C683F" w:rsidRDefault="005A76F4" w:rsidP="005A76F4">
      <w:pPr>
        <w:rPr>
          <w:sz w:val="16"/>
        </w:rPr>
      </w:pPr>
    </w:p>
    <w:p w14:paraId="2070BC19" w14:textId="77777777" w:rsidR="005A76F4" w:rsidRPr="004E12EA" w:rsidRDefault="005A76F4" w:rsidP="005A76F4">
      <w:pPr>
        <w:rPr>
          <w:u w:val="single"/>
        </w:rPr>
      </w:pPr>
      <w:r w:rsidRPr="002C683F">
        <w:rPr>
          <w:sz w:val="16"/>
        </w:rPr>
        <w:t xml:space="preserve">I have as much sympathy for Democrats surprised by Biden’s capacity as I do for evangelical voters upset that Trump has abandoned them on federal abortion policy and other social issues. Both </w:t>
      </w:r>
      <w:r w:rsidRPr="004E12EA">
        <w:rPr>
          <w:u w:val="single"/>
        </w:rPr>
        <w:t>groups wanted to believe their candidate was something he was not, so they ignored their own eyes and ears at their own peril.</w:t>
      </w:r>
    </w:p>
    <w:p w14:paraId="1FECD39D" w14:textId="77777777" w:rsidR="005A76F4" w:rsidRPr="002C683F" w:rsidRDefault="005A76F4" w:rsidP="005A76F4">
      <w:pPr>
        <w:rPr>
          <w:sz w:val="16"/>
        </w:rPr>
      </w:pPr>
      <w:r w:rsidRPr="002C683F">
        <w:rPr>
          <w:sz w:val="16"/>
        </w:rPr>
        <w:t xml:space="preserve">Stop telling Americans to </w:t>
      </w:r>
      <w:proofErr w:type="spellStart"/>
      <w:r w:rsidRPr="002C683F">
        <w:rPr>
          <w:sz w:val="16"/>
        </w:rPr>
        <w:t>tonedown</w:t>
      </w:r>
      <w:proofErr w:type="spellEnd"/>
      <w:r w:rsidRPr="002C683F">
        <w:rPr>
          <w:sz w:val="16"/>
        </w:rPr>
        <w:t xml:space="preserve"> their rhetoric. Silence equals death to our republic</w:t>
      </w:r>
    </w:p>
    <w:p w14:paraId="5B7F0147" w14:textId="77777777" w:rsidR="005A76F4" w:rsidRPr="002C683F" w:rsidRDefault="005A76F4" w:rsidP="005A76F4">
      <w:pPr>
        <w:rPr>
          <w:sz w:val="16"/>
        </w:rPr>
      </w:pPr>
    </w:p>
    <w:p w14:paraId="3260F96E" w14:textId="77777777" w:rsidR="005A76F4" w:rsidRPr="002C683F" w:rsidRDefault="005A76F4" w:rsidP="005A76F4">
      <w:pPr>
        <w:rPr>
          <w:sz w:val="16"/>
        </w:rPr>
      </w:pPr>
      <w:r w:rsidRPr="004169E3">
        <w:rPr>
          <w:highlight w:val="green"/>
          <w:u w:val="single"/>
        </w:rPr>
        <w:t xml:space="preserve">Biden exits the race with the </w:t>
      </w:r>
      <w:r w:rsidRPr="003819C7">
        <w:rPr>
          <w:b/>
          <w:bCs/>
          <w:highlight w:val="green"/>
          <w:u w:val="single"/>
          <w:bdr w:val="single" w:sz="4" w:space="0" w:color="auto"/>
        </w:rPr>
        <w:t>lowest</w:t>
      </w:r>
      <w:r w:rsidRPr="004169E3">
        <w:rPr>
          <w:highlight w:val="green"/>
          <w:u w:val="single"/>
        </w:rPr>
        <w:t xml:space="preserve"> favorability rating of any Dem</w:t>
      </w:r>
      <w:r w:rsidRPr="004E12EA">
        <w:rPr>
          <w:u w:val="single"/>
        </w:rPr>
        <w:t xml:space="preserve">ocrat heading into an election </w:t>
      </w:r>
      <w:r w:rsidRPr="004169E3">
        <w:rPr>
          <w:highlight w:val="green"/>
          <w:u w:val="single"/>
        </w:rPr>
        <w:t>since 1980</w:t>
      </w:r>
      <w:r w:rsidRPr="004E12EA">
        <w:rPr>
          <w:u w:val="single"/>
        </w:rPr>
        <w:t>,</w:t>
      </w:r>
      <w:r w:rsidRPr="002C683F">
        <w:rPr>
          <w:sz w:val="16"/>
        </w:rPr>
        <w:t xml:space="preserve"> and the second lowest behind Trump in 2016.</w:t>
      </w:r>
    </w:p>
    <w:p w14:paraId="4D4DB55F" w14:textId="77777777" w:rsidR="005A76F4" w:rsidRPr="002C683F" w:rsidRDefault="005A76F4" w:rsidP="005A76F4">
      <w:pPr>
        <w:rPr>
          <w:sz w:val="16"/>
        </w:rPr>
      </w:pPr>
      <w:r w:rsidRPr="002C683F">
        <w:rPr>
          <w:sz w:val="16"/>
        </w:rPr>
        <w:t xml:space="preserve">The hilarious part is that Trump isn’t exactly a political juggernaut. </w:t>
      </w:r>
      <w:proofErr w:type="gramStart"/>
      <w:r w:rsidRPr="002C683F">
        <w:rPr>
          <w:sz w:val="16"/>
        </w:rPr>
        <w:t>Similar to</w:t>
      </w:r>
      <w:proofErr w:type="gramEnd"/>
      <w:r w:rsidRPr="002C683F">
        <w:rPr>
          <w:sz w:val="16"/>
        </w:rPr>
        <w:t xml:space="preserve"> Biden, he also hasn’t had a net positive favorability polling average for more than two years. All Democrats </w:t>
      </w:r>
      <w:proofErr w:type="gramStart"/>
      <w:r w:rsidRPr="002C683F">
        <w:rPr>
          <w:sz w:val="16"/>
        </w:rPr>
        <w:t>have to</w:t>
      </w:r>
      <w:proofErr w:type="gramEnd"/>
      <w:r w:rsidRPr="002C683F">
        <w:rPr>
          <w:sz w:val="16"/>
        </w:rPr>
        <w:t xml:space="preserve"> do is find a reasonable candidate who is young, energetic and well-liked. </w:t>
      </w:r>
      <w:proofErr w:type="gramStart"/>
      <w:r w:rsidRPr="002C683F">
        <w:rPr>
          <w:sz w:val="16"/>
        </w:rPr>
        <w:t>So</w:t>
      </w:r>
      <w:proofErr w:type="gramEnd"/>
      <w:r w:rsidRPr="002C683F">
        <w:rPr>
          <w:sz w:val="16"/>
        </w:rPr>
        <w:t xml:space="preserve"> what’s the Democratic pitch to swing voters necessary to defeat the Dark Lord?</w:t>
      </w:r>
    </w:p>
    <w:p w14:paraId="3933D122" w14:textId="77777777" w:rsidR="005A76F4" w:rsidRPr="002C683F" w:rsidRDefault="005A76F4" w:rsidP="005A76F4">
      <w:pPr>
        <w:rPr>
          <w:sz w:val="16"/>
        </w:rPr>
      </w:pPr>
    </w:p>
    <w:p w14:paraId="13EAD41B" w14:textId="77777777" w:rsidR="005A76F4" w:rsidRPr="002C683F" w:rsidRDefault="005A76F4" w:rsidP="005A76F4">
      <w:pPr>
        <w:rPr>
          <w:sz w:val="16"/>
        </w:rPr>
      </w:pPr>
      <w:r w:rsidRPr="002C683F">
        <w:rPr>
          <w:sz w:val="16"/>
        </w:rPr>
        <w:t>“Do not come. Do not come.”</w:t>
      </w:r>
    </w:p>
    <w:p w14:paraId="32D7BF9D" w14:textId="77777777" w:rsidR="005A76F4" w:rsidRPr="002C683F" w:rsidRDefault="005A76F4" w:rsidP="005A76F4">
      <w:pPr>
        <w:rPr>
          <w:sz w:val="16"/>
        </w:rPr>
      </w:pPr>
    </w:p>
    <w:p w14:paraId="19DEBF88" w14:textId="77777777" w:rsidR="005A76F4" w:rsidRPr="003819C7" w:rsidRDefault="005A76F4" w:rsidP="005A76F4">
      <w:pPr>
        <w:rPr>
          <w:u w:val="single"/>
        </w:rPr>
      </w:pPr>
      <w:r w:rsidRPr="003819C7">
        <w:rPr>
          <w:u w:val="single"/>
        </w:rPr>
        <w:t xml:space="preserve">Those words from border czar Harris represent the </w:t>
      </w:r>
      <w:proofErr w:type="gramStart"/>
      <w:r w:rsidRPr="003819C7">
        <w:rPr>
          <w:u w:val="single"/>
        </w:rPr>
        <w:t>high water</w:t>
      </w:r>
      <w:proofErr w:type="gramEnd"/>
      <w:r w:rsidRPr="003819C7">
        <w:rPr>
          <w:u w:val="single"/>
        </w:rPr>
        <w:t xml:space="preserve"> mark of her efforts to address America’s immigration challenges. They might as well be a Democratic message to voters who aren’t impressed by what Trump has to offer. For much of her term as vice president, </w:t>
      </w:r>
      <w:r w:rsidRPr="003819C7">
        <w:rPr>
          <w:highlight w:val="green"/>
          <w:u w:val="single"/>
        </w:rPr>
        <w:t xml:space="preserve">Harris has somehow managed to earn a job approval rating </w:t>
      </w:r>
      <w:r w:rsidRPr="003819C7">
        <w:rPr>
          <w:b/>
          <w:bCs/>
          <w:highlight w:val="green"/>
          <w:u w:val="single"/>
          <w:bdr w:val="single" w:sz="4" w:space="0" w:color="auto"/>
        </w:rPr>
        <w:t>lower than Biden.</w:t>
      </w:r>
    </w:p>
    <w:p w14:paraId="1166818D" w14:textId="77777777" w:rsidR="005A76F4" w:rsidRPr="002C683F" w:rsidRDefault="005A76F4" w:rsidP="005A76F4">
      <w:pPr>
        <w:rPr>
          <w:sz w:val="16"/>
        </w:rPr>
      </w:pPr>
      <w:r w:rsidRPr="002C683F">
        <w:rPr>
          <w:sz w:val="16"/>
        </w:rPr>
        <w:t>When facing an existential threat to America, Democrats are prepared to rally around a politician less popular than Biden because it is the path of least resistance this close to the election. How … inspiring.</w:t>
      </w:r>
    </w:p>
    <w:p w14:paraId="2484BA18" w14:textId="77777777" w:rsidR="005A76F4" w:rsidRPr="002C683F" w:rsidRDefault="005A76F4" w:rsidP="005A76F4">
      <w:pPr>
        <w:rPr>
          <w:sz w:val="16"/>
        </w:rPr>
      </w:pPr>
    </w:p>
    <w:p w14:paraId="12E3E338" w14:textId="77777777" w:rsidR="005A76F4" w:rsidRPr="002C683F" w:rsidRDefault="005A76F4" w:rsidP="005A76F4">
      <w:pPr>
        <w:rPr>
          <w:sz w:val="16"/>
        </w:rPr>
      </w:pPr>
      <w:r w:rsidRPr="002C683F">
        <w:rPr>
          <w:sz w:val="16"/>
        </w:rPr>
        <w:t xml:space="preserve">Over the next few weeks, left-leaning media will wow America with the historic nature of Harris’s candidacy. We’ll be asked to reimagine her </w:t>
      </w:r>
      <w:proofErr w:type="gramStart"/>
      <w:r w:rsidRPr="002C683F">
        <w:rPr>
          <w:sz w:val="16"/>
        </w:rPr>
        <w:t>vice presidential</w:t>
      </w:r>
      <w:proofErr w:type="gramEnd"/>
      <w:r w:rsidRPr="002C683F">
        <w:rPr>
          <w:sz w:val="16"/>
        </w:rPr>
        <w:t xml:space="preserve"> track record as the best she could do in Biden’s shadow. The Democratic elite have already begun to present her as crossing Biden’s bridge to a Democratic future.</w:t>
      </w:r>
    </w:p>
    <w:p w14:paraId="4B908D2C" w14:textId="77777777" w:rsidR="005A76F4" w:rsidRPr="002C683F" w:rsidRDefault="005A76F4" w:rsidP="005A76F4">
      <w:pPr>
        <w:rPr>
          <w:sz w:val="16"/>
        </w:rPr>
      </w:pPr>
      <w:r w:rsidRPr="00B44617">
        <w:rPr>
          <w:u w:val="single"/>
        </w:rPr>
        <w:t xml:space="preserve">The major problem is that </w:t>
      </w:r>
      <w:r w:rsidRPr="00B44617">
        <w:rPr>
          <w:highlight w:val="green"/>
          <w:u w:val="single"/>
        </w:rPr>
        <w:t>Democrats didn’t want her to be their nominee in 2020. Harris’s campaign couldn’t even make it to the first primary.</w:t>
      </w:r>
      <w:r w:rsidRPr="00B44617">
        <w:rPr>
          <w:u w:val="single"/>
        </w:rPr>
        <w:t xml:space="preserve"> Even liberal voters weren’t interested. </w:t>
      </w:r>
      <w:r w:rsidRPr="002C683F">
        <w:rPr>
          <w:sz w:val="16"/>
        </w:rPr>
        <w:t xml:space="preserve">Worry not. The pundit class is already clarifying that the greatest reasons for her failure were </w:t>
      </w:r>
      <w:proofErr w:type="gramStart"/>
      <w:r w:rsidRPr="002C683F">
        <w:rPr>
          <w:sz w:val="16"/>
        </w:rPr>
        <w:t>actually funding</w:t>
      </w:r>
      <w:proofErr w:type="gramEnd"/>
      <w:r w:rsidRPr="002C683F">
        <w:rPr>
          <w:sz w:val="16"/>
        </w:rPr>
        <w:t xml:space="preserve"> and an inexperienced campaign. Inheriting Biden’s political infrastructure should indeed make all the difference if voters are also willing to ignore Harris as a terrible candidate whose rambling, winding stump speeches can’t be excused by age.</w:t>
      </w:r>
    </w:p>
    <w:p w14:paraId="0384A2CF" w14:textId="77777777" w:rsidR="005A76F4" w:rsidRPr="002C683F" w:rsidRDefault="005A76F4" w:rsidP="005A76F4">
      <w:pPr>
        <w:rPr>
          <w:sz w:val="16"/>
        </w:rPr>
      </w:pPr>
    </w:p>
    <w:p w14:paraId="1266A02A" w14:textId="77777777" w:rsidR="005A76F4" w:rsidRPr="002C683F" w:rsidRDefault="005A76F4" w:rsidP="005A76F4">
      <w:pPr>
        <w:rPr>
          <w:sz w:val="16"/>
        </w:rPr>
      </w:pPr>
      <w:r w:rsidRPr="002C683F">
        <w:rPr>
          <w:sz w:val="16"/>
        </w:rPr>
        <w:t>Democrats are repackaging a version of Hillary Clinton in 2016</w:t>
      </w:r>
    </w:p>
    <w:p w14:paraId="061B313F" w14:textId="77777777" w:rsidR="005A76F4" w:rsidRPr="002C683F" w:rsidRDefault="005A76F4" w:rsidP="005A76F4">
      <w:pPr>
        <w:rPr>
          <w:sz w:val="16"/>
        </w:rPr>
      </w:pPr>
    </w:p>
    <w:p w14:paraId="5C3CE406" w14:textId="77777777" w:rsidR="005A76F4" w:rsidRPr="002C683F" w:rsidRDefault="005A76F4" w:rsidP="005A76F4">
      <w:pPr>
        <w:rPr>
          <w:sz w:val="16"/>
        </w:rPr>
      </w:pPr>
      <w:r w:rsidRPr="002C683F">
        <w:rPr>
          <w:sz w:val="16"/>
        </w:rPr>
        <w:t>Now, party luminaries ask Democratic delegates to choose Harris over more competitive candidates like Pennsylvania Governor Josh Shapiro and even independent Senator Joe Manchin who caucuses with Democrats in the Senate. Former first lady Michelle Obama would wipe the electoral floor with Trump, but she’s repeatedly noted that she’s not interested in the job.</w:t>
      </w:r>
    </w:p>
    <w:p w14:paraId="2704A57B" w14:textId="77777777" w:rsidR="005A76F4" w:rsidRPr="002C683F" w:rsidRDefault="005A76F4" w:rsidP="005A76F4">
      <w:pPr>
        <w:rPr>
          <w:sz w:val="16"/>
        </w:rPr>
      </w:pPr>
    </w:p>
    <w:p w14:paraId="784D175A" w14:textId="77777777" w:rsidR="005A76F4" w:rsidRPr="002B110D" w:rsidRDefault="005A76F4" w:rsidP="005A76F4">
      <w:pPr>
        <w:rPr>
          <w:u w:val="single"/>
        </w:rPr>
      </w:pPr>
      <w:r w:rsidRPr="002C683F">
        <w:rPr>
          <w:sz w:val="16"/>
        </w:rPr>
        <w:t>Democrats can beat Trump with a somewhat popular candidate who possesses full mental and physical faculties. This shouldn’t be a tough bar to clear. Hillary Clinton failed to meet that bar. Between inflation, immigration and foreign wars, B</w:t>
      </w:r>
      <w:r w:rsidRPr="002B110D">
        <w:rPr>
          <w:u w:val="single"/>
        </w:rPr>
        <w:t>iden’s second campaign faltered before we learned of his infirmities. Now, Democrats seem poised to choose a  “more historic” version of Clinton who is every bit as unpopular.</w:t>
      </w:r>
    </w:p>
    <w:p w14:paraId="4085D653" w14:textId="77777777" w:rsidR="005A76F4" w:rsidRPr="002C683F" w:rsidRDefault="005A76F4" w:rsidP="005A76F4">
      <w:pPr>
        <w:rPr>
          <w:sz w:val="16"/>
        </w:rPr>
      </w:pPr>
      <w:r w:rsidRPr="002C683F">
        <w:rPr>
          <w:sz w:val="16"/>
        </w:rPr>
        <w:t>I’ve roundly criticized Republicans for selecting the only candidate in the presidential primary field who already lost to Biden, but Democrats clearly aren’t doing any better. The same folks who lied to voters about Biden’s condition now hope to coronate Harris as his heir apparent.</w:t>
      </w:r>
    </w:p>
    <w:p w14:paraId="697C0717" w14:textId="77777777" w:rsidR="005A76F4" w:rsidRPr="00E27F83" w:rsidRDefault="005A76F4" w:rsidP="005A76F4">
      <w:pPr>
        <w:rPr>
          <w:u w:val="single"/>
        </w:rPr>
      </w:pPr>
      <w:r w:rsidRPr="00E27F83">
        <w:rPr>
          <w:highlight w:val="green"/>
          <w:u w:val="single"/>
        </w:rPr>
        <w:t>Trump</w:t>
      </w:r>
      <w:r w:rsidRPr="00E27F83">
        <w:rPr>
          <w:u w:val="single"/>
        </w:rPr>
        <w:t xml:space="preserve"> has the </w:t>
      </w:r>
      <w:r w:rsidRPr="00E27F83">
        <w:rPr>
          <w:highlight w:val="green"/>
          <w:u w:val="single"/>
        </w:rPr>
        <w:t>lead heading into the</w:t>
      </w:r>
      <w:r w:rsidRPr="00E27F83">
        <w:rPr>
          <w:u w:val="single"/>
        </w:rPr>
        <w:t xml:space="preserve"> general </w:t>
      </w:r>
      <w:r w:rsidRPr="00E27F83">
        <w:rPr>
          <w:highlight w:val="green"/>
          <w:u w:val="single"/>
        </w:rPr>
        <w:t>election</w:t>
      </w:r>
      <w:r w:rsidRPr="00E27F83">
        <w:rPr>
          <w:u w:val="single"/>
        </w:rPr>
        <w:t xml:space="preserve">, and the </w:t>
      </w:r>
      <w:r w:rsidRPr="00E27F83">
        <w:rPr>
          <w:highlight w:val="green"/>
          <w:u w:val="single"/>
        </w:rPr>
        <w:t>continued bonfire of liberal vanities will only fuel his campaign</w:t>
      </w:r>
      <w:r w:rsidRPr="00E27F83">
        <w:rPr>
          <w:u w:val="single"/>
        </w:rPr>
        <w:t>. If delegates continue to follow Biden’s preferred path in Harris, they truly aren’t as concerned about Trump’s return as they claim.</w:t>
      </w:r>
    </w:p>
    <w:p w14:paraId="5628EE7F" w14:textId="77777777" w:rsidR="005A76F4" w:rsidRPr="0074533B" w:rsidRDefault="005A76F4" w:rsidP="005A76F4"/>
    <w:p w14:paraId="7B52629D" w14:textId="77777777" w:rsidR="005A76F4" w:rsidRDefault="005A76F4" w:rsidP="005A76F4">
      <w:pPr>
        <w:pStyle w:val="Heading3"/>
      </w:pPr>
      <w:r>
        <w:t>UQ---Kamala Policies---2NC</w:t>
      </w:r>
    </w:p>
    <w:p w14:paraId="229E1121" w14:textId="77777777" w:rsidR="005A76F4" w:rsidRDefault="005A76F4" w:rsidP="005A76F4">
      <w:pPr>
        <w:pStyle w:val="Heading4"/>
      </w:pPr>
      <w:r>
        <w:t>Voters hate the Biden administration---and they hate Kamala’s continuation of it.</w:t>
      </w:r>
    </w:p>
    <w:p w14:paraId="22E6C047" w14:textId="77777777" w:rsidR="005A76F4" w:rsidRPr="00937C3B" w:rsidRDefault="005A76F4" w:rsidP="005A76F4">
      <w:r w:rsidRPr="00937C3B">
        <w:t xml:space="preserve">Derek </w:t>
      </w:r>
      <w:r w:rsidRPr="00937C3B">
        <w:rPr>
          <w:rStyle w:val="Style13ptBold"/>
        </w:rPr>
        <w:t>Hunter</w:t>
      </w:r>
      <w:r>
        <w:t xml:space="preserve"> </w:t>
      </w:r>
      <w:r w:rsidRPr="00937C3B">
        <w:rPr>
          <w:rStyle w:val="Style13ptBold"/>
        </w:rPr>
        <w:t>7-24</w:t>
      </w:r>
      <w:r>
        <w:t>-2024</w:t>
      </w:r>
      <w:r w:rsidRPr="00937C3B">
        <w:t xml:space="preserve">, | Derek Hunter is a radio host, columnist, and the author of “Outrage, Inc.: How the Liberal Mob Ruined Science, Journalism, and Hollywood."  He has worked at the Heritage Foundation as a health policy analyst; worked on Capitol Hill as a press secretary in the U.S. Senate, and was federal affairs manager at Americans for Tax Reform, focusing on tech, education, and judicial policy. In 2009, Derek was recruited by Tucker Carlson and Neil Patel to help start The Daily Caller, where he was managing editor.|, 7-24-2024, "Kamala Harris’s record is as bad as Joe Biden’s", Hill, </w:t>
      </w:r>
      <w:r w:rsidRPr="00833380">
        <w:t>https://thehill.com/opinion/campaign/4789295-kamala-harriss-record-is-as-bad-as-joe-bidens/</w:t>
      </w:r>
      <w:r>
        <w:t xml:space="preserve">/SK </w:t>
      </w:r>
    </w:p>
    <w:p w14:paraId="096B2E33" w14:textId="77777777" w:rsidR="005A76F4" w:rsidRPr="00937C3B" w:rsidRDefault="005A76F4" w:rsidP="005A76F4">
      <w:pPr>
        <w:rPr>
          <w:rStyle w:val="StyleUnderline"/>
        </w:rPr>
      </w:pPr>
      <w:r w:rsidRPr="00937C3B">
        <w:rPr>
          <w:rStyle w:val="StyleUnderline"/>
          <w:highlight w:val="green"/>
        </w:rPr>
        <w:t>Is there any daylight</w:t>
      </w:r>
      <w:r w:rsidRPr="00937C3B">
        <w:rPr>
          <w:rStyle w:val="StyleUnderline"/>
        </w:rPr>
        <w:t xml:space="preserve"> </w:t>
      </w:r>
      <w:r w:rsidRPr="00937C3B">
        <w:rPr>
          <w:rStyle w:val="StyleUnderline"/>
          <w:highlight w:val="green"/>
        </w:rPr>
        <w:t>between</w:t>
      </w:r>
      <w:r w:rsidRPr="00937C3B">
        <w:rPr>
          <w:rStyle w:val="StyleUnderline"/>
        </w:rPr>
        <w:t xml:space="preserve"> </w:t>
      </w:r>
      <w:r w:rsidRPr="00937C3B">
        <w:rPr>
          <w:rStyle w:val="StyleUnderline"/>
          <w:highlight w:val="green"/>
        </w:rPr>
        <w:t>Harris and</w:t>
      </w:r>
      <w:r w:rsidRPr="00937C3B">
        <w:rPr>
          <w:rStyle w:val="StyleUnderline"/>
        </w:rPr>
        <w:t xml:space="preserve"> President Joe </w:t>
      </w:r>
      <w:r w:rsidRPr="00937C3B">
        <w:rPr>
          <w:rStyle w:val="StyleUnderline"/>
          <w:highlight w:val="green"/>
        </w:rPr>
        <w:t>Biden</w:t>
      </w:r>
      <w:r w:rsidRPr="00937C3B">
        <w:rPr>
          <w:rStyle w:val="StyleUnderline"/>
        </w:rPr>
        <w:t xml:space="preserve"> on policy? The </w:t>
      </w:r>
      <w:r w:rsidRPr="00937C3B">
        <w:rPr>
          <w:rStyle w:val="StyleUnderline"/>
          <w:highlight w:val="green"/>
        </w:rPr>
        <w:t>answer is no</w:t>
      </w:r>
      <w:r w:rsidRPr="00937C3B">
        <w:t xml:space="preserve">. She </w:t>
      </w:r>
      <w:r w:rsidRPr="00937C3B">
        <w:rPr>
          <w:rStyle w:val="StyleUnderline"/>
        </w:rPr>
        <w:t xml:space="preserve">has </w:t>
      </w:r>
      <w:r w:rsidRPr="00937C3B">
        <w:rPr>
          <w:rStyle w:val="StyleUnderline"/>
          <w:highlight w:val="green"/>
        </w:rPr>
        <w:t>not criticized</w:t>
      </w:r>
      <w:r w:rsidRPr="00937C3B">
        <w:rPr>
          <w:rStyle w:val="StyleUnderline"/>
        </w:rPr>
        <w:t xml:space="preserve"> or </w:t>
      </w:r>
      <w:r w:rsidRPr="00937C3B">
        <w:rPr>
          <w:rStyle w:val="StyleUnderline"/>
          <w:highlight w:val="green"/>
        </w:rPr>
        <w:t>attempted to distance</w:t>
      </w:r>
      <w:r w:rsidRPr="00937C3B">
        <w:rPr>
          <w:rStyle w:val="StyleUnderline"/>
        </w:rPr>
        <w:t xml:space="preserve"> herself </w:t>
      </w:r>
      <w:r w:rsidRPr="00937C3B">
        <w:rPr>
          <w:rStyle w:val="StyleUnderline"/>
          <w:highlight w:val="green"/>
        </w:rPr>
        <w:t>from anything</w:t>
      </w:r>
      <w:r w:rsidRPr="00937C3B">
        <w:rPr>
          <w:rStyle w:val="StyleUnderline"/>
        </w:rPr>
        <w:t xml:space="preserve"> the Biden-Harris administration has done, on </w:t>
      </w:r>
      <w:r w:rsidRPr="00937C3B">
        <w:rPr>
          <w:rStyle w:val="StyleUnderline"/>
          <w:highlight w:val="green"/>
        </w:rPr>
        <w:t>immigration</w:t>
      </w:r>
      <w:r w:rsidRPr="00937C3B">
        <w:rPr>
          <w:rStyle w:val="StyleUnderline"/>
        </w:rPr>
        <w:t xml:space="preserve">, </w:t>
      </w:r>
      <w:r w:rsidRPr="00937C3B">
        <w:rPr>
          <w:rStyle w:val="StyleUnderline"/>
          <w:highlight w:val="green"/>
        </w:rPr>
        <w:t>inflation,</w:t>
      </w:r>
      <w:r w:rsidRPr="00937C3B">
        <w:rPr>
          <w:rStyle w:val="StyleUnderline"/>
        </w:rPr>
        <w:t xml:space="preserve"> the pervasive </w:t>
      </w:r>
      <w:r w:rsidRPr="00937C3B">
        <w:rPr>
          <w:rStyle w:val="StyleUnderline"/>
          <w:highlight w:val="green"/>
        </w:rPr>
        <w:t>antisemitism</w:t>
      </w:r>
      <w:r w:rsidRPr="00937C3B">
        <w:rPr>
          <w:rStyle w:val="StyleUnderline"/>
        </w:rPr>
        <w:t xml:space="preserve"> on college campuses</w:t>
      </w:r>
      <w:r w:rsidRPr="00937C3B">
        <w:t>, etc.</w:t>
      </w:r>
    </w:p>
    <w:p w14:paraId="6FD81C29" w14:textId="77777777" w:rsidR="005A76F4" w:rsidRPr="00937C3B" w:rsidRDefault="005A76F4" w:rsidP="005A76F4">
      <w:proofErr w:type="gramStart"/>
      <w:r w:rsidRPr="00937C3B">
        <w:rPr>
          <w:rStyle w:val="StyleUnderline"/>
        </w:rPr>
        <w:t>Actually</w:t>
      </w:r>
      <w:r w:rsidRPr="00937C3B">
        <w:t>, on</w:t>
      </w:r>
      <w:proofErr w:type="gramEnd"/>
      <w:r w:rsidRPr="00937C3B">
        <w:t xml:space="preserve"> that last one she has put a little daylight between herself and the president. She has been very sympathetic to the protestors, saying they are “showing what human emotion should be.”</w:t>
      </w:r>
    </w:p>
    <w:p w14:paraId="50BD5598" w14:textId="77777777" w:rsidR="005A76F4" w:rsidRPr="00937C3B" w:rsidRDefault="005A76F4" w:rsidP="005A76F4">
      <w:pPr>
        <w:rPr>
          <w:rStyle w:val="StyleUnderline"/>
        </w:rPr>
      </w:pPr>
      <w:r w:rsidRPr="00937C3B">
        <w:t>That’s a bit odd considering that some of the protestors were antisemitic and that Harriss’s husband, Doug Emhoff, is Jewish.</w:t>
      </w:r>
    </w:p>
    <w:p w14:paraId="0A897613" w14:textId="77777777" w:rsidR="005A76F4" w:rsidRPr="00937C3B" w:rsidRDefault="005A76F4" w:rsidP="005A76F4">
      <w:pPr>
        <w:rPr>
          <w:rStyle w:val="StyleUnderline"/>
        </w:rPr>
      </w:pPr>
      <w:r w:rsidRPr="00937C3B">
        <w:rPr>
          <w:rStyle w:val="StyleUnderline"/>
        </w:rPr>
        <w:t>Other than that</w:t>
      </w:r>
      <w:r w:rsidRPr="00937C3B">
        <w:t xml:space="preserve">, </w:t>
      </w:r>
      <w:r w:rsidRPr="00937C3B">
        <w:rPr>
          <w:rStyle w:val="StyleUnderline"/>
        </w:rPr>
        <w:t>what are the policy differences between Biden and Harris?</w:t>
      </w:r>
    </w:p>
    <w:p w14:paraId="56835FD0" w14:textId="77777777" w:rsidR="005A76F4" w:rsidRPr="00937C3B" w:rsidRDefault="005A76F4" w:rsidP="005A76F4">
      <w:pPr>
        <w:rPr>
          <w:rStyle w:val="StyleUnderline"/>
          <w:b/>
          <w:bCs/>
        </w:rPr>
      </w:pPr>
      <w:r w:rsidRPr="00937C3B">
        <w:rPr>
          <w:rStyle w:val="StyleUnderline"/>
        </w:rPr>
        <w:t>Biden’s age isn’t the only reason voters didn’t want him to run again</w:t>
      </w:r>
      <w:r w:rsidRPr="00937C3B">
        <w:t xml:space="preserve">. </w:t>
      </w:r>
      <w:r w:rsidRPr="00937C3B">
        <w:rPr>
          <w:rStyle w:val="StyleUnderline"/>
          <w:highlight w:val="green"/>
        </w:rPr>
        <w:t>Voters are turned off by his policies</w:t>
      </w:r>
      <w:r w:rsidRPr="00937C3B">
        <w:rPr>
          <w:rStyle w:val="StyleUnderline"/>
        </w:rPr>
        <w:t xml:space="preserve"> and actions too – policies and actions </w:t>
      </w:r>
      <w:r w:rsidRPr="00937C3B">
        <w:rPr>
          <w:rStyle w:val="StyleUnderline"/>
          <w:highlight w:val="green"/>
        </w:rPr>
        <w:t>in which</w:t>
      </w:r>
      <w:r w:rsidRPr="00937C3B">
        <w:rPr>
          <w:rStyle w:val="StyleUnderline"/>
        </w:rPr>
        <w:t xml:space="preserve"> </w:t>
      </w:r>
      <w:r w:rsidRPr="00937C3B">
        <w:rPr>
          <w:rStyle w:val="StyleUnderline"/>
          <w:highlight w:val="green"/>
        </w:rPr>
        <w:t>Harris</w:t>
      </w:r>
      <w:r w:rsidRPr="00937C3B">
        <w:rPr>
          <w:rStyle w:val="StyleUnderline"/>
        </w:rPr>
        <w:t xml:space="preserve"> willingly </w:t>
      </w:r>
      <w:r w:rsidRPr="00937C3B">
        <w:rPr>
          <w:rStyle w:val="StyleUnderline"/>
          <w:highlight w:val="green"/>
        </w:rPr>
        <w:t>participated</w:t>
      </w:r>
      <w:r w:rsidRPr="00937C3B">
        <w:rPr>
          <w:b/>
          <w:bCs/>
        </w:rPr>
        <w:t>.</w:t>
      </w:r>
    </w:p>
    <w:p w14:paraId="08FF8F26" w14:textId="77777777" w:rsidR="005A76F4" w:rsidRPr="00937C3B" w:rsidRDefault="005A76F4" w:rsidP="005A76F4">
      <w:pPr>
        <w:rPr>
          <w:rStyle w:val="StyleUnderline"/>
        </w:rPr>
      </w:pPr>
      <w:r w:rsidRPr="00937C3B">
        <w:rPr>
          <w:rStyle w:val="StyleUnderline"/>
        </w:rPr>
        <w:t xml:space="preserve">Her </w:t>
      </w:r>
      <w:r w:rsidRPr="00937C3B">
        <w:rPr>
          <w:rStyle w:val="StyleUnderline"/>
          <w:highlight w:val="green"/>
        </w:rPr>
        <w:t>fingerprints</w:t>
      </w:r>
      <w:r w:rsidRPr="00937C3B">
        <w:rPr>
          <w:rStyle w:val="StyleUnderline"/>
        </w:rPr>
        <w:t xml:space="preserve"> are all </w:t>
      </w:r>
      <w:r w:rsidRPr="00937C3B">
        <w:rPr>
          <w:rStyle w:val="StyleUnderline"/>
          <w:highlight w:val="green"/>
        </w:rPr>
        <w:t>over everything</w:t>
      </w:r>
      <w:r w:rsidRPr="00937C3B">
        <w:t xml:space="preserve">, as </w:t>
      </w:r>
      <w:r w:rsidRPr="00937C3B">
        <w:rPr>
          <w:rStyle w:val="StyleUnderline"/>
        </w:rPr>
        <w:t>she and the president make nice for the media. It’s not the “</w:t>
      </w:r>
      <w:r w:rsidRPr="00937C3B">
        <w:rPr>
          <w:rStyle w:val="StyleUnderline"/>
          <w:highlight w:val="green"/>
        </w:rPr>
        <w:t>Biden-Harris administration</w:t>
      </w:r>
      <w:r w:rsidRPr="00937C3B">
        <w:rPr>
          <w:rStyle w:val="StyleUnderline"/>
        </w:rPr>
        <w:t>” when they speak publicly</w:t>
      </w:r>
      <w:r w:rsidRPr="00937C3B">
        <w:t xml:space="preserve">. </w:t>
      </w:r>
      <w:r w:rsidRPr="00937C3B">
        <w:rPr>
          <w:rStyle w:val="StyleUnderline"/>
        </w:rPr>
        <w:t>I assume Democrats think a bad</w:t>
      </w:r>
      <w:r w:rsidRPr="00937C3B">
        <w:t>, unpopular record is better than no record, but I’m not so sure.</w:t>
      </w:r>
    </w:p>
    <w:p w14:paraId="4F235D73" w14:textId="77777777" w:rsidR="005A76F4" w:rsidRPr="00937C3B" w:rsidRDefault="005A76F4" w:rsidP="005A76F4">
      <w:r w:rsidRPr="00937C3B">
        <w:rPr>
          <w:rStyle w:val="StyleUnderline"/>
        </w:rPr>
        <w:t>Now</w:t>
      </w:r>
      <w:r w:rsidRPr="00937C3B">
        <w:t xml:space="preserve">, thanks to the roll-out of the Harris campaign, </w:t>
      </w:r>
      <w:r w:rsidRPr="00937C3B">
        <w:rPr>
          <w:rStyle w:val="StyleUnderline"/>
          <w:highlight w:val="green"/>
        </w:rPr>
        <w:t>people mad at</w:t>
      </w:r>
      <w:r w:rsidRPr="00937C3B">
        <w:rPr>
          <w:rStyle w:val="StyleUnderline"/>
        </w:rPr>
        <w:t xml:space="preserve"> President </w:t>
      </w:r>
      <w:r w:rsidRPr="00937C3B">
        <w:rPr>
          <w:rStyle w:val="StyleUnderline"/>
          <w:highlight w:val="green"/>
        </w:rPr>
        <w:t>Biden</w:t>
      </w:r>
      <w:r w:rsidRPr="00937C3B">
        <w:rPr>
          <w:rStyle w:val="StyleUnderline"/>
        </w:rPr>
        <w:t xml:space="preserve"> over the idea that two bags of groceries now cost $100 </w:t>
      </w:r>
      <w:r w:rsidRPr="00937C3B">
        <w:rPr>
          <w:rStyle w:val="StyleUnderline"/>
          <w:highlight w:val="green"/>
        </w:rPr>
        <w:t>will be mad</w:t>
      </w:r>
      <w:r w:rsidRPr="00937C3B">
        <w:rPr>
          <w:rStyle w:val="StyleUnderline"/>
        </w:rPr>
        <w:t xml:space="preserve"> </w:t>
      </w:r>
      <w:r w:rsidRPr="00937C3B">
        <w:rPr>
          <w:rStyle w:val="StyleUnderline"/>
          <w:highlight w:val="green"/>
        </w:rPr>
        <w:t>at</w:t>
      </w:r>
      <w:r w:rsidRPr="00937C3B">
        <w:rPr>
          <w:rStyle w:val="StyleUnderline"/>
        </w:rPr>
        <w:t xml:space="preserve"> Vice President </w:t>
      </w:r>
      <w:r w:rsidRPr="00937C3B">
        <w:rPr>
          <w:rStyle w:val="StyleUnderline"/>
          <w:highlight w:val="green"/>
        </w:rPr>
        <w:t>Harris</w:t>
      </w:r>
      <w:r w:rsidRPr="00937C3B">
        <w:rPr>
          <w:rStyle w:val="StyleUnderline"/>
        </w:rPr>
        <w:t xml:space="preserve"> too.</w:t>
      </w:r>
      <w:r w:rsidRPr="00937C3B">
        <w:t xml:space="preserve"> Same goes for when they fill up their cars with gas.</w:t>
      </w:r>
    </w:p>
    <w:p w14:paraId="1AC4EAE8" w14:textId="77777777" w:rsidR="005A76F4" w:rsidRPr="00937C3B" w:rsidRDefault="005A76F4" w:rsidP="005A76F4">
      <w:r w:rsidRPr="00937C3B">
        <w:t>Disassociating yourself from an administration that is unpopular is tough, but I don’t know that I’ve ever seen a candidate forced to tie themselves to an unpopular one because the alternative is to list no accomplishments.</w:t>
      </w:r>
    </w:p>
    <w:p w14:paraId="0F748FDD" w14:textId="77777777" w:rsidR="005A76F4" w:rsidRPr="00937C3B" w:rsidRDefault="005A76F4" w:rsidP="005A76F4">
      <w:pPr>
        <w:rPr>
          <w:rStyle w:val="StyleUnderline"/>
        </w:rPr>
      </w:pPr>
      <w:r w:rsidRPr="00937C3B">
        <w:t xml:space="preserve">If you listen to the leftwing punditry argue in favor of Harris, </w:t>
      </w:r>
      <w:proofErr w:type="gramStart"/>
      <w:r w:rsidRPr="00937C3B">
        <w:t>you’re</w:t>
      </w:r>
      <w:proofErr w:type="gramEnd"/>
      <w:r w:rsidRPr="00937C3B">
        <w:t xml:space="preserve"> reminder of how little she brings to the table. </w:t>
      </w:r>
      <w:r w:rsidRPr="00937C3B">
        <w:rPr>
          <w:rStyle w:val="StyleUnderline"/>
        </w:rPr>
        <w:t xml:space="preserve">She </w:t>
      </w:r>
      <w:r w:rsidRPr="00937C3B">
        <w:rPr>
          <w:rStyle w:val="StyleUnderline"/>
          <w:highlight w:val="green"/>
        </w:rPr>
        <w:t>wasn’t in the Senate</w:t>
      </w:r>
      <w:r w:rsidRPr="00937C3B">
        <w:rPr>
          <w:rStyle w:val="StyleUnderline"/>
        </w:rPr>
        <w:t xml:space="preserve"> </w:t>
      </w:r>
      <w:r w:rsidRPr="00937C3B">
        <w:rPr>
          <w:rStyle w:val="StyleUnderline"/>
          <w:highlight w:val="green"/>
        </w:rPr>
        <w:t>long enough</w:t>
      </w:r>
      <w:r w:rsidRPr="00937C3B">
        <w:rPr>
          <w:rStyle w:val="StyleUnderline"/>
        </w:rPr>
        <w:t xml:space="preserve"> to have any accomplishments; she </w:t>
      </w:r>
      <w:r w:rsidRPr="00937C3B">
        <w:rPr>
          <w:rStyle w:val="StyleUnderline"/>
          <w:highlight w:val="green"/>
        </w:rPr>
        <w:t>authored no legislation</w:t>
      </w:r>
      <w:r w:rsidRPr="00937C3B">
        <w:rPr>
          <w:rStyle w:val="StyleUnderline"/>
        </w:rPr>
        <w:t xml:space="preserve"> that became law.</w:t>
      </w:r>
    </w:p>
    <w:p w14:paraId="05BFD300" w14:textId="77777777" w:rsidR="005A76F4" w:rsidRPr="00937C3B" w:rsidRDefault="005A76F4" w:rsidP="005A76F4">
      <w:pPr>
        <w:rPr>
          <w:rStyle w:val="StyleUnderline"/>
        </w:rPr>
      </w:pPr>
      <w:r w:rsidRPr="00937C3B">
        <w:t xml:space="preserve">The only thing she was known for in the Senate was being combative in confirmation hearings on the Judiciary Committee. </w:t>
      </w:r>
      <w:r w:rsidRPr="00937C3B">
        <w:rPr>
          <w:rStyle w:val="StyleUnderline"/>
        </w:rPr>
        <w:t xml:space="preserve">But </w:t>
      </w:r>
      <w:r w:rsidRPr="00937C3B">
        <w:rPr>
          <w:rStyle w:val="StyleUnderline"/>
          <w:highlight w:val="green"/>
        </w:rPr>
        <w:t>she stopped no nominees</w:t>
      </w:r>
      <w:r w:rsidRPr="00937C3B">
        <w:rPr>
          <w:rStyle w:val="StyleUnderline"/>
        </w:rPr>
        <w:t>, and even her most famous moment, when she smeared Brett Kavanaugh, saw her eviscerated by liberal media outlets for lying</w:t>
      </w:r>
      <w:r w:rsidRPr="00937C3B">
        <w:t xml:space="preserve">. Weirdly, the very same Washington Post that gave her 4 </w:t>
      </w:r>
      <w:proofErr w:type="spellStart"/>
      <w:r w:rsidRPr="00937C3B">
        <w:t>Pinocchios</w:t>
      </w:r>
      <w:proofErr w:type="spellEnd"/>
      <w:r w:rsidRPr="00937C3B">
        <w:t xml:space="preserve"> for her smear of Kavanaugh is now singing her praises over the very same performance. It’s like no one at the Post reads the Post.</w:t>
      </w:r>
    </w:p>
    <w:p w14:paraId="2B0E65F1" w14:textId="77777777" w:rsidR="005A76F4" w:rsidRPr="00937C3B" w:rsidRDefault="005A76F4" w:rsidP="005A76F4">
      <w:r w:rsidRPr="00937C3B">
        <w:rPr>
          <w:rStyle w:val="StyleUnderline"/>
        </w:rPr>
        <w:t>Of course</w:t>
      </w:r>
      <w:r w:rsidRPr="00937C3B">
        <w:t xml:space="preserve">, </w:t>
      </w:r>
      <w:r w:rsidRPr="00937C3B">
        <w:rPr>
          <w:rStyle w:val="StyleUnderline"/>
        </w:rPr>
        <w:t>in trying to make the case for Kamala Harris</w:t>
      </w:r>
      <w:r w:rsidRPr="00937C3B">
        <w:t xml:space="preserve">, </w:t>
      </w:r>
      <w:r w:rsidRPr="00937C3B">
        <w:rPr>
          <w:rStyle w:val="StyleUnderline"/>
        </w:rPr>
        <w:t>all you have are words</w:t>
      </w:r>
      <w:r w:rsidRPr="00937C3B">
        <w:t>, empty ones.</w:t>
      </w:r>
    </w:p>
    <w:p w14:paraId="62699834" w14:textId="77777777" w:rsidR="005A76F4" w:rsidRPr="00937C3B" w:rsidRDefault="005A76F4" w:rsidP="005A76F4">
      <w:proofErr w:type="gramStart"/>
      <w:r w:rsidRPr="00937C3B">
        <w:t>Mika Brzezinski, longtime liberal activist and “Morning Joe” co-host,</w:t>
      </w:r>
      <w:proofErr w:type="gramEnd"/>
      <w:r w:rsidRPr="00937C3B">
        <w:t> lectured her audience that she’s “heard from inside Republican circles and right-wing media that the hate campaign against Kamala Harris has begun. You will notice they purposefully pronounce her name wrong; they say Kamal-a; they do it all the time, it is on purpose.”</w:t>
      </w:r>
    </w:p>
    <w:p w14:paraId="0800F1F0" w14:textId="77777777" w:rsidR="005A76F4" w:rsidRPr="00937C3B" w:rsidRDefault="005A76F4" w:rsidP="005A76F4">
      <w:r w:rsidRPr="00937C3B">
        <w:t xml:space="preserve">Never mind that nearly everyone has, </w:t>
      </w:r>
      <w:r w:rsidRPr="00937C3B">
        <w:rPr>
          <w:rStyle w:val="StyleUnderline"/>
        </w:rPr>
        <w:t>including Joe Biden and Kamala herself</w:t>
      </w:r>
      <w:r w:rsidRPr="00937C3B">
        <w:t>, not to mention Justice Sonia Sotomayor at the 2021 inauguration. Is every incidence of mispronunciation of an uncommon and difficult to pronounce name emblematic of a “hate campaign,” or are they trying to distract from something, or a lack of anything?</w:t>
      </w:r>
    </w:p>
    <w:p w14:paraId="274E3F02" w14:textId="77777777" w:rsidR="005A76F4" w:rsidRPr="00937C3B" w:rsidRDefault="005A76F4" w:rsidP="005A76F4">
      <w:r w:rsidRPr="00937C3B">
        <w:t>And what did it mean when Biden referred to her as “Vice President Trump”?</w:t>
      </w:r>
    </w:p>
    <w:p w14:paraId="7FD3F9C1" w14:textId="77777777" w:rsidR="005A76F4" w:rsidRPr="00937C3B" w:rsidRDefault="005A76F4" w:rsidP="005A76F4">
      <w:r w:rsidRPr="00937C3B">
        <w:t xml:space="preserve">When you’ve got no accomplishments to run on, you throw everything at the wall in the hope that something sticks. </w:t>
      </w:r>
      <w:r w:rsidRPr="00937C3B">
        <w:rPr>
          <w:rStyle w:val="StyleUnderline"/>
        </w:rPr>
        <w:t xml:space="preserve">While </w:t>
      </w:r>
      <w:r w:rsidRPr="00937C3B">
        <w:rPr>
          <w:rStyle w:val="StyleUnderline"/>
          <w:highlight w:val="green"/>
        </w:rPr>
        <w:t>she has voted for every liberal idea</w:t>
      </w:r>
      <w:r w:rsidRPr="00937C3B">
        <w:rPr>
          <w:rStyle w:val="StyleUnderline"/>
        </w:rPr>
        <w:t xml:space="preserve"> to come her way, making her the most liberal senator in her brief time there, she </w:t>
      </w:r>
      <w:r w:rsidRPr="00937C3B">
        <w:rPr>
          <w:rStyle w:val="StyleUnderline"/>
          <w:highlight w:val="green"/>
        </w:rPr>
        <w:t>doesn’t have any accomplishments</w:t>
      </w:r>
      <w:r w:rsidRPr="00937C3B">
        <w:rPr>
          <w:rStyle w:val="StyleUnderline"/>
        </w:rPr>
        <w:t xml:space="preserve"> to her name. That leaves her only with offense over the pronunciation of her name as a defense against what the Biden-Harris administration has done to make that ticket unpopular with the American public</w:t>
      </w:r>
      <w:r w:rsidRPr="00937C3B">
        <w:t>.</w:t>
      </w:r>
    </w:p>
    <w:p w14:paraId="02214CA4" w14:textId="77777777" w:rsidR="005A76F4" w:rsidRPr="00937C3B" w:rsidRDefault="005A76F4" w:rsidP="005A76F4">
      <w:pPr>
        <w:rPr>
          <w:rStyle w:val="StyleUnderline"/>
        </w:rPr>
      </w:pPr>
      <w:r w:rsidRPr="00937C3B">
        <w:t>What led to Joe’s unceremonious invitation to leave the race from Democratic mega-donors is all Harris has going for her. Well, that and her historic skin color, till someone notices that her ancestors were big slave owners in Jamaica.</w:t>
      </w:r>
    </w:p>
    <w:p w14:paraId="5285D5DE" w14:textId="77777777" w:rsidR="005A76F4" w:rsidRDefault="005A76F4" w:rsidP="005A76F4">
      <w:r w:rsidRPr="00937C3B">
        <w:rPr>
          <w:rStyle w:val="StyleUnderline"/>
        </w:rPr>
        <w:t>Come to think of it</w:t>
      </w:r>
      <w:r w:rsidRPr="00937C3B">
        <w:t>, Joe Biden’s unpopular record might not be the worst thing to run on after all.</w:t>
      </w:r>
    </w:p>
    <w:p w14:paraId="736A7885" w14:textId="77777777" w:rsidR="005A76F4" w:rsidRPr="00D91704" w:rsidRDefault="005A76F4" w:rsidP="005A76F4"/>
    <w:p w14:paraId="569E731C" w14:textId="77777777" w:rsidR="005A76F4" w:rsidRDefault="005A76F4" w:rsidP="005A76F4">
      <w:pPr>
        <w:pStyle w:val="Heading3"/>
      </w:pPr>
      <w:r>
        <w:t>AT: Harris Winning Swing States</w:t>
      </w:r>
    </w:p>
    <w:p w14:paraId="17B2EF7D" w14:textId="77777777" w:rsidR="005A76F4" w:rsidRDefault="005A76F4" w:rsidP="005A76F4"/>
    <w:p w14:paraId="469A3A9E" w14:textId="77777777" w:rsidR="005A76F4" w:rsidRPr="00B02609" w:rsidRDefault="005A76F4" w:rsidP="005A76F4">
      <w:pPr>
        <w:pStyle w:val="Heading4"/>
        <w:rPr>
          <w:rStyle w:val="StyleUnderline"/>
        </w:rPr>
      </w:pPr>
      <w:r w:rsidRPr="00B02609">
        <w:rPr>
          <w:rStyle w:val="StyleUnderline"/>
        </w:rPr>
        <w:t xml:space="preserve">Trump continues to hold lead in swing states post Biden drop out </w:t>
      </w:r>
    </w:p>
    <w:p w14:paraId="25C79FAF" w14:textId="77777777" w:rsidR="005A76F4" w:rsidRPr="00B02609" w:rsidRDefault="005A76F4" w:rsidP="005A76F4">
      <w:pPr>
        <w:rPr>
          <w:rStyle w:val="Style13ptBold"/>
        </w:rPr>
      </w:pPr>
      <w:r w:rsidRPr="00B02609">
        <w:rPr>
          <w:rStyle w:val="Style13ptBold"/>
          <w:b w:val="0"/>
          <w:bCs w:val="0"/>
          <w:sz w:val="22"/>
        </w:rPr>
        <w:t>Assad</w:t>
      </w:r>
      <w:r w:rsidRPr="00B02609">
        <w:rPr>
          <w:rStyle w:val="Style13ptBold"/>
          <w:sz w:val="22"/>
        </w:rPr>
        <w:t xml:space="preserve"> </w:t>
      </w:r>
      <w:r>
        <w:rPr>
          <w:rStyle w:val="Style13ptBold"/>
        </w:rPr>
        <w:t xml:space="preserve">Jafri 7/23 </w:t>
      </w:r>
      <w:r w:rsidRPr="00B02609">
        <w:rPr>
          <w:rStyle w:val="Style13ptBold"/>
          <w:b w:val="0"/>
          <w:bCs w:val="0"/>
          <w:sz w:val="22"/>
        </w:rPr>
        <w:t>[passionate journalist since Yemen's 2011 Arab Spring, has honed his skills worldwide for over a decade. Specializing in financial journalism, he now focuses on crypto reporting. “</w:t>
      </w:r>
      <w:proofErr w:type="spellStart"/>
      <w:r w:rsidRPr="00B02609">
        <w:rPr>
          <w:rStyle w:val="Style13ptBold"/>
          <w:b w:val="0"/>
          <w:bCs w:val="0"/>
          <w:sz w:val="22"/>
        </w:rPr>
        <w:t>Polymarket</w:t>
      </w:r>
      <w:proofErr w:type="spellEnd"/>
      <w:r w:rsidRPr="00B02609">
        <w:rPr>
          <w:rStyle w:val="Style13ptBold"/>
          <w:b w:val="0"/>
          <w:bCs w:val="0"/>
          <w:sz w:val="22"/>
        </w:rPr>
        <w:t xml:space="preserve"> odds heavily favor Trump amid dominant lead in swing states”, Crypto Slate, https://cryptoslate.com/polymarket-odds-heavily-favor-trump-amid-dominant-lead-in-swing-states</w:t>
      </w:r>
      <w:r>
        <w:rPr>
          <w:rStyle w:val="Style13ptBold"/>
          <w:b w:val="0"/>
          <w:bCs w:val="0"/>
          <w:sz w:val="22"/>
        </w:rPr>
        <w:t>]//</w:t>
      </w:r>
      <w:r w:rsidRPr="00B02609">
        <w:rPr>
          <w:rStyle w:val="Style13ptBold"/>
          <w:b w:val="0"/>
          <w:bCs w:val="0"/>
          <w:sz w:val="22"/>
        </w:rPr>
        <w:t>IG</w:t>
      </w:r>
    </w:p>
    <w:p w14:paraId="7645BFB5" w14:textId="77777777" w:rsidR="005A76F4" w:rsidRDefault="005A76F4" w:rsidP="005A76F4">
      <w:pPr>
        <w:rPr>
          <w:sz w:val="16"/>
        </w:rPr>
      </w:pPr>
      <w:r w:rsidRPr="006915E0">
        <w:rPr>
          <w:rStyle w:val="StyleUnderline"/>
        </w:rPr>
        <w:t xml:space="preserve">Former President </w:t>
      </w:r>
      <w:r w:rsidRPr="006915E0">
        <w:rPr>
          <w:rStyle w:val="Emphasis"/>
        </w:rPr>
        <w:t xml:space="preserve">Donald </w:t>
      </w:r>
      <w:r w:rsidRPr="006915E0">
        <w:rPr>
          <w:rStyle w:val="Emphasis"/>
          <w:highlight w:val="cyan"/>
        </w:rPr>
        <w:t>Trump holds a commanding lead</w:t>
      </w:r>
      <w:r w:rsidRPr="006915E0">
        <w:rPr>
          <w:rStyle w:val="StyleUnderline"/>
          <w:highlight w:val="cyan"/>
        </w:rPr>
        <w:t xml:space="preserve"> over</w:t>
      </w:r>
      <w:r w:rsidRPr="006915E0">
        <w:rPr>
          <w:rStyle w:val="StyleUnderline"/>
        </w:rPr>
        <w:t xml:space="preserve"> Vice President </w:t>
      </w:r>
      <w:r w:rsidRPr="00B02609">
        <w:rPr>
          <w:rStyle w:val="StyleUnderline"/>
          <w:highlight w:val="cyan"/>
        </w:rPr>
        <w:t>Kamala Harris</w:t>
      </w:r>
      <w:r w:rsidRPr="00B02609">
        <w:rPr>
          <w:sz w:val="16"/>
        </w:rPr>
        <w:t xml:space="preserve"> on </w:t>
      </w:r>
      <w:proofErr w:type="spellStart"/>
      <w:r w:rsidRPr="00B02609">
        <w:rPr>
          <w:sz w:val="16"/>
        </w:rPr>
        <w:t>Polymarket</w:t>
      </w:r>
      <w:proofErr w:type="spellEnd"/>
      <w:r w:rsidRPr="00B02609">
        <w:rPr>
          <w:sz w:val="16"/>
        </w:rPr>
        <w:t xml:space="preserve"> — </w:t>
      </w:r>
      <w:r w:rsidRPr="00B02609">
        <w:rPr>
          <w:rStyle w:val="StyleUnderline"/>
          <w:highlight w:val="cyan"/>
        </w:rPr>
        <w:t xml:space="preserve">with a </w:t>
      </w:r>
      <w:r w:rsidRPr="00B02609">
        <w:rPr>
          <w:rStyle w:val="Emphasis"/>
          <w:highlight w:val="cyan"/>
        </w:rPr>
        <w:t>notable edge in every key swing state</w:t>
      </w:r>
      <w:r w:rsidRPr="006915E0">
        <w:rPr>
          <w:rStyle w:val="StyleUnderline"/>
        </w:rPr>
        <w:t>.</w:t>
      </w:r>
      <w:r w:rsidRPr="00B02609">
        <w:rPr>
          <w:sz w:val="16"/>
        </w:rPr>
        <w:t xml:space="preserve"> </w:t>
      </w:r>
      <w:proofErr w:type="spellStart"/>
      <w:r w:rsidRPr="00B02609">
        <w:rPr>
          <w:sz w:val="16"/>
        </w:rPr>
        <w:t>Polymarket</w:t>
      </w:r>
      <w:proofErr w:type="spellEnd"/>
      <w:r w:rsidRPr="00B02609">
        <w:rPr>
          <w:sz w:val="16"/>
        </w:rPr>
        <w:t xml:space="preserve"> is the world’s largest prediction market. It notably forecast that President Joe Biden would drop out of the presidential race several days before he made the announcement. As of July 23, Trump has a 64% chance of winning the presidency, compared to Harris’s 34% — marking a 1% increase for Trump and a significant 4% rise for Harris over the past week. However, Trump’s odds have consistently been above 50% since March, showing an upward trend, while Harris’s recent gains have narrowed the gap slightly but remain behind the former president. Swing state lead. </w:t>
      </w:r>
      <w:r w:rsidRPr="00B02609">
        <w:rPr>
          <w:rStyle w:val="StyleUnderline"/>
          <w:highlight w:val="cyan"/>
        </w:rPr>
        <w:t xml:space="preserve">The swing states, </w:t>
      </w:r>
      <w:r w:rsidRPr="00B02609">
        <w:rPr>
          <w:rStyle w:val="Emphasis"/>
          <w:highlight w:val="cyan"/>
        </w:rPr>
        <w:t>crucial for any presidential hopeful, show a clear preference for Trump</w:t>
      </w:r>
      <w:r w:rsidRPr="006915E0">
        <w:rPr>
          <w:rStyle w:val="StyleUnderline"/>
        </w:rPr>
        <w:t xml:space="preserve"> and the Republican party.</w:t>
      </w:r>
      <w:r w:rsidRPr="00B02609">
        <w:rPr>
          <w:sz w:val="16"/>
        </w:rPr>
        <w:t xml:space="preserve"> Based on </w:t>
      </w:r>
      <w:proofErr w:type="spellStart"/>
      <w:r w:rsidRPr="00B02609">
        <w:rPr>
          <w:sz w:val="16"/>
        </w:rPr>
        <w:t>Polymarket’s</w:t>
      </w:r>
      <w:proofErr w:type="spellEnd"/>
      <w:r w:rsidRPr="00B02609">
        <w:rPr>
          <w:sz w:val="16"/>
        </w:rPr>
        <w:t xml:space="preserve"> latest </w:t>
      </w:r>
      <w:r w:rsidRPr="00B02609">
        <w:rPr>
          <w:rStyle w:val="StyleUnderline"/>
          <w:highlight w:val="cyan"/>
        </w:rPr>
        <w:t>data</w:t>
      </w:r>
      <w:r w:rsidRPr="00B02609">
        <w:rPr>
          <w:rStyle w:val="StyleUnderline"/>
        </w:rPr>
        <w:t>: Georgia</w:t>
      </w:r>
      <w:r w:rsidRPr="006915E0">
        <w:rPr>
          <w:rStyle w:val="StyleUnderline"/>
        </w:rPr>
        <w:t>: Republicans 68%, Democrats 32% Arizona: Republicans 66%, Democrats 34% Nevada: Republicans 65%, Democrats 35% Pennsylvania: Republicans 59%, Democrats 41% Wisconsin: Republicans 55%, Democrats 45% Michigan: Republicans 53%, Democrats 47%</w:t>
      </w:r>
      <w:r w:rsidRPr="00B02609">
        <w:rPr>
          <w:sz w:val="16"/>
        </w:rPr>
        <w:t xml:space="preserve"> The </w:t>
      </w:r>
      <w:r w:rsidRPr="006915E0">
        <w:rPr>
          <w:rStyle w:val="StyleUnderline"/>
        </w:rPr>
        <w:t xml:space="preserve">numbers </w:t>
      </w:r>
      <w:r w:rsidRPr="00B02609">
        <w:rPr>
          <w:rStyle w:val="StyleUnderline"/>
          <w:highlight w:val="cyan"/>
        </w:rPr>
        <w:t xml:space="preserve">indicate that </w:t>
      </w:r>
      <w:r w:rsidRPr="00B02609">
        <w:rPr>
          <w:rStyle w:val="Emphasis"/>
          <w:highlight w:val="cyan"/>
        </w:rPr>
        <w:t>Trump’s support is solidifying in regions that have historically decided the outcome of presidential elections.</w:t>
      </w:r>
      <w:r w:rsidRPr="006915E0">
        <w:rPr>
          <w:rStyle w:val="StyleUnderline"/>
        </w:rPr>
        <w:t xml:space="preserve"> </w:t>
      </w:r>
      <w:r w:rsidRPr="00B02609">
        <w:rPr>
          <w:sz w:val="16"/>
        </w:rPr>
        <w:t xml:space="preserve">The balance of power projections further </w:t>
      </w:r>
      <w:proofErr w:type="gramStart"/>
      <w:r w:rsidRPr="00B02609">
        <w:rPr>
          <w:sz w:val="16"/>
        </w:rPr>
        <w:t>highlight</w:t>
      </w:r>
      <w:proofErr w:type="gramEnd"/>
      <w:r w:rsidRPr="00B02609">
        <w:rPr>
          <w:sz w:val="16"/>
        </w:rPr>
        <w:t xml:space="preserve"> a Republican advantage: Presidency: 64% Republican Senate: 74% Republican House: 53% Democrat The market also predicts the potential of a Republican sweep is at 40% likelihood, while a Democratic sweep remains less likely at 17%.</w:t>
      </w:r>
    </w:p>
    <w:p w14:paraId="6CD8795D" w14:textId="77777777" w:rsidR="005A76F4" w:rsidRPr="002F3D2C" w:rsidRDefault="005A76F4" w:rsidP="005A76F4">
      <w:pPr>
        <w:rPr>
          <w:u w:val="single"/>
        </w:rPr>
      </w:pPr>
    </w:p>
    <w:p w14:paraId="3A1AA1A4" w14:textId="77777777" w:rsidR="00376AA9" w:rsidRDefault="00376AA9" w:rsidP="00376AA9">
      <w:pPr>
        <w:pStyle w:val="Heading4"/>
      </w:pPr>
      <w:r>
        <w:t>Harris is struggling in swing states</w:t>
      </w:r>
    </w:p>
    <w:p w14:paraId="2AB7F582" w14:textId="77777777" w:rsidR="00376AA9" w:rsidRPr="00574E02" w:rsidRDefault="00376AA9" w:rsidP="00376AA9">
      <w:pPr>
        <w:rPr>
          <w:rStyle w:val="Style13ptBold"/>
          <w:b w:val="0"/>
          <w:bCs w:val="0"/>
        </w:rPr>
      </w:pPr>
      <w:r>
        <w:t xml:space="preserve">Geoffrey </w:t>
      </w:r>
      <w:r w:rsidRPr="00574E02">
        <w:rPr>
          <w:rStyle w:val="Style13ptBold"/>
        </w:rPr>
        <w:t>Skelley and</w:t>
      </w:r>
      <w:r>
        <w:t xml:space="preserve"> Elliot </w:t>
      </w:r>
      <w:r w:rsidRPr="00574E02">
        <w:rPr>
          <w:rStyle w:val="Style13ptBold"/>
        </w:rPr>
        <w:t>Morris 7/22</w:t>
      </w:r>
      <w:r>
        <w:rPr>
          <w:rStyle w:val="Style13ptBold"/>
        </w:rPr>
        <w:t xml:space="preserve"> , Geoffrey Skelley and Elliot Morris are both elections analysts for 538, 7/22/24, “What do the polls say about a Harris vs Trump matchup”, </w:t>
      </w:r>
      <w:r w:rsidRPr="00574E02">
        <w:rPr>
          <w:rStyle w:val="Style13ptBold"/>
        </w:rPr>
        <w:t>https://abcnews.go.com/538/polls-harris-trump-matchup/story?id=112162146</w:t>
      </w:r>
      <w:r>
        <w:rPr>
          <w:rStyle w:val="Style13ptBold"/>
        </w:rPr>
        <w:t>, WF</w:t>
      </w:r>
    </w:p>
    <w:p w14:paraId="6E524966" w14:textId="77777777" w:rsidR="00376AA9" w:rsidRPr="006B3F51" w:rsidRDefault="00376AA9" w:rsidP="00376AA9">
      <w:pPr>
        <w:rPr>
          <w:rStyle w:val="StyleUnderline"/>
        </w:rPr>
      </w:pPr>
      <w:r w:rsidRPr="00574E02">
        <w:t xml:space="preserve">Polling at the state level is limited at this point, with no more than four polls conducted in the past month in any battleground state. But based on the state-level polls we do have, </w:t>
      </w:r>
      <w:r w:rsidRPr="006B3F51">
        <w:rPr>
          <w:rStyle w:val="StyleUnderline"/>
        </w:rPr>
        <w:t xml:space="preserve">things don't look any </w:t>
      </w:r>
      <w:proofErr w:type="gramStart"/>
      <w:r w:rsidRPr="006B3F51">
        <w:rPr>
          <w:rStyle w:val="StyleUnderline"/>
        </w:rPr>
        <w:t>more rosy</w:t>
      </w:r>
      <w:proofErr w:type="gramEnd"/>
      <w:r w:rsidRPr="006B3F51">
        <w:rPr>
          <w:rStyle w:val="StyleUnderline"/>
        </w:rPr>
        <w:t xml:space="preserve"> for Harris there, as </w:t>
      </w:r>
      <w:r w:rsidRPr="006B3F51">
        <w:rPr>
          <w:rStyle w:val="StyleUnderline"/>
          <w:highlight w:val="cyan"/>
        </w:rPr>
        <w:t>she</w:t>
      </w:r>
      <w:r w:rsidRPr="006B3F51">
        <w:rPr>
          <w:rStyle w:val="StyleUnderline"/>
        </w:rPr>
        <w:t xml:space="preserve"> </w:t>
      </w:r>
      <w:r w:rsidRPr="006B3F51">
        <w:rPr>
          <w:rStyle w:val="StyleUnderline"/>
          <w:highlight w:val="cyan"/>
        </w:rPr>
        <w:t>lags</w:t>
      </w:r>
      <w:r w:rsidRPr="006B3F51">
        <w:rPr>
          <w:rStyle w:val="StyleUnderline"/>
        </w:rPr>
        <w:t xml:space="preserve"> </w:t>
      </w:r>
      <w:r w:rsidRPr="006B3F51">
        <w:rPr>
          <w:rStyle w:val="StyleUnderline"/>
          <w:highlight w:val="cyan"/>
        </w:rPr>
        <w:t>behind</w:t>
      </w:r>
      <w:r w:rsidRPr="006B3F51">
        <w:rPr>
          <w:rStyle w:val="StyleUnderline"/>
        </w:rPr>
        <w:t xml:space="preserve"> Biden's margin against </w:t>
      </w:r>
      <w:r w:rsidRPr="006B3F51">
        <w:rPr>
          <w:rStyle w:val="StyleUnderline"/>
          <w:highlight w:val="cyan"/>
        </w:rPr>
        <w:t>Trump</w:t>
      </w:r>
      <w:r w:rsidRPr="006B3F51">
        <w:rPr>
          <w:rStyle w:val="StyleUnderline"/>
        </w:rPr>
        <w:t xml:space="preserve"> </w:t>
      </w:r>
      <w:r w:rsidRPr="006B3F51">
        <w:rPr>
          <w:rStyle w:val="StyleUnderline"/>
          <w:highlight w:val="cyan"/>
        </w:rPr>
        <w:t>in</w:t>
      </w:r>
      <w:r w:rsidRPr="006B3F51">
        <w:rPr>
          <w:rStyle w:val="StyleUnderline"/>
        </w:rPr>
        <w:t xml:space="preserve"> the </w:t>
      </w:r>
      <w:r w:rsidRPr="006B3F51">
        <w:rPr>
          <w:rStyle w:val="Emphasis"/>
        </w:rPr>
        <w:t xml:space="preserve">key </w:t>
      </w:r>
      <w:r w:rsidRPr="006B3F51">
        <w:rPr>
          <w:rStyle w:val="Emphasis"/>
          <w:highlight w:val="cyan"/>
        </w:rPr>
        <w:t>battleground</w:t>
      </w:r>
      <w:r w:rsidRPr="006B3F51">
        <w:rPr>
          <w:rStyle w:val="Emphasis"/>
        </w:rPr>
        <w:t xml:space="preserve"> </w:t>
      </w:r>
      <w:r w:rsidRPr="006B3F51">
        <w:rPr>
          <w:rStyle w:val="Emphasis"/>
          <w:highlight w:val="cyan"/>
        </w:rPr>
        <w:t>states</w:t>
      </w:r>
      <w:r w:rsidRPr="00574E02">
        <w:t xml:space="preserve"> for which we have data. In our aggregate of this limited set of polls, </w:t>
      </w:r>
      <w:r w:rsidRPr="006B3F51">
        <w:rPr>
          <w:rStyle w:val="StyleUnderline"/>
        </w:rPr>
        <w:t xml:space="preserve">Harris </w:t>
      </w:r>
      <w:r w:rsidRPr="006B3F51">
        <w:rPr>
          <w:rStyle w:val="StyleUnderline"/>
          <w:highlight w:val="cyan"/>
        </w:rPr>
        <w:t>trailed</w:t>
      </w:r>
      <w:r w:rsidRPr="006B3F51">
        <w:rPr>
          <w:rStyle w:val="StyleUnderline"/>
        </w:rPr>
        <w:t xml:space="preserve"> </w:t>
      </w:r>
      <w:r w:rsidRPr="006B3F51">
        <w:rPr>
          <w:rStyle w:val="StyleUnderline"/>
          <w:highlight w:val="cyan"/>
        </w:rPr>
        <w:t>Trump</w:t>
      </w:r>
      <w:r w:rsidRPr="006B3F51">
        <w:rPr>
          <w:rStyle w:val="StyleUnderline"/>
        </w:rPr>
        <w:t xml:space="preserve"> </w:t>
      </w:r>
      <w:r w:rsidRPr="006B3F51">
        <w:rPr>
          <w:rStyle w:val="StyleUnderline"/>
          <w:highlight w:val="cyan"/>
        </w:rPr>
        <w:t>by</w:t>
      </w:r>
      <w:r w:rsidRPr="006B3F51">
        <w:rPr>
          <w:rStyle w:val="StyleUnderline"/>
        </w:rPr>
        <w:t xml:space="preserve"> around </w:t>
      </w:r>
      <w:r w:rsidRPr="006B3F51">
        <w:rPr>
          <w:rStyle w:val="StyleUnderline"/>
          <w:highlight w:val="cyan"/>
        </w:rPr>
        <w:t>3</w:t>
      </w:r>
      <w:r w:rsidRPr="006B3F51">
        <w:rPr>
          <w:rStyle w:val="StyleUnderline"/>
        </w:rPr>
        <w:t xml:space="preserve"> points </w:t>
      </w:r>
      <w:r w:rsidRPr="006B3F51">
        <w:rPr>
          <w:rStyle w:val="StyleUnderline"/>
          <w:highlight w:val="cyan"/>
        </w:rPr>
        <w:t>in</w:t>
      </w:r>
      <w:r w:rsidRPr="006B3F51">
        <w:rPr>
          <w:rStyle w:val="StyleUnderline"/>
        </w:rPr>
        <w:t xml:space="preserve"> </w:t>
      </w:r>
      <w:r w:rsidRPr="006B3F51">
        <w:rPr>
          <w:rStyle w:val="StyleUnderline"/>
          <w:highlight w:val="cyan"/>
        </w:rPr>
        <w:t>Wisconsin</w:t>
      </w:r>
      <w:r w:rsidRPr="006B3F51">
        <w:rPr>
          <w:rStyle w:val="StyleUnderline"/>
        </w:rPr>
        <w:t xml:space="preserve"> (Biden trailed by about 2 points), by almost </w:t>
      </w:r>
      <w:r w:rsidRPr="006B3F51">
        <w:rPr>
          <w:rStyle w:val="StyleUnderline"/>
          <w:highlight w:val="cyan"/>
        </w:rPr>
        <w:t>5</w:t>
      </w:r>
      <w:r w:rsidRPr="006B3F51">
        <w:rPr>
          <w:rStyle w:val="StyleUnderline"/>
        </w:rPr>
        <w:t xml:space="preserve"> </w:t>
      </w:r>
      <w:r w:rsidRPr="006B3F51">
        <w:rPr>
          <w:rStyle w:val="StyleUnderline"/>
          <w:highlight w:val="cyan"/>
        </w:rPr>
        <w:t>in</w:t>
      </w:r>
      <w:r w:rsidRPr="006B3F51">
        <w:rPr>
          <w:rStyle w:val="StyleUnderline"/>
        </w:rPr>
        <w:t xml:space="preserve"> </w:t>
      </w:r>
      <w:r w:rsidRPr="006B3F51">
        <w:rPr>
          <w:rStyle w:val="StyleUnderline"/>
          <w:highlight w:val="cyan"/>
        </w:rPr>
        <w:t>Pennsylvania</w:t>
      </w:r>
      <w:r w:rsidRPr="006B3F51">
        <w:rPr>
          <w:rStyle w:val="StyleUnderline"/>
        </w:rPr>
        <w:t xml:space="preserve"> (Biden was down around 4) </w:t>
      </w:r>
      <w:r w:rsidRPr="006B3F51">
        <w:rPr>
          <w:rStyle w:val="StyleUnderline"/>
          <w:highlight w:val="cyan"/>
        </w:rPr>
        <w:t>and</w:t>
      </w:r>
      <w:r w:rsidRPr="006B3F51">
        <w:rPr>
          <w:rStyle w:val="StyleUnderline"/>
        </w:rPr>
        <w:t xml:space="preserve"> by </w:t>
      </w:r>
      <w:r w:rsidRPr="006B3F51">
        <w:rPr>
          <w:rStyle w:val="StyleUnderline"/>
          <w:highlight w:val="cyan"/>
        </w:rPr>
        <w:t>5</w:t>
      </w:r>
      <w:r w:rsidRPr="006B3F51">
        <w:rPr>
          <w:rStyle w:val="StyleUnderline"/>
        </w:rPr>
        <w:t xml:space="preserve"> </w:t>
      </w:r>
      <w:r w:rsidRPr="006B3F51">
        <w:rPr>
          <w:rStyle w:val="StyleUnderline"/>
          <w:highlight w:val="cyan"/>
        </w:rPr>
        <w:t>in</w:t>
      </w:r>
      <w:r w:rsidRPr="006B3F51">
        <w:rPr>
          <w:rStyle w:val="StyleUnderline"/>
        </w:rPr>
        <w:t xml:space="preserve"> </w:t>
      </w:r>
      <w:r w:rsidRPr="006B3F51">
        <w:rPr>
          <w:rStyle w:val="StyleUnderline"/>
          <w:highlight w:val="cyan"/>
        </w:rPr>
        <w:t>Michigan</w:t>
      </w:r>
      <w:r w:rsidRPr="006B3F51">
        <w:rPr>
          <w:rStyle w:val="StyleUnderline"/>
        </w:rPr>
        <w:t xml:space="preserve"> (Biden was behind by about 2). This raises the possibility that </w:t>
      </w:r>
      <w:r w:rsidRPr="006B3F51">
        <w:rPr>
          <w:rStyle w:val="StyleUnderline"/>
          <w:highlight w:val="cyan"/>
        </w:rPr>
        <w:t>she could have a harder time</w:t>
      </w:r>
      <w:r w:rsidRPr="006B3F51">
        <w:rPr>
          <w:rStyle w:val="StyleUnderline"/>
        </w:rPr>
        <w:t xml:space="preserve"> than Biden </w:t>
      </w:r>
      <w:r w:rsidRPr="006B3F51">
        <w:rPr>
          <w:rStyle w:val="StyleUnderline"/>
          <w:highlight w:val="cyan"/>
        </w:rPr>
        <w:t>winning</w:t>
      </w:r>
      <w:r w:rsidRPr="006B3F51">
        <w:rPr>
          <w:rStyle w:val="StyleUnderline"/>
        </w:rPr>
        <w:t xml:space="preserve"> the Electoral College and thus </w:t>
      </w:r>
      <w:r w:rsidRPr="006B3F51">
        <w:rPr>
          <w:rStyle w:val="StyleUnderline"/>
          <w:highlight w:val="cyan"/>
        </w:rPr>
        <w:t>the election</w:t>
      </w:r>
      <w:r w:rsidRPr="006B3F51">
        <w:rPr>
          <w:rStyle w:val="StyleUnderline"/>
        </w:rPr>
        <w:t>.</w:t>
      </w:r>
    </w:p>
    <w:p w14:paraId="65D6D1B4" w14:textId="77777777" w:rsidR="00376AA9" w:rsidRPr="0074533B" w:rsidRDefault="00376AA9" w:rsidP="00376AA9"/>
    <w:p w14:paraId="460D8815" w14:textId="77777777" w:rsidR="00B14773" w:rsidRDefault="00B14773" w:rsidP="00D91704">
      <w:pPr>
        <w:pStyle w:val="Heading2"/>
      </w:pPr>
      <w:r>
        <w:t>Links</w:t>
      </w:r>
    </w:p>
    <w:p w14:paraId="641C17B5" w14:textId="77777777" w:rsidR="00A75076" w:rsidRDefault="00A75076" w:rsidP="00A75076">
      <w:pPr>
        <w:pStyle w:val="Heading3"/>
      </w:pPr>
      <w:r>
        <w:t xml:space="preserve">Link – </w:t>
      </w:r>
      <w:proofErr w:type="spellStart"/>
      <w:r>
        <w:t>aff</w:t>
      </w:r>
      <w:proofErr w:type="spellEnd"/>
      <w:r>
        <w:t xml:space="preserve"> key</w:t>
      </w:r>
    </w:p>
    <w:p w14:paraId="24C675CA" w14:textId="77777777" w:rsidR="00A75076" w:rsidRDefault="00A75076" w:rsidP="00A75076">
      <w:pPr>
        <w:pStyle w:val="Heading4"/>
      </w:pPr>
      <w:r>
        <w:t xml:space="preserve">Voters </w:t>
      </w:r>
      <w:r w:rsidRPr="00EA1A30">
        <w:rPr>
          <w:u w:val="single"/>
        </w:rPr>
        <w:t>want</w:t>
      </w:r>
      <w:r>
        <w:t xml:space="preserve"> strong </w:t>
      </w:r>
      <w:r w:rsidRPr="00EA1A30">
        <w:rPr>
          <w:u w:val="single"/>
        </w:rPr>
        <w:t>IP protection</w:t>
      </w:r>
    </w:p>
    <w:p w14:paraId="6CA18399" w14:textId="77777777" w:rsidR="00A75076" w:rsidRPr="00EA1A30" w:rsidRDefault="00A75076" w:rsidP="00A75076">
      <w:r w:rsidRPr="00EA1A30">
        <w:rPr>
          <w:rStyle w:val="Style13ptBold"/>
        </w:rPr>
        <w:t>B</w:t>
      </w:r>
      <w:r w:rsidRPr="00EA1A30">
        <w:t xml:space="preserve">iotechnology </w:t>
      </w:r>
      <w:r w:rsidRPr="00EA1A30">
        <w:rPr>
          <w:rStyle w:val="Style13ptBold"/>
        </w:rPr>
        <w:t>I</w:t>
      </w:r>
      <w:r w:rsidRPr="00EA1A30">
        <w:t xml:space="preserve">nnovation </w:t>
      </w:r>
      <w:r w:rsidRPr="00EA1A30">
        <w:rPr>
          <w:rStyle w:val="Style13ptBold"/>
        </w:rPr>
        <w:t>O</w:t>
      </w:r>
      <w:r w:rsidRPr="00EA1A30">
        <w:t>rganization, 1-18-20</w:t>
      </w:r>
      <w:r w:rsidRPr="00EA1A30">
        <w:rPr>
          <w:rStyle w:val="Style13ptBold"/>
        </w:rPr>
        <w:t>24</w:t>
      </w:r>
      <w:r w:rsidRPr="00EA1A30">
        <w:t>,</w:t>
      </w:r>
      <w:r>
        <w:t xml:space="preserve"> | </w:t>
      </w:r>
      <w:r w:rsidRPr="00EA1A30">
        <w:t>BIO is the world’s largest advocacy association representing biotechnology companies, academic and research institutions, state biotechnology centers and related organizations across the United States and in more than 30 other nations.</w:t>
      </w:r>
      <w:r>
        <w:t xml:space="preserve"> | </w:t>
      </w:r>
      <w:r w:rsidRPr="00EA1A30">
        <w:t xml:space="preserve"> "U.S. voters favor strong IP protection", No Publication, </w:t>
      </w:r>
      <w:hyperlink r:id="rId103" w:history="1">
        <w:r w:rsidRPr="00EC797E">
          <w:rPr>
            <w:rStyle w:val="Hyperlink"/>
          </w:rPr>
          <w:t>https://www.bio.org/gooddaybio-archive/us-voters-favor-strong-ip-protection</w:t>
        </w:r>
      </w:hyperlink>
      <w:r>
        <w:t xml:space="preserve"> | DOA: 7/28/2024 | </w:t>
      </w:r>
      <w:proofErr w:type="spellStart"/>
      <w:r>
        <w:t>Skrishna</w:t>
      </w:r>
      <w:proofErr w:type="spellEnd"/>
      <w:r>
        <w:t xml:space="preserve"> |</w:t>
      </w:r>
    </w:p>
    <w:p w14:paraId="0B426DC9" w14:textId="77777777" w:rsidR="00A75076" w:rsidRPr="00EA1A30" w:rsidRDefault="00A75076" w:rsidP="00A75076">
      <w:pPr>
        <w:rPr>
          <w:sz w:val="16"/>
        </w:rPr>
      </w:pPr>
      <w:r w:rsidRPr="00EA1A30">
        <w:rPr>
          <w:highlight w:val="green"/>
          <w:u w:val="single"/>
        </w:rPr>
        <w:t>U.S. voters</w:t>
      </w:r>
      <w:r w:rsidRPr="00EA1A30">
        <w:rPr>
          <w:u w:val="single"/>
        </w:rPr>
        <w:t xml:space="preserve"> </w:t>
      </w:r>
      <w:r w:rsidRPr="00EA1A30">
        <w:rPr>
          <w:highlight w:val="green"/>
          <w:u w:val="single"/>
        </w:rPr>
        <w:t>favor strong</w:t>
      </w:r>
      <w:r w:rsidRPr="00EA1A30">
        <w:rPr>
          <w:u w:val="single"/>
        </w:rPr>
        <w:t xml:space="preserve"> international </w:t>
      </w:r>
      <w:r w:rsidRPr="00EA1A30">
        <w:rPr>
          <w:highlight w:val="green"/>
          <w:u w:val="single"/>
        </w:rPr>
        <w:t>IP protection</w:t>
      </w:r>
      <w:r w:rsidRPr="00EA1A30">
        <w:rPr>
          <w:sz w:val="16"/>
        </w:rPr>
        <w:t>, poll finds</w:t>
      </w:r>
    </w:p>
    <w:p w14:paraId="0E7A6C66" w14:textId="77777777" w:rsidR="00A75076" w:rsidRPr="00EA1A30" w:rsidRDefault="00A75076" w:rsidP="00A75076">
      <w:pPr>
        <w:rPr>
          <w:sz w:val="16"/>
        </w:rPr>
      </w:pPr>
      <w:r w:rsidRPr="00EA1A30">
        <w:rPr>
          <w:highlight w:val="green"/>
          <w:u w:val="single"/>
        </w:rPr>
        <w:t>Most Americans</w:t>
      </w:r>
      <w:r w:rsidRPr="00EA1A30">
        <w:rPr>
          <w:u w:val="single"/>
        </w:rPr>
        <w:t xml:space="preserve"> </w:t>
      </w:r>
      <w:r w:rsidRPr="00EA1A30">
        <w:rPr>
          <w:highlight w:val="green"/>
          <w:u w:val="single"/>
        </w:rPr>
        <w:t>want</w:t>
      </w:r>
      <w:r w:rsidRPr="00EA1A30">
        <w:rPr>
          <w:u w:val="single"/>
        </w:rPr>
        <w:t xml:space="preserve"> the </w:t>
      </w:r>
      <w:r w:rsidRPr="00EA1A30">
        <w:rPr>
          <w:highlight w:val="green"/>
          <w:u w:val="single"/>
        </w:rPr>
        <w:t>Biden</w:t>
      </w:r>
      <w:r w:rsidRPr="00EA1A30">
        <w:rPr>
          <w:u w:val="single"/>
        </w:rPr>
        <w:t xml:space="preserve"> administration </w:t>
      </w:r>
      <w:r w:rsidRPr="00EA1A30">
        <w:rPr>
          <w:highlight w:val="green"/>
          <w:u w:val="single"/>
        </w:rPr>
        <w:t>to protect</w:t>
      </w:r>
      <w:r w:rsidRPr="00EA1A30">
        <w:rPr>
          <w:u w:val="single"/>
        </w:rPr>
        <w:t xml:space="preserve"> </w:t>
      </w:r>
      <w:r w:rsidRPr="00EA1A30">
        <w:rPr>
          <w:highlight w:val="green"/>
          <w:u w:val="single"/>
        </w:rPr>
        <w:t>i</w:t>
      </w:r>
      <w:r w:rsidRPr="00EA1A30">
        <w:rPr>
          <w:u w:val="single"/>
        </w:rPr>
        <w:t xml:space="preserve">ntellectual </w:t>
      </w:r>
      <w:r w:rsidRPr="00EA1A30">
        <w:rPr>
          <w:highlight w:val="green"/>
          <w:u w:val="single"/>
        </w:rPr>
        <w:t>p</w:t>
      </w:r>
      <w:r w:rsidRPr="00EA1A30">
        <w:rPr>
          <w:u w:val="single"/>
        </w:rPr>
        <w:t xml:space="preserve">roperty </w:t>
      </w:r>
      <w:r w:rsidRPr="00EA1A30">
        <w:rPr>
          <w:highlight w:val="green"/>
          <w:u w:val="single"/>
        </w:rPr>
        <w:t>r</w:t>
      </w:r>
      <w:r w:rsidRPr="00EA1A30">
        <w:rPr>
          <w:u w:val="single"/>
        </w:rPr>
        <w:t>ights</w:t>
      </w:r>
      <w:r w:rsidRPr="00EA1A30">
        <w:rPr>
          <w:sz w:val="16"/>
        </w:rPr>
        <w:t xml:space="preserve"> at the World Trade Organization (WTO) and express concerns about waiving those rights, finds a new poll commissioned by the Bayh-Dole Coalition. </w:t>
      </w:r>
    </w:p>
    <w:p w14:paraId="099D3743" w14:textId="77777777" w:rsidR="00A75076" w:rsidRPr="00EA1A30" w:rsidRDefault="00A75076" w:rsidP="00A75076">
      <w:pPr>
        <w:rPr>
          <w:sz w:val="16"/>
          <w:szCs w:val="16"/>
        </w:rPr>
      </w:pPr>
      <w:r w:rsidRPr="00EA1A30">
        <w:rPr>
          <w:sz w:val="16"/>
          <w:szCs w:val="16"/>
        </w:rPr>
        <w:t>Why it matters: In 2022, the U.S. Trade Representative (USTR) agreed to a waiver of WTO IP protection for COVID vaccines. Now, USTR is considering an extension of the waiver to include COVID diagnostics and therapeutics.</w:t>
      </w:r>
    </w:p>
    <w:p w14:paraId="6F5DAD46" w14:textId="77777777" w:rsidR="00A75076" w:rsidRPr="00EA1A30" w:rsidRDefault="00A75076" w:rsidP="00A75076">
      <w:pPr>
        <w:rPr>
          <w:sz w:val="16"/>
        </w:rPr>
      </w:pPr>
      <w:r w:rsidRPr="00EA1A30">
        <w:rPr>
          <w:u w:val="single"/>
        </w:rPr>
        <w:t xml:space="preserve">The key finding: </w:t>
      </w:r>
      <w:r w:rsidRPr="00EA1A30">
        <w:rPr>
          <w:highlight w:val="green"/>
          <w:u w:val="single"/>
        </w:rPr>
        <w:t>7 in 10</w:t>
      </w:r>
      <w:r w:rsidRPr="00EA1A30">
        <w:rPr>
          <w:u w:val="single"/>
        </w:rPr>
        <w:t xml:space="preserve"> respondents </w:t>
      </w:r>
      <w:r w:rsidRPr="00EA1A30">
        <w:rPr>
          <w:highlight w:val="green"/>
          <w:u w:val="single"/>
        </w:rPr>
        <w:t>said</w:t>
      </w:r>
      <w:r w:rsidRPr="00EA1A30">
        <w:rPr>
          <w:u w:val="single"/>
        </w:rPr>
        <w:t xml:space="preserve"> it’s </w:t>
      </w:r>
      <w:r w:rsidRPr="00EA1A30">
        <w:rPr>
          <w:highlight w:val="green"/>
          <w:u w:val="single"/>
        </w:rPr>
        <w:t>important</w:t>
      </w:r>
      <w:r w:rsidRPr="00EA1A30">
        <w:rPr>
          <w:u w:val="single"/>
        </w:rPr>
        <w:t xml:space="preserve"> for the Biden administration </w:t>
      </w:r>
      <w:r w:rsidRPr="00EA1A30">
        <w:rPr>
          <w:highlight w:val="green"/>
          <w:u w:val="single"/>
        </w:rPr>
        <w:t>to preserve</w:t>
      </w:r>
      <w:r w:rsidRPr="00EA1A30">
        <w:rPr>
          <w:u w:val="single"/>
        </w:rPr>
        <w:t xml:space="preserve"> </w:t>
      </w:r>
      <w:r w:rsidRPr="00EA1A30">
        <w:rPr>
          <w:highlight w:val="green"/>
          <w:u w:val="single"/>
        </w:rPr>
        <w:t>WTO IP protections</w:t>
      </w:r>
      <w:r w:rsidRPr="00EA1A30">
        <w:rPr>
          <w:u w:val="single"/>
        </w:rPr>
        <w:t>, and most said it’s very important</w:t>
      </w:r>
      <w:r w:rsidRPr="00EA1A30">
        <w:rPr>
          <w:sz w:val="16"/>
        </w:rPr>
        <w:t>, finds a Morning Consult poll of 2,202 U.S. adults conducted Dec. 22-24.</w:t>
      </w:r>
    </w:p>
    <w:p w14:paraId="77CD4F83" w14:textId="77777777" w:rsidR="00A75076" w:rsidRPr="00EA1A30" w:rsidRDefault="00A75076" w:rsidP="00A75076">
      <w:pPr>
        <w:rPr>
          <w:sz w:val="16"/>
        </w:rPr>
      </w:pPr>
      <w:r w:rsidRPr="00EA1A30">
        <w:rPr>
          <w:highlight w:val="green"/>
          <w:u w:val="single"/>
        </w:rPr>
        <w:t>China is a concern</w:t>
      </w:r>
      <w:r w:rsidRPr="00EA1A30">
        <w:rPr>
          <w:u w:val="single"/>
        </w:rPr>
        <w:t xml:space="preserve">: </w:t>
      </w:r>
      <w:r w:rsidRPr="00EA1A30">
        <w:rPr>
          <w:highlight w:val="green"/>
          <w:u w:val="single"/>
        </w:rPr>
        <w:t>68% said U.S. adversarie</w:t>
      </w:r>
      <w:r w:rsidRPr="00EA1A30">
        <w:rPr>
          <w:u w:val="single"/>
        </w:rPr>
        <w:t xml:space="preserve">s like China </w:t>
      </w:r>
      <w:r w:rsidRPr="00EA1A30">
        <w:rPr>
          <w:highlight w:val="green"/>
          <w:u w:val="single"/>
        </w:rPr>
        <w:t>should not be able to replicate</w:t>
      </w:r>
      <w:r w:rsidRPr="00EA1A30">
        <w:rPr>
          <w:u w:val="single"/>
        </w:rPr>
        <w:t xml:space="preserve"> American-made </w:t>
      </w:r>
      <w:r w:rsidRPr="00EA1A30">
        <w:rPr>
          <w:highlight w:val="green"/>
          <w:u w:val="single"/>
        </w:rPr>
        <w:t>technologies</w:t>
      </w:r>
      <w:r w:rsidRPr="00EA1A30">
        <w:rPr>
          <w:u w:val="single"/>
        </w:rPr>
        <w:t xml:space="preserve"> </w:t>
      </w:r>
      <w:r w:rsidRPr="00EA1A30">
        <w:rPr>
          <w:highlight w:val="green"/>
          <w:u w:val="single"/>
        </w:rPr>
        <w:t>without permission</w:t>
      </w:r>
      <w:r w:rsidRPr="00EA1A30">
        <w:rPr>
          <w:u w:val="single"/>
        </w:rPr>
        <w:t xml:space="preserve"> from the inventors</w:t>
      </w:r>
      <w:r w:rsidRPr="00EA1A30">
        <w:rPr>
          <w:sz w:val="16"/>
        </w:rPr>
        <w:t>—with only 11% disagreeing and 21% saying they don’t know.</w:t>
      </w:r>
    </w:p>
    <w:p w14:paraId="1A7042D0" w14:textId="77777777" w:rsidR="00A75076" w:rsidRPr="00EA1A30" w:rsidRDefault="00A75076" w:rsidP="00A75076">
      <w:pPr>
        <w:rPr>
          <w:sz w:val="16"/>
        </w:rPr>
      </w:pPr>
      <w:r w:rsidRPr="00EA1A30">
        <w:rPr>
          <w:u w:val="single"/>
        </w:rPr>
        <w:t xml:space="preserve">Vote for IP protection: </w:t>
      </w:r>
      <w:r w:rsidRPr="00EA1A30">
        <w:rPr>
          <w:highlight w:val="green"/>
          <w:u w:val="single"/>
        </w:rPr>
        <w:t>66%</w:t>
      </w:r>
      <w:r w:rsidRPr="00EA1A30">
        <w:rPr>
          <w:u w:val="single"/>
        </w:rPr>
        <w:t xml:space="preserve"> would be </w:t>
      </w:r>
      <w:r w:rsidRPr="00EA1A30">
        <w:rPr>
          <w:highlight w:val="green"/>
          <w:u w:val="single"/>
        </w:rPr>
        <w:t>inclined to vote</w:t>
      </w:r>
      <w:r w:rsidRPr="00EA1A30">
        <w:rPr>
          <w:u w:val="single"/>
        </w:rPr>
        <w:t xml:space="preserve"> </w:t>
      </w:r>
      <w:r w:rsidRPr="00EA1A30">
        <w:rPr>
          <w:highlight w:val="green"/>
          <w:u w:val="single"/>
        </w:rPr>
        <w:t>for a candidate who prioritizes stronger IP rights</w:t>
      </w:r>
      <w:r w:rsidRPr="00EA1A30">
        <w:rPr>
          <w:sz w:val="16"/>
        </w:rPr>
        <w:t>, while 11% said they prefer a candidate who weakens IP rights.</w:t>
      </w:r>
    </w:p>
    <w:p w14:paraId="5FBFE088" w14:textId="77777777" w:rsidR="00A75076" w:rsidRPr="00EA1A30" w:rsidRDefault="00A75076" w:rsidP="00A75076">
      <w:pPr>
        <w:rPr>
          <w:sz w:val="16"/>
        </w:rPr>
      </w:pPr>
      <w:r w:rsidRPr="00EA1A30">
        <w:rPr>
          <w:u w:val="single"/>
        </w:rPr>
        <w:t>IP waivers aren’t necessary—and the COVID vaccine IP waiver was never used because IP was never a barrier to global</w:t>
      </w:r>
      <w:r w:rsidRPr="00EA1A30">
        <w:rPr>
          <w:sz w:val="16"/>
        </w:rPr>
        <w:t xml:space="preserve"> distribution, 19 House Democrats recently told USTR.</w:t>
      </w:r>
    </w:p>
    <w:p w14:paraId="5F15995F" w14:textId="77777777" w:rsidR="00A75076" w:rsidRDefault="00A75076" w:rsidP="00A75076">
      <w:pPr>
        <w:rPr>
          <w:sz w:val="16"/>
          <w:szCs w:val="16"/>
        </w:rPr>
      </w:pPr>
      <w:r w:rsidRPr="00EA1A30">
        <w:rPr>
          <w:sz w:val="16"/>
          <w:szCs w:val="16"/>
        </w:rPr>
        <w:t>BIO agrees: “There is no credible evidence supporting the need for an expanded TRIPS waiver,” said BIO Chief Policy Officer John Murphy.</w:t>
      </w:r>
    </w:p>
    <w:p w14:paraId="5AA9B4CA" w14:textId="77777777" w:rsidR="00A75076" w:rsidRPr="001925C2" w:rsidRDefault="00A75076" w:rsidP="00A75076">
      <w:pPr>
        <w:pStyle w:val="Heading4"/>
      </w:pPr>
      <w:r w:rsidRPr="001925C2">
        <w:t>Voters care.</w:t>
      </w:r>
    </w:p>
    <w:p w14:paraId="3B899D13" w14:textId="77777777" w:rsidR="00A75076" w:rsidRPr="00EA743E" w:rsidRDefault="00A75076" w:rsidP="00A75076">
      <w:pPr>
        <w:ind w:left="100"/>
      </w:pPr>
      <w:r w:rsidRPr="00EA743E">
        <w:rPr>
          <w:rStyle w:val="Style13ptBold"/>
        </w:rPr>
        <w:t>B</w:t>
      </w:r>
      <w:r w:rsidRPr="00EA743E">
        <w:t>ayh-</w:t>
      </w:r>
      <w:r w:rsidRPr="00EA743E">
        <w:rPr>
          <w:rStyle w:val="Style13ptBold"/>
        </w:rPr>
        <w:t>D</w:t>
      </w:r>
      <w:r w:rsidRPr="00EA743E">
        <w:t xml:space="preserve">ole </w:t>
      </w:r>
      <w:r w:rsidRPr="00EA743E">
        <w:rPr>
          <w:rStyle w:val="Style13ptBold"/>
        </w:rPr>
        <w:t>C</w:t>
      </w:r>
      <w:r w:rsidRPr="00EA743E">
        <w:t>oalition, 17 Jan. 20</w:t>
      </w:r>
      <w:r w:rsidRPr="00EA743E">
        <w:rPr>
          <w:rStyle w:val="Style13ptBold"/>
        </w:rPr>
        <w:t>24</w:t>
      </w:r>
      <w:r>
        <w:rPr>
          <w:rStyle w:val="Style13ptBold"/>
        </w:rPr>
        <w:t xml:space="preserve"> </w:t>
      </w:r>
      <w:r w:rsidRPr="00EA743E">
        <w:t>|</w:t>
      </w:r>
      <w:r>
        <w:rPr>
          <w:rStyle w:val="Style13ptBold"/>
        </w:rPr>
        <w:t xml:space="preserve"> </w:t>
      </w:r>
      <w:r w:rsidRPr="00EA743E">
        <w:t>The Bayh-Dole Coalition focuses on intellectual property rights, promoting the importance of patents for innovation and economic growth.</w:t>
      </w:r>
      <w:r>
        <w:t xml:space="preserve"> | </w:t>
      </w:r>
      <w:r w:rsidRPr="00EA743E">
        <w:t xml:space="preserve">"Voters Strongly Oppose Weakening Patents, New Poll Shows.", </w:t>
      </w:r>
      <w:hyperlink r:id="rId104" w:history="1">
        <w:r w:rsidRPr="00EC797E">
          <w:rPr>
            <w:rStyle w:val="Hyperlink"/>
          </w:rPr>
          <w:t>https://bayhdolecoalition.org/voters-strongly-oppose-weakening-patents-new-poll-shows/</w:t>
        </w:r>
      </w:hyperlink>
      <w:r>
        <w:t xml:space="preserve"> | DOA: 7-28-2024 | </w:t>
      </w:r>
      <w:proofErr w:type="spellStart"/>
      <w:r>
        <w:t>Skrishna</w:t>
      </w:r>
      <w:proofErr w:type="spellEnd"/>
      <w:r>
        <w:t>|</w:t>
      </w:r>
    </w:p>
    <w:p w14:paraId="295BA6C3" w14:textId="77777777" w:rsidR="00A75076" w:rsidRPr="00EA1A30" w:rsidRDefault="00A75076" w:rsidP="00A75076">
      <w:pPr>
        <w:rPr>
          <w:sz w:val="16"/>
        </w:rPr>
      </w:pPr>
      <w:r w:rsidRPr="00EA1A30">
        <w:rPr>
          <w:rStyle w:val="StyleUnderline"/>
        </w:rPr>
        <w:t xml:space="preserve">The </w:t>
      </w:r>
      <w:r w:rsidRPr="00EA1A30">
        <w:rPr>
          <w:rStyle w:val="StyleUnderline"/>
          <w:highlight w:val="green"/>
        </w:rPr>
        <w:t>Biden admini</w:t>
      </w:r>
      <w:r w:rsidRPr="00EA1A30">
        <w:rPr>
          <w:rStyle w:val="StyleUnderline"/>
        </w:rPr>
        <w:t xml:space="preserve">stration may </w:t>
      </w:r>
      <w:r w:rsidRPr="00EA1A30">
        <w:rPr>
          <w:rStyle w:val="StyleUnderline"/>
          <w:highlight w:val="green"/>
        </w:rPr>
        <w:t>soon endorse</w:t>
      </w:r>
      <w:r w:rsidRPr="00EA1A30">
        <w:rPr>
          <w:rStyle w:val="StyleUnderline"/>
        </w:rPr>
        <w:t xml:space="preserve"> a </w:t>
      </w:r>
      <w:r w:rsidRPr="00EA1A30">
        <w:rPr>
          <w:rStyle w:val="StyleUnderline"/>
          <w:highlight w:val="green"/>
        </w:rPr>
        <w:t>proposal</w:t>
      </w:r>
      <w:r w:rsidRPr="00EA1A30">
        <w:rPr>
          <w:rStyle w:val="StyleUnderline"/>
        </w:rPr>
        <w:t xml:space="preserve"> before the World Trade Organization (WTO) that would </w:t>
      </w:r>
      <w:r w:rsidRPr="00EA1A30">
        <w:rPr>
          <w:rStyle w:val="StyleUnderline"/>
          <w:highlight w:val="green"/>
        </w:rPr>
        <w:t>suspend patent protections</w:t>
      </w:r>
      <w:r w:rsidRPr="00EA1A30">
        <w:rPr>
          <w:rStyle w:val="StyleUnderline"/>
        </w:rPr>
        <w:t xml:space="preserve"> on Covid-19 treatments and tests and, in doing so, thwart existing WTO standards. This move would be enormously unpopular with American voters</w:t>
      </w:r>
      <w:r w:rsidRPr="00EA1A30">
        <w:rPr>
          <w:sz w:val="16"/>
        </w:rPr>
        <w:t>, according to a new poll released today by the Bayh-Dole Coalition.</w:t>
      </w:r>
    </w:p>
    <w:p w14:paraId="3C195DE8" w14:textId="77777777" w:rsidR="00A75076" w:rsidRDefault="00A75076" w:rsidP="00A75076">
      <w:r w:rsidRPr="00EA1A30">
        <w:rPr>
          <w:rStyle w:val="StyleUnderline"/>
        </w:rPr>
        <w:t>Seven in ten voters believe that it is important for the Biden administration to preserve WTO standards for protecting IP. And 77% are at least slightly concerned that the pending proposal would stifle medical research and kill American manufacturing jobs</w:t>
      </w:r>
      <w:r>
        <w:t>.</w:t>
      </w:r>
    </w:p>
    <w:p w14:paraId="343469AB" w14:textId="77777777" w:rsidR="00A75076" w:rsidRPr="00EA1A30" w:rsidRDefault="00A75076" w:rsidP="00A75076">
      <w:pPr>
        <w:rPr>
          <w:sz w:val="16"/>
        </w:rPr>
      </w:pPr>
      <w:r w:rsidRPr="00EA1A30">
        <w:rPr>
          <w:sz w:val="16"/>
        </w:rPr>
        <w:t>"</w:t>
      </w:r>
      <w:r w:rsidRPr="00EA1A30">
        <w:rPr>
          <w:rStyle w:val="StyleUnderline"/>
        </w:rPr>
        <w:t xml:space="preserve">This </w:t>
      </w:r>
      <w:r w:rsidRPr="00EA1A30">
        <w:rPr>
          <w:rStyle w:val="StyleUnderline"/>
          <w:highlight w:val="green"/>
        </w:rPr>
        <w:t>poll clearly demonstrates</w:t>
      </w:r>
      <w:r w:rsidRPr="00EA1A30">
        <w:rPr>
          <w:rStyle w:val="StyleUnderline"/>
        </w:rPr>
        <w:t xml:space="preserve"> that </w:t>
      </w:r>
      <w:r w:rsidRPr="00EA1A30">
        <w:rPr>
          <w:rStyle w:val="StyleUnderline"/>
          <w:highlight w:val="green"/>
        </w:rPr>
        <w:t>voters value intellectual property protections</w:t>
      </w:r>
      <w:r w:rsidRPr="00EA1A30">
        <w:rPr>
          <w:rStyle w:val="StyleUnderline"/>
        </w:rPr>
        <w:t xml:space="preserve"> and </w:t>
      </w:r>
      <w:r w:rsidRPr="00EA1A30">
        <w:rPr>
          <w:rStyle w:val="StyleUnderline"/>
          <w:highlight w:val="green"/>
        </w:rPr>
        <w:t>oppose giving away U.S. intellectual property</w:t>
      </w:r>
      <w:r w:rsidRPr="00EA1A30">
        <w:rPr>
          <w:rStyle w:val="StyleUnderline"/>
        </w:rPr>
        <w:t>, especially to competitors like Chin</w:t>
      </w:r>
      <w:r w:rsidRPr="00EA1A30">
        <w:rPr>
          <w:sz w:val="16"/>
        </w:rPr>
        <w:t>a," said Joseph P. Allen, Executive Director of the Bayh-Dole Coalition.</w:t>
      </w:r>
    </w:p>
    <w:p w14:paraId="59C69D89" w14:textId="77777777" w:rsidR="00A75076" w:rsidRPr="00EA1A30" w:rsidRDefault="00A75076" w:rsidP="00A75076">
      <w:pPr>
        <w:rPr>
          <w:sz w:val="16"/>
          <w:szCs w:val="16"/>
        </w:rPr>
      </w:pPr>
      <w:r w:rsidRPr="00EA1A30">
        <w:rPr>
          <w:sz w:val="16"/>
          <w:szCs w:val="16"/>
        </w:rPr>
        <w:t>Opposition to this waiver is bipartisan, with supermajorities of both Republicans and Democrats preferring political candidates who prioritize protecting American inventors' IP rights.</w:t>
      </w:r>
    </w:p>
    <w:p w14:paraId="3396777F" w14:textId="77777777" w:rsidR="00A75076" w:rsidRPr="00EA1A30" w:rsidRDefault="00A75076" w:rsidP="00A75076">
      <w:pPr>
        <w:rPr>
          <w:sz w:val="16"/>
        </w:rPr>
      </w:pPr>
      <w:r w:rsidRPr="00EA1A30">
        <w:rPr>
          <w:sz w:val="16"/>
        </w:rPr>
        <w:t>"</w:t>
      </w:r>
      <w:r w:rsidRPr="00EA1A30">
        <w:rPr>
          <w:rStyle w:val="StyleUnderline"/>
          <w:highlight w:val="green"/>
        </w:rPr>
        <w:t>Voters expect U.S. officials</w:t>
      </w:r>
      <w:r w:rsidRPr="00EA1A30">
        <w:rPr>
          <w:rStyle w:val="StyleUnderline"/>
        </w:rPr>
        <w:t xml:space="preserve"> </w:t>
      </w:r>
      <w:r w:rsidRPr="00EA1A30">
        <w:rPr>
          <w:rStyle w:val="StyleUnderline"/>
          <w:highlight w:val="green"/>
        </w:rPr>
        <w:t>to resist this</w:t>
      </w:r>
      <w:r w:rsidRPr="00EA1A30">
        <w:rPr>
          <w:rStyle w:val="StyleUnderline"/>
        </w:rPr>
        <w:t xml:space="preserve"> misguided proposal which would undermine the American economy</w:t>
      </w:r>
      <w:r w:rsidRPr="00EA1A30">
        <w:rPr>
          <w:sz w:val="16"/>
        </w:rPr>
        <w:t>," said Allen.</w:t>
      </w:r>
    </w:p>
    <w:p w14:paraId="2E731E1A" w14:textId="77777777" w:rsidR="00A75076" w:rsidRPr="00EA1A30" w:rsidRDefault="00A75076" w:rsidP="00A75076">
      <w:pPr>
        <w:rPr>
          <w:sz w:val="16"/>
          <w:szCs w:val="16"/>
        </w:rPr>
      </w:pPr>
      <w:r w:rsidRPr="00EA1A30">
        <w:rPr>
          <w:sz w:val="16"/>
          <w:szCs w:val="16"/>
        </w:rPr>
        <w:t>The poll, conducted by Morning Consult, surveyed 2,202 registered voters between December 22 and December 24. Results have a margin of error of plus or minus two percentage points.</w:t>
      </w:r>
    </w:p>
    <w:p w14:paraId="1156928E" w14:textId="77777777" w:rsidR="00A75076" w:rsidRPr="00EA1A30" w:rsidRDefault="00A75076" w:rsidP="00A75076">
      <w:pPr>
        <w:rPr>
          <w:sz w:val="16"/>
          <w:szCs w:val="16"/>
        </w:rPr>
      </w:pPr>
      <w:r w:rsidRPr="00EA1A30">
        <w:rPr>
          <w:sz w:val="16"/>
          <w:szCs w:val="16"/>
        </w:rPr>
        <w:t>*</w:t>
      </w:r>
      <w:proofErr w:type="gramStart"/>
      <w:r w:rsidRPr="00EA1A30">
        <w:rPr>
          <w:sz w:val="16"/>
          <w:szCs w:val="16"/>
        </w:rPr>
        <w:t>link</w:t>
      </w:r>
      <w:proofErr w:type="gramEnd"/>
      <w:r w:rsidRPr="00EA1A30">
        <w:rPr>
          <w:sz w:val="16"/>
          <w:szCs w:val="16"/>
        </w:rPr>
        <w:t xml:space="preserve"> omitted*</w:t>
      </w:r>
    </w:p>
    <w:p w14:paraId="41411386" w14:textId="77777777" w:rsidR="00A75076" w:rsidRPr="00204389" w:rsidRDefault="00A75076" w:rsidP="00A75076">
      <w:pPr>
        <w:rPr>
          <w:rFonts w:eastAsiaTheme="majorEastAsia" w:cstheme="majorBidi"/>
          <w:b/>
          <w:sz w:val="44"/>
          <w:szCs w:val="26"/>
          <w:u w:val="double"/>
        </w:rPr>
      </w:pPr>
      <w:r w:rsidRPr="00EA1A30">
        <w:rPr>
          <w:sz w:val="16"/>
          <w:szCs w:val="16"/>
        </w:rPr>
        <w:t>About the Bayh-Dole Coalition: The Bayh-Dole Coalition is a diverse group of innovation-oriented organizations and individuals committed to celebrating and protecting the Bayh-Dole Act, as well as informing policymakers and the public of its many benefits.</w:t>
      </w:r>
    </w:p>
    <w:p w14:paraId="6848E158" w14:textId="77777777" w:rsidR="001A19A1" w:rsidRDefault="001A19A1" w:rsidP="001A19A1">
      <w:pPr>
        <w:pStyle w:val="Heading3"/>
      </w:pPr>
      <w:r>
        <w:t>Link – Biden helps</w:t>
      </w:r>
    </w:p>
    <w:p w14:paraId="4EF9D4AB" w14:textId="77777777" w:rsidR="001A19A1" w:rsidRDefault="001A19A1" w:rsidP="001A19A1">
      <w:pPr>
        <w:pStyle w:val="Heading4"/>
      </w:pPr>
      <w:r>
        <w:t>Biden can help Harris win now---the popularity of his policies still matters.</w:t>
      </w:r>
    </w:p>
    <w:p w14:paraId="61608CF2" w14:textId="77777777" w:rsidR="001A19A1" w:rsidRPr="00BE70C3" w:rsidRDefault="001A19A1" w:rsidP="001A19A1">
      <w:r>
        <w:t xml:space="preserve">Tal </w:t>
      </w:r>
      <w:r w:rsidRPr="0006356F">
        <w:rPr>
          <w:rStyle w:val="Style13ptBold"/>
        </w:rPr>
        <w:t>Axelrod 7/27,</w:t>
      </w:r>
      <w:r>
        <w:t xml:space="preserve"> Writer for ABC News, 7/27/24, “Biden passed the torch to Harris. Now, how does he help her win?”, </w:t>
      </w:r>
      <w:r w:rsidRPr="00BE70C3">
        <w:t>https://abcnews.go.com/Politics/biden-passed-torch-harris-now-win/story?id=112316523</w:t>
      </w:r>
      <w:r>
        <w:t>, WF</w:t>
      </w:r>
    </w:p>
    <w:p w14:paraId="500BFE2C" w14:textId="77777777" w:rsidR="001A19A1" w:rsidRDefault="001A19A1" w:rsidP="001A19A1">
      <w:r>
        <w:t xml:space="preserve">Logistically, </w:t>
      </w:r>
      <w:r w:rsidRPr="00BE70C3">
        <w:rPr>
          <w:highlight w:val="cyan"/>
          <w:u w:val="single"/>
        </w:rPr>
        <w:t>Biden</w:t>
      </w:r>
      <w:r w:rsidRPr="00BE70C3">
        <w:rPr>
          <w:u w:val="single"/>
        </w:rPr>
        <w:t xml:space="preserve"> would likely be deployed in ways that </w:t>
      </w:r>
      <w:r w:rsidRPr="00BE70C3">
        <w:rPr>
          <w:highlight w:val="cyan"/>
          <w:u w:val="single"/>
        </w:rPr>
        <w:t>could</w:t>
      </w:r>
      <w:r w:rsidRPr="00BE70C3">
        <w:rPr>
          <w:u w:val="single"/>
        </w:rPr>
        <w:t xml:space="preserve"> maximize his strengths and </w:t>
      </w:r>
      <w:r w:rsidRPr="00BE70C3">
        <w:rPr>
          <w:highlight w:val="cyan"/>
          <w:u w:val="single"/>
        </w:rPr>
        <w:t>allow</w:t>
      </w:r>
      <w:r w:rsidRPr="00BE70C3">
        <w:rPr>
          <w:u w:val="single"/>
        </w:rPr>
        <w:t xml:space="preserve"> </w:t>
      </w:r>
      <w:r w:rsidRPr="00BE70C3">
        <w:rPr>
          <w:highlight w:val="cyan"/>
          <w:u w:val="single"/>
        </w:rPr>
        <w:t>Harris</w:t>
      </w:r>
      <w:r w:rsidRPr="00BE70C3">
        <w:rPr>
          <w:u w:val="single"/>
        </w:rPr>
        <w:t xml:space="preserve"> to </w:t>
      </w:r>
      <w:r w:rsidRPr="00BE70C3">
        <w:rPr>
          <w:highlight w:val="cyan"/>
          <w:u w:val="single"/>
        </w:rPr>
        <w:t>expand</w:t>
      </w:r>
      <w:r w:rsidRPr="00BE70C3">
        <w:rPr>
          <w:u w:val="single"/>
        </w:rPr>
        <w:t xml:space="preserve"> her voter </w:t>
      </w:r>
      <w:r w:rsidRPr="00BE70C3">
        <w:rPr>
          <w:highlight w:val="cyan"/>
          <w:u w:val="single"/>
        </w:rPr>
        <w:t>base</w:t>
      </w:r>
      <w:r w:rsidRPr="00BE70C3">
        <w:rPr>
          <w:u w:val="single"/>
        </w:rPr>
        <w:t>.</w:t>
      </w:r>
    </w:p>
    <w:p w14:paraId="7722CB27" w14:textId="77777777" w:rsidR="001A19A1" w:rsidRPr="00BE70C3" w:rsidRDefault="001A19A1" w:rsidP="001A19A1">
      <w:pPr>
        <w:rPr>
          <w:u w:val="single"/>
        </w:rPr>
      </w:pPr>
      <w:r w:rsidRPr="00BE70C3">
        <w:rPr>
          <w:u w:val="single"/>
        </w:rPr>
        <w:t xml:space="preserve">Democrats boasted that </w:t>
      </w:r>
      <w:r w:rsidRPr="00BE70C3">
        <w:rPr>
          <w:highlight w:val="cyan"/>
          <w:u w:val="single"/>
        </w:rPr>
        <w:t>he</w:t>
      </w:r>
      <w:r w:rsidRPr="00BE70C3">
        <w:rPr>
          <w:u w:val="single"/>
        </w:rPr>
        <w:t xml:space="preserve"> could </w:t>
      </w:r>
      <w:r w:rsidRPr="00BE70C3">
        <w:rPr>
          <w:highlight w:val="cyan"/>
          <w:u w:val="single"/>
        </w:rPr>
        <w:t>appeal</w:t>
      </w:r>
      <w:r w:rsidRPr="00BE70C3">
        <w:rPr>
          <w:u w:val="single"/>
        </w:rPr>
        <w:t xml:space="preserve"> </w:t>
      </w:r>
      <w:r w:rsidRPr="00BE70C3">
        <w:rPr>
          <w:highlight w:val="cyan"/>
          <w:u w:val="single"/>
        </w:rPr>
        <w:t>to</w:t>
      </w:r>
      <w:r w:rsidRPr="00BE70C3">
        <w:rPr>
          <w:u w:val="single"/>
        </w:rPr>
        <w:t xml:space="preserve"> </w:t>
      </w:r>
      <w:r w:rsidRPr="00BE70C3">
        <w:rPr>
          <w:highlight w:val="cyan"/>
          <w:u w:val="single"/>
        </w:rPr>
        <w:t>working</w:t>
      </w:r>
      <w:r w:rsidRPr="00BE70C3">
        <w:rPr>
          <w:u w:val="single"/>
        </w:rPr>
        <w:t>-</w:t>
      </w:r>
      <w:r w:rsidRPr="00BE70C3">
        <w:rPr>
          <w:highlight w:val="cyan"/>
          <w:u w:val="single"/>
        </w:rPr>
        <w:t>class</w:t>
      </w:r>
      <w:r w:rsidRPr="00BE70C3">
        <w:rPr>
          <w:u w:val="single"/>
        </w:rPr>
        <w:t xml:space="preserve"> voters, </w:t>
      </w:r>
      <w:r w:rsidRPr="00BE70C3">
        <w:rPr>
          <w:highlight w:val="cyan"/>
          <w:u w:val="single"/>
        </w:rPr>
        <w:t>seniors</w:t>
      </w:r>
      <w:r w:rsidRPr="00BE70C3">
        <w:rPr>
          <w:u w:val="single"/>
        </w:rPr>
        <w:t xml:space="preserve"> </w:t>
      </w:r>
      <w:r w:rsidRPr="00BE70C3">
        <w:rPr>
          <w:highlight w:val="cyan"/>
          <w:u w:val="single"/>
        </w:rPr>
        <w:t>and</w:t>
      </w:r>
      <w:r w:rsidRPr="00BE70C3">
        <w:rPr>
          <w:u w:val="single"/>
        </w:rPr>
        <w:t xml:space="preserve"> </w:t>
      </w:r>
      <w:r w:rsidRPr="00BE70C3">
        <w:rPr>
          <w:highlight w:val="cyan"/>
          <w:u w:val="single"/>
        </w:rPr>
        <w:t>independents</w:t>
      </w:r>
      <w:r w:rsidRPr="00BE70C3">
        <w:rPr>
          <w:u w:val="single"/>
        </w:rPr>
        <w:t xml:space="preserve"> -- all demographics he performed well with in 2020 who would need to be kept in the fold </w:t>
      </w:r>
      <w:r w:rsidRPr="00BE70C3">
        <w:rPr>
          <w:highlight w:val="cyan"/>
          <w:u w:val="single"/>
        </w:rPr>
        <w:t>as</w:t>
      </w:r>
      <w:r w:rsidRPr="00BE70C3">
        <w:rPr>
          <w:u w:val="single"/>
        </w:rPr>
        <w:t xml:space="preserve"> </w:t>
      </w:r>
      <w:r w:rsidRPr="00BE70C3">
        <w:rPr>
          <w:highlight w:val="cyan"/>
          <w:u w:val="single"/>
        </w:rPr>
        <w:t>Harris</w:t>
      </w:r>
      <w:r w:rsidRPr="00BE70C3">
        <w:rPr>
          <w:u w:val="single"/>
        </w:rPr>
        <w:t xml:space="preserve"> </w:t>
      </w:r>
      <w:r w:rsidRPr="00BE70C3">
        <w:rPr>
          <w:highlight w:val="cyan"/>
          <w:u w:val="single"/>
        </w:rPr>
        <w:t>regains</w:t>
      </w:r>
      <w:r w:rsidRPr="00BE70C3">
        <w:rPr>
          <w:u w:val="single"/>
        </w:rPr>
        <w:t xml:space="preserve"> ground with </w:t>
      </w:r>
      <w:r w:rsidRPr="00BE70C3">
        <w:rPr>
          <w:highlight w:val="cyan"/>
          <w:u w:val="single"/>
        </w:rPr>
        <w:t>younger</w:t>
      </w:r>
      <w:r w:rsidRPr="00BE70C3">
        <w:rPr>
          <w:u w:val="single"/>
        </w:rPr>
        <w:t xml:space="preserve"> voters and </w:t>
      </w:r>
      <w:r w:rsidRPr="00BE70C3">
        <w:rPr>
          <w:highlight w:val="cyan"/>
          <w:u w:val="single"/>
        </w:rPr>
        <w:t>voters</w:t>
      </w:r>
      <w:r w:rsidRPr="00BE70C3">
        <w:rPr>
          <w:u w:val="single"/>
        </w:rPr>
        <w:t xml:space="preserve"> </w:t>
      </w:r>
      <w:r w:rsidRPr="00BE70C3">
        <w:rPr>
          <w:highlight w:val="cyan"/>
          <w:u w:val="single"/>
        </w:rPr>
        <w:t>of</w:t>
      </w:r>
      <w:r w:rsidRPr="00BE70C3">
        <w:rPr>
          <w:u w:val="single"/>
        </w:rPr>
        <w:t xml:space="preserve"> </w:t>
      </w:r>
      <w:r w:rsidRPr="00BE70C3">
        <w:rPr>
          <w:highlight w:val="cyan"/>
          <w:u w:val="single"/>
        </w:rPr>
        <w:t>color</w:t>
      </w:r>
      <w:r w:rsidRPr="00BE70C3">
        <w:rPr>
          <w:u w:val="single"/>
        </w:rPr>
        <w:t xml:space="preserve"> who were drifting away from Biden</w:t>
      </w:r>
    </w:p>
    <w:p w14:paraId="0CD889F6" w14:textId="77777777" w:rsidR="001A19A1" w:rsidRDefault="001A19A1" w:rsidP="001A19A1">
      <w:r>
        <w:t>Vice President Kamala Harris delivers the keynote speech at the American Federation of Teachers' 88t...Show more</w:t>
      </w:r>
    </w:p>
    <w:p w14:paraId="6A316055" w14:textId="77777777" w:rsidR="001A19A1" w:rsidRDefault="001A19A1" w:rsidP="001A19A1">
      <w:r>
        <w:t>Brendan Smialowski/AFP via Getty Images</w:t>
      </w:r>
    </w:p>
    <w:p w14:paraId="03497F0A" w14:textId="77777777" w:rsidR="001A19A1" w:rsidRDefault="001A19A1" w:rsidP="001A19A1">
      <w:r>
        <w:t>"</w:t>
      </w:r>
      <w:r w:rsidRPr="00BE70C3">
        <w:rPr>
          <w:rStyle w:val="StyleUnderline"/>
          <w:highlight w:val="cyan"/>
        </w:rPr>
        <w:t>He</w:t>
      </w:r>
      <w:r w:rsidRPr="00BE70C3">
        <w:rPr>
          <w:rStyle w:val="StyleUnderline"/>
        </w:rPr>
        <w:t xml:space="preserve"> </w:t>
      </w:r>
      <w:r w:rsidRPr="00BE70C3">
        <w:rPr>
          <w:rStyle w:val="StyleUnderline"/>
          <w:highlight w:val="cyan"/>
        </w:rPr>
        <w:t>can</w:t>
      </w:r>
      <w:r w:rsidRPr="00BE70C3">
        <w:rPr>
          <w:rStyle w:val="StyleUnderline"/>
        </w:rPr>
        <w:t xml:space="preserve"> </w:t>
      </w:r>
      <w:r w:rsidRPr="00BE70C3">
        <w:rPr>
          <w:rStyle w:val="StyleUnderline"/>
          <w:highlight w:val="cyan"/>
        </w:rPr>
        <w:t>help</w:t>
      </w:r>
      <w:r w:rsidRPr="00BE70C3">
        <w:rPr>
          <w:rStyle w:val="StyleUnderline"/>
        </w:rPr>
        <w:t xml:space="preserve"> </w:t>
      </w:r>
      <w:r w:rsidRPr="00BE70C3">
        <w:rPr>
          <w:rStyle w:val="StyleUnderline"/>
          <w:highlight w:val="cyan"/>
        </w:rPr>
        <w:t>in</w:t>
      </w:r>
      <w:r w:rsidRPr="00BE70C3">
        <w:rPr>
          <w:rStyle w:val="StyleUnderline"/>
        </w:rPr>
        <w:t xml:space="preserve"> the </w:t>
      </w:r>
      <w:r w:rsidRPr="00BE70C3">
        <w:rPr>
          <w:rStyle w:val="StyleUnderline"/>
          <w:highlight w:val="cyan"/>
        </w:rPr>
        <w:t>Midwest</w:t>
      </w:r>
      <w:r w:rsidRPr="00BE70C3">
        <w:rPr>
          <w:rStyle w:val="StyleUnderline"/>
        </w:rPr>
        <w:t xml:space="preserve">, some of the blue-collar workers, some of the places where he's got a unique relationship to those voters with the 'Scranton Joe' kind of thing. And </w:t>
      </w:r>
      <w:r w:rsidRPr="00BE70C3">
        <w:rPr>
          <w:rStyle w:val="StyleUnderline"/>
          <w:highlight w:val="cyan"/>
        </w:rPr>
        <w:t>older</w:t>
      </w:r>
      <w:r w:rsidRPr="00BE70C3">
        <w:rPr>
          <w:rStyle w:val="StyleUnderline"/>
        </w:rPr>
        <w:t xml:space="preserve"> </w:t>
      </w:r>
      <w:r w:rsidRPr="00BE70C3">
        <w:rPr>
          <w:rStyle w:val="StyleUnderline"/>
          <w:highlight w:val="cyan"/>
        </w:rPr>
        <w:t>voters</w:t>
      </w:r>
      <w:r w:rsidRPr="00BE70C3">
        <w:rPr>
          <w:rStyle w:val="StyleUnderline"/>
        </w:rPr>
        <w:t xml:space="preserve"> </w:t>
      </w:r>
      <w:r w:rsidRPr="00BE70C3">
        <w:rPr>
          <w:rStyle w:val="StyleUnderline"/>
          <w:highlight w:val="cyan"/>
        </w:rPr>
        <w:t>love</w:t>
      </w:r>
      <w:r w:rsidRPr="00BE70C3">
        <w:rPr>
          <w:rStyle w:val="StyleUnderline"/>
        </w:rPr>
        <w:t xml:space="preserve"> </w:t>
      </w:r>
      <w:r w:rsidRPr="00BE70C3">
        <w:rPr>
          <w:rStyle w:val="StyleUnderline"/>
          <w:highlight w:val="cyan"/>
        </w:rPr>
        <w:t>him</w:t>
      </w:r>
      <w:r>
        <w:t>," said the strategist with ties to Harris' team.</w:t>
      </w:r>
    </w:p>
    <w:p w14:paraId="359B5429" w14:textId="77777777" w:rsidR="001A19A1" w:rsidRDefault="001A19A1" w:rsidP="001A19A1">
      <w:r w:rsidRPr="00BE70C3">
        <w:rPr>
          <w:rStyle w:val="StyleUnderline"/>
          <w:highlight w:val="cyan"/>
        </w:rPr>
        <w:t>Biden</w:t>
      </w:r>
      <w:r w:rsidRPr="00BE70C3">
        <w:rPr>
          <w:rStyle w:val="StyleUnderline"/>
        </w:rPr>
        <w:t xml:space="preserve"> also </w:t>
      </w:r>
      <w:r w:rsidRPr="00BE70C3">
        <w:rPr>
          <w:rStyle w:val="Emphasis"/>
          <w:highlight w:val="cyan"/>
        </w:rPr>
        <w:t>retains</w:t>
      </w:r>
      <w:r w:rsidRPr="00BE70C3">
        <w:rPr>
          <w:rStyle w:val="Emphasis"/>
        </w:rPr>
        <w:t xml:space="preserve"> </w:t>
      </w:r>
      <w:r w:rsidRPr="00BE70C3">
        <w:rPr>
          <w:rStyle w:val="Emphasis"/>
          <w:highlight w:val="cyan"/>
        </w:rPr>
        <w:t>goodwill</w:t>
      </w:r>
      <w:r w:rsidRPr="00BE70C3">
        <w:rPr>
          <w:rStyle w:val="Emphasis"/>
        </w:rPr>
        <w:t xml:space="preserve"> "</w:t>
      </w:r>
      <w:r w:rsidRPr="00BE70C3">
        <w:rPr>
          <w:rStyle w:val="Emphasis"/>
          <w:highlight w:val="cyan"/>
        </w:rPr>
        <w:t>among</w:t>
      </w:r>
      <w:r w:rsidRPr="00BE70C3">
        <w:rPr>
          <w:rStyle w:val="StyleUnderline"/>
        </w:rPr>
        <w:t xml:space="preserve"> a lot of </w:t>
      </w:r>
      <w:r w:rsidRPr="00BE70C3">
        <w:rPr>
          <w:rStyle w:val="Emphasis"/>
          <w:highlight w:val="cyan"/>
        </w:rPr>
        <w:t>independents</w:t>
      </w:r>
      <w:r w:rsidRPr="00BE70C3">
        <w:rPr>
          <w:rStyle w:val="StyleUnderline"/>
        </w:rPr>
        <w:t xml:space="preserve"> </w:t>
      </w:r>
      <w:r w:rsidRPr="00BE70C3">
        <w:rPr>
          <w:rStyle w:val="StyleUnderline"/>
          <w:highlight w:val="cyan"/>
        </w:rPr>
        <w:t>and</w:t>
      </w:r>
      <w:r w:rsidRPr="00BE70C3">
        <w:rPr>
          <w:rStyle w:val="StyleUnderline"/>
        </w:rPr>
        <w:t xml:space="preserve"> even moderate </w:t>
      </w:r>
      <w:r w:rsidRPr="00BE70C3">
        <w:rPr>
          <w:rStyle w:val="StyleUnderline"/>
          <w:highlight w:val="cyan"/>
        </w:rPr>
        <w:t>Republicans</w:t>
      </w:r>
      <w:r>
        <w:t xml:space="preserve"> who may have questioned his age but not his ability and his sincerity," Jones argued.</w:t>
      </w:r>
    </w:p>
    <w:p w14:paraId="22F88536" w14:textId="77777777" w:rsidR="001A19A1" w:rsidRDefault="001A19A1" w:rsidP="001A19A1">
      <w:r>
        <w:t>For his part, Biden has indicated he's ready to campaign for Harris. And while the campaign did not specify how he'll be deployed, spokesperson Lauren Hitt told ABC News in a statement the president will be "an effective advocate for the Vice President on the campaign trail."</w:t>
      </w:r>
    </w:p>
    <w:p w14:paraId="331B2AB4" w14:textId="77777777" w:rsidR="001A19A1" w:rsidRDefault="001A19A1" w:rsidP="001A19A1">
      <w:r>
        <w:t>"My expectation is that he will play whatever role the vice president asks him," said Mitch Landrieu, the former New Orleans mayor and Biden administration official.</w:t>
      </w:r>
    </w:p>
    <w:p w14:paraId="0A793DEA" w14:textId="7178CF87" w:rsidR="001A19A1" w:rsidRPr="001A19A1" w:rsidRDefault="001A19A1" w:rsidP="001A19A1">
      <w:r>
        <w:t xml:space="preserve">"Everything and anything, any and all, repeat and rinse," Landrieu added when asked exactly what that looks like. </w:t>
      </w:r>
      <w:r w:rsidRPr="00BE70C3">
        <w:rPr>
          <w:rStyle w:val="StyleUnderline"/>
        </w:rPr>
        <w:t>"The president's going to be in it to win it for her."</w:t>
      </w:r>
    </w:p>
    <w:p w14:paraId="46011611" w14:textId="06D95C58" w:rsidR="00B14773" w:rsidRDefault="00B14773" w:rsidP="00B14773">
      <w:pPr>
        <w:pStyle w:val="Heading3"/>
      </w:pPr>
      <w:r>
        <w:t xml:space="preserve">AT: Biden </w:t>
      </w:r>
      <w:r w:rsidR="00AF2542">
        <w:t>blamed for Biden</w:t>
      </w:r>
    </w:p>
    <w:p w14:paraId="581081EF" w14:textId="77777777" w:rsidR="00B14773" w:rsidRPr="00B14773" w:rsidRDefault="00B14773" w:rsidP="00B14773">
      <w:pPr>
        <w:pStyle w:val="Heading4"/>
      </w:pPr>
      <w:r w:rsidRPr="00B14773">
        <w:t xml:space="preserve">Biden’s economic policy has not </w:t>
      </w:r>
      <w:proofErr w:type="spellStart"/>
      <w:proofErr w:type="gramStart"/>
      <w:r w:rsidRPr="00B14773">
        <w:t>affect</w:t>
      </w:r>
      <w:proofErr w:type="spellEnd"/>
      <w:proofErr w:type="gramEnd"/>
      <w:r w:rsidRPr="00B14773">
        <w:t xml:space="preserve"> on Harris’s campaign. Harris is crafting her own narrative to improve the economy.</w:t>
      </w:r>
    </w:p>
    <w:p w14:paraId="0C558379" w14:textId="77777777" w:rsidR="00B14773" w:rsidRPr="00B14773" w:rsidRDefault="00B14773" w:rsidP="00B14773">
      <w:r w:rsidRPr="00B14773">
        <w:rPr>
          <w:rStyle w:val="Style13ptBold"/>
        </w:rPr>
        <w:t>Boak 24</w:t>
      </w:r>
      <w:r w:rsidRPr="00B14773">
        <w:t xml:space="preserve"> [7/27/24, Josh Boak covers the White House and economic policy for the Associated Press, “Harris freshens up her message on the economy as Trump and Republicans go after her on inflation”, Associated Press, https://apnews.com/article/kamala-harris-economy-trump-vance-inflation-biden-f52edb07e4bd4adf01b484744fc7d387?utm_source=RecoReel&amp;utm_medium=articlePage&amp;utm_id=Taboola] </w:t>
      </w:r>
      <w:proofErr w:type="spellStart"/>
      <w:r w:rsidRPr="00B14773">
        <w:t>HongruiH</w:t>
      </w:r>
      <w:proofErr w:type="spellEnd"/>
    </w:p>
    <w:p w14:paraId="47A15DAC" w14:textId="77777777" w:rsidR="00B14773" w:rsidRPr="009E0EF1" w:rsidRDefault="00B14773" w:rsidP="00B14773">
      <w:pPr>
        <w:rPr>
          <w:rStyle w:val="StyleUnderline"/>
        </w:rPr>
      </w:pPr>
      <w:r w:rsidRPr="009E0EF1">
        <w:rPr>
          <w:rStyle w:val="StyleUnderline"/>
        </w:rPr>
        <w:t xml:space="preserve">WASHINGTON (AP) — All of a </w:t>
      </w:r>
      <w:proofErr w:type="gramStart"/>
      <w:r w:rsidRPr="009E0EF1">
        <w:rPr>
          <w:rStyle w:val="StyleUnderline"/>
        </w:rPr>
        <w:t>sudden</w:t>
      </w:r>
      <w:proofErr w:type="gramEnd"/>
      <w:r w:rsidRPr="009E0EF1">
        <w:rPr>
          <w:rStyle w:val="StyleUnderline"/>
        </w:rPr>
        <w:t xml:space="preserve"> it’s Kamala Harris ' economy — a major opportunity as well as a possible risk for the likely Democratic presidential nominee.</w:t>
      </w:r>
    </w:p>
    <w:p w14:paraId="1493697A" w14:textId="77777777" w:rsidR="00B14773" w:rsidRPr="00A046CA" w:rsidRDefault="00B14773" w:rsidP="00B14773">
      <w:pPr>
        <w:rPr>
          <w:rStyle w:val="StyleUnderline"/>
        </w:rPr>
      </w:pPr>
      <w:r w:rsidRPr="009E0EF1">
        <w:rPr>
          <w:rStyle w:val="StyleUnderline"/>
        </w:rPr>
        <w:t>Shortly after President Joe Biden left the race a week ago</w:t>
      </w:r>
      <w:r w:rsidRPr="00A046CA">
        <w:rPr>
          <w:rStyle w:val="StyleUnderline"/>
        </w:rPr>
        <w:t xml:space="preserve">, </w:t>
      </w:r>
      <w:r w:rsidRPr="00A046CA">
        <w:rPr>
          <w:rStyle w:val="StyleUnderline"/>
          <w:highlight w:val="cyan"/>
        </w:rPr>
        <w:t>Harris</w:t>
      </w:r>
      <w:r w:rsidRPr="00A046CA">
        <w:rPr>
          <w:rStyle w:val="StyleUnderline"/>
        </w:rPr>
        <w:t xml:space="preserve"> </w:t>
      </w:r>
      <w:r w:rsidRPr="00A046CA">
        <w:rPr>
          <w:rStyle w:val="StyleUnderline"/>
          <w:highlight w:val="cyan"/>
        </w:rPr>
        <w:t>began to craft her own narrative around the econom</w:t>
      </w:r>
      <w:r w:rsidRPr="00A046CA">
        <w:rPr>
          <w:rStyle w:val="StyleUnderline"/>
        </w:rPr>
        <w:t xml:space="preserve">y </w:t>
      </w:r>
      <w:r w:rsidRPr="00A046CA">
        <w:rPr>
          <w:rStyle w:val="StyleUnderline"/>
          <w:highlight w:val="cyan"/>
        </w:rPr>
        <w:t>by</w:t>
      </w:r>
      <w:r w:rsidRPr="00A046CA">
        <w:rPr>
          <w:rStyle w:val="StyleUnderline"/>
        </w:rPr>
        <w:t xml:space="preserve"> </w:t>
      </w:r>
      <w:r w:rsidRPr="00A046CA">
        <w:rPr>
          <w:rStyle w:val="StyleUnderline"/>
          <w:highlight w:val="cyan"/>
        </w:rPr>
        <w:t>putting</w:t>
      </w:r>
      <w:r w:rsidRPr="00A046CA">
        <w:rPr>
          <w:rStyle w:val="StyleUnderline"/>
        </w:rPr>
        <w:t xml:space="preserve"> an </w:t>
      </w:r>
      <w:r w:rsidRPr="00A046CA">
        <w:rPr>
          <w:rStyle w:val="StyleUnderline"/>
          <w:highlight w:val="cyan"/>
        </w:rPr>
        <w:t>emphasis</w:t>
      </w:r>
      <w:r w:rsidRPr="00A046CA">
        <w:rPr>
          <w:rStyle w:val="StyleUnderline"/>
        </w:rPr>
        <w:t xml:space="preserve"> </w:t>
      </w:r>
      <w:r w:rsidRPr="00A046CA">
        <w:rPr>
          <w:rStyle w:val="StyleUnderline"/>
          <w:highlight w:val="cyan"/>
        </w:rPr>
        <w:t>on</w:t>
      </w:r>
      <w:r w:rsidRPr="00A046CA">
        <w:rPr>
          <w:rStyle w:val="StyleUnderline"/>
        </w:rPr>
        <w:t xml:space="preserve"> </w:t>
      </w:r>
      <w:r w:rsidRPr="00A046CA">
        <w:rPr>
          <w:rStyle w:val="StyleUnderline"/>
          <w:highlight w:val="cyan"/>
        </w:rPr>
        <w:t>ending</w:t>
      </w:r>
      <w:r w:rsidRPr="00A046CA">
        <w:rPr>
          <w:rStyle w:val="StyleUnderline"/>
        </w:rPr>
        <w:t xml:space="preserve"> child </w:t>
      </w:r>
      <w:r w:rsidRPr="00A046CA">
        <w:rPr>
          <w:rStyle w:val="StyleUnderline"/>
          <w:highlight w:val="cyan"/>
        </w:rPr>
        <w:t>poverty</w:t>
      </w:r>
      <w:r w:rsidRPr="00A046CA">
        <w:rPr>
          <w:rStyle w:val="StyleUnderline"/>
        </w:rPr>
        <w:t xml:space="preserve">, </w:t>
      </w:r>
      <w:r w:rsidRPr="00A046CA">
        <w:rPr>
          <w:rStyle w:val="StyleUnderline"/>
          <w:highlight w:val="cyan"/>
        </w:rPr>
        <w:t>promoting</w:t>
      </w:r>
      <w:r w:rsidRPr="00A046CA">
        <w:rPr>
          <w:rStyle w:val="StyleUnderline"/>
        </w:rPr>
        <w:t xml:space="preserve"> labor </w:t>
      </w:r>
      <w:r w:rsidRPr="00A046CA">
        <w:rPr>
          <w:rStyle w:val="StyleUnderline"/>
          <w:highlight w:val="cyan"/>
        </w:rPr>
        <w:t>unions</w:t>
      </w:r>
      <w:r w:rsidRPr="00A046CA">
        <w:rPr>
          <w:rStyle w:val="StyleUnderline"/>
        </w:rPr>
        <w:t xml:space="preserve">, </w:t>
      </w:r>
      <w:r w:rsidRPr="00A046CA">
        <w:rPr>
          <w:rStyle w:val="StyleUnderline"/>
          <w:highlight w:val="cyan"/>
        </w:rPr>
        <w:t xml:space="preserve">reducing the costs of health </w:t>
      </w:r>
      <w:r w:rsidRPr="00A046CA">
        <w:rPr>
          <w:rStyle w:val="StyleUnderline"/>
        </w:rPr>
        <w:t>and</w:t>
      </w:r>
      <w:r w:rsidRPr="00A046CA">
        <w:rPr>
          <w:rStyle w:val="StyleUnderline"/>
          <w:highlight w:val="cyan"/>
        </w:rPr>
        <w:t xml:space="preserve"> </w:t>
      </w:r>
      <w:proofErr w:type="gramStart"/>
      <w:r w:rsidRPr="00A046CA">
        <w:rPr>
          <w:rStyle w:val="StyleUnderline"/>
          <w:highlight w:val="cyan"/>
        </w:rPr>
        <w:t>child care</w:t>
      </w:r>
      <w:proofErr w:type="gramEnd"/>
      <w:r w:rsidRPr="00A046CA">
        <w:rPr>
          <w:rStyle w:val="StyleUnderline"/>
        </w:rPr>
        <w:t xml:space="preserve"> </w:t>
      </w:r>
      <w:r w:rsidRPr="00A046CA">
        <w:rPr>
          <w:rStyle w:val="StyleUnderline"/>
          <w:highlight w:val="cyan"/>
        </w:rPr>
        <w:t>and</w:t>
      </w:r>
      <w:r w:rsidRPr="00A046CA">
        <w:rPr>
          <w:rStyle w:val="StyleUnderline"/>
        </w:rPr>
        <w:t xml:space="preserve"> protecting “dignity” in </w:t>
      </w:r>
      <w:r w:rsidRPr="00A046CA">
        <w:rPr>
          <w:rStyle w:val="StyleUnderline"/>
          <w:highlight w:val="cyan"/>
        </w:rPr>
        <w:t>retirement</w:t>
      </w:r>
      <w:r w:rsidRPr="00A046CA">
        <w:rPr>
          <w:rStyle w:val="StyleUnderline"/>
        </w:rPr>
        <w:t>.</w:t>
      </w:r>
    </w:p>
    <w:p w14:paraId="76422690" w14:textId="77777777" w:rsidR="00B14773" w:rsidRPr="009E0EF1" w:rsidRDefault="00B14773" w:rsidP="00B14773">
      <w:pPr>
        <w:rPr>
          <w:rStyle w:val="StyleUnderline"/>
        </w:rPr>
      </w:pPr>
      <w:r w:rsidRPr="009E0EF1">
        <w:rPr>
          <w:rStyle w:val="StyleUnderline"/>
        </w:rPr>
        <w:t>Not once in speeches in Wisconsin, Indiana or Texas did she mention the word “inflation” — the overwhelming economic challenge that has dogged Biden’s administration and forced him in remarks to consistently acknowledge voters’ pain as they cope with higher grocery, gasoline, housing and auto expenses.</w:t>
      </w:r>
    </w:p>
    <w:p w14:paraId="62CE59D2" w14:textId="77777777" w:rsidR="00B14773" w:rsidRPr="009E0EF1" w:rsidRDefault="00B14773" w:rsidP="00B14773">
      <w:pPr>
        <w:rPr>
          <w:rStyle w:val="StyleUnderline"/>
        </w:rPr>
      </w:pPr>
      <w:r w:rsidRPr="009E0EF1">
        <w:rPr>
          <w:rStyle w:val="StyleUnderline"/>
        </w:rPr>
        <w:t>Harris is putting a bigger priority on what she says could be ahead.</w:t>
      </w:r>
    </w:p>
    <w:p w14:paraId="2158C2B4" w14:textId="77777777" w:rsidR="00B14773" w:rsidRDefault="00B14773" w:rsidP="00B14773">
      <w:pPr>
        <w:rPr>
          <w:rStyle w:val="StyleUnderline"/>
        </w:rPr>
      </w:pPr>
      <w:r w:rsidRPr="00A046CA">
        <w:rPr>
          <w:rStyle w:val="StyleUnderline"/>
          <w:highlight w:val="cyan"/>
        </w:rPr>
        <w:t>“In our vision of the future</w:t>
      </w:r>
      <w:r w:rsidRPr="00A046CA">
        <w:rPr>
          <w:rStyle w:val="StyleUnderline"/>
        </w:rPr>
        <w:t>, w</w:t>
      </w:r>
      <w:r w:rsidRPr="00A046CA">
        <w:rPr>
          <w:rStyle w:val="StyleUnderline"/>
          <w:highlight w:val="cyan"/>
        </w:rPr>
        <w:t>e see a place where every person has the opportunity</w:t>
      </w:r>
      <w:r w:rsidRPr="00A046CA">
        <w:rPr>
          <w:rStyle w:val="StyleUnderline"/>
        </w:rPr>
        <w:t xml:space="preserve"> not just to get by </w:t>
      </w:r>
      <w:r w:rsidRPr="00A046CA">
        <w:rPr>
          <w:rStyle w:val="StyleUnderline"/>
          <w:highlight w:val="cyan"/>
        </w:rPr>
        <w:t>but to get ahead</w:t>
      </w:r>
      <w:r w:rsidRPr="00A046CA">
        <w:rPr>
          <w:rStyle w:val="StyleUnderline"/>
        </w:rPr>
        <w:t xml:space="preserve"> — a </w:t>
      </w:r>
      <w:r w:rsidRPr="00A046CA">
        <w:rPr>
          <w:rStyle w:val="StyleUnderline"/>
          <w:highlight w:val="cyan"/>
        </w:rPr>
        <w:t>future where no child has to grow up in poverty</w:t>
      </w:r>
      <w:r w:rsidRPr="00A046CA">
        <w:rPr>
          <w:rStyle w:val="StyleUnderline"/>
        </w:rPr>
        <w:t xml:space="preserve">, </w:t>
      </w:r>
      <w:r w:rsidRPr="00A046CA">
        <w:rPr>
          <w:rStyle w:val="StyleUnderline"/>
          <w:highlight w:val="cyan"/>
        </w:rPr>
        <w:t>where every senior can retire</w:t>
      </w:r>
      <w:r w:rsidRPr="00A046CA">
        <w:rPr>
          <w:rStyle w:val="StyleUnderline"/>
        </w:rPr>
        <w:t xml:space="preserve"> with dignity </w:t>
      </w:r>
      <w:r w:rsidRPr="00A046CA">
        <w:rPr>
          <w:rStyle w:val="StyleUnderline"/>
          <w:highlight w:val="cyan"/>
        </w:rPr>
        <w:t>and where every worker has the freedom to join a union,”</w:t>
      </w:r>
      <w:r w:rsidRPr="009E0EF1">
        <w:rPr>
          <w:rStyle w:val="StyleUnderline"/>
        </w:rPr>
        <w:t xml:space="preserve"> Harris told the American Federation of Teachers on Thursday.</w:t>
      </w:r>
    </w:p>
    <w:p w14:paraId="59637872" w14:textId="77777777" w:rsidR="00B14773" w:rsidRPr="00B14773" w:rsidRDefault="00B14773" w:rsidP="00B14773"/>
    <w:sectPr w:rsidR="00B14773" w:rsidRPr="00B14773" w:rsidSect="00D917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5F582D" w14:textId="77777777" w:rsidR="004224E0" w:rsidRDefault="004224E0" w:rsidP="00066D2C">
      <w:pPr>
        <w:spacing w:after="0" w:line="240" w:lineRule="auto"/>
      </w:pPr>
      <w:r>
        <w:separator/>
      </w:r>
    </w:p>
  </w:endnote>
  <w:endnote w:type="continuationSeparator" w:id="0">
    <w:p w14:paraId="3BB5C62D" w14:textId="77777777" w:rsidR="004224E0" w:rsidRDefault="004224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Pro">
    <w:charset w:val="00"/>
    <w:family w:val="roman"/>
    <w:pitch w:val="variable"/>
    <w:sig w:usb0="800002AF"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9AC30B" w14:textId="77777777" w:rsidR="004224E0" w:rsidRDefault="004224E0" w:rsidP="00066D2C">
      <w:pPr>
        <w:spacing w:after="0" w:line="240" w:lineRule="auto"/>
      </w:pPr>
      <w:r>
        <w:separator/>
      </w:r>
    </w:p>
  </w:footnote>
  <w:footnote w:type="continuationSeparator" w:id="0">
    <w:p w14:paraId="4500FC2B" w14:textId="77777777" w:rsidR="004224E0" w:rsidRDefault="004224E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05191"/>
    <w:multiLevelType w:val="hybridMultilevel"/>
    <w:tmpl w:val="6440572C"/>
    <w:lvl w:ilvl="0" w:tplc="B55C187A">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EE7235"/>
    <w:multiLevelType w:val="hybridMultilevel"/>
    <w:tmpl w:val="860C0C16"/>
    <w:lvl w:ilvl="0" w:tplc="B838E7CE">
      <w:start w:val="3"/>
      <w:numFmt w:val="bullet"/>
      <w:lvlText w:val="-"/>
      <w:lvlJc w:val="left"/>
      <w:pPr>
        <w:ind w:left="460" w:hanging="360"/>
      </w:pPr>
      <w:rPr>
        <w:rFonts w:ascii="Calibri" w:eastAsiaTheme="minorHAnsi" w:hAnsi="Calibri" w:cs="Calibri"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B66A67"/>
    <w:multiLevelType w:val="hybridMultilevel"/>
    <w:tmpl w:val="9E001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534536537">
    <w:abstractNumId w:val="10"/>
  </w:num>
  <w:num w:numId="46" w16cid:durableId="327096403">
    <w:abstractNumId w:val="16"/>
  </w:num>
  <w:num w:numId="47" w16cid:durableId="9411859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615535353088"/>
    <w:docVar w:name="VerbatimVersion" w:val="6.0.0"/>
    <w:docVar w:name="WordVersion" w:val="16.0"/>
  </w:docVars>
  <w:rsids>
    <w:rsidRoot w:val="00D91704"/>
    <w:rsid w:val="00001C7E"/>
    <w:rsid w:val="0000487C"/>
    <w:rsid w:val="00011FEF"/>
    <w:rsid w:val="00013C8B"/>
    <w:rsid w:val="00023AEF"/>
    <w:rsid w:val="000250CA"/>
    <w:rsid w:val="00032119"/>
    <w:rsid w:val="00036B91"/>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28"/>
    <w:rsid w:val="000B5FBB"/>
    <w:rsid w:val="000B6974"/>
    <w:rsid w:val="000B6B3E"/>
    <w:rsid w:val="000C137E"/>
    <w:rsid w:val="000D0D08"/>
    <w:rsid w:val="000D739E"/>
    <w:rsid w:val="000D7A2C"/>
    <w:rsid w:val="000E0913"/>
    <w:rsid w:val="000E13F7"/>
    <w:rsid w:val="000E2525"/>
    <w:rsid w:val="000E7251"/>
    <w:rsid w:val="000F5A4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B3D"/>
    <w:rsid w:val="00144AD4"/>
    <w:rsid w:val="00146731"/>
    <w:rsid w:val="00146F2E"/>
    <w:rsid w:val="00150A2E"/>
    <w:rsid w:val="00152BF7"/>
    <w:rsid w:val="001534F1"/>
    <w:rsid w:val="00163574"/>
    <w:rsid w:val="001645D4"/>
    <w:rsid w:val="0016567B"/>
    <w:rsid w:val="0016568A"/>
    <w:rsid w:val="00170A72"/>
    <w:rsid w:val="00171A2A"/>
    <w:rsid w:val="001723BA"/>
    <w:rsid w:val="00175A0C"/>
    <w:rsid w:val="00180A4E"/>
    <w:rsid w:val="00181F58"/>
    <w:rsid w:val="00186B65"/>
    <w:rsid w:val="00190CDA"/>
    <w:rsid w:val="001925C2"/>
    <w:rsid w:val="00196816"/>
    <w:rsid w:val="0019779A"/>
    <w:rsid w:val="001977CD"/>
    <w:rsid w:val="0019782C"/>
    <w:rsid w:val="001A07A2"/>
    <w:rsid w:val="001A1422"/>
    <w:rsid w:val="001A19A1"/>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389"/>
    <w:rsid w:val="002052E3"/>
    <w:rsid w:val="00206056"/>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09F"/>
    <w:rsid w:val="002B5F0C"/>
    <w:rsid w:val="002C0731"/>
    <w:rsid w:val="002C0B33"/>
    <w:rsid w:val="002C30D9"/>
    <w:rsid w:val="002C39A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AA9"/>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752"/>
    <w:rsid w:val="003C6CA9"/>
    <w:rsid w:val="003D0C80"/>
    <w:rsid w:val="003D3B44"/>
    <w:rsid w:val="003D4150"/>
    <w:rsid w:val="003D5367"/>
    <w:rsid w:val="003F3920"/>
    <w:rsid w:val="003F4D5F"/>
    <w:rsid w:val="00405AD7"/>
    <w:rsid w:val="004127EF"/>
    <w:rsid w:val="00413C5F"/>
    <w:rsid w:val="00414EB4"/>
    <w:rsid w:val="004208C6"/>
    <w:rsid w:val="004224E0"/>
    <w:rsid w:val="00423F4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78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57EA2"/>
    <w:rsid w:val="00565142"/>
    <w:rsid w:val="00567D6A"/>
    <w:rsid w:val="00567D90"/>
    <w:rsid w:val="00575723"/>
    <w:rsid w:val="00583644"/>
    <w:rsid w:val="00585F11"/>
    <w:rsid w:val="00587D22"/>
    <w:rsid w:val="005906F9"/>
    <w:rsid w:val="005932B4"/>
    <w:rsid w:val="00594518"/>
    <w:rsid w:val="005A3550"/>
    <w:rsid w:val="005A4DE4"/>
    <w:rsid w:val="005A6204"/>
    <w:rsid w:val="005A6D5A"/>
    <w:rsid w:val="005A76F4"/>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E54"/>
    <w:rsid w:val="006D767A"/>
    <w:rsid w:val="006E1403"/>
    <w:rsid w:val="006E2A45"/>
    <w:rsid w:val="006E37D4"/>
    <w:rsid w:val="006F3768"/>
    <w:rsid w:val="006F71DE"/>
    <w:rsid w:val="00704573"/>
    <w:rsid w:val="007072CC"/>
    <w:rsid w:val="00710253"/>
    <w:rsid w:val="0071254A"/>
    <w:rsid w:val="007131D2"/>
    <w:rsid w:val="00713917"/>
    <w:rsid w:val="00716DEF"/>
    <w:rsid w:val="00717AF8"/>
    <w:rsid w:val="00720F86"/>
    <w:rsid w:val="00722E77"/>
    <w:rsid w:val="007245F1"/>
    <w:rsid w:val="007247B8"/>
    <w:rsid w:val="0072731C"/>
    <w:rsid w:val="0073056C"/>
    <w:rsid w:val="00735B1F"/>
    <w:rsid w:val="00737502"/>
    <w:rsid w:val="00740B3A"/>
    <w:rsid w:val="00740C8B"/>
    <w:rsid w:val="00743263"/>
    <w:rsid w:val="0074533B"/>
    <w:rsid w:val="007454B6"/>
    <w:rsid w:val="0074789B"/>
    <w:rsid w:val="00754ABD"/>
    <w:rsid w:val="00754D3B"/>
    <w:rsid w:val="00760D6A"/>
    <w:rsid w:val="0076343C"/>
    <w:rsid w:val="00764C12"/>
    <w:rsid w:val="0076520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F49"/>
    <w:rsid w:val="007C42F3"/>
    <w:rsid w:val="007C4EDE"/>
    <w:rsid w:val="007C4FA7"/>
    <w:rsid w:val="007C5531"/>
    <w:rsid w:val="007C63A0"/>
    <w:rsid w:val="007C6D52"/>
    <w:rsid w:val="007C6F91"/>
    <w:rsid w:val="007C72C0"/>
    <w:rsid w:val="007D034D"/>
    <w:rsid w:val="007D12ED"/>
    <w:rsid w:val="007D2F9C"/>
    <w:rsid w:val="007E1757"/>
    <w:rsid w:val="007E18CC"/>
    <w:rsid w:val="007E1E34"/>
    <w:rsid w:val="007E7B3C"/>
    <w:rsid w:val="007F1998"/>
    <w:rsid w:val="007F2034"/>
    <w:rsid w:val="007F4683"/>
    <w:rsid w:val="007F55A4"/>
    <w:rsid w:val="007F7C5E"/>
    <w:rsid w:val="00800BF1"/>
    <w:rsid w:val="0080587F"/>
    <w:rsid w:val="00806B14"/>
    <w:rsid w:val="008114D4"/>
    <w:rsid w:val="0081234D"/>
    <w:rsid w:val="00812D2D"/>
    <w:rsid w:val="00817A64"/>
    <w:rsid w:val="00820273"/>
    <w:rsid w:val="008202F7"/>
    <w:rsid w:val="008247A4"/>
    <w:rsid w:val="00825D47"/>
    <w:rsid w:val="008272A6"/>
    <w:rsid w:val="0083258C"/>
    <w:rsid w:val="00833D6C"/>
    <w:rsid w:val="00835CE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AB7"/>
    <w:rsid w:val="008E447C"/>
    <w:rsid w:val="008E596E"/>
    <w:rsid w:val="008E6741"/>
    <w:rsid w:val="008E6AE3"/>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BA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A2D"/>
    <w:rsid w:val="00A663F3"/>
    <w:rsid w:val="00A669F1"/>
    <w:rsid w:val="00A67489"/>
    <w:rsid w:val="00A7268C"/>
    <w:rsid w:val="00A74365"/>
    <w:rsid w:val="00A745BF"/>
    <w:rsid w:val="00A74A79"/>
    <w:rsid w:val="00A74E46"/>
    <w:rsid w:val="00A75076"/>
    <w:rsid w:val="00A81524"/>
    <w:rsid w:val="00A81D60"/>
    <w:rsid w:val="00A90163"/>
    <w:rsid w:val="00AA1AC0"/>
    <w:rsid w:val="00AA3B66"/>
    <w:rsid w:val="00AA410D"/>
    <w:rsid w:val="00AA5803"/>
    <w:rsid w:val="00AA584F"/>
    <w:rsid w:val="00AB2843"/>
    <w:rsid w:val="00AB3118"/>
    <w:rsid w:val="00AB3FD2"/>
    <w:rsid w:val="00AB6F32"/>
    <w:rsid w:val="00AC46C7"/>
    <w:rsid w:val="00AC5B71"/>
    <w:rsid w:val="00AC5F18"/>
    <w:rsid w:val="00AC6ED5"/>
    <w:rsid w:val="00AE00AE"/>
    <w:rsid w:val="00AE56E1"/>
    <w:rsid w:val="00AE6C9A"/>
    <w:rsid w:val="00AF2207"/>
    <w:rsid w:val="00AF2542"/>
    <w:rsid w:val="00AF2612"/>
    <w:rsid w:val="00AF2A61"/>
    <w:rsid w:val="00AF30D9"/>
    <w:rsid w:val="00AF63BF"/>
    <w:rsid w:val="00AF6B3B"/>
    <w:rsid w:val="00AF79DD"/>
    <w:rsid w:val="00AF7F2C"/>
    <w:rsid w:val="00AF7F46"/>
    <w:rsid w:val="00B0178C"/>
    <w:rsid w:val="00B019F0"/>
    <w:rsid w:val="00B02885"/>
    <w:rsid w:val="00B04EC7"/>
    <w:rsid w:val="00B06440"/>
    <w:rsid w:val="00B11D8A"/>
    <w:rsid w:val="00B1231F"/>
    <w:rsid w:val="00B14773"/>
    <w:rsid w:val="00B17927"/>
    <w:rsid w:val="00B2113E"/>
    <w:rsid w:val="00B2123B"/>
    <w:rsid w:val="00B2410E"/>
    <w:rsid w:val="00B2727D"/>
    <w:rsid w:val="00B301A2"/>
    <w:rsid w:val="00B31350"/>
    <w:rsid w:val="00B315A8"/>
    <w:rsid w:val="00B315B3"/>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8F4"/>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FAF"/>
    <w:rsid w:val="00CE435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FE8"/>
    <w:rsid w:val="00D57878"/>
    <w:rsid w:val="00D60AB7"/>
    <w:rsid w:val="00D6226F"/>
    <w:rsid w:val="00D70E15"/>
    <w:rsid w:val="00D714E5"/>
    <w:rsid w:val="00D7546D"/>
    <w:rsid w:val="00D75C54"/>
    <w:rsid w:val="00D839C5"/>
    <w:rsid w:val="00D84043"/>
    <w:rsid w:val="00D91348"/>
    <w:rsid w:val="00D91704"/>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7FB"/>
    <w:rsid w:val="00DF6D1B"/>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F7D"/>
    <w:rsid w:val="00E717C1"/>
    <w:rsid w:val="00E71E63"/>
    <w:rsid w:val="00E76D4C"/>
    <w:rsid w:val="00E81786"/>
    <w:rsid w:val="00E85DE5"/>
    <w:rsid w:val="00E90EC0"/>
    <w:rsid w:val="00E944C1"/>
    <w:rsid w:val="00E97D8B"/>
    <w:rsid w:val="00EA5878"/>
    <w:rsid w:val="00EA7F55"/>
    <w:rsid w:val="00EB1CE6"/>
    <w:rsid w:val="00EB1F19"/>
    <w:rsid w:val="00EB306C"/>
    <w:rsid w:val="00EB7375"/>
    <w:rsid w:val="00EC06EA"/>
    <w:rsid w:val="00EC2660"/>
    <w:rsid w:val="00EC3057"/>
    <w:rsid w:val="00EC47C5"/>
    <w:rsid w:val="00ED07C3"/>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918"/>
    <w:rsid w:val="00F00A14"/>
    <w:rsid w:val="00F0685D"/>
    <w:rsid w:val="00F06A5D"/>
    <w:rsid w:val="00F0700E"/>
    <w:rsid w:val="00F14A61"/>
    <w:rsid w:val="00F163C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04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883B40"/>
  <w15:chartTrackingRefBased/>
  <w15:docId w15:val="{B8D42C76-4E65-E140-B7B9-3C1C96AA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5076"/>
    <w:rPr>
      <w:rFonts w:ascii="Calibri" w:hAnsi="Calibri" w:cs="Calibri"/>
    </w:rPr>
  </w:style>
  <w:style w:type="paragraph" w:styleId="Heading1">
    <w:name w:val="heading 1"/>
    <w:aliases w:val="Pocket"/>
    <w:basedOn w:val="Normal"/>
    <w:next w:val="Normal"/>
    <w:link w:val="Heading1Char"/>
    <w:qFormat/>
    <w:rsid w:val="00A750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50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750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A750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507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750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5076"/>
  </w:style>
  <w:style w:type="character" w:styleId="Emphasis">
    <w:name w:val="Emphasis"/>
    <w:basedOn w:val="DefaultParagraphFont"/>
    <w:uiPriority w:val="8"/>
    <w:qFormat/>
    <w:rsid w:val="00A7507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75076"/>
    <w:rPr>
      <w:color w:val="auto"/>
      <w:u w:val="none"/>
    </w:rPr>
  </w:style>
  <w:style w:type="character" w:customStyle="1" w:styleId="Heading1Char">
    <w:name w:val="Heading 1 Char"/>
    <w:aliases w:val="Pocket Char"/>
    <w:basedOn w:val="DefaultParagraphFont"/>
    <w:link w:val="Heading1"/>
    <w:rsid w:val="00A750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507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7507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750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75076"/>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A75076"/>
    <w:rPr>
      <w:b w:val="0"/>
      <w:sz w:val="22"/>
      <w:u w:val="single"/>
    </w:rPr>
  </w:style>
  <w:style w:type="character" w:styleId="Strong">
    <w:name w:val="Strong"/>
    <w:basedOn w:val="DefaultParagraphFont"/>
    <w:uiPriority w:val="22"/>
    <w:qFormat/>
    <w:rsid w:val="00A75076"/>
    <w:rPr>
      <w:b/>
      <w:bCs/>
    </w:rPr>
  </w:style>
  <w:style w:type="character" w:styleId="BookTitle">
    <w:name w:val="Book Title"/>
    <w:basedOn w:val="DefaultParagraphFont"/>
    <w:uiPriority w:val="33"/>
    <w:semiHidden/>
    <w:qFormat/>
    <w:rsid w:val="00A75076"/>
    <w:rPr>
      <w:b/>
      <w:bCs/>
      <w:i/>
      <w:iCs/>
      <w:spacing w:val="5"/>
    </w:rPr>
  </w:style>
  <w:style w:type="character" w:customStyle="1" w:styleId="Heading5Char">
    <w:name w:val="Heading 5 Char"/>
    <w:basedOn w:val="DefaultParagraphFont"/>
    <w:link w:val="Heading5"/>
    <w:uiPriority w:val="9"/>
    <w:semiHidden/>
    <w:rsid w:val="00A750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5076"/>
  </w:style>
  <w:style w:type="paragraph" w:styleId="Header">
    <w:name w:val="header"/>
    <w:basedOn w:val="Normal"/>
    <w:link w:val="HeaderChar"/>
    <w:uiPriority w:val="99"/>
    <w:semiHidden/>
    <w:rsid w:val="00A750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5076"/>
    <w:rPr>
      <w:rFonts w:ascii="Calibri" w:hAnsi="Calibri" w:cs="Calibri"/>
    </w:rPr>
  </w:style>
  <w:style w:type="paragraph" w:styleId="Footer">
    <w:name w:val="footer"/>
    <w:basedOn w:val="Normal"/>
    <w:link w:val="FooterChar"/>
    <w:uiPriority w:val="99"/>
    <w:semiHidden/>
    <w:rsid w:val="00A750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5076"/>
    <w:rPr>
      <w:rFonts w:ascii="Calibri" w:hAnsi="Calibri" w:cs="Calibri"/>
    </w:rPr>
  </w:style>
  <w:style w:type="paragraph" w:styleId="BodyText">
    <w:name w:val="Body Text"/>
    <w:basedOn w:val="Normal"/>
    <w:link w:val="BodyTextChar"/>
    <w:uiPriority w:val="99"/>
    <w:semiHidden/>
    <w:unhideWhenUsed/>
    <w:rsid w:val="00A75076"/>
    <w:pPr>
      <w:spacing w:after="120"/>
    </w:pPr>
  </w:style>
  <w:style w:type="character" w:customStyle="1" w:styleId="BodyTextChar">
    <w:name w:val="Body Text Char"/>
    <w:basedOn w:val="DefaultParagraphFont"/>
    <w:link w:val="BodyText"/>
    <w:uiPriority w:val="99"/>
    <w:semiHidden/>
    <w:rsid w:val="00A75076"/>
    <w:rPr>
      <w:rFonts w:ascii="Calibri" w:hAnsi="Calibri" w:cs="Calibri"/>
    </w:rPr>
  </w:style>
  <w:style w:type="paragraph" w:styleId="NoSpacing">
    <w:name w:val="No Spacing"/>
    <w:link w:val="NoSpacingChar"/>
    <w:uiPriority w:val="99"/>
    <w:semiHidden/>
    <w:unhideWhenUsed/>
    <w:qFormat/>
    <w:rsid w:val="00A7507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75076"/>
    <w:rPr>
      <w:rFonts w:ascii="Calibri" w:hAnsi="Calibri" w:cs="Calibri"/>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F2 - Heading 1 Char1,C"/>
    <w:basedOn w:val="DefaultParagraphFont"/>
    <w:link w:val="NoSpacing61"/>
    <w:uiPriority w:val="99"/>
    <w:unhideWhenUsed/>
    <w:rsid w:val="00A75076"/>
    <w:rPr>
      <w:color w:val="0563C1" w:themeColor="hyperlink"/>
      <w:u w:val="single"/>
    </w:rPr>
  </w:style>
  <w:style w:type="character" w:styleId="UnresolvedMention">
    <w:name w:val="Unresolved Mention"/>
    <w:basedOn w:val="DefaultParagraphFont"/>
    <w:uiPriority w:val="99"/>
    <w:semiHidden/>
    <w:unhideWhenUsed/>
    <w:rsid w:val="00A75076"/>
    <w:rPr>
      <w:color w:val="605E5C"/>
      <w:shd w:val="clear" w:color="auto" w:fill="E1DFDD"/>
    </w:rPr>
  </w:style>
  <w:style w:type="paragraph" w:styleId="ListParagraph">
    <w:name w:val="List Paragraph"/>
    <w:aliases w:val="6 font,List Paragraph1,List Paragraph2"/>
    <w:basedOn w:val="Normal"/>
    <w:uiPriority w:val="99"/>
    <w:unhideWhenUsed/>
    <w:qFormat/>
    <w:rsid w:val="00D91704"/>
    <w:pPr>
      <w:ind w:left="720"/>
      <w:contextualSpacing/>
    </w:pPr>
  </w:style>
  <w:style w:type="paragraph" w:styleId="NormalWeb">
    <w:name w:val="Normal (Web)"/>
    <w:basedOn w:val="Normal"/>
    <w:uiPriority w:val="99"/>
    <w:unhideWhenUsed/>
    <w:rsid w:val="007453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4533B"/>
  </w:style>
  <w:style w:type="paragraph" w:customStyle="1" w:styleId="sc-eb7bd5f6-0">
    <w:name w:val="sc-eb7bd5f6-0"/>
    <w:basedOn w:val="Normal"/>
    <w:rsid w:val="007453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linedateknby">
    <w:name w:val="date-line__date___knby"/>
    <w:basedOn w:val="DefaultParagraphFont"/>
    <w:rsid w:val="0074533B"/>
  </w:style>
  <w:style w:type="character" w:styleId="CommentReference">
    <w:name w:val="annotation reference"/>
    <w:basedOn w:val="DefaultParagraphFont"/>
    <w:uiPriority w:val="99"/>
    <w:semiHidden/>
    <w:unhideWhenUsed/>
    <w:rsid w:val="00DF6D1B"/>
    <w:rPr>
      <w:sz w:val="16"/>
      <w:szCs w:val="16"/>
    </w:rPr>
  </w:style>
  <w:style w:type="paragraph" w:customStyle="1" w:styleId="CommentText1">
    <w:name w:val="Comment Text1"/>
    <w:basedOn w:val="Normal"/>
    <w:next w:val="CommentText"/>
    <w:link w:val="CommentTextChar"/>
    <w:uiPriority w:val="99"/>
    <w:unhideWhenUsed/>
    <w:rsid w:val="00DF6D1B"/>
    <w:pPr>
      <w:spacing w:line="240" w:lineRule="auto"/>
    </w:pPr>
    <w:rPr>
      <w:sz w:val="20"/>
      <w:szCs w:val="20"/>
    </w:rPr>
  </w:style>
  <w:style w:type="character" w:customStyle="1" w:styleId="CommentTextChar">
    <w:name w:val="Comment Text Char"/>
    <w:basedOn w:val="DefaultParagraphFont"/>
    <w:link w:val="CommentText1"/>
    <w:uiPriority w:val="99"/>
    <w:rsid w:val="00DF6D1B"/>
    <w:rPr>
      <w:rFonts w:ascii="Calibri" w:hAnsi="Calibri" w:cs="Calibri"/>
      <w:kern w:val="0"/>
      <w:sz w:val="20"/>
      <w:szCs w:val="20"/>
      <w14:ligatures w14:val="none"/>
    </w:rPr>
  </w:style>
  <w:style w:type="paragraph" w:styleId="CommentText">
    <w:name w:val="annotation text"/>
    <w:basedOn w:val="Normal"/>
    <w:link w:val="CommentTextChar1"/>
    <w:uiPriority w:val="99"/>
    <w:semiHidden/>
    <w:unhideWhenUsed/>
    <w:rsid w:val="00DF6D1B"/>
    <w:pPr>
      <w:spacing w:line="240" w:lineRule="auto"/>
    </w:pPr>
    <w:rPr>
      <w:sz w:val="20"/>
      <w:szCs w:val="20"/>
    </w:rPr>
  </w:style>
  <w:style w:type="character" w:customStyle="1" w:styleId="CommentTextChar1">
    <w:name w:val="Comment Text Char1"/>
    <w:basedOn w:val="DefaultParagraphFont"/>
    <w:link w:val="CommentText"/>
    <w:uiPriority w:val="99"/>
    <w:semiHidden/>
    <w:rsid w:val="00DF6D1B"/>
    <w:rPr>
      <w:rFonts w:ascii="Calibri" w:hAnsi="Calibri" w:cs="Calibri"/>
      <w:sz w:val="20"/>
      <w:szCs w:val="20"/>
    </w:rPr>
  </w:style>
  <w:style w:type="paragraph" w:customStyle="1" w:styleId="NoSpacing61">
    <w:name w:val="No Spacing61"/>
    <w:basedOn w:val="Heading1"/>
    <w:next w:val="NoSpacing"/>
    <w:link w:val="Hyperlink"/>
    <w:autoRedefine/>
    <w:uiPriority w:val="99"/>
    <w:qFormat/>
    <w:rsid w:val="00FB6042"/>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Heading411">
    <w:name w:val="Heading 411"/>
    <w:basedOn w:val="Heading1"/>
    <w:next w:val="NoSpacing"/>
    <w:autoRedefine/>
    <w:uiPriority w:val="99"/>
    <w:qFormat/>
    <w:rsid w:val="00036B9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0563C1" w:themeColor="hyperlink"/>
      <w:sz w:val="24"/>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D0C80"/>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news.com/article/inflation-prices-election-federal-reserve-rates-economy-d8d44ca753aace952831a8f0cb42b97c" TargetMode="External"/><Relationship Id="rId21" Type="http://schemas.openxmlformats.org/officeDocument/2006/relationships/hyperlink" Target="https://www.reuters.com/topic/person/joe-biden/" TargetMode="External"/><Relationship Id="rId42" Type="http://schemas.openxmlformats.org/officeDocument/2006/relationships/hyperlink" Target="https://www.federalregister.gov/documents/2024/05/21/2024-11137/schedules-of-controlled-substances-rescheduling-of-marijuana" TargetMode="External"/><Relationship Id="rId47" Type="http://schemas.openxmlformats.org/officeDocument/2006/relationships/hyperlink" Target="https://www.kcra.com/article/commitment-2014-the-race-for-californias-ag/5955217" TargetMode="External"/><Relationship Id="rId63" Type="http://schemas.openxmlformats.org/officeDocument/2006/relationships/hyperlink" Target="https://reason.com/2024/02/21/biden-is-trying-to-motivate-voters-who-oppose-pot-prohibition-maybe-he-should-stop-supporting-it/" TargetMode="External"/><Relationship Id="rId68" Type="http://schemas.openxmlformats.org/officeDocument/2006/relationships/hyperlink" Target="https://reason.com/2023/08/31/what-rescheduling-marijuana-would-and-wouldnt-do/" TargetMode="External"/><Relationship Id="rId84" Type="http://schemas.openxmlformats.org/officeDocument/2006/relationships/hyperlink" Target="https://www.justice.gov/pardon/commutations-granted-president-donald-j-trump-2017-2021" TargetMode="External"/><Relationship Id="rId89" Type="http://schemas.openxmlformats.org/officeDocument/2006/relationships/hyperlink" Target="https://reason.com/2017/04/26/the-wall-will-stop-the-drugs-trump-promi/" TargetMode="External"/><Relationship Id="rId16" Type="http://schemas.openxmlformats.org/officeDocument/2006/relationships/hyperlink" Target="https://www.businessinsider.com/jd-vance-struggling-trump-vice-president-couch-childless-cat-ladies-2024-7" TargetMode="External"/><Relationship Id="rId11" Type="http://schemas.openxmlformats.org/officeDocument/2006/relationships/hyperlink" Target="https://www.reuters.com/topic/person/donald-trump/" TargetMode="External"/><Relationship Id="rId32" Type="http://schemas.openxmlformats.org/officeDocument/2006/relationships/hyperlink" Target="https://www.washingtonpost.com/politics/interactive/2024/kamala-harris-endorsements/" TargetMode="External"/><Relationship Id="rId37" Type="http://schemas.openxmlformats.org/officeDocument/2006/relationships/hyperlink" Target="https://www.nytimes.com/2024/07/22/opinion/kamala-harris-democrats.html" TargetMode="External"/><Relationship Id="rId53" Type="http://schemas.openxmlformats.org/officeDocument/2006/relationships/hyperlink" Target="https://www.congress.gov/bill/115th-congress/senate-bill/1689" TargetMode="External"/><Relationship Id="rId58" Type="http://schemas.openxmlformats.org/officeDocument/2006/relationships/hyperlink" Target="https://web.archive.org/web/20191204035345/https:/kamalaharris.org/issue/criminal-justice-reform/" TargetMode="External"/><Relationship Id="rId74" Type="http://schemas.openxmlformats.org/officeDocument/2006/relationships/hyperlink" Target="https://www.marijuanamoment.net/vp-kamala-harris-touts-marijuana-pardons-in-pitch-to-black-and-young-voters-saying-nobody-should-be-jailed-for-smoking-weed/" TargetMode="External"/><Relationship Id="rId79" Type="http://schemas.openxmlformats.org/officeDocument/2006/relationships/hyperlink" Target="https://www.washingtonpost.com/news/post-politics/wp/2015/10/29/trump-wants-marijuana-legalization-decided-at-the-state-level/" TargetMode="External"/><Relationship Id="rId102" Type="http://schemas.openxmlformats.org/officeDocument/2006/relationships/hyperlink" Target="https://www.nbcnews.com/politics/2024-election/poll-debate-aftermath-damages-biden-democratic-party-matchup-trump-unc-rcna161154" TargetMode="External"/><Relationship Id="rId5" Type="http://schemas.openxmlformats.org/officeDocument/2006/relationships/webSettings" Target="webSettings.xml"/><Relationship Id="rId90" Type="http://schemas.openxmlformats.org/officeDocument/2006/relationships/hyperlink" Target="https://www.donaldjtrump.com/agenda47/agenda47-ending-the-scourge-of-drug-addiction-in-america" TargetMode="External"/><Relationship Id="rId95" Type="http://schemas.openxmlformats.org/officeDocument/2006/relationships/hyperlink" Target="https://reason.com/archives/2008/02/20/the-blurry-edges-of-obamas-mem" TargetMode="External"/><Relationship Id="rId22" Type="http://schemas.openxmlformats.org/officeDocument/2006/relationships/hyperlink" Target="https://www.reuters.com/world/us/how-are-reutersipsos-us-public-opinion-polls-conducted-2024-05-09/" TargetMode="External"/><Relationship Id="rId27" Type="http://schemas.openxmlformats.org/officeDocument/2006/relationships/hyperlink" Target="https://www.nytimes.com/2024/07/21/us/politics/kamala-harris-economy.html" TargetMode="External"/><Relationship Id="rId43" Type="http://schemas.openxmlformats.org/officeDocument/2006/relationships/hyperlink" Target="https://drugpolicy.org/news/nearly-70-of-public-comments-on-rescheduling-proposal-support-federal-marijuana-decriminalization-new-analysis-shows/" TargetMode="External"/><Relationship Id="rId48" Type="http://schemas.openxmlformats.org/officeDocument/2006/relationships/hyperlink" Target="https://www.sacbee.com/news/politics-government/capitol-alert/article98222622.html" TargetMode="External"/><Relationship Id="rId64" Type="http://schemas.openxmlformats.org/officeDocument/2006/relationships/hyperlink" Target="https://web.archive.org/web/20200108223730/https:/joebiden.com/justice/" TargetMode="External"/><Relationship Id="rId69" Type="http://schemas.openxmlformats.org/officeDocument/2006/relationships/hyperlink" Target="https://reason.com/2024/05/21/the-evidence-suggests-the-dea-still-has-not-come-around-on-rescheduling-marijuana/" TargetMode="External"/><Relationship Id="rId80" Type="http://schemas.openxmlformats.org/officeDocument/2006/relationships/hyperlink" Target="https://www.c-span.org/video/?324558-11/donald-trump-remarks-cpac" TargetMode="External"/><Relationship Id="rId85" Type="http://schemas.openxmlformats.org/officeDocument/2006/relationships/hyperlink" Target="https://reason.com/2018/11/14/trump-endorses-criminal-justice-bill-giv/" TargetMode="External"/><Relationship Id="rId12" Type="http://schemas.openxmlformats.org/officeDocument/2006/relationships/hyperlink" Target="https://www.reuters.com/topic/person/joe-biden/" TargetMode="External"/><Relationship Id="rId17" Type="http://schemas.openxmlformats.org/officeDocument/2006/relationships/hyperlink" Target="https://newrepublic.com/post/184106/trump-picking-jd-vance-mistake-biden-kamala-harris" TargetMode="External"/><Relationship Id="rId33" Type="http://schemas.openxmlformats.org/officeDocument/2006/relationships/hyperlink" Target="https://apnews.com/article/harris-biden-presidential-candidate-election-withdraw-9fbd153493cb3f088994854fe61a73e9" TargetMode="External"/><Relationship Id="rId38" Type="http://schemas.openxmlformats.org/officeDocument/2006/relationships/hyperlink" Target="https://x.com/TheAtlantic/status/1815439197857104195" TargetMode="External"/><Relationship Id="rId59" Type="http://schemas.openxmlformats.org/officeDocument/2006/relationships/hyperlink" Target="https://reason.com/2019/11/18/if-biden-wont-support-legalization-until-we-know-whether-marijuana-is-a-gateway-drug-he-will-never-support-legalization/" TargetMode="External"/><Relationship Id="rId103" Type="http://schemas.openxmlformats.org/officeDocument/2006/relationships/hyperlink" Target="https://www.bio.org/gooddaybio-archive/us-voters-favor-strong-ip-protection" TargetMode="External"/><Relationship Id="rId20" Type="http://schemas.openxmlformats.org/officeDocument/2006/relationships/hyperlink" Target="https://www.reuters.com/topic/person/donald-trump/" TargetMode="External"/><Relationship Id="rId41" Type="http://schemas.openxmlformats.org/officeDocument/2006/relationships/hyperlink" Target="https://reason.com/2024/05/16/dea-moves-to-reclassify-marijuana-as-a-schedule-iii-drug/" TargetMode="External"/><Relationship Id="rId54" Type="http://schemas.openxmlformats.org/officeDocument/2006/relationships/hyperlink" Target="https://www.cnbc.com/2019/07/22/nadler-harris-to-introduce-bill-decriminalizing-pot-expunge-prior-convictions.html" TargetMode="External"/><Relationship Id="rId62" Type="http://schemas.openxmlformats.org/officeDocument/2006/relationships/hyperlink" Target="https://reason.com/2018/01/23/most-us-attorneys-in-states-with-legal-p/" TargetMode="External"/><Relationship Id="rId70" Type="http://schemas.openxmlformats.org/officeDocument/2006/relationships/hyperlink" Target="https://reason.com/2022/10/06/bidens-marijuana-reforms-are-long-overdue-but-will-have-just-a-modest-impact/" TargetMode="External"/><Relationship Id="rId75" Type="http://schemas.openxmlformats.org/officeDocument/2006/relationships/hyperlink" Target="https://www.whitehouse.gov/briefing-room/speeches-remarks/2024/03/15/remarks-by-vice-president-harris-in-a-roundtable-conversation-about-marijuana-reform/" TargetMode="External"/><Relationship Id="rId83" Type="http://schemas.openxmlformats.org/officeDocument/2006/relationships/hyperlink" Target="https://reason.com/2018/10/17/trump-slams-very-unfair-drug-sentences/" TargetMode="External"/><Relationship Id="rId88" Type="http://schemas.openxmlformats.org/officeDocument/2006/relationships/hyperlink" Target="https://reason.com/2015/05/29/ross-ulbricht-gets-life-in-silk-roa/" TargetMode="External"/><Relationship Id="rId91" Type="http://schemas.openxmlformats.org/officeDocument/2006/relationships/hyperlink" Target="https://www.youtube.com/watch?v=Kh_wQUjeaTk" TargetMode="External"/><Relationship Id="rId96" Type="http://schemas.openxmlformats.org/officeDocument/2006/relationships/hyperlink" Target="https://www.dailymail.co.uk/news/article-2938198/Top-Republican-contender-Ted-Cruz-foolishly-experimented-marijuana-campaign-admits-Bush-confesses-high-school-pot-use.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uters.com/world/us/harris-closes-nomination-with-delegates-secured-campaign-wisconsin-2024-07-23/" TargetMode="External"/><Relationship Id="rId23" Type="http://schemas.openxmlformats.org/officeDocument/2006/relationships/hyperlink" Target="https://www.reuters.com/world/us/elections/" TargetMode="External"/><Relationship Id="rId28" Type="http://schemas.openxmlformats.org/officeDocument/2006/relationships/hyperlink" Target="https://www.theguardian.com/us-news/article/2024/jul/23/kamala-harris-climate-crisis" TargetMode="External"/><Relationship Id="rId36" Type="http://schemas.openxmlformats.org/officeDocument/2006/relationships/hyperlink" Target="https://www.washingtonpost.com/opinions/2024/07/22/kamala-harris-dnc-biden-differences/?utm_medium=email&amp;utm_source=newsletter&amp;wpisrc=nl_opinions&amp;utm_campaign=wp_opinions" TargetMode="External"/><Relationship Id="rId49" Type="http://schemas.openxmlformats.org/officeDocument/2006/relationships/hyperlink" Target="https://reason.com/blog/2018/04/11/former-house-speaker-john-boehner-once-o" TargetMode="External"/><Relationship Id="rId57" Type="http://schemas.openxmlformats.org/officeDocument/2006/relationships/hyperlink" Target="https://reason.com/2024/07/21/its-been-easy-to-forget-how-bad-kamala-harris-is/" TargetMode="External"/><Relationship Id="rId106" Type="http://schemas.openxmlformats.org/officeDocument/2006/relationships/theme" Target="theme/theme1.xml"/><Relationship Id="rId10" Type="http://schemas.openxmlformats.org/officeDocument/2006/relationships/hyperlink" Target="https://www.reuters.com/world/us/harris-leads-trump-44-42-us-presidential-race-reutersipsos-poll-finds-2024-07-23/" TargetMode="External"/><Relationship Id="rId31" Type="http://schemas.openxmlformats.org/officeDocument/2006/relationships/hyperlink" Target="https://www.editorialboard.com/unity-around-harris-is-democratic-and-good-for-democracy/" TargetMode="External"/><Relationship Id="rId44" Type="http://schemas.openxmlformats.org/officeDocument/2006/relationships/hyperlink" Target="https://news.gallup.com/poll/514007/grassroots-support-legalizing-marijuana-hits-record.aspx" TargetMode="External"/><Relationship Id="rId52" Type="http://schemas.openxmlformats.org/officeDocument/2006/relationships/hyperlink" Target="https://www.congress.gov/bill/115th-congress/senate-bill/1689/cosponsors" TargetMode="External"/><Relationship Id="rId60" Type="http://schemas.openxmlformats.org/officeDocument/2006/relationships/hyperlink" Target="https://web.archive.org/web/20200108223730/https:/joebiden.com/justice/" TargetMode="External"/><Relationship Id="rId65" Type="http://schemas.openxmlformats.org/officeDocument/2006/relationships/hyperlink" Target="https://reason.com/2024/02/21/biden-is-trying-to-motivate-voters-who-oppose-pot-prohibition-maybe-he-should-stop-supporting-it/" TargetMode="External"/><Relationship Id="rId73" Type="http://schemas.openxmlformats.org/officeDocument/2006/relationships/hyperlink" Target="https://reason.com/2024/05/17/kamala-harris-falsely-claims-bidens-marijuana-pardons-number-in-the-tens-of-thousands/" TargetMode="External"/><Relationship Id="rId78" Type="http://schemas.openxmlformats.org/officeDocument/2006/relationships/hyperlink" Target="https://reason.com/2015/11/09/when-he-called-for-an-end-to-the-war-on/" TargetMode="External"/><Relationship Id="rId81" Type="http://schemas.openxmlformats.org/officeDocument/2006/relationships/hyperlink" Target="https://web.archive.org/web/20240113212429/https:/www.whitehouse.gov/briefings-statements/press-briefing-by-press-secretary-sarah-sanders01042018/" TargetMode="External"/><Relationship Id="rId86" Type="http://schemas.openxmlformats.org/officeDocument/2006/relationships/hyperlink" Target="https://reason.com/2020/03/09/trump-attacks-biden-on-drug-policy-from-the-left/" TargetMode="External"/><Relationship Id="rId94" Type="http://schemas.openxmlformats.org/officeDocument/2006/relationships/hyperlink" Target="https://reason.com/blog/2015/02/04/why-wont-marco-rubio-admit-he-smoked-pot" TargetMode="External"/><Relationship Id="rId99" Type="http://schemas.openxmlformats.org/officeDocument/2006/relationships/hyperlink" Target="https://www.cbsnews.com/news/trump-poll-biden-national-07-18-2024/" TargetMode="External"/><Relationship Id="rId101" Type="http://schemas.openxmlformats.org/officeDocument/2006/relationships/hyperlink" Target="https://www.nbcnews.com/politics/2024-election/kamala-harris-biden-stronger-weaker-trump-nbc-news-poll-rcna161520" TargetMode="External"/><Relationship Id="rId4" Type="http://schemas.openxmlformats.org/officeDocument/2006/relationships/settings" Target="settings.xml"/><Relationship Id="rId9" Type="http://schemas.openxmlformats.org/officeDocument/2006/relationships/hyperlink" Target="https://www.nytimes.com/2024/07/23/opinion/kamala-harris-donald-trump.html" TargetMode="External"/><Relationship Id="rId13" Type="http://schemas.openxmlformats.org/officeDocument/2006/relationships/hyperlink" Target="https://www.reuters.com/world/us/how-are-reutersipsos-us-public-opinion-polls-conducted-2024-05-09/" TargetMode="External"/><Relationship Id="rId18" Type="http://schemas.openxmlformats.org/officeDocument/2006/relationships/hyperlink" Target="https://www.wral.com/story/will-kamala-harris-help-democrats-win-north-carolina-if-she-s-the-party-nominee/21535280/" TargetMode="External"/><Relationship Id="rId39" Type="http://schemas.openxmlformats.org/officeDocument/2006/relationships/hyperlink" Target="https://www.pharmavoice.com/news/kamala-harris-pharma-healthcare-president-ira/722189/" TargetMode="External"/><Relationship Id="rId34" Type="http://schemas.openxmlformats.org/officeDocument/2006/relationships/hyperlink" Target="https://fortune.com/2024/07/22/donald-trump-kamala-harrie-campaign-trump-fundraising-battle-actblue-rnc-dnc/" TargetMode="External"/><Relationship Id="rId50" Type="http://schemas.openxmlformats.org/officeDocument/2006/relationships/hyperlink" Target="https://kamalaharris.medium.com/repeating-the-same-mistakes-of-the-past-b2e2a7d567a7" TargetMode="External"/><Relationship Id="rId55" Type="http://schemas.openxmlformats.org/officeDocument/2006/relationships/hyperlink" Target="https://www.congress.gov/bill/116th-congress/senate-bill/2227" TargetMode="External"/><Relationship Id="rId76" Type="http://schemas.openxmlformats.org/officeDocument/2006/relationships/hyperlink" Target="https://www.usatoday.com/story/news/nation/2024/07/22/kamala-harris-marijuana-stance-policy/74495543007/" TargetMode="External"/><Relationship Id="rId97" Type="http://schemas.openxmlformats.org/officeDocument/2006/relationships/hyperlink" Target="https://www.nbcnews.com/politics/2024-election/poll-debate-aftermath-damages-biden-democratic-party-matchup-trump-unc-rcna161154" TargetMode="External"/><Relationship Id="rId104" Type="http://schemas.openxmlformats.org/officeDocument/2006/relationships/hyperlink" Target="https://bayhdolecoalition.org/voters-strongly-oppose-weakening-patents-new-poll-shows/" TargetMode="External"/><Relationship Id="rId7" Type="http://schemas.openxmlformats.org/officeDocument/2006/relationships/endnotes" Target="endnotes.xml"/><Relationship Id="rId71" Type="http://schemas.openxmlformats.org/officeDocument/2006/relationships/hyperlink" Target="https://reason.com/2022/10/24/bidens-marijuana-pardons-did-not-free-a-single-federal-prisoner-or-deliver-the-expungement-he-promised/" TargetMode="External"/><Relationship Id="rId92" Type="http://schemas.openxmlformats.org/officeDocument/2006/relationships/hyperlink" Target="https://www.politico.com/story/2019/02/20/kamala-harris-father-pot-1176805" TargetMode="External"/><Relationship Id="rId2" Type="http://schemas.openxmlformats.org/officeDocument/2006/relationships/numbering" Target="numbering.xml"/><Relationship Id="rId29" Type="http://schemas.openxmlformats.org/officeDocument/2006/relationships/hyperlink" Target="https://www.seattletimes.com/nation-world/heres-where-kamala-harris-stands-on-climate/" TargetMode="External"/><Relationship Id="rId24" Type="http://schemas.openxmlformats.org/officeDocument/2006/relationships/hyperlink" Target="https://www.reuters.com/world/us/harris-closes-nomination-with-delegates-secured-campaign-wisconsin-2024-07-23/" TargetMode="External"/><Relationship Id="rId40" Type="http://schemas.openxmlformats.org/officeDocument/2006/relationships/hyperlink" Target="https://reason.com/2024/07/24/unlike-biden-and-trump-kamala-harris-has-repeatedly-supported-pot-legalization/" TargetMode="External"/><Relationship Id="rId45" Type="http://schemas.openxmlformats.org/officeDocument/2006/relationships/hyperlink" Target="https://www.usatoday.com/story/news/nation/2024/07/22/kamala-harris-marijuana-stance-policy/74495543007/" TargetMode="External"/><Relationship Id="rId66" Type="http://schemas.openxmlformats.org/officeDocument/2006/relationships/hyperlink" Target="https://twitter.com/KamalaHarris/status/1756056546130166238" TargetMode="External"/><Relationship Id="rId87" Type="http://schemas.openxmlformats.org/officeDocument/2006/relationships/hyperlink" Target="https://reason.com/2024/05/26/trump-who-wants-to-execute-drug-dealers-promises-to-free-ross-ulbricht/" TargetMode="External"/><Relationship Id="rId61" Type="http://schemas.openxmlformats.org/officeDocument/2006/relationships/hyperlink" Target="https://web.archive.org/web/20200108223730/https:/joebiden.com/justice/" TargetMode="External"/><Relationship Id="rId82" Type="http://schemas.openxmlformats.org/officeDocument/2006/relationships/hyperlink" Target="https://reason.com/2024/05/29/trump-decries-disproportionate-drug-penalties-while-threatening-dealers-with-death/" TargetMode="External"/><Relationship Id="rId19" Type="http://schemas.openxmlformats.org/officeDocument/2006/relationships/hyperlink" Target="https://www.reuters.com/world/us/harris-leads-trump-44-42-us-presidential-race-reutersipsos-poll-finds-2024-07-23/" TargetMode="External"/><Relationship Id="rId14" Type="http://schemas.openxmlformats.org/officeDocument/2006/relationships/hyperlink" Target="https://www.reuters.com/world/us/elections/" TargetMode="External"/><Relationship Id="rId30" Type="http://schemas.openxmlformats.org/officeDocument/2006/relationships/hyperlink" Target="https://www.usatoday.com/story/money/2024/07/23/kamala-harris-economic-policies/74501488007/" TargetMode="External"/><Relationship Id="rId35" Type="http://schemas.openxmlformats.org/officeDocument/2006/relationships/hyperlink" Target="https://www.google.com/search?q=mini+primaries&amp;rlz=1CATQED_enUS967US967&amp;oq=mini+primaries&amp;gs_lcrp=EgZjaHJvbWUqBggAEEUYOzIGCAAQRRg70gEHMjQ5ajBqN6gCALACAA&amp;sourceid=chrome&amp;ie=UTF-8" TargetMode="External"/><Relationship Id="rId56" Type="http://schemas.openxmlformats.org/officeDocument/2006/relationships/hyperlink" Target="https://www.cnn.com/2019/07/23/politics/kamala-harris-marijuana-decriminalization-bill/index.html" TargetMode="External"/><Relationship Id="rId77" Type="http://schemas.openxmlformats.org/officeDocument/2006/relationships/hyperlink" Target="https://reason.com/wp-content/uploads/2024/07/The_Miami_Herald_Sat__Apr_14__1990_.pdf" TargetMode="External"/><Relationship Id="rId100" Type="http://schemas.openxmlformats.org/officeDocument/2006/relationships/hyperlink" Target="https://www.nytimes.com/2024/07/15/us/politics/pennsylvania-virginia-polls-biden-trump.html" TargetMode="External"/><Relationship Id="rId105" Type="http://schemas.openxmlformats.org/officeDocument/2006/relationships/fontTable" Target="fontTable.xml"/><Relationship Id="rId8" Type="http://schemas.openxmlformats.org/officeDocument/2006/relationships/hyperlink" Target="https://www.wral.com/story/will-kamala-harris-help-democrats-win-north-carolina-if-she-s-the-party-nominee/21535280/" TargetMode="External"/><Relationship Id="rId51" Type="http://schemas.openxmlformats.org/officeDocument/2006/relationships/hyperlink" Target="https://reason.com/2018/01/05/did-jeff-sessions-marijuana-memo-restore/" TargetMode="External"/><Relationship Id="rId72" Type="http://schemas.openxmlformats.org/officeDocument/2006/relationships/hyperlink" Target="https://www.findlaw.com/criminal/criminal-charges/federal-marijuana-laws.html" TargetMode="External"/><Relationship Id="rId93" Type="http://schemas.openxmlformats.org/officeDocument/2006/relationships/hyperlink" Target="https://reason.com/archives/1999/08/18/a-clean-nose" TargetMode="External"/><Relationship Id="rId98" Type="http://schemas.openxmlformats.org/officeDocument/2006/relationships/hyperlink" Target="https://static.foxnews.com/foxnews.com/content/uploads/2024/07/Fox_July-7-10-2024_National_Topline_July-14-Release.pdf" TargetMode="External"/><Relationship Id="rId3" Type="http://schemas.openxmlformats.org/officeDocument/2006/relationships/styles" Target="styles.xml"/><Relationship Id="rId25" Type="http://schemas.openxmlformats.org/officeDocument/2006/relationships/hyperlink" Target="https://time.com/7003849/harris-biden-economic-record-election-political-advantage/" TargetMode="External"/><Relationship Id="rId46" Type="http://schemas.openxmlformats.org/officeDocument/2006/relationships/hyperlink" Target="http://capitolweekly.net/leading-democrats-opposed-to-prop-19/" TargetMode="External"/><Relationship Id="rId67" Type="http://schemas.openxmlformats.org/officeDocument/2006/relationships/hyperlink" Target="https://reason.com/2022/10/06/bidens-marijuana-reforms-are-long-overdue-but-will-have-just-a-modest-imp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42f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38177</Words>
  <Characters>217615</Characters>
  <Application>Microsoft Office Word</Application>
  <DocSecurity>0</DocSecurity>
  <Lines>1813</Lines>
  <Paragraphs>510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Jared Zuckerman</dc:creator>
  <cp:keywords>6.0.0</cp:keywords>
  <dc:description/>
  <cp:lastModifiedBy>Chris Fry</cp:lastModifiedBy>
  <cp:revision>2</cp:revision>
  <dcterms:created xsi:type="dcterms:W3CDTF">2024-07-30T00:42:00Z</dcterms:created>
  <dcterms:modified xsi:type="dcterms:W3CDTF">2024-07-30T00:42:00Z</dcterms:modified>
</cp:coreProperties>
</file>