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56D88" w14:textId="43FAC502" w:rsidR="005D388F" w:rsidRDefault="00B16DD1" w:rsidP="00523761">
      <w:pPr>
        <w:pStyle w:val="Heading1"/>
      </w:pPr>
      <w:r>
        <w:t>CVSG CP – BFHR</w:t>
      </w:r>
    </w:p>
    <w:p w14:paraId="6086FCAC" w14:textId="77777777" w:rsidR="00BC6CA4" w:rsidRDefault="00BC6CA4" w:rsidP="00BC6CA4"/>
    <w:p w14:paraId="2E922828" w14:textId="3D754C74" w:rsidR="00BC6CA4" w:rsidRDefault="00BC6CA4" w:rsidP="00BC6CA4">
      <w:pPr>
        <w:pStyle w:val="Heading3"/>
      </w:pPr>
      <w:r>
        <w:t>Notes</w:t>
      </w:r>
    </w:p>
    <w:p w14:paraId="7C9832B8" w14:textId="77777777" w:rsidR="00BC6CA4" w:rsidRDefault="00BC6CA4" w:rsidP="00BC6CA4"/>
    <w:p w14:paraId="7CA58B80" w14:textId="77777777" w:rsidR="00BC6CA4" w:rsidRDefault="00BC6CA4" w:rsidP="00BC6CA4"/>
    <w:p w14:paraId="0642EFC8" w14:textId="5A6D1A62" w:rsidR="00BC6CA4" w:rsidRDefault="00BC6CA4" w:rsidP="00BC6CA4">
      <w:r>
        <w:t>Some good work in this file from Dede and Sam.  I think the net benefits could use a little more development for the start of the season, but there is a strong set of arguments in this file.  There should be some strong application to this topic.</w:t>
      </w:r>
    </w:p>
    <w:p w14:paraId="009CDE32" w14:textId="77777777" w:rsidR="00BC6CA4" w:rsidRDefault="00BC6CA4" w:rsidP="00BC6CA4"/>
    <w:p w14:paraId="5CEE6A77" w14:textId="77777777" w:rsidR="00BC6CA4" w:rsidRPr="00BC6CA4" w:rsidRDefault="00BC6CA4" w:rsidP="00BC6CA4"/>
    <w:p w14:paraId="54F26CB8" w14:textId="06DA3317" w:rsidR="00C251CA" w:rsidRDefault="005966D9" w:rsidP="00D44624">
      <w:pPr>
        <w:pStyle w:val="Heading2"/>
      </w:pPr>
      <w:r>
        <w:t>Top Shelf</w:t>
      </w:r>
    </w:p>
    <w:p w14:paraId="3A867985" w14:textId="5A98EC00" w:rsidR="00C251CA" w:rsidRDefault="00C251CA" w:rsidP="00C251CA">
      <w:pPr>
        <w:pStyle w:val="Heading3"/>
      </w:pPr>
      <w:r>
        <w:t>1NC---CVSG CP</w:t>
      </w:r>
    </w:p>
    <w:p w14:paraId="5A30E82E" w14:textId="77777777" w:rsidR="005966D9" w:rsidRDefault="005966D9" w:rsidP="00C251CA">
      <w:pPr>
        <w:pStyle w:val="Heading4"/>
      </w:pPr>
    </w:p>
    <w:p w14:paraId="66663BE8" w14:textId="1441E52C" w:rsidR="005966D9" w:rsidRDefault="005966D9" w:rsidP="005966D9">
      <w:pPr>
        <w:pStyle w:val="Heading4"/>
      </w:pPr>
      <w:r>
        <w:t xml:space="preserve">The United States federal judiciary should issue a call for the views of the U.S. Solicitor General regarding __________________. The Office of the U.S. Solicitor General should find in favor of granting certiorari and appropriate legal change. </w:t>
      </w:r>
    </w:p>
    <w:p w14:paraId="3D6E52E1" w14:textId="77777777" w:rsidR="005966D9" w:rsidRPr="005966D9" w:rsidRDefault="005966D9" w:rsidP="005966D9"/>
    <w:p w14:paraId="317BDA33" w14:textId="21481BFB" w:rsidR="00C251CA" w:rsidRDefault="00C251CA" w:rsidP="00C251CA">
      <w:pPr>
        <w:pStyle w:val="Heading4"/>
      </w:pPr>
      <w:r>
        <w:t>Prior consultation with the Solicitor General stops the destabilization of rule of law.</w:t>
      </w:r>
    </w:p>
    <w:p w14:paraId="776E9431" w14:textId="77777777" w:rsidR="00C251CA" w:rsidRDefault="00C251CA" w:rsidP="00C251CA">
      <w:r w:rsidRPr="00D87F70">
        <w:rPr>
          <w:rStyle w:val="Style13ptBold"/>
        </w:rPr>
        <w:t>Dre</w:t>
      </w:r>
      <w:r>
        <w:rPr>
          <w:rStyle w:val="Style13ptBold"/>
        </w:rPr>
        <w:t>e</w:t>
      </w:r>
      <w:r w:rsidRPr="00D87F70">
        <w:rPr>
          <w:rStyle w:val="Style13ptBold"/>
        </w:rPr>
        <w:t xml:space="preserve">ben </w:t>
      </w:r>
      <w:r>
        <w:rPr>
          <w:rStyle w:val="Style13ptBold"/>
        </w:rPr>
        <w:t>‘</w:t>
      </w:r>
      <w:r w:rsidRPr="00D87F70">
        <w:rPr>
          <w:rStyle w:val="Style13ptBold"/>
        </w:rPr>
        <w:t>21</w:t>
      </w:r>
      <w:r w:rsidRPr="00D87F70">
        <w:t xml:space="preserve"> [</w:t>
      </w:r>
      <w:r>
        <w:t xml:space="preserve">Michael R; January 15; received his J.D. degree from Duke University, previously served as Deputy Solicitor General, Distinguished Visitor from Government and previous adjunct professor at Georgetown University Law Center, Lecturer on Law at Harvard Law school; Yale Law Journal Forum, “Stare Decisis in the Office of the Solicitor General,” </w:t>
      </w:r>
      <w:r w:rsidRPr="00F86DA8">
        <w:t>https://www.yalelawjournal.org/pdf/DreebenEssay_kdn1z8ge.pdf</w:t>
      </w:r>
      <w:r>
        <w:t xml:space="preserve">] </w:t>
      </w:r>
      <w:proofErr w:type="spellStart"/>
      <w:r>
        <w:t>dedeepya</w:t>
      </w:r>
      <w:proofErr w:type="spellEnd"/>
    </w:p>
    <w:p w14:paraId="68380872" w14:textId="77777777" w:rsidR="00C251CA" w:rsidRPr="00D87F70" w:rsidRDefault="00C251CA" w:rsidP="00C251CA">
      <w:pPr>
        <w:rPr>
          <w:sz w:val="16"/>
        </w:rPr>
      </w:pPr>
      <w:r w:rsidRPr="00D87F70">
        <w:rPr>
          <w:sz w:val="16"/>
        </w:rPr>
        <w:t xml:space="preserve">No changes in position surfaced in OSG’s briefs for the next several Supreme Court Terms either. Zero. And then an unusual cluster of changes during President Obama’s second term caught the Court’s eye. First, in </w:t>
      </w:r>
      <w:proofErr w:type="spellStart"/>
      <w:r w:rsidRPr="00D87F70">
        <w:rPr>
          <w:sz w:val="16"/>
        </w:rPr>
        <w:t>Kiobel</w:t>
      </w:r>
      <w:proofErr w:type="spellEnd"/>
      <w:r w:rsidRPr="00D87F70">
        <w:rPr>
          <w:sz w:val="16"/>
        </w:rPr>
        <w:t xml:space="preserve"> v. Royal Dutch Petroleum Co., 32 the Government </w:t>
      </w:r>
      <w:proofErr w:type="spellStart"/>
      <w:r w:rsidRPr="00D87F70">
        <w:rPr>
          <w:sz w:val="16"/>
        </w:rPr>
        <w:t>shifed</w:t>
      </w:r>
      <w:proofErr w:type="spellEnd"/>
      <w:r w:rsidRPr="00D87F70">
        <w:rPr>
          <w:sz w:val="16"/>
        </w:rPr>
        <w:t xml:space="preserve"> positions in a controversial case under the Alien Tort Statute.33 At oral argument, Justice Scalia pounced. Addressing the Solicitor General, Justice Scalia said “that is the new position for the . . . State Department, isn’t it? . . . [A]</w:t>
      </w:r>
      <w:proofErr w:type="spellStart"/>
      <w:r w:rsidRPr="00D87F70">
        <w:rPr>
          <w:sz w:val="16"/>
        </w:rPr>
        <w:t>nd</w:t>
      </w:r>
      <w:proofErr w:type="spellEnd"/>
      <w:r w:rsidRPr="00D87F70">
        <w:rPr>
          <w:sz w:val="16"/>
        </w:rPr>
        <w:t xml:space="preserve"> for the United States Government? Why should . . . we listen to you rather than the solicitors general who took the opposite position . . . ?”34 </w:t>
      </w:r>
      <w:r w:rsidRPr="00E4517C">
        <w:rPr>
          <w:rStyle w:val="StyleUnderline"/>
        </w:rPr>
        <w:t xml:space="preserve">When the </w:t>
      </w:r>
      <w:r w:rsidRPr="00275188">
        <w:rPr>
          <w:rStyle w:val="Emphasis"/>
        </w:rPr>
        <w:t>Solicitor General</w:t>
      </w:r>
      <w:r w:rsidRPr="00E4517C">
        <w:rPr>
          <w:rStyle w:val="StyleUnderline"/>
        </w:rPr>
        <w:t xml:space="preserve"> </w:t>
      </w:r>
      <w:r w:rsidRPr="00D87F70">
        <w:rPr>
          <w:sz w:val="16"/>
        </w:rPr>
        <w:t xml:space="preserve">explained that the new position </w:t>
      </w:r>
      <w:r w:rsidRPr="00E4517C">
        <w:rPr>
          <w:rStyle w:val="StyleUnderline"/>
        </w:rPr>
        <w:t xml:space="preserve">sought to balance </w:t>
      </w:r>
      <w:r w:rsidRPr="00275188">
        <w:rPr>
          <w:rStyle w:val="Emphasis"/>
        </w:rPr>
        <w:t>competing interests</w:t>
      </w:r>
      <w:r w:rsidRPr="00D87F70">
        <w:rPr>
          <w:sz w:val="16"/>
        </w:rPr>
        <w:t>—</w:t>
      </w:r>
      <w:r w:rsidRPr="00E4517C">
        <w:rPr>
          <w:rStyle w:val="StyleUnderline"/>
        </w:rPr>
        <w:t>protecting U.S. companies from liability</w:t>
      </w:r>
      <w:r w:rsidRPr="00D87F70">
        <w:rPr>
          <w:sz w:val="16"/>
        </w:rPr>
        <w:t xml:space="preserve"> abroad </w:t>
      </w:r>
      <w:r w:rsidRPr="00E4517C">
        <w:rPr>
          <w:rStyle w:val="StyleUnderline"/>
        </w:rPr>
        <w:t xml:space="preserve">and “ensuring </w:t>
      </w:r>
      <w:r w:rsidRPr="00D87F70">
        <w:rPr>
          <w:sz w:val="16"/>
        </w:rPr>
        <w:t xml:space="preserve">that our </w:t>
      </w:r>
      <w:r w:rsidRPr="00E4517C">
        <w:rPr>
          <w:rStyle w:val="StyleUnderline"/>
        </w:rPr>
        <w:t xml:space="preserve">Nation’s foreign relations commitments to the </w:t>
      </w:r>
      <w:r w:rsidRPr="00275188">
        <w:rPr>
          <w:rStyle w:val="Emphasis"/>
        </w:rPr>
        <w:t>rule of law</w:t>
      </w:r>
      <w:r w:rsidRPr="00E4517C">
        <w:rPr>
          <w:rStyle w:val="StyleUnderline"/>
        </w:rPr>
        <w:t xml:space="preserve"> and human rights are </w:t>
      </w:r>
      <w:r w:rsidRPr="00212A22">
        <w:rPr>
          <w:rStyle w:val="Emphasis"/>
        </w:rPr>
        <w:t>not eroded”</w:t>
      </w:r>
      <w:r w:rsidRPr="00D87F70">
        <w:rPr>
          <w:sz w:val="16"/>
        </w:rPr>
        <w:t xml:space="preserve">35—Justice Scalia retorted that “it was the responsibility of your predecessors as well, and they took a different position. So . . . why should we defer to the views of . . . the current administration?”36 The Solicitor General’s response—“because we think [those views] are persuasive”—did not satisfy the Chief Justice, who also shared Justice Scalia’s concerns: “Your successors may adopt a different view,” he said, and “whatever deference you are entitled to is compromised by the fact that your predecessors took a different position.”37 </w:t>
      </w:r>
    </w:p>
    <w:p w14:paraId="48A8E5F0" w14:textId="77777777" w:rsidR="00C251CA" w:rsidRPr="00E4517C" w:rsidRDefault="00C251CA" w:rsidP="00C251CA">
      <w:pPr>
        <w:rPr>
          <w:sz w:val="10"/>
        </w:rPr>
      </w:pPr>
      <w:r w:rsidRPr="00E4517C">
        <w:rPr>
          <w:sz w:val="10"/>
        </w:rPr>
        <w:t xml:space="preserve">That was not the only rebuke that Term. Two months later, the Chief Justice made waves in the Supreme Court bar by upbraiding an Assistant to the Solicitor General for OSG’s explanation of its change in position in an ERISA case, U.S. Airways, Inc. v. McCutchen. 38 In the middle of the Government’s argument as amicus curiae, the Chief Justice interrupted to say: </w:t>
      </w:r>
    </w:p>
    <w:p w14:paraId="128A10F1" w14:textId="77777777" w:rsidR="00C251CA" w:rsidRPr="00E4517C" w:rsidRDefault="00C251CA" w:rsidP="00C251CA">
      <w:pPr>
        <w:rPr>
          <w:sz w:val="10"/>
        </w:rPr>
      </w:pPr>
      <w:r w:rsidRPr="00E4517C">
        <w:rPr>
          <w:sz w:val="10"/>
        </w:rPr>
        <w:t>Counsel, . . . the position that the United States is advancing today is different from the position that the United States previously advanced</w:t>
      </w:r>
      <w:proofErr w:type="gramStart"/>
      <w:r w:rsidRPr="00E4517C">
        <w:rPr>
          <w:sz w:val="10"/>
        </w:rPr>
        <w:t>. . . .</w:t>
      </w:r>
      <w:proofErr w:type="gramEnd"/>
      <w:r w:rsidRPr="00E4517C">
        <w:rPr>
          <w:sz w:val="10"/>
        </w:rPr>
        <w:t xml:space="preserve"> You say that, in [the] prior case, the Secretary of Labor took this position. And then you say that, upon further reflection, the Secretary is now of the view—that is not the reason. It wasn’t further reflection.”39 </w:t>
      </w:r>
    </w:p>
    <w:p w14:paraId="55B89E7A" w14:textId="77777777" w:rsidR="00C251CA" w:rsidRPr="00E4517C" w:rsidRDefault="00C251CA" w:rsidP="00C251CA">
      <w:pPr>
        <w:rPr>
          <w:sz w:val="10"/>
        </w:rPr>
      </w:pPr>
      <w:r w:rsidRPr="00E4517C">
        <w:rPr>
          <w:sz w:val="10"/>
        </w:rPr>
        <w:t xml:space="preserve">Instead, he said, “it would be more candid for your office to tell us when there is a change in position, that it’s not based on further reflection of the Secretary” but that “there has been a change [in the Secretary].”40 The Chief Justice then added: “We are seeing a lot of that lately,”41 which he found “a little disingenuous.”42 </w:t>
      </w:r>
    </w:p>
    <w:p w14:paraId="26A49F9D" w14:textId="77777777" w:rsidR="00C251CA" w:rsidRPr="00E4517C" w:rsidRDefault="00C251CA" w:rsidP="00C251CA">
      <w:pPr>
        <w:rPr>
          <w:sz w:val="10"/>
        </w:rPr>
      </w:pPr>
      <w:r w:rsidRPr="00E4517C">
        <w:rPr>
          <w:sz w:val="10"/>
        </w:rPr>
        <w:t xml:space="preserve">Later in the Term, Justice Ginsburg got into the act. Questioning the Assistant to the Solicitor General arguing a Federal Tort Claims Act case, Levin v. United States, 43 Justice Ginsburg noted that his argument was not “always the government’s position”; in fact, in an earlier case, the Government had taken the opposite position now presented by his petitioner.44 “What occurred to turn on the light for the Government?” Justice Ginsburg asked.45 When the Government’s counsel sought to minimize the importance of OSG having advanced the opposite argument in the prior case, three Justices—Justice Kagan, Justice Scalia, and the Chief Justice—all pointed out that the Court had relied on the Government’s position in the prior case, which it had won.46 </w:t>
      </w:r>
    </w:p>
    <w:p w14:paraId="148C1617" w14:textId="77777777" w:rsidR="00C251CA" w:rsidRPr="00E4517C" w:rsidRDefault="00C251CA" w:rsidP="00C251CA">
      <w:pPr>
        <w:rPr>
          <w:sz w:val="10"/>
        </w:rPr>
      </w:pPr>
      <w:r w:rsidRPr="00E4517C">
        <w:rPr>
          <w:sz w:val="10"/>
        </w:rPr>
        <w:t>These critiques have a variety of possible explanations. Some Justices may have disagreed with the new position. Others may have been irked at the explanation for the change. Still others may have taken umbrage that the Government would flip its argument for strategic reasons. At least part of the Court’s reaction, however, seems to reflect an expectation that OSG will take good care in formulating its positions so that it will adhere to its own positional “precedent” or risk undermining its credibility with the Court.</w:t>
      </w:r>
    </w:p>
    <w:p w14:paraId="5D3831D7" w14:textId="77777777" w:rsidR="00C251CA" w:rsidRPr="00E4517C" w:rsidRDefault="00C251CA" w:rsidP="00C251CA">
      <w:pPr>
        <w:rPr>
          <w:sz w:val="10"/>
        </w:rPr>
      </w:pPr>
      <w:r w:rsidRPr="00E4517C">
        <w:rPr>
          <w:sz w:val="10"/>
        </w:rPr>
        <w:t xml:space="preserve">Only in one later brief did the Obama Administration expressly acknowledge that OSG had changed its position at the Supreme Court. In Puerto Rico v. Sanchez Valle, 47 the Court was asked to decide whether sequential prosecutions for the same offense by Puerto Rico and the Federal Government were permissible under the Double Jeopardy Clause’s dual-sovereignty doctrine. Two decades ago, the Government’s briefs said yes; but in the Sanchez Valle they said no—with the explanation that “[t]hose [prior] briefs do not reflect the considered view of the Executive Branch.”48 No Justice reacted to the Government’s change in position, and the Court agreed with it by a 7-2 vote.49 </w:t>
      </w:r>
    </w:p>
    <w:p w14:paraId="4FDCFBDE" w14:textId="77777777" w:rsidR="00C251CA" w:rsidRPr="00E4517C" w:rsidRDefault="00C251CA" w:rsidP="00C251CA">
      <w:pPr>
        <w:rPr>
          <w:sz w:val="10"/>
        </w:rPr>
      </w:pPr>
      <w:r w:rsidRPr="00E4517C">
        <w:rPr>
          <w:sz w:val="10"/>
        </w:rPr>
        <w:t xml:space="preserve">Thus, for the Obama-era OSG, in the vast array of cases, it was literally true that plus </w:t>
      </w:r>
      <w:proofErr w:type="spellStart"/>
      <w:r w:rsidRPr="00E4517C">
        <w:rPr>
          <w:sz w:val="10"/>
        </w:rPr>
        <w:t>ça</w:t>
      </w:r>
      <w:proofErr w:type="spellEnd"/>
      <w:r w:rsidRPr="00E4517C">
        <w:rPr>
          <w:sz w:val="10"/>
        </w:rPr>
        <w:t xml:space="preserve"> change, plus </w:t>
      </w:r>
      <w:proofErr w:type="spellStart"/>
      <w:r w:rsidRPr="00E4517C">
        <w:rPr>
          <w:sz w:val="10"/>
        </w:rPr>
        <w:t>c’est</w:t>
      </w:r>
      <w:proofErr w:type="spellEnd"/>
      <w:r w:rsidRPr="00E4517C">
        <w:rPr>
          <w:sz w:val="10"/>
        </w:rPr>
        <w:t xml:space="preserve"> la </w:t>
      </w:r>
      <w:proofErr w:type="spellStart"/>
      <w:r w:rsidRPr="00E4517C">
        <w:rPr>
          <w:sz w:val="10"/>
        </w:rPr>
        <w:t>même</w:t>
      </w:r>
      <w:proofErr w:type="spellEnd"/>
      <w:r w:rsidRPr="00E4517C">
        <w:rPr>
          <w:sz w:val="10"/>
        </w:rPr>
        <w:t xml:space="preserve"> chose. 50 </w:t>
      </w:r>
    </w:p>
    <w:p w14:paraId="6BB749AA" w14:textId="77777777" w:rsidR="00C251CA" w:rsidRPr="00E4517C" w:rsidRDefault="00C251CA" w:rsidP="00C251CA">
      <w:pPr>
        <w:rPr>
          <w:sz w:val="10"/>
        </w:rPr>
      </w:pPr>
      <w:r w:rsidRPr="00E4517C">
        <w:rPr>
          <w:sz w:val="10"/>
        </w:rPr>
        <w:t xml:space="preserve">B. The Trump Administration’s Changes in Position </w:t>
      </w:r>
    </w:p>
    <w:p w14:paraId="7191ECAD" w14:textId="77777777" w:rsidR="00C251CA" w:rsidRPr="00E4517C" w:rsidRDefault="00C251CA" w:rsidP="00C251CA">
      <w:pPr>
        <w:rPr>
          <w:sz w:val="10"/>
        </w:rPr>
      </w:pPr>
      <w:r w:rsidRPr="00E4517C">
        <w:rPr>
          <w:sz w:val="10"/>
        </w:rPr>
        <w:t xml:space="preserve">The arrival of the Trump Administration heralded a different story. A shift of party in the White House can catalyze positional changes, given differences in personnel, policy, and legal philosophy. And the Trump Administration’s move into OSG’s quarters featured all three differences. </w:t>
      </w:r>
    </w:p>
    <w:p w14:paraId="063194AC" w14:textId="77777777" w:rsidR="00C251CA" w:rsidRPr="00E4517C" w:rsidRDefault="00C251CA" w:rsidP="00C251CA">
      <w:pPr>
        <w:rPr>
          <w:sz w:val="10"/>
        </w:rPr>
      </w:pPr>
      <w:r w:rsidRPr="00E4517C">
        <w:rPr>
          <w:sz w:val="10"/>
        </w:rPr>
        <w:t xml:space="preserve">In the Trump Administration’s first full Term in the Supreme Court, OSG made four major changes in position in high-profile cases: Epic Systems Corp. v. Lewis, 51 Husted v. A. Phillip Randolph Institute, 52 Janus v. American Federation of State, County, and Municipal Employees, 53 and Lucia v. SEC. 54 All four involved significant issues. Epic Systems held that workplace arbitral agreements that precluded collective litigation overrode statutory labor rights to engage in concerted activities. OSG reversed the position it had taken on behalf of the National Labor Relations Board just months earlier and argued against labor protection.55 Husted held that a federal voting-registration statute did not preclude a </w:t>
      </w:r>
      <w:proofErr w:type="gramStart"/>
      <w:r w:rsidRPr="00E4517C">
        <w:rPr>
          <w:sz w:val="10"/>
        </w:rPr>
        <w:t>State’s</w:t>
      </w:r>
      <w:proofErr w:type="gramEnd"/>
      <w:r w:rsidRPr="00E4517C">
        <w:rPr>
          <w:sz w:val="10"/>
        </w:rPr>
        <w:t xml:space="preserve"> purge of the voting rolls triggered by a person’s failure to vote. OSG’s support for that position discarded a </w:t>
      </w:r>
      <w:proofErr w:type="spellStart"/>
      <w:r w:rsidRPr="00E4517C">
        <w:rPr>
          <w:sz w:val="10"/>
        </w:rPr>
        <w:t>fifeen</w:t>
      </w:r>
      <w:proofErr w:type="spellEnd"/>
      <w:r w:rsidRPr="00E4517C">
        <w:rPr>
          <w:sz w:val="10"/>
        </w:rPr>
        <w:t xml:space="preserve">-year-old Department of Justice position.56 Janus overruled a forty-year-old precedent to hold that public-sector-union agency fees violated the First Amendment rights of objecting nonunion members—and the Trump Administration flipped the position the Obama OSG had taken just two years earlier in support of that precedent.57 And in Lucia, OSG reversed the position the Government had taken in lower courts in that very case to argue that the SEC’s method of appointing its Administrative Law Judges was unconstitutional.58 </w:t>
      </w:r>
    </w:p>
    <w:p w14:paraId="37214CA6" w14:textId="77777777" w:rsidR="00C251CA" w:rsidRPr="00D87F70" w:rsidRDefault="00C251CA" w:rsidP="00C251CA">
      <w:pPr>
        <w:rPr>
          <w:sz w:val="16"/>
        </w:rPr>
      </w:pPr>
      <w:r w:rsidRPr="00D87F70">
        <w:rPr>
          <w:sz w:val="16"/>
        </w:rPr>
        <w:t xml:space="preserve">These </w:t>
      </w:r>
      <w:r w:rsidRPr="00E4517C">
        <w:rPr>
          <w:rStyle w:val="StyleUnderline"/>
        </w:rPr>
        <w:t xml:space="preserve">reversals were abrupt and appeared strikingly at odds with </w:t>
      </w:r>
      <w:r w:rsidRPr="00D45397">
        <w:rPr>
          <w:rStyle w:val="Emphasis"/>
        </w:rPr>
        <w:t>institutional norms</w:t>
      </w:r>
      <w:r w:rsidRPr="00D87F70">
        <w:rPr>
          <w:sz w:val="16"/>
        </w:rPr>
        <w:t xml:space="preserve">. This was </w:t>
      </w:r>
      <w:r w:rsidRPr="00E4517C">
        <w:rPr>
          <w:rStyle w:val="StyleUnderline"/>
        </w:rPr>
        <w:t>especially true in Epic Systems</w:t>
      </w:r>
      <w:r w:rsidRPr="00D87F70">
        <w:rPr>
          <w:sz w:val="16"/>
        </w:rPr>
        <w:t xml:space="preserve">, which rejected a firmly held position of the National Labor Relations Board, </w:t>
      </w:r>
      <w:r w:rsidRPr="00E4517C">
        <w:rPr>
          <w:rStyle w:val="StyleUnderline"/>
        </w:rPr>
        <w:t xml:space="preserve">and Janus, which asked the Court to overturn over forty </w:t>
      </w:r>
      <w:r w:rsidRPr="00212A22">
        <w:rPr>
          <w:rStyle w:val="Emphasis"/>
        </w:rPr>
        <w:t>years of precedent</w:t>
      </w:r>
      <w:r w:rsidRPr="00E4517C">
        <w:rPr>
          <w:rStyle w:val="StyleUnderline"/>
        </w:rPr>
        <w:t xml:space="preserve"> and thus threatened to </w:t>
      </w:r>
      <w:r w:rsidRPr="00212A22">
        <w:rPr>
          <w:rStyle w:val="Emphasis"/>
        </w:rPr>
        <w:t>destabilize the law</w:t>
      </w:r>
      <w:r w:rsidRPr="00E4517C">
        <w:rPr>
          <w:rStyle w:val="StyleUnderline"/>
        </w:rPr>
        <w:t>.</w:t>
      </w:r>
      <w:r w:rsidRPr="00D87F70">
        <w:rPr>
          <w:sz w:val="16"/>
        </w:rPr>
        <w:t xml:space="preserve"> Two of the reversals prompted the New York Times to speculate that “[t]he Trump administration may be headed for trouble” by “twice switch[</w:t>
      </w:r>
      <w:proofErr w:type="spellStart"/>
      <w:r w:rsidRPr="00D87F70">
        <w:rPr>
          <w:sz w:val="16"/>
        </w:rPr>
        <w:t>ing</w:t>
      </w:r>
      <w:proofErr w:type="spellEnd"/>
      <w:r w:rsidRPr="00D87F70">
        <w:rPr>
          <w:sz w:val="16"/>
        </w:rPr>
        <w:t xml:space="preserve">] sides in important Supreme Court cases.”59 But in fact, </w:t>
      </w:r>
      <w:r w:rsidRPr="00E4517C">
        <w:rPr>
          <w:rStyle w:val="StyleUnderline"/>
        </w:rPr>
        <w:t xml:space="preserve">OSG </w:t>
      </w:r>
      <w:r w:rsidRPr="00212A22">
        <w:rPr>
          <w:rStyle w:val="Emphasis"/>
        </w:rPr>
        <w:t>prevailed</w:t>
      </w:r>
      <w:r w:rsidRPr="00E4517C">
        <w:rPr>
          <w:rStyle w:val="StyleUnderline"/>
        </w:rPr>
        <w:t xml:space="preserve"> in </w:t>
      </w:r>
      <w:r w:rsidRPr="00212A22">
        <w:rPr>
          <w:rStyle w:val="Emphasis"/>
        </w:rPr>
        <w:t>all four cases.</w:t>
      </w:r>
      <w:r w:rsidRPr="00D87F70">
        <w:rPr>
          <w:sz w:val="16"/>
        </w:rPr>
        <w:t xml:space="preserve"> And as one commentator astutely observed in describing these events in detail, “[s]</w:t>
      </w:r>
      <w:proofErr w:type="spellStart"/>
      <w:r w:rsidRPr="00D87F70">
        <w:rPr>
          <w:sz w:val="16"/>
        </w:rPr>
        <w:t>urprisingly</w:t>
      </w:r>
      <w:proofErr w:type="spellEnd"/>
      <w:r w:rsidRPr="00D87F70">
        <w:rPr>
          <w:sz w:val="16"/>
        </w:rPr>
        <w:t xml:space="preserve">, the </w:t>
      </w:r>
      <w:r w:rsidRPr="00FB5650">
        <w:rPr>
          <w:rStyle w:val="StyleUnderline"/>
        </w:rPr>
        <w:t>[J]</w:t>
      </w:r>
      <w:proofErr w:type="spellStart"/>
      <w:r w:rsidRPr="00FB5650">
        <w:rPr>
          <w:rStyle w:val="StyleUnderline"/>
        </w:rPr>
        <w:t>ustices</w:t>
      </w:r>
      <w:proofErr w:type="spellEnd"/>
      <w:r w:rsidRPr="00FB5650">
        <w:rPr>
          <w:rStyle w:val="StyleUnderline"/>
        </w:rPr>
        <w:t xml:space="preserve"> seemed incurious about these reversals and made </w:t>
      </w:r>
      <w:r w:rsidRPr="00212A22">
        <w:rPr>
          <w:rStyle w:val="Emphasis"/>
        </w:rPr>
        <w:t>hardly any fuss</w:t>
      </w:r>
      <w:r w:rsidRPr="00FB5650">
        <w:rPr>
          <w:rStyle w:val="StyleUnderline"/>
        </w:rPr>
        <w:t xml:space="preserve"> when the </w:t>
      </w:r>
      <w:r w:rsidRPr="00212A22">
        <w:rPr>
          <w:rStyle w:val="Emphasis"/>
        </w:rPr>
        <w:t>solicitor general</w:t>
      </w:r>
      <w:r w:rsidRPr="00FB5650">
        <w:rPr>
          <w:rStyle w:val="StyleUnderline"/>
        </w:rPr>
        <w:t xml:space="preserve"> </w:t>
      </w:r>
      <w:r w:rsidRPr="00D87F70">
        <w:rPr>
          <w:sz w:val="16"/>
        </w:rPr>
        <w:t xml:space="preserve">or one of his deputies or assistants </w:t>
      </w:r>
      <w:r w:rsidRPr="00FB5650">
        <w:rPr>
          <w:rStyle w:val="StyleUnderline"/>
        </w:rPr>
        <w:t>appeared in court to defend them</w:t>
      </w:r>
      <w:r w:rsidRPr="00D87F70">
        <w:rPr>
          <w:sz w:val="16"/>
        </w:rPr>
        <w:t xml:space="preserve">.”60 The Solicitor General’s briefs largely explained the changes as reflecting reconsideration by the new Administration— nothing more.61 And apart from a direct challenge from Justice Sotomayor to the Solicitor General in oral argument in Husted, 62 </w:t>
      </w:r>
      <w:r w:rsidRPr="00FB5650">
        <w:rPr>
          <w:rStyle w:val="StyleUnderline"/>
        </w:rPr>
        <w:t xml:space="preserve">the changes went by virtually </w:t>
      </w:r>
      <w:r w:rsidRPr="00212A22">
        <w:rPr>
          <w:rStyle w:val="Emphasis"/>
        </w:rPr>
        <w:t>unremarked</w:t>
      </w:r>
      <w:r w:rsidRPr="00FB5650">
        <w:rPr>
          <w:rStyle w:val="StyleUnderline"/>
        </w:rPr>
        <w:t>.</w:t>
      </w:r>
      <w:r w:rsidRPr="00D87F70">
        <w:rPr>
          <w:sz w:val="16"/>
        </w:rPr>
        <w:t xml:space="preserve">63 </w:t>
      </w:r>
    </w:p>
    <w:p w14:paraId="13863EB2" w14:textId="77777777" w:rsidR="00C251CA" w:rsidRPr="00212A22" w:rsidRDefault="00C251CA" w:rsidP="00C251CA">
      <w:pPr>
        <w:rPr>
          <w:sz w:val="10"/>
          <w:szCs w:val="10"/>
        </w:rPr>
      </w:pPr>
      <w:r w:rsidRPr="00212A22">
        <w:rPr>
          <w:sz w:val="10"/>
          <w:szCs w:val="10"/>
        </w:rPr>
        <w:t xml:space="preserve">Why so little comment compared to the Obama-era changes? Perhaps the muted response reflected the Court’s acceptance that “of course” a new administration will take new views. Or perhaps some Justices simply agreed with OSG’s new positions, while others wanted to engage with those positions on the merits rather than </w:t>
      </w:r>
      <w:proofErr w:type="gramStart"/>
      <w:r w:rsidRPr="00212A22">
        <w:rPr>
          <w:sz w:val="10"/>
          <w:szCs w:val="10"/>
        </w:rPr>
        <w:t>shadow-box</w:t>
      </w:r>
      <w:proofErr w:type="gramEnd"/>
      <w:r w:rsidRPr="00212A22">
        <w:rPr>
          <w:sz w:val="10"/>
          <w:szCs w:val="10"/>
        </w:rPr>
        <w:t xml:space="preserve"> with OSG. But a third possibility exists: OSG’s change of position on its interpretation of the law, if explained candidly, is simply not worthy of comment to the Court. </w:t>
      </w:r>
    </w:p>
    <w:p w14:paraId="201FE398" w14:textId="77777777" w:rsidR="00C251CA" w:rsidRPr="00212A22" w:rsidRDefault="00C251CA" w:rsidP="00C251CA">
      <w:pPr>
        <w:rPr>
          <w:sz w:val="10"/>
          <w:szCs w:val="10"/>
        </w:rPr>
      </w:pPr>
      <w:r w:rsidRPr="00212A22">
        <w:rPr>
          <w:sz w:val="10"/>
          <w:szCs w:val="10"/>
        </w:rPr>
        <w:t xml:space="preserve">iii. when should the solicitor general change positions? normative and practical considerations </w:t>
      </w:r>
    </w:p>
    <w:p w14:paraId="026B0927" w14:textId="77777777" w:rsidR="00C251CA" w:rsidRPr="00212A22" w:rsidRDefault="00C251CA" w:rsidP="00C251CA">
      <w:pPr>
        <w:rPr>
          <w:sz w:val="10"/>
          <w:szCs w:val="10"/>
        </w:rPr>
      </w:pPr>
      <w:r w:rsidRPr="00212A22">
        <w:rPr>
          <w:sz w:val="10"/>
          <w:szCs w:val="10"/>
        </w:rPr>
        <w:t>I now turn to how OSG should approach whether to change a position it had previously taken in the Supreme Court when it concludes that it was previously wrong on the law. My focus is not on agreement or disagreement with the specifics of what OSG determined on the law in the Obama and Trump Administrations. Nor does it turn on a won-lost score card. The Solicitor General must decide whether to change a legal position without knowing how the Court will react; OSG can surmise, but it has no crystal ball. And urging a position may itself affect the outcome. Rather, the question is what general standards the Solicitor General should apply—and</w:t>
      </w:r>
      <w:proofErr w:type="gramStart"/>
      <w:r w:rsidRPr="00212A22">
        <w:rPr>
          <w:sz w:val="10"/>
          <w:szCs w:val="10"/>
        </w:rPr>
        <w:t>, in particular, whether</w:t>
      </w:r>
      <w:proofErr w:type="gramEnd"/>
      <w:r w:rsidRPr="00212A22">
        <w:rPr>
          <w:sz w:val="10"/>
          <w:szCs w:val="10"/>
        </w:rPr>
        <w:t xml:space="preserve"> any presumption should exist against or in favor of altering the Government’s position when OSG concludes that its prior position is wrong. Several considerations support the conclusion that, unlike judicial stare decisis, which “must give way only to a rationale that goes beyond whether the case was decided correctly,”64 Solicitors General should refrain from providing their correct view of the law to the Court only in the face of special countervailing circumstances. </w:t>
      </w:r>
    </w:p>
    <w:p w14:paraId="5F4AC2DB" w14:textId="77777777" w:rsidR="00C251CA" w:rsidRPr="00D87F70" w:rsidRDefault="00C251CA" w:rsidP="00C251CA">
      <w:pPr>
        <w:rPr>
          <w:sz w:val="16"/>
        </w:rPr>
      </w:pPr>
      <w:r w:rsidRPr="00D87F70">
        <w:rPr>
          <w:sz w:val="16"/>
        </w:rPr>
        <w:t xml:space="preserve">That is not necessarily the traditional view. Justice Elena Kagan, who served as Solicitor General under President Obama, and Paul Clement, who served as Solicitor General under President George W. Bush, discussed this issue at an American Law Institute event in May 2018. 65 To a remarkable extent, the two former Solicitors General agreed on when a new Solicitor General should reverse positions previously taken by OSG in the Supreme Court: not very much. Justice Kagan said: “[A]t least for me, the office was very clear that you were supposed to think long and hard, and then you were supposed to think long and hard again, before you changed anything.”66 Her first reaction to some existing positions was “I don’t think I would want to do it that way,” but </w:t>
      </w:r>
      <w:r w:rsidRPr="00212A22">
        <w:rPr>
          <w:rStyle w:val="Emphasis"/>
        </w:rPr>
        <w:t xml:space="preserve">OSG </w:t>
      </w:r>
      <w:r w:rsidRPr="00212A22">
        <w:rPr>
          <w:rStyle w:val="StyleUnderline"/>
        </w:rPr>
        <w:t xml:space="preserve">“is supposed to be serving . . . the </w:t>
      </w:r>
      <w:r w:rsidRPr="00212A22">
        <w:rPr>
          <w:rStyle w:val="Emphasis"/>
        </w:rPr>
        <w:t>long-term interests</w:t>
      </w:r>
      <w:r w:rsidRPr="00212A22">
        <w:rPr>
          <w:rStyle w:val="StyleUnderline"/>
        </w:rPr>
        <w:t xml:space="preserve"> of the United States, not any one President,”</w:t>
      </w:r>
      <w:r w:rsidRPr="00D87F70">
        <w:rPr>
          <w:sz w:val="16"/>
        </w:rPr>
        <w:t xml:space="preserve"> and “</w:t>
      </w:r>
      <w:r w:rsidRPr="00212A22">
        <w:rPr>
          <w:rStyle w:val="StyleUnderline"/>
        </w:rPr>
        <w:t xml:space="preserve">[t]he </w:t>
      </w:r>
      <w:r w:rsidRPr="00212A22">
        <w:rPr>
          <w:rStyle w:val="Emphasis"/>
        </w:rPr>
        <w:t>credibility</w:t>
      </w:r>
      <w:r w:rsidRPr="00212A22">
        <w:rPr>
          <w:rStyle w:val="StyleUnderline"/>
        </w:rPr>
        <w:t xml:space="preserve"> of the office </w:t>
      </w:r>
      <w:r w:rsidRPr="00212A22">
        <w:rPr>
          <w:rStyle w:val="Emphasis"/>
        </w:rPr>
        <w:t>in great measure depends</w:t>
      </w:r>
      <w:r w:rsidRPr="00212A22">
        <w:rPr>
          <w:rStyle w:val="StyleUnderline"/>
        </w:rPr>
        <w:t>” on courts having that perception.</w:t>
      </w:r>
      <w:r w:rsidRPr="00D87F70">
        <w:rPr>
          <w:sz w:val="16"/>
        </w:rPr>
        <w:t xml:space="preserve">67 She concluded that </w:t>
      </w:r>
      <w:r w:rsidRPr="00212A22">
        <w:rPr>
          <w:rStyle w:val="StyleUnderline"/>
        </w:rPr>
        <w:t xml:space="preserve">“[a] </w:t>
      </w:r>
      <w:r w:rsidRPr="00212A22">
        <w:rPr>
          <w:rStyle w:val="Emphasis"/>
        </w:rPr>
        <w:t>change</w:t>
      </w:r>
      <w:r w:rsidRPr="00212A22">
        <w:rPr>
          <w:rStyle w:val="StyleUnderline"/>
        </w:rPr>
        <w:t xml:space="preserve"> in positions is a really big deal</w:t>
      </w:r>
      <w:r w:rsidRPr="00D87F70">
        <w:rPr>
          <w:sz w:val="16"/>
        </w:rPr>
        <w:t xml:space="preserve"> that people should hesitate a long time over. Which is not to say that it never happens</w:t>
      </w:r>
      <w:proofErr w:type="gramStart"/>
      <w:r w:rsidRPr="00D87F70">
        <w:rPr>
          <w:sz w:val="16"/>
        </w:rPr>
        <w:t>. . . .</w:t>
      </w:r>
      <w:proofErr w:type="gramEnd"/>
      <w:r w:rsidRPr="00D87F70">
        <w:rPr>
          <w:sz w:val="16"/>
        </w:rPr>
        <w:t xml:space="preserve"> But </w:t>
      </w:r>
      <w:r w:rsidRPr="00212A22">
        <w:rPr>
          <w:rStyle w:val="StyleUnderline"/>
        </w:rPr>
        <w:t xml:space="preserve">the bar should be </w:t>
      </w:r>
      <w:r w:rsidRPr="00212A22">
        <w:rPr>
          <w:rStyle w:val="Emphasis"/>
        </w:rPr>
        <w:t>high</w:t>
      </w:r>
      <w:r w:rsidRPr="00212A22">
        <w:rPr>
          <w:rStyle w:val="StyleUnderline"/>
        </w:rPr>
        <w:t>.”</w:t>
      </w:r>
      <w:r w:rsidRPr="00D87F70">
        <w:rPr>
          <w:sz w:val="16"/>
        </w:rPr>
        <w:t xml:space="preserve">68 Paul Clement largely agreed. He articulated a “presumption that things are not going to change . . . If both administrations are looking out for the long-term interests of the executive branch, they really shouldn’t change that much.”69 </w:t>
      </w:r>
    </w:p>
    <w:p w14:paraId="52223369" w14:textId="77777777" w:rsidR="00C251CA" w:rsidRPr="00212A22" w:rsidRDefault="00C251CA" w:rsidP="00C251CA">
      <w:pPr>
        <w:rPr>
          <w:sz w:val="10"/>
          <w:szCs w:val="10"/>
        </w:rPr>
      </w:pPr>
      <w:r w:rsidRPr="00212A22">
        <w:rPr>
          <w:sz w:val="10"/>
          <w:szCs w:val="10"/>
        </w:rPr>
        <w:t>Perhaps that is so in the aggregate. But a strong argument exists that, if OSG is convinced that that its earlier position on a particular issue is legally wrong, it should apply the opposite presumption. That is, OSG should operate with a presumption that it will present its current view of the law to the Supreme Court— even if that represents a change of position.</w:t>
      </w:r>
    </w:p>
    <w:p w14:paraId="051B2A8D" w14:textId="77777777" w:rsidR="00C251CA" w:rsidRPr="00212A22" w:rsidRDefault="00C251CA" w:rsidP="00C251CA">
      <w:pPr>
        <w:rPr>
          <w:sz w:val="10"/>
          <w:szCs w:val="10"/>
        </w:rPr>
      </w:pPr>
      <w:r w:rsidRPr="00212A22">
        <w:rPr>
          <w:sz w:val="10"/>
          <w:szCs w:val="10"/>
        </w:rPr>
        <w:t xml:space="preserve">A. OSG Should Operate with a Presumption in Favor of Providing the Court with Its Current View of the Law </w:t>
      </w:r>
    </w:p>
    <w:p w14:paraId="7E3C09CF" w14:textId="77777777" w:rsidR="00C251CA" w:rsidRPr="00212A22" w:rsidRDefault="00C251CA" w:rsidP="00C251CA">
      <w:pPr>
        <w:rPr>
          <w:sz w:val="10"/>
          <w:szCs w:val="10"/>
        </w:rPr>
      </w:pPr>
      <w:r w:rsidRPr="00212A22">
        <w:rPr>
          <w:sz w:val="10"/>
          <w:szCs w:val="10"/>
        </w:rPr>
        <w:t xml:space="preserve">At least four considerations support a presumption in favor of OSG presenting its current, rather than former, position when it is convinced that its prior view was wrong. These reasons focus on the Solicitor General’s institutional role as a litigant and the differences between OSG positions and judicial decisions. </w:t>
      </w:r>
    </w:p>
    <w:p w14:paraId="605138F1" w14:textId="77777777" w:rsidR="00C251CA" w:rsidRPr="00212A22" w:rsidRDefault="00C251CA" w:rsidP="00C251CA">
      <w:pPr>
        <w:rPr>
          <w:sz w:val="10"/>
          <w:szCs w:val="10"/>
        </w:rPr>
      </w:pPr>
      <w:r w:rsidRPr="00212A22">
        <w:rPr>
          <w:sz w:val="10"/>
          <w:szCs w:val="10"/>
        </w:rPr>
        <w:t>First, OSG’s function is quite different from that of the courts. The judicial power presupposes adherence to precedent. Quoting Alexander Hamilton, the Chief Justice has observed that “[a]</w:t>
      </w:r>
      <w:proofErr w:type="spellStart"/>
      <w:r w:rsidRPr="00212A22">
        <w:rPr>
          <w:sz w:val="10"/>
          <w:szCs w:val="10"/>
        </w:rPr>
        <w:t>dherence</w:t>
      </w:r>
      <w:proofErr w:type="spellEnd"/>
      <w:r w:rsidRPr="00212A22">
        <w:rPr>
          <w:sz w:val="10"/>
          <w:szCs w:val="10"/>
        </w:rPr>
        <w:t xml:space="preserve"> to precedent is necessary to ‘avoid an arbitrary discretion in the courts.’”70 In that sense, stare decisis is an intrinsic feature of the judicial power under Article III. But no analogous principle of stare decisis is intrinsic to the exercise of executive power under Article II. When OSG speaks to the Court, it presents the litigating position of the executive branch. Of course, OSG should generally represent the interests of the entire government and people of the United States.71 As the Supreme Court has observed, OSG is expected to speak with “a voice that reflects . . . the common interests of the Government and therefore of all the people.”72 But OSG need not follow its own precedent to speak in that voice and perform its executive-branch function. Instead, OSG plays that role </w:t>
      </w:r>
      <w:proofErr w:type="gramStart"/>
      <w:r w:rsidRPr="00212A22">
        <w:rPr>
          <w:sz w:val="10"/>
          <w:szCs w:val="10"/>
        </w:rPr>
        <w:t>as long as</w:t>
      </w:r>
      <w:proofErr w:type="gramEnd"/>
      <w:r w:rsidRPr="00212A22">
        <w:rPr>
          <w:sz w:val="10"/>
          <w:szCs w:val="10"/>
        </w:rPr>
        <w:t xml:space="preserve"> it remains the centralized actor in government litigation before the Court and weighs the interests of the public and the executive branch in taking positions before the Court.73 </w:t>
      </w:r>
    </w:p>
    <w:p w14:paraId="27026160" w14:textId="77777777" w:rsidR="00C251CA" w:rsidRPr="00D87F70" w:rsidRDefault="00C251CA" w:rsidP="00C251CA">
      <w:pPr>
        <w:rPr>
          <w:sz w:val="16"/>
        </w:rPr>
      </w:pPr>
      <w:r w:rsidRPr="00D87F70">
        <w:rPr>
          <w:sz w:val="16"/>
        </w:rPr>
        <w:t xml:space="preserve">Second, </w:t>
      </w:r>
      <w:r w:rsidRPr="00D076F5">
        <w:rPr>
          <w:rStyle w:val="Emphasis"/>
        </w:rPr>
        <w:t>stare decisis</w:t>
      </w:r>
      <w:r w:rsidRPr="00212A22">
        <w:rPr>
          <w:rStyle w:val="StyleUnderline"/>
        </w:rPr>
        <w:t xml:space="preserve"> serves an instrumental purpose for the Supreme Court</w:t>
      </w:r>
      <w:r w:rsidRPr="00D87F70">
        <w:rPr>
          <w:sz w:val="16"/>
        </w:rPr>
        <w:t>—</w:t>
      </w:r>
      <w:r w:rsidRPr="00212A22">
        <w:rPr>
          <w:rStyle w:val="StyleUnderline"/>
        </w:rPr>
        <w:t xml:space="preserve">sustaining </w:t>
      </w:r>
      <w:r w:rsidRPr="00D076F5">
        <w:rPr>
          <w:rStyle w:val="Emphasis"/>
        </w:rPr>
        <w:t xml:space="preserve">public confidence </w:t>
      </w:r>
      <w:r w:rsidRPr="00212A22">
        <w:rPr>
          <w:rStyle w:val="StyleUnderline"/>
        </w:rPr>
        <w:t xml:space="preserve">in the </w:t>
      </w:r>
      <w:r w:rsidRPr="00D076F5">
        <w:rPr>
          <w:rStyle w:val="Emphasis"/>
        </w:rPr>
        <w:t>integrity</w:t>
      </w:r>
      <w:r w:rsidRPr="00212A22">
        <w:rPr>
          <w:rStyle w:val="StyleUnderline"/>
        </w:rPr>
        <w:t xml:space="preserve"> of its decisions</w:t>
      </w:r>
      <w:r w:rsidRPr="00D87F70">
        <w:rPr>
          <w:sz w:val="16"/>
        </w:rPr>
        <w:t xml:space="preserve">—that does not have a precise counterpart for the Solicitor General. By adhering to past decisions, the Court reassures the public that the law turns on principle rather than personality.74 This is essential for the Court because, unlike </w:t>
      </w:r>
      <w:r w:rsidRPr="00D076F5">
        <w:rPr>
          <w:rStyle w:val="StyleUnderline"/>
        </w:rPr>
        <w:t>OSG</w:t>
      </w:r>
      <w:r w:rsidRPr="00D87F70">
        <w:rPr>
          <w:sz w:val="16"/>
        </w:rPr>
        <w:t xml:space="preserve">, whose </w:t>
      </w:r>
      <w:r w:rsidRPr="00D076F5">
        <w:rPr>
          <w:rStyle w:val="StyleUnderline"/>
        </w:rPr>
        <w:t xml:space="preserve">role is to </w:t>
      </w:r>
      <w:r w:rsidRPr="00D076F5">
        <w:rPr>
          <w:rStyle w:val="Emphasis"/>
        </w:rPr>
        <w:t>advocate</w:t>
      </w:r>
      <w:r w:rsidRPr="00D076F5">
        <w:rPr>
          <w:rStyle w:val="StyleUnderline"/>
        </w:rPr>
        <w:t xml:space="preserve"> for what the </w:t>
      </w:r>
      <w:r w:rsidRPr="00D076F5">
        <w:rPr>
          <w:rStyle w:val="Emphasis"/>
        </w:rPr>
        <w:t>law</w:t>
      </w:r>
      <w:r w:rsidRPr="00D076F5">
        <w:rPr>
          <w:rStyle w:val="StyleUnderline"/>
        </w:rPr>
        <w:t xml:space="preserve"> should be</w:t>
      </w:r>
      <w:r w:rsidRPr="00D87F70">
        <w:rPr>
          <w:sz w:val="16"/>
        </w:rPr>
        <w:t xml:space="preserve">, the Court’s constitutional role is to say what the law is. 75 And while stare decisis communicates that judicial decisions are not the product of the “proclivities of individuals”76 who are temporary occupants of office, the Solicitor General is a political appointee who is always a temporary occupant of office. The Chief Justice has noted that “[w]e </w:t>
      </w:r>
      <w:proofErr w:type="gramStart"/>
      <w:r w:rsidRPr="00D87F70">
        <w:rPr>
          <w:sz w:val="16"/>
        </w:rPr>
        <w:t>do</w:t>
      </w:r>
      <w:proofErr w:type="gramEnd"/>
      <w:r w:rsidRPr="00D87F70">
        <w:rPr>
          <w:sz w:val="16"/>
        </w:rPr>
        <w:t xml:space="preserve"> not have Obama judges or Trump judges, Bush judges or Clinton judges.”77 But we do have Obama, Trump, Bush, and Clinton Solicitors General. The Solicitor General is appointed </w:t>
      </w:r>
      <w:proofErr w:type="gramStart"/>
      <w:r w:rsidRPr="00D87F70">
        <w:rPr>
          <w:sz w:val="16"/>
        </w:rPr>
        <w:t>in</w:t>
      </w:r>
      <w:proofErr w:type="gramEnd"/>
      <w:r w:rsidRPr="00D87F70">
        <w:rPr>
          <w:sz w:val="16"/>
        </w:rPr>
        <w:t xml:space="preserve"> a particular administration and will rarely outlast it. Of course, by tradition and culture, </w:t>
      </w:r>
      <w:r w:rsidRPr="00212A22">
        <w:rPr>
          <w:rStyle w:val="StyleUnderline"/>
        </w:rPr>
        <w:t xml:space="preserve">the </w:t>
      </w:r>
      <w:r w:rsidRPr="00D076F5">
        <w:rPr>
          <w:rStyle w:val="Emphasis"/>
        </w:rPr>
        <w:t>Solicitor General</w:t>
      </w:r>
      <w:r w:rsidRPr="00212A22">
        <w:rPr>
          <w:rStyle w:val="StyleUnderline"/>
        </w:rPr>
        <w:t xml:space="preserve"> has a special relationship to the Court and a </w:t>
      </w:r>
      <w:r w:rsidRPr="00D076F5">
        <w:rPr>
          <w:rStyle w:val="Emphasis"/>
        </w:rPr>
        <w:t>special obligation</w:t>
      </w:r>
      <w:r w:rsidRPr="00212A22">
        <w:rPr>
          <w:rStyle w:val="StyleUnderline"/>
        </w:rPr>
        <w:t xml:space="preserve"> to the </w:t>
      </w:r>
      <w:r w:rsidRPr="00D076F5">
        <w:rPr>
          <w:rStyle w:val="Emphasis"/>
        </w:rPr>
        <w:t>rule of law</w:t>
      </w:r>
      <w:r w:rsidRPr="00212A22">
        <w:rPr>
          <w:rStyle w:val="StyleUnderline"/>
        </w:rPr>
        <w:t>.</w:t>
      </w:r>
      <w:r w:rsidRPr="00D87F70">
        <w:rPr>
          <w:sz w:val="16"/>
        </w:rPr>
        <w:t xml:space="preserve">78 But </w:t>
      </w:r>
      <w:r w:rsidRPr="00212A22">
        <w:rPr>
          <w:rStyle w:val="StyleUnderline"/>
        </w:rPr>
        <w:t>the chain of command</w:t>
      </w:r>
      <w:r w:rsidRPr="00D87F70">
        <w:rPr>
          <w:sz w:val="16"/>
        </w:rPr>
        <w:t>—from President to Attorney General to Solicitor General—</w:t>
      </w:r>
      <w:r w:rsidRPr="00212A22">
        <w:rPr>
          <w:rStyle w:val="StyleUnderline"/>
        </w:rPr>
        <w:t xml:space="preserve">reinforces an additional </w:t>
      </w:r>
      <w:r w:rsidRPr="00D076F5">
        <w:rPr>
          <w:rStyle w:val="Emphasis"/>
        </w:rPr>
        <w:t>institutional reality</w:t>
      </w:r>
      <w:r w:rsidRPr="00212A22">
        <w:rPr>
          <w:rStyle w:val="StyleUnderline"/>
        </w:rPr>
        <w:t xml:space="preserve"> of the Solicitor General’s role.</w:t>
      </w:r>
      <w:r w:rsidRPr="00D87F70">
        <w:rPr>
          <w:sz w:val="16"/>
        </w:rPr>
        <w:t xml:space="preserve"> The proclivities of individuals, in a sense, come with the job. </w:t>
      </w:r>
    </w:p>
    <w:p w14:paraId="215E61F7" w14:textId="77777777" w:rsidR="00C251CA" w:rsidRPr="00D87F70" w:rsidRDefault="00C251CA" w:rsidP="00C251CA">
      <w:pPr>
        <w:rPr>
          <w:sz w:val="16"/>
        </w:rPr>
      </w:pPr>
      <w:r w:rsidRPr="00D87F70">
        <w:rPr>
          <w:sz w:val="16"/>
        </w:rPr>
        <w:t xml:space="preserve">Third, the </w:t>
      </w:r>
      <w:r w:rsidRPr="00212A22">
        <w:rPr>
          <w:rStyle w:val="StyleUnderline"/>
        </w:rPr>
        <w:t xml:space="preserve">judicial </w:t>
      </w:r>
      <w:r w:rsidRPr="00212A22">
        <w:rPr>
          <w:rStyle w:val="Emphasis"/>
        </w:rPr>
        <w:t>stare decisis</w:t>
      </w:r>
      <w:r w:rsidRPr="00212A22">
        <w:rPr>
          <w:rStyle w:val="StyleUnderline"/>
        </w:rPr>
        <w:t xml:space="preserve"> interest in preserving the “</w:t>
      </w:r>
      <w:r w:rsidRPr="00212A22">
        <w:rPr>
          <w:rStyle w:val="Emphasis"/>
        </w:rPr>
        <w:t>stability</w:t>
      </w:r>
      <w:r w:rsidRPr="00212A22">
        <w:rPr>
          <w:rStyle w:val="StyleUnderline"/>
        </w:rPr>
        <w:t>” of the law79 is absent</w:t>
      </w:r>
      <w:r w:rsidRPr="00D87F70">
        <w:rPr>
          <w:sz w:val="16"/>
        </w:rPr>
        <w:t xml:space="preserve"> when speaking from an advocate’s position. </w:t>
      </w:r>
      <w:r w:rsidRPr="00212A22">
        <w:rPr>
          <w:rStyle w:val="StyleUnderline"/>
        </w:rPr>
        <w:t xml:space="preserve">Binding law produces </w:t>
      </w:r>
      <w:r w:rsidRPr="00212A22">
        <w:rPr>
          <w:rStyle w:val="Emphasis"/>
        </w:rPr>
        <w:t>reliance interests</w:t>
      </w:r>
      <w:r w:rsidRPr="00212A22">
        <w:rPr>
          <w:rStyle w:val="StyleUnderline"/>
        </w:rPr>
        <w:t xml:space="preserve"> that stare decisis protects</w:t>
      </w:r>
      <w:r w:rsidRPr="00D87F70">
        <w:rPr>
          <w:sz w:val="16"/>
        </w:rPr>
        <w:t xml:space="preserve">. But </w:t>
      </w:r>
      <w:r w:rsidRPr="00212A22">
        <w:rPr>
          <w:rStyle w:val="Emphasis"/>
        </w:rPr>
        <w:t>OSG’s views</w:t>
      </w:r>
      <w:r w:rsidRPr="00212A22">
        <w:rPr>
          <w:rStyle w:val="StyleUnderline"/>
        </w:rPr>
        <w:t xml:space="preserve"> are not binding law</w:t>
      </w:r>
      <w:r w:rsidRPr="00D87F70">
        <w:rPr>
          <w:sz w:val="16"/>
        </w:rPr>
        <w:t xml:space="preserve">. It is true that within the executive branch, sound reason exists to consider OSG’s submissions to the Court as stating the position of the United States on issues of constitutional or statutory interpretation. During my time in OSG, I always understood the Solicitor General’s submissions to supersede contrary statements of other Justice Department officials. </w:t>
      </w:r>
      <w:r w:rsidRPr="00212A22">
        <w:rPr>
          <w:rStyle w:val="StyleUnderline"/>
        </w:rPr>
        <w:t xml:space="preserve">What </w:t>
      </w:r>
      <w:r w:rsidRPr="00212A22">
        <w:rPr>
          <w:rStyle w:val="Emphasis"/>
        </w:rPr>
        <w:t>OSG</w:t>
      </w:r>
      <w:r w:rsidRPr="00212A22">
        <w:rPr>
          <w:rStyle w:val="StyleUnderline"/>
        </w:rPr>
        <w:t xml:space="preserve"> said to the Court </w:t>
      </w:r>
      <w:r w:rsidRPr="00212A22">
        <w:rPr>
          <w:rStyle w:val="Emphasis"/>
        </w:rPr>
        <w:t>established precedent</w:t>
      </w:r>
      <w:r w:rsidRPr="00212A22">
        <w:rPr>
          <w:rStyle w:val="StyleUnderline"/>
        </w:rPr>
        <w:t xml:space="preserve"> that executive agencies and Department of Justice (DOJ)-litigating components </w:t>
      </w:r>
      <w:r w:rsidRPr="00212A22">
        <w:rPr>
          <w:rStyle w:val="Emphasis"/>
        </w:rPr>
        <w:t>should follow</w:t>
      </w:r>
      <w:r w:rsidRPr="00D87F70">
        <w:rPr>
          <w:sz w:val="16"/>
        </w:rPr>
        <w:t xml:space="preserve">, unless supplanted by the President, the Attorney General, or OSG itself. </w:t>
      </w:r>
    </w:p>
    <w:p w14:paraId="3CE0FC26" w14:textId="77777777" w:rsidR="00C251CA" w:rsidRPr="00D87F70" w:rsidRDefault="00C251CA" w:rsidP="00C251CA">
      <w:pPr>
        <w:rPr>
          <w:sz w:val="16"/>
        </w:rPr>
      </w:pPr>
      <w:r w:rsidRPr="00D87F70">
        <w:rPr>
          <w:sz w:val="16"/>
        </w:rPr>
        <w:t xml:space="preserve">But that effect within the government flowed from the importance of assuring the Supreme Court that when OSG speaks to it, the Court can rely on its statements as the Government’s position—not just that of a particular official. As the </w:t>
      </w:r>
      <w:r w:rsidRPr="00212A22">
        <w:rPr>
          <w:rStyle w:val="StyleUnderline"/>
        </w:rPr>
        <w:t>Court</w:t>
      </w:r>
      <w:r w:rsidRPr="00D87F70">
        <w:rPr>
          <w:sz w:val="16"/>
        </w:rPr>
        <w:t xml:space="preserve"> has </w:t>
      </w:r>
      <w:r w:rsidRPr="00212A22">
        <w:rPr>
          <w:rStyle w:val="StyleUnderline"/>
        </w:rPr>
        <w:t>stated, “[a]</w:t>
      </w:r>
      <w:proofErr w:type="spellStart"/>
      <w:r w:rsidRPr="00212A22">
        <w:rPr>
          <w:rStyle w:val="StyleUnderline"/>
        </w:rPr>
        <w:t>mong</w:t>
      </w:r>
      <w:proofErr w:type="spellEnd"/>
      <w:r w:rsidRPr="00212A22">
        <w:rPr>
          <w:rStyle w:val="StyleUnderline"/>
        </w:rPr>
        <w:t xml:space="preserve"> the reasons for </w:t>
      </w:r>
      <w:r w:rsidRPr="009F4A85">
        <w:rPr>
          <w:rStyle w:val="Emphasis"/>
        </w:rPr>
        <w:t>reserving litigation</w:t>
      </w:r>
      <w:r w:rsidRPr="00212A22">
        <w:rPr>
          <w:rStyle w:val="StyleUnderline"/>
        </w:rPr>
        <w:t xml:space="preserve"> in this Court to the Attorney General and the </w:t>
      </w:r>
      <w:r w:rsidRPr="009F4A85">
        <w:rPr>
          <w:rStyle w:val="Emphasis"/>
        </w:rPr>
        <w:t>Solicitor General</w:t>
      </w:r>
      <w:r w:rsidRPr="00212A22">
        <w:rPr>
          <w:rStyle w:val="StyleUnderline"/>
        </w:rPr>
        <w:t xml:space="preserve">, is the concern that the United States usually should speak with </w:t>
      </w:r>
      <w:r w:rsidRPr="009F4A85">
        <w:rPr>
          <w:rStyle w:val="Emphasis"/>
        </w:rPr>
        <w:t>one voice</w:t>
      </w:r>
      <w:r w:rsidRPr="00212A22">
        <w:rPr>
          <w:rStyle w:val="StyleUnderline"/>
        </w:rPr>
        <w:t xml:space="preserve"> before this Court.”</w:t>
      </w:r>
      <w:r w:rsidRPr="00D87F70">
        <w:rPr>
          <w:sz w:val="16"/>
        </w:rPr>
        <w:t xml:space="preserve">80 And the need for the Government to speak with one voice results in extensive interagency processes to ensure that OSG’s positions reflect all relevant views and are fashioned with an eye towards establishing internally binding positions. I participated in numerous meetings at which officials hammered out positions and argued over differing views, and Solicitors General displayed one of the most important attributes of the job: to listen. But the Solicitor General then followed with an equally important role: to decide. Agencies and other DOJ components could appeal to the Attorney General (they rarely did and were even less </w:t>
      </w:r>
      <w:proofErr w:type="spellStart"/>
      <w:r w:rsidRPr="00D87F70">
        <w:rPr>
          <w:sz w:val="16"/>
        </w:rPr>
        <w:t>ofen</w:t>
      </w:r>
      <w:proofErr w:type="spellEnd"/>
      <w:r w:rsidRPr="00D87F70">
        <w:rPr>
          <w:sz w:val="16"/>
        </w:rPr>
        <w:t xml:space="preserve"> successful). But if the Solicitor General’s position stood, it represented the position of the United States. </w:t>
      </w:r>
    </w:p>
    <w:p w14:paraId="1E361938" w14:textId="77777777" w:rsidR="00C251CA" w:rsidRPr="00D87F70" w:rsidRDefault="00C251CA" w:rsidP="00C251CA">
      <w:pPr>
        <w:rPr>
          <w:sz w:val="16"/>
        </w:rPr>
      </w:pPr>
      <w:r w:rsidRPr="009F4A85">
        <w:rPr>
          <w:rStyle w:val="StyleUnderline"/>
        </w:rPr>
        <w:t xml:space="preserve">Even still, those positions are </w:t>
      </w:r>
      <w:r w:rsidRPr="009F4A85">
        <w:rPr>
          <w:rStyle w:val="Emphasis"/>
        </w:rPr>
        <w:t>not “law”</w:t>
      </w:r>
      <w:r w:rsidRPr="009F4A85">
        <w:rPr>
          <w:rStyle w:val="StyleUnderline"/>
        </w:rPr>
        <w:t xml:space="preserve"> in the sense that they can produce </w:t>
      </w:r>
      <w:r w:rsidRPr="009F4A85">
        <w:rPr>
          <w:rStyle w:val="Emphasis"/>
        </w:rPr>
        <w:t>true reliance interests</w:t>
      </w:r>
      <w:r w:rsidRPr="009F4A85">
        <w:rPr>
          <w:rStyle w:val="StyleUnderline"/>
        </w:rPr>
        <w:t>.</w:t>
      </w:r>
      <w:r w:rsidRPr="00D87F70">
        <w:rPr>
          <w:sz w:val="16"/>
        </w:rPr>
        <w:t xml:space="preserve"> Justice Jackson’s view of the Court that “[w]</w:t>
      </w:r>
      <w:proofErr w:type="gramStart"/>
      <w:r w:rsidRPr="00D87F70">
        <w:rPr>
          <w:sz w:val="16"/>
        </w:rPr>
        <w:t>e are</w:t>
      </w:r>
      <w:proofErr w:type="gramEnd"/>
      <w:r w:rsidRPr="00D87F70">
        <w:rPr>
          <w:sz w:val="16"/>
        </w:rPr>
        <w:t xml:space="preserve"> not final because we are infallible, but we are infallible only because we are final,”81 does not apply to OSG—the Solicitor General is neither infallible nor final. Even if OSG </w:t>
      </w:r>
      <w:proofErr w:type="spellStart"/>
      <w:r w:rsidRPr="00D87F70">
        <w:rPr>
          <w:sz w:val="16"/>
        </w:rPr>
        <w:t>crafs</w:t>
      </w:r>
      <w:proofErr w:type="spellEnd"/>
      <w:r w:rsidRPr="00D87F70">
        <w:rPr>
          <w:sz w:val="16"/>
        </w:rPr>
        <w:t xml:space="preserve"> its positions with care, integrity, and dedication to the rule of law, the Supreme Court may (and </w:t>
      </w:r>
      <w:proofErr w:type="spellStart"/>
      <w:r w:rsidRPr="00D87F70">
        <w:rPr>
          <w:sz w:val="16"/>
        </w:rPr>
        <w:t>ofen</w:t>
      </w:r>
      <w:proofErr w:type="spellEnd"/>
      <w:r w:rsidRPr="00D87F70">
        <w:rPr>
          <w:sz w:val="16"/>
        </w:rPr>
        <w:t xml:space="preserve"> does) reject its views.82 </w:t>
      </w:r>
    </w:p>
    <w:p w14:paraId="1C7243E6" w14:textId="77777777" w:rsidR="00C251CA" w:rsidRPr="00D87F70" w:rsidRDefault="00C251CA" w:rsidP="00C251CA">
      <w:pPr>
        <w:rPr>
          <w:sz w:val="16"/>
        </w:rPr>
      </w:pPr>
      <w:r w:rsidRPr="00D87F70">
        <w:rPr>
          <w:sz w:val="16"/>
        </w:rPr>
        <w:t xml:space="preserve">Finally, </w:t>
      </w:r>
      <w:r w:rsidRPr="00FB5650">
        <w:rPr>
          <w:rStyle w:val="StyleUnderline"/>
        </w:rPr>
        <w:t xml:space="preserve">when the Court has </w:t>
      </w:r>
      <w:r w:rsidRPr="009F4A85">
        <w:rPr>
          <w:rStyle w:val="Emphasis"/>
        </w:rPr>
        <w:t>not resolved</w:t>
      </w:r>
      <w:r w:rsidRPr="00FB5650">
        <w:rPr>
          <w:rStyle w:val="StyleUnderline"/>
        </w:rPr>
        <w:t xml:space="preserve"> an issue</w:t>
      </w:r>
      <w:r w:rsidRPr="00D87F70">
        <w:rPr>
          <w:sz w:val="16"/>
        </w:rPr>
        <w:t xml:space="preserve">—as will be true in the universe of cases under consideration here in which OSG has freedom to revisit its prior view—the </w:t>
      </w:r>
      <w:r w:rsidRPr="009F4A85">
        <w:rPr>
          <w:rStyle w:val="Emphasis"/>
        </w:rPr>
        <w:t>Supreme Court</w:t>
      </w:r>
      <w:r w:rsidRPr="00FB5650">
        <w:rPr>
          <w:rStyle w:val="StyleUnderline"/>
        </w:rPr>
        <w:t xml:space="preserve"> is best served by hearing the </w:t>
      </w:r>
      <w:r w:rsidRPr="009F4A85">
        <w:rPr>
          <w:rStyle w:val="Emphasis"/>
        </w:rPr>
        <w:t>strongest</w:t>
      </w:r>
      <w:r w:rsidRPr="00FB5650">
        <w:rPr>
          <w:rStyle w:val="StyleUnderline"/>
        </w:rPr>
        <w:t xml:space="preserve"> and best supported arguments from a </w:t>
      </w:r>
      <w:r w:rsidRPr="009F4A85">
        <w:rPr>
          <w:rStyle w:val="Emphasis"/>
        </w:rPr>
        <w:t>candid advocate</w:t>
      </w:r>
      <w:r w:rsidRPr="00D87F70">
        <w:rPr>
          <w:sz w:val="16"/>
        </w:rPr>
        <w:t xml:space="preserve">. While the Supreme Court will of course independently evaluate a legal issue, it always benefits from candid advocacy. That duty of candor is amplified for OSG, which has a special relationship to the Court as a coordinate branch of government. Telling the Court what the Government regards as the right answer is an important part of that function, and a candid presentation of its views—even if they depart from a predecessor’s (or even the incumbent Solicitor General’s own prior views)—furthers OSG’s role as counsel, advisor, and exponent of the rule of law in submissions to the Court. </w:t>
      </w:r>
    </w:p>
    <w:p w14:paraId="66A39E20" w14:textId="77777777" w:rsidR="00C251CA" w:rsidRPr="00FB5650" w:rsidRDefault="00C251CA" w:rsidP="00C251CA">
      <w:pPr>
        <w:rPr>
          <w:rStyle w:val="StyleUnderline"/>
        </w:rPr>
      </w:pPr>
      <w:r w:rsidRPr="00D87F70">
        <w:rPr>
          <w:sz w:val="16"/>
        </w:rPr>
        <w:t xml:space="preserve">Those </w:t>
      </w:r>
      <w:r w:rsidRPr="00E4517C">
        <w:rPr>
          <w:rStyle w:val="StyleUnderline"/>
        </w:rPr>
        <w:t>considerations support</w:t>
      </w:r>
      <w:r w:rsidRPr="00D87F70">
        <w:rPr>
          <w:sz w:val="16"/>
        </w:rPr>
        <w:t xml:space="preserve"> the notion </w:t>
      </w:r>
      <w:r w:rsidRPr="00E4517C">
        <w:rPr>
          <w:rStyle w:val="StyleUnderline"/>
        </w:rPr>
        <w:t xml:space="preserve">that </w:t>
      </w:r>
      <w:r w:rsidRPr="009F4A85">
        <w:rPr>
          <w:rStyle w:val="Emphasis"/>
        </w:rPr>
        <w:t>OSG</w:t>
      </w:r>
      <w:r w:rsidRPr="00E4517C">
        <w:rPr>
          <w:rStyle w:val="StyleUnderline"/>
        </w:rPr>
        <w:t xml:space="preserve"> should approach its task with</w:t>
      </w:r>
      <w:r w:rsidRPr="00D87F70">
        <w:rPr>
          <w:sz w:val="16"/>
        </w:rPr>
        <w:t xml:space="preserve"> a much </w:t>
      </w:r>
      <w:r w:rsidRPr="009F4A85">
        <w:rPr>
          <w:rStyle w:val="Emphasis"/>
        </w:rPr>
        <w:t>greater openness</w:t>
      </w:r>
      <w:r w:rsidRPr="00E4517C">
        <w:rPr>
          <w:rStyle w:val="StyleUnderline"/>
        </w:rPr>
        <w:t xml:space="preserve"> </w:t>
      </w:r>
      <w:r w:rsidRPr="00FB5650">
        <w:rPr>
          <w:rStyle w:val="StyleUnderline"/>
        </w:rPr>
        <w:t xml:space="preserve">to abandoning a </w:t>
      </w:r>
      <w:r w:rsidRPr="009F4A85">
        <w:rPr>
          <w:rStyle w:val="Emphasis"/>
        </w:rPr>
        <w:t>prior position</w:t>
      </w:r>
      <w:r w:rsidRPr="00FB5650">
        <w:rPr>
          <w:rStyle w:val="StyleUnderline"/>
        </w:rPr>
        <w:t xml:space="preserve"> than a court would have</w:t>
      </w:r>
      <w:r w:rsidRPr="00D87F70">
        <w:rPr>
          <w:sz w:val="16"/>
        </w:rPr>
        <w:t xml:space="preserve">, if the Solicitor General concludes that the position was legally incorrect. It is likely, in fact, that </w:t>
      </w:r>
      <w:r w:rsidRPr="00FB5650">
        <w:rPr>
          <w:rStyle w:val="StyleUnderline"/>
        </w:rPr>
        <w:t xml:space="preserve">OSG should employ a presumption that it will </w:t>
      </w:r>
      <w:r w:rsidRPr="009F4A85">
        <w:rPr>
          <w:rStyle w:val="Emphasis"/>
        </w:rPr>
        <w:t>furnish the Court</w:t>
      </w:r>
      <w:r w:rsidRPr="00FB5650">
        <w:rPr>
          <w:rStyle w:val="StyleUnderline"/>
        </w:rPr>
        <w:t xml:space="preserve"> with a new and </w:t>
      </w:r>
      <w:r w:rsidRPr="009F4A85">
        <w:rPr>
          <w:rStyle w:val="Emphasis"/>
        </w:rPr>
        <w:t>revised position</w:t>
      </w:r>
      <w:r w:rsidRPr="00FB5650">
        <w:rPr>
          <w:rStyle w:val="StyleUnderline"/>
        </w:rPr>
        <w:t xml:space="preserve"> if it believes that its </w:t>
      </w:r>
      <w:r w:rsidRPr="009F4A85">
        <w:rPr>
          <w:rStyle w:val="Emphasis"/>
        </w:rPr>
        <w:t>prior position was wrong</w:t>
      </w:r>
      <w:r w:rsidRPr="00FB5650">
        <w:rPr>
          <w:rStyle w:val="StyleUnderline"/>
        </w:rPr>
        <w:t>.</w:t>
      </w:r>
    </w:p>
    <w:p w14:paraId="2DF62E15" w14:textId="77777777" w:rsidR="00C251CA" w:rsidRPr="00371977" w:rsidRDefault="00C251CA" w:rsidP="00C251CA">
      <w:pPr>
        <w:pStyle w:val="Heading4"/>
      </w:pPr>
      <w:r w:rsidRPr="00371977">
        <w:t>Extinction.</w:t>
      </w:r>
    </w:p>
    <w:p w14:paraId="5852AA27" w14:textId="77777777" w:rsidR="00C251CA" w:rsidRPr="00371977" w:rsidRDefault="00C251CA" w:rsidP="00C251CA">
      <w:r w:rsidRPr="00371977">
        <w:rPr>
          <w:rStyle w:val="Style13ptBold"/>
        </w:rPr>
        <w:t>Bessler ’21</w:t>
      </w:r>
      <w:r w:rsidRPr="00371977">
        <w:rPr>
          <w:b/>
          <w:bCs/>
        </w:rPr>
        <w:t xml:space="preserve"> </w:t>
      </w:r>
      <w:r w:rsidRPr="00371977">
        <w:t>[John; 2021; Professor of Law at the University of Baltimore School of Law,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w:t>
      </w:r>
      <w:r>
        <w:t xml:space="preserve"> https://digitalcommons.law.scu.edu/cgi/viewcontent.cgi?article=2917&amp;context=lawreview</w:t>
      </w:r>
      <w:r w:rsidRPr="00371977">
        <w:t>]</w:t>
      </w:r>
      <w:r>
        <w:t xml:space="preserve"> </w:t>
      </w:r>
      <w:proofErr w:type="spellStart"/>
      <w:r>
        <w:t>dedeepya</w:t>
      </w:r>
      <w:proofErr w:type="spellEnd"/>
    </w:p>
    <w:p w14:paraId="765681CA" w14:textId="77777777" w:rsidR="00C251CA" w:rsidRPr="00371977" w:rsidRDefault="00C251CA" w:rsidP="00C251CA">
      <w:pPr>
        <w:rPr>
          <w:sz w:val="16"/>
          <w:szCs w:val="16"/>
        </w:rPr>
      </w:pPr>
      <w:r w:rsidRPr="00037DFA">
        <w:rPr>
          <w:sz w:val="16"/>
          <w:szCs w:val="16"/>
        </w:rPr>
        <w:t xml:space="preserve">As history shows, shockingly </w:t>
      </w:r>
      <w:r w:rsidRPr="00371977">
        <w:rPr>
          <w:rStyle w:val="StyleUnderline"/>
        </w:rPr>
        <w:t>horrific</w:t>
      </w:r>
      <w:r w:rsidRPr="00371977">
        <w:rPr>
          <w:sz w:val="16"/>
          <w:szCs w:val="16"/>
        </w:rPr>
        <w:t xml:space="preserve"> - even genocidal - </w:t>
      </w:r>
      <w:r w:rsidRPr="00037DFA">
        <w:rPr>
          <w:rStyle w:val="Emphasis"/>
        </w:rPr>
        <w:t>consequences</w:t>
      </w:r>
      <w:r w:rsidRPr="00371977">
        <w:rPr>
          <w:rStyle w:val="StyleUnderline"/>
        </w:rPr>
        <w:t xml:space="preserve"> can flow from a </w:t>
      </w:r>
      <w:r w:rsidRPr="00037DFA">
        <w:rPr>
          <w:rStyle w:val="Emphasis"/>
        </w:rPr>
        <w:t>societal breakdown</w:t>
      </w:r>
      <w:r w:rsidRPr="00371977">
        <w:rPr>
          <w:rStyle w:val="StyleUnderline"/>
        </w:rPr>
        <w:t xml:space="preserve"> </w:t>
      </w:r>
      <w:r w:rsidRPr="00037DFA">
        <w:rPr>
          <w:rStyle w:val="StyleUnderline"/>
        </w:rPr>
        <w:t xml:space="preserve">of the </w:t>
      </w:r>
      <w:r w:rsidRPr="00BC0225">
        <w:rPr>
          <w:rStyle w:val="Emphasis"/>
        </w:rPr>
        <w:t>Rule of Law</w:t>
      </w:r>
      <w:r w:rsidRPr="00037DFA">
        <w:rPr>
          <w:rStyle w:val="StyleUnderline"/>
        </w:rPr>
        <w:t>.</w:t>
      </w:r>
      <w:r w:rsidRPr="00371977">
        <w:rPr>
          <w:rStyle w:val="StyleUnderline"/>
        </w:rPr>
        <w:t xml:space="preserve"> </w:t>
      </w:r>
      <w:r w:rsidRPr="00371977">
        <w:rPr>
          <w:sz w:val="16"/>
          <w:szCs w:val="16"/>
        </w:rPr>
        <w:t xml:space="preserve">420 Just </w:t>
      </w:r>
      <w:r w:rsidRPr="00371977">
        <w:rPr>
          <w:rStyle w:val="StyleUnderline"/>
        </w:rPr>
        <w:t>consider Nazi Germany and The Holocaust</w:t>
      </w:r>
      <w:r w:rsidRPr="00371977">
        <w:rPr>
          <w:sz w:val="16"/>
          <w:szCs w:val="16"/>
        </w:rPr>
        <w:t xml:space="preserve">, 421 </w:t>
      </w:r>
      <w:r w:rsidRPr="00371977">
        <w:rPr>
          <w:rStyle w:val="StyleUnderline"/>
        </w:rPr>
        <w:t>the Rwandan genocide</w:t>
      </w:r>
      <w:r w:rsidRPr="00371977">
        <w:rPr>
          <w:sz w:val="16"/>
          <w:szCs w:val="16"/>
        </w:rPr>
        <w:t xml:space="preserve">, 422 </w:t>
      </w:r>
      <w:r w:rsidRPr="00371977">
        <w:rPr>
          <w:rStyle w:val="StyleUnderline"/>
        </w:rPr>
        <w:t>"</w:t>
      </w:r>
      <w:r w:rsidRPr="00037DFA">
        <w:rPr>
          <w:rStyle w:val="Emphasis"/>
        </w:rPr>
        <w:t>ethnic cleansing</w:t>
      </w:r>
      <w:r w:rsidRPr="00371977">
        <w:rPr>
          <w:rStyle w:val="StyleUnderline"/>
        </w:rPr>
        <w:t>" in Bosnia-Herzegovina</w:t>
      </w:r>
      <w:r w:rsidRPr="00371977">
        <w:rPr>
          <w:sz w:val="16"/>
          <w:szCs w:val="16"/>
        </w:rPr>
        <w:t xml:space="preserve">, 423 </w:t>
      </w:r>
      <w:r w:rsidRPr="00371977">
        <w:rPr>
          <w:rStyle w:val="StyleUnderline"/>
        </w:rPr>
        <w:t xml:space="preserve">and </w:t>
      </w:r>
      <w:proofErr w:type="gramStart"/>
      <w:r w:rsidRPr="00371977">
        <w:rPr>
          <w:rStyle w:val="StyleUnderline"/>
        </w:rPr>
        <w:t>all of</w:t>
      </w:r>
      <w:proofErr w:type="gramEnd"/>
      <w:r w:rsidRPr="00371977">
        <w:rPr>
          <w:rStyle w:val="StyleUnderline"/>
        </w:rPr>
        <w:t xml:space="preserve"> </w:t>
      </w:r>
      <w:r w:rsidRPr="00037DFA">
        <w:rPr>
          <w:rStyle w:val="Emphasis"/>
        </w:rPr>
        <w:t>the atrocities</w:t>
      </w:r>
      <w:r w:rsidRPr="00371977">
        <w:rPr>
          <w:rStyle w:val="StyleUnderline"/>
        </w:rPr>
        <w:t xml:space="preserve"> committed by the regimes in Turkey, Syrian and Iran</w:t>
      </w:r>
      <w:r w:rsidRPr="00371977">
        <w:rPr>
          <w:sz w:val="16"/>
          <w:szCs w:val="16"/>
        </w:rPr>
        <w:t xml:space="preserve">. 424 In sharp contrast, the ideal of the Rule of Law, one articulated long ago, is that everyone will be treated fairly and equally by the law. 425 </w:t>
      </w:r>
      <w:r w:rsidRPr="00371977">
        <w:rPr>
          <w:rStyle w:val="StyleUnderline"/>
        </w:rPr>
        <w:t xml:space="preserve">A </w:t>
      </w:r>
      <w:r w:rsidRPr="00037DFA">
        <w:rPr>
          <w:rStyle w:val="Emphasis"/>
        </w:rPr>
        <w:t>Rule of Law system</w:t>
      </w:r>
      <w:r w:rsidRPr="00371977">
        <w:rPr>
          <w:sz w:val="16"/>
          <w:szCs w:val="16"/>
        </w:rPr>
        <w:t xml:space="preserve"> puts people front and center in their own </w:t>
      </w:r>
      <w:r w:rsidRPr="00371977">
        <w:rPr>
          <w:rStyle w:val="StyleUnderline"/>
        </w:rPr>
        <w:t>governance</w:t>
      </w:r>
      <w:r w:rsidRPr="00371977">
        <w:rPr>
          <w:sz w:val="16"/>
          <w:szCs w:val="16"/>
        </w:rPr>
        <w:t xml:space="preserve">, divides power to prevent its abuse, 426 insists on equal application of the laws, and </w:t>
      </w:r>
      <w:r w:rsidRPr="00371977">
        <w:rPr>
          <w:rStyle w:val="StyleUnderline"/>
        </w:rPr>
        <w:t xml:space="preserve">requires an </w:t>
      </w:r>
      <w:r w:rsidRPr="00037DFA">
        <w:rPr>
          <w:rStyle w:val="Emphasis"/>
        </w:rPr>
        <w:t>independent judiciary</w:t>
      </w:r>
      <w:r w:rsidRPr="00371977">
        <w:rPr>
          <w:rStyle w:val="StyleUnderline"/>
        </w:rPr>
        <w:t xml:space="preserve"> and skilled lawyers</w:t>
      </w:r>
      <w:r w:rsidRPr="00371977">
        <w:rPr>
          <w:sz w:val="16"/>
          <w:szCs w:val="16"/>
        </w:rPr>
        <w:t xml:space="preserve"> 427 to vigilantly safeguard individual rights. 428 Before the onset of the Revolutionary War (1775-1783), the Continental Congress, in 1774, drew particular inspiration from Beccaria's </w:t>
      </w:r>
      <w:proofErr w:type="gramStart"/>
      <w:r w:rsidRPr="00371977">
        <w:rPr>
          <w:sz w:val="16"/>
          <w:szCs w:val="16"/>
        </w:rPr>
        <w:t>On</w:t>
      </w:r>
      <w:proofErr w:type="gramEnd"/>
      <w:r w:rsidRPr="00371977">
        <w:rPr>
          <w:sz w:val="16"/>
          <w:szCs w:val="16"/>
        </w:rPr>
        <w:t xml:space="preserve"> Crimes and Punishments - a book that opposed tyrannical practices - in articulating a core principle of the Enlightenment and of the American Revolution. 429 As the Continental Congress wrote that year in a letter to the inhabitants of Quebec:</w:t>
      </w:r>
    </w:p>
    <w:p w14:paraId="6FBE2A9A" w14:textId="77777777" w:rsidR="00C251CA" w:rsidRPr="00212A22" w:rsidRDefault="00C251CA" w:rsidP="00C251CA">
      <w:pPr>
        <w:rPr>
          <w:sz w:val="12"/>
          <w:szCs w:val="14"/>
        </w:rPr>
      </w:pPr>
      <w:r w:rsidRPr="00212A22">
        <w:rPr>
          <w:sz w:val="12"/>
          <w:szCs w:val="14"/>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6D753879" w14:textId="77777777" w:rsidR="00C251CA" w:rsidRPr="00212A22" w:rsidRDefault="00C251CA" w:rsidP="00C251CA">
      <w:pPr>
        <w:rPr>
          <w:sz w:val="12"/>
          <w:szCs w:val="14"/>
        </w:rPr>
      </w:pPr>
      <w:r w:rsidRPr="00212A22">
        <w:rPr>
          <w:sz w:val="12"/>
          <w:szCs w:val="14"/>
        </w:rPr>
        <w:t xml:space="preserve">When corrupt politicians such as Donald Trump repeatedly lie, ignore or brazenly violate laws and norms, refuse to comply with subpoenas, excoriate journalists and judges to deflect their own wrongdoing, use hate speech and racially charged rhetoric, employ division and disinformation to manipulate, and seek to enrich themselves at the taxpayers' expense, the Rule of Law is eroded and undermined, 431 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w:t>
      </w:r>
      <w:proofErr w:type="gramStart"/>
      <w:r w:rsidRPr="00212A22">
        <w:rPr>
          <w:sz w:val="12"/>
          <w:szCs w:val="14"/>
        </w:rPr>
        <w:t>general public</w:t>
      </w:r>
      <w:proofErr w:type="gramEnd"/>
      <w:r w:rsidRPr="00212A22">
        <w:rPr>
          <w:sz w:val="12"/>
          <w:szCs w:val="14"/>
        </w:rPr>
        <w:t xml:space="preserve">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checks and balances to keep any one branch from growing too powerful." 433</w:t>
      </w:r>
    </w:p>
    <w:p w14:paraId="450474C4" w14:textId="77777777" w:rsidR="00C251CA" w:rsidRPr="00371977" w:rsidRDefault="00C251CA" w:rsidP="00C251CA">
      <w:pPr>
        <w:rPr>
          <w:sz w:val="16"/>
          <w:szCs w:val="16"/>
        </w:rPr>
      </w:pPr>
      <w:r w:rsidRPr="00371977">
        <w:rPr>
          <w:rStyle w:val="StyleUnderline"/>
        </w:rPr>
        <w:t>In today’s world, there are</w:t>
      </w:r>
      <w:r w:rsidRPr="00371977">
        <w:rPr>
          <w:sz w:val="16"/>
          <w:szCs w:val="16"/>
        </w:rPr>
        <w:t xml:space="preserve"> many </w:t>
      </w:r>
      <w:r w:rsidRPr="00037DFA">
        <w:rPr>
          <w:rStyle w:val="Emphasis"/>
        </w:rPr>
        <w:t>pressing problems</w:t>
      </w:r>
      <w:r w:rsidRPr="00371977">
        <w:rPr>
          <w:sz w:val="16"/>
          <w:szCs w:val="16"/>
        </w:rPr>
        <w:t xml:space="preserve"> that need to be addressed, </w:t>
      </w:r>
      <w:r w:rsidRPr="00371977">
        <w:rPr>
          <w:rStyle w:val="StyleUnderline"/>
        </w:rPr>
        <w:t xml:space="preserve">including </w:t>
      </w:r>
      <w:r w:rsidRPr="00037DFA">
        <w:rPr>
          <w:rStyle w:val="Emphasis"/>
        </w:rPr>
        <w:t>global warming</w:t>
      </w:r>
      <w:r w:rsidRPr="00371977">
        <w:rPr>
          <w:rStyle w:val="StyleUnderline"/>
        </w:rPr>
        <w:t xml:space="preserve"> and the climate crisis,</w:t>
      </w:r>
      <w:r w:rsidRPr="00371977">
        <w:rPr>
          <w:sz w:val="16"/>
          <w:szCs w:val="16"/>
        </w:rPr>
        <w:t xml:space="preserve">434 </w:t>
      </w:r>
      <w:r w:rsidRPr="00037DFA">
        <w:rPr>
          <w:rStyle w:val="Emphasis"/>
        </w:rPr>
        <w:t>poverty</w:t>
      </w:r>
      <w:r w:rsidRPr="00371977">
        <w:rPr>
          <w:rStyle w:val="StyleUnderline"/>
        </w:rPr>
        <w:t xml:space="preserve"> and hunger,</w:t>
      </w:r>
      <w:r w:rsidRPr="00371977">
        <w:rPr>
          <w:sz w:val="16"/>
          <w:szCs w:val="16"/>
        </w:rPr>
        <w:t xml:space="preserve">435 </w:t>
      </w:r>
      <w:r w:rsidRPr="00371977">
        <w:rPr>
          <w:rStyle w:val="StyleUnderline"/>
        </w:rPr>
        <w:t xml:space="preserve">a lack of affordable </w:t>
      </w:r>
      <w:r w:rsidRPr="00037DFA">
        <w:rPr>
          <w:rStyle w:val="Emphasis"/>
        </w:rPr>
        <w:t>health care</w:t>
      </w:r>
      <w:r w:rsidRPr="00371977">
        <w:rPr>
          <w:sz w:val="16"/>
          <w:szCs w:val="16"/>
        </w:rPr>
        <w:t xml:space="preserve">,436 </w:t>
      </w:r>
      <w:r w:rsidRPr="00371977">
        <w:rPr>
          <w:rStyle w:val="StyleUnderline"/>
        </w:rPr>
        <w:t>discrimination</w:t>
      </w:r>
      <w:r w:rsidRPr="00371977">
        <w:rPr>
          <w:sz w:val="16"/>
          <w:szCs w:val="16"/>
        </w:rPr>
        <w:t xml:space="preserve">437 and </w:t>
      </w:r>
      <w:r w:rsidRPr="00371977">
        <w:rPr>
          <w:rStyle w:val="StyleUnderline"/>
        </w:rPr>
        <w:t>unemployment</w:t>
      </w:r>
      <w:r w:rsidRPr="00371977">
        <w:rPr>
          <w:sz w:val="16"/>
          <w:szCs w:val="16"/>
        </w:rPr>
        <w:t xml:space="preserve">,438 </w:t>
      </w:r>
      <w:r w:rsidRPr="00371977">
        <w:rPr>
          <w:rStyle w:val="StyleUnderline"/>
        </w:rPr>
        <w:t>pollution</w:t>
      </w:r>
      <w:r w:rsidRPr="00371977">
        <w:rPr>
          <w:sz w:val="16"/>
          <w:szCs w:val="16"/>
        </w:rPr>
        <w:t xml:space="preserve">439 </w:t>
      </w:r>
      <w:r w:rsidRPr="00371977">
        <w:rPr>
          <w:rStyle w:val="StyleUnderline"/>
        </w:rPr>
        <w:t xml:space="preserve">and </w:t>
      </w:r>
      <w:r w:rsidRPr="00037DFA">
        <w:rPr>
          <w:rStyle w:val="Emphasis"/>
        </w:rPr>
        <w:t>habitat destruction</w:t>
      </w:r>
      <w:r w:rsidRPr="00371977">
        <w:rPr>
          <w:rStyle w:val="StyleUnderline"/>
        </w:rPr>
        <w:t>,</w:t>
      </w:r>
      <w:r w:rsidRPr="00371977">
        <w:rPr>
          <w:sz w:val="16"/>
          <w:szCs w:val="16"/>
        </w:rPr>
        <w:t xml:space="preserve">440 the </w:t>
      </w:r>
      <w:r w:rsidRPr="00371977">
        <w:rPr>
          <w:rStyle w:val="StyleUnderline"/>
        </w:rPr>
        <w:t xml:space="preserve">plight of </w:t>
      </w:r>
      <w:r w:rsidRPr="00037DFA">
        <w:rPr>
          <w:rStyle w:val="Emphasis"/>
        </w:rPr>
        <w:t>tens of millions</w:t>
      </w:r>
      <w:r w:rsidRPr="00371977">
        <w:rPr>
          <w:rStyle w:val="StyleUnderline"/>
        </w:rPr>
        <w:t xml:space="preserve"> of refugees and forcibly displaced persons</w:t>
      </w:r>
      <w:r w:rsidRPr="00371977">
        <w:rPr>
          <w:sz w:val="16"/>
          <w:szCs w:val="16"/>
        </w:rPr>
        <w:t xml:space="preserve">,441 hate crimes and the use of excessive force,442 </w:t>
      </w:r>
      <w:r w:rsidRPr="00371977">
        <w:rPr>
          <w:rStyle w:val="StyleUnderline"/>
        </w:rPr>
        <w:t xml:space="preserve">and matters of peace and </w:t>
      </w:r>
      <w:r w:rsidRPr="00037DFA">
        <w:rPr>
          <w:rStyle w:val="Emphasis"/>
        </w:rPr>
        <w:t>international security</w:t>
      </w:r>
      <w:r w:rsidRPr="00371977">
        <w:rPr>
          <w:sz w:val="16"/>
          <w:szCs w:val="16"/>
        </w:rPr>
        <w:t xml:space="preserve">.443 Consequently, respect for the </w:t>
      </w:r>
      <w:r w:rsidRPr="00371977">
        <w:rPr>
          <w:rStyle w:val="StyleUnderline"/>
        </w:rPr>
        <w:t xml:space="preserve">Rule of Law must be </w:t>
      </w:r>
      <w:r w:rsidRPr="00037DFA">
        <w:rPr>
          <w:rStyle w:val="Emphasis"/>
        </w:rPr>
        <w:t>restored</w:t>
      </w:r>
      <w:r w:rsidRPr="00371977">
        <w:rPr>
          <w:rStyle w:val="StyleUnderline"/>
        </w:rPr>
        <w:t xml:space="preserve"> </w:t>
      </w:r>
      <w:r w:rsidRPr="00371977">
        <w:rPr>
          <w:sz w:val="16"/>
          <w:szCs w:val="16"/>
        </w:rPr>
        <w:t xml:space="preserve">post-haste in the post-Trump presidency, and </w:t>
      </w:r>
      <w:r w:rsidRPr="00371977">
        <w:rPr>
          <w:rStyle w:val="StyleUnderline"/>
        </w:rPr>
        <w:t xml:space="preserve">there must be a </w:t>
      </w:r>
      <w:r w:rsidRPr="00037DFA">
        <w:rPr>
          <w:rStyle w:val="Emphasis"/>
        </w:rPr>
        <w:t>much-needed renewal</w:t>
      </w:r>
      <w:r w:rsidRPr="00371977">
        <w:rPr>
          <w:sz w:val="16"/>
          <w:szCs w:val="16"/>
        </w:rPr>
        <w:t>—indeed, an amplification—</w:t>
      </w:r>
      <w:r w:rsidRPr="00371977">
        <w:rPr>
          <w:rStyle w:val="StyleUnderline"/>
        </w:rPr>
        <w:t>of the commitment to further it. The global future of the Rule of Law</w:t>
      </w:r>
      <w:r w:rsidRPr="00371977">
        <w:rPr>
          <w:sz w:val="16"/>
          <w:szCs w:val="16"/>
        </w:rPr>
        <w:t xml:space="preserve">, in fact, </w:t>
      </w:r>
      <w:r w:rsidRPr="00371977">
        <w:rPr>
          <w:rStyle w:val="StyleUnderline"/>
        </w:rPr>
        <w:t>must concentrate on</w:t>
      </w:r>
      <w:r w:rsidRPr="00371977">
        <w:rPr>
          <w:sz w:val="16"/>
          <w:szCs w:val="16"/>
        </w:rPr>
        <w:t xml:space="preserve"> better </w:t>
      </w:r>
      <w:r w:rsidRPr="00371977">
        <w:rPr>
          <w:rStyle w:val="StyleUnderline"/>
        </w:rPr>
        <w:t xml:space="preserve">protecting </w:t>
      </w:r>
      <w:r w:rsidRPr="00037DFA">
        <w:rPr>
          <w:rStyle w:val="Emphasis"/>
        </w:rPr>
        <w:t>human rights</w:t>
      </w:r>
      <w:r w:rsidRPr="00371977">
        <w:rPr>
          <w:sz w:val="16"/>
          <w:szCs w:val="16"/>
        </w:rPr>
        <w:t xml:space="preserve">,444 </w:t>
      </w:r>
      <w:r w:rsidRPr="00371977">
        <w:rPr>
          <w:rStyle w:val="StyleUnderline"/>
        </w:rPr>
        <w:t>combatting corruption</w:t>
      </w:r>
      <w:r w:rsidRPr="00371977">
        <w:rPr>
          <w:sz w:val="16"/>
          <w:szCs w:val="16"/>
        </w:rPr>
        <w:t xml:space="preserve">,445 </w:t>
      </w:r>
      <w:r w:rsidRPr="00371977">
        <w:rPr>
          <w:rStyle w:val="StyleUnderline"/>
        </w:rPr>
        <w:t>eliminating poverty and hunger,</w:t>
      </w:r>
      <w:r w:rsidRPr="00371977">
        <w:rPr>
          <w:sz w:val="16"/>
          <w:szCs w:val="16"/>
        </w:rPr>
        <w:t xml:space="preserve">446 </w:t>
      </w:r>
      <w:r w:rsidRPr="00371977">
        <w:rPr>
          <w:rStyle w:val="StyleUnderline"/>
        </w:rPr>
        <w:t xml:space="preserve">reducing </w:t>
      </w:r>
      <w:r w:rsidRPr="00DB2F64">
        <w:rPr>
          <w:rStyle w:val="Emphasis"/>
        </w:rPr>
        <w:t>disease</w:t>
      </w:r>
      <w:r w:rsidRPr="00371977">
        <w:rPr>
          <w:rStyle w:val="StyleUnderline"/>
        </w:rPr>
        <w:t xml:space="preserve"> and other forms of </w:t>
      </w:r>
      <w:r w:rsidRPr="00037DFA">
        <w:rPr>
          <w:rStyle w:val="Emphasis"/>
        </w:rPr>
        <w:t>human suffering</w:t>
      </w:r>
      <w:r w:rsidRPr="00371977">
        <w:rPr>
          <w:sz w:val="16"/>
          <w:szCs w:val="16"/>
        </w:rPr>
        <w:t xml:space="preserve">,447 funding and fostering legal aid services448 and an independent judiciary,449 </w:t>
      </w:r>
      <w:r w:rsidRPr="00371977">
        <w:rPr>
          <w:rStyle w:val="StyleUnderline"/>
        </w:rPr>
        <w:t xml:space="preserve">and bringing more equality and </w:t>
      </w:r>
      <w:r w:rsidRPr="00037DFA">
        <w:rPr>
          <w:rStyle w:val="Emphasis"/>
        </w:rPr>
        <w:t>human dignity</w:t>
      </w:r>
      <w:r w:rsidRPr="00371977">
        <w:rPr>
          <w:rStyle w:val="StyleUnderline"/>
        </w:rPr>
        <w:t xml:space="preserve"> to the world’s diverse societies</w:t>
      </w:r>
      <w:r w:rsidRPr="00371977">
        <w:rPr>
          <w:sz w:val="16"/>
          <w:szCs w:val="16"/>
        </w:rPr>
        <w:t>.45</w:t>
      </w:r>
    </w:p>
    <w:p w14:paraId="662D5F5E" w14:textId="77777777" w:rsidR="00F51CB1" w:rsidRDefault="00F51CB1" w:rsidP="00F51CB1">
      <w:pPr>
        <w:pStyle w:val="Heading2"/>
      </w:pPr>
      <w:r>
        <w:t>Solvency</w:t>
      </w:r>
    </w:p>
    <w:p w14:paraId="75B083EB" w14:textId="2C160A4A" w:rsidR="00F51CB1" w:rsidRDefault="00F51CB1" w:rsidP="00F51CB1">
      <w:pPr>
        <w:pStyle w:val="Heading3"/>
      </w:pPr>
      <w:r>
        <w:t>2NC---Solvency</w:t>
      </w:r>
    </w:p>
    <w:p w14:paraId="0FC1C85C" w14:textId="77777777" w:rsidR="00F51CB1" w:rsidRDefault="00F51CB1" w:rsidP="00F51CB1">
      <w:pPr>
        <w:pStyle w:val="Heading4"/>
      </w:pPr>
      <w:r>
        <w:t>The counterplan solves --- must call for the views of the CVSG BEFORE we do the plan</w:t>
      </w:r>
    </w:p>
    <w:p w14:paraId="183019D0" w14:textId="77777777" w:rsidR="00F51CB1" w:rsidRPr="00D30225" w:rsidRDefault="00F51CB1" w:rsidP="00F51CB1">
      <w:r w:rsidRPr="00D30225">
        <w:rPr>
          <w:rStyle w:val="Style13ptBold"/>
        </w:rPr>
        <w:t>Lepore 10</w:t>
      </w:r>
      <w:r w:rsidRPr="00D30225">
        <w:t xml:space="preserve"> </w:t>
      </w:r>
      <w:r w:rsidRPr="00D30225">
        <w:rPr>
          <w:sz w:val="16"/>
        </w:rPr>
        <w:t xml:space="preserve">[Stefanie; Assistant General Counsel at EQT Corporation, Professor of Law at Duquesne University (former) JD from the George Washington University School of Law; December 2010; "The Development of the Supreme Court Practice of Calling for the Views of the Solicitor General"; Journal of Supreme Court History; </w:t>
      </w:r>
      <w:proofErr w:type="gramStart"/>
      <w:r w:rsidRPr="00D30225">
        <w:rPr>
          <w:sz w:val="16"/>
        </w:rPr>
        <w:t xml:space="preserve">https://ssrn.com/abstract=1496643 </w:t>
      </w:r>
      <w:r>
        <w:rPr>
          <w:sz w:val="16"/>
        </w:rPr>
        <w:t>;</w:t>
      </w:r>
      <w:proofErr w:type="gramEnd"/>
      <w:r>
        <w:rPr>
          <w:sz w:val="16"/>
        </w:rPr>
        <w:t xml:space="preserve">] </w:t>
      </w:r>
      <w:proofErr w:type="spellStart"/>
      <w:r>
        <w:rPr>
          <w:sz w:val="16"/>
        </w:rPr>
        <w:t>s.low</w:t>
      </w:r>
      <w:proofErr w:type="spellEnd"/>
    </w:p>
    <w:p w14:paraId="085AF05F" w14:textId="77777777" w:rsidR="00F51CB1" w:rsidRPr="00D30225" w:rsidRDefault="00F51CB1" w:rsidP="00F51CB1">
      <w:r w:rsidRPr="00D30225">
        <w:rPr>
          <w:sz w:val="16"/>
        </w:rPr>
        <w:t xml:space="preserve">The </w:t>
      </w:r>
      <w:r w:rsidRPr="00D30225">
        <w:rPr>
          <w:rStyle w:val="StyleUnderline"/>
        </w:rPr>
        <w:t>solicitor general</w:t>
      </w:r>
      <w:r w:rsidRPr="00D30225">
        <w:rPr>
          <w:sz w:val="16"/>
        </w:rPr>
        <w:t xml:space="preserve"> ‘has developed a unique relationship with the Supreme Court, one in which it </w:t>
      </w:r>
      <w:r w:rsidRPr="00D30225">
        <w:rPr>
          <w:rStyle w:val="StyleUnderline"/>
        </w:rPr>
        <w:t>serves</w:t>
      </w:r>
      <w:r w:rsidRPr="00D30225">
        <w:rPr>
          <w:sz w:val="16"/>
        </w:rPr>
        <w:t xml:space="preserve"> </w:t>
      </w:r>
      <w:r w:rsidRPr="00D30225">
        <w:rPr>
          <w:rStyle w:val="StyleUnderline"/>
        </w:rPr>
        <w:t xml:space="preserve">as an </w:t>
      </w:r>
      <w:r w:rsidRPr="00D30225">
        <w:rPr>
          <w:rStyle w:val="Emphasis"/>
        </w:rPr>
        <w:t>adviser</w:t>
      </w:r>
      <w:r w:rsidRPr="00D30225">
        <w:rPr>
          <w:sz w:val="16"/>
        </w:rPr>
        <w:t xml:space="preserve"> </w:t>
      </w:r>
      <w:r w:rsidRPr="00D30225">
        <w:rPr>
          <w:rStyle w:val="StyleUnderline"/>
        </w:rPr>
        <w:t>as well as</w:t>
      </w:r>
      <w:r w:rsidRPr="00D30225">
        <w:rPr>
          <w:sz w:val="16"/>
        </w:rPr>
        <w:t xml:space="preserve"> an </w:t>
      </w:r>
      <w:r w:rsidRPr="00D30225">
        <w:rPr>
          <w:rStyle w:val="Emphasis"/>
        </w:rPr>
        <w:t>advocate</w:t>
      </w:r>
      <w:r w:rsidRPr="00D30225">
        <w:rPr>
          <w:sz w:val="16"/>
        </w:rPr>
        <w:t xml:space="preserve">.’4 The Solicitor General fulfills his role as the Court’s adviser and advocate by responding to the Court’s invitation to express the views of the United States in given petitions for certiorari.5 Here, the </w:t>
      </w:r>
      <w:r w:rsidRPr="00D30225">
        <w:rPr>
          <w:rStyle w:val="StyleUnderline"/>
        </w:rPr>
        <w:t>Solicitor General</w:t>
      </w:r>
      <w:r w:rsidRPr="00D30225">
        <w:rPr>
          <w:sz w:val="16"/>
        </w:rPr>
        <w:t xml:space="preserve"> </w:t>
      </w:r>
      <w:r w:rsidRPr="00D30225">
        <w:rPr>
          <w:rStyle w:val="StyleUnderline"/>
        </w:rPr>
        <w:t>acts</w:t>
      </w:r>
      <w:r w:rsidRPr="00D30225">
        <w:rPr>
          <w:sz w:val="16"/>
        </w:rPr>
        <w:t xml:space="preserve"> as a special type of amicus because the Solicitor General is not a party to the proceeding nor opining on behalf of one of the parties but rather acting </w:t>
      </w:r>
      <w:r w:rsidRPr="00D30225">
        <w:rPr>
          <w:rStyle w:val="StyleUnderline"/>
        </w:rPr>
        <w:t>as a</w:t>
      </w:r>
      <w:r w:rsidRPr="00D30225">
        <w:rPr>
          <w:sz w:val="16"/>
        </w:rPr>
        <w:t xml:space="preserve"> sort of ‘</w:t>
      </w:r>
      <w:r w:rsidRPr="00D30225">
        <w:rPr>
          <w:rStyle w:val="StyleUnderline"/>
        </w:rPr>
        <w:t>partner’ to the Justices</w:t>
      </w:r>
      <w:r w:rsidRPr="00D30225">
        <w:rPr>
          <w:sz w:val="16"/>
        </w:rPr>
        <w:t xml:space="preserve">.6 </w:t>
      </w:r>
      <w:r w:rsidRPr="00D30225">
        <w:rPr>
          <w:rStyle w:val="StyleUnderline"/>
        </w:rPr>
        <w:t>When</w:t>
      </w:r>
      <w:r w:rsidRPr="00D30225">
        <w:rPr>
          <w:sz w:val="16"/>
        </w:rPr>
        <w:t xml:space="preserve"> the </w:t>
      </w:r>
      <w:r w:rsidRPr="00D30225">
        <w:rPr>
          <w:rStyle w:val="StyleUnderline"/>
        </w:rPr>
        <w:t xml:space="preserve">Justices </w:t>
      </w:r>
      <w:r w:rsidRPr="00D30225">
        <w:rPr>
          <w:sz w:val="16"/>
        </w:rPr>
        <w:t xml:space="preserve">believe that, before they can grant or deny a petition for certiorari, they </w:t>
      </w:r>
      <w:r w:rsidRPr="00D30225">
        <w:rPr>
          <w:rStyle w:val="StyleUnderline"/>
        </w:rPr>
        <w:t>would like another</w:t>
      </w:r>
      <w:r w:rsidRPr="00D30225">
        <w:rPr>
          <w:sz w:val="16"/>
        </w:rPr>
        <w:t xml:space="preserve"> </w:t>
      </w:r>
      <w:r w:rsidRPr="00D30225">
        <w:rPr>
          <w:rStyle w:val="StyleUnderline"/>
        </w:rPr>
        <w:t>opinion</w:t>
      </w:r>
      <w:r w:rsidRPr="00D30225">
        <w:rPr>
          <w:sz w:val="16"/>
        </w:rPr>
        <w:t xml:space="preserve"> of the merits of a petition, </w:t>
      </w:r>
      <w:r w:rsidRPr="00D30225">
        <w:rPr>
          <w:rStyle w:val="StyleUnderline"/>
        </w:rPr>
        <w:t>they ‘call for the views of</w:t>
      </w:r>
      <w:r w:rsidRPr="00D30225">
        <w:rPr>
          <w:sz w:val="16"/>
        </w:rPr>
        <w:t xml:space="preserve"> the </w:t>
      </w:r>
      <w:r w:rsidRPr="00D30225">
        <w:rPr>
          <w:rStyle w:val="StyleUnderline"/>
        </w:rPr>
        <w:t>solicitor general,’</w:t>
      </w:r>
      <w:r w:rsidRPr="00D30225">
        <w:rPr>
          <w:sz w:val="16"/>
        </w:rPr>
        <w:t xml:space="preserve"> known colloquially as CVSG.7 Because of the </w:t>
      </w:r>
      <w:r w:rsidRPr="00D30225">
        <w:rPr>
          <w:rStyle w:val="StyleUnderline"/>
        </w:rPr>
        <w:t>enormous amount of trust that the Court</w:t>
      </w:r>
      <w:r w:rsidRPr="00D30225">
        <w:rPr>
          <w:sz w:val="16"/>
        </w:rPr>
        <w:t xml:space="preserve"> </w:t>
      </w:r>
      <w:r w:rsidRPr="00D30225">
        <w:rPr>
          <w:rStyle w:val="StyleUnderline"/>
        </w:rPr>
        <w:t>holds</w:t>
      </w:r>
      <w:r w:rsidRPr="00D30225">
        <w:rPr>
          <w:sz w:val="16"/>
        </w:rPr>
        <w:t xml:space="preserve"> in the Solicitor General’s office, the Court values the Solicitor General’s opinion to ‘</w:t>
      </w:r>
      <w:proofErr w:type="spellStart"/>
      <w:r w:rsidRPr="00D30225">
        <w:rPr>
          <w:sz w:val="16"/>
        </w:rPr>
        <w:t>provid</w:t>
      </w:r>
      <w:proofErr w:type="spellEnd"/>
      <w:r w:rsidRPr="00D30225">
        <w:rPr>
          <w:sz w:val="16"/>
        </w:rPr>
        <w:t xml:space="preserve">[e] [the] best judgment with respect to the matter at issue.’8 However, this unique relationship of trust between the Court and the Solicitor General such that the </w:t>
      </w:r>
      <w:r w:rsidRPr="00D30225">
        <w:rPr>
          <w:rStyle w:val="StyleUnderline"/>
        </w:rPr>
        <w:t>Solicitor General’s opinion is treated as</w:t>
      </w:r>
      <w:r w:rsidRPr="00D30225">
        <w:rPr>
          <w:sz w:val="16"/>
        </w:rPr>
        <w:t xml:space="preserve"> tantamount to the opinion of </w:t>
      </w:r>
      <w:r w:rsidRPr="00D30225">
        <w:rPr>
          <w:rStyle w:val="StyleUnderline"/>
        </w:rPr>
        <w:t xml:space="preserve">a </w:t>
      </w:r>
      <w:r w:rsidRPr="00D30225">
        <w:rPr>
          <w:rStyle w:val="Emphasis"/>
        </w:rPr>
        <w:t>tenth justice</w:t>
      </w:r>
      <w:r w:rsidRPr="00D30225">
        <w:rPr>
          <w:sz w:val="16"/>
        </w:rPr>
        <w:t xml:space="preserve"> did not develop until the 1950s.</w:t>
      </w:r>
    </w:p>
    <w:p w14:paraId="23C41BA5" w14:textId="77777777" w:rsidR="00F51CB1" w:rsidRPr="00D30225" w:rsidRDefault="00F51CB1" w:rsidP="00F51CB1">
      <w:pPr>
        <w:rPr>
          <w:sz w:val="14"/>
        </w:rPr>
      </w:pPr>
      <w:r w:rsidRPr="00D30225">
        <w:rPr>
          <w:sz w:val="14"/>
        </w:rPr>
        <w:t>This paper will examine how the CVSG process developed. Part II will provide general background information, explaining the office of the Solicitor General, the Supreme Court practice of granting certiorari and the reasons for doing so, and the process by which the Supreme Court invites the Solicitor General to express the opinion of the United States. Part III will examine the environment that laid the groundwork for the CVSG process to emerge: the personal relationships that existed between individual justices and attorneys in the Office of the Solicitor General and the political climate that instigated a political partnership between the Court and the Solicitor General. Finally, Part IV will argue that the CVSG process represents the culmination of the mutually beneficial relationship between the Court and the Solicitor General and then describe the first petitions for certiorari where the Supreme Court exercised its option to CVSG.</w:t>
      </w:r>
    </w:p>
    <w:p w14:paraId="35654615" w14:textId="77777777" w:rsidR="00F51CB1" w:rsidRPr="00D30225" w:rsidRDefault="00F51CB1" w:rsidP="00F51CB1">
      <w:pPr>
        <w:rPr>
          <w:sz w:val="14"/>
        </w:rPr>
      </w:pPr>
      <w:r w:rsidRPr="00D30225">
        <w:rPr>
          <w:sz w:val="14"/>
        </w:rPr>
        <w:t>II. Background Information</w:t>
      </w:r>
    </w:p>
    <w:p w14:paraId="093E75DD" w14:textId="77777777" w:rsidR="00F51CB1" w:rsidRPr="00D30225" w:rsidRDefault="00F51CB1" w:rsidP="00F51CB1">
      <w:pPr>
        <w:rPr>
          <w:sz w:val="14"/>
        </w:rPr>
      </w:pPr>
      <w:r w:rsidRPr="00D30225">
        <w:rPr>
          <w:sz w:val="14"/>
        </w:rPr>
        <w:t>a. The Solicitor General</w:t>
      </w:r>
    </w:p>
    <w:p w14:paraId="3C3C57C8" w14:textId="77777777" w:rsidR="00F51CB1" w:rsidRPr="00D30225" w:rsidRDefault="00F51CB1" w:rsidP="00F51CB1">
      <w:pPr>
        <w:rPr>
          <w:sz w:val="16"/>
        </w:rPr>
      </w:pPr>
      <w:r w:rsidRPr="00D30225">
        <w:rPr>
          <w:sz w:val="16"/>
        </w:rPr>
        <w:t xml:space="preserve">Congress created the Office of the </w:t>
      </w:r>
      <w:r w:rsidRPr="00D30225">
        <w:rPr>
          <w:rStyle w:val="StyleUnderline"/>
        </w:rPr>
        <w:t>Solicitor General</w:t>
      </w:r>
      <w:r w:rsidRPr="00D30225">
        <w:rPr>
          <w:sz w:val="16"/>
        </w:rPr>
        <w:t xml:space="preserve"> with the Federal Judiciary Act of 1870.10 As an officer within the Executive branch, the President appoints the Solicitor General and the Solicitor General is then subordinate to both the President and the Attorney General.11 In appointing the Solicitor General, the President looks at the same criteria that affect the nomination of a Supreme Court Justice – well respected, legal experience, and likely </w:t>
      </w:r>
      <w:r w:rsidRPr="00D30225">
        <w:rPr>
          <w:rStyle w:val="StyleUnderline"/>
        </w:rPr>
        <w:t>shares</w:t>
      </w:r>
      <w:r w:rsidRPr="00D30225">
        <w:rPr>
          <w:sz w:val="16"/>
        </w:rPr>
        <w:t xml:space="preserve"> a similar legal philosophy of the President’s administration.12 Because he is formally a member of the Department of Justice, his office is in the Department’s building.13 However, as a testament to the Solicitor General’s </w:t>
      </w:r>
      <w:r w:rsidRPr="00D30225">
        <w:rPr>
          <w:rStyle w:val="Emphasis"/>
        </w:rPr>
        <w:t>dual roles</w:t>
      </w:r>
      <w:r w:rsidRPr="00D30225">
        <w:rPr>
          <w:rStyle w:val="StyleUnderline"/>
        </w:rPr>
        <w:t xml:space="preserve"> as</w:t>
      </w:r>
      <w:r w:rsidRPr="00D30225">
        <w:rPr>
          <w:sz w:val="16"/>
        </w:rPr>
        <w:t xml:space="preserve"> </w:t>
      </w:r>
      <w:r w:rsidRPr="00D30225">
        <w:rPr>
          <w:rStyle w:val="StyleUnderline"/>
        </w:rPr>
        <w:t xml:space="preserve">government lawyer and </w:t>
      </w:r>
      <w:r w:rsidRPr="00D30225">
        <w:rPr>
          <w:rStyle w:val="Emphasis"/>
        </w:rPr>
        <w:t>adviser</w:t>
      </w:r>
      <w:r w:rsidRPr="00D30225">
        <w:rPr>
          <w:rStyle w:val="StyleUnderline"/>
        </w:rPr>
        <w:t xml:space="preserve"> to the Supreme Court</w:t>
      </w:r>
      <w:r w:rsidRPr="00D30225">
        <w:rPr>
          <w:sz w:val="16"/>
        </w:rPr>
        <w:t>, he also has permanent chambers in the Court.14</w:t>
      </w:r>
    </w:p>
    <w:p w14:paraId="72006BD8" w14:textId="77777777" w:rsidR="00F51CB1" w:rsidRPr="00D30225" w:rsidRDefault="00F51CB1" w:rsidP="00F51CB1">
      <w:pPr>
        <w:rPr>
          <w:sz w:val="16"/>
        </w:rPr>
      </w:pPr>
      <w:r w:rsidRPr="00D30225">
        <w:rPr>
          <w:rStyle w:val="Emphasis"/>
        </w:rPr>
        <w:t>‘Politics and law</w:t>
      </w:r>
      <w:r w:rsidRPr="00D30225">
        <w:rPr>
          <w:rStyle w:val="StyleUnderline"/>
        </w:rPr>
        <w:t xml:space="preserve"> are at the </w:t>
      </w:r>
      <w:r w:rsidRPr="00D30225">
        <w:rPr>
          <w:rStyle w:val="Emphasis"/>
        </w:rPr>
        <w:t>intersection</w:t>
      </w:r>
      <w:r w:rsidRPr="00D30225">
        <w:rPr>
          <w:rStyle w:val="StyleUnderline"/>
        </w:rPr>
        <w:t xml:space="preserve"> of the solicitor general’s responsibilities</w:t>
      </w:r>
      <w:r w:rsidRPr="00D30225">
        <w:rPr>
          <w:sz w:val="16"/>
        </w:rPr>
        <w:t xml:space="preserve">.’15 The Solicitor General must be ‘learned in the law’ and is </w:t>
      </w:r>
      <w:r w:rsidRPr="00D30225">
        <w:rPr>
          <w:rStyle w:val="StyleUnderline"/>
        </w:rPr>
        <w:t>entrusted</w:t>
      </w:r>
      <w:r w:rsidRPr="00D30225">
        <w:rPr>
          <w:sz w:val="16"/>
        </w:rPr>
        <w:t xml:space="preserve"> </w:t>
      </w:r>
      <w:r w:rsidRPr="00D30225">
        <w:rPr>
          <w:rStyle w:val="StyleUnderline"/>
        </w:rPr>
        <w:t>with</w:t>
      </w:r>
      <w:r w:rsidRPr="00D30225">
        <w:rPr>
          <w:sz w:val="16"/>
        </w:rPr>
        <w:t xml:space="preserve"> representing the interests of the United States, assisting the attorney general, and ‘</w:t>
      </w:r>
      <w:r w:rsidRPr="00D30225">
        <w:rPr>
          <w:rStyle w:val="StyleUnderline"/>
        </w:rPr>
        <w:t>translating the policies of the government</w:t>
      </w:r>
      <w:r w:rsidRPr="00D30225">
        <w:rPr>
          <w:sz w:val="16"/>
        </w:rPr>
        <w:t xml:space="preserve">, the president, and the executive branch </w:t>
      </w:r>
      <w:r w:rsidRPr="00D30225">
        <w:rPr>
          <w:rStyle w:val="StyleUnderline"/>
        </w:rPr>
        <w:t>into litigation</w:t>
      </w:r>
      <w:r w:rsidRPr="00D30225">
        <w:rPr>
          <w:sz w:val="16"/>
        </w:rPr>
        <w:t xml:space="preserve">.’16 The </w:t>
      </w:r>
      <w:r w:rsidRPr="00D30225">
        <w:rPr>
          <w:rStyle w:val="StyleUnderline"/>
        </w:rPr>
        <w:t>Solicitor General decides</w:t>
      </w:r>
      <w:r w:rsidRPr="00D30225">
        <w:rPr>
          <w:sz w:val="16"/>
        </w:rPr>
        <w:t xml:space="preserve"> </w:t>
      </w:r>
      <w:r w:rsidRPr="00D30225">
        <w:rPr>
          <w:rStyle w:val="StyleUnderline"/>
        </w:rPr>
        <w:t>which</w:t>
      </w:r>
      <w:r w:rsidRPr="00D30225">
        <w:rPr>
          <w:sz w:val="16"/>
        </w:rPr>
        <w:t xml:space="preserve"> </w:t>
      </w:r>
      <w:r w:rsidRPr="00D30225">
        <w:rPr>
          <w:rStyle w:val="StyleUnderline"/>
        </w:rPr>
        <w:t>cases</w:t>
      </w:r>
      <w:r w:rsidRPr="00D30225">
        <w:rPr>
          <w:sz w:val="16"/>
        </w:rPr>
        <w:t xml:space="preserve"> that the government lost in lower courts </w:t>
      </w:r>
      <w:r w:rsidRPr="00D30225">
        <w:rPr>
          <w:rStyle w:val="StyleUnderline"/>
        </w:rPr>
        <w:t>will be appealed to the Supreme Court</w:t>
      </w:r>
      <w:r w:rsidRPr="00D30225">
        <w:rPr>
          <w:sz w:val="16"/>
        </w:rPr>
        <w:t xml:space="preserve">, </w:t>
      </w:r>
      <w:r w:rsidRPr="00D30225">
        <w:rPr>
          <w:rStyle w:val="StyleUnderline"/>
        </w:rPr>
        <w:t>controls government litigation</w:t>
      </w:r>
      <w:r w:rsidRPr="00D30225">
        <w:rPr>
          <w:sz w:val="16"/>
        </w:rPr>
        <w:t xml:space="preserve"> at the Supreme Court, advocates as amicus curiae in cases where the government is not a party, and advises the Supreme Court on petitions for certiorari. 17 Although the Solicitor General experiences some political pressure from the President and his administration, the tradition of independence of the Solicitor General’s </w:t>
      </w:r>
      <w:r w:rsidRPr="00D30225">
        <w:rPr>
          <w:rStyle w:val="StyleUnderline"/>
        </w:rPr>
        <w:t>Office</w:t>
      </w:r>
      <w:r w:rsidRPr="00D30225">
        <w:rPr>
          <w:sz w:val="16"/>
        </w:rPr>
        <w:t xml:space="preserve"> </w:t>
      </w:r>
      <w:r w:rsidRPr="00D30225">
        <w:rPr>
          <w:rStyle w:val="StyleUnderline"/>
        </w:rPr>
        <w:t>helps to ensure that Solicitor General largely retains autonomy from political</w:t>
      </w:r>
      <w:r w:rsidRPr="00D30225">
        <w:rPr>
          <w:sz w:val="16"/>
        </w:rPr>
        <w:t xml:space="preserve"> sways.18 Indeed, the attorney general does not usually attempt to control the litigation strategy of the solicitor general.19 Instead, the </w:t>
      </w:r>
      <w:r w:rsidRPr="00D30225">
        <w:rPr>
          <w:rStyle w:val="StyleUnderline"/>
        </w:rPr>
        <w:t>Solicitor General’s agenda is structured by the Supreme Court’s agenda</w:t>
      </w:r>
      <w:r w:rsidRPr="00D30225">
        <w:rPr>
          <w:sz w:val="16"/>
        </w:rPr>
        <w:t>; as the Supreme Court’s power and docket changes, so does the role of the Solicitor General.20 Not only is the Solicitor General’s agenda structured around the Supreme Court, but the Solicitor General helps to set that of the Court as ‘[a] principal chore of the Solicitor’s office is to help the Supreme Court set its docket by screening petitions for certiorari.’21</w:t>
      </w:r>
    </w:p>
    <w:p w14:paraId="153635A8" w14:textId="77777777" w:rsidR="00F51CB1" w:rsidRPr="00D30225" w:rsidRDefault="00F51CB1" w:rsidP="00F51CB1">
      <w:pPr>
        <w:rPr>
          <w:sz w:val="16"/>
        </w:rPr>
      </w:pPr>
      <w:r w:rsidRPr="00D30225">
        <w:rPr>
          <w:sz w:val="16"/>
        </w:rPr>
        <w:t>b. Grant, Deny, or CVSG: The Certiorari Process</w:t>
      </w:r>
    </w:p>
    <w:p w14:paraId="5BB52EFE" w14:textId="77777777" w:rsidR="00F51CB1" w:rsidRPr="00D30225" w:rsidRDefault="00F51CB1" w:rsidP="00F51CB1">
      <w:pPr>
        <w:rPr>
          <w:sz w:val="14"/>
        </w:rPr>
      </w:pPr>
      <w:r w:rsidRPr="00D30225">
        <w:rPr>
          <w:sz w:val="16"/>
        </w:rPr>
        <w:t xml:space="preserve">“A petition for certiorari is, stripping away the legal verbiage, a request to the Supreme Court to hear and decide a case that the petitioner has lost either in a federal court of appeals or in a state supreme court.”22 Parties can file petitions for certiorari throughout the year and the petitions therefore generally accumulate at between eighty to one hundred per week.23 When a petition for certiorari first arrives at the Court, it is sent to the “cert pool,” which was first created at the suggestion of Justice Powell in 1972.24 The “cert pool” consists of the law clerks of the participating Justices, who collectively pool their law clerks to divide the petitions for certiorari among themselves.25 The law clerks divide the thousands of petitions so that a law clerk reads every petition, assesses the worthiness of the petition for the </w:t>
      </w:r>
      <w:proofErr w:type="spellStart"/>
      <w:r w:rsidRPr="00D30225">
        <w:rPr>
          <w:sz w:val="16"/>
        </w:rPr>
        <w:t>Court‟s</w:t>
      </w:r>
      <w:proofErr w:type="spellEnd"/>
      <w:r w:rsidRPr="00D30225">
        <w:rPr>
          <w:sz w:val="16"/>
        </w:rPr>
        <w:t xml:space="preserve"> review, and writes an annotated certiorari memo “outlining the facts and contentions” of the petition.26 The law clerks circulate the annotated certiorari memos for each petition for certiorari to the participating Justices, who then review the memos and make a preliminary decision on how to vote on the petition.27 </w:t>
      </w:r>
      <w:r w:rsidRPr="00D30225">
        <w:rPr>
          <w:rStyle w:val="StyleUnderline"/>
        </w:rPr>
        <w:t xml:space="preserve">Before the Justices meet collectively </w:t>
      </w:r>
      <w:r w:rsidRPr="00D30225">
        <w:rPr>
          <w:sz w:val="16"/>
        </w:rPr>
        <w:t xml:space="preserve">to determine the fate of a petition for certiorari, the Chief </w:t>
      </w:r>
      <w:r w:rsidRPr="00D30225">
        <w:rPr>
          <w:rStyle w:val="StyleUnderline"/>
        </w:rPr>
        <w:t>Justice</w:t>
      </w:r>
      <w:r w:rsidRPr="00D30225">
        <w:rPr>
          <w:sz w:val="16"/>
        </w:rPr>
        <w:t xml:space="preserve"> </w:t>
      </w:r>
      <w:r w:rsidRPr="00D30225">
        <w:rPr>
          <w:rStyle w:val="StyleUnderline"/>
        </w:rPr>
        <w:t>circulates</w:t>
      </w:r>
      <w:r w:rsidRPr="00D30225">
        <w:rPr>
          <w:sz w:val="16"/>
        </w:rPr>
        <w:t xml:space="preserve"> a “</w:t>
      </w:r>
      <w:r w:rsidRPr="00D30225">
        <w:rPr>
          <w:rStyle w:val="StyleUnderline"/>
        </w:rPr>
        <w:t>discuss list</w:t>
      </w:r>
      <w:r w:rsidRPr="00D30225">
        <w:rPr>
          <w:sz w:val="16"/>
        </w:rPr>
        <w:t xml:space="preserve">,” a list of the petitions that he would like to discuss with the other Justices.28 The associate justices are also free to add petitions to the “discuss list” and any petition for certiorari not discussed at a conference is denied certiorari without a vote.29 For much of the year, except the </w:t>
      </w:r>
      <w:proofErr w:type="spellStart"/>
      <w:r w:rsidRPr="00D30225">
        <w:rPr>
          <w:sz w:val="16"/>
        </w:rPr>
        <w:t>Court‟s</w:t>
      </w:r>
      <w:proofErr w:type="spellEnd"/>
      <w:r w:rsidRPr="00D30225">
        <w:rPr>
          <w:sz w:val="16"/>
        </w:rPr>
        <w:t xml:space="preserve"> recess between July and the last week of September, the Justices vote on the petitions for certiorari in weekly conferences held in a room next to the chief </w:t>
      </w:r>
      <w:proofErr w:type="spellStart"/>
      <w:r w:rsidRPr="00D30225">
        <w:rPr>
          <w:sz w:val="16"/>
        </w:rPr>
        <w:t>justice‟s</w:t>
      </w:r>
      <w:proofErr w:type="spellEnd"/>
      <w:r w:rsidRPr="00D30225">
        <w:rPr>
          <w:sz w:val="16"/>
        </w:rPr>
        <w:t xml:space="preserve"> chambers.30 These conferences where the Justices vote on petitions for certiorari are only attended by the justices because “they are not open to the public or to other Court personnel.”31</w:t>
      </w:r>
    </w:p>
    <w:p w14:paraId="50D8B29E" w14:textId="77777777" w:rsidR="00F51CB1" w:rsidRPr="00D30225" w:rsidRDefault="00F51CB1" w:rsidP="00F51CB1">
      <w:pPr>
        <w:rPr>
          <w:sz w:val="14"/>
        </w:rPr>
      </w:pPr>
      <w:r w:rsidRPr="00D30225">
        <w:rPr>
          <w:rStyle w:val="StyleUnderline"/>
        </w:rPr>
        <w:t>When a petition for certiorari is on the discuss list</w:t>
      </w:r>
      <w:r w:rsidRPr="00D30225">
        <w:rPr>
          <w:sz w:val="14"/>
        </w:rPr>
        <w:t xml:space="preserve"> at a weekly conference and therefore ready for the Justices‟ ultimate decision, the Justices have several voting options.32 Most obviously, they can vote to grant in full or deny in full certiorari.33 However, there are </w:t>
      </w:r>
      <w:r w:rsidRPr="00D30225">
        <w:rPr>
          <w:rStyle w:val="StyleUnderline"/>
        </w:rPr>
        <w:t>several options</w:t>
      </w:r>
      <w:r w:rsidRPr="00D30225">
        <w:rPr>
          <w:sz w:val="14"/>
        </w:rPr>
        <w:t xml:space="preserve"> for the Justices that fall between these two extremes. For instance, </w:t>
      </w:r>
      <w:r w:rsidRPr="00D30225">
        <w:rPr>
          <w:rStyle w:val="StyleUnderline"/>
        </w:rPr>
        <w:t>sometimes</w:t>
      </w:r>
      <w:r w:rsidRPr="00D30225">
        <w:rPr>
          <w:sz w:val="14"/>
        </w:rPr>
        <w:t xml:space="preserve"> the </w:t>
      </w:r>
      <w:r w:rsidRPr="00D30225">
        <w:rPr>
          <w:rStyle w:val="StyleUnderline"/>
        </w:rPr>
        <w:t>Justices feel</w:t>
      </w:r>
      <w:r w:rsidRPr="00D30225">
        <w:rPr>
          <w:sz w:val="14"/>
        </w:rPr>
        <w:t xml:space="preserve"> that </w:t>
      </w:r>
      <w:r w:rsidRPr="00D30225">
        <w:rPr>
          <w:rStyle w:val="StyleUnderline"/>
        </w:rPr>
        <w:t>more information is</w:t>
      </w:r>
      <w:r w:rsidRPr="00D30225">
        <w:rPr>
          <w:sz w:val="14"/>
        </w:rPr>
        <w:t xml:space="preserve"> </w:t>
      </w:r>
      <w:r w:rsidRPr="00D30225">
        <w:rPr>
          <w:rStyle w:val="StyleUnderline"/>
        </w:rPr>
        <w:t>necessary</w:t>
      </w:r>
      <w:r w:rsidRPr="00D30225">
        <w:rPr>
          <w:sz w:val="14"/>
        </w:rPr>
        <w:t xml:space="preserve"> before they can reach a full decision to grant or deny certiorari </w:t>
      </w:r>
      <w:r w:rsidRPr="00D30225">
        <w:rPr>
          <w:rStyle w:val="StyleUnderline"/>
        </w:rPr>
        <w:t>and</w:t>
      </w:r>
      <w:r w:rsidRPr="00D30225">
        <w:rPr>
          <w:sz w:val="14"/>
        </w:rPr>
        <w:t xml:space="preserve"> </w:t>
      </w:r>
      <w:r w:rsidRPr="00D30225">
        <w:rPr>
          <w:rStyle w:val="StyleUnderline"/>
        </w:rPr>
        <w:t xml:space="preserve">will therefore </w:t>
      </w:r>
      <w:r w:rsidRPr="00D30225">
        <w:rPr>
          <w:rStyle w:val="Emphasis"/>
        </w:rPr>
        <w:t>CVSG</w:t>
      </w:r>
      <w:r w:rsidRPr="00D30225">
        <w:rPr>
          <w:sz w:val="14"/>
        </w:rPr>
        <w:t xml:space="preserve">.34 If several petitions for certiorari raise the same issue, the Court may accept all of them “to address that issue more fully than a single case would allow them to do.”35 </w:t>
      </w:r>
      <w:r w:rsidRPr="00D30225">
        <w:rPr>
          <w:rStyle w:val="StyleUnderline"/>
        </w:rPr>
        <w:t>The Court may also choose to narrow the granting of certiorar</w:t>
      </w:r>
      <w:r w:rsidRPr="00D30225">
        <w:rPr>
          <w:sz w:val="14"/>
        </w:rPr>
        <w:t xml:space="preserve">i by choosing one issue raised in the petition or posing an issue </w:t>
      </w:r>
      <w:proofErr w:type="spellStart"/>
      <w:r w:rsidRPr="00D30225">
        <w:rPr>
          <w:sz w:val="14"/>
        </w:rPr>
        <w:t>sua</w:t>
      </w:r>
      <w:proofErr w:type="spellEnd"/>
      <w:r w:rsidRPr="00D30225">
        <w:rPr>
          <w:sz w:val="14"/>
        </w:rPr>
        <w:t xml:space="preserve"> sponte to the parties.36 After the Court has granted certiorari, either in full or in part, the Court then decides between giving the petition full consideration or summary consideration.37 For petitions granted full consideration, the Court will hear oral arguments, receive briefing on the merits from the parties, and issue “a decision on the merits with a full opinion explaining the decision.”38 If instead the Court gives a petition summary consideration, the petition may take two routes.39 Usually, in summary consideration, the Court issues a “GVR,” which entails granting certiorari, vacating the lower court decision, and remanding the case to the lower court for reconsideration.40 In the remainder of summary consideration petitions, the Court issues a per </w:t>
      </w:r>
      <w:proofErr w:type="spellStart"/>
      <w:r w:rsidRPr="00D30225">
        <w:rPr>
          <w:sz w:val="14"/>
        </w:rPr>
        <w:t>curiam</w:t>
      </w:r>
      <w:proofErr w:type="spellEnd"/>
      <w:r w:rsidRPr="00D30225">
        <w:rPr>
          <w:sz w:val="14"/>
        </w:rPr>
        <w:t xml:space="preserve"> opinion, a short, unsigned opinion on the merits.41</w:t>
      </w:r>
    </w:p>
    <w:p w14:paraId="24494A44" w14:textId="77777777" w:rsidR="00F51CB1" w:rsidRPr="00D30225" w:rsidRDefault="00F51CB1" w:rsidP="00F51CB1">
      <w:pPr>
        <w:rPr>
          <w:sz w:val="16"/>
        </w:rPr>
      </w:pPr>
      <w:r w:rsidRPr="00D30225">
        <w:rPr>
          <w:sz w:val="16"/>
        </w:rPr>
        <w:t xml:space="preserve">When hearing and deciding cases on the merits, the Court operates by majority rule.42 However, when making certiorari decisions, the historical practice of the Court, called the “rule of four,”43 is to require four out of nine votes from the Justices.44 The Court has never been very forthcoming with why one petition is deemed worthy of certiorari and another not worthy; instead the Court advises that “certiorari will be granted only for compelling reasons.”45 Those compelling reasons, though “neither controlling nor fully measuring the </w:t>
      </w:r>
      <w:proofErr w:type="spellStart"/>
      <w:r w:rsidRPr="00D30225">
        <w:rPr>
          <w:sz w:val="16"/>
        </w:rPr>
        <w:t>Court‟s</w:t>
      </w:r>
      <w:proofErr w:type="spellEnd"/>
      <w:r w:rsidRPr="00D30225">
        <w:rPr>
          <w:sz w:val="16"/>
        </w:rPr>
        <w:t xml:space="preserve"> discretion,” are described in Rule 10 of the Rules of the Court.46 The criteria described in Rule 10 for evaluating a petition for certiorari are: (1) a conflict between two appellate courts, often called a circuit split; (2) a conflict between the court at issue and Supreme Court precedent; (3) importance of the issues in the petition; and (4) procedural posture of the case.47 Although these criteria for certiorari may seem somewhat imprecise and vague, it has long been certain that “[t]he Supreme Court is not, and never has been, primarily concerned with the correction of errors in lower court decisions.”48</w:t>
      </w:r>
    </w:p>
    <w:p w14:paraId="2AB2D7A4" w14:textId="77777777" w:rsidR="00F51CB1" w:rsidRPr="00EC060B" w:rsidRDefault="00F51CB1" w:rsidP="00F51CB1">
      <w:pPr>
        <w:rPr>
          <w:sz w:val="16"/>
        </w:rPr>
      </w:pPr>
      <w:r w:rsidRPr="00EC060B">
        <w:rPr>
          <w:sz w:val="16"/>
        </w:rPr>
        <w:t xml:space="preserve">c. The </w:t>
      </w:r>
      <w:r w:rsidRPr="00D30225">
        <w:rPr>
          <w:rStyle w:val="StyleUnderline"/>
        </w:rPr>
        <w:t>CVSG Process</w:t>
      </w:r>
      <w:r w:rsidRPr="00EC060B">
        <w:rPr>
          <w:sz w:val="16"/>
        </w:rPr>
        <w:t xml:space="preserve">: Calling for the Views of the Solicitor General “[T]he group of lawyers that has the greatest impact on the Court is the set of about two dozen who work for the Office of the Solicitor General in the Justice Department.”49 Indeed, when the Supreme </w:t>
      </w:r>
      <w:r w:rsidRPr="00D30225">
        <w:rPr>
          <w:rStyle w:val="StyleUnderline"/>
        </w:rPr>
        <w:t>Court calls for the views</w:t>
      </w:r>
      <w:r w:rsidRPr="00EC060B">
        <w:rPr>
          <w:sz w:val="16"/>
        </w:rPr>
        <w:t xml:space="preserve"> of the Solicitor General, the </w:t>
      </w:r>
      <w:r w:rsidRPr="00D30225">
        <w:rPr>
          <w:rStyle w:val="StyleUnderline"/>
        </w:rPr>
        <w:t>solicitor general becomes</w:t>
      </w:r>
      <w:r w:rsidRPr="00EC060B">
        <w:rPr>
          <w:sz w:val="16"/>
        </w:rPr>
        <w:t xml:space="preserve"> “</w:t>
      </w:r>
      <w:r w:rsidRPr="00D30225">
        <w:rPr>
          <w:rStyle w:val="StyleUnderline"/>
        </w:rPr>
        <w:t xml:space="preserve">an </w:t>
      </w:r>
      <w:r w:rsidRPr="00D30225">
        <w:rPr>
          <w:rStyle w:val="Emphasis"/>
        </w:rPr>
        <w:t>important ally</w:t>
      </w:r>
      <w:r w:rsidRPr="00D30225">
        <w:rPr>
          <w:rStyle w:val="StyleUnderline"/>
        </w:rPr>
        <w:t xml:space="preserve"> for the justices</w:t>
      </w:r>
      <w:r w:rsidRPr="00EC060B">
        <w:rPr>
          <w:sz w:val="16"/>
        </w:rPr>
        <w:t xml:space="preserve">, </w:t>
      </w:r>
      <w:r w:rsidRPr="00D30225">
        <w:rPr>
          <w:rStyle w:val="StyleUnderline"/>
        </w:rPr>
        <w:t>who</w:t>
      </w:r>
      <w:r w:rsidRPr="00D30225">
        <w:rPr>
          <w:rStyle w:val="Emphasis"/>
        </w:rPr>
        <w:t xml:space="preserve"> rely </w:t>
      </w:r>
      <w:r w:rsidRPr="00D30225">
        <w:rPr>
          <w:rStyle w:val="StyleUnderline"/>
        </w:rPr>
        <w:t>on the</w:t>
      </w:r>
      <w:r w:rsidRPr="00D30225">
        <w:rPr>
          <w:rStyle w:val="Emphasis"/>
        </w:rPr>
        <w:t xml:space="preserve"> office’s expertise </w:t>
      </w:r>
      <w:r w:rsidRPr="00D30225">
        <w:rPr>
          <w:rStyle w:val="StyleUnderline"/>
        </w:rPr>
        <w:t>to control their docket</w:t>
      </w:r>
      <w:r w:rsidRPr="00EC060B">
        <w:rPr>
          <w:sz w:val="16"/>
        </w:rPr>
        <w:t xml:space="preserve"> and help structure doctrinal development.”50 Essentially, the </w:t>
      </w:r>
      <w:r w:rsidRPr="00D30225">
        <w:rPr>
          <w:rStyle w:val="StyleUnderline"/>
        </w:rPr>
        <w:t>Supreme Court</w:t>
      </w:r>
      <w:r w:rsidRPr="00EC060B">
        <w:rPr>
          <w:sz w:val="16"/>
        </w:rPr>
        <w:t xml:space="preserve"> is </w:t>
      </w:r>
      <w:r w:rsidRPr="00D30225">
        <w:rPr>
          <w:rStyle w:val="StyleUnderline"/>
        </w:rPr>
        <w:t>requesting</w:t>
      </w:r>
      <w:r w:rsidRPr="00EC060B">
        <w:rPr>
          <w:sz w:val="16"/>
        </w:rPr>
        <w:t xml:space="preserve"> the Solicitor General’s </w:t>
      </w:r>
      <w:r w:rsidRPr="00D30225">
        <w:rPr>
          <w:rStyle w:val="StyleUnderline"/>
        </w:rPr>
        <w:t>opinion</w:t>
      </w:r>
      <w:r w:rsidRPr="00EC060B">
        <w:rPr>
          <w:sz w:val="16"/>
        </w:rPr>
        <w:t xml:space="preserve"> on a petition for certiorari </w:t>
      </w:r>
      <w:r w:rsidRPr="00D30225">
        <w:rPr>
          <w:rStyle w:val="StyleUnderline"/>
        </w:rPr>
        <w:t>because the</w:t>
      </w:r>
      <w:r w:rsidRPr="00EC060B">
        <w:rPr>
          <w:sz w:val="16"/>
        </w:rPr>
        <w:t xml:space="preserve"> </w:t>
      </w:r>
      <w:r w:rsidRPr="00D30225">
        <w:rPr>
          <w:rStyle w:val="StyleUnderline"/>
        </w:rPr>
        <w:t>Justices believe</w:t>
      </w:r>
      <w:r w:rsidRPr="00EC060B">
        <w:rPr>
          <w:sz w:val="16"/>
        </w:rPr>
        <w:t xml:space="preserve"> that the </w:t>
      </w:r>
      <w:r w:rsidRPr="00D30225">
        <w:rPr>
          <w:rStyle w:val="StyleUnderline"/>
        </w:rPr>
        <w:t xml:space="preserve">petition is </w:t>
      </w:r>
      <w:r w:rsidRPr="00D30225">
        <w:rPr>
          <w:rStyle w:val="Emphasis"/>
        </w:rPr>
        <w:t>important</w:t>
      </w:r>
      <w:r w:rsidRPr="00EC060B">
        <w:rPr>
          <w:sz w:val="16"/>
        </w:rPr>
        <w:t xml:space="preserve"> </w:t>
      </w:r>
      <w:r w:rsidRPr="00D30225">
        <w:rPr>
          <w:rStyle w:val="StyleUnderline"/>
        </w:rPr>
        <w:t xml:space="preserve">and </w:t>
      </w:r>
      <w:r w:rsidRPr="00D30225">
        <w:rPr>
          <w:rStyle w:val="Emphasis"/>
        </w:rPr>
        <w:t>potentially worthy</w:t>
      </w:r>
      <w:r w:rsidRPr="00D30225">
        <w:rPr>
          <w:rStyle w:val="StyleUnderline"/>
        </w:rPr>
        <w:t xml:space="preserve"> of certiorari</w:t>
      </w:r>
      <w:r w:rsidRPr="00EC060B">
        <w:rPr>
          <w:sz w:val="16"/>
        </w:rPr>
        <w:t xml:space="preserve"> </w:t>
      </w:r>
      <w:r w:rsidRPr="00D30225">
        <w:rPr>
          <w:rStyle w:val="StyleUnderline"/>
        </w:rPr>
        <w:t xml:space="preserve">but need </w:t>
      </w:r>
      <w:r w:rsidRPr="00D30225">
        <w:rPr>
          <w:rStyle w:val="Emphasis"/>
        </w:rPr>
        <w:t>more information</w:t>
      </w:r>
      <w:r w:rsidRPr="00EC060B">
        <w:rPr>
          <w:sz w:val="16"/>
        </w:rPr>
        <w:t xml:space="preserve">, in the form of another legal opinion, before they can make a final decision.51 In the </w:t>
      </w:r>
      <w:r w:rsidRPr="00D30225">
        <w:rPr>
          <w:rStyle w:val="StyleUnderline"/>
        </w:rPr>
        <w:t>CVSG</w:t>
      </w:r>
      <w:r w:rsidRPr="00EC060B">
        <w:rPr>
          <w:sz w:val="16"/>
        </w:rPr>
        <w:t xml:space="preserve"> role, the Solicitor General puts aside any partisan advocacy concerns that the Office may otherwise have in order to “assist in the orderly development of the law and to insist that justice be done even where the immediate interests of the federal government may not appear to benefit.”52 The Solicitor General provides “a less partisan review of the law and a survey of existing precedent.”53 Traditionally, even where government interests would prefer otherwise, the Solicitor General does not hesitate to advise the Justices that the Court lacks jurisdiction over an issue raised in a petition or that the petition simply does not satisfy the Court’s criteria for granting certiorari.54 There are a </w:t>
      </w:r>
      <w:r w:rsidRPr="00EC060B">
        <w:rPr>
          <w:rStyle w:val="Emphasis"/>
        </w:rPr>
        <w:t>number of circumstances</w:t>
      </w:r>
      <w:r w:rsidRPr="00EC060B">
        <w:rPr>
          <w:sz w:val="16"/>
        </w:rPr>
        <w:t xml:space="preserve"> </w:t>
      </w:r>
      <w:r w:rsidRPr="00EC060B">
        <w:rPr>
          <w:rStyle w:val="StyleUnderline"/>
        </w:rPr>
        <w:t>where</w:t>
      </w:r>
      <w:r w:rsidRPr="00EC060B">
        <w:rPr>
          <w:sz w:val="16"/>
        </w:rPr>
        <w:t xml:space="preserve"> the </w:t>
      </w:r>
      <w:r w:rsidRPr="00EC060B">
        <w:rPr>
          <w:rStyle w:val="StyleUnderline"/>
        </w:rPr>
        <w:t>Court will CVSG</w:t>
      </w:r>
      <w:r w:rsidRPr="00EC060B">
        <w:rPr>
          <w:sz w:val="16"/>
        </w:rPr>
        <w:t xml:space="preserve">: a federal interest is involved, there is a </w:t>
      </w:r>
      <w:r w:rsidRPr="00EC060B">
        <w:rPr>
          <w:rStyle w:val="StyleUnderline"/>
        </w:rPr>
        <w:t>new issue without established precedent</w:t>
      </w:r>
      <w:r w:rsidRPr="00EC060B">
        <w:rPr>
          <w:sz w:val="16"/>
        </w:rPr>
        <w:t xml:space="preserve">, a change in the </w:t>
      </w:r>
      <w:r w:rsidRPr="00EC060B">
        <w:rPr>
          <w:rStyle w:val="StyleUnderline"/>
        </w:rPr>
        <w:t>development of an issue</w:t>
      </w:r>
      <w:r w:rsidRPr="00EC060B">
        <w:rPr>
          <w:sz w:val="16"/>
        </w:rPr>
        <w:t xml:space="preserve">, </w:t>
      </w:r>
      <w:r w:rsidRPr="00EC060B">
        <w:rPr>
          <w:rStyle w:val="StyleUnderline"/>
        </w:rPr>
        <w:t>or an evolving issue</w:t>
      </w:r>
      <w:r w:rsidRPr="00EC060B">
        <w:rPr>
          <w:sz w:val="16"/>
        </w:rPr>
        <w:t xml:space="preserve"> has become more complicated and attached to other issues.55 Former Solicitor General Kenneth Starr described the purposes of the CVSG process as follows</w:t>
      </w:r>
    </w:p>
    <w:p w14:paraId="2A076640" w14:textId="77777777" w:rsidR="00F51CB1" w:rsidRPr="00EC060B" w:rsidRDefault="00F51CB1" w:rsidP="00F51CB1">
      <w:pPr>
        <w:rPr>
          <w:sz w:val="16"/>
        </w:rPr>
      </w:pPr>
      <w:r w:rsidRPr="00EC060B">
        <w:rPr>
          <w:sz w:val="16"/>
        </w:rPr>
        <w:t xml:space="preserve">The </w:t>
      </w:r>
      <w:r w:rsidRPr="00EC060B">
        <w:rPr>
          <w:rStyle w:val="StyleUnderline"/>
        </w:rPr>
        <w:t xml:space="preserve">CVSG has a </w:t>
      </w:r>
      <w:proofErr w:type="spellStart"/>
      <w:proofErr w:type="gramStart"/>
      <w:r w:rsidRPr="00EC060B">
        <w:rPr>
          <w:rStyle w:val="StyleUnderline"/>
        </w:rPr>
        <w:t>two fold</w:t>
      </w:r>
      <w:proofErr w:type="spellEnd"/>
      <w:proofErr w:type="gramEnd"/>
      <w:r w:rsidRPr="00EC060B">
        <w:rPr>
          <w:rStyle w:val="StyleUnderline"/>
        </w:rPr>
        <w:t xml:space="preserve"> purpose</w:t>
      </w:r>
      <w:r w:rsidRPr="00EC060B">
        <w:rPr>
          <w:sz w:val="16"/>
        </w:rPr>
        <w:t xml:space="preserve">. First, it serves to guide the Court or assist the Court as to whether the case is important enough to merit review. Second, it </w:t>
      </w:r>
      <w:r w:rsidRPr="00EC060B">
        <w:rPr>
          <w:rStyle w:val="StyleUnderline"/>
        </w:rPr>
        <w:t>serves to offer the position of the U.S. on the merits of the issue</w:t>
      </w:r>
      <w:r w:rsidRPr="00EC060B">
        <w:rPr>
          <w:sz w:val="16"/>
        </w:rPr>
        <w:t>. With respect to the former . . . It is a courtesy to the government. With respect to the latter – the position of the U.S.- there we followed the professional responsibility of assimilating the views of different parts of the Justice Department and the agencies and putting forth the best arguments.56</w:t>
      </w:r>
    </w:p>
    <w:p w14:paraId="78EA7D83" w14:textId="77777777" w:rsidR="00F51CB1" w:rsidRPr="00B16DD1" w:rsidRDefault="00F51CB1" w:rsidP="00F51CB1">
      <w:pPr>
        <w:rPr>
          <w:sz w:val="16"/>
        </w:rPr>
      </w:pPr>
      <w:r w:rsidRPr="00EC060B">
        <w:rPr>
          <w:sz w:val="16"/>
        </w:rPr>
        <w:t xml:space="preserve">The </w:t>
      </w:r>
      <w:r w:rsidRPr="00EC060B">
        <w:rPr>
          <w:rStyle w:val="Emphasis"/>
        </w:rPr>
        <w:t>high</w:t>
      </w:r>
      <w:r w:rsidRPr="00EC060B">
        <w:rPr>
          <w:sz w:val="16"/>
        </w:rPr>
        <w:t xml:space="preserve"> </w:t>
      </w:r>
      <w:r w:rsidRPr="00EC060B">
        <w:rPr>
          <w:rStyle w:val="StyleUnderline"/>
        </w:rPr>
        <w:t>rate</w:t>
      </w:r>
      <w:r w:rsidRPr="00EC060B">
        <w:rPr>
          <w:sz w:val="16"/>
        </w:rPr>
        <w:t xml:space="preserve"> of </w:t>
      </w:r>
      <w:r w:rsidRPr="00EC060B">
        <w:rPr>
          <w:rStyle w:val="Emphasis"/>
        </w:rPr>
        <w:t>correlation</w:t>
      </w:r>
      <w:r w:rsidRPr="00EC060B">
        <w:rPr>
          <w:sz w:val="16"/>
        </w:rPr>
        <w:t xml:space="preserve"> </w:t>
      </w:r>
      <w:r w:rsidRPr="00EC060B">
        <w:rPr>
          <w:rStyle w:val="StyleUnderline"/>
        </w:rPr>
        <w:t>between the Solicitor General</w:t>
      </w:r>
      <w:r w:rsidRPr="00EC060B">
        <w:rPr>
          <w:sz w:val="16"/>
        </w:rPr>
        <w:t xml:space="preserve">’s certiorari </w:t>
      </w:r>
      <w:r w:rsidRPr="00EC060B">
        <w:rPr>
          <w:rStyle w:val="StyleUnderline"/>
        </w:rPr>
        <w:t>recommendations</w:t>
      </w:r>
      <w:r w:rsidRPr="00EC060B">
        <w:rPr>
          <w:sz w:val="16"/>
        </w:rPr>
        <w:t xml:space="preserve"> </w:t>
      </w:r>
      <w:r w:rsidRPr="00EC060B">
        <w:rPr>
          <w:rStyle w:val="StyleUnderline"/>
        </w:rPr>
        <w:t>and</w:t>
      </w:r>
      <w:r w:rsidRPr="00EC060B">
        <w:rPr>
          <w:sz w:val="16"/>
        </w:rPr>
        <w:t xml:space="preserve"> the </w:t>
      </w:r>
      <w:proofErr w:type="spellStart"/>
      <w:r w:rsidRPr="00EC060B">
        <w:rPr>
          <w:sz w:val="16"/>
        </w:rPr>
        <w:t>Court‟s</w:t>
      </w:r>
      <w:proofErr w:type="spellEnd"/>
      <w:r w:rsidRPr="00EC060B">
        <w:rPr>
          <w:sz w:val="16"/>
        </w:rPr>
        <w:t xml:space="preserve"> certiorari </w:t>
      </w:r>
      <w:r w:rsidRPr="00EC060B">
        <w:rPr>
          <w:rStyle w:val="StyleUnderline"/>
        </w:rPr>
        <w:t xml:space="preserve">decisions is a testament to the </w:t>
      </w:r>
      <w:r w:rsidRPr="00EC060B">
        <w:rPr>
          <w:rStyle w:val="Emphasis"/>
        </w:rPr>
        <w:t>Court’s trust</w:t>
      </w:r>
      <w:r w:rsidRPr="00EC060B">
        <w:rPr>
          <w:rStyle w:val="StyleUnderline"/>
        </w:rPr>
        <w:t xml:space="preserve"> </w:t>
      </w:r>
      <w:r w:rsidRPr="00EC060B">
        <w:rPr>
          <w:sz w:val="16"/>
        </w:rPr>
        <w:t xml:space="preserve">in the unpartisan legal opinion of the Solicitor General.57 Indeed, in the past six terms, the </w:t>
      </w:r>
      <w:r w:rsidRPr="00EC060B">
        <w:rPr>
          <w:rStyle w:val="StyleUnderline"/>
        </w:rPr>
        <w:t xml:space="preserve">Supreme Court has a </w:t>
      </w:r>
      <w:r w:rsidRPr="00EC060B">
        <w:rPr>
          <w:rStyle w:val="Emphasis"/>
        </w:rPr>
        <w:t>100% correlation</w:t>
      </w:r>
      <w:r w:rsidRPr="00EC060B">
        <w:rPr>
          <w:rStyle w:val="StyleUnderline"/>
        </w:rPr>
        <w:t xml:space="preserve"> of granting certiorari when</w:t>
      </w:r>
      <w:r w:rsidRPr="00EC060B">
        <w:rPr>
          <w:sz w:val="16"/>
        </w:rPr>
        <w:t xml:space="preserve"> the </w:t>
      </w:r>
      <w:r w:rsidRPr="00EC060B">
        <w:rPr>
          <w:rStyle w:val="StyleUnderline"/>
        </w:rPr>
        <w:t>Solicitor General recommends</w:t>
      </w:r>
      <w:r w:rsidRPr="00EC060B">
        <w:rPr>
          <w:sz w:val="16"/>
        </w:rPr>
        <w:t xml:space="preserve"> that the Court should do so.58 While the correlation is slightly less when the Solicitor General recommends that the Court should deny certiorari, the rate is still high enough to suggest more than simple coincidence.59</w:t>
      </w:r>
    </w:p>
    <w:p w14:paraId="56DE09BE" w14:textId="77777777" w:rsidR="00F51CB1" w:rsidRDefault="00F51CB1" w:rsidP="00F51CB1">
      <w:pPr>
        <w:pStyle w:val="Heading4"/>
      </w:pPr>
      <w:r>
        <w:t xml:space="preserve">The Solicitor General has </w:t>
      </w:r>
      <w:r w:rsidRPr="00D12CFD">
        <w:rPr>
          <w:u w:val="single"/>
        </w:rPr>
        <w:t>massive influence</w:t>
      </w:r>
      <w:r>
        <w:t xml:space="preserve"> with the Court --- ensures the court says yes</w:t>
      </w:r>
    </w:p>
    <w:p w14:paraId="1F28A14E" w14:textId="77777777" w:rsidR="00F51CB1" w:rsidRPr="00AE7D10" w:rsidRDefault="00F51CB1" w:rsidP="00F51CB1">
      <w:r w:rsidRPr="0063474D">
        <w:rPr>
          <w:rStyle w:val="Style13ptBold"/>
        </w:rPr>
        <w:t>Caplan ‘21</w:t>
      </w:r>
      <w:r>
        <w:t xml:space="preserve"> [Lincoln; May 4; Received a J.D. from Harvard Law School, senior research scholar and Truman Capote Visiting Lecturer in Law at Yale Law School, contributing editor of The American Scholar and of Harvard Magazine; Vanderbilt Law Review, “The SG’s Indefensible Advantage: A Comment on The Loudest Voice at the Supreme Court,” </w:t>
      </w:r>
      <w:r w:rsidRPr="0063474D">
        <w:t>https://cdn.vanderbilt.edu/vu-wordpress-0/wp-content/uploads/sites/278/2021/05/19115806/The-SGs-Indefensible-Advantage-A-Comment-on-The-Loudest-Voice-at-the-Supreme-Court.pdf</w:t>
      </w:r>
      <w:r>
        <w:t xml:space="preserve">] </w:t>
      </w:r>
      <w:proofErr w:type="spellStart"/>
      <w:r>
        <w:t>dedeepya</w:t>
      </w:r>
      <w:proofErr w:type="spellEnd"/>
    </w:p>
    <w:p w14:paraId="74C0FAA9" w14:textId="77777777" w:rsidR="00F51CB1" w:rsidRDefault="00F51CB1" w:rsidP="00F51CB1">
      <w:pPr>
        <w:rPr>
          <w:sz w:val="16"/>
          <w:szCs w:val="16"/>
        </w:rPr>
      </w:pPr>
      <w:r>
        <w:rPr>
          <w:sz w:val="16"/>
          <w:szCs w:val="16"/>
        </w:rPr>
        <w:t xml:space="preserve">Francis Biddle, SG from 1940 to 1941 and Attorney General from 1941 to 1945, put it well in his 1962 memoir: “The Solicitor General has no master to serve except his country.”37 The </w:t>
      </w:r>
      <w:r w:rsidRPr="007A0DEC">
        <w:rPr>
          <w:rStyle w:val="StyleUnderline"/>
        </w:rPr>
        <w:t>SG has been permitted</w:t>
      </w:r>
      <w:r w:rsidRPr="007A0DEC">
        <w:rPr>
          <w:sz w:val="16"/>
          <w:szCs w:val="16"/>
        </w:rPr>
        <w:t xml:space="preserve"> his</w:t>
      </w:r>
      <w:r w:rsidRPr="007A0DEC">
        <w:rPr>
          <w:rStyle w:val="StyleUnderline"/>
        </w:rPr>
        <w:t xml:space="preserve"> </w:t>
      </w:r>
      <w:r w:rsidRPr="007A0DEC">
        <w:rPr>
          <w:rStyle w:val="Emphasis"/>
        </w:rPr>
        <w:t>independence</w:t>
      </w:r>
      <w:r w:rsidRPr="007A0DEC">
        <w:rPr>
          <w:rStyle w:val="StyleUnderline"/>
        </w:rPr>
        <w:t xml:space="preserve"> largely because of the belief</w:t>
      </w:r>
      <w:r>
        <w:rPr>
          <w:sz w:val="16"/>
          <w:szCs w:val="16"/>
        </w:rPr>
        <w:t xml:space="preserve">, Biddle wrote, </w:t>
      </w:r>
      <w:r w:rsidRPr="007A0DEC">
        <w:rPr>
          <w:rStyle w:val="StyleUnderline"/>
        </w:rPr>
        <w:t xml:space="preserve">that “the </w:t>
      </w:r>
      <w:r w:rsidRPr="007A0DEC">
        <w:rPr>
          <w:rStyle w:val="Emphasis"/>
        </w:rPr>
        <w:t>ethic of his law</w:t>
      </w:r>
      <w:r w:rsidRPr="007A0DEC">
        <w:rPr>
          <w:rStyle w:val="StyleUnderline"/>
        </w:rPr>
        <w:t xml:space="preserve"> profession framed in the ambience of his judgment and experience” should be the </w:t>
      </w:r>
      <w:r w:rsidRPr="007A0DEC">
        <w:rPr>
          <w:rStyle w:val="Emphasis"/>
        </w:rPr>
        <w:t>SG’s only guide</w:t>
      </w:r>
      <w:r>
        <w:rPr>
          <w:sz w:val="16"/>
          <w:szCs w:val="16"/>
        </w:rPr>
        <w:t xml:space="preserve">.38 As Simon E. </w:t>
      </w:r>
      <w:proofErr w:type="spellStart"/>
      <w:r>
        <w:rPr>
          <w:sz w:val="16"/>
          <w:szCs w:val="16"/>
        </w:rPr>
        <w:t>Sobeloff</w:t>
      </w:r>
      <w:proofErr w:type="spellEnd"/>
      <w:r>
        <w:rPr>
          <w:sz w:val="16"/>
          <w:szCs w:val="16"/>
        </w:rPr>
        <w:t xml:space="preserve">, SG from 1954 to 1956, wrote during his tenure, “My client’s chief business is not to achieve victory, but to establish justice.”39 Waxman said, in 1998, “Ultimately, </w:t>
      </w:r>
      <w:r w:rsidRPr="007A0DEC">
        <w:rPr>
          <w:rStyle w:val="StyleUnderline"/>
        </w:rPr>
        <w:t xml:space="preserve">it is the responsibility of the </w:t>
      </w:r>
      <w:r w:rsidRPr="007A0DEC">
        <w:rPr>
          <w:rStyle w:val="Emphasis"/>
        </w:rPr>
        <w:t>Solicitor General</w:t>
      </w:r>
      <w:r w:rsidRPr="007A0DEC">
        <w:rPr>
          <w:rStyle w:val="StyleUnderline"/>
        </w:rPr>
        <w:t xml:space="preserve"> to ensure</w:t>
      </w:r>
      <w:r>
        <w:rPr>
          <w:sz w:val="16"/>
          <w:szCs w:val="16"/>
        </w:rPr>
        <w:t xml:space="preserve"> that </w:t>
      </w:r>
      <w:r w:rsidRPr="007A0DEC">
        <w:rPr>
          <w:rStyle w:val="StyleUnderline"/>
        </w:rPr>
        <w:t>the United States</w:t>
      </w:r>
      <w:r>
        <w:rPr>
          <w:sz w:val="16"/>
          <w:szCs w:val="16"/>
        </w:rPr>
        <w:t xml:space="preserve"> speaks in court with a single voice—a voice that </w:t>
      </w:r>
      <w:r w:rsidRPr="007A0DEC">
        <w:rPr>
          <w:rStyle w:val="StyleUnderline"/>
        </w:rPr>
        <w:t xml:space="preserve">speaks on </w:t>
      </w:r>
      <w:r w:rsidRPr="00B72AB4">
        <w:rPr>
          <w:rStyle w:val="Emphasis"/>
        </w:rPr>
        <w:t>behalf</w:t>
      </w:r>
      <w:r w:rsidRPr="007A0DEC">
        <w:rPr>
          <w:rStyle w:val="StyleUnderline"/>
        </w:rPr>
        <w:t xml:space="preserve"> of the </w:t>
      </w:r>
      <w:r w:rsidRPr="007A0DEC">
        <w:rPr>
          <w:rStyle w:val="Emphasis"/>
        </w:rPr>
        <w:t>rule of law.”</w:t>
      </w:r>
      <w:r>
        <w:rPr>
          <w:sz w:val="16"/>
          <w:szCs w:val="16"/>
        </w:rPr>
        <w:t xml:space="preserve">40 </w:t>
      </w:r>
    </w:p>
    <w:p w14:paraId="2A5D109E" w14:textId="77777777" w:rsidR="00F51CB1" w:rsidRDefault="00F51CB1" w:rsidP="00F51CB1">
      <w:pPr>
        <w:rPr>
          <w:sz w:val="16"/>
          <w:szCs w:val="16"/>
        </w:rPr>
      </w:pPr>
      <w:r>
        <w:rPr>
          <w:sz w:val="16"/>
          <w:szCs w:val="16"/>
        </w:rPr>
        <w:t xml:space="preserve">The </w:t>
      </w:r>
      <w:r w:rsidRPr="007A0DEC">
        <w:rPr>
          <w:rStyle w:val="StyleUnderline"/>
        </w:rPr>
        <w:t xml:space="preserve">SG’s independence and </w:t>
      </w:r>
      <w:r>
        <w:rPr>
          <w:sz w:val="16"/>
          <w:szCs w:val="16"/>
        </w:rPr>
        <w:t xml:space="preserve">the </w:t>
      </w:r>
      <w:r w:rsidRPr="007A0DEC">
        <w:rPr>
          <w:rStyle w:val="StyleUnderline"/>
        </w:rPr>
        <w:t>responsibility</w:t>
      </w:r>
      <w:r>
        <w:rPr>
          <w:sz w:val="16"/>
          <w:szCs w:val="16"/>
        </w:rPr>
        <w:t xml:space="preserve"> it has rested on have been </w:t>
      </w:r>
      <w:r w:rsidRPr="007A0DEC">
        <w:rPr>
          <w:rStyle w:val="StyleUnderline"/>
        </w:rPr>
        <w:t xml:space="preserve">understood to justify </w:t>
      </w:r>
      <w:r w:rsidRPr="007A0DEC">
        <w:rPr>
          <w:rStyle w:val="Emphasis"/>
        </w:rPr>
        <w:t>notable deference</w:t>
      </w:r>
      <w:r w:rsidRPr="007A0DEC">
        <w:rPr>
          <w:rStyle w:val="StyleUnderline"/>
        </w:rPr>
        <w:t xml:space="preserve"> from the </w:t>
      </w:r>
      <w:r w:rsidRPr="007A0DEC">
        <w:rPr>
          <w:rStyle w:val="Emphasis"/>
        </w:rPr>
        <w:t>Supreme Court</w:t>
      </w:r>
      <w:r>
        <w:rPr>
          <w:sz w:val="16"/>
          <w:szCs w:val="16"/>
        </w:rPr>
        <w:t xml:space="preserve">, and the Court has shown that deference. It is not formal deference, amounting to a duty, as, for example, the Court has a duty under the United States Constitution’s Article III, Section 2, to “have original jurisdiction” in “all cases affecting Ambassadors, other public Ministers and Consuls, and those in which a State shall be Party.”41 (In those cases, the Court functions as a trial, or fact-finding, court as well as an arbiter about the law’s application to the facts, as opposed to its usual role of hearing appeals in cases it chooses to hear.) 42 But </w:t>
      </w:r>
      <w:r w:rsidRPr="007A0DEC">
        <w:rPr>
          <w:rStyle w:val="StyleUnderline"/>
        </w:rPr>
        <w:t xml:space="preserve">it has been significant because of the </w:t>
      </w:r>
      <w:r w:rsidRPr="007A0DEC">
        <w:rPr>
          <w:rStyle w:val="Emphasis"/>
        </w:rPr>
        <w:t>symbiosis</w:t>
      </w:r>
      <w:r w:rsidRPr="007A0DEC">
        <w:rPr>
          <w:rStyle w:val="StyleUnderline"/>
        </w:rPr>
        <w:t xml:space="preserve"> between the SG and the Court</w:t>
      </w:r>
      <w:r>
        <w:rPr>
          <w:sz w:val="16"/>
          <w:szCs w:val="16"/>
        </w:rPr>
        <w:t xml:space="preserve">—interaction between two different entities in close association, usually to the advantage of both. </w:t>
      </w:r>
      <w:r w:rsidRPr="007A0DEC">
        <w:rPr>
          <w:rStyle w:val="StyleUnderline"/>
        </w:rPr>
        <w:t xml:space="preserve">Independence has allowed the SG’s office to </w:t>
      </w:r>
      <w:r w:rsidRPr="007A0DEC">
        <w:rPr>
          <w:rStyle w:val="Emphasis"/>
        </w:rPr>
        <w:t>resist giving in</w:t>
      </w:r>
      <w:r w:rsidRPr="007A0DEC">
        <w:rPr>
          <w:rStyle w:val="StyleUnderline"/>
        </w:rPr>
        <w:t xml:space="preserve"> to pressure from </w:t>
      </w:r>
      <w:r w:rsidRPr="007A0DEC">
        <w:rPr>
          <w:rStyle w:val="Emphasis"/>
        </w:rPr>
        <w:t>political appointees</w:t>
      </w:r>
      <w:r>
        <w:rPr>
          <w:sz w:val="16"/>
          <w:szCs w:val="16"/>
        </w:rPr>
        <w:t xml:space="preserve"> in the Justice Department </w:t>
      </w:r>
      <w:r w:rsidRPr="007A0DEC">
        <w:rPr>
          <w:rStyle w:val="StyleUnderline"/>
        </w:rPr>
        <w:t>by saying</w:t>
      </w:r>
      <w:r>
        <w:rPr>
          <w:sz w:val="16"/>
          <w:szCs w:val="16"/>
        </w:rPr>
        <w:t xml:space="preserve"> that, if the SG’s office took a politically motivated position those appointees pressed, </w:t>
      </w:r>
      <w:r w:rsidRPr="007A0DEC">
        <w:rPr>
          <w:rStyle w:val="StyleUnderline"/>
        </w:rPr>
        <w:t xml:space="preserve">the Court would </w:t>
      </w:r>
      <w:r>
        <w:rPr>
          <w:sz w:val="16"/>
          <w:szCs w:val="16"/>
        </w:rPr>
        <w:t xml:space="preserve">criticize the office and </w:t>
      </w:r>
      <w:r w:rsidRPr="007A0DEC">
        <w:rPr>
          <w:rStyle w:val="Emphasis"/>
        </w:rPr>
        <w:t>undermine</w:t>
      </w:r>
      <w:r w:rsidRPr="007A0DEC">
        <w:rPr>
          <w:rStyle w:val="StyleUnderline"/>
        </w:rPr>
        <w:t xml:space="preserve"> its credibility</w:t>
      </w:r>
      <w:r>
        <w:rPr>
          <w:sz w:val="16"/>
          <w:szCs w:val="16"/>
        </w:rPr>
        <w:t xml:space="preserve">. </w:t>
      </w:r>
    </w:p>
    <w:p w14:paraId="4F53548A" w14:textId="77777777" w:rsidR="00F51CB1" w:rsidRPr="00D12CFD" w:rsidRDefault="00F51CB1" w:rsidP="00F51CB1">
      <w:pPr>
        <w:rPr>
          <w:sz w:val="16"/>
          <w:szCs w:val="16"/>
        </w:rPr>
      </w:pPr>
      <w:r>
        <w:rPr>
          <w:sz w:val="16"/>
          <w:szCs w:val="16"/>
        </w:rPr>
        <w:t xml:space="preserve">Based on that symbiosis—the view that the SG’s independence served the interests of the Court and the law—the </w:t>
      </w:r>
      <w:r w:rsidRPr="00187ABD">
        <w:rPr>
          <w:rStyle w:val="Emphasis"/>
        </w:rPr>
        <w:t>Court</w:t>
      </w:r>
      <w:r w:rsidRPr="007A0DEC">
        <w:rPr>
          <w:rStyle w:val="StyleUnderline"/>
        </w:rPr>
        <w:t xml:space="preserve"> has long </w:t>
      </w:r>
      <w:r w:rsidRPr="00187ABD">
        <w:rPr>
          <w:rStyle w:val="Emphasis"/>
        </w:rPr>
        <w:t>treated the SG</w:t>
      </w:r>
      <w:r>
        <w:rPr>
          <w:sz w:val="16"/>
          <w:szCs w:val="16"/>
        </w:rPr>
        <w:t xml:space="preserve"> and lawyers in the office </w:t>
      </w:r>
      <w:r w:rsidRPr="00B72AB4">
        <w:rPr>
          <w:rStyle w:val="Emphasis"/>
        </w:rPr>
        <w:t>more favorably</w:t>
      </w:r>
      <w:r>
        <w:rPr>
          <w:sz w:val="16"/>
          <w:szCs w:val="16"/>
        </w:rPr>
        <w:t xml:space="preserve"> in general </w:t>
      </w:r>
      <w:r w:rsidRPr="007A0DEC">
        <w:rPr>
          <w:rStyle w:val="StyleUnderline"/>
        </w:rPr>
        <w:t>than any other advocates</w:t>
      </w:r>
      <w:r>
        <w:rPr>
          <w:sz w:val="16"/>
          <w:szCs w:val="16"/>
        </w:rPr>
        <w:t xml:space="preserve">. For the past century, the SG and the SG’s office have been the most privileged lawyers in dealings with the Court, right up to the present day. As Covert and Wang explain, in 1957 the Supreme Court first made a “call for the views of the Solicitor General,”43 known universally as “CVSG.” In the past ten terms of the Court, not counting the uncompleted current one, the Court has asked the SG’s office for its views an average of 20 times a term, ranging from 16 to 25 times, in cases where the government is not a party at the </w:t>
      </w:r>
      <w:proofErr w:type="spellStart"/>
      <w:r>
        <w:rPr>
          <w:sz w:val="16"/>
          <w:szCs w:val="16"/>
        </w:rPr>
        <w:t>writof</w:t>
      </w:r>
      <w:proofErr w:type="spellEnd"/>
      <w:r>
        <w:rPr>
          <w:sz w:val="16"/>
          <w:szCs w:val="16"/>
        </w:rPr>
        <w:t xml:space="preserve">-certiorari stage, when the Court is considering whether to hear argument in a case.44 It rarely asks other lawyers for their views. </w:t>
      </w:r>
    </w:p>
    <w:p w14:paraId="4ADF157D" w14:textId="77777777" w:rsidR="00F51CB1" w:rsidRDefault="00F51CB1" w:rsidP="00F51CB1">
      <w:pPr>
        <w:pStyle w:val="Heading4"/>
      </w:pPr>
      <w:r>
        <w:t xml:space="preserve">Every metric agrees. </w:t>
      </w:r>
    </w:p>
    <w:p w14:paraId="6B4830B4" w14:textId="77777777" w:rsidR="00F51CB1" w:rsidRPr="003966BF" w:rsidRDefault="00F51CB1" w:rsidP="00F51CB1">
      <w:r w:rsidRPr="0063474D">
        <w:rPr>
          <w:rStyle w:val="Style13ptBold"/>
        </w:rPr>
        <w:t>Caplan ‘21</w:t>
      </w:r>
      <w:r>
        <w:t xml:space="preserve"> [Lincoln; May 4; Received a J.D. from Harvard Law School, senior research scholar and Truman Capote Visiting Lecturer in Law at Yale Law School, contributing editor of The American Scholar and of Harvard Magazine; Vanderbilt Law Review, “The SG’s Indefensible Advantage: A Comment on The Loudest Voice at the Supreme Court,” </w:t>
      </w:r>
      <w:r w:rsidRPr="0063474D">
        <w:t>https://cdn.vanderbilt.edu/vu-wordpress-0/wp-content/uploads/sites/278/2021/05/19115806/The-SGs-Indefensible-Advantage-A-Comment-on-The-Loudest-Voice-at-the-Supreme-Court.pdf</w:t>
      </w:r>
      <w:r>
        <w:t xml:space="preserve">] </w:t>
      </w:r>
      <w:proofErr w:type="spellStart"/>
      <w:r>
        <w:t>dedeepya</w:t>
      </w:r>
      <w:proofErr w:type="spellEnd"/>
    </w:p>
    <w:p w14:paraId="4B81507E" w14:textId="77777777" w:rsidR="00F51CB1" w:rsidRDefault="00F51CB1" w:rsidP="00F51CB1">
      <w:pPr>
        <w:rPr>
          <w:sz w:val="16"/>
          <w:szCs w:val="16"/>
        </w:rPr>
      </w:pPr>
      <w:r w:rsidRPr="00D45397">
        <w:rPr>
          <w:rStyle w:val="StyleUnderline"/>
        </w:rPr>
        <w:t xml:space="preserve">What is visible </w:t>
      </w:r>
      <w:r w:rsidRPr="0022681F">
        <w:rPr>
          <w:rStyle w:val="Emphasis"/>
        </w:rPr>
        <w:t>understates</w:t>
      </w:r>
      <w:r w:rsidRPr="00D45397">
        <w:rPr>
          <w:rStyle w:val="StyleUnderline"/>
        </w:rPr>
        <w:t xml:space="preserve"> the closeness and the </w:t>
      </w:r>
      <w:r w:rsidRPr="0022681F">
        <w:rPr>
          <w:rStyle w:val="Emphasis"/>
        </w:rPr>
        <w:t>specialness</w:t>
      </w:r>
      <w:r w:rsidRPr="00D45397">
        <w:rPr>
          <w:rStyle w:val="StyleUnderline"/>
        </w:rPr>
        <w:t xml:space="preserve"> of the connections between the Court and </w:t>
      </w:r>
      <w:proofErr w:type="gramStart"/>
      <w:r w:rsidRPr="00D45397">
        <w:rPr>
          <w:rStyle w:val="StyleUnderline"/>
        </w:rPr>
        <w:t xml:space="preserve">the </w:t>
      </w:r>
      <w:r w:rsidRPr="0022681F">
        <w:rPr>
          <w:rStyle w:val="Emphasis"/>
        </w:rPr>
        <w:t>SG’s</w:t>
      </w:r>
      <w:proofErr w:type="gramEnd"/>
      <w:r w:rsidRPr="0022681F">
        <w:rPr>
          <w:rStyle w:val="Emphasis"/>
        </w:rPr>
        <w:t xml:space="preserve"> office</w:t>
      </w:r>
      <w:r w:rsidRPr="003966BF">
        <w:rPr>
          <w:sz w:val="16"/>
          <w:szCs w:val="16"/>
        </w:rPr>
        <w:t>,</w:t>
      </w:r>
      <w:r w:rsidRPr="0022681F">
        <w:rPr>
          <w:sz w:val="16"/>
          <w:szCs w:val="16"/>
        </w:rPr>
        <w:t xml:space="preserve"> which become clearer the more you learn about the behind-the scenes dealings between them. As Vladeck </w:t>
      </w:r>
      <w:r w:rsidRPr="003966BF">
        <w:rPr>
          <w:sz w:val="16"/>
          <w:szCs w:val="16"/>
        </w:rPr>
        <w:t>wrote in the Harvard Law Review in 2019,</w:t>
      </w:r>
      <w:r>
        <w:rPr>
          <w:sz w:val="16"/>
          <w:szCs w:val="16"/>
        </w:rPr>
        <w:t xml:space="preserve"> </w:t>
      </w:r>
      <w:r w:rsidRPr="003966BF">
        <w:rPr>
          <w:sz w:val="16"/>
          <w:szCs w:val="16"/>
        </w:rPr>
        <w:t>“</w:t>
      </w:r>
      <w:r w:rsidRPr="00D45397">
        <w:rPr>
          <w:rStyle w:val="StyleUnderline"/>
        </w:rPr>
        <w:t>the Court’s rules</w:t>
      </w:r>
      <w:r w:rsidRPr="003966BF">
        <w:rPr>
          <w:sz w:val="16"/>
          <w:szCs w:val="16"/>
        </w:rPr>
        <w:t xml:space="preserve"> and traditions both formally and informally </w:t>
      </w:r>
      <w:r w:rsidRPr="00D45397">
        <w:rPr>
          <w:rStyle w:val="StyleUnderline"/>
        </w:rPr>
        <w:t xml:space="preserve">privilege the Solicitor General as the </w:t>
      </w:r>
      <w:r w:rsidRPr="0022681F">
        <w:rPr>
          <w:rStyle w:val="Emphasis"/>
        </w:rPr>
        <w:t>de facto head</w:t>
      </w:r>
      <w:r w:rsidRPr="00D45397">
        <w:rPr>
          <w:rStyle w:val="StyleUnderline"/>
        </w:rPr>
        <w:t xml:space="preserve"> of the Court’s bar</w:t>
      </w:r>
      <w:r w:rsidRPr="003966BF">
        <w:rPr>
          <w:sz w:val="16"/>
          <w:szCs w:val="16"/>
        </w:rPr>
        <w:t>—</w:t>
      </w:r>
      <w:r w:rsidRPr="00D45397">
        <w:rPr>
          <w:rStyle w:val="StyleUnderline"/>
        </w:rPr>
        <w:t xml:space="preserve">and show </w:t>
      </w:r>
      <w:r w:rsidRPr="0022681F">
        <w:rPr>
          <w:rStyle w:val="Emphasis"/>
        </w:rPr>
        <w:t>special solicitude</w:t>
      </w:r>
      <w:r w:rsidRPr="00D45397">
        <w:rPr>
          <w:rStyle w:val="StyleUnderline"/>
        </w:rPr>
        <w:t xml:space="preserve"> to the </w:t>
      </w:r>
      <w:r w:rsidRPr="0022681F">
        <w:rPr>
          <w:rStyle w:val="Emphasis"/>
        </w:rPr>
        <w:t>Solicitor General</w:t>
      </w:r>
      <w:r w:rsidRPr="00D45397">
        <w:rPr>
          <w:rStyle w:val="StyleUnderline"/>
        </w:rPr>
        <w:t xml:space="preserve"> across a constellation of considerations</w:t>
      </w:r>
      <w:r w:rsidRPr="003966BF">
        <w:rPr>
          <w:sz w:val="16"/>
          <w:szCs w:val="16"/>
        </w:rPr>
        <w:t>.”46 With the SG and the SG’s office often functioning</w:t>
      </w:r>
      <w:r>
        <w:rPr>
          <w:sz w:val="16"/>
          <w:szCs w:val="16"/>
        </w:rPr>
        <w:t xml:space="preserve"> </w:t>
      </w:r>
      <w:r w:rsidRPr="003966BF">
        <w:rPr>
          <w:sz w:val="16"/>
          <w:szCs w:val="16"/>
        </w:rPr>
        <w:t xml:space="preserve">as counselors to the Court, the Court favors them. </w:t>
      </w:r>
    </w:p>
    <w:p w14:paraId="3AF9C937" w14:textId="77777777" w:rsidR="00F51CB1" w:rsidRDefault="00F51CB1" w:rsidP="00F51CB1">
      <w:pPr>
        <w:rPr>
          <w:sz w:val="16"/>
          <w:szCs w:val="16"/>
        </w:rPr>
      </w:pPr>
      <w:r>
        <w:rPr>
          <w:sz w:val="16"/>
          <w:szCs w:val="16"/>
        </w:rPr>
        <w:t xml:space="preserve">Still, </w:t>
      </w:r>
      <w:r w:rsidRPr="00D45397">
        <w:rPr>
          <w:rStyle w:val="StyleUnderline"/>
        </w:rPr>
        <w:t xml:space="preserve">those </w:t>
      </w:r>
      <w:r w:rsidRPr="0022681F">
        <w:rPr>
          <w:rStyle w:val="Emphasis"/>
        </w:rPr>
        <w:t>visible markings</w:t>
      </w:r>
      <w:r w:rsidRPr="00D45397">
        <w:rPr>
          <w:rStyle w:val="StyleUnderline"/>
        </w:rPr>
        <w:t xml:space="preserve"> make clear how much the </w:t>
      </w:r>
      <w:r w:rsidRPr="0022681F">
        <w:rPr>
          <w:rStyle w:val="Emphasis"/>
        </w:rPr>
        <w:t xml:space="preserve">Court favors </w:t>
      </w:r>
      <w:proofErr w:type="gramStart"/>
      <w:r w:rsidRPr="0022681F">
        <w:rPr>
          <w:rStyle w:val="Emphasis"/>
        </w:rPr>
        <w:t>the SG</w:t>
      </w:r>
      <w:proofErr w:type="gramEnd"/>
      <w:r w:rsidRPr="00D45397">
        <w:rPr>
          <w:rStyle w:val="StyleUnderline"/>
        </w:rPr>
        <w:t xml:space="preserve"> and the SG’s office</w:t>
      </w:r>
      <w:r>
        <w:rPr>
          <w:sz w:val="16"/>
          <w:szCs w:val="16"/>
        </w:rPr>
        <w:t xml:space="preserve">. </w:t>
      </w:r>
      <w:r w:rsidRPr="00D45397">
        <w:rPr>
          <w:rStyle w:val="StyleUnderline"/>
        </w:rPr>
        <w:t xml:space="preserve">By every measure that matters—the percentage of petitions for </w:t>
      </w:r>
      <w:r w:rsidRPr="0022681F">
        <w:rPr>
          <w:rStyle w:val="Emphasis"/>
        </w:rPr>
        <w:t>writs of certiorari</w:t>
      </w:r>
      <w:r w:rsidRPr="00D45397">
        <w:rPr>
          <w:rStyle w:val="StyleUnderline"/>
        </w:rPr>
        <w:t xml:space="preserve"> from the SG that the </w:t>
      </w:r>
      <w:r w:rsidRPr="0022681F">
        <w:rPr>
          <w:rStyle w:val="Emphasis"/>
        </w:rPr>
        <w:t>Court has accepted</w:t>
      </w:r>
      <w:r>
        <w:rPr>
          <w:sz w:val="16"/>
          <w:szCs w:val="16"/>
        </w:rPr>
        <w:t xml:space="preserve">; the percentage of cases the SG has won as a party; </w:t>
      </w:r>
      <w:r w:rsidRPr="00623D5E">
        <w:rPr>
          <w:rStyle w:val="StyleUnderline"/>
        </w:rPr>
        <w:t>the percentage of</w:t>
      </w:r>
      <w:r>
        <w:rPr>
          <w:sz w:val="16"/>
          <w:szCs w:val="16"/>
        </w:rPr>
        <w:t xml:space="preserve"> </w:t>
      </w:r>
      <w:r w:rsidRPr="0022681F">
        <w:rPr>
          <w:rStyle w:val="Emphasis"/>
        </w:rPr>
        <w:t>cases</w:t>
      </w:r>
      <w:r w:rsidRPr="00D45397">
        <w:rPr>
          <w:rStyle w:val="StyleUnderline"/>
        </w:rPr>
        <w:t xml:space="preserve"> the SG has won as an amicus curiae</w:t>
      </w:r>
      <w:r>
        <w:rPr>
          <w:sz w:val="16"/>
          <w:szCs w:val="16"/>
        </w:rPr>
        <w:t xml:space="preserve">, or friend of the Court; </w:t>
      </w:r>
      <w:r w:rsidRPr="00D45397">
        <w:rPr>
          <w:rStyle w:val="StyleUnderline"/>
        </w:rPr>
        <w:t xml:space="preserve">the percentage of the </w:t>
      </w:r>
      <w:r w:rsidRPr="0022681F">
        <w:rPr>
          <w:rStyle w:val="Emphasis"/>
        </w:rPr>
        <w:t>SG’s requests</w:t>
      </w:r>
      <w:r w:rsidRPr="00D45397">
        <w:rPr>
          <w:rStyle w:val="StyleUnderline"/>
        </w:rPr>
        <w:t xml:space="preserve"> to make oral arguments as an amicus that the </w:t>
      </w:r>
      <w:r w:rsidRPr="0022681F">
        <w:rPr>
          <w:rStyle w:val="Emphasis"/>
        </w:rPr>
        <w:t>Court has granted</w:t>
      </w:r>
      <w:r>
        <w:rPr>
          <w:sz w:val="16"/>
          <w:szCs w:val="16"/>
        </w:rPr>
        <w:t xml:space="preserve">; the increase in success of parties other than the government when the SG is an amicus on behalf of those parties—the </w:t>
      </w:r>
      <w:r w:rsidRPr="00D12CFD">
        <w:rPr>
          <w:rStyle w:val="Emphasis"/>
        </w:rPr>
        <w:t>record</w:t>
      </w:r>
      <w:r w:rsidRPr="00D12CFD">
        <w:rPr>
          <w:rStyle w:val="StyleUnderline"/>
        </w:rPr>
        <w:t xml:space="preserve"> of the SG’s office</w:t>
      </w:r>
      <w:r>
        <w:rPr>
          <w:sz w:val="16"/>
          <w:szCs w:val="16"/>
        </w:rPr>
        <w:t>, going back generations</w:t>
      </w:r>
      <w:r w:rsidRPr="00D12CFD">
        <w:rPr>
          <w:rStyle w:val="StyleUnderline"/>
        </w:rPr>
        <w:t xml:space="preserve">, is </w:t>
      </w:r>
      <w:r w:rsidRPr="00D12CFD">
        <w:rPr>
          <w:rStyle w:val="Emphasis"/>
        </w:rPr>
        <w:t>much better</w:t>
      </w:r>
      <w:r w:rsidRPr="00D12CFD">
        <w:rPr>
          <w:rStyle w:val="StyleUnderline"/>
        </w:rPr>
        <w:t xml:space="preserve"> than any other advocate’s</w:t>
      </w:r>
      <w:r>
        <w:rPr>
          <w:sz w:val="16"/>
          <w:szCs w:val="16"/>
        </w:rPr>
        <w:t>.47</w:t>
      </w:r>
    </w:p>
    <w:p w14:paraId="1BA91BD9" w14:textId="77777777" w:rsidR="00F51CB1" w:rsidRDefault="00F51CB1" w:rsidP="00F51CB1">
      <w:pPr>
        <w:rPr>
          <w:sz w:val="16"/>
          <w:szCs w:val="16"/>
        </w:rPr>
      </w:pPr>
      <w:r>
        <w:rPr>
          <w:sz w:val="16"/>
          <w:szCs w:val="16"/>
        </w:rPr>
        <w:t>In 2013</w:t>
      </w:r>
      <w:r w:rsidRPr="0022681F">
        <w:rPr>
          <w:sz w:val="16"/>
          <w:szCs w:val="16"/>
        </w:rPr>
        <w:t>, the political scientists Ryan C. Black and Ryan J. Owens published an article assessing why the</w:t>
      </w:r>
      <w:r w:rsidRPr="00D45397">
        <w:rPr>
          <w:rStyle w:val="StyleUnderline"/>
        </w:rPr>
        <w:t xml:space="preserve"> </w:t>
      </w:r>
      <w:r w:rsidRPr="0022681F">
        <w:rPr>
          <w:rStyle w:val="Emphasis"/>
        </w:rPr>
        <w:t>SG’s office</w:t>
      </w:r>
      <w:r w:rsidRPr="00D45397">
        <w:rPr>
          <w:rStyle w:val="StyleUnderline"/>
        </w:rPr>
        <w:t xml:space="preserve"> “wins the </w:t>
      </w:r>
      <w:r w:rsidRPr="0022681F">
        <w:rPr>
          <w:rStyle w:val="Emphasis"/>
        </w:rPr>
        <w:t>vast majority</w:t>
      </w:r>
      <w:r w:rsidRPr="00D45397">
        <w:rPr>
          <w:rStyle w:val="StyleUnderline"/>
        </w:rPr>
        <w:t xml:space="preserve"> of Supreme Court cases in which it </w:t>
      </w:r>
      <w:r w:rsidRPr="0022681F">
        <w:rPr>
          <w:rStyle w:val="Emphasis"/>
        </w:rPr>
        <w:t>participates</w:t>
      </w:r>
      <w:r w:rsidRPr="00D45397">
        <w:rPr>
          <w:rStyle w:val="StyleUnderline"/>
        </w:rPr>
        <w:t>.”</w:t>
      </w:r>
      <w:r>
        <w:rPr>
          <w:sz w:val="16"/>
          <w:szCs w:val="16"/>
        </w:rPr>
        <w:t>48 They concluded what the record shows: lawyers in the office “wield significant influence over the Court and enjoy a built-in advantage” based on “the office’s longstanding relationship with the Court” as well as the skill, expertise, and experience of its lawyers—a quality the authors term “professionalism.”49 Black and Owens questioned whether this advantage is warranted: “the findings suggest researchers should examine more fully the Office of the Solicitor General.”50</w:t>
      </w:r>
    </w:p>
    <w:p w14:paraId="419E17A4" w14:textId="77777777" w:rsidR="00F51CB1" w:rsidRPr="00746647" w:rsidRDefault="00F51CB1" w:rsidP="00F51CB1">
      <w:pPr>
        <w:pStyle w:val="Heading4"/>
        <w:rPr>
          <w:rStyle w:val="Style13ptBold"/>
          <w:b/>
          <w:bCs w:val="0"/>
        </w:rPr>
      </w:pPr>
      <w:r w:rsidRPr="00746647">
        <w:rPr>
          <w:rStyle w:val="Style13ptBold"/>
          <w:b/>
          <w:bCs w:val="0"/>
        </w:rPr>
        <w:t xml:space="preserve">Solicitor general influences </w:t>
      </w:r>
      <w:proofErr w:type="gramStart"/>
      <w:r w:rsidRPr="00746647">
        <w:rPr>
          <w:rStyle w:val="Style13ptBold"/>
          <w:b/>
          <w:bCs w:val="0"/>
        </w:rPr>
        <w:t>justices</w:t>
      </w:r>
      <w:proofErr w:type="gramEnd"/>
      <w:r w:rsidRPr="00746647">
        <w:rPr>
          <w:rStyle w:val="Style13ptBold"/>
          <w:b/>
          <w:bCs w:val="0"/>
        </w:rPr>
        <w:t xml:space="preserve">. </w:t>
      </w:r>
    </w:p>
    <w:p w14:paraId="68FDD72D" w14:textId="77777777" w:rsidR="00F51CB1" w:rsidRPr="0019519D" w:rsidRDefault="00F51CB1" w:rsidP="00F51CB1">
      <w:r w:rsidRPr="00294353">
        <w:rPr>
          <w:rStyle w:val="Style13ptBold"/>
        </w:rPr>
        <w:t>Black &amp; Owens ‘10</w:t>
      </w:r>
      <w:r>
        <w:rPr>
          <w:sz w:val="16"/>
          <w:szCs w:val="16"/>
        </w:rPr>
        <w:t xml:space="preserve"> </w:t>
      </w:r>
      <w:r w:rsidRPr="001B2CAD">
        <w:t>[Ryan</w:t>
      </w:r>
      <w:r>
        <w:t xml:space="preserve"> and</w:t>
      </w:r>
      <w:r w:rsidRPr="001B2CAD">
        <w:t xml:space="preserve"> Ryan; December 22; </w:t>
      </w:r>
      <w:r>
        <w:t>Professor of Political Science at Michigan State University and a faculty affiliate with the MSU College of Law, Professor of Political Science and Affiliate Faculty in the Law School</w:t>
      </w:r>
      <w:r w:rsidRPr="001B2CAD">
        <w:t>; Sage Journals, “Solicitor General Influence and Agenda Setting on the U.S. Supreme Court,” vol 64</w:t>
      </w:r>
      <w:r>
        <w:t>.</w:t>
      </w:r>
      <w:r w:rsidRPr="001B2CAD">
        <w:t xml:space="preserve">] </w:t>
      </w:r>
      <w:proofErr w:type="spellStart"/>
      <w:r w:rsidRPr="001B2CAD">
        <w:t>dedeepya</w:t>
      </w:r>
      <w:proofErr w:type="spellEnd"/>
      <w:r w:rsidRPr="001B2CAD">
        <w:t xml:space="preserve"> </w:t>
      </w:r>
    </w:p>
    <w:p w14:paraId="6D34C910" w14:textId="77777777" w:rsidR="00F51CB1" w:rsidRPr="0019519D" w:rsidRDefault="00F51CB1" w:rsidP="00F51CB1">
      <w:pPr>
        <w:rPr>
          <w:rStyle w:val="StyleUnderline"/>
        </w:rPr>
      </w:pPr>
      <w:r w:rsidRPr="0019519D">
        <w:rPr>
          <w:sz w:val="16"/>
          <w:szCs w:val="16"/>
        </w:rPr>
        <w:t xml:space="preserve">In what follows, </w:t>
      </w:r>
      <w:r w:rsidRPr="0019519D">
        <w:rPr>
          <w:rStyle w:val="StyleUnderline"/>
        </w:rPr>
        <w:t xml:space="preserve">we examine whether the </w:t>
      </w:r>
      <w:r w:rsidRPr="00427AC6">
        <w:rPr>
          <w:rStyle w:val="Emphasis"/>
        </w:rPr>
        <w:t>SG influences</w:t>
      </w:r>
      <w:r w:rsidRPr="0019519D">
        <w:rPr>
          <w:rStyle w:val="StyleUnderline"/>
        </w:rPr>
        <w:t xml:space="preserve"> the votes </w:t>
      </w:r>
      <w:r w:rsidRPr="00427AC6">
        <w:rPr>
          <w:rStyle w:val="Emphasis"/>
        </w:rPr>
        <w:t>justices cast</w:t>
      </w:r>
      <w:r w:rsidRPr="0019519D">
        <w:rPr>
          <w:sz w:val="16"/>
          <w:szCs w:val="16"/>
        </w:rPr>
        <w:t xml:space="preserve"> and whether there are limits on the SG’s influence. We undertake this task </w:t>
      </w:r>
      <w:r w:rsidRPr="0019519D">
        <w:rPr>
          <w:rStyle w:val="StyleUnderline"/>
        </w:rPr>
        <w:t xml:space="preserve">in the context of the Supreme Court’s </w:t>
      </w:r>
      <w:r w:rsidRPr="00427AC6">
        <w:rPr>
          <w:rStyle w:val="Emphasis"/>
        </w:rPr>
        <w:t>agenda-setting process</w:t>
      </w:r>
      <w:r w:rsidRPr="0019519D">
        <w:rPr>
          <w:sz w:val="16"/>
          <w:szCs w:val="16"/>
        </w:rPr>
        <w:t xml:space="preserve">. More specifically, we examine how justices respond to SG recommendations to grant or deny review to cases, focusing on cases where the SG files briefs at the behest of the Court and those (less frequent) cases where the SG files such briefs on her own cognition. We are aided in this endeavor by a research design that contains three critical components. </w:t>
      </w:r>
      <w:r w:rsidRPr="0019519D">
        <w:rPr>
          <w:rStyle w:val="StyleUnderline"/>
        </w:rPr>
        <w:t xml:space="preserve">First, we theorize justices’ </w:t>
      </w:r>
      <w:r w:rsidRPr="00427AC6">
        <w:rPr>
          <w:rStyle w:val="Emphasis"/>
        </w:rPr>
        <w:t>ex ante preferences</w:t>
      </w:r>
      <w:r w:rsidRPr="0019519D">
        <w:rPr>
          <w:sz w:val="16"/>
          <w:szCs w:val="16"/>
        </w:rPr>
        <w:t xml:space="preserve"> in each case. After </w:t>
      </w:r>
      <w:proofErr w:type="gramStart"/>
      <w:r w:rsidRPr="0019519D">
        <w:rPr>
          <w:sz w:val="16"/>
          <w:szCs w:val="16"/>
        </w:rPr>
        <w:t>controlling for</w:t>
      </w:r>
      <w:proofErr w:type="gramEnd"/>
      <w:r w:rsidRPr="0019519D">
        <w:rPr>
          <w:sz w:val="16"/>
          <w:szCs w:val="16"/>
        </w:rPr>
        <w:t xml:space="preserve"> these prior beliefs, we can then employ archival data to compare their actual votes to their expected votes and, thereby, detect influence. Second, </w:t>
      </w:r>
      <w:r w:rsidRPr="0019519D">
        <w:rPr>
          <w:rStyle w:val="StyleUnderline"/>
        </w:rPr>
        <w:t>by focusing primarily</w:t>
      </w:r>
      <w:r w:rsidRPr="0019519D">
        <w:rPr>
          <w:sz w:val="16"/>
          <w:szCs w:val="16"/>
        </w:rPr>
        <w:t xml:space="preserve"> (though not exclusively) </w:t>
      </w:r>
      <w:r w:rsidRPr="0019519D">
        <w:rPr>
          <w:rStyle w:val="StyleUnderline"/>
        </w:rPr>
        <w:t xml:space="preserve">on cases where the SG has been </w:t>
      </w:r>
      <w:r w:rsidRPr="00427AC6">
        <w:rPr>
          <w:rStyle w:val="Emphasis"/>
        </w:rPr>
        <w:t>forced to participate</w:t>
      </w:r>
      <w:r w:rsidRPr="0019519D">
        <w:rPr>
          <w:rStyle w:val="StyleUnderline"/>
        </w:rPr>
        <w:t xml:space="preserve">, we largely </w:t>
      </w:r>
      <w:r w:rsidRPr="00427AC6">
        <w:rPr>
          <w:rStyle w:val="Emphasis"/>
        </w:rPr>
        <w:t>remove</w:t>
      </w:r>
      <w:r w:rsidRPr="0019519D">
        <w:rPr>
          <w:rStyle w:val="StyleUnderline"/>
        </w:rPr>
        <w:t xml:space="preserve"> the possible </w:t>
      </w:r>
      <w:r w:rsidRPr="00427AC6">
        <w:rPr>
          <w:rStyle w:val="Emphasis"/>
        </w:rPr>
        <w:t>selection effects</w:t>
      </w:r>
      <w:r w:rsidRPr="0019519D">
        <w:rPr>
          <w:rStyle w:val="StyleUnderline"/>
        </w:rPr>
        <w:t xml:space="preserve"> that would arise from a strategic SG getting involved only in cases she </w:t>
      </w:r>
      <w:r w:rsidRPr="00427AC6">
        <w:rPr>
          <w:rStyle w:val="Emphasis"/>
        </w:rPr>
        <w:t>expects to win</w:t>
      </w:r>
      <w:r w:rsidRPr="0019519D">
        <w:rPr>
          <w:sz w:val="16"/>
          <w:szCs w:val="16"/>
        </w:rPr>
        <w:t xml:space="preserve">. And, </w:t>
      </w:r>
      <w:r w:rsidRPr="0019519D">
        <w:rPr>
          <w:rStyle w:val="StyleUnderline"/>
        </w:rPr>
        <w:t xml:space="preserve">finally, we address features that may </w:t>
      </w:r>
      <w:r w:rsidRPr="00427AC6">
        <w:rPr>
          <w:rStyle w:val="Emphasis"/>
        </w:rPr>
        <w:t>limit</w:t>
      </w:r>
      <w:r w:rsidRPr="0019519D">
        <w:rPr>
          <w:rStyle w:val="StyleUnderline"/>
        </w:rPr>
        <w:t xml:space="preserve"> the amount of </w:t>
      </w:r>
      <w:r w:rsidRPr="00427AC6">
        <w:rPr>
          <w:rStyle w:val="Emphasis"/>
        </w:rPr>
        <w:t>influence</w:t>
      </w:r>
      <w:r w:rsidRPr="0019519D">
        <w:rPr>
          <w:rStyle w:val="StyleUnderline"/>
        </w:rPr>
        <w:t xml:space="preserve"> the SG wields.</w:t>
      </w:r>
    </w:p>
    <w:p w14:paraId="1D126459" w14:textId="77777777" w:rsidR="00F51CB1" w:rsidRDefault="00F51CB1" w:rsidP="00F51CB1">
      <w:pPr>
        <w:rPr>
          <w:sz w:val="16"/>
          <w:szCs w:val="16"/>
        </w:rPr>
      </w:pPr>
      <w:r w:rsidRPr="0019519D">
        <w:rPr>
          <w:sz w:val="16"/>
          <w:szCs w:val="16"/>
        </w:rPr>
        <w:t xml:space="preserve">We witness two important results. First, </w:t>
      </w:r>
      <w:r w:rsidRPr="0019519D">
        <w:rPr>
          <w:rStyle w:val="StyleUnderline"/>
        </w:rPr>
        <w:t xml:space="preserve">we find </w:t>
      </w:r>
      <w:r w:rsidRPr="00427AC6">
        <w:rPr>
          <w:rStyle w:val="Emphasis"/>
        </w:rPr>
        <w:t>strong support for SG influence</w:t>
      </w:r>
      <w:r w:rsidRPr="0019519D">
        <w:rPr>
          <w:rStyle w:val="StyleUnderline"/>
        </w:rPr>
        <w:t xml:space="preserve">. Justices who completely disagree with the SG nevertheless </w:t>
      </w:r>
      <w:r w:rsidRPr="00427AC6">
        <w:rPr>
          <w:rStyle w:val="Emphasis"/>
        </w:rPr>
        <w:t>follow her recommendations</w:t>
      </w:r>
      <w:r w:rsidRPr="0019519D">
        <w:rPr>
          <w:sz w:val="16"/>
          <w:szCs w:val="16"/>
        </w:rPr>
        <w:t xml:space="preserve"> 35 percent of the time, a number we take to be powerful evidence of influence. Second, we discover that the SG’s influence is </w:t>
      </w:r>
      <w:proofErr w:type="gramStart"/>
      <w:r w:rsidRPr="0019519D">
        <w:rPr>
          <w:sz w:val="16"/>
          <w:szCs w:val="16"/>
        </w:rPr>
        <w:t>bounded</w:t>
      </w:r>
      <w:proofErr w:type="gramEnd"/>
      <w:r w:rsidRPr="0019519D">
        <w:rPr>
          <w:sz w:val="16"/>
          <w:szCs w:val="16"/>
        </w:rPr>
        <w:t xml:space="preserve"> by law. Justices of all ideological persuasions—even ideological allies—are significantly less likely to follow an SG recommendation that contradicts the weight of the law. This finding highlights the importance of law in judicial decision making and suggests that researchers should continue to look for evidence of legal influence elsewhere. In short, our </w:t>
      </w:r>
      <w:r w:rsidRPr="0019519D">
        <w:rPr>
          <w:rStyle w:val="StyleUnderline"/>
        </w:rPr>
        <w:t xml:space="preserve">results suggest that SGs will be </w:t>
      </w:r>
      <w:r w:rsidRPr="00427AC6">
        <w:rPr>
          <w:rStyle w:val="Emphasis"/>
        </w:rPr>
        <w:t>most influential</w:t>
      </w:r>
      <w:r w:rsidRPr="0019519D">
        <w:rPr>
          <w:rStyle w:val="StyleUnderline"/>
        </w:rPr>
        <w:t xml:space="preserve"> when they balance the </w:t>
      </w:r>
      <w:proofErr w:type="gramStart"/>
      <w:r w:rsidRPr="0019519D">
        <w:rPr>
          <w:rStyle w:val="StyleUnderline"/>
        </w:rPr>
        <w:t xml:space="preserve">often </w:t>
      </w:r>
      <w:r w:rsidRPr="00427AC6">
        <w:rPr>
          <w:rStyle w:val="Emphasis"/>
        </w:rPr>
        <w:t>competing</w:t>
      </w:r>
      <w:proofErr w:type="gramEnd"/>
      <w:r w:rsidRPr="00427AC6">
        <w:rPr>
          <w:rStyle w:val="Emphasis"/>
        </w:rPr>
        <w:t xml:space="preserve"> features of law</w:t>
      </w:r>
      <w:r w:rsidRPr="0019519D">
        <w:rPr>
          <w:rStyle w:val="StyleUnderline"/>
        </w:rPr>
        <w:t xml:space="preserve"> and policy</w:t>
      </w:r>
      <w:r w:rsidRPr="0019519D">
        <w:rPr>
          <w:sz w:val="16"/>
          <w:szCs w:val="16"/>
        </w:rPr>
        <w:t xml:space="preserve"> (</w:t>
      </w:r>
      <w:proofErr w:type="spellStart"/>
      <w:r w:rsidRPr="0019519D">
        <w:rPr>
          <w:sz w:val="16"/>
          <w:szCs w:val="16"/>
        </w:rPr>
        <w:t>Pacelle</w:t>
      </w:r>
      <w:proofErr w:type="spellEnd"/>
      <w:r w:rsidRPr="0019519D">
        <w:rPr>
          <w:sz w:val="16"/>
          <w:szCs w:val="16"/>
        </w:rPr>
        <w:t xml:space="preserve"> 2003; Wohlfarth 2009).</w:t>
      </w:r>
    </w:p>
    <w:p w14:paraId="65A075C8" w14:textId="4689B5F3" w:rsidR="00F51CB1" w:rsidRDefault="00F51CB1" w:rsidP="00F51CB1">
      <w:pPr>
        <w:pStyle w:val="Heading3"/>
      </w:pPr>
      <w:r>
        <w:t>2NC---Patents</w:t>
      </w:r>
    </w:p>
    <w:p w14:paraId="57D3767C" w14:textId="77777777" w:rsidR="00F51CB1" w:rsidRPr="001C252C" w:rsidRDefault="00F51CB1" w:rsidP="00F51CB1">
      <w:pPr>
        <w:pStyle w:val="Heading4"/>
        <w:rPr>
          <w:rStyle w:val="Style13ptBold"/>
          <w:b/>
          <w:bCs w:val="0"/>
        </w:rPr>
      </w:pPr>
      <w:r>
        <w:rPr>
          <w:rStyle w:val="Style13ptBold"/>
          <w:b/>
          <w:bCs w:val="0"/>
        </w:rPr>
        <w:t xml:space="preserve">The Solicitor general’s order signals patent credibility and expertise. </w:t>
      </w:r>
    </w:p>
    <w:p w14:paraId="66756469" w14:textId="77777777" w:rsidR="00F51CB1" w:rsidRPr="001C252C" w:rsidRDefault="00F51CB1" w:rsidP="00F51CB1">
      <w:r w:rsidRPr="001C252C">
        <w:rPr>
          <w:rStyle w:val="Style13ptBold"/>
        </w:rPr>
        <w:t>Duffy ’10</w:t>
      </w:r>
      <w:r>
        <w:t xml:space="preserve"> [John F; April 14; Professor of Law at University of Virginia School of Law; SSRN, “The Federal Circuit in the Shadow of the Solicitor General,” </w:t>
      </w:r>
      <w:r w:rsidRPr="003B2AA0">
        <w:t>https://papers.ssrn.com/sol3/papers.cfm?abstract_id=3162771</w:t>
      </w:r>
      <w:r>
        <w:t xml:space="preserve">] </w:t>
      </w:r>
      <w:proofErr w:type="spellStart"/>
      <w:r>
        <w:t>dedeepya</w:t>
      </w:r>
      <w:proofErr w:type="spellEnd"/>
    </w:p>
    <w:p w14:paraId="409A0987" w14:textId="77777777" w:rsidR="00F51CB1" w:rsidRDefault="00F51CB1" w:rsidP="00F51CB1">
      <w:pPr>
        <w:rPr>
          <w:sz w:val="16"/>
          <w:szCs w:val="16"/>
        </w:rPr>
      </w:pPr>
      <w:r w:rsidRPr="00D45397">
        <w:rPr>
          <w:sz w:val="16"/>
          <w:szCs w:val="16"/>
        </w:rPr>
        <w:t xml:space="preserve">The </w:t>
      </w:r>
      <w:r w:rsidRPr="0019340E">
        <w:rPr>
          <w:rStyle w:val="Emphasis"/>
        </w:rPr>
        <w:t>absence of CVSG orders</w:t>
      </w:r>
      <w:r w:rsidRPr="00D45397">
        <w:rPr>
          <w:rStyle w:val="StyleUnderline"/>
        </w:rPr>
        <w:t xml:space="preserve"> in patent cases is</w:t>
      </w:r>
      <w:r w:rsidRPr="00D45397">
        <w:rPr>
          <w:sz w:val="16"/>
          <w:szCs w:val="16"/>
        </w:rPr>
        <w:t xml:space="preserve"> especially </w:t>
      </w:r>
      <w:r w:rsidRPr="0019340E">
        <w:rPr>
          <w:rStyle w:val="Emphasis"/>
        </w:rPr>
        <w:t>telling</w:t>
      </w:r>
      <w:r w:rsidRPr="00D45397">
        <w:rPr>
          <w:sz w:val="16"/>
          <w:szCs w:val="16"/>
        </w:rPr>
        <w:t xml:space="preserve"> because </w:t>
      </w:r>
      <w:r w:rsidRPr="00D45397">
        <w:rPr>
          <w:rStyle w:val="StyleUnderline"/>
        </w:rPr>
        <w:t>CVSGs are</w:t>
      </w:r>
      <w:r w:rsidRPr="00D45397">
        <w:rPr>
          <w:sz w:val="16"/>
          <w:szCs w:val="16"/>
        </w:rPr>
        <w:t xml:space="preserve"> thought to be </w:t>
      </w:r>
      <w:r w:rsidRPr="00D45397">
        <w:rPr>
          <w:rStyle w:val="StyleUnderline"/>
        </w:rPr>
        <w:t xml:space="preserve">issued where the </w:t>
      </w:r>
      <w:r w:rsidRPr="0019340E">
        <w:rPr>
          <w:rStyle w:val="Emphasis"/>
        </w:rPr>
        <w:t>Court believes</w:t>
      </w:r>
      <w:r w:rsidRPr="00D45397">
        <w:rPr>
          <w:rStyle w:val="StyleUnderline"/>
        </w:rPr>
        <w:t xml:space="preserve"> the case for granting certiorari is </w:t>
      </w:r>
      <w:r w:rsidRPr="0019340E">
        <w:rPr>
          <w:rStyle w:val="Emphasis"/>
        </w:rPr>
        <w:t>close</w:t>
      </w:r>
      <w:r w:rsidRPr="00D45397">
        <w:rPr>
          <w:sz w:val="16"/>
          <w:szCs w:val="16"/>
        </w:rPr>
        <w:t xml:space="preserve">, the case is complex, </w:t>
      </w:r>
      <w:r w:rsidRPr="00D45397">
        <w:rPr>
          <w:rStyle w:val="StyleUnderline"/>
        </w:rPr>
        <w:t xml:space="preserve">and a component of the government may have some </w:t>
      </w:r>
      <w:r w:rsidRPr="0019340E">
        <w:rPr>
          <w:rStyle w:val="Emphasis"/>
        </w:rPr>
        <w:t>relevant expertise or interest</w:t>
      </w:r>
      <w:r w:rsidRPr="00D45397">
        <w:rPr>
          <w:rStyle w:val="StyleUnderline"/>
        </w:rPr>
        <w:t xml:space="preserve"> in the issue.</w:t>
      </w:r>
      <w:r w:rsidRPr="00D45397">
        <w:rPr>
          <w:sz w:val="16"/>
          <w:szCs w:val="16"/>
        </w:rPr>
        <w:t xml:space="preserve">37 </w:t>
      </w:r>
      <w:r w:rsidRPr="0019340E">
        <w:rPr>
          <w:rStyle w:val="Emphasis"/>
        </w:rPr>
        <w:t>Patent cases</w:t>
      </w:r>
      <w:r w:rsidRPr="00D45397">
        <w:rPr>
          <w:rStyle w:val="StyleUnderline"/>
        </w:rPr>
        <w:t xml:space="preserve"> are typically </w:t>
      </w:r>
      <w:r w:rsidRPr="0019340E">
        <w:rPr>
          <w:rStyle w:val="Emphasis"/>
        </w:rPr>
        <w:t>complex</w:t>
      </w:r>
      <w:r w:rsidRPr="00D45397">
        <w:rPr>
          <w:rStyle w:val="StyleUnderline"/>
        </w:rPr>
        <w:t>, and</w:t>
      </w:r>
      <w:r w:rsidRPr="00D45397">
        <w:rPr>
          <w:sz w:val="16"/>
          <w:szCs w:val="16"/>
        </w:rPr>
        <w:t xml:space="preserve"> the PTO (a component of the government represented by </w:t>
      </w:r>
      <w:r w:rsidRPr="00D45397">
        <w:rPr>
          <w:rStyle w:val="StyleUnderline"/>
        </w:rPr>
        <w:t xml:space="preserve">the </w:t>
      </w:r>
      <w:r w:rsidRPr="0019340E">
        <w:rPr>
          <w:rStyle w:val="Emphasis"/>
        </w:rPr>
        <w:t>Solicitor General</w:t>
      </w:r>
      <w:r w:rsidRPr="00D45397">
        <w:rPr>
          <w:rStyle w:val="StyleUnderline"/>
        </w:rPr>
        <w:t xml:space="preserve"> at the Court) has both </w:t>
      </w:r>
      <w:r w:rsidRPr="0019340E">
        <w:rPr>
          <w:rStyle w:val="Emphasis"/>
        </w:rPr>
        <w:t>great expertise</w:t>
      </w:r>
      <w:r w:rsidRPr="00D45397">
        <w:rPr>
          <w:rStyle w:val="StyleUnderline"/>
        </w:rPr>
        <w:t xml:space="preserve"> in the </w:t>
      </w:r>
      <w:r w:rsidRPr="0019340E">
        <w:rPr>
          <w:rStyle w:val="Emphasis"/>
        </w:rPr>
        <w:t>patent system</w:t>
      </w:r>
      <w:r w:rsidRPr="00D45397">
        <w:rPr>
          <w:rStyle w:val="StyleUnderline"/>
        </w:rPr>
        <w:t xml:space="preserve"> and a significant interest in assuring the system’s proper functioning</w:t>
      </w:r>
      <w:r w:rsidRPr="00D45397">
        <w:rPr>
          <w:sz w:val="16"/>
          <w:szCs w:val="16"/>
        </w:rPr>
        <w:t xml:space="preserve">.38 Thus, the </w:t>
      </w:r>
      <w:r w:rsidRPr="00D45397">
        <w:rPr>
          <w:rStyle w:val="StyleUnderline"/>
        </w:rPr>
        <w:t>absence of CVSGs</w:t>
      </w:r>
      <w:r w:rsidRPr="00D45397">
        <w:rPr>
          <w:sz w:val="16"/>
          <w:szCs w:val="16"/>
        </w:rPr>
        <w:t xml:space="preserve"> prior to 1994 </w:t>
      </w:r>
      <w:r w:rsidRPr="00D45397">
        <w:rPr>
          <w:rStyle w:val="StyleUnderline"/>
        </w:rPr>
        <w:t xml:space="preserve">suggests that not only was the </w:t>
      </w:r>
      <w:r w:rsidRPr="00D01783">
        <w:rPr>
          <w:rStyle w:val="Emphasis"/>
        </w:rPr>
        <w:t>Court</w:t>
      </w:r>
      <w:r w:rsidRPr="00D45397">
        <w:rPr>
          <w:rStyle w:val="StyleUnderline"/>
        </w:rPr>
        <w:t xml:space="preserve"> granting very few petitions for certiorari in patent cases, but it also was </w:t>
      </w:r>
      <w:r w:rsidRPr="0019340E">
        <w:rPr>
          <w:rStyle w:val="Emphasis"/>
        </w:rPr>
        <w:t>not seriously considering</w:t>
      </w:r>
      <w:r w:rsidRPr="00D45397">
        <w:rPr>
          <w:rStyle w:val="StyleUnderline"/>
        </w:rPr>
        <w:t xml:space="preserve"> granting many such </w:t>
      </w:r>
      <w:r w:rsidRPr="0019340E">
        <w:rPr>
          <w:rStyle w:val="Emphasis"/>
        </w:rPr>
        <w:t>petitions</w:t>
      </w:r>
      <w:r w:rsidRPr="00D45397">
        <w:rPr>
          <w:sz w:val="16"/>
          <w:szCs w:val="16"/>
        </w:rPr>
        <w:t>.in the issue.37 Patent cases are typically complex, and the PTO (a component of the government represented by the Solicitor General at the Court) has both great expertise in the patent system and a significant interest in assuring the system’s proper functioning.38 Thus, the absence of CVSGs prior to 1994 suggests that not only was the Court granting very few petitions for certiorari in patent cases, but it also was not seriously considering granting many such petitions.</w:t>
      </w:r>
    </w:p>
    <w:p w14:paraId="706C63C5" w14:textId="644858F6" w:rsidR="00F51CB1" w:rsidRDefault="00F51CB1" w:rsidP="00F51CB1">
      <w:pPr>
        <w:pStyle w:val="Heading4"/>
      </w:pPr>
      <w:r>
        <w:t>Near perfect alignment in patent cases now</w:t>
      </w:r>
    </w:p>
    <w:p w14:paraId="093C73B5" w14:textId="77777777" w:rsidR="00F51CB1" w:rsidRPr="000A0785" w:rsidRDefault="00F51CB1" w:rsidP="00F51CB1">
      <w:pPr>
        <w:rPr>
          <w:sz w:val="16"/>
        </w:rPr>
      </w:pPr>
      <w:r w:rsidRPr="000A0785">
        <w:rPr>
          <w:rStyle w:val="Style13ptBold"/>
        </w:rPr>
        <w:t>Samuelson 23</w:t>
      </w:r>
      <w:r w:rsidRPr="000A0785">
        <w:t xml:space="preserve"> </w:t>
      </w:r>
      <w:r w:rsidRPr="000A0785">
        <w:rPr>
          <w:sz w:val="16"/>
        </w:rPr>
        <w:t xml:space="preserve">[Pamela; Richard M. Sherman Distinguished Professor of Law, Co-Director of the Berkeley Center for Law &amp; Technology, and published widely in the areas of copyright, software protection and cyberlaw; 3/7/2023; "The Solicitor General's Mixed Record of Success in Supreme Court Copyright Cases"; University of California, Berkeley School of Law; </w:t>
      </w:r>
      <w:proofErr w:type="gramStart"/>
      <w:r w:rsidRPr="000A0785">
        <w:rPr>
          <w:sz w:val="16"/>
        </w:rPr>
        <w:t>https://papers.ssrn.com/sol3/papers.cfm?abstract_id=4381579 ;</w:t>
      </w:r>
      <w:proofErr w:type="gramEnd"/>
      <w:r w:rsidRPr="000A0785">
        <w:rPr>
          <w:sz w:val="16"/>
        </w:rPr>
        <w:t xml:space="preserve">] </w:t>
      </w:r>
      <w:proofErr w:type="spellStart"/>
      <w:r w:rsidRPr="000A0785">
        <w:rPr>
          <w:sz w:val="16"/>
        </w:rPr>
        <w:t>s.low</w:t>
      </w:r>
      <w:proofErr w:type="spellEnd"/>
    </w:p>
    <w:p w14:paraId="6F2F9309" w14:textId="77777777" w:rsidR="00F51CB1" w:rsidRPr="002660D5" w:rsidRDefault="00F51CB1" w:rsidP="00F51CB1">
      <w:pPr>
        <w:rPr>
          <w:sz w:val="16"/>
        </w:rPr>
      </w:pPr>
      <w:r w:rsidRPr="002660D5">
        <w:rPr>
          <w:sz w:val="16"/>
        </w:rPr>
        <w:t xml:space="preserve">As impressive as OSG’s overall rate of amicus success has been, the most recent empirical study of </w:t>
      </w:r>
      <w:r w:rsidRPr="002660D5">
        <w:rPr>
          <w:rStyle w:val="StyleUnderline"/>
        </w:rPr>
        <w:t>OSG’s</w:t>
      </w:r>
      <w:r w:rsidRPr="002660D5">
        <w:rPr>
          <w:sz w:val="16"/>
        </w:rPr>
        <w:t xml:space="preserve"> </w:t>
      </w:r>
      <w:r w:rsidRPr="002660D5">
        <w:rPr>
          <w:rStyle w:val="StyleUnderline"/>
        </w:rPr>
        <w:t>influence as amicus</w:t>
      </w:r>
      <w:r w:rsidRPr="002660D5">
        <w:rPr>
          <w:sz w:val="16"/>
        </w:rPr>
        <w:t xml:space="preserve"> in the Court’s </w:t>
      </w:r>
      <w:r w:rsidRPr="002660D5">
        <w:rPr>
          <w:rStyle w:val="StyleUnderline"/>
        </w:rPr>
        <w:t>patent cases reports a success rate of 92%.</w:t>
      </w:r>
      <w:r w:rsidRPr="002660D5">
        <w:rPr>
          <w:sz w:val="16"/>
        </w:rPr>
        <w:t xml:space="preserve">369 This is consistent with findings of an earlier study showing that </w:t>
      </w:r>
      <w:r w:rsidRPr="002660D5">
        <w:rPr>
          <w:rStyle w:val="StyleUnderline"/>
        </w:rPr>
        <w:t>over</w:t>
      </w:r>
      <w:r w:rsidRPr="002660D5">
        <w:rPr>
          <w:sz w:val="16"/>
        </w:rPr>
        <w:t xml:space="preserve"> a </w:t>
      </w:r>
      <w:r w:rsidRPr="002660D5">
        <w:rPr>
          <w:rStyle w:val="Emphasis"/>
        </w:rPr>
        <w:t>twenty-year</w:t>
      </w:r>
      <w:r w:rsidRPr="002660D5">
        <w:rPr>
          <w:sz w:val="16"/>
        </w:rPr>
        <w:t xml:space="preserve"> period, “</w:t>
      </w:r>
      <w:r w:rsidRPr="002660D5">
        <w:rPr>
          <w:rStyle w:val="Emphasis"/>
        </w:rPr>
        <w:t>every single</w:t>
      </w:r>
      <w:r w:rsidRPr="002660D5">
        <w:rPr>
          <w:sz w:val="16"/>
        </w:rPr>
        <w:t xml:space="preserve"> amicus </w:t>
      </w:r>
      <w:r w:rsidRPr="002660D5">
        <w:rPr>
          <w:rStyle w:val="StyleUnderline"/>
        </w:rPr>
        <w:t>brief authored by</w:t>
      </w:r>
      <w:r w:rsidRPr="002660D5">
        <w:rPr>
          <w:sz w:val="16"/>
        </w:rPr>
        <w:t xml:space="preserve"> </w:t>
      </w:r>
      <w:r w:rsidRPr="002660D5">
        <w:rPr>
          <w:rStyle w:val="StyleUnderline"/>
        </w:rPr>
        <w:t>the U</w:t>
      </w:r>
      <w:r w:rsidRPr="002660D5">
        <w:rPr>
          <w:sz w:val="16"/>
        </w:rPr>
        <w:t xml:space="preserve">nited </w:t>
      </w:r>
      <w:r w:rsidRPr="002660D5">
        <w:rPr>
          <w:rStyle w:val="StyleUnderline"/>
        </w:rPr>
        <w:t>S</w:t>
      </w:r>
      <w:r w:rsidRPr="002660D5">
        <w:rPr>
          <w:sz w:val="16"/>
        </w:rPr>
        <w:t xml:space="preserve">tates </w:t>
      </w:r>
      <w:r w:rsidRPr="002660D5">
        <w:rPr>
          <w:rStyle w:val="StyleUnderline"/>
        </w:rPr>
        <w:t>in</w:t>
      </w:r>
      <w:r w:rsidRPr="002660D5">
        <w:rPr>
          <w:sz w:val="16"/>
        </w:rPr>
        <w:t xml:space="preserve"> a Supreme Court </w:t>
      </w:r>
      <w:r w:rsidRPr="002660D5">
        <w:rPr>
          <w:rStyle w:val="StyleUnderline"/>
        </w:rPr>
        <w:t>patent case</w:t>
      </w:r>
      <w:r w:rsidRPr="002660D5">
        <w:rPr>
          <w:sz w:val="16"/>
        </w:rPr>
        <w:t xml:space="preserve"> </w:t>
      </w:r>
      <w:r w:rsidRPr="002660D5">
        <w:rPr>
          <w:rStyle w:val="StyleUnderline"/>
        </w:rPr>
        <w:t>except one predicted the</w:t>
      </w:r>
      <w:r w:rsidRPr="002660D5">
        <w:rPr>
          <w:sz w:val="16"/>
        </w:rPr>
        <w:t xml:space="preserve"> case </w:t>
      </w:r>
      <w:r w:rsidRPr="002660D5">
        <w:rPr>
          <w:rStyle w:val="StyleUnderline"/>
        </w:rPr>
        <w:t>outcome</w:t>
      </w:r>
      <w:r w:rsidRPr="002660D5">
        <w:rPr>
          <w:sz w:val="16"/>
        </w:rPr>
        <w:t>.”370 There was, moreover, an “</w:t>
      </w:r>
      <w:r w:rsidRPr="002660D5">
        <w:rPr>
          <w:rStyle w:val="Emphasis"/>
        </w:rPr>
        <w:t>impressive level</w:t>
      </w:r>
      <w:r w:rsidRPr="002660D5">
        <w:rPr>
          <w:rStyle w:val="StyleUnderline"/>
        </w:rPr>
        <w:t xml:space="preserve"> of </w:t>
      </w:r>
      <w:r w:rsidRPr="002660D5">
        <w:rPr>
          <w:rStyle w:val="Emphasis"/>
        </w:rPr>
        <w:t>agreement</w:t>
      </w:r>
      <w:r w:rsidRPr="002660D5">
        <w:rPr>
          <w:rStyle w:val="StyleUnderline"/>
        </w:rPr>
        <w:t>” and a “high level of accord</w:t>
      </w:r>
      <w:r w:rsidRPr="002660D5">
        <w:rPr>
          <w:sz w:val="16"/>
        </w:rPr>
        <w:t xml:space="preserve">” </w:t>
      </w:r>
      <w:r w:rsidRPr="002660D5">
        <w:rPr>
          <w:rStyle w:val="StyleUnderline"/>
        </w:rPr>
        <w:t>between</w:t>
      </w:r>
      <w:r w:rsidRPr="002660D5">
        <w:rPr>
          <w:sz w:val="16"/>
        </w:rPr>
        <w:t xml:space="preserve"> the </w:t>
      </w:r>
      <w:r w:rsidRPr="002660D5">
        <w:rPr>
          <w:rStyle w:val="StyleUnderline"/>
        </w:rPr>
        <w:t>Court and OSG in</w:t>
      </w:r>
      <w:r w:rsidRPr="002660D5">
        <w:rPr>
          <w:sz w:val="16"/>
        </w:rPr>
        <w:t xml:space="preserve"> “high-level </w:t>
      </w:r>
      <w:r w:rsidRPr="002660D5">
        <w:rPr>
          <w:rStyle w:val="StyleUnderline"/>
        </w:rPr>
        <w:t>patent matters</w:t>
      </w:r>
      <w:r w:rsidRPr="002660D5">
        <w:rPr>
          <w:sz w:val="16"/>
        </w:rPr>
        <w:t>.”371</w:t>
      </w:r>
    </w:p>
    <w:p w14:paraId="0F28A786" w14:textId="77777777" w:rsidR="00F51CB1" w:rsidRDefault="00F51CB1" w:rsidP="00F51CB1">
      <w:pPr>
        <w:rPr>
          <w:sz w:val="16"/>
          <w:szCs w:val="16"/>
        </w:rPr>
      </w:pPr>
    </w:p>
    <w:p w14:paraId="25AF7ED9" w14:textId="77777777" w:rsidR="00F51CB1" w:rsidRDefault="00F51CB1" w:rsidP="00F51CB1">
      <w:pPr>
        <w:pStyle w:val="Heading3"/>
      </w:pPr>
      <w:r>
        <w:t>2NC---Copyright</w:t>
      </w:r>
    </w:p>
    <w:p w14:paraId="58A20307" w14:textId="77777777" w:rsidR="00F51CB1" w:rsidRPr="00EF0892" w:rsidRDefault="00F51CB1" w:rsidP="00F51CB1">
      <w:pPr>
        <w:pStyle w:val="Heading4"/>
      </w:pPr>
      <w:r>
        <w:t xml:space="preserve">The Solicitor General would consult multiple agencies for copyright.  </w:t>
      </w:r>
    </w:p>
    <w:p w14:paraId="5A5B0639" w14:textId="77777777" w:rsidR="00F51CB1" w:rsidRPr="00EF0892" w:rsidRDefault="00F51CB1" w:rsidP="00F51CB1">
      <w:r w:rsidRPr="00EF0892">
        <w:rPr>
          <w:rStyle w:val="Style13ptBold"/>
        </w:rPr>
        <w:t>Samuelson ‘23</w:t>
      </w:r>
      <w:r>
        <w:t xml:space="preserve"> [Pamela; March 7; Richard M. Sherman Distinguished Professor of Law &amp; Information at University of California, Berkeley School of Law; SSRN, “The Solicitor General's Mixed Record of Success in Supreme Court Copyright Cases,” </w:t>
      </w:r>
      <w:r w:rsidRPr="00874C11">
        <w:t>https://papers.ssrn.com/sol3/papers.cfm?abstract_id=4381579</w:t>
      </w:r>
      <w:r>
        <w:t xml:space="preserve">] </w:t>
      </w:r>
      <w:proofErr w:type="spellStart"/>
      <w:r>
        <w:t>dedeepya</w:t>
      </w:r>
      <w:proofErr w:type="spellEnd"/>
    </w:p>
    <w:p w14:paraId="710A9B03" w14:textId="77777777" w:rsidR="00F51CB1" w:rsidRDefault="00F51CB1" w:rsidP="00F51CB1">
      <w:pPr>
        <w:rPr>
          <w:rStyle w:val="StyleUnderline"/>
        </w:rPr>
      </w:pPr>
      <w:r>
        <w:rPr>
          <w:sz w:val="16"/>
          <w:szCs w:val="16"/>
        </w:rPr>
        <w:t xml:space="preserve">To take a more institutional view of the role, the </w:t>
      </w:r>
      <w:r w:rsidRPr="008009BA">
        <w:rPr>
          <w:rStyle w:val="StyleUnderline"/>
        </w:rPr>
        <w:t xml:space="preserve">Solicitor General </w:t>
      </w:r>
      <w:r w:rsidRPr="001E6756">
        <w:rPr>
          <w:sz w:val="16"/>
          <w:szCs w:val="16"/>
        </w:rPr>
        <w:t>should consider</w:t>
      </w:r>
      <w:r w:rsidRPr="008009BA">
        <w:rPr>
          <w:rStyle w:val="StyleUnderline"/>
        </w:rPr>
        <w:t xml:space="preserve"> </w:t>
      </w:r>
      <w:r w:rsidRPr="008009BA">
        <w:rPr>
          <w:rStyle w:val="Emphasis"/>
        </w:rPr>
        <w:t>consult</w:t>
      </w:r>
      <w:r w:rsidRPr="001E6756">
        <w:rPr>
          <w:sz w:val="16"/>
          <w:szCs w:val="16"/>
        </w:rPr>
        <w:t xml:space="preserve">ing </w:t>
      </w:r>
      <w:r w:rsidRPr="001E6756">
        <w:rPr>
          <w:rStyle w:val="StyleUnderline"/>
        </w:rPr>
        <w:t>more broadly within the</w:t>
      </w:r>
      <w:r w:rsidRPr="008009BA">
        <w:rPr>
          <w:rStyle w:val="StyleUnderline"/>
        </w:rPr>
        <w:t xml:space="preserve"> government when </w:t>
      </w:r>
      <w:r w:rsidRPr="008009BA">
        <w:rPr>
          <w:rStyle w:val="Emphasis"/>
        </w:rPr>
        <w:t>copyright issues</w:t>
      </w:r>
      <w:r w:rsidRPr="008009BA">
        <w:rPr>
          <w:rStyle w:val="StyleUnderline"/>
        </w:rPr>
        <w:t xml:space="preserve"> are before the Court</w:t>
      </w:r>
      <w:r>
        <w:rPr>
          <w:sz w:val="16"/>
          <w:szCs w:val="16"/>
        </w:rPr>
        <w:t xml:space="preserve">. It is, of course, understandable that </w:t>
      </w:r>
      <w:r w:rsidRPr="008009BA">
        <w:rPr>
          <w:rStyle w:val="StyleUnderline"/>
        </w:rPr>
        <w:t xml:space="preserve">OSG lawyers would listen closely to and </w:t>
      </w:r>
      <w:r w:rsidRPr="008009BA">
        <w:rPr>
          <w:rStyle w:val="Emphasis"/>
        </w:rPr>
        <w:t>heed the views</w:t>
      </w:r>
      <w:r w:rsidRPr="008009BA">
        <w:rPr>
          <w:rStyle w:val="StyleUnderline"/>
        </w:rPr>
        <w:t xml:space="preserve"> expressed by lawyers from the </w:t>
      </w:r>
      <w:r w:rsidRPr="008009BA">
        <w:rPr>
          <w:rStyle w:val="Emphasis"/>
        </w:rPr>
        <w:t>Copyright Office</w:t>
      </w:r>
      <w:r w:rsidRPr="008009BA">
        <w:rPr>
          <w:rStyle w:val="StyleUnderline"/>
        </w:rPr>
        <w:t xml:space="preserve"> with deep </w:t>
      </w:r>
      <w:r w:rsidRPr="008009BA">
        <w:rPr>
          <w:rStyle w:val="Emphasis"/>
        </w:rPr>
        <w:t>expertise</w:t>
      </w:r>
      <w:r w:rsidRPr="008009BA">
        <w:rPr>
          <w:rStyle w:val="StyleUnderline"/>
        </w:rPr>
        <w:t xml:space="preserve"> in copyright law</w:t>
      </w:r>
      <w:r>
        <w:rPr>
          <w:sz w:val="16"/>
          <w:szCs w:val="16"/>
        </w:rPr>
        <w:t xml:space="preserve">. But perhaps OSG should consider giving less weight to those views, given that the </w:t>
      </w:r>
      <w:r w:rsidRPr="008009BA">
        <w:rPr>
          <w:rStyle w:val="StyleUnderline"/>
        </w:rPr>
        <w:t>Court has</w:t>
      </w:r>
      <w:r>
        <w:rPr>
          <w:sz w:val="16"/>
          <w:szCs w:val="16"/>
        </w:rPr>
        <w:t xml:space="preserve"> so </w:t>
      </w:r>
      <w:r w:rsidRPr="008009BA">
        <w:rPr>
          <w:rStyle w:val="StyleUnderline"/>
        </w:rPr>
        <w:t xml:space="preserve">often rejected them in </w:t>
      </w:r>
      <w:proofErr w:type="gramStart"/>
      <w:r w:rsidRPr="008009BA">
        <w:rPr>
          <w:rStyle w:val="StyleUnderline"/>
        </w:rPr>
        <w:t>the substantive</w:t>
      </w:r>
      <w:proofErr w:type="gramEnd"/>
      <w:r w:rsidRPr="008009BA">
        <w:rPr>
          <w:rStyle w:val="StyleUnderline"/>
        </w:rPr>
        <w:t xml:space="preserve"> interpretation cases</w:t>
      </w:r>
      <w:r>
        <w:rPr>
          <w:sz w:val="16"/>
          <w:szCs w:val="16"/>
        </w:rPr>
        <w:t xml:space="preserve">. </w:t>
      </w:r>
      <w:r w:rsidRPr="008009BA">
        <w:rPr>
          <w:rStyle w:val="StyleUnderline"/>
        </w:rPr>
        <w:t xml:space="preserve">Depending on the </w:t>
      </w:r>
      <w:r w:rsidRPr="008009BA">
        <w:rPr>
          <w:rStyle w:val="Emphasis"/>
        </w:rPr>
        <w:t>kind of case</w:t>
      </w:r>
      <w:r w:rsidRPr="008009BA">
        <w:rPr>
          <w:rStyle w:val="StyleUnderline"/>
        </w:rPr>
        <w:t xml:space="preserve"> before the Court,</w:t>
      </w:r>
      <w:r>
        <w:rPr>
          <w:sz w:val="16"/>
          <w:szCs w:val="16"/>
        </w:rPr>
        <w:t xml:space="preserve"> lawyers or </w:t>
      </w:r>
      <w:r w:rsidRPr="008009BA">
        <w:rPr>
          <w:rStyle w:val="StyleUnderline"/>
        </w:rPr>
        <w:t>officials</w:t>
      </w:r>
      <w:r>
        <w:rPr>
          <w:sz w:val="16"/>
          <w:szCs w:val="16"/>
        </w:rPr>
        <w:t xml:space="preserve"> </w:t>
      </w:r>
      <w:r w:rsidRPr="008009BA">
        <w:rPr>
          <w:rStyle w:val="StyleUnderline"/>
        </w:rPr>
        <w:t xml:space="preserve">from the </w:t>
      </w:r>
      <w:r w:rsidRPr="008009BA">
        <w:rPr>
          <w:rStyle w:val="Emphasis"/>
        </w:rPr>
        <w:t>Federal Trade Commission</w:t>
      </w:r>
      <w:r>
        <w:rPr>
          <w:sz w:val="16"/>
          <w:szCs w:val="16"/>
        </w:rPr>
        <w:t>, Federal Communications Commission</w:t>
      </w:r>
      <w:r w:rsidRPr="008009BA">
        <w:rPr>
          <w:rStyle w:val="StyleUnderline"/>
        </w:rPr>
        <w:t xml:space="preserve">, the </w:t>
      </w:r>
      <w:r w:rsidRPr="008009BA">
        <w:rPr>
          <w:rStyle w:val="Emphasis"/>
        </w:rPr>
        <w:t>Antitrust</w:t>
      </w:r>
      <w:r w:rsidRPr="008009BA">
        <w:rPr>
          <w:rStyle w:val="StyleUnderline"/>
        </w:rPr>
        <w:t xml:space="preserve"> Division, the Office of Science and Technology Policy</w:t>
      </w:r>
      <w:r>
        <w:rPr>
          <w:sz w:val="16"/>
          <w:szCs w:val="16"/>
        </w:rPr>
        <w:t xml:space="preserve">, the Council of Economic Advisors, the </w:t>
      </w:r>
      <w:r w:rsidRPr="008009BA">
        <w:rPr>
          <w:rStyle w:val="StyleUnderline"/>
        </w:rPr>
        <w:t xml:space="preserve">National Telecommunications and Information Administration, the </w:t>
      </w:r>
      <w:r w:rsidRPr="008009BA">
        <w:rPr>
          <w:rStyle w:val="Emphasis"/>
        </w:rPr>
        <w:t>National Institutes of Health</w:t>
      </w:r>
      <w:r w:rsidRPr="008009BA">
        <w:rPr>
          <w:rStyle w:val="StyleUnderline"/>
        </w:rPr>
        <w:t>, the Department of Education</w:t>
      </w:r>
      <w:r>
        <w:rPr>
          <w:sz w:val="16"/>
          <w:szCs w:val="16"/>
        </w:rPr>
        <w:t xml:space="preserve">, the Institute of Museum and Library Services, the Smithsonian museums, and the Librarian of Congress, </w:t>
      </w:r>
      <w:r w:rsidRPr="008009BA">
        <w:rPr>
          <w:rStyle w:val="Emphasis"/>
        </w:rPr>
        <w:t>among others</w:t>
      </w:r>
      <w:r w:rsidRPr="008009BA">
        <w:rPr>
          <w:rStyle w:val="StyleUnderline"/>
        </w:rPr>
        <w:t xml:space="preserve">, may have </w:t>
      </w:r>
      <w:r w:rsidRPr="008009BA">
        <w:rPr>
          <w:rStyle w:val="Emphasis"/>
        </w:rPr>
        <w:t>different perspectives</w:t>
      </w:r>
      <w:r w:rsidRPr="008009BA">
        <w:rPr>
          <w:rStyle w:val="StyleUnderline"/>
        </w:rPr>
        <w:t xml:space="preserve"> than the Copyright Office,</w:t>
      </w:r>
      <w:r>
        <w:rPr>
          <w:sz w:val="16"/>
          <w:szCs w:val="16"/>
        </w:rPr>
        <w:t xml:space="preserve"> the USPTO, USTR, and IPEC. While </w:t>
      </w:r>
      <w:r w:rsidRPr="008009BA">
        <w:rPr>
          <w:rStyle w:val="StyleUnderline"/>
        </w:rPr>
        <w:t xml:space="preserve">OSG </w:t>
      </w:r>
      <w:r w:rsidRPr="008009BA">
        <w:rPr>
          <w:rStyle w:val="Emphasis"/>
        </w:rPr>
        <w:t>routinely solicits</w:t>
      </w:r>
      <w:r w:rsidRPr="008009BA">
        <w:rPr>
          <w:rStyle w:val="StyleUnderline"/>
        </w:rPr>
        <w:t xml:space="preserve"> views from </w:t>
      </w:r>
      <w:r w:rsidRPr="008009BA">
        <w:rPr>
          <w:rStyle w:val="Emphasis"/>
        </w:rPr>
        <w:t>multiple agencies</w:t>
      </w:r>
      <w:r w:rsidRPr="008009BA">
        <w:rPr>
          <w:rStyle w:val="StyleUnderline"/>
        </w:rPr>
        <w:t xml:space="preserve">, </w:t>
      </w:r>
      <w:r>
        <w:rPr>
          <w:sz w:val="16"/>
          <w:szCs w:val="16"/>
        </w:rPr>
        <w:t xml:space="preserve">perhaps </w:t>
      </w:r>
      <w:r w:rsidRPr="008009BA">
        <w:rPr>
          <w:rStyle w:val="StyleUnderline"/>
        </w:rPr>
        <w:t xml:space="preserve">it should make more concerted efforts to understand how the Court’s resolution of </w:t>
      </w:r>
      <w:r w:rsidRPr="008009BA">
        <w:rPr>
          <w:rStyle w:val="Emphasis"/>
        </w:rPr>
        <w:t>copyright disputes</w:t>
      </w:r>
      <w:r w:rsidRPr="008009BA">
        <w:rPr>
          <w:rStyle w:val="StyleUnderline"/>
        </w:rPr>
        <w:t xml:space="preserve"> will affect the </w:t>
      </w:r>
      <w:r w:rsidRPr="008009BA">
        <w:rPr>
          <w:rStyle w:val="Emphasis"/>
        </w:rPr>
        <w:t>broader publics</w:t>
      </w:r>
      <w:r w:rsidRPr="008009BA">
        <w:rPr>
          <w:rStyle w:val="StyleUnderline"/>
        </w:rPr>
        <w:t xml:space="preserve"> served by various agencies and not just the </w:t>
      </w:r>
      <w:r w:rsidRPr="008009BA">
        <w:rPr>
          <w:rStyle w:val="Emphasis"/>
        </w:rPr>
        <w:t>views of IP agencies</w:t>
      </w:r>
      <w:r w:rsidRPr="008009BA">
        <w:rPr>
          <w:rStyle w:val="StyleUnderline"/>
        </w:rPr>
        <w:t>.</w:t>
      </w:r>
    </w:p>
    <w:p w14:paraId="3EE9A7EB" w14:textId="77777777" w:rsidR="00F51CB1" w:rsidRDefault="00F51CB1" w:rsidP="00F51CB1">
      <w:pPr>
        <w:pStyle w:val="Heading3"/>
      </w:pPr>
      <w:r>
        <w:t>2NC---Solvency---IP</w:t>
      </w:r>
    </w:p>
    <w:p w14:paraId="24DBB684" w14:textId="77777777" w:rsidR="00F51CB1" w:rsidRDefault="00F51CB1" w:rsidP="00F51CB1"/>
    <w:p w14:paraId="7F58FE1B" w14:textId="77777777" w:rsidR="00F51CB1" w:rsidRDefault="00F51CB1" w:rsidP="00F51CB1"/>
    <w:p w14:paraId="14193DC9" w14:textId="77777777" w:rsidR="00F51CB1" w:rsidRDefault="00F51CB1" w:rsidP="00F51CB1">
      <w:pPr>
        <w:pStyle w:val="Heading4"/>
      </w:pPr>
      <w:proofErr w:type="gramStart"/>
      <w:r>
        <w:t>Solves for</w:t>
      </w:r>
      <w:proofErr w:type="gramEnd"/>
      <w:r>
        <w:t xml:space="preserve"> congressional and political scrutiny. </w:t>
      </w:r>
    </w:p>
    <w:p w14:paraId="2763F1C2" w14:textId="77777777" w:rsidR="00F51CB1" w:rsidRPr="000A0785" w:rsidRDefault="00F51CB1" w:rsidP="00F51CB1">
      <w:pPr>
        <w:rPr>
          <w:sz w:val="16"/>
        </w:rPr>
      </w:pPr>
      <w:r w:rsidRPr="000A0785">
        <w:rPr>
          <w:rStyle w:val="Style13ptBold"/>
        </w:rPr>
        <w:t>Black and Owens 10</w:t>
      </w:r>
      <w:r w:rsidRPr="000A0785">
        <w:t xml:space="preserve"> </w:t>
      </w:r>
      <w:r w:rsidRPr="000A0785">
        <w:rPr>
          <w:sz w:val="16"/>
        </w:rPr>
        <w:t xml:space="preserve">[Ryan C.; Professor of Political Science at Michigan State University and a faculty affiliate with the MSU College of Law with research focusing on U.S. Supreme Court decision making; and Ryan J.; Professor of Political Science and Affiliate Faculty in University of Wisconsin Law School and Honorary Fellow in the Institute for Legal Studies; 3/11/2010; "Congressional Constraints and Tactical Supreme Court Maneuvers: Calling for the Views of the United States Solicitor General"; University of Wisconsin Madison Department of Political Science, Michigan State University Department of Political Science, https://papers.ssrn.com/sol3/papers.cfm?abstract_id=1568387 ;] </w:t>
      </w:r>
      <w:proofErr w:type="spellStart"/>
      <w:r w:rsidRPr="000A0785">
        <w:rPr>
          <w:sz w:val="16"/>
        </w:rPr>
        <w:t>s.low</w:t>
      </w:r>
      <w:proofErr w:type="spellEnd"/>
    </w:p>
    <w:p w14:paraId="403E599F" w14:textId="77777777" w:rsidR="00F51CB1" w:rsidRPr="00EC060B" w:rsidRDefault="00F51CB1" w:rsidP="00F51CB1">
      <w:pPr>
        <w:rPr>
          <w:sz w:val="16"/>
        </w:rPr>
      </w:pPr>
      <w:r w:rsidRPr="00EC060B">
        <w:rPr>
          <w:sz w:val="16"/>
        </w:rPr>
        <w:t xml:space="preserve">Do </w:t>
      </w:r>
      <w:r w:rsidRPr="00EC060B">
        <w:rPr>
          <w:rStyle w:val="StyleUnderline"/>
        </w:rPr>
        <w:t>justices</w:t>
      </w:r>
      <w:r w:rsidRPr="00EC060B">
        <w:rPr>
          <w:sz w:val="16"/>
        </w:rPr>
        <w:t xml:space="preserve"> likewise </w:t>
      </w:r>
      <w:r w:rsidRPr="00EC060B">
        <w:rPr>
          <w:rStyle w:val="StyleUnderline"/>
        </w:rPr>
        <w:t xml:space="preserve">employ strategic </w:t>
      </w:r>
      <w:r w:rsidRPr="00EC060B">
        <w:rPr>
          <w:rStyle w:val="Emphasis"/>
        </w:rPr>
        <w:t>tactical maneuvers</w:t>
      </w:r>
      <w:r w:rsidRPr="00EC060B">
        <w:rPr>
          <w:rStyle w:val="StyleUnderline"/>
        </w:rPr>
        <w:t xml:space="preserve"> to overcome </w:t>
      </w:r>
      <w:r w:rsidRPr="00EC060B">
        <w:rPr>
          <w:rStyle w:val="Emphasis"/>
        </w:rPr>
        <w:t>congressional constraints</w:t>
      </w:r>
      <w:r w:rsidRPr="00EC060B">
        <w:rPr>
          <w:sz w:val="16"/>
        </w:rPr>
        <w:t xml:space="preserve">? After all, Congress theoretically has </w:t>
      </w:r>
      <w:proofErr w:type="gramStart"/>
      <w:r w:rsidRPr="00EC060B">
        <w:rPr>
          <w:sz w:val="16"/>
        </w:rPr>
        <w:t>a number of</w:t>
      </w:r>
      <w:proofErr w:type="gramEnd"/>
      <w:r w:rsidRPr="00EC060B">
        <w:rPr>
          <w:sz w:val="16"/>
        </w:rPr>
        <w:t xml:space="preserve"> tools it can use to influence the Court, tools justices must consider when rendering decisions that might offend legislative sensibilities. Recent scholarship addressing the Court in a separation of powers context is decidedly mixed, however, with the weight of studies finding little to no evidence that justices modify their behavior due to potential SOP constraints (Segal 1997; Sala and Spriggs 2004; Spriggs and Hansford 2001). Still, there are theoretical reasons to believe that legislative preferences may influence </w:t>
      </w:r>
      <w:proofErr w:type="gramStart"/>
      <w:r w:rsidRPr="00EC060B">
        <w:rPr>
          <w:sz w:val="16"/>
        </w:rPr>
        <w:t>justices</w:t>
      </w:r>
      <w:proofErr w:type="gramEnd"/>
      <w:r w:rsidRPr="00EC060B">
        <w:rPr>
          <w:sz w:val="16"/>
        </w:rPr>
        <w:t>. Therefore, we must look beyond existing approaches.</w:t>
      </w:r>
    </w:p>
    <w:p w14:paraId="330100CE" w14:textId="77777777" w:rsidR="00F51CB1" w:rsidRPr="00EC060B" w:rsidRDefault="00F51CB1" w:rsidP="00F51CB1">
      <w:pPr>
        <w:rPr>
          <w:sz w:val="16"/>
        </w:rPr>
      </w:pPr>
      <w:r w:rsidRPr="00EC060B">
        <w:rPr>
          <w:sz w:val="16"/>
        </w:rPr>
        <w:t xml:space="preserve">The approach we take here is to examine whether majority coalition justices positioned ideologically between Congress and the president seek to ensure that they can rely on the president’s veto in an ensuing battle with Congress. </w:t>
      </w:r>
      <w:r w:rsidRPr="00EC060B">
        <w:rPr>
          <w:rStyle w:val="StyleUnderline"/>
        </w:rPr>
        <w:t xml:space="preserve">Justices can </w:t>
      </w:r>
      <w:r w:rsidRPr="00EC060B">
        <w:rPr>
          <w:rStyle w:val="Emphasis"/>
        </w:rPr>
        <w:t>compel</w:t>
      </w:r>
      <w:r w:rsidRPr="00EC060B">
        <w:rPr>
          <w:rStyle w:val="StyleUnderline"/>
        </w:rPr>
        <w:t xml:space="preserve"> the</w:t>
      </w:r>
      <w:r w:rsidRPr="00EC060B">
        <w:rPr>
          <w:sz w:val="16"/>
        </w:rPr>
        <w:t xml:space="preserve"> Solicitor General (</w:t>
      </w:r>
      <w:r w:rsidRPr="00EC060B">
        <w:rPr>
          <w:rStyle w:val="StyleUnderline"/>
        </w:rPr>
        <w:t>SG</w:t>
      </w:r>
      <w:r w:rsidRPr="00EC060B">
        <w:rPr>
          <w:sz w:val="16"/>
        </w:rPr>
        <w:t>)—the lawyer for the United States and an executive branch official—</w:t>
      </w:r>
      <w:r w:rsidRPr="00EC060B">
        <w:rPr>
          <w:rStyle w:val="StyleUnderline"/>
        </w:rPr>
        <w:t>to participate</w:t>
      </w:r>
      <w:r w:rsidRPr="00EC060B">
        <w:rPr>
          <w:sz w:val="16"/>
        </w:rPr>
        <w:t xml:space="preserve"> </w:t>
      </w:r>
      <w:r w:rsidRPr="00EC060B">
        <w:rPr>
          <w:rStyle w:val="StyleUnderline"/>
        </w:rPr>
        <w:t>in</w:t>
      </w:r>
      <w:r w:rsidRPr="00EC060B">
        <w:rPr>
          <w:sz w:val="16"/>
        </w:rPr>
        <w:t xml:space="preserve"> a </w:t>
      </w:r>
      <w:r w:rsidRPr="00EC060B">
        <w:rPr>
          <w:rStyle w:val="StyleUnderline"/>
        </w:rPr>
        <w:t>case in which</w:t>
      </w:r>
      <w:r w:rsidRPr="00EC060B">
        <w:rPr>
          <w:sz w:val="16"/>
        </w:rPr>
        <w:t xml:space="preserve"> she is </w:t>
      </w:r>
      <w:r w:rsidRPr="00EC060B">
        <w:rPr>
          <w:rStyle w:val="StyleUnderline"/>
        </w:rPr>
        <w:t>not already involved</w:t>
      </w:r>
      <w:r w:rsidRPr="00EC060B">
        <w:rPr>
          <w:sz w:val="16"/>
        </w:rPr>
        <w:t xml:space="preserve">. Our theory is that </w:t>
      </w:r>
      <w:r w:rsidRPr="00EC060B">
        <w:rPr>
          <w:rStyle w:val="StyleUnderline"/>
        </w:rPr>
        <w:t>justices will</w:t>
      </w:r>
      <w:r w:rsidRPr="00EC060B">
        <w:rPr>
          <w:sz w:val="16"/>
        </w:rPr>
        <w:t xml:space="preserve"> Call for the Views of the Solicitor General (</w:t>
      </w:r>
      <w:r w:rsidRPr="00EC060B">
        <w:rPr>
          <w:rStyle w:val="StyleUnderline"/>
        </w:rPr>
        <w:t>CVSG</w:t>
      </w:r>
      <w:r w:rsidRPr="00EC060B">
        <w:rPr>
          <w:sz w:val="16"/>
        </w:rPr>
        <w:t xml:space="preserve">) </w:t>
      </w:r>
      <w:r w:rsidRPr="00EC060B">
        <w:rPr>
          <w:rStyle w:val="StyleUnderline"/>
        </w:rPr>
        <w:t>to determine how willing</w:t>
      </w:r>
      <w:r w:rsidRPr="00EC060B">
        <w:rPr>
          <w:sz w:val="16"/>
        </w:rPr>
        <w:t xml:space="preserve"> the </w:t>
      </w:r>
      <w:r w:rsidRPr="00EC060B">
        <w:rPr>
          <w:rStyle w:val="StyleUnderline"/>
        </w:rPr>
        <w:t>president will be to battle</w:t>
      </w:r>
      <w:r w:rsidRPr="00EC060B">
        <w:rPr>
          <w:sz w:val="16"/>
        </w:rPr>
        <w:t xml:space="preserve"> Congress over the Court’s decision. </w:t>
      </w:r>
    </w:p>
    <w:p w14:paraId="4888A2B9" w14:textId="77777777" w:rsidR="00F51CB1" w:rsidRPr="00EC060B" w:rsidRDefault="00F51CB1" w:rsidP="00F51CB1">
      <w:pPr>
        <w:rPr>
          <w:sz w:val="16"/>
        </w:rPr>
      </w:pPr>
      <w:r w:rsidRPr="00EC060B">
        <w:rPr>
          <w:sz w:val="16"/>
        </w:rPr>
        <w:t xml:space="preserve">Our findings support our theory. </w:t>
      </w:r>
      <w:r w:rsidRPr="00EC060B">
        <w:rPr>
          <w:rStyle w:val="StyleUnderline"/>
        </w:rPr>
        <w:t>Justices</w:t>
      </w:r>
      <w:r w:rsidRPr="00EC060B">
        <w:rPr>
          <w:sz w:val="16"/>
        </w:rPr>
        <w:t xml:space="preserve">, of course, </w:t>
      </w:r>
      <w:r w:rsidRPr="00EC060B">
        <w:rPr>
          <w:rStyle w:val="StyleUnderline"/>
        </w:rPr>
        <w:t>call the SG to participate</w:t>
      </w:r>
      <w:r w:rsidRPr="00EC060B">
        <w:rPr>
          <w:sz w:val="16"/>
        </w:rPr>
        <w:t xml:space="preserve"> in cases for legal reasons, such as </w:t>
      </w:r>
      <w:r w:rsidRPr="00EC060B">
        <w:rPr>
          <w:rStyle w:val="StyleUnderline"/>
        </w:rPr>
        <w:t>to clear up legal uncertainty</w:t>
      </w:r>
      <w:r w:rsidRPr="00EC060B">
        <w:rPr>
          <w:sz w:val="16"/>
        </w:rPr>
        <w:t xml:space="preserve"> </w:t>
      </w:r>
      <w:r w:rsidRPr="00EC060B">
        <w:rPr>
          <w:rStyle w:val="StyleUnderline"/>
        </w:rPr>
        <w:t>and</w:t>
      </w:r>
      <w:r w:rsidRPr="00EC060B">
        <w:rPr>
          <w:sz w:val="16"/>
        </w:rPr>
        <w:t xml:space="preserve"> help ascertain the current state of law in the federal appellate courts—original </w:t>
      </w:r>
      <w:proofErr w:type="gramStart"/>
      <w:r w:rsidRPr="00EC060B">
        <w:rPr>
          <w:sz w:val="16"/>
        </w:rPr>
        <w:t>findings in their own right</w:t>
      </w:r>
      <w:proofErr w:type="gramEnd"/>
      <w:r w:rsidRPr="00EC060B">
        <w:rPr>
          <w:sz w:val="16"/>
        </w:rPr>
        <w:t xml:space="preserve">. Just as importantly, however, they </w:t>
      </w:r>
      <w:r w:rsidRPr="00EC060B">
        <w:rPr>
          <w:rStyle w:val="StyleUnderline"/>
        </w:rPr>
        <w:t>also</w:t>
      </w:r>
      <w:r w:rsidRPr="00EC060B">
        <w:rPr>
          <w:sz w:val="16"/>
        </w:rPr>
        <w:t xml:space="preserve"> </w:t>
      </w:r>
      <w:r w:rsidRPr="00EC060B">
        <w:rPr>
          <w:rStyle w:val="StyleUnderline"/>
        </w:rPr>
        <w:t>call</w:t>
      </w:r>
      <w:r w:rsidRPr="00EC060B">
        <w:rPr>
          <w:sz w:val="16"/>
        </w:rPr>
        <w:t xml:space="preserve"> the SG to participate </w:t>
      </w:r>
      <w:proofErr w:type="gramStart"/>
      <w:r w:rsidRPr="00EC060B">
        <w:rPr>
          <w:sz w:val="16"/>
        </w:rPr>
        <w:t xml:space="preserve">so as </w:t>
      </w:r>
      <w:r w:rsidRPr="00EC060B">
        <w:rPr>
          <w:rStyle w:val="StyleUnderline"/>
        </w:rPr>
        <w:t>to</w:t>
      </w:r>
      <w:proofErr w:type="gramEnd"/>
      <w:r w:rsidRPr="00EC060B">
        <w:rPr>
          <w:rStyle w:val="StyleUnderline"/>
        </w:rPr>
        <w:t xml:space="preserve"> gain information</w:t>
      </w:r>
      <w:r w:rsidRPr="00EC060B">
        <w:rPr>
          <w:sz w:val="16"/>
        </w:rPr>
        <w:t xml:space="preserve"> </w:t>
      </w:r>
      <w:r w:rsidRPr="00EC060B">
        <w:rPr>
          <w:rStyle w:val="StyleUnderline"/>
        </w:rPr>
        <w:t>that</w:t>
      </w:r>
      <w:r w:rsidRPr="00EC060B">
        <w:rPr>
          <w:sz w:val="16"/>
        </w:rPr>
        <w:t xml:space="preserve"> </w:t>
      </w:r>
      <w:r w:rsidRPr="00EC060B">
        <w:rPr>
          <w:rStyle w:val="StyleUnderline"/>
        </w:rPr>
        <w:t>will aid</w:t>
      </w:r>
      <w:r w:rsidRPr="00EC060B">
        <w:rPr>
          <w:sz w:val="16"/>
        </w:rPr>
        <w:t xml:space="preserve"> </w:t>
      </w:r>
      <w:r w:rsidRPr="00EC060B">
        <w:rPr>
          <w:rStyle w:val="StyleUnderline"/>
        </w:rPr>
        <w:t>them</w:t>
      </w:r>
      <w:r w:rsidRPr="00EC060B">
        <w:rPr>
          <w:sz w:val="16"/>
        </w:rPr>
        <w:t xml:space="preserve"> in determining whether the president will use his veto to </w:t>
      </w:r>
      <w:r w:rsidRPr="00EC060B">
        <w:rPr>
          <w:rStyle w:val="Emphasis"/>
        </w:rPr>
        <w:t>protect</w:t>
      </w:r>
      <w:r w:rsidRPr="00EC060B">
        <w:rPr>
          <w:sz w:val="16"/>
        </w:rPr>
        <w:t xml:space="preserve"> the Court’s </w:t>
      </w:r>
      <w:r w:rsidRPr="00EC060B">
        <w:rPr>
          <w:rStyle w:val="StyleUnderline"/>
        </w:rPr>
        <w:t>decision</w:t>
      </w:r>
      <w:r w:rsidRPr="00EC060B">
        <w:rPr>
          <w:sz w:val="16"/>
        </w:rPr>
        <w:t xml:space="preserve"> </w:t>
      </w:r>
      <w:r w:rsidRPr="00EC060B">
        <w:rPr>
          <w:rStyle w:val="StyleUnderline"/>
        </w:rPr>
        <w:t>against</w:t>
      </w:r>
      <w:r w:rsidRPr="00EC060B">
        <w:rPr>
          <w:sz w:val="16"/>
        </w:rPr>
        <w:t xml:space="preserve"> </w:t>
      </w:r>
      <w:r w:rsidRPr="00EC060B">
        <w:rPr>
          <w:rStyle w:val="StyleUnderline"/>
        </w:rPr>
        <w:t>attempts by Congress to override it.</w:t>
      </w:r>
      <w:r w:rsidRPr="00EC060B">
        <w:rPr>
          <w:sz w:val="16"/>
        </w:rPr>
        <w:t xml:space="preserve"> Justices are between 44% and 56% more likely to CVSG when they require the president’s veto to support their decision in the face of an expected congressional override. These results are consistent across a host of alternative models of legislative decision making as well as other various modeling specifications.</w:t>
      </w:r>
    </w:p>
    <w:p w14:paraId="3CD75C6A" w14:textId="77777777" w:rsidR="00F51CB1" w:rsidRPr="000A0785" w:rsidRDefault="00F51CB1" w:rsidP="00F51CB1"/>
    <w:p w14:paraId="0B73203C" w14:textId="4DF2B926" w:rsidR="00C01ADF" w:rsidRDefault="006666D8" w:rsidP="00C01ADF">
      <w:pPr>
        <w:pStyle w:val="Heading3"/>
      </w:pPr>
      <w:r>
        <w:t>2NC---</w:t>
      </w:r>
      <w:r w:rsidR="00C01ADF">
        <w:t>Solvency---AT: Certainty</w:t>
      </w:r>
    </w:p>
    <w:p w14:paraId="2BE4458A" w14:textId="77777777" w:rsidR="00C01ADF" w:rsidRDefault="00C01ADF" w:rsidP="00C01ADF"/>
    <w:p w14:paraId="33533E97" w14:textId="77777777" w:rsidR="00C01ADF" w:rsidRDefault="00C01ADF" w:rsidP="00C01ADF">
      <w:pPr>
        <w:pStyle w:val="Heading4"/>
      </w:pPr>
      <w:r>
        <w:t xml:space="preserve">CVSG solves uncertainty in IP law. </w:t>
      </w:r>
    </w:p>
    <w:p w14:paraId="1B94F921" w14:textId="77777777" w:rsidR="00C01ADF" w:rsidRPr="000A0785" w:rsidRDefault="00C01ADF" w:rsidP="00C01ADF">
      <w:pPr>
        <w:rPr>
          <w:sz w:val="16"/>
        </w:rPr>
      </w:pPr>
      <w:r w:rsidRPr="000A0785">
        <w:rPr>
          <w:rStyle w:val="Style13ptBold"/>
        </w:rPr>
        <w:t>Black and Owens 10</w:t>
      </w:r>
      <w:r w:rsidRPr="000A0785">
        <w:t xml:space="preserve"> </w:t>
      </w:r>
      <w:r w:rsidRPr="000A0785">
        <w:rPr>
          <w:sz w:val="16"/>
        </w:rPr>
        <w:t xml:space="preserve">[Ryan C.; Professor of Political Science at Michigan State University and a faculty affiliate with the MSU College of Law with research focusing on U.S. Supreme Court decision making; and Ryan J.; Professor of Political Science and Affiliate Faculty in University of Wisconsin Law School and Honorary Fellow in the Institute for Legal Studies; 3/11/2010; "Congressional Constraints and Tactical Supreme Court Maneuvers: Calling for the Views of the United States Solicitor General"; University of Wisconsin Madison Department of Political Science, Michigan State University Department of Political Science, https://papers.ssrn.com/sol3/papers.cfm?abstract_id=1568387 ;] </w:t>
      </w:r>
      <w:proofErr w:type="spellStart"/>
      <w:r w:rsidRPr="000A0785">
        <w:rPr>
          <w:sz w:val="16"/>
        </w:rPr>
        <w:t>s.low</w:t>
      </w:r>
      <w:proofErr w:type="spellEnd"/>
    </w:p>
    <w:p w14:paraId="3D262B66" w14:textId="77777777" w:rsidR="00C01ADF" w:rsidRPr="00EC060B" w:rsidRDefault="00C01ADF" w:rsidP="00C01ADF">
      <w:pPr>
        <w:rPr>
          <w:sz w:val="16"/>
        </w:rPr>
      </w:pPr>
      <w:r w:rsidRPr="00EC060B">
        <w:rPr>
          <w:sz w:val="16"/>
        </w:rPr>
        <w:t xml:space="preserve">We </w:t>
      </w:r>
      <w:proofErr w:type="gramStart"/>
      <w:r w:rsidRPr="00EC060B">
        <w:rPr>
          <w:sz w:val="16"/>
        </w:rPr>
        <w:t>control for</w:t>
      </w:r>
      <w:proofErr w:type="gramEnd"/>
      <w:r w:rsidRPr="00EC060B">
        <w:rPr>
          <w:sz w:val="16"/>
        </w:rPr>
        <w:t xml:space="preserve"> three additional SOP considerations. First, </w:t>
      </w:r>
      <w:r w:rsidRPr="00EC060B">
        <w:rPr>
          <w:rStyle w:val="StyleUnderline"/>
        </w:rPr>
        <w:t>justices</w:t>
      </w:r>
      <w:r w:rsidRPr="00EC060B">
        <w:rPr>
          <w:sz w:val="16"/>
        </w:rPr>
        <w:t xml:space="preserve"> may be </w:t>
      </w:r>
      <w:r w:rsidRPr="00EC060B">
        <w:rPr>
          <w:rStyle w:val="StyleUnderline"/>
        </w:rPr>
        <w:t>more likely to CVSG</w:t>
      </w:r>
      <w:r w:rsidRPr="00EC060B">
        <w:rPr>
          <w:sz w:val="16"/>
        </w:rPr>
        <w:t xml:space="preserve"> in </w:t>
      </w:r>
      <w:r w:rsidRPr="00EC060B">
        <w:rPr>
          <w:rStyle w:val="StyleUnderline"/>
        </w:rPr>
        <w:t>cases</w:t>
      </w:r>
      <w:r w:rsidRPr="00EC060B">
        <w:rPr>
          <w:sz w:val="16"/>
        </w:rPr>
        <w:t xml:space="preserve"> </w:t>
      </w:r>
      <w:r w:rsidRPr="00EC060B">
        <w:rPr>
          <w:rStyle w:val="StyleUnderline"/>
        </w:rPr>
        <w:t>that are highly salient</w:t>
      </w:r>
      <w:r w:rsidRPr="00EC060B">
        <w:rPr>
          <w:sz w:val="16"/>
        </w:rPr>
        <w:t>, as such cases are likely to attract more political attention. That is, Congress may be more primed to override such cases. Similarly, we control for presidential approval, as popular presidents may be more able to battle Congress. Finally, we control for presidential tenure, as justices may be in more need of information when dealing with new and unknown presidents.</w:t>
      </w:r>
    </w:p>
    <w:p w14:paraId="7C5BBBAC" w14:textId="77777777" w:rsidR="00C01ADF" w:rsidRPr="00EC060B" w:rsidRDefault="00C01ADF" w:rsidP="00C01ADF">
      <w:pPr>
        <w:rPr>
          <w:sz w:val="16"/>
        </w:rPr>
      </w:pPr>
      <w:r w:rsidRPr="00EC060B">
        <w:rPr>
          <w:sz w:val="16"/>
        </w:rPr>
        <w:t xml:space="preserve">Of course, while we have theoretical reason to believe justices CVSG as a tool to pursue their policy preferences in a broader political environment, </w:t>
      </w:r>
      <w:r w:rsidRPr="00EC060B">
        <w:rPr>
          <w:rStyle w:val="StyleUnderline"/>
        </w:rPr>
        <w:t>legal factors</w:t>
      </w:r>
      <w:r w:rsidRPr="00EC060B">
        <w:rPr>
          <w:sz w:val="16"/>
        </w:rPr>
        <w:t xml:space="preserve"> are also likely to </w:t>
      </w:r>
      <w:r w:rsidRPr="00EC060B">
        <w:rPr>
          <w:rStyle w:val="StyleUnderline"/>
        </w:rPr>
        <w:t>influence the decision to</w:t>
      </w:r>
      <w:r w:rsidRPr="00EC060B">
        <w:rPr>
          <w:sz w:val="16"/>
        </w:rPr>
        <w:t xml:space="preserve"> </w:t>
      </w:r>
      <w:r w:rsidRPr="00EC060B">
        <w:rPr>
          <w:rStyle w:val="StyleUnderline"/>
        </w:rPr>
        <w:t>CVSG</w:t>
      </w:r>
      <w:r w:rsidRPr="00EC060B">
        <w:rPr>
          <w:sz w:val="16"/>
        </w:rPr>
        <w:t xml:space="preserve">. We begin by examining legal uncertainty. We posit that the </w:t>
      </w:r>
      <w:r w:rsidRPr="00EC060B">
        <w:rPr>
          <w:rStyle w:val="StyleUnderline"/>
        </w:rPr>
        <w:t>SG’s information</w:t>
      </w:r>
      <w:r w:rsidRPr="00EC060B">
        <w:rPr>
          <w:sz w:val="16"/>
        </w:rPr>
        <w:t xml:space="preserve"> may be </w:t>
      </w:r>
      <w:r w:rsidRPr="00EC060B">
        <w:rPr>
          <w:rStyle w:val="StyleUnderline"/>
        </w:rPr>
        <w:t>more useful</w:t>
      </w:r>
      <w:r w:rsidRPr="00EC060B">
        <w:rPr>
          <w:sz w:val="16"/>
        </w:rPr>
        <w:t xml:space="preserve"> to a justice </w:t>
      </w:r>
      <w:r w:rsidRPr="00EC060B">
        <w:rPr>
          <w:rStyle w:val="StyleUnderline"/>
        </w:rPr>
        <w:t>when</w:t>
      </w:r>
      <w:r w:rsidRPr="00EC060B">
        <w:rPr>
          <w:sz w:val="16"/>
        </w:rPr>
        <w:t xml:space="preserve"> she is </w:t>
      </w:r>
      <w:r w:rsidRPr="00EC060B">
        <w:rPr>
          <w:rStyle w:val="StyleUnderline"/>
        </w:rPr>
        <w:t>less certain about</w:t>
      </w:r>
      <w:r w:rsidRPr="00EC060B">
        <w:rPr>
          <w:sz w:val="16"/>
        </w:rPr>
        <w:t xml:space="preserve"> whether </w:t>
      </w:r>
      <w:r w:rsidRPr="00EC060B">
        <w:rPr>
          <w:rStyle w:val="StyleUnderline"/>
        </w:rPr>
        <w:t>the likely merits outcome</w:t>
      </w:r>
      <w:r w:rsidRPr="00EC060B">
        <w:rPr>
          <w:sz w:val="16"/>
        </w:rPr>
        <w:t xml:space="preserve"> will be better for her than the status quo. That is, if a justice is perfectly indifferent about the policy outcome, any legal justification for granting or denying review may be dispositive. </w:t>
      </w:r>
      <w:r w:rsidRPr="00EC060B">
        <w:rPr>
          <w:rStyle w:val="StyleUnderline"/>
        </w:rPr>
        <w:t xml:space="preserve">Justices also may CVSG to </w:t>
      </w:r>
      <w:r w:rsidRPr="00EC060B">
        <w:rPr>
          <w:rStyle w:val="Emphasis"/>
        </w:rPr>
        <w:t>overcome uncertainty</w:t>
      </w:r>
      <w:r w:rsidRPr="00EC060B">
        <w:rPr>
          <w:sz w:val="16"/>
        </w:rPr>
        <w:t xml:space="preserve"> </w:t>
      </w:r>
      <w:r w:rsidRPr="00EC060B">
        <w:rPr>
          <w:rStyle w:val="StyleUnderline"/>
        </w:rPr>
        <w:t>caused</w:t>
      </w:r>
      <w:r w:rsidRPr="00EC060B">
        <w:rPr>
          <w:sz w:val="16"/>
        </w:rPr>
        <w:t xml:space="preserve"> </w:t>
      </w:r>
      <w:r w:rsidRPr="00EC060B">
        <w:rPr>
          <w:rStyle w:val="StyleUnderline"/>
        </w:rPr>
        <w:t>by</w:t>
      </w:r>
      <w:r w:rsidRPr="00EC060B">
        <w:rPr>
          <w:sz w:val="16"/>
        </w:rPr>
        <w:t xml:space="preserve"> their inexperience on the </w:t>
      </w:r>
      <w:r w:rsidRPr="00EC060B">
        <w:rPr>
          <w:rStyle w:val="StyleUnderline"/>
        </w:rPr>
        <w:t>Court.</w:t>
      </w:r>
      <w:r w:rsidRPr="00EC060B">
        <w:rPr>
          <w:sz w:val="16"/>
        </w:rPr>
        <w:t xml:space="preserve"> Some scholars have argued that new justices require time to perfect their strategic calculations (Hagle 1993). During this learning period, </w:t>
      </w:r>
      <w:r w:rsidRPr="00EC060B">
        <w:rPr>
          <w:rStyle w:val="StyleUnderline"/>
        </w:rPr>
        <w:t>justices</w:t>
      </w:r>
      <w:r w:rsidRPr="00EC060B">
        <w:rPr>
          <w:sz w:val="16"/>
        </w:rPr>
        <w:t xml:space="preserve"> may be more </w:t>
      </w:r>
      <w:r w:rsidRPr="00EC060B">
        <w:rPr>
          <w:rStyle w:val="StyleUnderline"/>
        </w:rPr>
        <w:t>likely</w:t>
      </w:r>
      <w:r w:rsidRPr="00EC060B">
        <w:rPr>
          <w:sz w:val="16"/>
        </w:rPr>
        <w:t xml:space="preserve"> </w:t>
      </w:r>
      <w:r w:rsidRPr="00EC060B">
        <w:rPr>
          <w:rStyle w:val="StyleUnderline"/>
        </w:rPr>
        <w:t xml:space="preserve">to CVSG to help them make </w:t>
      </w:r>
      <w:r w:rsidRPr="00EC060B">
        <w:rPr>
          <w:rStyle w:val="Emphasis"/>
        </w:rPr>
        <w:t>better calculations</w:t>
      </w:r>
      <w:r w:rsidRPr="00EC060B">
        <w:rPr>
          <w:sz w:val="16"/>
        </w:rPr>
        <w:t xml:space="preserve">. Finally, uncertainty can arise from the complexity of the case. Thompson and </w:t>
      </w:r>
      <w:proofErr w:type="spellStart"/>
      <w:r w:rsidRPr="00EC060B">
        <w:rPr>
          <w:sz w:val="16"/>
        </w:rPr>
        <w:t>Watchell</w:t>
      </w:r>
      <w:proofErr w:type="spellEnd"/>
      <w:r w:rsidRPr="00EC060B">
        <w:rPr>
          <w:sz w:val="16"/>
        </w:rPr>
        <w:t xml:space="preserve"> (2009), for example, find that the </w:t>
      </w:r>
      <w:r w:rsidRPr="00EC060B">
        <w:rPr>
          <w:rStyle w:val="StyleUnderline"/>
        </w:rPr>
        <w:t>Court CVSGs in cases dealing with</w:t>
      </w:r>
      <w:r w:rsidRPr="00EC060B">
        <w:rPr>
          <w:sz w:val="16"/>
        </w:rPr>
        <w:t xml:space="preserve"> </w:t>
      </w:r>
      <w:r w:rsidRPr="00EC060B">
        <w:rPr>
          <w:rStyle w:val="Emphasis"/>
        </w:rPr>
        <w:t>complex</w:t>
      </w:r>
      <w:r w:rsidRPr="00EC060B">
        <w:rPr>
          <w:rStyle w:val="StyleUnderline"/>
        </w:rPr>
        <w:t xml:space="preserve"> issues such as </w:t>
      </w:r>
      <w:r w:rsidRPr="00EC060B">
        <w:rPr>
          <w:rStyle w:val="Emphasis"/>
        </w:rPr>
        <w:t>intellectual property</w:t>
      </w:r>
      <w:r w:rsidRPr="00EC060B">
        <w:rPr>
          <w:sz w:val="16"/>
        </w:rPr>
        <w:t xml:space="preserve">. Accordingly, we </w:t>
      </w:r>
      <w:proofErr w:type="gramStart"/>
      <w:r w:rsidRPr="00EC060B">
        <w:rPr>
          <w:sz w:val="16"/>
        </w:rPr>
        <w:t>control for</w:t>
      </w:r>
      <w:proofErr w:type="gramEnd"/>
      <w:r w:rsidRPr="00EC060B">
        <w:rPr>
          <w:sz w:val="16"/>
        </w:rPr>
        <w:t xml:space="preserve"> all three versions of legal uncertainty.</w:t>
      </w:r>
    </w:p>
    <w:p w14:paraId="6667B337" w14:textId="77777777" w:rsidR="00C01ADF" w:rsidRPr="00C01ADF" w:rsidRDefault="00C01ADF" w:rsidP="00C01ADF"/>
    <w:p w14:paraId="5315888E" w14:textId="77777777" w:rsidR="00C01ADF" w:rsidRPr="00F31633" w:rsidRDefault="00C01ADF" w:rsidP="00C01ADF">
      <w:pPr>
        <w:pStyle w:val="Heading4"/>
      </w:pPr>
      <w:r>
        <w:rPr>
          <w:u w:val="single"/>
        </w:rPr>
        <w:t>Adding</w:t>
      </w:r>
      <w:r>
        <w:t xml:space="preserve"> executive input </w:t>
      </w:r>
      <w:r>
        <w:rPr>
          <w:u w:val="single"/>
        </w:rPr>
        <w:t>increases</w:t>
      </w:r>
      <w:r>
        <w:t xml:space="preserve"> certainty. </w:t>
      </w:r>
    </w:p>
    <w:p w14:paraId="7C2486B9" w14:textId="77777777" w:rsidR="00C01ADF" w:rsidRPr="0012283D" w:rsidRDefault="00C01ADF" w:rsidP="00C01ADF">
      <w:pPr>
        <w:rPr>
          <w:rStyle w:val="Style13ptBold"/>
        </w:rPr>
      </w:pPr>
      <w:r>
        <w:rPr>
          <w:rStyle w:val="Style13ptBold"/>
        </w:rPr>
        <w:t xml:space="preserve">Rogol ’21 </w:t>
      </w:r>
      <w:r w:rsidRPr="0012283D">
        <w:t>[Natalie and Matthew Montgomery; Spring 2021; Professor of Political Science at Rhode Island College, PhD in Political Science from Georgia State University; Professor of Political Science at Texas Christian University, PhD in Political Science from Georgia State University, BA in Political Science from Georgia Gwinnett College; Journal of Law and Courts, “Seeking Information: When the Court Wants More,” vol. 9]</w:t>
      </w:r>
    </w:p>
    <w:p w14:paraId="6F66088A" w14:textId="77777777" w:rsidR="00C01ADF" w:rsidRPr="00C01ADF" w:rsidRDefault="00C01ADF" w:rsidP="00C01ADF">
      <w:pPr>
        <w:rPr>
          <w:sz w:val="16"/>
        </w:rPr>
      </w:pPr>
      <w:r w:rsidRPr="00C01ADF">
        <w:rPr>
          <w:sz w:val="16"/>
        </w:rPr>
        <w:t xml:space="preserve">Research discussed in the sections above highlights two important reasons for why we theorize the </w:t>
      </w:r>
      <w:r w:rsidRPr="00C01ADF">
        <w:rPr>
          <w:rStyle w:val="StyleUnderline"/>
        </w:rPr>
        <w:t xml:space="preserve">Court should CVSG to </w:t>
      </w:r>
      <w:r w:rsidRPr="00C01ADF">
        <w:rPr>
          <w:rStyle w:val="Emphasis"/>
        </w:rPr>
        <w:t>gain more info</w:t>
      </w:r>
      <w:r w:rsidRPr="00C01ADF">
        <w:rPr>
          <w:sz w:val="16"/>
        </w:rPr>
        <w:t xml:space="preserve">rmation </w:t>
      </w:r>
      <w:r w:rsidRPr="00C01ADF">
        <w:rPr>
          <w:rStyle w:val="StyleUnderline"/>
        </w:rPr>
        <w:t>about executive preferences</w:t>
      </w:r>
      <w:r w:rsidRPr="00C01ADF">
        <w:rPr>
          <w:sz w:val="16"/>
        </w:rPr>
        <w:t xml:space="preserve">. First, </w:t>
      </w:r>
      <w:r w:rsidRPr="00C01ADF">
        <w:rPr>
          <w:rStyle w:val="StyleUnderline"/>
        </w:rPr>
        <w:t>justices pursue preferences, but</w:t>
      </w:r>
      <w:r w:rsidRPr="00C01ADF">
        <w:rPr>
          <w:sz w:val="16"/>
        </w:rPr>
        <w:t xml:space="preserve"> they do so </w:t>
      </w:r>
      <w:r w:rsidRPr="00C01ADF">
        <w:rPr>
          <w:rStyle w:val="StyleUnderline"/>
        </w:rPr>
        <w:t xml:space="preserve">in a </w:t>
      </w:r>
      <w:r w:rsidRPr="00C01ADF">
        <w:rPr>
          <w:rStyle w:val="Emphasis"/>
        </w:rPr>
        <w:t>strategic</w:t>
      </w:r>
      <w:r w:rsidRPr="00C01ADF">
        <w:rPr>
          <w:rStyle w:val="StyleUnderline"/>
        </w:rPr>
        <w:t xml:space="preserve"> manner. A means to </w:t>
      </w:r>
      <w:r w:rsidRPr="00C01ADF">
        <w:rPr>
          <w:rStyle w:val="Emphasis"/>
        </w:rPr>
        <w:t>establish policy</w:t>
      </w:r>
      <w:r w:rsidRPr="00C01ADF">
        <w:rPr>
          <w:rStyle w:val="StyleUnderline"/>
        </w:rPr>
        <w:t xml:space="preserve"> attainments is to ensure the </w:t>
      </w:r>
      <w:r w:rsidRPr="00C01ADF">
        <w:rPr>
          <w:rStyle w:val="Emphasis"/>
        </w:rPr>
        <w:t>implementer</w:t>
      </w:r>
      <w:r w:rsidRPr="00C01ADF">
        <w:rPr>
          <w:sz w:val="16"/>
        </w:rPr>
        <w:t xml:space="preserve"> of policy, </w:t>
      </w:r>
      <w:r w:rsidRPr="00C01ADF">
        <w:rPr>
          <w:rStyle w:val="StyleUnderline"/>
        </w:rPr>
        <w:t xml:space="preserve">the president, will </w:t>
      </w:r>
      <w:r w:rsidRPr="00C01ADF">
        <w:rPr>
          <w:rStyle w:val="Emphasis"/>
        </w:rPr>
        <w:t>enforce</w:t>
      </w:r>
      <w:r w:rsidRPr="00C01ADF">
        <w:rPr>
          <w:sz w:val="16"/>
        </w:rPr>
        <w:t xml:space="preserve"> the Court’s decision. </w:t>
      </w:r>
      <w:r w:rsidRPr="00C01ADF">
        <w:rPr>
          <w:rStyle w:val="Emphasis"/>
        </w:rPr>
        <w:t>Understanding</w:t>
      </w:r>
      <w:r w:rsidRPr="00C01ADF">
        <w:rPr>
          <w:rStyle w:val="StyleUnderline"/>
        </w:rPr>
        <w:t xml:space="preserve"> where the president stands allows the Court to make </w:t>
      </w:r>
      <w:r w:rsidRPr="00C01ADF">
        <w:rPr>
          <w:rStyle w:val="Emphasis"/>
        </w:rPr>
        <w:t>more calculated decisions</w:t>
      </w:r>
      <w:r w:rsidRPr="00C01ADF">
        <w:rPr>
          <w:rStyle w:val="StyleUnderline"/>
        </w:rPr>
        <w:t xml:space="preserve"> about where in the policy space its ruling </w:t>
      </w:r>
      <w:proofErr w:type="gramStart"/>
      <w:r w:rsidRPr="00C01ADF">
        <w:rPr>
          <w:rStyle w:val="StyleUnderline"/>
        </w:rPr>
        <w:t xml:space="preserve">can </w:t>
      </w:r>
      <w:r w:rsidRPr="00C01ADF">
        <w:rPr>
          <w:rStyle w:val="Emphasis"/>
        </w:rPr>
        <w:t>successfully land</w:t>
      </w:r>
      <w:proofErr w:type="gramEnd"/>
      <w:r w:rsidRPr="00C01ADF">
        <w:rPr>
          <w:rStyle w:val="StyleUnderline"/>
        </w:rPr>
        <w:t>. In</w:t>
      </w:r>
      <w:r w:rsidRPr="00C01ADF">
        <w:rPr>
          <w:sz w:val="16"/>
        </w:rPr>
        <w:t xml:space="preserve"> publicly </w:t>
      </w:r>
      <w:r w:rsidRPr="00C01ADF">
        <w:rPr>
          <w:rStyle w:val="Emphasis"/>
        </w:rPr>
        <w:t>charged</w:t>
      </w:r>
      <w:r w:rsidRPr="00C01ADF">
        <w:rPr>
          <w:rStyle w:val="StyleUnderline"/>
        </w:rPr>
        <w:t xml:space="preserve"> policy areas, the Court may</w:t>
      </w:r>
      <w:r w:rsidRPr="00C01ADF">
        <w:rPr>
          <w:sz w:val="16"/>
        </w:rPr>
        <w:t xml:space="preserve"> be </w:t>
      </w:r>
      <w:r w:rsidRPr="00C01ADF">
        <w:rPr>
          <w:rStyle w:val="Emphasis"/>
        </w:rPr>
        <w:t>seek</w:t>
      </w:r>
      <w:r w:rsidRPr="00C01ADF">
        <w:rPr>
          <w:sz w:val="16"/>
        </w:rPr>
        <w:t xml:space="preserve">ing </w:t>
      </w:r>
      <w:r w:rsidRPr="00C01ADF">
        <w:rPr>
          <w:rStyle w:val="StyleUnderline"/>
        </w:rPr>
        <w:t xml:space="preserve">a </w:t>
      </w:r>
      <w:r w:rsidRPr="00C01ADF">
        <w:rPr>
          <w:rStyle w:val="Emphasis"/>
        </w:rPr>
        <w:t>signal</w:t>
      </w:r>
      <w:r w:rsidRPr="00C01ADF">
        <w:rPr>
          <w:rStyle w:val="StyleUnderline"/>
        </w:rPr>
        <w:t xml:space="preserve"> of executive </w:t>
      </w:r>
      <w:r w:rsidRPr="00C01ADF">
        <w:rPr>
          <w:rStyle w:val="Emphasis"/>
        </w:rPr>
        <w:t>support</w:t>
      </w:r>
      <w:r w:rsidRPr="00C01ADF">
        <w:rPr>
          <w:sz w:val="16"/>
        </w:rPr>
        <w:t xml:space="preserve"> (such as in the Brown cases).2 Alternatively, the brief could cue the Court to outcomes that may bring potential sanctions. </w:t>
      </w:r>
      <w:r w:rsidRPr="00C01ADF">
        <w:rPr>
          <w:rStyle w:val="StyleUnderline"/>
        </w:rPr>
        <w:t>Because</w:t>
      </w:r>
      <w:r w:rsidRPr="00C01ADF">
        <w:rPr>
          <w:sz w:val="16"/>
        </w:rPr>
        <w:t xml:space="preserve"> the </w:t>
      </w:r>
      <w:r w:rsidRPr="00C01ADF">
        <w:rPr>
          <w:rStyle w:val="StyleUnderline"/>
        </w:rPr>
        <w:t>Court wishes to see</w:t>
      </w:r>
      <w:r w:rsidRPr="00C01ADF">
        <w:rPr>
          <w:sz w:val="16"/>
        </w:rPr>
        <w:t xml:space="preserve"> its </w:t>
      </w:r>
      <w:r w:rsidRPr="00C01ADF">
        <w:rPr>
          <w:rStyle w:val="StyleUnderline"/>
        </w:rPr>
        <w:t xml:space="preserve">policy </w:t>
      </w:r>
      <w:r w:rsidRPr="00C01ADF">
        <w:rPr>
          <w:rStyle w:val="Emphasis"/>
        </w:rPr>
        <w:t>implemented</w:t>
      </w:r>
      <w:r w:rsidRPr="00C01ADF">
        <w:rPr>
          <w:sz w:val="16"/>
        </w:rPr>
        <w:t>, and because the Court depends on institutional legitimacy, it wants to know of the possibility of threats to these goals.3</w:t>
      </w:r>
    </w:p>
    <w:p w14:paraId="38628B2C" w14:textId="77777777" w:rsidR="00C01ADF" w:rsidRDefault="00C01ADF" w:rsidP="00C01ADF">
      <w:pPr>
        <w:rPr>
          <w:sz w:val="16"/>
        </w:rPr>
      </w:pPr>
      <w:r w:rsidRPr="00C01ADF">
        <w:rPr>
          <w:sz w:val="16"/>
        </w:rPr>
        <w:t xml:space="preserve">Second, and more simply, </w:t>
      </w:r>
      <w:r w:rsidRPr="00C01ADF">
        <w:rPr>
          <w:rStyle w:val="StyleUnderline"/>
        </w:rPr>
        <w:t xml:space="preserve">the justices care about making </w:t>
      </w:r>
      <w:r w:rsidRPr="00C01ADF">
        <w:rPr>
          <w:rStyle w:val="Emphasis"/>
        </w:rPr>
        <w:t>good policy</w:t>
      </w:r>
      <w:r w:rsidRPr="00C01ADF">
        <w:rPr>
          <w:sz w:val="16"/>
        </w:rPr>
        <w:t xml:space="preserve">. Indeed, </w:t>
      </w:r>
      <w:proofErr w:type="spellStart"/>
      <w:r w:rsidRPr="00C01ADF">
        <w:rPr>
          <w:sz w:val="16"/>
        </w:rPr>
        <w:t>Hausegger</w:t>
      </w:r>
      <w:proofErr w:type="spellEnd"/>
      <w:r w:rsidRPr="00C01ADF">
        <w:rPr>
          <w:sz w:val="16"/>
        </w:rPr>
        <w:t xml:space="preserve"> and Baum (1999, 182) demonstrate that the Court will ask Congress to review the legal sphere surrounding decisions </w:t>
      </w:r>
      <w:proofErr w:type="gramStart"/>
      <w:r w:rsidRPr="00C01ADF">
        <w:rPr>
          <w:sz w:val="16"/>
        </w:rPr>
        <w:t>in order to</w:t>
      </w:r>
      <w:proofErr w:type="gramEnd"/>
      <w:r w:rsidRPr="00C01ADF">
        <w:rPr>
          <w:sz w:val="16"/>
        </w:rPr>
        <w:t xml:space="preserve"> create good policy “as they see it.” </w:t>
      </w:r>
      <w:r w:rsidRPr="00C01ADF">
        <w:rPr>
          <w:rStyle w:val="StyleUnderline"/>
        </w:rPr>
        <w:t xml:space="preserve">Since the </w:t>
      </w:r>
      <w:r w:rsidRPr="00C01ADF">
        <w:rPr>
          <w:rStyle w:val="Emphasis"/>
        </w:rPr>
        <w:t>exec</w:t>
      </w:r>
      <w:r w:rsidRPr="00C01ADF">
        <w:rPr>
          <w:rStyle w:val="StyleUnderline"/>
        </w:rPr>
        <w:t>utive</w:t>
      </w:r>
      <w:r w:rsidRPr="00C01ADF">
        <w:rPr>
          <w:sz w:val="16"/>
        </w:rPr>
        <w:t xml:space="preserve"> branch </w:t>
      </w:r>
      <w:r w:rsidRPr="00C01ADF">
        <w:rPr>
          <w:rStyle w:val="StyleUnderline"/>
        </w:rPr>
        <w:t xml:space="preserve">is responsible for </w:t>
      </w:r>
      <w:r w:rsidRPr="00C01ADF">
        <w:rPr>
          <w:rStyle w:val="Emphasis"/>
        </w:rPr>
        <w:t>implementation</w:t>
      </w:r>
      <w:r w:rsidRPr="00C01ADF">
        <w:rPr>
          <w:sz w:val="16"/>
        </w:rPr>
        <w:t xml:space="preserve"> of policy, </w:t>
      </w:r>
      <w:r w:rsidRPr="00C01ADF">
        <w:rPr>
          <w:rStyle w:val="StyleUnderline"/>
        </w:rPr>
        <w:t>the Court</w:t>
      </w:r>
      <w:r w:rsidRPr="00C01ADF">
        <w:rPr>
          <w:sz w:val="16"/>
        </w:rPr>
        <w:t xml:space="preserve"> may </w:t>
      </w:r>
      <w:r w:rsidRPr="00C01ADF">
        <w:rPr>
          <w:rStyle w:val="StyleUnderline"/>
        </w:rPr>
        <w:t xml:space="preserve">want to know about </w:t>
      </w:r>
      <w:r w:rsidRPr="00C01ADF">
        <w:rPr>
          <w:rStyle w:val="Emphasis"/>
        </w:rPr>
        <w:t>possible problems</w:t>
      </w:r>
      <w:r w:rsidRPr="00C01ADF">
        <w:rPr>
          <w:rStyle w:val="StyleUnderline"/>
        </w:rPr>
        <w:t xml:space="preserve"> of implementation. The</w:t>
      </w:r>
      <w:r w:rsidRPr="00C01ADF">
        <w:rPr>
          <w:sz w:val="16"/>
        </w:rPr>
        <w:t xml:space="preserve"> actors in the </w:t>
      </w:r>
      <w:r w:rsidRPr="00C01ADF">
        <w:rPr>
          <w:rStyle w:val="Emphasis"/>
        </w:rPr>
        <w:t>exec</w:t>
      </w:r>
      <w:r w:rsidRPr="00C01ADF">
        <w:rPr>
          <w:rStyle w:val="StyleUnderline"/>
        </w:rPr>
        <w:t>utive</w:t>
      </w:r>
      <w:r w:rsidRPr="00C01ADF">
        <w:rPr>
          <w:sz w:val="16"/>
        </w:rPr>
        <w:t xml:space="preserve"> branch </w:t>
      </w:r>
      <w:r w:rsidRPr="00C01ADF">
        <w:rPr>
          <w:rStyle w:val="StyleUnderline"/>
        </w:rPr>
        <w:t xml:space="preserve">have the </w:t>
      </w:r>
      <w:r w:rsidRPr="00C01ADF">
        <w:rPr>
          <w:rStyle w:val="Emphasis"/>
        </w:rPr>
        <w:t>(greater) requisite expertise</w:t>
      </w:r>
      <w:r w:rsidRPr="00C01ADF">
        <w:rPr>
          <w:rStyle w:val="StyleUnderline"/>
        </w:rPr>
        <w:t xml:space="preserve"> on implementation</w:t>
      </w:r>
      <w:r w:rsidRPr="00C01ADF">
        <w:rPr>
          <w:sz w:val="16"/>
        </w:rPr>
        <w:t xml:space="preserve">. Because we argue that the SOTU proxies the executive agenda, and this agenda often includes policy plans, an area receiving less attention may indicate one with less public information about the impacts of changing policy. Thus, in these areas, </w:t>
      </w:r>
      <w:r w:rsidRPr="00C01ADF">
        <w:rPr>
          <w:rStyle w:val="StyleUnderline"/>
        </w:rPr>
        <w:t xml:space="preserve">the Court may wish to CVSG to </w:t>
      </w:r>
      <w:r w:rsidRPr="00C01ADF">
        <w:rPr>
          <w:rStyle w:val="Emphasis"/>
        </w:rPr>
        <w:t>supplement</w:t>
      </w:r>
      <w:r w:rsidRPr="00C01ADF">
        <w:rPr>
          <w:rStyle w:val="StyleUnderline"/>
        </w:rPr>
        <w:t xml:space="preserve"> its </w:t>
      </w:r>
      <w:r w:rsidRPr="00C01ADF">
        <w:rPr>
          <w:rStyle w:val="Emphasis"/>
        </w:rPr>
        <w:t>info</w:t>
      </w:r>
      <w:r w:rsidRPr="00C01ADF">
        <w:rPr>
          <w:sz w:val="16"/>
        </w:rPr>
        <w:t>rmation.</w:t>
      </w:r>
    </w:p>
    <w:p w14:paraId="73B5D758" w14:textId="60771505" w:rsidR="006666D8" w:rsidRDefault="006666D8" w:rsidP="006666D8">
      <w:pPr>
        <w:pStyle w:val="Heading3"/>
      </w:pPr>
      <w:r>
        <w:t>2NC---</w:t>
      </w:r>
      <w:r>
        <w:t>Solvency---AT: Delay</w:t>
      </w:r>
    </w:p>
    <w:p w14:paraId="2213446E" w14:textId="77777777" w:rsidR="006666D8" w:rsidRPr="00163272" w:rsidRDefault="006666D8" w:rsidP="006666D8">
      <w:pPr>
        <w:pStyle w:val="Heading4"/>
      </w:pPr>
      <w:r w:rsidRPr="00163272">
        <w:t xml:space="preserve">It’s </w:t>
      </w:r>
      <w:r w:rsidRPr="00163272">
        <w:rPr>
          <w:u w:val="single"/>
        </w:rPr>
        <w:t>quick</w:t>
      </w:r>
      <w:r w:rsidRPr="00163272">
        <w:t>.</w:t>
      </w:r>
    </w:p>
    <w:p w14:paraId="5834F45F" w14:textId="77777777" w:rsidR="006666D8" w:rsidRPr="00163272" w:rsidRDefault="006666D8" w:rsidP="006666D8">
      <w:proofErr w:type="spellStart"/>
      <w:r w:rsidRPr="00163272">
        <w:rPr>
          <w:rStyle w:val="Style13ptBold"/>
        </w:rPr>
        <w:t>Pacelle</w:t>
      </w:r>
      <w:proofErr w:type="spellEnd"/>
      <w:r w:rsidRPr="00163272">
        <w:rPr>
          <w:rStyle w:val="Style13ptBold"/>
        </w:rPr>
        <w:t xml:space="preserve"> ’15 </w:t>
      </w:r>
      <w:r w:rsidRPr="00163272">
        <w:t>[Richard; 2015; Professor and Department Head in Political Science at the University of Tennessee, PhD in Political Science from Ohio State University, BA from the University of Connecticut; The Supreme Court in a Separation of Powers System: The Nation's Balance Wheel, p. 202]</w:t>
      </w:r>
    </w:p>
    <w:p w14:paraId="028FB423" w14:textId="77777777" w:rsidR="006666D8" w:rsidRPr="00EB53F3" w:rsidRDefault="006666D8" w:rsidP="006666D8">
      <w:pPr>
        <w:rPr>
          <w:sz w:val="16"/>
        </w:rPr>
      </w:pPr>
      <w:r w:rsidRPr="00163272">
        <w:rPr>
          <w:sz w:val="16"/>
        </w:rPr>
        <w:t xml:space="preserve">The bottom line, as the literature and in Table 6.1.1 in Appendix 6 show, is that the SG has the greatest success among litigants and great influence over Supreme Court decision making. </w:t>
      </w:r>
      <w:r w:rsidRPr="00163272">
        <w:rPr>
          <w:rStyle w:val="StyleUnderline"/>
        </w:rPr>
        <w:t xml:space="preserve">The SG and the Court provide an </w:t>
      </w:r>
      <w:r w:rsidRPr="00163272">
        <w:rPr>
          <w:rStyle w:val="Emphasis"/>
        </w:rPr>
        <w:t>unmatched</w:t>
      </w:r>
      <w:r w:rsidRPr="00163272">
        <w:rPr>
          <w:rStyle w:val="StyleUnderline"/>
        </w:rPr>
        <w:t xml:space="preserve"> example of </w:t>
      </w:r>
      <w:r w:rsidRPr="00163272">
        <w:rPr>
          <w:rStyle w:val="Emphasis"/>
        </w:rPr>
        <w:t>synchronicity</w:t>
      </w:r>
      <w:r w:rsidRPr="00163272">
        <w:rPr>
          <w:rStyle w:val="StyleUnderline"/>
        </w:rPr>
        <w:t xml:space="preserve"> over </w:t>
      </w:r>
      <w:proofErr w:type="gramStart"/>
      <w:r w:rsidRPr="00163272">
        <w:rPr>
          <w:rStyle w:val="StyleUnderline"/>
        </w:rPr>
        <w:t>a period of time</w:t>
      </w:r>
      <w:proofErr w:type="gramEnd"/>
      <w:r w:rsidRPr="00163272">
        <w:rPr>
          <w:rStyle w:val="StyleUnderline"/>
        </w:rPr>
        <w:t xml:space="preserve">. The signals that pass back and forth between the Court and the OSG are relayed </w:t>
      </w:r>
      <w:r w:rsidRPr="00163272">
        <w:rPr>
          <w:rStyle w:val="Emphasis"/>
          <w:szCs w:val="26"/>
        </w:rPr>
        <w:t>quickly</w:t>
      </w:r>
      <w:r w:rsidRPr="00163272">
        <w:rPr>
          <w:rStyle w:val="StyleUnderline"/>
          <w:sz w:val="24"/>
          <w:szCs w:val="26"/>
        </w:rPr>
        <w:t xml:space="preserve"> </w:t>
      </w:r>
      <w:r w:rsidRPr="00163272">
        <w:rPr>
          <w:rStyle w:val="StyleUnderline"/>
        </w:rPr>
        <w:t xml:space="preserve">and apparently </w:t>
      </w:r>
      <w:r w:rsidRPr="00163272">
        <w:rPr>
          <w:rStyle w:val="Emphasis"/>
          <w:szCs w:val="26"/>
        </w:rPr>
        <w:t>understood</w:t>
      </w:r>
      <w:r w:rsidRPr="00163272">
        <w:rPr>
          <w:szCs w:val="30"/>
        </w:rPr>
        <w:t xml:space="preserve"> </w:t>
      </w:r>
      <w:r w:rsidRPr="00163272">
        <w:rPr>
          <w:sz w:val="16"/>
        </w:rPr>
        <w:t xml:space="preserve">(Black and Owens 2012). </w:t>
      </w:r>
      <w:r w:rsidRPr="00163272">
        <w:rPr>
          <w:rStyle w:val="StyleUnderline"/>
        </w:rPr>
        <w:t>The SG expanded its amicus activities in the wake of</w:t>
      </w:r>
      <w:r w:rsidRPr="00163272">
        <w:rPr>
          <w:sz w:val="16"/>
        </w:rPr>
        <w:t xml:space="preserve"> the </w:t>
      </w:r>
      <w:r w:rsidRPr="00163272">
        <w:rPr>
          <w:rStyle w:val="StyleUnderline"/>
        </w:rPr>
        <w:t>Brown</w:t>
      </w:r>
      <w:r w:rsidRPr="00163272">
        <w:rPr>
          <w:sz w:val="16"/>
        </w:rPr>
        <w:t xml:space="preserve"> decision. In an information- poor or information- rich environment, the SG stands out as reliable and trustworthy. The Court needs information on the legal implications of a case. The SG can assist the justices in understanding the nature of the issues and available alternatives and in framing legal questions. Few clerks have mastered the issues before the Court. Indeed, many are only five years out of college. The solicitor general’s office has more resources and experience than the clerks. In particular, the deputies who specialize in particular issues frequently bring more expertise and knowledge to that area than most justices (</w:t>
      </w:r>
      <w:proofErr w:type="spellStart"/>
      <w:r w:rsidRPr="00163272">
        <w:rPr>
          <w:sz w:val="16"/>
        </w:rPr>
        <w:t>Pacelle</w:t>
      </w:r>
      <w:proofErr w:type="spellEnd"/>
      <w:r w:rsidRPr="00163272">
        <w:rPr>
          <w:sz w:val="16"/>
        </w:rPr>
        <w:t xml:space="preserve"> 2003).</w:t>
      </w:r>
    </w:p>
    <w:p w14:paraId="2D0113BE" w14:textId="77777777" w:rsidR="00F51CB1" w:rsidRPr="00C1694D" w:rsidRDefault="00F51CB1" w:rsidP="00F51CB1"/>
    <w:p w14:paraId="3A9723EE" w14:textId="1E0B92BF" w:rsidR="005966D9" w:rsidRDefault="005966D9" w:rsidP="005966D9">
      <w:pPr>
        <w:pStyle w:val="Heading2"/>
      </w:pPr>
      <w:r>
        <w:t>Competition</w:t>
      </w:r>
    </w:p>
    <w:p w14:paraId="7F456E8B" w14:textId="750B469D" w:rsidR="00294353" w:rsidRDefault="005966D9" w:rsidP="00294353">
      <w:pPr>
        <w:pStyle w:val="Heading3"/>
      </w:pPr>
      <w:r>
        <w:t>2NC---</w:t>
      </w:r>
      <w:r w:rsidR="00294353">
        <w:t>AT: Perm</w:t>
      </w:r>
      <w:r>
        <w:t>: Do Both</w:t>
      </w:r>
    </w:p>
    <w:p w14:paraId="25AECB3A" w14:textId="41093782" w:rsidR="00294353" w:rsidRDefault="00294353" w:rsidP="00294353">
      <w:pPr>
        <w:pStyle w:val="Heading4"/>
      </w:pPr>
      <w:r>
        <w:t xml:space="preserve">The perm </w:t>
      </w:r>
      <w:r w:rsidRPr="009266A2">
        <w:rPr>
          <w:u w:val="single"/>
        </w:rPr>
        <w:t>fails</w:t>
      </w:r>
      <w:r>
        <w:t xml:space="preserve">---OSG </w:t>
      </w:r>
      <w:r w:rsidRPr="00763BE4">
        <w:rPr>
          <w:u w:val="single"/>
        </w:rPr>
        <w:t>credibility</w:t>
      </w:r>
      <w:r>
        <w:t xml:space="preserve"> </w:t>
      </w:r>
      <w:r w:rsidRPr="00763BE4">
        <w:t>suffers</w:t>
      </w:r>
      <w:r>
        <w:t xml:space="preserve"> from passing the plan </w:t>
      </w:r>
      <w:r w:rsidRPr="00763BE4">
        <w:rPr>
          <w:u w:val="single"/>
        </w:rPr>
        <w:t>without prior approval</w:t>
      </w:r>
      <w:r>
        <w:t xml:space="preserve">. </w:t>
      </w:r>
    </w:p>
    <w:p w14:paraId="3DB725F2" w14:textId="77777777" w:rsidR="00294353" w:rsidRPr="006913E6" w:rsidRDefault="00294353" w:rsidP="00294353">
      <w:r w:rsidRPr="006913E6">
        <w:rPr>
          <w:rStyle w:val="Style13ptBold"/>
        </w:rPr>
        <w:t>Dreeben ‘21</w:t>
      </w:r>
      <w:r>
        <w:t xml:space="preserve"> [Michael R; January 15; received his J.D. degree from Duke University, previously served as Deputy Solicitor General, Distinguished Visitor from Government and previous adjunct professor at Georgetown University Law Center, Lecturer on Law at Harvard Law school; Yale Law Journal Forum, “Stare Decisis in the Office of the Solicitor General,” https://www.yalelawjournal.org/pdf/DreebenEssay_kdn1z8ge.pdf] </w:t>
      </w:r>
      <w:proofErr w:type="spellStart"/>
      <w:r>
        <w:t>dedeepya</w:t>
      </w:r>
      <w:proofErr w:type="spellEnd"/>
    </w:p>
    <w:p w14:paraId="36377F65" w14:textId="77777777" w:rsidR="00294353" w:rsidRPr="006913E6" w:rsidRDefault="00294353" w:rsidP="00294353">
      <w:pPr>
        <w:rPr>
          <w:rStyle w:val="Style13ptBold"/>
          <w:sz w:val="16"/>
        </w:rPr>
      </w:pPr>
      <w:r w:rsidRPr="00FF4F31">
        <w:rPr>
          <w:sz w:val="16"/>
        </w:rPr>
        <w:t xml:space="preserve">I. </w:t>
      </w:r>
      <w:r w:rsidRPr="006913E6">
        <w:rPr>
          <w:sz w:val="16"/>
        </w:rPr>
        <w:t>Positional Consistency in Solicitor General Litigating Positions</w:t>
      </w:r>
    </w:p>
    <w:p w14:paraId="0A1F0E4D" w14:textId="77777777" w:rsidR="00294353" w:rsidRPr="006913E6" w:rsidRDefault="00294353" w:rsidP="00294353">
      <w:pPr>
        <w:rPr>
          <w:rStyle w:val="StyleUnderline"/>
        </w:rPr>
      </w:pPr>
      <w:r w:rsidRPr="006913E6">
        <w:rPr>
          <w:rStyle w:val="StyleUnderline"/>
        </w:rPr>
        <w:t xml:space="preserve">Judicial </w:t>
      </w:r>
      <w:r w:rsidRPr="006913E6">
        <w:rPr>
          <w:rStyle w:val="Emphasis"/>
        </w:rPr>
        <w:t>stare decisis</w:t>
      </w:r>
      <w:r w:rsidRPr="006913E6">
        <w:rPr>
          <w:rStyle w:val="StyleUnderline"/>
        </w:rPr>
        <w:t xml:space="preserve"> is in a </w:t>
      </w:r>
      <w:r w:rsidRPr="006913E6">
        <w:rPr>
          <w:rStyle w:val="Emphasis"/>
        </w:rPr>
        <w:t>state of flux</w:t>
      </w:r>
      <w:r w:rsidRPr="006913E6">
        <w:rPr>
          <w:rStyle w:val="StyleUnderline"/>
        </w:rPr>
        <w:t xml:space="preserve"> in the Supreme Court</w:t>
      </w:r>
      <w:r w:rsidRPr="006913E6">
        <w:rPr>
          <w:sz w:val="16"/>
        </w:rPr>
        <w:t xml:space="preserve">. The </w:t>
      </w:r>
      <w:r w:rsidRPr="006913E6">
        <w:rPr>
          <w:rStyle w:val="StyleUnderline"/>
        </w:rPr>
        <w:t>doctrine</w:t>
      </w:r>
      <w:r w:rsidRPr="006913E6">
        <w:rPr>
          <w:sz w:val="16"/>
        </w:rPr>
        <w:t xml:space="preserve">, which </w:t>
      </w:r>
      <w:r w:rsidRPr="006913E6">
        <w:rPr>
          <w:rStyle w:val="StyleUnderline"/>
        </w:rPr>
        <w:t>states that the Court will stand by its precedents absent special circumstances, is anything but stable</w:t>
      </w:r>
      <w:r w:rsidRPr="006913E6">
        <w:rPr>
          <w:sz w:val="16"/>
        </w:rPr>
        <w:t xml:space="preserve">. To the contrary, the Justices have fragmented in their understanding of it. Justice Kagan has emphasized its centrality to the Court's role in case after case. 10Justice Kavanaugh has attempted to synthesize its basic elements into a new tripartite framework. 11Justice Gorsuch has found that it did not apply when a prior decision broke from earlier law and rested on the aberrant views of a single Justice. 12The Chief Justice has prominently embraced it, but simultaneously endorsed an escape hatch for precedent that itself departed from precedent. 13And Justice Thomas has virtually declared war on the doctrine, saying it should yield whenever the Court is sure that a prior decision is wrong. </w:t>
      </w:r>
      <w:r w:rsidRPr="006913E6">
        <w:rPr>
          <w:rStyle w:val="StyleUnderline"/>
        </w:rPr>
        <w:t xml:space="preserve">14For a doctrine that aims to </w:t>
      </w:r>
      <w:r w:rsidRPr="009266A2">
        <w:rPr>
          <w:rStyle w:val="Emphasis"/>
        </w:rPr>
        <w:t>promote stability</w:t>
      </w:r>
      <w:r w:rsidRPr="006913E6">
        <w:rPr>
          <w:sz w:val="16"/>
        </w:rPr>
        <w:t xml:space="preserve">, predictability, </w:t>
      </w:r>
      <w:r w:rsidRPr="006913E6">
        <w:rPr>
          <w:rStyle w:val="StyleUnderline"/>
        </w:rPr>
        <w:t xml:space="preserve">and societal confidence "that </w:t>
      </w:r>
      <w:r w:rsidRPr="009266A2">
        <w:rPr>
          <w:rStyle w:val="Emphasis"/>
        </w:rPr>
        <w:t>bedrock principles</w:t>
      </w:r>
      <w:r w:rsidRPr="006913E6">
        <w:rPr>
          <w:rStyle w:val="StyleUnderline"/>
        </w:rPr>
        <w:t xml:space="preserve"> are founded in the law rather than in the proclivities of individuals</w:t>
      </w:r>
      <w:r w:rsidRPr="006913E6">
        <w:rPr>
          <w:sz w:val="16"/>
        </w:rPr>
        <w:t xml:space="preserve">," 15the </w:t>
      </w:r>
      <w:r w:rsidRPr="006913E6">
        <w:rPr>
          <w:rStyle w:val="StyleUnderline"/>
        </w:rPr>
        <w:t xml:space="preserve">Court's </w:t>
      </w:r>
      <w:r w:rsidRPr="009266A2">
        <w:rPr>
          <w:rStyle w:val="Emphasis"/>
        </w:rPr>
        <w:t>inability</w:t>
      </w:r>
      <w:r w:rsidRPr="006913E6">
        <w:rPr>
          <w:rStyle w:val="StyleUnderline"/>
        </w:rPr>
        <w:t xml:space="preserve"> to agree on the basic operation and scope of </w:t>
      </w:r>
      <w:r w:rsidRPr="009266A2">
        <w:rPr>
          <w:rStyle w:val="Emphasis"/>
        </w:rPr>
        <w:t>stare decisis is striking</w:t>
      </w:r>
      <w:r w:rsidRPr="006913E6">
        <w:rPr>
          <w:rStyle w:val="StyleUnderline"/>
        </w:rPr>
        <w:t>.</w:t>
      </w:r>
    </w:p>
    <w:p w14:paraId="647453D2" w14:textId="77777777" w:rsidR="00294353" w:rsidRPr="006913E6" w:rsidRDefault="00294353" w:rsidP="00294353">
      <w:pPr>
        <w:rPr>
          <w:sz w:val="16"/>
        </w:rPr>
      </w:pPr>
      <w:r w:rsidRPr="006913E6">
        <w:rPr>
          <w:sz w:val="16"/>
        </w:rPr>
        <w:t xml:space="preserve">But the Court is not the only institution of government in which standing by precedent is a guiding principle. 16 While </w:t>
      </w:r>
      <w:r w:rsidRPr="006913E6">
        <w:rPr>
          <w:rStyle w:val="StyleUnderline"/>
        </w:rPr>
        <w:t>the doctrine of stare decisis</w:t>
      </w:r>
      <w:r w:rsidRPr="006913E6">
        <w:rPr>
          <w:sz w:val="16"/>
        </w:rPr>
        <w:t xml:space="preserve"> is purely a principle of judicial restraint, it </w:t>
      </w:r>
      <w:r w:rsidRPr="006913E6">
        <w:rPr>
          <w:rStyle w:val="StyleUnderline"/>
        </w:rPr>
        <w:t xml:space="preserve">exerts a </w:t>
      </w:r>
      <w:r w:rsidRPr="009266A2">
        <w:rPr>
          <w:rStyle w:val="Emphasis"/>
        </w:rPr>
        <w:t>direct influence</w:t>
      </w:r>
      <w:r w:rsidRPr="006913E6">
        <w:rPr>
          <w:rStyle w:val="StyleUnderline"/>
        </w:rPr>
        <w:t xml:space="preserve"> on </w:t>
      </w:r>
      <w:r w:rsidRPr="009266A2">
        <w:rPr>
          <w:rStyle w:val="Emphasis"/>
        </w:rPr>
        <w:t>OSG</w:t>
      </w:r>
      <w:r w:rsidRPr="006913E6">
        <w:rPr>
          <w:rStyle w:val="StyleUnderline"/>
        </w:rPr>
        <w:t xml:space="preserve">--the </w:t>
      </w:r>
      <w:r w:rsidRPr="009266A2">
        <w:rPr>
          <w:rStyle w:val="Emphasis"/>
        </w:rPr>
        <w:t>most frequent litigant</w:t>
      </w:r>
      <w:r w:rsidRPr="006913E6">
        <w:rPr>
          <w:rStyle w:val="StyleUnderline"/>
        </w:rPr>
        <w:t xml:space="preserve"> in the Supreme Court and an office that by tradition and design is highly attuned to the Court's</w:t>
      </w:r>
      <w:r w:rsidRPr="006913E6">
        <w:rPr>
          <w:sz w:val="16"/>
        </w:rPr>
        <w:t xml:space="preserve"> standards and </w:t>
      </w:r>
      <w:r w:rsidRPr="006913E6">
        <w:rPr>
          <w:rStyle w:val="StyleUnderline"/>
        </w:rPr>
        <w:t xml:space="preserve">practices. As the ultimate repeat litigant before the Court, OSG has an enormous </w:t>
      </w:r>
      <w:r w:rsidRPr="009266A2">
        <w:rPr>
          <w:rStyle w:val="Emphasis"/>
        </w:rPr>
        <w:t>interest in maintaining</w:t>
      </w:r>
      <w:r w:rsidRPr="006913E6">
        <w:rPr>
          <w:rStyle w:val="StyleUnderline"/>
        </w:rPr>
        <w:t xml:space="preserve"> its own </w:t>
      </w:r>
      <w:r w:rsidRPr="009266A2">
        <w:rPr>
          <w:rStyle w:val="Emphasis"/>
        </w:rPr>
        <w:t>credibility</w:t>
      </w:r>
      <w:r w:rsidRPr="006913E6">
        <w:rPr>
          <w:rStyle w:val="StyleUnderline"/>
        </w:rPr>
        <w:t xml:space="preserve"> in the Court's eyes. That credibility could be </w:t>
      </w:r>
      <w:r w:rsidRPr="009266A2">
        <w:rPr>
          <w:rStyle w:val="Emphasis"/>
        </w:rPr>
        <w:t>severely undermined</w:t>
      </w:r>
      <w:r w:rsidRPr="006913E6">
        <w:rPr>
          <w:rStyle w:val="StyleUnderline"/>
        </w:rPr>
        <w:t xml:space="preserve"> by asking the Court to </w:t>
      </w:r>
      <w:r w:rsidRPr="009266A2">
        <w:rPr>
          <w:rStyle w:val="Emphasis"/>
        </w:rPr>
        <w:t>alter its precedent</w:t>
      </w:r>
      <w:r w:rsidRPr="006913E6">
        <w:rPr>
          <w:rStyle w:val="StyleUnderline"/>
        </w:rPr>
        <w:t xml:space="preserve"> without meeting the Court's </w:t>
      </w:r>
      <w:r w:rsidRPr="009266A2">
        <w:rPr>
          <w:rStyle w:val="Emphasis"/>
        </w:rPr>
        <w:t>stare decisis standards.</w:t>
      </w:r>
      <w:r w:rsidRPr="006913E6">
        <w:rPr>
          <w:sz w:val="16"/>
        </w:rPr>
        <w:t xml:space="preserve"> And as representative of a client—the Government—that generally benefits from a stable legal framework, OSG has a compelling practical interest in reinforcing the value of precedent and the need for special justification to reverse it. Finally, </w:t>
      </w:r>
      <w:r w:rsidRPr="006913E6">
        <w:rPr>
          <w:rStyle w:val="StyleUnderline"/>
        </w:rPr>
        <w:t xml:space="preserve">as the government office that directly and </w:t>
      </w:r>
      <w:r w:rsidRPr="009266A2">
        <w:rPr>
          <w:rStyle w:val="Emphasis"/>
        </w:rPr>
        <w:t>regularly interacts</w:t>
      </w:r>
      <w:r w:rsidRPr="006913E6">
        <w:rPr>
          <w:rStyle w:val="StyleUnderline"/>
        </w:rPr>
        <w:t xml:space="preserve"> with the Justices</w:t>
      </w:r>
      <w:r w:rsidRPr="006913E6">
        <w:rPr>
          <w:sz w:val="16"/>
        </w:rPr>
        <w:t xml:space="preserve"> in face-to-face dialogue </w:t>
      </w:r>
      <w:r w:rsidRPr="006913E6">
        <w:rPr>
          <w:rStyle w:val="StyleUnderline"/>
        </w:rPr>
        <w:t>in oral argument—and</w:t>
      </w:r>
      <w:r w:rsidRPr="006913E6">
        <w:rPr>
          <w:sz w:val="16"/>
        </w:rPr>
        <w:t xml:space="preserve"> that often </w:t>
      </w:r>
      <w:r w:rsidRPr="006913E6">
        <w:rPr>
          <w:rStyle w:val="StyleUnderline"/>
        </w:rPr>
        <w:t xml:space="preserve">has the role of </w:t>
      </w:r>
      <w:r w:rsidRPr="006913E6">
        <w:rPr>
          <w:sz w:val="16"/>
        </w:rPr>
        <w:t xml:space="preserve">explaining and </w:t>
      </w:r>
      <w:r w:rsidRPr="009266A2">
        <w:rPr>
          <w:rStyle w:val="Emphasis"/>
        </w:rPr>
        <w:t>defending</w:t>
      </w:r>
      <w:r w:rsidRPr="006913E6">
        <w:rPr>
          <w:rStyle w:val="StyleUnderline"/>
        </w:rPr>
        <w:t xml:space="preserve"> unpopular Court decisions to skeptical and </w:t>
      </w:r>
      <w:r w:rsidRPr="009266A2">
        <w:rPr>
          <w:rStyle w:val="Emphasis"/>
        </w:rPr>
        <w:t>hostile governmental audiences</w:t>
      </w:r>
      <w:r w:rsidRPr="006913E6">
        <w:rPr>
          <w:rStyle w:val="StyleUnderline"/>
        </w:rPr>
        <w:t xml:space="preserve">--OSG has an almost </w:t>
      </w:r>
      <w:r w:rsidRPr="009266A2">
        <w:rPr>
          <w:rStyle w:val="Emphasis"/>
        </w:rPr>
        <w:t>personal stake</w:t>
      </w:r>
      <w:r w:rsidRPr="006913E6">
        <w:rPr>
          <w:rStyle w:val="StyleUnderline"/>
        </w:rPr>
        <w:t xml:space="preserve"> in standing by the Court's precedent and </w:t>
      </w:r>
      <w:r w:rsidRPr="009266A2">
        <w:rPr>
          <w:rStyle w:val="Emphasis"/>
        </w:rPr>
        <w:t>authority</w:t>
      </w:r>
      <w:r w:rsidRPr="006913E6">
        <w:rPr>
          <w:rStyle w:val="StyleUnderline"/>
        </w:rPr>
        <w:t>, as a sign of respect and even "</w:t>
      </w:r>
      <w:r w:rsidRPr="009266A2">
        <w:rPr>
          <w:rStyle w:val="Emphasis"/>
        </w:rPr>
        <w:t>loyalty to the Court</w:t>
      </w:r>
      <w:r w:rsidRPr="006913E6">
        <w:rPr>
          <w:rStyle w:val="StyleUnderline"/>
        </w:rPr>
        <w:t>." 17</w:t>
      </w:r>
    </w:p>
    <w:p w14:paraId="5DC093CD" w14:textId="77777777" w:rsidR="00294353" w:rsidRDefault="00294353" w:rsidP="00294353">
      <w:pPr>
        <w:rPr>
          <w:sz w:val="16"/>
        </w:rPr>
      </w:pPr>
      <w:r w:rsidRPr="006913E6">
        <w:rPr>
          <w:sz w:val="16"/>
        </w:rPr>
        <w:t xml:space="preserve">But </w:t>
      </w:r>
      <w:r w:rsidRPr="006913E6">
        <w:rPr>
          <w:rStyle w:val="StyleUnderline"/>
        </w:rPr>
        <w:t xml:space="preserve">what about </w:t>
      </w:r>
      <w:r w:rsidRPr="009266A2">
        <w:rPr>
          <w:rStyle w:val="Emphasis"/>
        </w:rPr>
        <w:t>stability</w:t>
      </w:r>
      <w:r w:rsidRPr="006913E6">
        <w:rPr>
          <w:rStyle w:val="StyleUnderline"/>
        </w:rPr>
        <w:t xml:space="preserve"> and consistency in </w:t>
      </w:r>
      <w:r w:rsidRPr="009266A2">
        <w:rPr>
          <w:rStyle w:val="Emphasis"/>
        </w:rPr>
        <w:t>OSG's own litigating positions</w:t>
      </w:r>
      <w:r w:rsidRPr="006913E6">
        <w:rPr>
          <w:rStyle w:val="StyleUnderline"/>
        </w:rPr>
        <w:t xml:space="preserve">? Law is </w:t>
      </w:r>
      <w:r w:rsidRPr="009266A2">
        <w:rPr>
          <w:rStyle w:val="Emphasis"/>
        </w:rPr>
        <w:t>not static</w:t>
      </w:r>
      <w:r w:rsidRPr="006913E6">
        <w:rPr>
          <w:rStyle w:val="StyleUnderline"/>
        </w:rPr>
        <w:t>--it is constantly buffeted by new</w:t>
      </w:r>
      <w:r w:rsidRPr="006913E6">
        <w:rPr>
          <w:sz w:val="16"/>
        </w:rPr>
        <w:t xml:space="preserve"> decisions, understandings, and </w:t>
      </w:r>
      <w:r w:rsidRPr="009266A2">
        <w:rPr>
          <w:rStyle w:val="Emphasis"/>
        </w:rPr>
        <w:t>interpretations</w:t>
      </w:r>
      <w:r w:rsidRPr="006913E6">
        <w:rPr>
          <w:rStyle w:val="StyleUnderline"/>
        </w:rPr>
        <w:t>.</w:t>
      </w:r>
      <w:r w:rsidRPr="006913E6">
        <w:rPr>
          <w:sz w:val="16"/>
        </w:rPr>
        <w:t xml:space="preserve"> Solicitors General change--certainly, with a change in administration and often in between--and the change in personnel may bring a change in jurisprudential commitments. And OSG may watch as a legal position it has approved is torn to shreds in the lower courts. OSG historically has shown a significant degree of openness to reversing a position that the Government took in the lower courts, even if OSG had previously approved the position. Lower-court litigation serves as a canary in the coal mine. If a position consistently loses in the courts of appeals, in my experience OSG will readily reconsider its approach when the issue reaches the Supreme Court. After all, the stakes are greater since the Court will issue a final, binding decision with nationwide application.</w:t>
      </w:r>
      <w:r>
        <w:rPr>
          <w:sz w:val="16"/>
        </w:rPr>
        <w:t xml:space="preserve"> </w:t>
      </w:r>
      <w:r w:rsidRPr="006913E6">
        <w:rPr>
          <w:sz w:val="16"/>
        </w:rPr>
        <w:t>18</w:t>
      </w:r>
    </w:p>
    <w:p w14:paraId="3FF30A9F" w14:textId="4CA0FC81" w:rsidR="00294353" w:rsidRDefault="00294353" w:rsidP="00294353">
      <w:pPr>
        <w:pStyle w:val="Heading4"/>
      </w:pPr>
      <w:r>
        <w:t xml:space="preserve">Perm </w:t>
      </w:r>
      <w:r w:rsidR="00393F4F">
        <w:t>kills prior</w:t>
      </w:r>
      <w:r w:rsidR="00E33C39">
        <w:t xml:space="preserve"> </w:t>
      </w:r>
      <w:r w:rsidRPr="00763BE4">
        <w:rPr>
          <w:u w:val="single"/>
        </w:rPr>
        <w:t>consultation</w:t>
      </w:r>
      <w:r>
        <w:t xml:space="preserve"> which </w:t>
      </w:r>
      <w:r w:rsidR="00393F4F">
        <w:t>decks</w:t>
      </w:r>
      <w:r>
        <w:t xml:space="preserve"> </w:t>
      </w:r>
      <w:r w:rsidRPr="00763BE4">
        <w:rPr>
          <w:u w:val="single"/>
        </w:rPr>
        <w:t>credibility</w:t>
      </w:r>
      <w:r>
        <w:t xml:space="preserve">. </w:t>
      </w:r>
    </w:p>
    <w:p w14:paraId="69EB45DC" w14:textId="77777777" w:rsidR="00294353" w:rsidRPr="009D5AAC" w:rsidRDefault="00294353" w:rsidP="00294353">
      <w:pPr>
        <w:rPr>
          <w:b/>
          <w:bCs/>
          <w:sz w:val="26"/>
        </w:rPr>
      </w:pPr>
      <w:r>
        <w:rPr>
          <w:rStyle w:val="Style13ptBold"/>
        </w:rPr>
        <w:t xml:space="preserve">Thompson &amp; </w:t>
      </w:r>
      <w:proofErr w:type="spellStart"/>
      <w:r>
        <w:rPr>
          <w:rStyle w:val="Style13ptBold"/>
        </w:rPr>
        <w:t>Wachtell</w:t>
      </w:r>
      <w:proofErr w:type="spellEnd"/>
      <w:r>
        <w:rPr>
          <w:rStyle w:val="Style13ptBold"/>
        </w:rPr>
        <w:t xml:space="preserve"> ‘09 </w:t>
      </w:r>
      <w:r w:rsidRPr="006E6E50">
        <w:t xml:space="preserve">[David and Melanie; </w:t>
      </w:r>
      <w:r>
        <w:t xml:space="preserve">April 14; SSRN, “An Empirical Analysis of Supreme Court Certiorari Petition Procedures: </w:t>
      </w:r>
      <w:r w:rsidRPr="006E6E50">
        <w:t>The Call for Response and The Call for the Views of the Solicitor General,”</w:t>
      </w:r>
      <w:r>
        <w:t xml:space="preserve"> </w:t>
      </w:r>
      <w:r w:rsidRPr="00863B68">
        <w:t>https://papers.ssrn.com/sol3/papers.cfm?abstract_id=1377522</w:t>
      </w:r>
      <w:r>
        <w:t xml:space="preserve">] </w:t>
      </w:r>
      <w:proofErr w:type="spellStart"/>
      <w:r>
        <w:t>dedeepya</w:t>
      </w:r>
      <w:proofErr w:type="spellEnd"/>
    </w:p>
    <w:p w14:paraId="01E3E96F" w14:textId="77777777" w:rsidR="00294353" w:rsidRPr="00863B68" w:rsidRDefault="00294353" w:rsidP="00294353">
      <w:pPr>
        <w:rPr>
          <w:rStyle w:val="StyleUnderline"/>
        </w:rPr>
      </w:pPr>
      <w:r w:rsidRPr="009D5AAC">
        <w:rPr>
          <w:sz w:val="16"/>
        </w:rPr>
        <w:t xml:space="preserve">Given the delay caused by the long turnaround time at the Office of the Solicitor General, </w:t>
      </w:r>
      <w:r w:rsidRPr="00863B68">
        <w:rPr>
          <w:rStyle w:val="StyleUnderline"/>
        </w:rPr>
        <w:t>there is the question of whether a deadline should be imposed by the Court.</w:t>
      </w:r>
      <w:r w:rsidRPr="009D5AAC">
        <w:rPr>
          <w:sz w:val="16"/>
        </w:rPr>
        <w:t xml:space="preserve"> While such an approach would provide greater predictability for parties and the Court, </w:t>
      </w:r>
      <w:r w:rsidRPr="00863B68">
        <w:rPr>
          <w:rStyle w:val="StyleUnderline"/>
        </w:rPr>
        <w:t>it is unlikely that the Court would take this step.</w:t>
      </w:r>
      <w:r w:rsidRPr="009D5AAC">
        <w:rPr>
          <w:sz w:val="16"/>
        </w:rPr>
        <w:t xml:space="preserve"> </w:t>
      </w:r>
      <w:r w:rsidRPr="00863B68">
        <w:rPr>
          <w:rStyle w:val="StyleUnderline"/>
        </w:rPr>
        <w:t>First</w:t>
      </w:r>
      <w:r w:rsidRPr="009D5AAC">
        <w:rPr>
          <w:sz w:val="16"/>
        </w:rPr>
        <w:t xml:space="preserve">, and perhaps dispositive for this question, </w:t>
      </w:r>
      <w:r w:rsidRPr="00863B68">
        <w:rPr>
          <w:rStyle w:val="StyleUnderline"/>
        </w:rPr>
        <w:t xml:space="preserve">the </w:t>
      </w:r>
      <w:r w:rsidRPr="002C22FA">
        <w:rPr>
          <w:rStyle w:val="Emphasis"/>
        </w:rPr>
        <w:t>SG</w:t>
      </w:r>
      <w:r w:rsidRPr="00863B68">
        <w:rPr>
          <w:rStyle w:val="StyleUnderline"/>
        </w:rPr>
        <w:t xml:space="preserve"> is not a party in these cases, but rather is </w:t>
      </w:r>
      <w:r w:rsidRPr="002C22FA">
        <w:rPr>
          <w:rStyle w:val="Emphasis"/>
        </w:rPr>
        <w:t>offering a service</w:t>
      </w:r>
      <w:r w:rsidRPr="00863B68">
        <w:rPr>
          <w:rStyle w:val="StyleUnderline"/>
        </w:rPr>
        <w:t xml:space="preserve"> of the executive branch </w:t>
      </w:r>
      <w:r w:rsidRPr="002C22FA">
        <w:rPr>
          <w:rStyle w:val="Emphasis"/>
        </w:rPr>
        <w:t>as a favor</w:t>
      </w:r>
      <w:r w:rsidRPr="00863B68">
        <w:rPr>
          <w:rStyle w:val="StyleUnderline"/>
        </w:rPr>
        <w:t xml:space="preserve"> to the Court.</w:t>
      </w:r>
      <w:r w:rsidRPr="009D5AAC">
        <w:rPr>
          <w:sz w:val="16"/>
        </w:rPr>
        <w:t xml:space="preserve"> Thus, </w:t>
      </w:r>
      <w:r w:rsidRPr="00863B68">
        <w:rPr>
          <w:rStyle w:val="StyleUnderline"/>
        </w:rPr>
        <w:t xml:space="preserve">it would be </w:t>
      </w:r>
      <w:r w:rsidRPr="002C22FA">
        <w:rPr>
          <w:rStyle w:val="Emphasis"/>
        </w:rPr>
        <w:t>politically insensitive</w:t>
      </w:r>
      <w:r w:rsidRPr="00863B68">
        <w:rPr>
          <w:rStyle w:val="StyleUnderline"/>
        </w:rPr>
        <w:t xml:space="preserve"> for the Court to require </w:t>
      </w:r>
      <w:proofErr w:type="gramStart"/>
      <w:r w:rsidRPr="00863B68">
        <w:rPr>
          <w:rStyle w:val="StyleUnderline"/>
        </w:rPr>
        <w:t>the SG</w:t>
      </w:r>
      <w:proofErr w:type="gramEnd"/>
      <w:r w:rsidRPr="00863B68">
        <w:rPr>
          <w:rStyle w:val="StyleUnderline"/>
        </w:rPr>
        <w:t xml:space="preserve"> to respond by a certain date</w:t>
      </w:r>
      <w:r w:rsidRPr="009D5AAC">
        <w:rPr>
          <w:sz w:val="16"/>
        </w:rPr>
        <w:t xml:space="preserve">. Second, </w:t>
      </w:r>
      <w:r w:rsidRPr="00863B68">
        <w:rPr>
          <w:rStyle w:val="StyleUnderline"/>
        </w:rPr>
        <w:t xml:space="preserve">any step by the Court to limit the amount of time available to the SG might be </w:t>
      </w:r>
      <w:r w:rsidRPr="002C22FA">
        <w:rPr>
          <w:rStyle w:val="Emphasis"/>
        </w:rPr>
        <w:t>perceived as a criticism</w:t>
      </w:r>
      <w:r w:rsidRPr="00863B68">
        <w:rPr>
          <w:rStyle w:val="StyleUnderline"/>
        </w:rPr>
        <w:t xml:space="preserve"> of the SG by the Court, potentially complicating the </w:t>
      </w:r>
      <w:r w:rsidRPr="002C22FA">
        <w:rPr>
          <w:rStyle w:val="Emphasis"/>
        </w:rPr>
        <w:t>relationship</w:t>
      </w:r>
      <w:r w:rsidRPr="00863B68">
        <w:rPr>
          <w:rStyle w:val="StyleUnderline"/>
        </w:rPr>
        <w:t xml:space="preserve"> between the </w:t>
      </w:r>
      <w:r w:rsidRPr="002C22FA">
        <w:rPr>
          <w:rStyle w:val="Emphasis"/>
        </w:rPr>
        <w:t>two institutions</w:t>
      </w:r>
      <w:r w:rsidRPr="00863B68">
        <w:rPr>
          <w:rStyle w:val="StyleUnderline"/>
        </w:rPr>
        <w:t xml:space="preserve">. </w:t>
      </w:r>
    </w:p>
    <w:p w14:paraId="1F7EF901" w14:textId="77777777" w:rsidR="00294353" w:rsidRPr="009D5AAC" w:rsidRDefault="00294353" w:rsidP="00294353">
      <w:pPr>
        <w:rPr>
          <w:sz w:val="16"/>
        </w:rPr>
      </w:pPr>
      <w:r w:rsidRPr="009D5AAC">
        <w:rPr>
          <w:sz w:val="16"/>
        </w:rPr>
        <w:t xml:space="preserve">Recently, </w:t>
      </w:r>
      <w:r w:rsidRPr="00863B68">
        <w:rPr>
          <w:rStyle w:val="StyleUnderline"/>
        </w:rPr>
        <w:t xml:space="preserve">Solicitor General Paul Clement himself </w:t>
      </w:r>
      <w:r w:rsidRPr="002C22FA">
        <w:rPr>
          <w:rStyle w:val="Emphasis"/>
        </w:rPr>
        <w:t>weighed in</w:t>
      </w:r>
      <w:r w:rsidRPr="00863B68">
        <w:rPr>
          <w:rStyle w:val="StyleUnderline"/>
        </w:rPr>
        <w:t xml:space="preserve"> on this issue</w:t>
      </w:r>
      <w:r w:rsidRPr="009D5AAC">
        <w:rPr>
          <w:sz w:val="16"/>
        </w:rPr>
        <w:t xml:space="preserve"> in response to a party’s application to require an invitation brief to be filed within thirty days of the Court’s request.239 His response further illuminates the process taken by the SG following a CVSG and makes the case for an allowance of greater time for the Office to respond. As Clement writes:</w:t>
      </w:r>
    </w:p>
    <w:p w14:paraId="688A372B" w14:textId="1E19BD4F" w:rsidR="00D46C68" w:rsidRDefault="00294353" w:rsidP="00294353">
      <w:pPr>
        <w:rPr>
          <w:sz w:val="16"/>
          <w:szCs w:val="16"/>
        </w:rPr>
      </w:pPr>
      <w:r w:rsidRPr="009D5AAC">
        <w:rPr>
          <w:sz w:val="16"/>
        </w:rPr>
        <w:t xml:space="preserve">By their nature, such </w:t>
      </w:r>
      <w:r w:rsidRPr="002C22FA">
        <w:rPr>
          <w:rStyle w:val="Emphasis"/>
        </w:rPr>
        <w:t>invitations</w:t>
      </w:r>
      <w:r w:rsidRPr="00863B68">
        <w:rPr>
          <w:rStyle w:val="StyleUnderline"/>
        </w:rPr>
        <w:t xml:space="preserve"> are extended in cases that present </w:t>
      </w:r>
      <w:r w:rsidRPr="002C22FA">
        <w:rPr>
          <w:rStyle w:val="Emphasis"/>
        </w:rPr>
        <w:t>difficult questions of law</w:t>
      </w:r>
      <w:r w:rsidRPr="00863B68">
        <w:rPr>
          <w:rStyle w:val="StyleUnderline"/>
        </w:rPr>
        <w:t xml:space="preserve"> in litigation</w:t>
      </w:r>
      <w:r w:rsidRPr="009D5AAC">
        <w:rPr>
          <w:sz w:val="16"/>
        </w:rPr>
        <w:t xml:space="preserve"> to which the United States is not a party and, most often, has not participated prior to the time the invitation is extended. </w:t>
      </w:r>
      <w:r w:rsidRPr="00863B68">
        <w:rPr>
          <w:rStyle w:val="StyleUnderline"/>
        </w:rPr>
        <w:t xml:space="preserve">Because the government generally does not have a </w:t>
      </w:r>
      <w:r w:rsidRPr="002C22FA">
        <w:rPr>
          <w:rStyle w:val="Emphasis"/>
        </w:rPr>
        <w:t>previously formulated position</w:t>
      </w:r>
      <w:r w:rsidRPr="00863B68">
        <w:rPr>
          <w:rStyle w:val="StyleUnderline"/>
        </w:rPr>
        <w:t xml:space="preserve"> on the question presented, doing so regularly involves </w:t>
      </w:r>
      <w:r w:rsidRPr="002C22FA">
        <w:rPr>
          <w:rStyle w:val="Emphasis"/>
        </w:rPr>
        <w:t>considerable consultation</w:t>
      </w:r>
      <w:r w:rsidRPr="00863B68">
        <w:rPr>
          <w:rStyle w:val="StyleUnderline"/>
        </w:rPr>
        <w:t xml:space="preserve"> with those both inside and outside the government</w:t>
      </w:r>
      <w:r w:rsidRPr="009D5AAC">
        <w:rPr>
          <w:sz w:val="16"/>
        </w:rPr>
        <w:t xml:space="preserve">. </w:t>
      </w:r>
      <w:r w:rsidRPr="00863B68">
        <w:rPr>
          <w:rStyle w:val="StyleUnderline"/>
        </w:rPr>
        <w:t>Representatives</w:t>
      </w:r>
      <w:r w:rsidRPr="009D5AAC">
        <w:rPr>
          <w:sz w:val="16"/>
        </w:rPr>
        <w:t xml:space="preserve"> of this office routinely </w:t>
      </w:r>
      <w:r w:rsidRPr="00863B68">
        <w:rPr>
          <w:rStyle w:val="StyleUnderline"/>
        </w:rPr>
        <w:t xml:space="preserve">arrange </w:t>
      </w:r>
      <w:r w:rsidRPr="002C22FA">
        <w:rPr>
          <w:rStyle w:val="Emphasis"/>
        </w:rPr>
        <w:t>meetings with counsel</w:t>
      </w:r>
      <w:r w:rsidRPr="00863B68">
        <w:rPr>
          <w:rStyle w:val="StyleUnderline"/>
        </w:rPr>
        <w:t xml:space="preserve"> for the parties to the case </w:t>
      </w:r>
      <w:r w:rsidRPr="002C22FA">
        <w:rPr>
          <w:rStyle w:val="Emphasis"/>
        </w:rPr>
        <w:t>before the Court,</w:t>
      </w:r>
      <w:r w:rsidRPr="009D5AAC">
        <w:rPr>
          <w:sz w:val="16"/>
        </w:rPr>
        <w:t xml:space="preserve"> including in some instances follow-up meetings, </w:t>
      </w:r>
      <w:proofErr w:type="gramStart"/>
      <w:r w:rsidRPr="009D5AAC">
        <w:rPr>
          <w:sz w:val="16"/>
        </w:rPr>
        <w:t>in order to</w:t>
      </w:r>
      <w:proofErr w:type="gramEnd"/>
      <w:r w:rsidRPr="009D5AAC">
        <w:rPr>
          <w:sz w:val="16"/>
        </w:rPr>
        <w:t xml:space="preserve"> better understand the legal issues, litigation history, and record. </w:t>
      </w:r>
      <w:r w:rsidRPr="00863B68">
        <w:rPr>
          <w:rStyle w:val="StyleUnderline"/>
        </w:rPr>
        <w:t xml:space="preserve">We also engage in </w:t>
      </w:r>
      <w:r w:rsidRPr="002C22FA">
        <w:rPr>
          <w:rStyle w:val="Emphasis"/>
        </w:rPr>
        <w:t>extensive consultation</w:t>
      </w:r>
      <w:r w:rsidRPr="00863B68">
        <w:rPr>
          <w:rStyle w:val="StyleUnderline"/>
        </w:rPr>
        <w:t xml:space="preserve"> with interested departments and agencies </w:t>
      </w:r>
      <w:r w:rsidRPr="002C22FA">
        <w:rPr>
          <w:sz w:val="16"/>
          <w:szCs w:val="16"/>
        </w:rPr>
        <w:t>within the government to ensure that we fully understand the implications of the questions presented on the broad array of government programs and interests.240</w:t>
      </w:r>
    </w:p>
    <w:p w14:paraId="33DFB543" w14:textId="77777777" w:rsidR="00D46C68" w:rsidRDefault="00D46C68" w:rsidP="00D46C68">
      <w:pPr>
        <w:pStyle w:val="Heading4"/>
      </w:pPr>
      <w:r>
        <w:t xml:space="preserve">the perm </w:t>
      </w:r>
      <w:r>
        <w:rPr>
          <w:u w:val="single"/>
        </w:rPr>
        <w:t>eliminates</w:t>
      </w:r>
      <w:r>
        <w:t xml:space="preserve"> the CVSG---it’s </w:t>
      </w:r>
      <w:r>
        <w:rPr>
          <w:u w:val="single"/>
        </w:rPr>
        <w:t>only</w:t>
      </w:r>
      <w:r>
        <w:t xml:space="preserve"> possible for </w:t>
      </w:r>
      <w:r>
        <w:rPr>
          <w:u w:val="single"/>
        </w:rPr>
        <w:t>pending</w:t>
      </w:r>
      <w:r>
        <w:t xml:space="preserve"> cases. </w:t>
      </w:r>
    </w:p>
    <w:p w14:paraId="28398CE7" w14:textId="77777777" w:rsidR="00D46C68" w:rsidRPr="00B51C70" w:rsidRDefault="00D46C68" w:rsidP="00D46C68">
      <w:r>
        <w:rPr>
          <w:rStyle w:val="Style13ptBold"/>
        </w:rPr>
        <w:t xml:space="preserve">Days ’96 </w:t>
      </w:r>
      <w:r w:rsidRPr="00B51C70">
        <w:t>[Drew; October 1995; Solicitor General of the United States, LLB From Yale Law School, BA from Hamilton College; Southern Methodist University Law Review, “The Solicitor General and the American Legal Ideal,” vol. 49]</w:t>
      </w:r>
    </w:p>
    <w:p w14:paraId="42DF5149" w14:textId="77777777" w:rsidR="00D46C68" w:rsidRPr="00B51C70" w:rsidRDefault="00D46C68" w:rsidP="00D46C68">
      <w:pPr>
        <w:rPr>
          <w:sz w:val="16"/>
        </w:rPr>
      </w:pPr>
      <w:r w:rsidRPr="00417CBA">
        <w:rPr>
          <w:sz w:val="16"/>
        </w:rPr>
        <w:t xml:space="preserve">Third, </w:t>
      </w:r>
      <w:r w:rsidRPr="00417CBA">
        <w:rPr>
          <w:rStyle w:val="StyleUnderline"/>
        </w:rPr>
        <w:t xml:space="preserve">the </w:t>
      </w:r>
      <w:r w:rsidRPr="00417CBA">
        <w:rPr>
          <w:rStyle w:val="Emphasis"/>
        </w:rPr>
        <w:t>S</w:t>
      </w:r>
      <w:r w:rsidRPr="00417CBA">
        <w:rPr>
          <w:sz w:val="16"/>
        </w:rPr>
        <w:t xml:space="preserve">olicitor </w:t>
      </w:r>
      <w:r w:rsidRPr="00417CBA">
        <w:rPr>
          <w:rStyle w:val="Emphasis"/>
        </w:rPr>
        <w:t>G</w:t>
      </w:r>
      <w:r w:rsidRPr="00417CBA">
        <w:rPr>
          <w:sz w:val="16"/>
        </w:rPr>
        <w:t xml:space="preserve">eneral </w:t>
      </w:r>
      <w:r w:rsidRPr="00417CBA">
        <w:rPr>
          <w:rStyle w:val="StyleUnderline"/>
        </w:rPr>
        <w:t xml:space="preserve">is often asked formally by the Supreme Court through a </w:t>
      </w:r>
      <w:r w:rsidRPr="00417CBA">
        <w:rPr>
          <w:rStyle w:val="Emphasis"/>
          <w:szCs w:val="26"/>
        </w:rPr>
        <w:t>process</w:t>
      </w:r>
      <w:r w:rsidRPr="00417CBA">
        <w:rPr>
          <w:rStyle w:val="StyleUnderline"/>
          <w:sz w:val="24"/>
          <w:szCs w:val="26"/>
        </w:rPr>
        <w:t xml:space="preserve"> </w:t>
      </w:r>
      <w:r w:rsidRPr="00417CBA">
        <w:rPr>
          <w:rStyle w:val="StyleUnderline"/>
        </w:rPr>
        <w:t>referred to</w:t>
      </w:r>
      <w:r w:rsidRPr="00417CBA">
        <w:rPr>
          <w:sz w:val="16"/>
        </w:rPr>
        <w:t xml:space="preserve"> in the relevant jargon </w:t>
      </w:r>
      <w:r w:rsidRPr="00417CBA">
        <w:rPr>
          <w:rStyle w:val="StyleUnderline"/>
        </w:rPr>
        <w:t>as "CVSG"</w:t>
      </w:r>
      <w:r w:rsidRPr="00417CBA">
        <w:rPr>
          <w:sz w:val="16"/>
        </w:rPr>
        <w:t xml:space="preserve"> (or "call for the views of the Solicitor General") </w:t>
      </w:r>
      <w:r w:rsidRPr="00417CBA">
        <w:rPr>
          <w:rStyle w:val="StyleUnderline"/>
        </w:rPr>
        <w:t>to express</w:t>
      </w:r>
      <w:r w:rsidRPr="00417CBA">
        <w:rPr>
          <w:sz w:val="16"/>
        </w:rPr>
        <w:t xml:space="preserve"> his </w:t>
      </w:r>
      <w:r w:rsidRPr="00417CBA">
        <w:rPr>
          <w:rStyle w:val="StyleUnderline"/>
        </w:rPr>
        <w:t xml:space="preserve">views on </w:t>
      </w:r>
      <w:r w:rsidRPr="00417CBA">
        <w:rPr>
          <w:rStyle w:val="Emphasis"/>
        </w:rPr>
        <w:t>whether</w:t>
      </w:r>
      <w:r w:rsidRPr="00417CBA">
        <w:rPr>
          <w:rStyle w:val="StyleUnderline"/>
        </w:rPr>
        <w:t xml:space="preserve"> a </w:t>
      </w:r>
      <w:r w:rsidRPr="00417CBA">
        <w:rPr>
          <w:rStyle w:val="Emphasis"/>
          <w:szCs w:val="26"/>
        </w:rPr>
        <w:t>pending</w:t>
      </w:r>
      <w:r w:rsidRPr="00417CBA">
        <w:rPr>
          <w:rStyle w:val="StyleUnderline"/>
          <w:sz w:val="24"/>
          <w:szCs w:val="26"/>
        </w:rPr>
        <w:t xml:space="preserve"> </w:t>
      </w:r>
      <w:r w:rsidRPr="00417CBA">
        <w:rPr>
          <w:rStyle w:val="StyleUnderline"/>
        </w:rPr>
        <w:t>petition for</w:t>
      </w:r>
      <w:r w:rsidRPr="00417CBA">
        <w:rPr>
          <w:sz w:val="16"/>
        </w:rPr>
        <w:t xml:space="preserve"> certiorari in </w:t>
      </w:r>
      <w:r w:rsidRPr="00417CBA">
        <w:rPr>
          <w:rStyle w:val="StyleUnderline"/>
        </w:rPr>
        <w:t>a</w:t>
      </w:r>
      <w:r w:rsidRPr="00417CBA">
        <w:rPr>
          <w:sz w:val="16"/>
        </w:rPr>
        <w:t xml:space="preserve"> non-government </w:t>
      </w:r>
      <w:r w:rsidRPr="00417CBA">
        <w:rPr>
          <w:rStyle w:val="StyleUnderline"/>
        </w:rPr>
        <w:t xml:space="preserve">case should be </w:t>
      </w:r>
      <w:r w:rsidRPr="00417CBA">
        <w:rPr>
          <w:rStyle w:val="Emphasis"/>
        </w:rPr>
        <w:t>granted</w:t>
      </w:r>
      <w:r w:rsidRPr="00417CBA">
        <w:rPr>
          <w:sz w:val="16"/>
        </w:rPr>
        <w:t>. In such instances, the Court is not seeking the advice of an advocate or a partisan, but rather of an officer of that court committed to providing his best judgment with respect to the matter at issue.</w:t>
      </w:r>
    </w:p>
    <w:p w14:paraId="6A66B095" w14:textId="52A7CBD8" w:rsidR="00D46C68" w:rsidRDefault="00D46C68" w:rsidP="00D46C68">
      <w:pPr>
        <w:pStyle w:val="Heading4"/>
      </w:pPr>
      <w:proofErr w:type="gramStart"/>
      <w:r>
        <w:t>the</w:t>
      </w:r>
      <w:proofErr w:type="gramEnd"/>
      <w:r>
        <w:t xml:space="preserve"> Court </w:t>
      </w:r>
      <w:r>
        <w:rPr>
          <w:u w:val="single"/>
        </w:rPr>
        <w:t>solicits</w:t>
      </w:r>
      <w:r>
        <w:t xml:space="preserve"> and </w:t>
      </w:r>
      <w:r>
        <w:rPr>
          <w:u w:val="single"/>
        </w:rPr>
        <w:t>genuinely considers</w:t>
      </w:r>
      <w:r>
        <w:t xml:space="preserve"> the views of the SG </w:t>
      </w:r>
      <w:r>
        <w:rPr>
          <w:u w:val="single"/>
        </w:rPr>
        <w:t>before</w:t>
      </w:r>
      <w:r>
        <w:t xml:space="preserve"> moving ahead with cert. It must be </w:t>
      </w:r>
      <w:r>
        <w:rPr>
          <w:u w:val="single"/>
        </w:rPr>
        <w:t>prior</w:t>
      </w:r>
      <w:r>
        <w:t xml:space="preserve"> AND </w:t>
      </w:r>
      <w:r>
        <w:rPr>
          <w:u w:val="single"/>
        </w:rPr>
        <w:t>open to reversal</w:t>
      </w:r>
      <w:r>
        <w:t xml:space="preserve"> to show </w:t>
      </w:r>
      <w:r>
        <w:rPr>
          <w:u w:val="single"/>
        </w:rPr>
        <w:t>reliance</w:t>
      </w:r>
      <w:r>
        <w:t xml:space="preserve"> of their expertise---</w:t>
      </w:r>
    </w:p>
    <w:p w14:paraId="6D3437FB" w14:textId="77777777" w:rsidR="00B16DD1" w:rsidRPr="00D30225" w:rsidRDefault="00B16DD1" w:rsidP="00B16DD1">
      <w:r w:rsidRPr="00D30225">
        <w:rPr>
          <w:rStyle w:val="Style13ptBold"/>
        </w:rPr>
        <w:t>Lepore 10</w:t>
      </w:r>
      <w:r w:rsidRPr="00D30225">
        <w:t xml:space="preserve"> </w:t>
      </w:r>
      <w:r w:rsidRPr="00D30225">
        <w:rPr>
          <w:sz w:val="16"/>
        </w:rPr>
        <w:t xml:space="preserve">[Stefanie; Assistant General Counsel at EQT Corporation, Professor of Law at Duquesne University (former) JD from the George Washington University School of Law; December 2010; "The Development of the Supreme Court Practice of Calling for the Views of the Solicitor General"; Journal of Supreme Court History; </w:t>
      </w:r>
      <w:proofErr w:type="gramStart"/>
      <w:r w:rsidRPr="00D30225">
        <w:rPr>
          <w:sz w:val="16"/>
        </w:rPr>
        <w:t xml:space="preserve">https://ssrn.com/abstract=1496643 </w:t>
      </w:r>
      <w:r>
        <w:rPr>
          <w:sz w:val="16"/>
        </w:rPr>
        <w:t>;</w:t>
      </w:r>
      <w:proofErr w:type="gramEnd"/>
      <w:r>
        <w:rPr>
          <w:sz w:val="16"/>
        </w:rPr>
        <w:t xml:space="preserve">] </w:t>
      </w:r>
      <w:proofErr w:type="spellStart"/>
      <w:r>
        <w:rPr>
          <w:sz w:val="16"/>
        </w:rPr>
        <w:t>s.low</w:t>
      </w:r>
      <w:proofErr w:type="spellEnd"/>
    </w:p>
    <w:p w14:paraId="00913C3E" w14:textId="77777777" w:rsidR="00D46C68" w:rsidRPr="00D46C68" w:rsidRDefault="00D46C68" w:rsidP="00D46C68">
      <w:pPr>
        <w:rPr>
          <w:sz w:val="16"/>
          <w:szCs w:val="20"/>
        </w:rPr>
      </w:pPr>
      <w:r w:rsidRPr="00A57CC3">
        <w:rPr>
          <w:sz w:val="16"/>
          <w:szCs w:val="20"/>
        </w:rPr>
        <w:t xml:space="preserve">When a petition for certiorari is on the discuss list at a weekly conference and therefore ready for the Justices' ultimate decision, the Justices have several voting options.32 Most obviously, they can vote to grant in full or deny in full certiorari.33 However, they have several options that fall between these two extremes. For instance, </w:t>
      </w:r>
      <w:r w:rsidRPr="00A57CC3">
        <w:rPr>
          <w:rStyle w:val="StyleUnderline"/>
          <w:szCs w:val="20"/>
        </w:rPr>
        <w:t xml:space="preserve">sometimes the </w:t>
      </w:r>
      <w:r w:rsidRPr="00D46C68">
        <w:rPr>
          <w:rStyle w:val="StyleUnderline"/>
          <w:szCs w:val="20"/>
        </w:rPr>
        <w:t>Justices believe</w:t>
      </w:r>
      <w:r w:rsidRPr="00D46C68">
        <w:rPr>
          <w:sz w:val="16"/>
          <w:szCs w:val="20"/>
        </w:rPr>
        <w:t xml:space="preserve"> that </w:t>
      </w:r>
      <w:r w:rsidRPr="00D46C68">
        <w:rPr>
          <w:rStyle w:val="StyleUnderline"/>
          <w:szCs w:val="20"/>
        </w:rPr>
        <w:t xml:space="preserve">more </w:t>
      </w:r>
      <w:r w:rsidRPr="00D46C68">
        <w:rPr>
          <w:rStyle w:val="Emphasis"/>
          <w:szCs w:val="20"/>
        </w:rPr>
        <w:t>info</w:t>
      </w:r>
      <w:r w:rsidRPr="00D46C68">
        <w:rPr>
          <w:sz w:val="16"/>
          <w:szCs w:val="20"/>
        </w:rPr>
        <w:t xml:space="preserve">rmation </w:t>
      </w:r>
      <w:r w:rsidRPr="00D46C68">
        <w:rPr>
          <w:rStyle w:val="StyleUnderline"/>
          <w:szCs w:val="20"/>
        </w:rPr>
        <w:t xml:space="preserve">is necessary </w:t>
      </w:r>
      <w:r w:rsidRPr="00D46C68">
        <w:rPr>
          <w:rStyle w:val="Emphasis"/>
          <w:szCs w:val="20"/>
        </w:rPr>
        <w:t>before</w:t>
      </w:r>
      <w:r w:rsidRPr="00D46C68">
        <w:rPr>
          <w:rStyle w:val="StyleUnderline"/>
          <w:szCs w:val="20"/>
        </w:rPr>
        <w:t xml:space="preserve"> they can reach a </w:t>
      </w:r>
      <w:r w:rsidRPr="00D46C68">
        <w:rPr>
          <w:rStyle w:val="Emphasis"/>
          <w:szCs w:val="20"/>
        </w:rPr>
        <w:t>full decision</w:t>
      </w:r>
      <w:r w:rsidRPr="00D46C68">
        <w:rPr>
          <w:sz w:val="16"/>
          <w:szCs w:val="20"/>
        </w:rPr>
        <w:t xml:space="preserve"> to grant or deny certiorari, </w:t>
      </w:r>
      <w:r w:rsidRPr="00D46C68">
        <w:rPr>
          <w:rStyle w:val="StyleUnderline"/>
          <w:szCs w:val="20"/>
        </w:rPr>
        <w:t xml:space="preserve">and they will therefore </w:t>
      </w:r>
      <w:r w:rsidRPr="00D46C68">
        <w:rPr>
          <w:rStyle w:val="Emphasis"/>
          <w:szCs w:val="20"/>
        </w:rPr>
        <w:t>CVSG</w:t>
      </w:r>
      <w:r w:rsidRPr="00D46C68">
        <w:rPr>
          <w:sz w:val="16"/>
          <w:szCs w:val="20"/>
        </w:rPr>
        <w:t xml:space="preserve">.34 If several petitions for certiorari raise the same issue, the Court may accept all of them “to address that issue more fully than a single case would allow them to do.”35 The Court may also choose to narrow the granting of certiorari by choosing one issue raised in the petition or posing an issue </w:t>
      </w:r>
      <w:proofErr w:type="spellStart"/>
      <w:r w:rsidRPr="00D46C68">
        <w:rPr>
          <w:sz w:val="16"/>
          <w:szCs w:val="20"/>
        </w:rPr>
        <w:t>sua</w:t>
      </w:r>
      <w:proofErr w:type="spellEnd"/>
      <w:r w:rsidRPr="00D46C68">
        <w:rPr>
          <w:sz w:val="16"/>
          <w:szCs w:val="20"/>
        </w:rPr>
        <w:t xml:space="preserve"> sponte to the parties.36</w:t>
      </w:r>
    </w:p>
    <w:p w14:paraId="5EC0D084" w14:textId="77777777" w:rsidR="00D46C68" w:rsidRPr="00D46C68" w:rsidRDefault="00D46C68" w:rsidP="00D46C68">
      <w:pPr>
        <w:rPr>
          <w:sz w:val="16"/>
          <w:szCs w:val="20"/>
        </w:rPr>
      </w:pPr>
      <w:r w:rsidRPr="00D46C68">
        <w:rPr>
          <w:sz w:val="16"/>
          <w:szCs w:val="20"/>
        </w:rPr>
        <w:t xml:space="preserve">After the Court has granted certiorari, either in full or in part, the Court then decides between giving the petition full consideration and giving it summary consideration.37 For petitions granted full consideration, the Court will hear oral arguments, receive briefing on the merits from the parties, and issue “a decision on the merits with a full opinion explaining the decision.”38 If, instead, the Court gives a petition summary consideration, the petition may take two routes.39 Usually, in summary consideration, the Court issues a “GVR,” which entails granting certiorari (G), vacating the lower court decision (V), and remanding the case to the lower court for reconsideration (R).40 In the remainder of summary consideration petitions, the Court issues a per </w:t>
      </w:r>
      <w:proofErr w:type="spellStart"/>
      <w:r w:rsidRPr="00D46C68">
        <w:rPr>
          <w:sz w:val="16"/>
          <w:szCs w:val="20"/>
        </w:rPr>
        <w:t>curiam</w:t>
      </w:r>
      <w:proofErr w:type="spellEnd"/>
      <w:r w:rsidRPr="00D46C68">
        <w:rPr>
          <w:sz w:val="16"/>
          <w:szCs w:val="20"/>
        </w:rPr>
        <w:t xml:space="preserve"> opinion—a short, unsigned opinion on the merits.41</w:t>
      </w:r>
    </w:p>
    <w:p w14:paraId="260C486C" w14:textId="77777777" w:rsidR="00D46C68" w:rsidRPr="00D46C68" w:rsidRDefault="00D46C68" w:rsidP="00D46C68">
      <w:pPr>
        <w:rPr>
          <w:sz w:val="16"/>
          <w:szCs w:val="20"/>
        </w:rPr>
      </w:pPr>
      <w:r w:rsidRPr="00D46C68">
        <w:rPr>
          <w:sz w:val="16"/>
          <w:szCs w:val="20"/>
        </w:rPr>
        <w:t>When hearing and deciding cases on the merits, the Court operates by majority rule.42 However, when making certiorari decisions, the historical practice of the Court, called the “rule of four,”43 is to require four out of nine votes from the Justices.44 The Court has never been very forthcoming about why one petition is deemed worthy of certiorari and another not worthy. Instead, it advises that “certiorari will be granted only for compelling reasons.”45 Those compelling reasons, though “neither controlling nor fully measuring the Court's discretion,” are described in Rule 10 of the Rules of the Court.46 The criteria described in Rule 10 for evaluating a petition for certiorari are: (1) a conflict between two appellate courts, often called a circuit split; (2) a conflict between the court at issue and Supreme Court precedent; (3) importance of the issues in the petition; and (4) procedural posture of the case.47 Although these criteria for certiorari may seem somewhat imprecise and vague, it has long been certain that “[t]he Supreme Court is not, and never has been, primarily concerned with the correction of errors in lower court decisions.”48</w:t>
      </w:r>
    </w:p>
    <w:p w14:paraId="40432ED3" w14:textId="77777777" w:rsidR="00D46C68" w:rsidRPr="00D46C68" w:rsidRDefault="00D46C68" w:rsidP="00D46C68">
      <w:pPr>
        <w:rPr>
          <w:sz w:val="16"/>
          <w:szCs w:val="20"/>
        </w:rPr>
      </w:pPr>
      <w:r w:rsidRPr="00D46C68">
        <w:rPr>
          <w:sz w:val="16"/>
          <w:szCs w:val="20"/>
        </w:rPr>
        <w:t>C. The CVSG Process: Calling for the Views of the Solicitor General</w:t>
      </w:r>
    </w:p>
    <w:p w14:paraId="6C683B74" w14:textId="77777777" w:rsidR="00D46C68" w:rsidRPr="004404DC" w:rsidRDefault="00D46C68" w:rsidP="00D46C68">
      <w:pPr>
        <w:rPr>
          <w:sz w:val="16"/>
        </w:rPr>
      </w:pPr>
      <w:r w:rsidRPr="00D46C68">
        <w:rPr>
          <w:rStyle w:val="StyleUnderline"/>
          <w:szCs w:val="20"/>
        </w:rPr>
        <w:t>“[T]he</w:t>
      </w:r>
      <w:r w:rsidRPr="00D46C68">
        <w:rPr>
          <w:sz w:val="16"/>
          <w:szCs w:val="20"/>
        </w:rPr>
        <w:t xml:space="preserve"> group of </w:t>
      </w:r>
      <w:r w:rsidRPr="00D46C68">
        <w:rPr>
          <w:rStyle w:val="StyleUnderline"/>
          <w:szCs w:val="20"/>
        </w:rPr>
        <w:t xml:space="preserve">lawyers that has the </w:t>
      </w:r>
      <w:r w:rsidRPr="00D46C68">
        <w:rPr>
          <w:rStyle w:val="Emphasis"/>
          <w:szCs w:val="20"/>
        </w:rPr>
        <w:t>greatest impact</w:t>
      </w:r>
      <w:r w:rsidRPr="00D46C68">
        <w:rPr>
          <w:rStyle w:val="StyleUnderline"/>
          <w:szCs w:val="20"/>
        </w:rPr>
        <w:t xml:space="preserve"> on the Court is</w:t>
      </w:r>
      <w:r w:rsidRPr="00D46C68">
        <w:rPr>
          <w:sz w:val="16"/>
          <w:szCs w:val="20"/>
        </w:rPr>
        <w:t xml:space="preserve"> the set of about two dozen who work for </w:t>
      </w:r>
      <w:r w:rsidRPr="00D46C68">
        <w:rPr>
          <w:rStyle w:val="StyleUnderline"/>
          <w:szCs w:val="20"/>
        </w:rPr>
        <w:t xml:space="preserve">the </w:t>
      </w:r>
      <w:r w:rsidRPr="00D46C68">
        <w:rPr>
          <w:rStyle w:val="Emphasis"/>
          <w:szCs w:val="20"/>
        </w:rPr>
        <w:t>O</w:t>
      </w:r>
      <w:r w:rsidRPr="00D46C68">
        <w:rPr>
          <w:sz w:val="16"/>
          <w:szCs w:val="20"/>
        </w:rPr>
        <w:t xml:space="preserve">ffice of the </w:t>
      </w:r>
      <w:r w:rsidRPr="00D46C68">
        <w:rPr>
          <w:rStyle w:val="Emphasis"/>
          <w:szCs w:val="20"/>
        </w:rPr>
        <w:t>S</w:t>
      </w:r>
      <w:r w:rsidRPr="00D46C68">
        <w:rPr>
          <w:sz w:val="16"/>
          <w:szCs w:val="20"/>
        </w:rPr>
        <w:t xml:space="preserve">olicitor </w:t>
      </w:r>
      <w:r w:rsidRPr="00D46C68">
        <w:rPr>
          <w:rStyle w:val="Emphasis"/>
          <w:szCs w:val="20"/>
        </w:rPr>
        <w:t>G</w:t>
      </w:r>
      <w:r w:rsidRPr="00D46C68">
        <w:rPr>
          <w:sz w:val="16"/>
          <w:szCs w:val="20"/>
        </w:rPr>
        <w:t xml:space="preserve">eneral in the Justice Department.”49 Indeed, </w:t>
      </w:r>
      <w:r w:rsidRPr="00D46C68">
        <w:rPr>
          <w:rStyle w:val="StyleUnderline"/>
          <w:szCs w:val="20"/>
        </w:rPr>
        <w:t>when the Supreme Court calls for the views</w:t>
      </w:r>
      <w:r w:rsidRPr="00D46C68">
        <w:rPr>
          <w:sz w:val="16"/>
          <w:szCs w:val="20"/>
        </w:rPr>
        <w:t xml:space="preserve"> of the Solicitor General, </w:t>
      </w:r>
      <w:r w:rsidRPr="00D46C68">
        <w:rPr>
          <w:rStyle w:val="StyleUnderline"/>
          <w:szCs w:val="20"/>
        </w:rPr>
        <w:t xml:space="preserve">the </w:t>
      </w:r>
      <w:r w:rsidRPr="00D46C68">
        <w:rPr>
          <w:rStyle w:val="Emphasis"/>
          <w:szCs w:val="20"/>
        </w:rPr>
        <w:t>S</w:t>
      </w:r>
      <w:r w:rsidRPr="00D46C68">
        <w:rPr>
          <w:sz w:val="16"/>
          <w:szCs w:val="20"/>
        </w:rPr>
        <w:t xml:space="preserve">olicitor </w:t>
      </w:r>
      <w:r w:rsidRPr="00D46C68">
        <w:rPr>
          <w:rStyle w:val="Emphasis"/>
          <w:szCs w:val="20"/>
        </w:rPr>
        <w:t>G</w:t>
      </w:r>
      <w:r w:rsidRPr="00D46C68">
        <w:rPr>
          <w:sz w:val="16"/>
          <w:szCs w:val="20"/>
        </w:rPr>
        <w:t xml:space="preserve">eneral </w:t>
      </w:r>
      <w:r w:rsidRPr="00D46C68">
        <w:rPr>
          <w:rStyle w:val="StyleUnderline"/>
          <w:szCs w:val="20"/>
        </w:rPr>
        <w:t xml:space="preserve">becomes “an </w:t>
      </w:r>
      <w:r w:rsidRPr="00D46C68">
        <w:rPr>
          <w:rStyle w:val="Emphasis"/>
          <w:szCs w:val="20"/>
        </w:rPr>
        <w:t>important ally</w:t>
      </w:r>
      <w:r w:rsidRPr="00D46C68">
        <w:rPr>
          <w:sz w:val="16"/>
          <w:szCs w:val="20"/>
        </w:rPr>
        <w:t xml:space="preserve"> for the </w:t>
      </w:r>
      <w:r w:rsidRPr="00D46C68">
        <w:rPr>
          <w:rStyle w:val="StyleUnderline"/>
          <w:szCs w:val="20"/>
        </w:rPr>
        <w:t xml:space="preserve">justices, who rely on the office's </w:t>
      </w:r>
      <w:r w:rsidRPr="00D46C68">
        <w:rPr>
          <w:rStyle w:val="Emphasis"/>
          <w:szCs w:val="20"/>
        </w:rPr>
        <w:t>expertise</w:t>
      </w:r>
      <w:r w:rsidRPr="00D46C68">
        <w:rPr>
          <w:rStyle w:val="StyleUnderline"/>
          <w:szCs w:val="20"/>
        </w:rPr>
        <w:t xml:space="preserve"> to</w:t>
      </w:r>
      <w:r w:rsidRPr="00D46C68">
        <w:rPr>
          <w:sz w:val="16"/>
          <w:szCs w:val="20"/>
        </w:rPr>
        <w:t xml:space="preserve"> control their docket </w:t>
      </w:r>
      <w:r w:rsidRPr="00D46C68">
        <w:rPr>
          <w:rStyle w:val="StyleUnderline"/>
          <w:szCs w:val="20"/>
        </w:rPr>
        <w:t xml:space="preserve">and help </w:t>
      </w:r>
      <w:r w:rsidRPr="00D46C68">
        <w:rPr>
          <w:rStyle w:val="Emphasis"/>
          <w:szCs w:val="20"/>
        </w:rPr>
        <w:t>structure doctrinal development</w:t>
      </w:r>
      <w:r w:rsidRPr="00D46C68">
        <w:rPr>
          <w:sz w:val="16"/>
          <w:szCs w:val="20"/>
        </w:rPr>
        <w:t xml:space="preserve">.”50 Essentially, </w:t>
      </w:r>
      <w:r w:rsidRPr="00D46C68">
        <w:rPr>
          <w:rStyle w:val="StyleUnderline"/>
          <w:szCs w:val="20"/>
        </w:rPr>
        <w:t xml:space="preserve">the Supreme Court is requesting the </w:t>
      </w:r>
      <w:r w:rsidRPr="00D46C68">
        <w:rPr>
          <w:rStyle w:val="Emphasis"/>
          <w:szCs w:val="20"/>
        </w:rPr>
        <w:t>S</w:t>
      </w:r>
      <w:r w:rsidRPr="00D46C68">
        <w:rPr>
          <w:sz w:val="16"/>
          <w:szCs w:val="20"/>
        </w:rPr>
        <w:t xml:space="preserve">olicitor </w:t>
      </w:r>
      <w:r w:rsidRPr="00D46C68">
        <w:rPr>
          <w:rStyle w:val="Emphasis"/>
          <w:szCs w:val="20"/>
        </w:rPr>
        <w:t>G</w:t>
      </w:r>
      <w:r w:rsidRPr="00D46C68">
        <w:rPr>
          <w:sz w:val="16"/>
          <w:szCs w:val="20"/>
        </w:rPr>
        <w:t xml:space="preserve">eneral's </w:t>
      </w:r>
      <w:r w:rsidRPr="00D46C68">
        <w:rPr>
          <w:rStyle w:val="StyleUnderline"/>
          <w:szCs w:val="20"/>
        </w:rPr>
        <w:t>opinion</w:t>
      </w:r>
      <w:r w:rsidRPr="00D46C68">
        <w:rPr>
          <w:sz w:val="16"/>
          <w:szCs w:val="20"/>
        </w:rPr>
        <w:t xml:space="preserve"> on a petition for certiorari because the Justices believe that the petition is important and potentially worthy of certiorari but need more information, in the form of another legal opinion, </w:t>
      </w:r>
      <w:r w:rsidRPr="00D46C68">
        <w:rPr>
          <w:rStyle w:val="Emphasis"/>
          <w:szCs w:val="20"/>
        </w:rPr>
        <w:t>before</w:t>
      </w:r>
      <w:r w:rsidRPr="00D46C68">
        <w:rPr>
          <w:sz w:val="16"/>
          <w:szCs w:val="20"/>
        </w:rPr>
        <w:t xml:space="preserve"> they can make </w:t>
      </w:r>
      <w:r w:rsidRPr="00D46C68">
        <w:rPr>
          <w:rStyle w:val="StyleUnderline"/>
          <w:szCs w:val="20"/>
        </w:rPr>
        <w:t>a final decision</w:t>
      </w:r>
      <w:r w:rsidRPr="00D46C68">
        <w:rPr>
          <w:sz w:val="16"/>
          <w:szCs w:val="20"/>
        </w:rPr>
        <w:t>.51 In</w:t>
      </w:r>
      <w:r w:rsidRPr="00A57CC3">
        <w:rPr>
          <w:sz w:val="16"/>
          <w:szCs w:val="20"/>
        </w:rPr>
        <w:t xml:space="preserve"> the CVSG role, the Solicitor General puts aside any partisan advocacy concerns that the Office may otherwise have in order to “assist in the orderly development of the law and to insist that justice be done even where the immediate interests of the federal government may not appear to benefit.”52 The Solicitor General provides “a less partisan review of the law and a survey of existing precedent.”53 Traditionally, </w:t>
      </w:r>
      <w:r w:rsidRPr="00A57CC3">
        <w:rPr>
          <w:rStyle w:val="StyleUnderline"/>
          <w:szCs w:val="20"/>
        </w:rPr>
        <w:t xml:space="preserve">even where </w:t>
      </w:r>
      <w:r w:rsidRPr="00A57CC3">
        <w:rPr>
          <w:rStyle w:val="Emphasis"/>
          <w:szCs w:val="20"/>
        </w:rPr>
        <w:t>government interests</w:t>
      </w:r>
      <w:r w:rsidRPr="00A57CC3">
        <w:rPr>
          <w:rStyle w:val="StyleUnderline"/>
          <w:szCs w:val="20"/>
        </w:rPr>
        <w:t xml:space="preserve"> would </w:t>
      </w:r>
      <w:r w:rsidRPr="00A57CC3">
        <w:rPr>
          <w:rStyle w:val="Emphasis"/>
          <w:szCs w:val="20"/>
        </w:rPr>
        <w:t>prefer otherwise</w:t>
      </w:r>
      <w:r w:rsidRPr="00A57CC3">
        <w:rPr>
          <w:rStyle w:val="StyleUnderline"/>
          <w:szCs w:val="20"/>
        </w:rPr>
        <w:t xml:space="preserve">, the </w:t>
      </w:r>
      <w:r w:rsidRPr="00A57CC3">
        <w:rPr>
          <w:rStyle w:val="Emphasis"/>
          <w:szCs w:val="20"/>
        </w:rPr>
        <w:t>S</w:t>
      </w:r>
      <w:r w:rsidRPr="00A57CC3">
        <w:rPr>
          <w:sz w:val="16"/>
          <w:szCs w:val="20"/>
        </w:rPr>
        <w:t xml:space="preserve">olicitor </w:t>
      </w:r>
      <w:r w:rsidRPr="00A57CC3">
        <w:rPr>
          <w:rStyle w:val="Emphasis"/>
          <w:szCs w:val="20"/>
        </w:rPr>
        <w:t>G</w:t>
      </w:r>
      <w:r w:rsidRPr="00A57CC3">
        <w:rPr>
          <w:sz w:val="16"/>
          <w:szCs w:val="20"/>
        </w:rPr>
        <w:t xml:space="preserve">eneral </w:t>
      </w:r>
      <w:r w:rsidRPr="00A57CC3">
        <w:rPr>
          <w:rStyle w:val="StyleUnderline"/>
          <w:szCs w:val="20"/>
        </w:rPr>
        <w:t xml:space="preserve">does </w:t>
      </w:r>
      <w:r w:rsidRPr="00A57CC3">
        <w:rPr>
          <w:rStyle w:val="Emphasis"/>
          <w:szCs w:val="20"/>
        </w:rPr>
        <w:t>not</w:t>
      </w:r>
      <w:r w:rsidRPr="00A57CC3">
        <w:rPr>
          <w:rStyle w:val="StyleUnderline"/>
          <w:szCs w:val="20"/>
        </w:rPr>
        <w:t xml:space="preserve"> hesitate to advise</w:t>
      </w:r>
      <w:r w:rsidRPr="00A57CC3">
        <w:rPr>
          <w:sz w:val="16"/>
          <w:szCs w:val="20"/>
        </w:rPr>
        <w:t xml:space="preserve"> the </w:t>
      </w:r>
      <w:r w:rsidRPr="00A57CC3">
        <w:rPr>
          <w:rStyle w:val="StyleUnderline"/>
          <w:szCs w:val="20"/>
        </w:rPr>
        <w:t>Justices</w:t>
      </w:r>
      <w:r w:rsidRPr="00A57CC3">
        <w:rPr>
          <w:sz w:val="16"/>
          <w:szCs w:val="20"/>
        </w:rPr>
        <w:t xml:space="preserve"> that the Court lacks jurisdiction over an issue raised in a petition or that the petition simply does not satisfy the Court's criteria for granting certiorari.54 There are a number of circumstances in which the Court will CVSG: where a federal interest is involved; where there is a new issue without established precedent; where there has been a change in the development of an issue; or where an evolving</w:t>
      </w:r>
      <w:r w:rsidRPr="00A57CC3">
        <w:rPr>
          <w:sz w:val="16"/>
        </w:rPr>
        <w:t xml:space="preserve"> </w:t>
      </w:r>
      <w:r w:rsidRPr="00AD7230">
        <w:rPr>
          <w:sz w:val="16"/>
        </w:rPr>
        <w:t>issue has become more complicated and attached to other issues.55 Former Solicitor General Kenneth Starr described the purposes of the CVSG process as follows:</w:t>
      </w:r>
    </w:p>
    <w:p w14:paraId="7BC0F0B8" w14:textId="77777777" w:rsidR="00D46C68" w:rsidRPr="00863B68" w:rsidRDefault="00D46C68" w:rsidP="00294353">
      <w:pPr>
        <w:rPr>
          <w:rStyle w:val="StyleUnderline"/>
        </w:rPr>
      </w:pPr>
    </w:p>
    <w:p w14:paraId="60372785" w14:textId="59898BA4" w:rsidR="005966D9" w:rsidRDefault="005966D9" w:rsidP="005966D9">
      <w:pPr>
        <w:pStyle w:val="Heading3"/>
      </w:pPr>
      <w:r>
        <w:t>2NC---AT: Perm: Do CP</w:t>
      </w:r>
    </w:p>
    <w:p w14:paraId="7B420387" w14:textId="511B26B6" w:rsidR="00F51CB1" w:rsidRDefault="00F51CB1" w:rsidP="00F51CB1">
      <w:pPr>
        <w:pStyle w:val="Heading4"/>
      </w:pPr>
      <w:r>
        <w:t>Should --- t</w:t>
      </w:r>
      <w:r>
        <w:t xml:space="preserve">hat’s immediate. </w:t>
      </w:r>
    </w:p>
    <w:p w14:paraId="2E8E3A6B" w14:textId="77777777" w:rsidR="00F51CB1" w:rsidRPr="0065063C" w:rsidRDefault="00F51CB1" w:rsidP="00F51CB1">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2163F5C3" w14:textId="77777777" w:rsidR="00F51CB1" w:rsidRDefault="00F51CB1" w:rsidP="00F51CB1">
      <w:pPr>
        <w:rPr>
          <w:sz w:val="16"/>
        </w:rPr>
      </w:pPr>
      <w:r w:rsidRPr="007A6DBA">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w:t>
      </w:r>
      <w:proofErr w:type="spellStart"/>
      <w:r w:rsidRPr="007A6DBA">
        <w:rPr>
          <w:sz w:val="16"/>
        </w:rPr>
        <w:t>Maranowski</w:t>
      </w:r>
      <w:proofErr w:type="spellEnd"/>
      <w:r w:rsidRPr="007A6DBA">
        <w:rPr>
          <w:sz w:val="16"/>
        </w:rPr>
        <w:t xml:space="preserve">,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7A6DBA">
        <w:rPr>
          <w:rStyle w:val="StyleUnderline"/>
          <w:highlight w:val="cyan"/>
        </w:rPr>
        <w:t xml:space="preserve">An </w:t>
      </w:r>
      <w:r w:rsidRPr="007A6DBA">
        <w:rPr>
          <w:rStyle w:val="Emphasis"/>
          <w:highlight w:val="cyan"/>
        </w:rPr>
        <w:t>ordinary</w:t>
      </w:r>
      <w:r w:rsidRPr="007A6DBA">
        <w:rPr>
          <w:rStyle w:val="StyleUnderline"/>
        </w:rPr>
        <w:t xml:space="preserve"> and </w:t>
      </w:r>
      <w:r w:rsidRPr="007A6DBA">
        <w:rPr>
          <w:rStyle w:val="Emphasis"/>
          <w:highlight w:val="cyan"/>
        </w:rPr>
        <w:t>common</w:t>
      </w:r>
      <w:r w:rsidRPr="007A6DBA">
        <w:rPr>
          <w:rStyle w:val="StyleUnderline"/>
          <w:highlight w:val="cyan"/>
        </w:rPr>
        <w:t xml:space="preserve"> meaning of</w:t>
      </w:r>
      <w:r w:rsidRPr="007A6DBA">
        <w:rPr>
          <w:rStyle w:val="StyleUnderline"/>
        </w:rPr>
        <w:t xml:space="preserve"> the word </w:t>
      </w:r>
      <w:r w:rsidRPr="007A6DBA">
        <w:rPr>
          <w:rStyle w:val="StyleUnderline"/>
          <w:highlight w:val="cyan"/>
        </w:rPr>
        <w:t xml:space="preserve">"should" </w:t>
      </w:r>
      <w:proofErr w:type="gramStart"/>
      <w:r w:rsidRPr="007A6DBA">
        <w:rPr>
          <w:rStyle w:val="StyleUnderline"/>
          <w:highlight w:val="cyan"/>
        </w:rPr>
        <w:t>is</w:t>
      </w:r>
      <w:proofErr w:type="gramEnd"/>
      <w:r w:rsidRPr="007A6DBA">
        <w:rPr>
          <w:rStyle w:val="StyleUnderline"/>
        </w:rPr>
        <w:t xml:space="preserve"> that it </w:t>
      </w:r>
      <w:r w:rsidRPr="00DE3BCB">
        <w:rPr>
          <w:rStyle w:val="StyleUnderline"/>
        </w:rPr>
        <w:t xml:space="preserve">denotes a </w:t>
      </w:r>
      <w:r w:rsidRPr="00DE3BCB">
        <w:rPr>
          <w:rStyle w:val="Emphasis"/>
        </w:rPr>
        <w:t>mandatory obligation</w:t>
      </w:r>
      <w:r w:rsidRPr="00DE3BCB">
        <w:rPr>
          <w:rStyle w:val="StyleUnderline"/>
        </w:rPr>
        <w:t>. See People</w:t>
      </w:r>
      <w:r w:rsidRPr="007A6DBA">
        <w:rPr>
          <w:rStyle w:val="StyleUnderline"/>
        </w:rPr>
        <w:t xml:space="preserve"> v Fosnaugh</w:t>
      </w:r>
      <w:r w:rsidRPr="007A6DBA">
        <w:rPr>
          <w:sz w:val="16"/>
        </w:rPr>
        <w:t>, 248 Mich App 444, 455; 639 NW2d 587 (2001) (</w:t>
      </w:r>
      <w:r w:rsidRPr="007A6DBA">
        <w:rPr>
          <w:rStyle w:val="StyleUnderline"/>
        </w:rPr>
        <w:t xml:space="preserve">stating that "the word 'should' can, in certain contexts, connote an </w:t>
      </w:r>
      <w:r w:rsidRPr="007A6DBA">
        <w:rPr>
          <w:rStyle w:val="Emphasis"/>
        </w:rPr>
        <w:t>obligatory effect</w:t>
      </w:r>
      <w:r w:rsidRPr="007A6DBA">
        <w:rPr>
          <w:rStyle w:val="StyleUnderline"/>
        </w:rPr>
        <w:t>"</w:t>
      </w:r>
      <w:r w:rsidRPr="007A6DBA">
        <w:rPr>
          <w:sz w:val="16"/>
        </w:rPr>
        <w:t>); Merriam-</w:t>
      </w:r>
      <w:r w:rsidRPr="007A6DBA">
        <w:rPr>
          <w:rStyle w:val="StyleUnderline"/>
        </w:rPr>
        <w:t>Webster's</w:t>
      </w:r>
      <w:r w:rsidRPr="007A6DBA">
        <w:rPr>
          <w:sz w:val="16"/>
        </w:rPr>
        <w:t xml:space="preserve"> College Dictionary (11th ed) (</w:t>
      </w:r>
      <w:r w:rsidRPr="007A6DBA">
        <w:rPr>
          <w:rStyle w:val="StyleUnderline"/>
        </w:rPr>
        <w:t xml:space="preserve">defining "should," in pertinent part, </w:t>
      </w:r>
      <w:r w:rsidRPr="00DE3BCB">
        <w:rPr>
          <w:rStyle w:val="StyleUnderline"/>
        </w:rPr>
        <w:t>as "used in auxiliary function to express</w:t>
      </w:r>
      <w:r w:rsidRPr="007A6DBA">
        <w:rPr>
          <w:rStyle w:val="StyleUnderline"/>
        </w:rPr>
        <w:t xml:space="preserve"> obligation, propriety, or </w:t>
      </w:r>
      <w:r w:rsidRPr="007A6DBA">
        <w:rPr>
          <w:rStyle w:val="Emphasis"/>
          <w:highlight w:val="cyan"/>
        </w:rPr>
        <w:t>expediency</w:t>
      </w:r>
      <w:r w:rsidRPr="00FA2175">
        <w:rPr>
          <w:rStyle w:val="StyleUnderline"/>
          <w:highlight w:val="cyan"/>
        </w:rPr>
        <w:t>"</w:t>
      </w:r>
      <w:r w:rsidRPr="007A6DBA">
        <w:rPr>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7A6DBA">
        <w:rPr>
          <w:sz w:val="16"/>
        </w:rPr>
        <w:t>Maranowski</w:t>
      </w:r>
      <w:proofErr w:type="spellEnd"/>
      <w:r w:rsidRPr="007A6DBA">
        <w:rPr>
          <w:sz w:val="16"/>
        </w:rPr>
        <w:t xml:space="preserve"> admitted that plaintiff did not use grout bulbs and did not drive all the mini-piles at least 25 feet into the ground, whether plaintiff breached the contract. Morinelli, 242 Mich App at 260-261.</w:t>
      </w:r>
    </w:p>
    <w:p w14:paraId="2EBEBEAA" w14:textId="77777777" w:rsidR="005966D9" w:rsidRPr="0072444C" w:rsidRDefault="005966D9" w:rsidP="005966D9">
      <w:pPr>
        <w:pStyle w:val="Heading4"/>
      </w:pPr>
      <w:r>
        <w:t xml:space="preserve">Should also requires </w:t>
      </w:r>
      <w:r w:rsidRPr="0044177B">
        <w:rPr>
          <w:u w:val="single"/>
        </w:rPr>
        <w:t>certainty</w:t>
      </w:r>
    </w:p>
    <w:p w14:paraId="66A54C8F" w14:textId="77777777" w:rsidR="005966D9" w:rsidRPr="00566C58" w:rsidRDefault="005966D9" w:rsidP="005966D9">
      <w:r w:rsidRPr="00566C58">
        <w:rPr>
          <w:rStyle w:val="Style13ptBold"/>
        </w:rPr>
        <w:t>Summers 94</w:t>
      </w:r>
      <w:r w:rsidRPr="00566C58">
        <w:t xml:space="preserve"> (Justice – Oklahoma Supreme Court, “Kelsey v. </w:t>
      </w:r>
      <w:proofErr w:type="spellStart"/>
      <w:r w:rsidRPr="00566C58">
        <w:t>Dollarsaver</w:t>
      </w:r>
      <w:proofErr w:type="spellEnd"/>
      <w:r w:rsidRPr="00566C58">
        <w:t xml:space="preserve"> Food Warehouse of Durant”, 1994 OK 123, 11-8, http://www.oscn.net/applications/oscn/DeliverDocument.asp?CiteID=20287#marker3fn13)</w:t>
      </w:r>
    </w:p>
    <w:p w14:paraId="6E76EAC1" w14:textId="77777777" w:rsidR="005966D9" w:rsidRPr="0080000D" w:rsidRDefault="005966D9" w:rsidP="005966D9">
      <w:pPr>
        <w:rPr>
          <w:sz w:val="16"/>
        </w:rPr>
      </w:pPr>
      <w:r w:rsidRPr="00566C58">
        <w:rPr>
          <w:sz w:val="16"/>
        </w:rPr>
        <w:t>The legal question to be resolved by the court is whether the word "should"</w:t>
      </w:r>
      <w:r w:rsidRPr="00535853">
        <w:rPr>
          <w:sz w:val="16"/>
        </w:rPr>
        <w:t>13</w:t>
      </w:r>
      <w:r w:rsidRPr="00566C58">
        <w:rPr>
          <w:sz w:val="16"/>
        </w:rPr>
        <w:t xml:space="preserve"> in the May 18 order connotes futurity or may be deemed a ruling in praesenti.</w:t>
      </w:r>
      <w:r w:rsidRPr="00535853">
        <w:rPr>
          <w:sz w:val="16"/>
        </w:rPr>
        <w:t>14</w:t>
      </w:r>
      <w:r w:rsidRPr="00566C58">
        <w:rPr>
          <w:sz w:val="16"/>
        </w:rPr>
        <w:t xml:space="preserve"> The answer to this query is not to be divined from rules of grammar;</w:t>
      </w:r>
      <w:r w:rsidRPr="00535853">
        <w:rPr>
          <w:sz w:val="16"/>
        </w:rPr>
        <w:t>15</w:t>
      </w:r>
      <w:r w:rsidRPr="00566C58">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566C58">
        <w:rPr>
          <w:sz w:val="16"/>
        </w:rPr>
        <w:t>futuro</w:t>
      </w:r>
      <w:proofErr w:type="spellEnd"/>
      <w:r w:rsidRPr="00566C58">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r w:rsidRPr="00535853">
        <w:rPr>
          <w:sz w:val="16"/>
        </w:rPr>
        <w:t>16 13</w:t>
      </w:r>
      <w:r w:rsidRPr="00566C58">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566C58">
        <w:rPr>
          <w:sz w:val="16"/>
        </w:rPr>
        <w:t>Okl</w:t>
      </w:r>
      <w:proofErr w:type="spellEnd"/>
      <w:r w:rsidRPr="00566C58">
        <w:rPr>
          <w:sz w:val="16"/>
        </w:rPr>
        <w:t xml:space="preserve">. 143, 144 P. 1075, 1080-81 (1914). For a more detailed explanation, see the Partridge quotation infra note 15. </w:t>
      </w:r>
      <w:r w:rsidRPr="00853522">
        <w:rPr>
          <w:rStyle w:val="StyleUnderline"/>
          <w:highlight w:val="cyan"/>
        </w:rPr>
        <w:t>Certain contexts mandate</w:t>
      </w:r>
      <w:r w:rsidRPr="00566C58">
        <w:rPr>
          <w:sz w:val="16"/>
        </w:rPr>
        <w:t xml:space="preserve"> a construction of the term "</w:t>
      </w:r>
      <w:r w:rsidRPr="00853522">
        <w:rPr>
          <w:rStyle w:val="StyleUnderline"/>
          <w:highlight w:val="cyan"/>
        </w:rPr>
        <w:t xml:space="preserve">should" as more than </w:t>
      </w:r>
      <w:r w:rsidRPr="00566C58">
        <w:rPr>
          <w:rStyle w:val="StyleUnderline"/>
        </w:rPr>
        <w:t xml:space="preserve">merely </w:t>
      </w:r>
      <w:r w:rsidRPr="00853522">
        <w:rPr>
          <w:rStyle w:val="StyleUnderline"/>
          <w:highlight w:val="cyan"/>
        </w:rPr>
        <w:t>indicating</w:t>
      </w:r>
      <w:r w:rsidRPr="00566C58">
        <w:rPr>
          <w:rStyle w:val="StyleUnderline"/>
        </w:rPr>
        <w:t xml:space="preserve"> preference or </w:t>
      </w:r>
      <w:r w:rsidRPr="00853522">
        <w:rPr>
          <w:rStyle w:val="StyleUnderline"/>
          <w:highlight w:val="cyan"/>
        </w:rPr>
        <w:t>desirability</w:t>
      </w:r>
      <w:r w:rsidRPr="00566C58">
        <w:rPr>
          <w:rStyle w:val="StyleUnderline"/>
        </w:rPr>
        <w:t>.</w:t>
      </w:r>
      <w:r w:rsidRPr="00566C58">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r w:rsidRPr="00535853">
        <w:rPr>
          <w:sz w:val="16"/>
        </w:rPr>
        <w:t>802 P.2d 813</w:t>
      </w:r>
      <w:r w:rsidRPr="00566C58">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853522">
        <w:rPr>
          <w:rStyle w:val="StyleUnderline"/>
          <w:highlight w:val="cyan"/>
        </w:rPr>
        <w:t>should</w:t>
      </w:r>
      <w:r w:rsidRPr="00566C58">
        <w:rPr>
          <w:rStyle w:val="StyleUnderline"/>
        </w:rPr>
        <w:t xml:space="preserve">" </w:t>
      </w:r>
      <w:r w:rsidRPr="00853522">
        <w:rPr>
          <w:rStyle w:val="StyleUnderline"/>
          <w:highlight w:val="cyan"/>
        </w:rPr>
        <w:t>would mean the same as</w:t>
      </w:r>
      <w:r w:rsidRPr="00566C58">
        <w:rPr>
          <w:rStyle w:val="StyleUnderline"/>
        </w:rPr>
        <w:t xml:space="preserve"> "shall" or "</w:t>
      </w:r>
      <w:r w:rsidRPr="00853522">
        <w:rPr>
          <w:rStyle w:val="StyleUnderline"/>
          <w:highlight w:val="cyan"/>
        </w:rPr>
        <w:t>must</w:t>
      </w:r>
      <w:r w:rsidRPr="00566C58">
        <w:rPr>
          <w:rStyle w:val="StyleUnderline"/>
        </w:rPr>
        <w:t>"</w:t>
      </w:r>
      <w:r w:rsidRPr="00566C58">
        <w:rPr>
          <w:sz w:val="16"/>
        </w:rPr>
        <w:t xml:space="preserve"> when used in an instruction to the jury which tells the triers they "should disregard false testimony"). </w:t>
      </w:r>
      <w:r w:rsidRPr="00535853">
        <w:rPr>
          <w:sz w:val="16"/>
        </w:rPr>
        <w:t>14</w:t>
      </w:r>
      <w:r w:rsidRPr="00566C58">
        <w:rPr>
          <w:sz w:val="16"/>
        </w:rPr>
        <w:t xml:space="preserve"> In praesenti means literally "at the present time." BLACK'S LAW DICTIONARY 792 (6th Ed. 1990). In legal parlance </w:t>
      </w:r>
      <w:r w:rsidRPr="00853522">
        <w:rPr>
          <w:rStyle w:val="StyleUnderline"/>
          <w:highlight w:val="cyan"/>
        </w:rPr>
        <w:t xml:space="preserve">the phrase </w:t>
      </w:r>
      <w:proofErr w:type="gramStart"/>
      <w:r w:rsidRPr="00853522">
        <w:rPr>
          <w:rStyle w:val="StyleUnderline"/>
          <w:highlight w:val="cyan"/>
        </w:rPr>
        <w:t>denotes</w:t>
      </w:r>
      <w:r w:rsidRPr="00566C58">
        <w:rPr>
          <w:rStyle w:val="StyleUnderline"/>
        </w:rPr>
        <w:t xml:space="preserve"> that</w:t>
      </w:r>
      <w:proofErr w:type="gramEnd"/>
      <w:r w:rsidRPr="00566C58">
        <w:rPr>
          <w:rStyle w:val="StyleUnderline"/>
        </w:rPr>
        <w:t xml:space="preserve"> which in </w:t>
      </w:r>
      <w:r w:rsidRPr="00853522">
        <w:rPr>
          <w:rStyle w:val="StyleUnderline"/>
          <w:highlight w:val="cyan"/>
        </w:rPr>
        <w:t>law is</w:t>
      </w:r>
      <w:r w:rsidRPr="00566C58">
        <w:rPr>
          <w:sz w:val="16"/>
        </w:rPr>
        <w:t xml:space="preserve"> presently or </w:t>
      </w:r>
      <w:r w:rsidRPr="00853522">
        <w:rPr>
          <w:rStyle w:val="Emphasis"/>
          <w:highlight w:val="cyan"/>
        </w:rPr>
        <w:t xml:space="preserve">immediately effective, </w:t>
      </w:r>
      <w:r w:rsidRPr="00853522">
        <w:rPr>
          <w:rStyle w:val="StyleUnderline"/>
          <w:highlight w:val="cyan"/>
        </w:rPr>
        <w:t>as opposed to something that will</w:t>
      </w:r>
      <w:r w:rsidRPr="00566C58">
        <w:rPr>
          <w:sz w:val="16"/>
        </w:rPr>
        <w:t xml:space="preserve"> or would </w:t>
      </w:r>
      <w:r w:rsidRPr="00853522">
        <w:rPr>
          <w:rStyle w:val="StyleUnderline"/>
          <w:highlight w:val="cyan"/>
        </w:rPr>
        <w:t>become effective in the future</w:t>
      </w:r>
      <w:r w:rsidRPr="00566C58">
        <w:rPr>
          <w:sz w:val="16"/>
        </w:rPr>
        <w:t xml:space="preserve"> [in </w:t>
      </w:r>
      <w:proofErr w:type="spellStart"/>
      <w:r w:rsidRPr="00566C58">
        <w:rPr>
          <w:sz w:val="16"/>
        </w:rPr>
        <w:t>futurol</w:t>
      </w:r>
      <w:proofErr w:type="spellEnd"/>
      <w:r w:rsidRPr="00566C58">
        <w:rPr>
          <w:sz w:val="16"/>
        </w:rPr>
        <w:t xml:space="preserve">]. See Van Wyck v. </w:t>
      </w:r>
      <w:proofErr w:type="spellStart"/>
      <w:r w:rsidRPr="00566C58">
        <w:rPr>
          <w:sz w:val="16"/>
        </w:rPr>
        <w:t>Knevals</w:t>
      </w:r>
      <w:proofErr w:type="spellEnd"/>
      <w:r w:rsidRPr="00566C58">
        <w:rPr>
          <w:sz w:val="16"/>
        </w:rPr>
        <w:t xml:space="preserve">, </w:t>
      </w:r>
      <w:r w:rsidRPr="00535853">
        <w:rPr>
          <w:sz w:val="16"/>
        </w:rPr>
        <w:t>106 U.S. 360</w:t>
      </w:r>
      <w:r w:rsidRPr="00566C58">
        <w:rPr>
          <w:sz w:val="16"/>
        </w:rPr>
        <w:t xml:space="preserve">, 365, 1 </w:t>
      </w:r>
      <w:proofErr w:type="spellStart"/>
      <w:r w:rsidRPr="00566C58">
        <w:rPr>
          <w:sz w:val="16"/>
        </w:rPr>
        <w:t>S.Ct</w:t>
      </w:r>
      <w:proofErr w:type="spellEnd"/>
      <w:r w:rsidRPr="00566C58">
        <w:rPr>
          <w:sz w:val="16"/>
        </w:rPr>
        <w:t xml:space="preserve">. 336, 337, 27 </w:t>
      </w:r>
      <w:proofErr w:type="spellStart"/>
      <w:r w:rsidRPr="00566C58">
        <w:rPr>
          <w:sz w:val="16"/>
        </w:rPr>
        <w:t>L.Ed</w:t>
      </w:r>
      <w:proofErr w:type="spellEnd"/>
      <w:r w:rsidRPr="00566C58">
        <w:rPr>
          <w:sz w:val="16"/>
        </w:rPr>
        <w:t>. 201 (1882).</w:t>
      </w:r>
    </w:p>
    <w:p w14:paraId="6318E207" w14:textId="77777777" w:rsidR="005966D9" w:rsidRPr="003042E4" w:rsidRDefault="005966D9" w:rsidP="005966D9">
      <w:pPr>
        <w:pStyle w:val="Heading4"/>
      </w:pPr>
      <w:r w:rsidRPr="003042E4">
        <w:rPr>
          <w:rStyle w:val="Style13ptBold"/>
          <w:b/>
        </w:rPr>
        <w:t xml:space="preserve">Resolved means </w:t>
      </w:r>
      <w:r w:rsidRPr="003042E4">
        <w:rPr>
          <w:rFonts w:cs="Times New Roman"/>
        </w:rPr>
        <w:t>certainty, immediacy and durability.</w:t>
      </w:r>
    </w:p>
    <w:p w14:paraId="4CA40062" w14:textId="77777777" w:rsidR="005966D9" w:rsidRPr="003042E4" w:rsidRDefault="005966D9" w:rsidP="005966D9">
      <w:r w:rsidRPr="003042E4">
        <w:rPr>
          <w:rStyle w:val="Style13ptBold"/>
        </w:rPr>
        <w:t>OED 89</w:t>
      </w:r>
      <w:r w:rsidRPr="003042E4">
        <w:t xml:space="preserve"> (Oxford English Dictionary, “Resolved,” Volume 13, p. 725)</w:t>
      </w:r>
    </w:p>
    <w:p w14:paraId="4AAF8146" w14:textId="77777777" w:rsidR="005966D9" w:rsidRDefault="005966D9" w:rsidP="005966D9">
      <w:pPr>
        <w:rPr>
          <w:rFonts w:eastAsia="Times New Roman"/>
        </w:rPr>
      </w:pPr>
      <w:r w:rsidRPr="003042E4">
        <w:rPr>
          <w:rFonts w:eastAsia="Times New Roman"/>
        </w:rPr>
        <w:t xml:space="preserve">Of the mind, etc.: </w:t>
      </w:r>
      <w:r w:rsidRPr="003042E4">
        <w:rPr>
          <w:rStyle w:val="Emphasis"/>
          <w:highlight w:val="cyan"/>
        </w:rPr>
        <w:t>Freed from doubt or uncertainty</w:t>
      </w:r>
      <w:r w:rsidRPr="003042E4">
        <w:rPr>
          <w:rFonts w:eastAsia="Times New Roman"/>
        </w:rPr>
        <w:t>, fixed, settled. Obs.</w:t>
      </w:r>
    </w:p>
    <w:p w14:paraId="49FF33D2" w14:textId="77777777" w:rsidR="005966D9" w:rsidRPr="008C622C" w:rsidRDefault="005966D9" w:rsidP="005966D9">
      <w:pPr>
        <w:pStyle w:val="Heading4"/>
      </w:pPr>
      <w:r w:rsidRPr="00795375">
        <w:t>Legal</w:t>
      </w:r>
      <w:r w:rsidRPr="008C622C">
        <w:t xml:space="preserve"> protection </w:t>
      </w:r>
      <w:r w:rsidRPr="00795375">
        <w:t>can’t</w:t>
      </w:r>
      <w:r w:rsidRPr="00795375">
        <w:rPr>
          <w:i/>
          <w:iCs w:val="0"/>
        </w:rPr>
        <w:t xml:space="preserve"> </w:t>
      </w:r>
      <w:r w:rsidRPr="008C622C">
        <w:t>be undone</w:t>
      </w:r>
    </w:p>
    <w:p w14:paraId="5E73CD83" w14:textId="77777777" w:rsidR="005966D9" w:rsidRDefault="005966D9" w:rsidP="005966D9">
      <w:pPr>
        <w:rPr>
          <w:rStyle w:val="Style13ptBold"/>
        </w:rPr>
      </w:pPr>
      <w:r>
        <w:rPr>
          <w:rStyle w:val="Style13ptBold"/>
        </w:rPr>
        <w:t>Ross ‘19</w:t>
      </w:r>
    </w:p>
    <w:p w14:paraId="1BA00CB5" w14:textId="77777777" w:rsidR="005966D9" w:rsidRPr="008C622C" w:rsidRDefault="005966D9" w:rsidP="005966D9">
      <w:r w:rsidRPr="008C622C">
        <w:t>(</w:t>
      </w:r>
      <w:r>
        <w:t xml:space="preserve">Alf Niels Christian Ross was a Danish jurist, legal philosopher and judge of the European Court of Human Rights. He is best known as one of the leading figures of Scandinavian legal realism, </w:t>
      </w:r>
      <w:r w:rsidRPr="008C622C">
        <w:t xml:space="preserve">“VI The Concept of Rights,” On Law and Justice On Law and Justice, </w:t>
      </w:r>
      <w:proofErr w:type="spellStart"/>
      <w:r w:rsidRPr="008C622C">
        <w:t>pg</w:t>
      </w:r>
      <w:proofErr w:type="spellEnd"/>
      <w:r w:rsidRPr="008C622C">
        <w:t xml:space="preserve"> online @ https://academic-oup-com.proxy.lib.umich.edu/book/36943/chapter/322234069 //pa-</w:t>
      </w:r>
      <w:proofErr w:type="spellStart"/>
      <w:r w:rsidRPr="008C622C">
        <w:t>ef</w:t>
      </w:r>
      <w:proofErr w:type="spellEnd"/>
      <w:r w:rsidRPr="008C622C">
        <w:t>)</w:t>
      </w:r>
    </w:p>
    <w:p w14:paraId="661447BB" w14:textId="77777777" w:rsidR="005966D9" w:rsidRPr="004B252C" w:rsidRDefault="005966D9" w:rsidP="005966D9">
      <w:pPr>
        <w:rPr>
          <w:sz w:val="12"/>
        </w:rPr>
      </w:pPr>
      <w:r w:rsidRPr="008C622C">
        <w:rPr>
          <w:sz w:val="12"/>
        </w:rPr>
        <w:t xml:space="preserve">Now we can see that there is a crucial difference in meaning </w:t>
      </w:r>
      <w:r w:rsidRPr="00853522">
        <w:rPr>
          <w:rStyle w:val="Emphasis"/>
          <w:highlight w:val="cyan"/>
        </w:rPr>
        <w:t>with respect to the word ‘protection’</w:t>
      </w:r>
      <w:r w:rsidRPr="008C622C">
        <w:rPr>
          <w:sz w:val="12"/>
        </w:rPr>
        <w:t xml:space="preserve"> in these two situations.  Static protection concerns the means of exerting pressure which can be applied against violations of the right. These means of exerting pressure can be effective to a greater or lesser degree, depending on the conditions under which infringement is punished, on the magnitude of the penalty, and on the conditions under which the rights holder can obtain a judgment providing for enforcement (vindication) or at least a judgment for damages. The more effective the sanctions, the better the protection of the right, that is, the higher the probability that the rights holder will in fact achieve undisturbed economic enjoyment of certain things which the legal order wishes to assign to him. It is obvious that this protection can never be absolute.  Dynamic protection, on the other hand, has nothing to do with sanctions. Here, the assurance in question is not an assurance that the legal rules (norms of conduct) are </w:t>
      </w:r>
      <w:proofErr w:type="gramStart"/>
      <w:r w:rsidRPr="008C622C">
        <w:rPr>
          <w:sz w:val="12"/>
        </w:rPr>
        <w:t>actually obeyed</w:t>
      </w:r>
      <w:proofErr w:type="gramEnd"/>
      <w:r w:rsidRPr="008C622C">
        <w:rPr>
          <w:sz w:val="12"/>
        </w:rPr>
        <w:t xml:space="preserve">, but an assurance that, considered holistically, the acquirer of a right really will succeed to the legal position of his predecessor. In this situation, then, protection does not mean protection of an existing legal position, but protection of an acquirer’s expectation of being placed into such a position. According to circumstances, </w:t>
      </w:r>
      <w:r w:rsidRPr="00853522">
        <w:rPr>
          <w:rStyle w:val="Emphasis"/>
          <w:highlight w:val="cyan"/>
        </w:rPr>
        <w:t xml:space="preserve">this protection </w:t>
      </w:r>
      <w:r w:rsidRPr="008C622C">
        <w:rPr>
          <w:rStyle w:val="Emphasis"/>
        </w:rPr>
        <w:t xml:space="preserve">can be </w:t>
      </w:r>
      <w:r w:rsidRPr="00853522">
        <w:rPr>
          <w:rStyle w:val="Emphasis"/>
          <w:highlight w:val="cyan"/>
        </w:rPr>
        <w:t>absolute</w:t>
      </w:r>
      <w:r w:rsidRPr="008C622C">
        <w:rPr>
          <w:sz w:val="12"/>
        </w:rPr>
        <w:t xml:space="preserve">, </w:t>
      </w:r>
      <w:r w:rsidRPr="00853522">
        <w:rPr>
          <w:rStyle w:val="StyleUnderline"/>
          <w:highlight w:val="cyan"/>
        </w:rPr>
        <w:t>since the legal order</w:t>
      </w:r>
      <w:r w:rsidRPr="00853522">
        <w:rPr>
          <w:rStyle w:val="StyleUnderline"/>
        </w:rPr>
        <w:t xml:space="preserve"> </w:t>
      </w:r>
      <w:r w:rsidRPr="008C622C">
        <w:rPr>
          <w:sz w:val="12"/>
        </w:rPr>
        <w:t xml:space="preserve">under certain conditions </w:t>
      </w:r>
      <w:r w:rsidRPr="00853522">
        <w:rPr>
          <w:rStyle w:val="StyleUnderline"/>
          <w:highlight w:val="cyan"/>
        </w:rPr>
        <w:t xml:space="preserve">precludes any possibility of further discussion of the legal position </w:t>
      </w:r>
      <w:r w:rsidRPr="008C622C">
        <w:rPr>
          <w:sz w:val="12"/>
        </w:rPr>
        <w:t>as the result of a succession.</w:t>
      </w:r>
    </w:p>
    <w:p w14:paraId="3310B1D1" w14:textId="77777777" w:rsidR="005966D9" w:rsidRDefault="005966D9" w:rsidP="005966D9">
      <w:pPr>
        <w:pStyle w:val="Heading4"/>
      </w:pPr>
      <w:r>
        <w:t xml:space="preserve">The process is </w:t>
      </w:r>
      <w:r w:rsidRPr="0094269D">
        <w:rPr>
          <w:u w:val="single"/>
        </w:rPr>
        <w:t>intricate</w:t>
      </w:r>
      <w:r>
        <w:t xml:space="preserve"> and </w:t>
      </w:r>
      <w:r w:rsidRPr="0094269D">
        <w:rPr>
          <w:u w:val="single"/>
        </w:rPr>
        <w:t>complex</w:t>
      </w:r>
      <w:r>
        <w:t xml:space="preserve">. </w:t>
      </w:r>
    </w:p>
    <w:p w14:paraId="22827372" w14:textId="77777777" w:rsidR="005966D9" w:rsidRDefault="005966D9" w:rsidP="005966D9">
      <w:pPr>
        <w:rPr>
          <w:sz w:val="16"/>
          <w:szCs w:val="16"/>
        </w:rPr>
      </w:pPr>
      <w:r w:rsidRPr="00B752FF">
        <w:rPr>
          <w:rStyle w:val="Style13ptBold"/>
        </w:rPr>
        <w:t>Atkins ’24</w:t>
      </w:r>
      <w:r>
        <w:rPr>
          <w:sz w:val="16"/>
          <w:szCs w:val="16"/>
        </w:rPr>
        <w:t xml:space="preserve"> </w:t>
      </w:r>
      <w:r w:rsidRPr="00B752FF">
        <w:t xml:space="preserve">[Dorothy; July 24; </w:t>
      </w:r>
      <w:r>
        <w:t>M.S in Journalism from Berkeley Graduate School of Journalism</w:t>
      </w:r>
      <w:r w:rsidRPr="00B752FF">
        <w:t xml:space="preserve">; Law360, “Solicitor General Warns Against Feds 'Winning </w:t>
      </w:r>
      <w:proofErr w:type="gramStart"/>
      <w:r w:rsidRPr="00B752FF">
        <w:t>At</w:t>
      </w:r>
      <w:proofErr w:type="gramEnd"/>
      <w:r w:rsidRPr="00B752FF">
        <w:t xml:space="preserve"> All Costs,” https://www.law360.com/appellate/articles/1861821/solicitor-general-warns-against-feds-winning-at-all-costs-] </w:t>
      </w:r>
      <w:proofErr w:type="spellStart"/>
      <w:r w:rsidRPr="00B752FF">
        <w:t>dedeepya</w:t>
      </w:r>
      <w:proofErr w:type="spellEnd"/>
    </w:p>
    <w:p w14:paraId="0193B210" w14:textId="77777777" w:rsidR="005966D9" w:rsidRDefault="005966D9" w:rsidP="005966D9">
      <w:pPr>
        <w:rPr>
          <w:sz w:val="16"/>
          <w:szCs w:val="16"/>
        </w:rPr>
      </w:pPr>
      <w:r>
        <w:rPr>
          <w:sz w:val="16"/>
          <w:szCs w:val="16"/>
        </w:rPr>
        <w:t xml:space="preserve">Even so, </w:t>
      </w:r>
      <w:proofErr w:type="spellStart"/>
      <w:r w:rsidRPr="00B752FF">
        <w:rPr>
          <w:rStyle w:val="StyleUnderline"/>
        </w:rPr>
        <w:t>Prelogar</w:t>
      </w:r>
      <w:proofErr w:type="spellEnd"/>
      <w:r>
        <w:rPr>
          <w:sz w:val="16"/>
          <w:szCs w:val="16"/>
        </w:rPr>
        <w:t xml:space="preserve"> said she </w:t>
      </w:r>
      <w:r w:rsidRPr="00B752FF">
        <w:rPr>
          <w:rStyle w:val="StyleUnderline"/>
        </w:rPr>
        <w:t xml:space="preserve">thinks the most important part of her job is </w:t>
      </w:r>
      <w:r>
        <w:rPr>
          <w:sz w:val="16"/>
          <w:szCs w:val="16"/>
        </w:rPr>
        <w:t xml:space="preserve">the </w:t>
      </w:r>
      <w:r w:rsidRPr="00B752FF">
        <w:rPr>
          <w:rStyle w:val="StyleUnderline"/>
        </w:rPr>
        <w:t>work</w:t>
      </w:r>
      <w:r>
        <w:rPr>
          <w:sz w:val="16"/>
          <w:szCs w:val="16"/>
        </w:rPr>
        <w:t xml:space="preserve"> she does </w:t>
      </w:r>
      <w:r w:rsidRPr="00B752FF">
        <w:rPr>
          <w:rStyle w:val="StyleUnderline"/>
        </w:rPr>
        <w:t>before a case</w:t>
      </w:r>
      <w:r>
        <w:rPr>
          <w:sz w:val="16"/>
          <w:szCs w:val="16"/>
        </w:rPr>
        <w:t xml:space="preserve"> makes its way to the U.S. Supreme Court. That </w:t>
      </w:r>
      <w:r w:rsidRPr="00B752FF">
        <w:rPr>
          <w:rStyle w:val="StyleUnderline"/>
        </w:rPr>
        <w:t xml:space="preserve">job </w:t>
      </w:r>
      <w:r w:rsidRPr="007B7D3E">
        <w:rPr>
          <w:rStyle w:val="Emphasis"/>
        </w:rPr>
        <w:t>requires</w:t>
      </w:r>
      <w:r w:rsidRPr="00B752FF">
        <w:rPr>
          <w:rStyle w:val="StyleUnderline"/>
        </w:rPr>
        <w:t xml:space="preserve"> her to decide which cases the government pursues while </w:t>
      </w:r>
      <w:r w:rsidRPr="007B7D3E">
        <w:rPr>
          <w:rStyle w:val="Emphasis"/>
        </w:rPr>
        <w:t>weighing input</w:t>
      </w:r>
      <w:r w:rsidRPr="00B752FF">
        <w:rPr>
          <w:rStyle w:val="StyleUnderline"/>
        </w:rPr>
        <w:t xml:space="preserve"> from</w:t>
      </w:r>
      <w:r>
        <w:rPr>
          <w:sz w:val="16"/>
          <w:szCs w:val="16"/>
        </w:rPr>
        <w:t xml:space="preserve"> multiple </w:t>
      </w:r>
      <w:r w:rsidRPr="007B7D3E">
        <w:rPr>
          <w:rStyle w:val="Emphasis"/>
        </w:rPr>
        <w:t>federal agencies</w:t>
      </w:r>
      <w:r w:rsidRPr="00B752FF">
        <w:rPr>
          <w:rStyle w:val="StyleUnderline"/>
        </w:rPr>
        <w:t xml:space="preserve"> and the </w:t>
      </w:r>
      <w:r w:rsidRPr="007B7D3E">
        <w:rPr>
          <w:rStyle w:val="Emphasis"/>
        </w:rPr>
        <w:t>presidential Cabinet</w:t>
      </w:r>
      <w:r>
        <w:rPr>
          <w:sz w:val="16"/>
          <w:szCs w:val="16"/>
        </w:rPr>
        <w:t xml:space="preserve">, </w:t>
      </w:r>
      <w:r w:rsidRPr="00B752FF">
        <w:rPr>
          <w:rStyle w:val="StyleUnderline"/>
        </w:rPr>
        <w:t xml:space="preserve">which includes the Vice President and the heads of </w:t>
      </w:r>
      <w:r w:rsidRPr="007B7D3E">
        <w:rPr>
          <w:rStyle w:val="Emphasis"/>
        </w:rPr>
        <w:t>15 executive departments</w:t>
      </w:r>
      <w:r>
        <w:rPr>
          <w:sz w:val="16"/>
          <w:szCs w:val="16"/>
        </w:rPr>
        <w:t>, who she noted do not always agree on a litigation stance.</w:t>
      </w:r>
    </w:p>
    <w:p w14:paraId="1A22B488" w14:textId="77777777" w:rsidR="005966D9" w:rsidRDefault="005966D9" w:rsidP="005966D9">
      <w:pPr>
        <w:rPr>
          <w:sz w:val="16"/>
          <w:szCs w:val="16"/>
        </w:rPr>
      </w:pPr>
      <w:r w:rsidRPr="00B752FF">
        <w:rPr>
          <w:rStyle w:val="StyleUnderline"/>
        </w:rPr>
        <w:t xml:space="preserve">"My </w:t>
      </w:r>
      <w:r w:rsidRPr="001B12C0">
        <w:rPr>
          <w:rStyle w:val="Emphasis"/>
        </w:rPr>
        <w:t>client</w:t>
      </w:r>
      <w:r w:rsidRPr="00B752FF">
        <w:rPr>
          <w:rStyle w:val="StyleUnderline"/>
        </w:rPr>
        <w:t xml:space="preserve"> is the United States of America," she said. "It's </w:t>
      </w:r>
      <w:r w:rsidRPr="007B7D3E">
        <w:rPr>
          <w:rStyle w:val="Emphasis"/>
        </w:rPr>
        <w:t>not a particular person</w:t>
      </w:r>
      <w:r w:rsidRPr="00B752FF">
        <w:rPr>
          <w:rStyle w:val="StyleUnderline"/>
        </w:rPr>
        <w:t xml:space="preserve"> of the federal branch."</w:t>
      </w:r>
    </w:p>
    <w:p w14:paraId="40747909" w14:textId="77777777" w:rsidR="005966D9" w:rsidRPr="00B752FF" w:rsidRDefault="005966D9" w:rsidP="005966D9">
      <w:pPr>
        <w:rPr>
          <w:rStyle w:val="StyleUnderline"/>
        </w:rPr>
      </w:pPr>
      <w:r>
        <w:rPr>
          <w:sz w:val="16"/>
          <w:szCs w:val="16"/>
        </w:rPr>
        <w:t xml:space="preserve">Representing the United States as a client is "somewhat amorphous," </w:t>
      </w:r>
      <w:proofErr w:type="spellStart"/>
      <w:r>
        <w:rPr>
          <w:sz w:val="16"/>
          <w:szCs w:val="16"/>
        </w:rPr>
        <w:t>Prelogar</w:t>
      </w:r>
      <w:proofErr w:type="spellEnd"/>
      <w:r>
        <w:rPr>
          <w:sz w:val="16"/>
          <w:szCs w:val="16"/>
        </w:rPr>
        <w:t xml:space="preserve"> said, and </w:t>
      </w:r>
      <w:r w:rsidRPr="00B752FF">
        <w:rPr>
          <w:rStyle w:val="StyleUnderline"/>
        </w:rPr>
        <w:t xml:space="preserve">the job requires a distinct set of tools, including listening skills, </w:t>
      </w:r>
      <w:r w:rsidRPr="007B7D3E">
        <w:rPr>
          <w:rStyle w:val="Emphasis"/>
        </w:rPr>
        <w:t>intellectual curiosity</w:t>
      </w:r>
      <w:r w:rsidRPr="00B752FF">
        <w:rPr>
          <w:rStyle w:val="StyleUnderline"/>
        </w:rPr>
        <w:t xml:space="preserve"> and "a dose of humility," because a </w:t>
      </w:r>
      <w:r w:rsidRPr="007B7D3E">
        <w:rPr>
          <w:rStyle w:val="Emphasis"/>
        </w:rPr>
        <w:t>solicitor general</w:t>
      </w:r>
      <w:r w:rsidRPr="00B752FF">
        <w:rPr>
          <w:rStyle w:val="StyleUnderline"/>
        </w:rPr>
        <w:t xml:space="preserve"> is often required to </w:t>
      </w:r>
      <w:r w:rsidRPr="007B7D3E">
        <w:rPr>
          <w:rStyle w:val="Emphasis"/>
        </w:rPr>
        <w:t>learn new topics</w:t>
      </w:r>
      <w:r w:rsidRPr="00B752FF">
        <w:rPr>
          <w:rStyle w:val="StyleUnderline"/>
        </w:rPr>
        <w:t xml:space="preserve"> and legal issues as they percolate up through the </w:t>
      </w:r>
      <w:r w:rsidRPr="007B7D3E">
        <w:rPr>
          <w:rStyle w:val="Emphasis"/>
        </w:rPr>
        <w:t>appellate process</w:t>
      </w:r>
      <w:r w:rsidRPr="00B752FF">
        <w:rPr>
          <w:rStyle w:val="StyleUnderline"/>
        </w:rPr>
        <w:t>.</w:t>
      </w:r>
    </w:p>
    <w:p w14:paraId="4F541304" w14:textId="77777777" w:rsidR="005966D9" w:rsidRDefault="005966D9" w:rsidP="005966D9">
      <w:pPr>
        <w:rPr>
          <w:rStyle w:val="StyleUnderline"/>
          <w:sz w:val="16"/>
          <w:szCs w:val="16"/>
          <w:u w:val="none"/>
        </w:rPr>
      </w:pPr>
      <w:r w:rsidRPr="006F5186">
        <w:rPr>
          <w:rStyle w:val="StyleUnderline"/>
        </w:rPr>
        <w:t>As an example,</w:t>
      </w:r>
      <w:r>
        <w:rPr>
          <w:sz w:val="16"/>
          <w:szCs w:val="16"/>
        </w:rPr>
        <w:t xml:space="preserve"> </w:t>
      </w:r>
      <w:proofErr w:type="spellStart"/>
      <w:r w:rsidRPr="006F5186">
        <w:rPr>
          <w:rStyle w:val="StyleUnderline"/>
        </w:rPr>
        <w:t>Prelogar</w:t>
      </w:r>
      <w:proofErr w:type="spellEnd"/>
      <w:r w:rsidRPr="006F5186">
        <w:rPr>
          <w:rStyle w:val="StyleUnderline"/>
        </w:rPr>
        <w:t xml:space="preserve"> </w:t>
      </w:r>
      <w:r w:rsidRPr="007B7D3E">
        <w:rPr>
          <w:rStyle w:val="StyleUnderline"/>
        </w:rPr>
        <w:t xml:space="preserve">pointed to </w:t>
      </w:r>
      <w:r w:rsidRPr="007B7D3E">
        <w:rPr>
          <w:rStyle w:val="Emphasis"/>
        </w:rPr>
        <w:t>complex details</w:t>
      </w:r>
      <w:r w:rsidRPr="007B7D3E">
        <w:rPr>
          <w:rStyle w:val="StyleUnderline"/>
        </w:rPr>
        <w:t xml:space="preserve"> of tax</w:t>
      </w:r>
      <w:r w:rsidRPr="006F5186">
        <w:rPr>
          <w:rStyle w:val="StyleUnderline"/>
        </w:rPr>
        <w:t xml:space="preserve"> law that she </w:t>
      </w:r>
      <w:r w:rsidRPr="007B7D3E">
        <w:rPr>
          <w:rStyle w:val="Emphasis"/>
        </w:rPr>
        <w:t>had to master</w:t>
      </w:r>
      <w:r w:rsidRPr="006F5186">
        <w:rPr>
          <w:rStyle w:val="StyleUnderline"/>
        </w:rPr>
        <w:t xml:space="preserve"> to argue Moore v. U.S</w:t>
      </w:r>
      <w:r>
        <w:rPr>
          <w:sz w:val="16"/>
          <w:szCs w:val="16"/>
        </w:rPr>
        <w:t>.</w:t>
      </w:r>
      <w:proofErr w:type="gramStart"/>
      <w:r>
        <w:rPr>
          <w:sz w:val="16"/>
          <w:szCs w:val="16"/>
        </w:rPr>
        <w:t>,  which</w:t>
      </w:r>
      <w:proofErr w:type="gramEnd"/>
      <w:r>
        <w:rPr>
          <w:sz w:val="16"/>
          <w:szCs w:val="16"/>
        </w:rPr>
        <w:t xml:space="preserve"> resulted in the justices' 7-2 ruling in June that upheld the 2017 federal tax overhaul's mandatory </w:t>
      </w:r>
      <w:r w:rsidRPr="007B7D3E">
        <w:rPr>
          <w:sz w:val="16"/>
          <w:szCs w:val="16"/>
        </w:rPr>
        <w:t xml:space="preserve">repatriation levy. </w:t>
      </w:r>
      <w:r w:rsidRPr="007B7D3E">
        <w:rPr>
          <w:rStyle w:val="StyleUnderline"/>
          <w:sz w:val="16"/>
          <w:szCs w:val="16"/>
          <w:u w:val="none"/>
        </w:rPr>
        <w:t>She also recalled facing off before the state of Texas in three separate legal battles before the U.S. Supreme Court.</w:t>
      </w:r>
    </w:p>
    <w:p w14:paraId="676A6036" w14:textId="77777777" w:rsidR="005966D9" w:rsidRDefault="005966D9" w:rsidP="005966D9">
      <w:pPr>
        <w:pStyle w:val="Heading4"/>
      </w:pPr>
      <w:r>
        <w:t xml:space="preserve">Courts can ignore the Solicitor General---all that matters is consultation. </w:t>
      </w:r>
    </w:p>
    <w:p w14:paraId="76F9D6B3" w14:textId="77777777" w:rsidR="005966D9" w:rsidRPr="002D0693" w:rsidRDefault="005966D9" w:rsidP="005966D9">
      <w:r w:rsidRPr="002D0693">
        <w:rPr>
          <w:rStyle w:val="Style13ptBold"/>
        </w:rPr>
        <w:t>Kingston ’21</w:t>
      </w:r>
      <w:r>
        <w:t xml:space="preserve"> [John; November 15; BA in Journalism and Economics from Washington &amp; Lee University; Freight Waives, “Legal Match Over Fate of AB5 Has New Player: US Solicitor General,” </w:t>
      </w:r>
      <w:r w:rsidRPr="002D0693">
        <w:t>https://www.freightwaves.com/news/legal-match-over-fate-of-ab5-has-new-player-us-solicitor-general</w:t>
      </w:r>
      <w:r>
        <w:t xml:space="preserve">] </w:t>
      </w:r>
      <w:proofErr w:type="spellStart"/>
      <w:r>
        <w:t>dedeepya</w:t>
      </w:r>
      <w:proofErr w:type="spellEnd"/>
    </w:p>
    <w:p w14:paraId="69AE7E1F" w14:textId="77777777" w:rsidR="005966D9" w:rsidRPr="004F389B" w:rsidRDefault="005966D9" w:rsidP="005966D9">
      <w:pPr>
        <w:rPr>
          <w:rStyle w:val="StyleUnderline"/>
        </w:rPr>
      </w:pPr>
      <w:r w:rsidRPr="004F389B">
        <w:rPr>
          <w:sz w:val="16"/>
          <w:szCs w:val="16"/>
        </w:rPr>
        <w:t xml:space="preserve">The </w:t>
      </w:r>
      <w:r w:rsidRPr="004F389B">
        <w:rPr>
          <w:rStyle w:val="Emphasis"/>
        </w:rPr>
        <w:t>solicitor general</w:t>
      </w:r>
      <w:r w:rsidRPr="004F389B">
        <w:rPr>
          <w:rStyle w:val="StyleUnderline"/>
        </w:rPr>
        <w:t xml:space="preserve"> is considered the </w:t>
      </w:r>
      <w:r w:rsidRPr="004F389B">
        <w:rPr>
          <w:rStyle w:val="Emphasis"/>
        </w:rPr>
        <w:t>No. 2 membe</w:t>
      </w:r>
      <w:r w:rsidRPr="004F389B">
        <w:rPr>
          <w:rStyle w:val="StyleUnderline"/>
        </w:rPr>
        <w:t>r of the Justice Department</w:t>
      </w:r>
      <w:r w:rsidRPr="004F389B">
        <w:rPr>
          <w:sz w:val="16"/>
          <w:szCs w:val="16"/>
        </w:rPr>
        <w:t xml:space="preserve">, serving right under the attorney general. The </w:t>
      </w:r>
      <w:r w:rsidRPr="004F389B">
        <w:rPr>
          <w:rStyle w:val="StyleUnderline"/>
        </w:rPr>
        <w:t xml:space="preserve">person filling that role </w:t>
      </w:r>
      <w:r w:rsidRPr="004F389B">
        <w:rPr>
          <w:rStyle w:val="Emphasis"/>
        </w:rPr>
        <w:t>argues</w:t>
      </w:r>
      <w:r w:rsidRPr="004F389B">
        <w:rPr>
          <w:rStyle w:val="StyleUnderline"/>
        </w:rPr>
        <w:t xml:space="preserve"> the federal government’s </w:t>
      </w:r>
      <w:r w:rsidRPr="004F389B">
        <w:rPr>
          <w:rStyle w:val="Emphasis"/>
        </w:rPr>
        <w:t>case before the Supreme Court</w:t>
      </w:r>
      <w:r w:rsidRPr="004F389B">
        <w:rPr>
          <w:rStyle w:val="StyleUnderline"/>
        </w:rPr>
        <w:t xml:space="preserve">. </w:t>
      </w:r>
    </w:p>
    <w:p w14:paraId="66295715" w14:textId="77777777" w:rsidR="005966D9" w:rsidRPr="004F389B" w:rsidRDefault="005966D9" w:rsidP="005966D9">
      <w:pPr>
        <w:rPr>
          <w:sz w:val="12"/>
          <w:szCs w:val="16"/>
        </w:rPr>
      </w:pPr>
      <w:r w:rsidRPr="004F389B">
        <w:rPr>
          <w:sz w:val="12"/>
          <w:szCs w:val="16"/>
        </w:rPr>
        <w:t xml:space="preserve">The defendant in the case is Robert Bonta, the state’s attorney general who took over from the original defendant, Xavier Becerra. Becerra is now secretary of Health and Human Services. </w:t>
      </w:r>
    </w:p>
    <w:p w14:paraId="5AFEA914" w14:textId="77777777" w:rsidR="005966D9" w:rsidRPr="004F389B" w:rsidRDefault="005966D9" w:rsidP="005966D9">
      <w:pPr>
        <w:rPr>
          <w:sz w:val="12"/>
          <w:szCs w:val="16"/>
        </w:rPr>
      </w:pPr>
      <w:r w:rsidRPr="004F389B">
        <w:rPr>
          <w:sz w:val="12"/>
          <w:szCs w:val="16"/>
        </w:rPr>
        <w:t xml:space="preserve">The attorneys representing trucking-focused trade groups that filed friend of the court briefs told </w:t>
      </w:r>
      <w:proofErr w:type="spellStart"/>
      <w:r w:rsidRPr="004F389B">
        <w:rPr>
          <w:sz w:val="12"/>
          <w:szCs w:val="16"/>
        </w:rPr>
        <w:t>FreightWaves</w:t>
      </w:r>
      <w:proofErr w:type="spellEnd"/>
      <w:r w:rsidRPr="004F389B">
        <w:rPr>
          <w:sz w:val="12"/>
          <w:szCs w:val="16"/>
        </w:rPr>
        <w:t xml:space="preserve"> they were pleased with the court’s request for input from the solicitor general. Their focus is not necessarily on the fact that AB5 remains on the sidelines in California trucking. More importantly, the request by the court, along with other steps it has taken, shows it has taken an interest in the key question in the CTA case: state preemption of federal transportation laws, they said.  </w:t>
      </w:r>
    </w:p>
    <w:p w14:paraId="76A9460B" w14:textId="77777777" w:rsidR="005966D9" w:rsidRPr="004F389B" w:rsidRDefault="005966D9" w:rsidP="005966D9">
      <w:pPr>
        <w:rPr>
          <w:sz w:val="12"/>
          <w:szCs w:val="16"/>
        </w:rPr>
      </w:pPr>
      <w:r w:rsidRPr="004F389B">
        <w:rPr>
          <w:sz w:val="12"/>
          <w:szCs w:val="16"/>
        </w:rPr>
        <w:t xml:space="preserve">The argument the CTA made when it obtained the injunction at the start of 2020 that kept AB5 on the bench in truck transportation is that such state action was preempted by the Federal Aviation Administration Authorization Act, passed in 1994 and known as F4A. F4A specifically bars any state action that would impact a motor carrier’s “prices, routes and services.” CTA argued before the federal district court that AB5 would have that impact; the court agreed. </w:t>
      </w:r>
    </w:p>
    <w:p w14:paraId="56F115C5" w14:textId="77777777" w:rsidR="005966D9" w:rsidRPr="004F389B" w:rsidRDefault="005966D9" w:rsidP="005966D9">
      <w:pPr>
        <w:rPr>
          <w:sz w:val="12"/>
          <w:szCs w:val="16"/>
        </w:rPr>
      </w:pPr>
      <w:r w:rsidRPr="004F389B">
        <w:rPr>
          <w:sz w:val="12"/>
          <w:szCs w:val="16"/>
        </w:rPr>
        <w:t xml:space="preserve">But a three-judge appellate panel of the 9th Circuit disagreed in a decision handed down in April. In June, a CTA request for an </w:t>
      </w:r>
      <w:proofErr w:type="spellStart"/>
      <w:r w:rsidRPr="004F389B">
        <w:rPr>
          <w:sz w:val="12"/>
          <w:szCs w:val="16"/>
        </w:rPr>
        <w:t>en</w:t>
      </w:r>
      <w:proofErr w:type="spellEnd"/>
      <w:r w:rsidRPr="004F389B">
        <w:rPr>
          <w:sz w:val="12"/>
          <w:szCs w:val="16"/>
        </w:rPr>
        <w:t xml:space="preserve"> banc hearing panel’s ruling was denied, leaving the Supreme Court as the organization’s only hope.</w:t>
      </w:r>
    </w:p>
    <w:p w14:paraId="79DD177B" w14:textId="77777777" w:rsidR="005966D9" w:rsidRPr="004F389B" w:rsidRDefault="005966D9" w:rsidP="005966D9">
      <w:pPr>
        <w:rPr>
          <w:sz w:val="12"/>
          <w:szCs w:val="16"/>
        </w:rPr>
      </w:pPr>
      <w:r w:rsidRPr="004F389B">
        <w:rPr>
          <w:sz w:val="12"/>
          <w:szCs w:val="16"/>
        </w:rPr>
        <w:t>Less than 2% of requests for certiorari — or review — are accepted by the Supreme Court. But the court appears to be focused on the question of F4A preemption, separately requesting solicitor general input in two other cases where preemption is an issue.</w:t>
      </w:r>
    </w:p>
    <w:p w14:paraId="31DABF9F" w14:textId="77777777" w:rsidR="005966D9" w:rsidRPr="004F389B" w:rsidRDefault="005966D9" w:rsidP="005966D9">
      <w:pPr>
        <w:rPr>
          <w:sz w:val="12"/>
          <w:szCs w:val="16"/>
        </w:rPr>
      </w:pPr>
      <w:r w:rsidRPr="004F389B">
        <w:rPr>
          <w:sz w:val="12"/>
          <w:szCs w:val="16"/>
        </w:rPr>
        <w:t>One of those cases is Miller v. C.H. Robinson. At issue there is whether a brokerage company can be held negligent for acts of the motor carrier. That is on appeal to the Supreme Court by the plaintiff, with lower court rulings favoring the C.H. Robinson (NASDAQ: CHRW) argument that it is not liable under F4A.</w:t>
      </w:r>
    </w:p>
    <w:p w14:paraId="2FF60D01" w14:textId="77777777" w:rsidR="005966D9" w:rsidRPr="004F389B" w:rsidRDefault="005966D9" w:rsidP="005966D9">
      <w:pPr>
        <w:rPr>
          <w:sz w:val="12"/>
          <w:szCs w:val="16"/>
        </w:rPr>
      </w:pPr>
      <w:r w:rsidRPr="004F389B">
        <w:rPr>
          <w:sz w:val="12"/>
          <w:szCs w:val="16"/>
        </w:rPr>
        <w:t>Marc S. Blubaugh, who represented the Transportation Intermediaries Association in its friend of the court brief in the CTA case, said the Supreme Court Monday also asked for the solicitor general to issue an opinion in a case involving Virgin Airlines. The legal question in that case involves an F4A type of issue, though it deals with a parallel law, the Airline Deregulation Act.</w:t>
      </w:r>
    </w:p>
    <w:p w14:paraId="0D5DBBD4" w14:textId="77777777" w:rsidR="005966D9" w:rsidRPr="004F389B" w:rsidRDefault="005966D9" w:rsidP="005966D9">
      <w:pPr>
        <w:rPr>
          <w:sz w:val="12"/>
          <w:szCs w:val="16"/>
        </w:rPr>
      </w:pPr>
      <w:r w:rsidRPr="004F389B">
        <w:rPr>
          <w:sz w:val="12"/>
          <w:szCs w:val="16"/>
        </w:rPr>
        <w:t>Put that all together, and Blubaugh said, “this probably indicates that, at the very least, the case has the court’s attention.”</w:t>
      </w:r>
    </w:p>
    <w:p w14:paraId="5FFB6D09" w14:textId="77777777" w:rsidR="005966D9" w:rsidRPr="004F389B" w:rsidRDefault="005966D9" w:rsidP="005966D9">
      <w:pPr>
        <w:rPr>
          <w:sz w:val="12"/>
          <w:szCs w:val="16"/>
        </w:rPr>
      </w:pPr>
      <w:r w:rsidRPr="004F389B">
        <w:rPr>
          <w:sz w:val="12"/>
          <w:szCs w:val="16"/>
        </w:rPr>
        <w:t>“We’re certainly glad to see this development,” Richard Pianka, an attorney for the American Trucking Associations, said of the request by the Supreme Court for solicitor general input. “We see this development as an indication that the Supreme Court sees a real issue here (on the F4A question) and it’s not surprising they are asking the federal government to weigh in.”</w:t>
      </w:r>
    </w:p>
    <w:p w14:paraId="4B92D4E0" w14:textId="77777777" w:rsidR="005966D9" w:rsidRPr="005F4EE2" w:rsidRDefault="005966D9" w:rsidP="005966D9">
      <w:pPr>
        <w:rPr>
          <w:sz w:val="16"/>
          <w:szCs w:val="16"/>
        </w:rPr>
      </w:pPr>
      <w:proofErr w:type="spellStart"/>
      <w:r w:rsidRPr="004F389B">
        <w:rPr>
          <w:rStyle w:val="Emphasis"/>
        </w:rPr>
        <w:t>Prelogar</w:t>
      </w:r>
      <w:proofErr w:type="spellEnd"/>
      <w:r w:rsidRPr="004F389B">
        <w:rPr>
          <w:rStyle w:val="StyleUnderline"/>
        </w:rPr>
        <w:t xml:space="preserve"> and her team at the </w:t>
      </w:r>
      <w:r w:rsidRPr="004F389B">
        <w:rPr>
          <w:rStyle w:val="Emphasis"/>
        </w:rPr>
        <w:t>solicitor general’s office</w:t>
      </w:r>
      <w:r w:rsidRPr="004F389B">
        <w:rPr>
          <w:rStyle w:val="StyleUnderline"/>
        </w:rPr>
        <w:t xml:space="preserve"> will issue an opinion that the </w:t>
      </w:r>
      <w:r w:rsidRPr="004F389B">
        <w:rPr>
          <w:rStyle w:val="Emphasis"/>
        </w:rPr>
        <w:t>court is free to ignore</w:t>
      </w:r>
      <w:r w:rsidRPr="004F389B">
        <w:rPr>
          <w:sz w:val="16"/>
          <w:szCs w:val="16"/>
        </w:rPr>
        <w:t xml:space="preserve">. But the speed at which she and that group respond is important because every day that the solicitor </w:t>
      </w:r>
      <w:proofErr w:type="gramStart"/>
      <w:r w:rsidRPr="004F389B">
        <w:rPr>
          <w:sz w:val="16"/>
          <w:szCs w:val="16"/>
        </w:rPr>
        <w:t>general</w:t>
      </w:r>
      <w:proofErr w:type="gramEnd"/>
      <w:r w:rsidRPr="004F389B">
        <w:rPr>
          <w:sz w:val="16"/>
          <w:szCs w:val="16"/>
        </w:rPr>
        <w:t xml:space="preserve"> opinion is being formulated does two things.</w:t>
      </w:r>
    </w:p>
    <w:p w14:paraId="5AFD70B6" w14:textId="77777777" w:rsidR="005966D9" w:rsidRPr="001B2CAD" w:rsidRDefault="005966D9" w:rsidP="005966D9">
      <w:pPr>
        <w:pStyle w:val="Heading4"/>
      </w:pPr>
      <w:r>
        <w:t>Solicitor general consultation changes the agenda-setting stage---</w:t>
      </w:r>
      <w:r w:rsidRPr="00A86EC8">
        <w:rPr>
          <w:b w:val="0"/>
          <w:bCs/>
        </w:rPr>
        <w:t xml:space="preserve">screening, </w:t>
      </w:r>
      <w:proofErr w:type="spellStart"/>
      <w:r w:rsidRPr="00A86EC8">
        <w:rPr>
          <w:b w:val="0"/>
          <w:bCs/>
        </w:rPr>
        <w:t>vetos</w:t>
      </w:r>
      <w:proofErr w:type="spellEnd"/>
      <w:r w:rsidRPr="00A86EC8">
        <w:rPr>
          <w:b w:val="0"/>
          <w:bCs/>
        </w:rPr>
        <w:t xml:space="preserve">, and negotiation proves. </w:t>
      </w:r>
    </w:p>
    <w:p w14:paraId="47D9E011" w14:textId="77777777" w:rsidR="005966D9" w:rsidRPr="0019519D" w:rsidRDefault="005966D9" w:rsidP="005966D9">
      <w:r w:rsidRPr="00294353">
        <w:rPr>
          <w:rStyle w:val="Style13ptBold"/>
        </w:rPr>
        <w:t>Black &amp; Owens ‘10</w:t>
      </w:r>
      <w:r>
        <w:rPr>
          <w:sz w:val="16"/>
          <w:szCs w:val="16"/>
        </w:rPr>
        <w:t xml:space="preserve"> </w:t>
      </w:r>
      <w:r w:rsidRPr="001B2CAD">
        <w:t>[Ryan</w:t>
      </w:r>
      <w:r>
        <w:t xml:space="preserve"> and</w:t>
      </w:r>
      <w:r w:rsidRPr="001B2CAD">
        <w:t xml:space="preserve"> Ryan; December 22; </w:t>
      </w:r>
      <w:r>
        <w:t>Professor of Political Science at Michigan State University and a faculty affiliate with the MSU College of Law, Professor of Political Science and Affiliate Faculty in the Law School</w:t>
      </w:r>
      <w:r w:rsidRPr="001B2CAD">
        <w:t>; Sage Journals, “Solicitor General Influence and Agenda Setting on the U.S. Supreme Court,” vol 64</w:t>
      </w:r>
      <w:r>
        <w:t>.</w:t>
      </w:r>
      <w:r w:rsidRPr="001B2CAD">
        <w:t xml:space="preserve">] </w:t>
      </w:r>
      <w:proofErr w:type="spellStart"/>
      <w:r w:rsidRPr="001B2CAD">
        <w:t>dedeepya</w:t>
      </w:r>
      <w:proofErr w:type="spellEnd"/>
      <w:r w:rsidRPr="001B2CAD">
        <w:t xml:space="preserve"> </w:t>
      </w:r>
    </w:p>
    <w:p w14:paraId="0C75BFE0" w14:textId="77777777" w:rsidR="005966D9" w:rsidRPr="001B2CAD" w:rsidRDefault="005966D9" w:rsidP="005966D9">
      <w:pPr>
        <w:rPr>
          <w:rStyle w:val="StyleUnderline"/>
        </w:rPr>
      </w:pPr>
      <w:r w:rsidRPr="001B2CAD">
        <w:rPr>
          <w:sz w:val="16"/>
          <w:szCs w:val="16"/>
        </w:rPr>
        <w:t xml:space="preserve">The </w:t>
      </w:r>
      <w:r w:rsidRPr="001B2CAD">
        <w:rPr>
          <w:rStyle w:val="StyleUnderline"/>
        </w:rPr>
        <w:t xml:space="preserve">SG is </w:t>
      </w:r>
      <w:r w:rsidRPr="00C40187">
        <w:rPr>
          <w:rStyle w:val="Emphasis"/>
        </w:rPr>
        <w:t>highly successful</w:t>
      </w:r>
      <w:r w:rsidRPr="001B2CAD">
        <w:rPr>
          <w:sz w:val="16"/>
          <w:szCs w:val="16"/>
        </w:rPr>
        <w:t xml:space="preserve">. During the Rehnquist Court era, the </w:t>
      </w:r>
      <w:r w:rsidRPr="001B2CAD">
        <w:rPr>
          <w:rStyle w:val="StyleUnderline"/>
        </w:rPr>
        <w:t>SG won over 62 percent of all cases in which the United States was a direct party</w:t>
      </w:r>
      <w:r w:rsidRPr="001B2CAD">
        <w:rPr>
          <w:sz w:val="16"/>
          <w:szCs w:val="16"/>
        </w:rPr>
        <w:t xml:space="preserve"> and over 66 percent of cases in which she participated as amicus curiae (Epstein, Segal, Spaeth, and Walker 2007). </w:t>
      </w:r>
      <w:r w:rsidRPr="001B2CAD">
        <w:rPr>
          <w:rStyle w:val="StyleUnderline"/>
        </w:rPr>
        <w:t>Numerous</w:t>
      </w:r>
      <w:r w:rsidRPr="001B2CAD">
        <w:rPr>
          <w:sz w:val="16"/>
          <w:szCs w:val="16"/>
        </w:rPr>
        <w:t xml:space="preserve"> additional </w:t>
      </w:r>
      <w:r w:rsidRPr="001B2CAD">
        <w:rPr>
          <w:rStyle w:val="StyleUnderline"/>
        </w:rPr>
        <w:t>studies provide</w:t>
      </w:r>
      <w:r w:rsidRPr="001B2CAD">
        <w:rPr>
          <w:sz w:val="16"/>
          <w:szCs w:val="16"/>
        </w:rPr>
        <w:t xml:space="preserve"> systematic </w:t>
      </w:r>
      <w:r w:rsidRPr="00C40187">
        <w:rPr>
          <w:rStyle w:val="Emphasis"/>
        </w:rPr>
        <w:t>confirmation</w:t>
      </w:r>
      <w:r w:rsidRPr="001B2CAD">
        <w:rPr>
          <w:rStyle w:val="StyleUnderline"/>
        </w:rPr>
        <w:t xml:space="preserve"> of the </w:t>
      </w:r>
      <w:r w:rsidRPr="00C40187">
        <w:rPr>
          <w:rStyle w:val="Emphasis"/>
        </w:rPr>
        <w:t>SG’s success</w:t>
      </w:r>
      <w:r w:rsidRPr="001B2CAD">
        <w:rPr>
          <w:sz w:val="16"/>
          <w:szCs w:val="16"/>
        </w:rPr>
        <w:t xml:space="preserve"> (e.g., Deen, Ignagni, and </w:t>
      </w:r>
      <w:proofErr w:type="spellStart"/>
      <w:r w:rsidRPr="001B2CAD">
        <w:rPr>
          <w:sz w:val="16"/>
          <w:szCs w:val="16"/>
        </w:rPr>
        <w:t>Meernik</w:t>
      </w:r>
      <w:proofErr w:type="spellEnd"/>
      <w:r w:rsidRPr="001B2CAD">
        <w:rPr>
          <w:sz w:val="16"/>
          <w:szCs w:val="16"/>
        </w:rPr>
        <w:t xml:space="preserve"> 2003; Segal 1990; Segal and Reedy 1988). </w:t>
      </w:r>
      <w:r w:rsidRPr="001B2CAD">
        <w:rPr>
          <w:rStyle w:val="StyleUnderline"/>
        </w:rPr>
        <w:t xml:space="preserve">Whether trying to </w:t>
      </w:r>
      <w:r w:rsidRPr="00C40187">
        <w:rPr>
          <w:rStyle w:val="Emphasis"/>
        </w:rPr>
        <w:t>persuade</w:t>
      </w:r>
      <w:r w:rsidRPr="001B2CAD">
        <w:rPr>
          <w:rStyle w:val="StyleUnderline"/>
        </w:rPr>
        <w:t xml:space="preserve"> the Court to hear (or not hear) a case at the </w:t>
      </w:r>
      <w:r w:rsidRPr="00C40187">
        <w:rPr>
          <w:rStyle w:val="Emphasis"/>
        </w:rPr>
        <w:t>agenda-setting stage</w:t>
      </w:r>
      <w:r w:rsidRPr="001B2CAD">
        <w:rPr>
          <w:sz w:val="16"/>
          <w:szCs w:val="16"/>
        </w:rPr>
        <w:t xml:space="preserve"> or winning a case at the merits stage, the </w:t>
      </w:r>
      <w:r w:rsidRPr="001B2CAD">
        <w:rPr>
          <w:rStyle w:val="StyleUnderline"/>
        </w:rPr>
        <w:t xml:space="preserve">SG usually gets what </w:t>
      </w:r>
      <w:r w:rsidRPr="00C40187">
        <w:rPr>
          <w:rStyle w:val="Emphasis"/>
        </w:rPr>
        <w:t>she wants.</w:t>
      </w:r>
    </w:p>
    <w:p w14:paraId="1C4EA3BB" w14:textId="77777777" w:rsidR="005966D9" w:rsidRPr="001B2CAD" w:rsidRDefault="005966D9" w:rsidP="005966D9">
      <w:pPr>
        <w:rPr>
          <w:sz w:val="16"/>
          <w:szCs w:val="16"/>
        </w:rPr>
      </w:pPr>
      <w:r w:rsidRPr="001B2CAD">
        <w:rPr>
          <w:sz w:val="16"/>
          <w:szCs w:val="16"/>
        </w:rPr>
        <w:t xml:space="preserve">Still, </w:t>
      </w:r>
      <w:r w:rsidRPr="001B2CAD">
        <w:rPr>
          <w:rStyle w:val="StyleUnderline"/>
        </w:rPr>
        <w:t xml:space="preserve">scholars present various assorted theories on why she so </w:t>
      </w:r>
      <w:r w:rsidRPr="00C40187">
        <w:rPr>
          <w:rStyle w:val="Emphasis"/>
        </w:rPr>
        <w:t>commonly succeeds</w:t>
      </w:r>
      <w:r w:rsidRPr="001B2CAD">
        <w:rPr>
          <w:sz w:val="16"/>
          <w:szCs w:val="16"/>
        </w:rPr>
        <w:t xml:space="preserve">. The longest-standing view argued that </w:t>
      </w:r>
      <w:r w:rsidRPr="001B2CAD">
        <w:rPr>
          <w:rStyle w:val="StyleUnderline"/>
        </w:rPr>
        <w:t xml:space="preserve">much like a “Tenth Justice,” the SG serves as an </w:t>
      </w:r>
      <w:r w:rsidRPr="00C40187">
        <w:rPr>
          <w:rStyle w:val="Emphasis"/>
        </w:rPr>
        <w:t>agent</w:t>
      </w:r>
      <w:r w:rsidRPr="001B2CAD">
        <w:rPr>
          <w:rStyle w:val="StyleUnderline"/>
        </w:rPr>
        <w:t xml:space="preserve"> of the Court </w:t>
      </w:r>
      <w:r w:rsidRPr="001B2CAD">
        <w:rPr>
          <w:sz w:val="16"/>
          <w:szCs w:val="16"/>
        </w:rPr>
        <w:t xml:space="preserve">(Caplan 1988). </w:t>
      </w:r>
      <w:r w:rsidRPr="001B2CAD">
        <w:rPr>
          <w:rStyle w:val="StyleUnderline"/>
        </w:rPr>
        <w:t xml:space="preserve">She plays a </w:t>
      </w:r>
      <w:r w:rsidRPr="00A86EC8">
        <w:rPr>
          <w:rStyle w:val="StyleUnderline"/>
        </w:rPr>
        <w:t>special role for</w:t>
      </w:r>
      <w:r w:rsidRPr="001B2CAD">
        <w:rPr>
          <w:rStyle w:val="StyleUnderline"/>
        </w:rPr>
        <w:t xml:space="preserve"> the Court, </w:t>
      </w:r>
      <w:r w:rsidRPr="00A86EC8">
        <w:rPr>
          <w:rStyle w:val="Emphasis"/>
        </w:rPr>
        <w:t>screening cases</w:t>
      </w:r>
      <w:r w:rsidRPr="001B2CAD">
        <w:rPr>
          <w:rStyle w:val="StyleUnderline"/>
        </w:rPr>
        <w:t xml:space="preserve"> and advocating positions that advance the goals of the Court as an </w:t>
      </w:r>
      <w:r w:rsidRPr="00C40187">
        <w:rPr>
          <w:rStyle w:val="Emphasis"/>
        </w:rPr>
        <w:t>institution</w:t>
      </w:r>
      <w:r w:rsidRPr="001B2CAD">
        <w:rPr>
          <w:sz w:val="16"/>
          <w:szCs w:val="16"/>
        </w:rPr>
        <w:t xml:space="preserve"> (</w:t>
      </w:r>
      <w:proofErr w:type="spellStart"/>
      <w:r w:rsidRPr="001B2CAD">
        <w:rPr>
          <w:sz w:val="16"/>
          <w:szCs w:val="16"/>
        </w:rPr>
        <w:t>Salokar</w:t>
      </w:r>
      <w:proofErr w:type="spellEnd"/>
      <w:r w:rsidRPr="001B2CAD">
        <w:rPr>
          <w:sz w:val="16"/>
          <w:szCs w:val="16"/>
        </w:rPr>
        <w:t xml:space="preserve"> 1992). As one former clerk told us, the </w:t>
      </w:r>
      <w:r w:rsidRPr="00C40187">
        <w:rPr>
          <w:rStyle w:val="Emphasis"/>
        </w:rPr>
        <w:t>SG</w:t>
      </w:r>
      <w:r w:rsidRPr="001B2CAD">
        <w:rPr>
          <w:rStyle w:val="StyleUnderline"/>
        </w:rPr>
        <w:t xml:space="preserve"> is expected to “play as an </w:t>
      </w:r>
      <w:r w:rsidRPr="00C40187">
        <w:rPr>
          <w:rStyle w:val="Emphasis"/>
        </w:rPr>
        <w:t>honest broker</w:t>
      </w:r>
      <w:r w:rsidRPr="001B2CAD">
        <w:rPr>
          <w:rStyle w:val="StyleUnderline"/>
        </w:rPr>
        <w:t xml:space="preserve"> of the facts”</w:t>
      </w:r>
      <w:r w:rsidRPr="001B2CAD">
        <w:rPr>
          <w:sz w:val="16"/>
          <w:szCs w:val="16"/>
        </w:rPr>
        <w:t xml:space="preserve"> </w:t>
      </w:r>
      <w:r w:rsidRPr="001B2CAD">
        <w:rPr>
          <w:rStyle w:val="StyleUnderline"/>
        </w:rPr>
        <w:t>when communicating with the Court</w:t>
      </w:r>
      <w:r w:rsidRPr="001B2CAD">
        <w:rPr>
          <w:sz w:val="16"/>
          <w:szCs w:val="16"/>
        </w:rPr>
        <w:t>. Perry’s (1991, 132) seminal text likewise is replete with comments from justices who assert that the SG aids the Court:</w:t>
      </w:r>
    </w:p>
    <w:p w14:paraId="0FEC0EFC" w14:textId="77777777" w:rsidR="005966D9" w:rsidRPr="00A86EC8" w:rsidRDefault="005966D9" w:rsidP="005966D9">
      <w:pPr>
        <w:rPr>
          <w:rStyle w:val="StyleUnderline"/>
        </w:rPr>
      </w:pPr>
      <w:r w:rsidRPr="001B2CAD">
        <w:rPr>
          <w:rStyle w:val="StyleUnderline"/>
        </w:rPr>
        <w:t xml:space="preserve">Every </w:t>
      </w:r>
      <w:r w:rsidRPr="00C40187">
        <w:rPr>
          <w:rStyle w:val="Emphasis"/>
        </w:rPr>
        <w:t>solicitor general</w:t>
      </w:r>
      <w:r w:rsidRPr="001B2CAD">
        <w:rPr>
          <w:sz w:val="16"/>
          <w:szCs w:val="16"/>
        </w:rPr>
        <w:t xml:space="preserve"> . . . </w:t>
      </w:r>
      <w:r w:rsidRPr="001B2CAD">
        <w:rPr>
          <w:rStyle w:val="StyleUnderline"/>
        </w:rPr>
        <w:t xml:space="preserve">has taken this job </w:t>
      </w:r>
      <w:r w:rsidRPr="00C40187">
        <w:rPr>
          <w:rStyle w:val="Emphasis"/>
        </w:rPr>
        <w:t>very seriously</w:t>
      </w:r>
      <w:r w:rsidRPr="001B2CAD">
        <w:rPr>
          <w:sz w:val="16"/>
          <w:szCs w:val="16"/>
        </w:rPr>
        <w:t xml:space="preserve"> . . . not to get us to take things that don’t require our attention relative to other things that do. </w:t>
      </w:r>
      <w:r w:rsidRPr="001B2CAD">
        <w:rPr>
          <w:rStyle w:val="StyleUnderline"/>
        </w:rPr>
        <w:t xml:space="preserve">They are very </w:t>
      </w:r>
      <w:r w:rsidRPr="00C40187">
        <w:rPr>
          <w:rStyle w:val="Emphasis"/>
        </w:rPr>
        <w:t>careful</w:t>
      </w:r>
      <w:r w:rsidRPr="001B2CAD">
        <w:rPr>
          <w:rStyle w:val="StyleUnderline"/>
        </w:rPr>
        <w:t xml:space="preserve"> in their </w:t>
      </w:r>
      <w:proofErr w:type="gramStart"/>
      <w:r w:rsidRPr="00C40187">
        <w:rPr>
          <w:rStyle w:val="Emphasis"/>
        </w:rPr>
        <w:t>screening</w:t>
      </w:r>
      <w:proofErr w:type="gramEnd"/>
      <w:r w:rsidRPr="001B2CAD">
        <w:rPr>
          <w:rStyle w:val="StyleUnderline"/>
        </w:rPr>
        <w:t xml:space="preserve"> and</w:t>
      </w:r>
      <w:r w:rsidRPr="001B2CAD">
        <w:rPr>
          <w:sz w:val="16"/>
          <w:szCs w:val="16"/>
        </w:rPr>
        <w:t xml:space="preserve"> they </w:t>
      </w:r>
      <w:r w:rsidRPr="001B2CAD">
        <w:rPr>
          <w:rStyle w:val="StyleUnderline"/>
        </w:rPr>
        <w:t xml:space="preserve">exercise </w:t>
      </w:r>
      <w:r w:rsidRPr="00A86EC8">
        <w:rPr>
          <w:rStyle w:val="Emphasis"/>
        </w:rPr>
        <w:t>veto</w:t>
      </w:r>
      <w:r w:rsidRPr="00A86EC8">
        <w:rPr>
          <w:rStyle w:val="StyleUnderline"/>
        </w:rPr>
        <w:t xml:space="preserve"> over what can be </w:t>
      </w:r>
      <w:r w:rsidRPr="00A86EC8">
        <w:rPr>
          <w:rStyle w:val="Emphasis"/>
        </w:rPr>
        <w:t>brought</w:t>
      </w:r>
      <w:r w:rsidRPr="00A86EC8">
        <w:rPr>
          <w:rStyle w:val="StyleUnderline"/>
        </w:rPr>
        <w:t xml:space="preserve"> to the board.</w:t>
      </w:r>
    </w:p>
    <w:p w14:paraId="5EB49A36" w14:textId="618B74A9" w:rsidR="001B4147" w:rsidRDefault="001B4147" w:rsidP="001B4147">
      <w:pPr>
        <w:pStyle w:val="Heading2"/>
      </w:pPr>
      <w:r>
        <w:t>Net Benefit</w:t>
      </w:r>
    </w:p>
    <w:p w14:paraId="3B2E6C2D" w14:textId="77777777" w:rsidR="001B4147" w:rsidRDefault="001B4147" w:rsidP="001B4147"/>
    <w:p w14:paraId="27CC2B53" w14:textId="77777777" w:rsidR="001B4147" w:rsidRDefault="001B4147" w:rsidP="001B4147"/>
    <w:p w14:paraId="217A1E5A" w14:textId="2C54B656" w:rsidR="001B4147" w:rsidRDefault="001B4147" w:rsidP="001B4147">
      <w:pPr>
        <w:pStyle w:val="Heading3"/>
      </w:pPr>
      <w:r>
        <w:t xml:space="preserve">2NC --- </w:t>
      </w:r>
      <w:r>
        <w:t>Credibility</w:t>
      </w:r>
      <w:r>
        <w:t xml:space="preserve"> Low Now</w:t>
      </w:r>
    </w:p>
    <w:p w14:paraId="64EB180B" w14:textId="77777777" w:rsidR="001B4147" w:rsidRDefault="001B4147" w:rsidP="001B4147">
      <w:pPr>
        <w:pStyle w:val="Heading4"/>
      </w:pPr>
      <w:r>
        <w:t xml:space="preserve">Court snubbing SG moves for a more active role now. </w:t>
      </w:r>
    </w:p>
    <w:p w14:paraId="2A06446D" w14:textId="77777777" w:rsidR="001B4147" w:rsidRPr="000A0785" w:rsidRDefault="001B4147" w:rsidP="001B4147">
      <w:pPr>
        <w:rPr>
          <w:sz w:val="16"/>
        </w:rPr>
      </w:pPr>
      <w:r w:rsidRPr="000A0785">
        <w:rPr>
          <w:rStyle w:val="Style13ptBold"/>
        </w:rPr>
        <w:t>Robinson 21</w:t>
      </w:r>
      <w:r w:rsidRPr="000A0785">
        <w:t xml:space="preserve"> </w:t>
      </w:r>
      <w:r w:rsidRPr="000A0785">
        <w:rPr>
          <w:sz w:val="16"/>
        </w:rPr>
        <w:t xml:space="preserve">[Kimberly Strawbridge; Supreme Court Reporter at Bloomberg BNA, JD from Columbia School of Law; 4/5/2021; "U.S. Solicitor General Snubbed Again by Supreme Court"; Bloomberg Law; </w:t>
      </w:r>
      <w:proofErr w:type="gramStart"/>
      <w:r w:rsidRPr="000A0785">
        <w:rPr>
          <w:sz w:val="16"/>
        </w:rPr>
        <w:t>https://news.bloomberglaw.com/us-law-week/u-s-solicitor-general-snubbed-again-by-supreme-court/ ;</w:t>
      </w:r>
      <w:proofErr w:type="gramEnd"/>
      <w:r w:rsidRPr="000A0785">
        <w:rPr>
          <w:sz w:val="16"/>
        </w:rPr>
        <w:t xml:space="preserve">] </w:t>
      </w:r>
      <w:proofErr w:type="spellStart"/>
      <w:r w:rsidRPr="000A0785">
        <w:rPr>
          <w:sz w:val="16"/>
        </w:rPr>
        <w:t>s.low</w:t>
      </w:r>
      <w:proofErr w:type="spellEnd"/>
    </w:p>
    <w:p w14:paraId="4D7BC8B0" w14:textId="77777777" w:rsidR="001B4147" w:rsidRPr="00EC060B" w:rsidRDefault="001B4147" w:rsidP="001B4147">
      <w:pPr>
        <w:rPr>
          <w:rStyle w:val="StyleUnderline"/>
        </w:rPr>
      </w:pPr>
      <w:r w:rsidRPr="00EC060B">
        <w:rPr>
          <w:sz w:val="16"/>
        </w:rPr>
        <w:t xml:space="preserve">The U.S. Supreme </w:t>
      </w:r>
      <w:r w:rsidRPr="00EC060B">
        <w:rPr>
          <w:rStyle w:val="StyleUnderline"/>
        </w:rPr>
        <w:t>Court</w:t>
      </w:r>
      <w:r w:rsidRPr="00EC060B">
        <w:rPr>
          <w:sz w:val="16"/>
        </w:rPr>
        <w:t xml:space="preserve"> on Monday </w:t>
      </w:r>
      <w:r w:rsidRPr="00EC060B">
        <w:rPr>
          <w:rStyle w:val="StyleUnderline"/>
        </w:rPr>
        <w:t>denied the federal government’s</w:t>
      </w:r>
      <w:r w:rsidRPr="00EC060B">
        <w:rPr>
          <w:sz w:val="16"/>
        </w:rPr>
        <w:t xml:space="preserve"> </w:t>
      </w:r>
      <w:r w:rsidRPr="00EC060B">
        <w:rPr>
          <w:rStyle w:val="StyleUnderline"/>
        </w:rPr>
        <w:t>request to argue</w:t>
      </w:r>
      <w:r w:rsidRPr="00EC060B">
        <w:rPr>
          <w:sz w:val="16"/>
        </w:rPr>
        <w:t xml:space="preserve"> in an upcoming case, </w:t>
      </w:r>
      <w:r w:rsidRPr="00EC060B">
        <w:rPr>
          <w:rStyle w:val="StyleUnderline"/>
        </w:rPr>
        <w:t>something</w:t>
      </w:r>
      <w:r w:rsidRPr="00EC060B">
        <w:rPr>
          <w:sz w:val="16"/>
        </w:rPr>
        <w:t xml:space="preserve"> the court has </w:t>
      </w:r>
      <w:r w:rsidRPr="00EC060B">
        <w:rPr>
          <w:rStyle w:val="StyleUnderline"/>
        </w:rPr>
        <w:t>done</w:t>
      </w:r>
      <w:r w:rsidRPr="00EC060B">
        <w:rPr>
          <w:sz w:val="16"/>
        </w:rPr>
        <w:t xml:space="preserve"> just </w:t>
      </w:r>
      <w:r w:rsidRPr="00EC060B">
        <w:rPr>
          <w:rStyle w:val="StyleUnderline"/>
        </w:rPr>
        <w:t>three times</w:t>
      </w:r>
      <w:r w:rsidRPr="00EC060B">
        <w:rPr>
          <w:sz w:val="16"/>
        </w:rPr>
        <w:t xml:space="preserve"> </w:t>
      </w:r>
      <w:r w:rsidRPr="00EC060B">
        <w:rPr>
          <w:rStyle w:val="StyleUnderline"/>
        </w:rPr>
        <w:t>in</w:t>
      </w:r>
      <w:r w:rsidRPr="00EC060B">
        <w:rPr>
          <w:sz w:val="16"/>
        </w:rPr>
        <w:t xml:space="preserve"> the </w:t>
      </w:r>
      <w:r w:rsidRPr="00EC060B">
        <w:rPr>
          <w:rStyle w:val="StyleUnderline"/>
        </w:rPr>
        <w:t>past two decades</w:t>
      </w:r>
      <w:r w:rsidRPr="00EC060B">
        <w:rPr>
          <w:sz w:val="16"/>
        </w:rPr>
        <w:t xml:space="preserve"> </w:t>
      </w:r>
      <w:r w:rsidRPr="00EC060B">
        <w:rPr>
          <w:rStyle w:val="StyleUnderline"/>
        </w:rPr>
        <w:t xml:space="preserve">and twice in </w:t>
      </w:r>
      <w:r w:rsidRPr="00EC060B">
        <w:rPr>
          <w:rStyle w:val="Emphasis"/>
        </w:rPr>
        <w:t>under a year</w:t>
      </w:r>
      <w:r w:rsidRPr="00EC060B">
        <w:rPr>
          <w:rStyle w:val="StyleUnderline"/>
        </w:rPr>
        <w:t>.</w:t>
      </w:r>
    </w:p>
    <w:p w14:paraId="20CEDF88" w14:textId="77777777" w:rsidR="001B4147" w:rsidRPr="00EC060B" w:rsidRDefault="001B4147" w:rsidP="001B4147">
      <w:pPr>
        <w:rPr>
          <w:sz w:val="16"/>
        </w:rPr>
      </w:pPr>
      <w:r w:rsidRPr="00EC060B">
        <w:rPr>
          <w:sz w:val="16"/>
        </w:rPr>
        <w:t xml:space="preserve">While the sample size is </w:t>
      </w:r>
      <w:proofErr w:type="gramStart"/>
      <w:r w:rsidRPr="00EC060B">
        <w:rPr>
          <w:sz w:val="16"/>
        </w:rPr>
        <w:t>pretty small</w:t>
      </w:r>
      <w:proofErr w:type="gramEnd"/>
      <w:r w:rsidRPr="00EC060B">
        <w:rPr>
          <w:sz w:val="16"/>
        </w:rPr>
        <w:t>— the two most recent “</w:t>
      </w:r>
      <w:r w:rsidRPr="00EC060B">
        <w:rPr>
          <w:rStyle w:val="StyleUnderline"/>
        </w:rPr>
        <w:t>token denials</w:t>
      </w:r>
      <w:r w:rsidRPr="00EC060B">
        <w:rPr>
          <w:sz w:val="16"/>
        </w:rPr>
        <w:t xml:space="preserve">” </w:t>
      </w:r>
      <w:r w:rsidRPr="00EC060B">
        <w:rPr>
          <w:rStyle w:val="StyleUnderline"/>
        </w:rPr>
        <w:t>could be “the beginning of</w:t>
      </w:r>
      <w:r w:rsidRPr="00EC060B">
        <w:rPr>
          <w:sz w:val="16"/>
        </w:rPr>
        <w:t xml:space="preserve"> a subtle </w:t>
      </w:r>
      <w:r w:rsidRPr="00EC060B">
        <w:rPr>
          <w:rStyle w:val="Emphasis"/>
        </w:rPr>
        <w:t>message</w:t>
      </w:r>
      <w:r w:rsidRPr="00EC060B">
        <w:rPr>
          <w:sz w:val="16"/>
        </w:rPr>
        <w:t xml:space="preserve"> </w:t>
      </w:r>
      <w:r w:rsidRPr="00EC060B">
        <w:rPr>
          <w:rStyle w:val="StyleUnderline"/>
        </w:rPr>
        <w:t>from</w:t>
      </w:r>
      <w:r w:rsidRPr="00EC060B">
        <w:rPr>
          <w:sz w:val="16"/>
        </w:rPr>
        <w:t xml:space="preserve"> the </w:t>
      </w:r>
      <w:r w:rsidRPr="00EC060B">
        <w:rPr>
          <w:rStyle w:val="StyleUnderline"/>
        </w:rPr>
        <w:t>Court</w:t>
      </w:r>
      <w:r w:rsidRPr="00EC060B">
        <w:rPr>
          <w:sz w:val="16"/>
        </w:rPr>
        <w:t xml:space="preserve"> </w:t>
      </w:r>
      <w:r w:rsidRPr="00EC060B">
        <w:rPr>
          <w:rStyle w:val="StyleUnderline"/>
        </w:rPr>
        <w:t xml:space="preserve">for the SG to engage in more </w:t>
      </w:r>
      <w:r w:rsidRPr="00EC060B">
        <w:rPr>
          <w:rStyle w:val="Emphasis"/>
        </w:rPr>
        <w:t>self-regulation</w:t>
      </w:r>
      <w:r w:rsidRPr="00EC060B">
        <w:rPr>
          <w:sz w:val="16"/>
        </w:rPr>
        <w:t>” when asking for precious argument time, said University of Texas law professor Stephen I. Vladeck.</w:t>
      </w:r>
    </w:p>
    <w:p w14:paraId="3B6224D8" w14:textId="77777777" w:rsidR="001B4147" w:rsidRPr="00EC060B" w:rsidRDefault="001B4147" w:rsidP="001B4147">
      <w:pPr>
        <w:rPr>
          <w:sz w:val="16"/>
        </w:rPr>
      </w:pPr>
      <w:r w:rsidRPr="00EC060B">
        <w:rPr>
          <w:sz w:val="16"/>
        </w:rPr>
        <w:t>Vladeck noted that the government’s lawyer at the high court “is seeking to participate in a far larger percentage of cases than was true as recently as 20 years ago.”</w:t>
      </w:r>
    </w:p>
    <w:p w14:paraId="3F2C5467" w14:textId="77777777" w:rsidR="001B4147" w:rsidRPr="00EC060B" w:rsidRDefault="001B4147" w:rsidP="001B4147">
      <w:pPr>
        <w:rPr>
          <w:sz w:val="16"/>
        </w:rPr>
      </w:pPr>
      <w:r w:rsidRPr="00EC060B">
        <w:rPr>
          <w:sz w:val="16"/>
        </w:rPr>
        <w:t>At the same time, the court, steeped in habit and tradition, almost never allows other parties to argue as amicus or friend-of-the court—a non-party that weighs in on one side or the other.</w:t>
      </w:r>
    </w:p>
    <w:p w14:paraId="22AEB668" w14:textId="77777777" w:rsidR="001B4147" w:rsidRPr="00EC060B" w:rsidRDefault="001B4147" w:rsidP="001B4147">
      <w:pPr>
        <w:rPr>
          <w:sz w:val="16"/>
        </w:rPr>
      </w:pPr>
      <w:r w:rsidRPr="00EC060B">
        <w:rPr>
          <w:sz w:val="16"/>
        </w:rPr>
        <w:t xml:space="preserve">The court granted only 14 of 41 motions for amicus oral argument by other litigants </w:t>
      </w:r>
      <w:r w:rsidRPr="00EC060B">
        <w:rPr>
          <w:rStyle w:val="StyleUnderline"/>
        </w:rPr>
        <w:t>between the 2010</w:t>
      </w:r>
      <w:r w:rsidRPr="00EC060B">
        <w:rPr>
          <w:sz w:val="16"/>
        </w:rPr>
        <w:t xml:space="preserve"> </w:t>
      </w:r>
      <w:r w:rsidRPr="00EC060B">
        <w:rPr>
          <w:rStyle w:val="StyleUnderline"/>
        </w:rPr>
        <w:t>and 2019</w:t>
      </w:r>
      <w:r w:rsidRPr="00EC060B">
        <w:rPr>
          <w:sz w:val="16"/>
        </w:rPr>
        <w:t xml:space="preserve"> terms, according to a forthcoming law review article by Yale law graduates A. J. Wang and Darcy Covert.</w:t>
      </w:r>
    </w:p>
    <w:p w14:paraId="23987618" w14:textId="77777777" w:rsidR="001B4147" w:rsidRPr="00EC060B" w:rsidRDefault="001B4147" w:rsidP="001B4147">
      <w:pPr>
        <w:rPr>
          <w:sz w:val="16"/>
        </w:rPr>
      </w:pPr>
      <w:r w:rsidRPr="00EC060B">
        <w:rPr>
          <w:sz w:val="16"/>
        </w:rPr>
        <w:t xml:space="preserve">Over that same period, the </w:t>
      </w:r>
      <w:r w:rsidRPr="00EC060B">
        <w:rPr>
          <w:rStyle w:val="StyleUnderline"/>
        </w:rPr>
        <w:t xml:space="preserve">justices granted </w:t>
      </w:r>
      <w:r w:rsidRPr="00EC060B">
        <w:rPr>
          <w:rStyle w:val="Emphasis"/>
        </w:rPr>
        <w:t>311 of</w:t>
      </w:r>
      <w:r w:rsidRPr="00EC060B">
        <w:rPr>
          <w:sz w:val="16"/>
        </w:rPr>
        <w:t xml:space="preserve"> the Justice </w:t>
      </w:r>
      <w:r w:rsidRPr="00EC060B">
        <w:rPr>
          <w:rStyle w:val="StyleUnderline"/>
        </w:rPr>
        <w:t xml:space="preserve">Department’s </w:t>
      </w:r>
      <w:r w:rsidRPr="00EC060B">
        <w:rPr>
          <w:rStyle w:val="Emphasis"/>
        </w:rPr>
        <w:t>312</w:t>
      </w:r>
      <w:r w:rsidRPr="00EC060B">
        <w:rPr>
          <w:rStyle w:val="StyleUnderline"/>
        </w:rPr>
        <w:t xml:space="preserve"> requests</w:t>
      </w:r>
      <w:r w:rsidRPr="00EC060B">
        <w:rPr>
          <w:sz w:val="16"/>
        </w:rPr>
        <w:t>, the article says.</w:t>
      </w:r>
    </w:p>
    <w:p w14:paraId="2AF7470B" w14:textId="77777777" w:rsidR="001B4147" w:rsidRPr="00EC060B" w:rsidRDefault="001B4147" w:rsidP="001B4147">
      <w:pPr>
        <w:rPr>
          <w:sz w:val="16"/>
        </w:rPr>
      </w:pPr>
      <w:r w:rsidRPr="00EC060B">
        <w:rPr>
          <w:sz w:val="16"/>
        </w:rPr>
        <w:t>Those cases often implicate federal interests, even if the government isn’t an official party.</w:t>
      </w:r>
    </w:p>
    <w:p w14:paraId="6B6D400B" w14:textId="77777777" w:rsidR="001B4147" w:rsidRPr="00EC060B" w:rsidRDefault="001B4147" w:rsidP="001B4147">
      <w:pPr>
        <w:rPr>
          <w:sz w:val="16"/>
        </w:rPr>
      </w:pPr>
      <w:r w:rsidRPr="00EC060B">
        <w:rPr>
          <w:sz w:val="16"/>
        </w:rPr>
        <w:t>Earlier this term, the government argued as an amicus in a case asking whether a federal benefits law preempted state requirements. “The Secretary of Labor has primary authority for administering” the federal law at issue, the solicitor general told the justices.</w:t>
      </w:r>
    </w:p>
    <w:p w14:paraId="593ED809" w14:textId="77777777" w:rsidR="001B4147" w:rsidRPr="00EC060B" w:rsidRDefault="001B4147" w:rsidP="001B4147">
      <w:pPr>
        <w:rPr>
          <w:sz w:val="16"/>
        </w:rPr>
      </w:pPr>
      <w:r w:rsidRPr="00EC060B">
        <w:rPr>
          <w:sz w:val="16"/>
        </w:rPr>
        <w:t>Federal Interest</w:t>
      </w:r>
    </w:p>
    <w:p w14:paraId="5AF2BCCA" w14:textId="77777777" w:rsidR="001B4147" w:rsidRPr="00EC060B" w:rsidRDefault="001B4147" w:rsidP="001B4147">
      <w:pPr>
        <w:rPr>
          <w:sz w:val="16"/>
        </w:rPr>
      </w:pPr>
      <w:r w:rsidRPr="00EC060B">
        <w:rPr>
          <w:rStyle w:val="StyleUnderline"/>
        </w:rPr>
        <w:t>But in</w:t>
      </w:r>
      <w:r w:rsidRPr="00EC060B">
        <w:rPr>
          <w:sz w:val="16"/>
        </w:rPr>
        <w:t xml:space="preserve"> just </w:t>
      </w:r>
      <w:r w:rsidRPr="00EC060B">
        <w:rPr>
          <w:rStyle w:val="Emphasis"/>
        </w:rPr>
        <w:t>under a year</w:t>
      </w:r>
      <w:r w:rsidRPr="00EC060B">
        <w:rPr>
          <w:sz w:val="16"/>
        </w:rPr>
        <w:t xml:space="preserve">, the </w:t>
      </w:r>
      <w:r w:rsidRPr="00EC060B">
        <w:rPr>
          <w:rStyle w:val="StyleUnderline"/>
        </w:rPr>
        <w:t xml:space="preserve">court has now </w:t>
      </w:r>
      <w:r w:rsidRPr="00EC060B">
        <w:rPr>
          <w:rStyle w:val="Emphasis"/>
        </w:rPr>
        <w:t>denied two requests</w:t>
      </w:r>
      <w:r w:rsidRPr="00EC060B">
        <w:rPr>
          <w:sz w:val="16"/>
        </w:rPr>
        <w:t xml:space="preserve"> from the federal government to argue as an amicus, including a jurisdictional dispute the justices heard earlier in the term.</w:t>
      </w:r>
    </w:p>
    <w:p w14:paraId="2D418453" w14:textId="77777777" w:rsidR="001B4147" w:rsidRPr="00EC060B" w:rsidRDefault="001B4147" w:rsidP="001B4147">
      <w:pPr>
        <w:rPr>
          <w:sz w:val="16"/>
        </w:rPr>
      </w:pPr>
      <w:r w:rsidRPr="00EC060B">
        <w:rPr>
          <w:sz w:val="16"/>
        </w:rPr>
        <w:t>The court’s one sentence order didn’t explain why the justices rejected the government’s latest request.</w:t>
      </w:r>
    </w:p>
    <w:p w14:paraId="457E300E" w14:textId="77777777" w:rsidR="001B4147" w:rsidRPr="00EC060B" w:rsidRDefault="001B4147" w:rsidP="001B4147">
      <w:pPr>
        <w:rPr>
          <w:sz w:val="16"/>
        </w:rPr>
      </w:pPr>
      <w:r w:rsidRPr="00EC060B">
        <w:rPr>
          <w:rStyle w:val="StyleUnderline"/>
        </w:rPr>
        <w:t>Occasional denials</w:t>
      </w:r>
      <w:r w:rsidRPr="00EC060B">
        <w:rPr>
          <w:sz w:val="16"/>
        </w:rPr>
        <w:t xml:space="preserve"> could </w:t>
      </w:r>
      <w:r w:rsidRPr="00EC060B">
        <w:rPr>
          <w:rStyle w:val="StyleUnderline"/>
        </w:rPr>
        <w:t xml:space="preserve">serve “to keep the government </w:t>
      </w:r>
      <w:r w:rsidRPr="00EC060B">
        <w:rPr>
          <w:rStyle w:val="Emphasis"/>
        </w:rPr>
        <w:t>from being complacent</w:t>
      </w:r>
      <w:r w:rsidRPr="00EC060B">
        <w:rPr>
          <w:sz w:val="16"/>
        </w:rPr>
        <w:t xml:space="preserve"> </w:t>
      </w:r>
      <w:r w:rsidRPr="00EC060B">
        <w:rPr>
          <w:rStyle w:val="StyleUnderline"/>
        </w:rPr>
        <w:t>about its right</w:t>
      </w:r>
      <w:r w:rsidRPr="00EC060B">
        <w:rPr>
          <w:sz w:val="16"/>
        </w:rPr>
        <w:t xml:space="preserve"> to </w:t>
      </w:r>
      <w:r w:rsidRPr="00EC060B">
        <w:rPr>
          <w:rStyle w:val="StyleUnderline"/>
        </w:rPr>
        <w:t>participate</w:t>
      </w:r>
      <w:r w:rsidRPr="00EC060B">
        <w:rPr>
          <w:sz w:val="16"/>
        </w:rPr>
        <w:t xml:space="preserve"> </w:t>
      </w:r>
      <w:r w:rsidRPr="00EC060B">
        <w:rPr>
          <w:rStyle w:val="StyleUnderline"/>
        </w:rPr>
        <w:t>in argument whenever it wants</w:t>
      </w:r>
      <w:r w:rsidRPr="00EC060B">
        <w:rPr>
          <w:sz w:val="16"/>
        </w:rPr>
        <w:t xml:space="preserve"> to,” said former Assistant to the Solicitor General Elaine Goldenberg, who is now a partner at Munger, Tolles.</w:t>
      </w:r>
    </w:p>
    <w:p w14:paraId="3EECE781" w14:textId="77777777" w:rsidR="001B4147" w:rsidRPr="001B4147" w:rsidRDefault="001B4147" w:rsidP="001B4147"/>
    <w:p w14:paraId="07D1D910" w14:textId="77777777" w:rsidR="00294353" w:rsidRDefault="00294353" w:rsidP="00B049C7">
      <w:pPr>
        <w:pStyle w:val="Heading1"/>
      </w:pPr>
      <w:r>
        <w:t>AFF</w:t>
      </w:r>
    </w:p>
    <w:p w14:paraId="29078EC5" w14:textId="77777777" w:rsidR="00343373" w:rsidRDefault="00343373" w:rsidP="007F30A6">
      <w:pPr>
        <w:pStyle w:val="Heading3"/>
      </w:pPr>
      <w:r>
        <w:t>Solvency---CVSG---2AC</w:t>
      </w:r>
    </w:p>
    <w:p w14:paraId="78B466EA" w14:textId="220D0EDE" w:rsidR="00343373" w:rsidRDefault="0049476D" w:rsidP="00343373">
      <w:pPr>
        <w:pStyle w:val="Heading4"/>
      </w:pPr>
      <w:r>
        <w:t xml:space="preserve">The court doesn’t </w:t>
      </w:r>
      <w:r w:rsidR="00362B07">
        <w:t>listen to</w:t>
      </w:r>
      <w:r>
        <w:t xml:space="preserve"> the SG’s </w:t>
      </w:r>
      <w:r w:rsidR="00362B07">
        <w:t>recommendation</w:t>
      </w:r>
      <w:r>
        <w:t xml:space="preserve">. </w:t>
      </w:r>
      <w:r w:rsidR="00343373">
        <w:t xml:space="preserve"> </w:t>
      </w:r>
    </w:p>
    <w:p w14:paraId="3BDD073C" w14:textId="0375E8F1" w:rsidR="00343373" w:rsidRPr="00C251CA" w:rsidRDefault="00343373" w:rsidP="00343373">
      <w:r w:rsidRPr="001963CC">
        <w:rPr>
          <w:rStyle w:val="Style13ptBold"/>
        </w:rPr>
        <w:t>Winston et al ’1</w:t>
      </w:r>
      <w:r w:rsidR="001B7339" w:rsidRPr="001963CC">
        <w:rPr>
          <w:rStyle w:val="Style13ptBold"/>
        </w:rPr>
        <w:t>5</w:t>
      </w:r>
      <w:r>
        <w:t xml:space="preserve"> [Clifford, Jia Yan, Quentin </w:t>
      </w:r>
      <w:proofErr w:type="spellStart"/>
      <w:r>
        <w:t>Karpilow</w:t>
      </w:r>
      <w:proofErr w:type="spellEnd"/>
      <w:r>
        <w:t xml:space="preserve">; </w:t>
      </w:r>
      <w:r w:rsidR="001B7339">
        <w:t>February</w:t>
      </w:r>
      <w:r>
        <w:t xml:space="preserve">; Senior Fellow in the Brookings Institution’s Economic Studies program, Ph.D. in economics from U.C. Berkeley; “Comparing the Roberts and Rehnquist Courts’ Ideological Preferences Toward Business Accounting for Case Selection,” </w:t>
      </w:r>
      <w:r w:rsidR="001B7339" w:rsidRPr="0049476D">
        <w:t>https://s3.wp.wsu.edu/uploads/sites/308/2015/04/Behavioral-Political-Economy.pdf</w:t>
      </w:r>
      <w:r w:rsidR="001B7339">
        <w:t xml:space="preserve">] </w:t>
      </w:r>
      <w:proofErr w:type="spellStart"/>
      <w:r>
        <w:t>dedeepya</w:t>
      </w:r>
      <w:proofErr w:type="spellEnd"/>
    </w:p>
    <w:p w14:paraId="7ED2D14D" w14:textId="15C56F22" w:rsidR="00343373" w:rsidRPr="00343373" w:rsidRDefault="00343373" w:rsidP="00343373">
      <w:pPr>
        <w:rPr>
          <w:sz w:val="16"/>
        </w:rPr>
      </w:pPr>
      <w:r w:rsidRPr="00C251CA">
        <w:rPr>
          <w:sz w:val="16"/>
        </w:rPr>
        <w:t xml:space="preserve">On rare occasions, the </w:t>
      </w:r>
      <w:r w:rsidRPr="00C251CA">
        <w:rPr>
          <w:rStyle w:val="StyleUnderline"/>
        </w:rPr>
        <w:t xml:space="preserve">Court will solicit the </w:t>
      </w:r>
      <w:r w:rsidRPr="00362B07">
        <w:rPr>
          <w:rStyle w:val="Emphasis"/>
        </w:rPr>
        <w:t>perspective</w:t>
      </w:r>
      <w:r w:rsidRPr="00C251CA">
        <w:rPr>
          <w:rStyle w:val="StyleUnderline"/>
        </w:rPr>
        <w:t xml:space="preserve"> of the </w:t>
      </w:r>
      <w:r w:rsidRPr="00362B07">
        <w:rPr>
          <w:rStyle w:val="Emphasis"/>
        </w:rPr>
        <w:t>SG’s Office</w:t>
      </w:r>
      <w:r w:rsidRPr="00C251CA">
        <w:rPr>
          <w:rStyle w:val="StyleUnderline"/>
        </w:rPr>
        <w:t xml:space="preserve"> on the </w:t>
      </w:r>
      <w:proofErr w:type="spellStart"/>
      <w:r w:rsidRPr="00C251CA">
        <w:rPr>
          <w:rStyle w:val="StyleUnderline"/>
        </w:rPr>
        <w:t>certworthiness</w:t>
      </w:r>
      <w:proofErr w:type="spellEnd"/>
      <w:r w:rsidRPr="00C251CA">
        <w:rPr>
          <w:rStyle w:val="StyleUnderline"/>
        </w:rPr>
        <w:t xml:space="preserve"> of a petition</w:t>
      </w:r>
      <w:r w:rsidRPr="00C251CA">
        <w:rPr>
          <w:sz w:val="16"/>
        </w:rPr>
        <w:t xml:space="preserve"> through a call for the views of the Solicitor General (CVSG). Extant research suggests that the CVSG is another information-gathering tool that the Court uses to take advantage of the SG’s independence and objectivity (Days (1994), and unmatched expertise in federal policy and complex regulatory matters. For example, Thompson and </w:t>
      </w:r>
      <w:proofErr w:type="spellStart"/>
      <w:r w:rsidRPr="00C251CA">
        <w:rPr>
          <w:sz w:val="16"/>
        </w:rPr>
        <w:t>Wachtell</w:t>
      </w:r>
      <w:proofErr w:type="spellEnd"/>
      <w:r w:rsidRPr="00C251CA">
        <w:rPr>
          <w:sz w:val="16"/>
        </w:rPr>
        <w:t xml:space="preserve"> (2009) find </w:t>
      </w:r>
      <w:r w:rsidRPr="00C251CA">
        <w:rPr>
          <w:rStyle w:val="StyleUnderline"/>
        </w:rPr>
        <w:t xml:space="preserve">that </w:t>
      </w:r>
      <w:r w:rsidRPr="00362B07">
        <w:rPr>
          <w:rStyle w:val="Emphasis"/>
        </w:rPr>
        <w:t>91% of the CVSG cases</w:t>
      </w:r>
      <w:r w:rsidRPr="00C251CA">
        <w:rPr>
          <w:rStyle w:val="StyleUnderline"/>
        </w:rPr>
        <w:t xml:space="preserve"> reviewed between 1997 and 2004 involved </w:t>
      </w:r>
      <w:r w:rsidRPr="00362B07">
        <w:rPr>
          <w:rStyle w:val="Emphasis"/>
        </w:rPr>
        <w:t>complex regulatory</w:t>
      </w:r>
      <w:r w:rsidRPr="00C251CA">
        <w:rPr>
          <w:rStyle w:val="StyleUnderline"/>
        </w:rPr>
        <w:t xml:space="preserve"> and statutory schemes, while only 7% involved significant issues of constitutional law. </w:t>
      </w:r>
      <w:r w:rsidRPr="00C251CA">
        <w:rPr>
          <w:sz w:val="16"/>
        </w:rPr>
        <w:t xml:space="preserve">This statistical breakdown is consistent with the Justices’ competence in dealing with questions of constitutionality, their relative unfamiliarity with regulatory systems, and the SG’s obvious comparative advantage in advising the Court on issues related to federal regulation. The authors also observe that, </w:t>
      </w:r>
      <w:r w:rsidRPr="00C251CA">
        <w:rPr>
          <w:rStyle w:val="StyleUnderline"/>
        </w:rPr>
        <w:t xml:space="preserve">although the </w:t>
      </w:r>
      <w:r w:rsidRPr="00362B07">
        <w:rPr>
          <w:rStyle w:val="Emphasis"/>
        </w:rPr>
        <w:t>SG’s response</w:t>
      </w:r>
      <w:r w:rsidRPr="00C251CA">
        <w:rPr>
          <w:rStyle w:val="StyleUnderline"/>
        </w:rPr>
        <w:t xml:space="preserve"> to a CVSG is almost always accompanied with a </w:t>
      </w:r>
      <w:r w:rsidRPr="00362B07">
        <w:rPr>
          <w:rStyle w:val="Emphasis"/>
        </w:rPr>
        <w:t>suggestion</w:t>
      </w:r>
      <w:r w:rsidRPr="00C251CA">
        <w:rPr>
          <w:rStyle w:val="StyleUnderline"/>
        </w:rPr>
        <w:t xml:space="preserve"> for how the Court should rule on the case</w:t>
      </w:r>
      <w:r w:rsidRPr="00C251CA">
        <w:rPr>
          <w:sz w:val="16"/>
        </w:rPr>
        <w:t xml:space="preserve"> (assuming the petition is accepted), the </w:t>
      </w:r>
      <w:r w:rsidRPr="00C251CA">
        <w:rPr>
          <w:rStyle w:val="StyleUnderline"/>
        </w:rPr>
        <w:t>Court’s ultimate decision</w:t>
      </w:r>
      <w:r w:rsidRPr="00C251CA">
        <w:rPr>
          <w:sz w:val="16"/>
        </w:rPr>
        <w:t xml:space="preserve"> on the merits </w:t>
      </w:r>
      <w:r w:rsidRPr="00C251CA">
        <w:rPr>
          <w:rStyle w:val="StyleUnderline"/>
        </w:rPr>
        <w:t xml:space="preserve">is </w:t>
      </w:r>
      <w:r w:rsidRPr="00362B07">
        <w:rPr>
          <w:rStyle w:val="Emphasis"/>
        </w:rPr>
        <w:t>uncorrelated</w:t>
      </w:r>
      <w:r w:rsidRPr="00C251CA">
        <w:rPr>
          <w:rStyle w:val="StyleUnderline"/>
        </w:rPr>
        <w:t xml:space="preserve"> with the </w:t>
      </w:r>
      <w:r w:rsidRPr="00362B07">
        <w:rPr>
          <w:rStyle w:val="Emphasis"/>
        </w:rPr>
        <w:t>SG’s recommendations</w:t>
      </w:r>
      <w:r w:rsidRPr="00C251CA">
        <w:rPr>
          <w:sz w:val="16"/>
        </w:rPr>
        <w:t xml:space="preserve">. Finally, Thompson and </w:t>
      </w:r>
      <w:proofErr w:type="spellStart"/>
      <w:r w:rsidRPr="00C251CA">
        <w:rPr>
          <w:sz w:val="16"/>
        </w:rPr>
        <w:t>Wachtell</w:t>
      </w:r>
      <w:proofErr w:type="spellEnd"/>
      <w:r w:rsidRPr="00C251CA">
        <w:rPr>
          <w:sz w:val="16"/>
        </w:rPr>
        <w:t xml:space="preserve"> point to a plethora of </w:t>
      </w:r>
      <w:r w:rsidRPr="00C251CA">
        <w:rPr>
          <w:rStyle w:val="StyleUnderline"/>
        </w:rPr>
        <w:t>anecdotal evidence</w:t>
      </w:r>
      <w:r w:rsidRPr="00C251CA">
        <w:rPr>
          <w:sz w:val="16"/>
        </w:rPr>
        <w:t xml:space="preserve"> that </w:t>
      </w:r>
      <w:r w:rsidRPr="00C251CA">
        <w:rPr>
          <w:rStyle w:val="StyleUnderline"/>
        </w:rPr>
        <w:t xml:space="preserve">decouples the CSVG from any </w:t>
      </w:r>
      <w:r w:rsidRPr="00362B07">
        <w:rPr>
          <w:rStyle w:val="Emphasis"/>
        </w:rPr>
        <w:t>political motivations</w:t>
      </w:r>
      <w:r w:rsidRPr="00C251CA">
        <w:rPr>
          <w:sz w:val="16"/>
        </w:rPr>
        <w:t xml:space="preserve">, further </w:t>
      </w:r>
      <w:r w:rsidRPr="00C251CA">
        <w:rPr>
          <w:rStyle w:val="StyleUnderline"/>
        </w:rPr>
        <w:t>supporting</w:t>
      </w:r>
      <w:r w:rsidRPr="00C251CA">
        <w:rPr>
          <w:sz w:val="16"/>
        </w:rPr>
        <w:t xml:space="preserve"> our </w:t>
      </w:r>
      <w:r w:rsidRPr="00C251CA">
        <w:rPr>
          <w:rStyle w:val="StyleUnderline"/>
        </w:rPr>
        <w:t xml:space="preserve">treatment of the CSVG indicator as </w:t>
      </w:r>
      <w:r w:rsidRPr="00362B07">
        <w:rPr>
          <w:rStyle w:val="Emphasis"/>
        </w:rPr>
        <w:t>exogenous</w:t>
      </w:r>
      <w:r w:rsidRPr="00C251CA">
        <w:rPr>
          <w:rStyle w:val="StyleUnderline"/>
        </w:rPr>
        <w:t xml:space="preserve"> to the final votes in</w:t>
      </w:r>
      <w:r w:rsidRPr="00C251CA">
        <w:rPr>
          <w:sz w:val="16"/>
        </w:rPr>
        <w:t xml:space="preserve"> our </w:t>
      </w:r>
      <w:r w:rsidRPr="00C251CA">
        <w:rPr>
          <w:rStyle w:val="StyleUnderline"/>
        </w:rPr>
        <w:t>case-</w:t>
      </w:r>
      <w:r w:rsidRPr="00362B07">
        <w:rPr>
          <w:rStyle w:val="Emphasis"/>
        </w:rPr>
        <w:t>outcomes model.</w:t>
      </w:r>
      <w:r w:rsidRPr="00C251CA">
        <w:rPr>
          <w:sz w:val="16"/>
        </w:rPr>
        <w:t xml:space="preserve"> 27</w:t>
      </w:r>
    </w:p>
    <w:p w14:paraId="2DB0D2A7" w14:textId="028E52B5" w:rsidR="007F30A6" w:rsidRDefault="007F30A6" w:rsidP="007F30A6">
      <w:pPr>
        <w:pStyle w:val="Heading3"/>
      </w:pPr>
      <w:r>
        <w:t>Patents---CVSG CP---2AC</w:t>
      </w:r>
    </w:p>
    <w:p w14:paraId="1C272302" w14:textId="77777777" w:rsidR="007F30A6" w:rsidRDefault="007F30A6" w:rsidP="007F30A6">
      <w:pPr>
        <w:pStyle w:val="Heading4"/>
      </w:pPr>
      <w:r>
        <w:t>Solicitor General fails---says no to changing patent precedent and fails to convince the court.</w:t>
      </w:r>
    </w:p>
    <w:p w14:paraId="2476D720" w14:textId="77777777" w:rsidR="007F30A6" w:rsidRPr="00C60B81" w:rsidRDefault="007F30A6" w:rsidP="007F30A6">
      <w:pPr>
        <w:rPr>
          <w:rStyle w:val="StyleUnderline"/>
          <w:u w:val="none"/>
        </w:rPr>
      </w:pPr>
      <w:r w:rsidRPr="00E04CF3">
        <w:rPr>
          <w:rStyle w:val="Style13ptBold"/>
        </w:rPr>
        <w:t xml:space="preserve">Picozzi ’14 </w:t>
      </w:r>
      <w:r>
        <w:t xml:space="preserve">[Ben; 2014; J.D. from Yale Law School; Yale Law and Policy Review, “The Government's Fire Dispatcher: The Solicitor General in Patent Law,” </w:t>
      </w:r>
      <w:r w:rsidRPr="00E04CF3">
        <w:t>https://openyls.law.yale.edu/bitstream/handle/20.500.13051/17240/Governments_Fire_Dispatcher.pdf?sequence=2&amp;isAllowed=y</w:t>
      </w:r>
      <w:r>
        <w:t xml:space="preserve">] </w:t>
      </w:r>
      <w:proofErr w:type="spellStart"/>
      <w:r>
        <w:t>dedeepya</w:t>
      </w:r>
      <w:proofErr w:type="spellEnd"/>
    </w:p>
    <w:p w14:paraId="7E27A077" w14:textId="77777777" w:rsidR="007F30A6" w:rsidRPr="00C60B81" w:rsidRDefault="007F30A6" w:rsidP="007F30A6">
      <w:pPr>
        <w:rPr>
          <w:sz w:val="16"/>
          <w:szCs w:val="16"/>
        </w:rPr>
      </w:pPr>
      <w:r w:rsidRPr="00CC45CC">
        <w:rPr>
          <w:rStyle w:val="StyleUnderline"/>
        </w:rPr>
        <w:t xml:space="preserve">In patent law, the </w:t>
      </w:r>
      <w:r w:rsidRPr="00D01783">
        <w:rPr>
          <w:rStyle w:val="Emphasis"/>
        </w:rPr>
        <w:t>SG</w:t>
      </w:r>
      <w:r w:rsidRPr="00CC45CC">
        <w:rPr>
          <w:rStyle w:val="StyleUnderline"/>
        </w:rPr>
        <w:t xml:space="preserve"> acts as the government's </w:t>
      </w:r>
      <w:r w:rsidRPr="00D01783">
        <w:rPr>
          <w:rStyle w:val="Emphasis"/>
        </w:rPr>
        <w:t>fire dispatcher</w:t>
      </w:r>
      <w:r w:rsidRPr="00C60B81">
        <w:rPr>
          <w:sz w:val="16"/>
          <w:szCs w:val="16"/>
        </w:rPr>
        <w:t xml:space="preserve">, situated at the intersection between </w:t>
      </w:r>
      <w:r w:rsidRPr="00D01783">
        <w:rPr>
          <w:sz w:val="16"/>
          <w:szCs w:val="16"/>
        </w:rPr>
        <w:t>the PTO, the President, and other executive branch principals and agencies. In this role, the SG decides which alarms are genuine, which fires can be extinguished, and when and where firefighters should be allocated.</w:t>
      </w:r>
      <w:r w:rsidRPr="00C60B81">
        <w:rPr>
          <w:sz w:val="16"/>
          <w:szCs w:val="16"/>
        </w:rPr>
        <w:t xml:space="preserve"> </w:t>
      </w:r>
      <w:r w:rsidRPr="00CC45CC">
        <w:rPr>
          <w:rStyle w:val="StyleUnderline"/>
        </w:rPr>
        <w:t xml:space="preserve">When private litigants allege that a PTO regulation </w:t>
      </w:r>
      <w:r w:rsidRPr="00D01783">
        <w:rPr>
          <w:rStyle w:val="Emphasis"/>
        </w:rPr>
        <w:t>diverges</w:t>
      </w:r>
      <w:r w:rsidRPr="00CC45CC">
        <w:rPr>
          <w:rStyle w:val="StyleUnderline"/>
        </w:rPr>
        <w:t xml:space="preserve"> from the </w:t>
      </w:r>
      <w:r w:rsidRPr="00D01783">
        <w:rPr>
          <w:rStyle w:val="Emphasis"/>
        </w:rPr>
        <w:t>President's preferences</w:t>
      </w:r>
      <w:r w:rsidRPr="00C60B81">
        <w:rPr>
          <w:sz w:val="16"/>
          <w:szCs w:val="16"/>
        </w:rPr>
        <w:t xml:space="preserve"> or the Supreme Court's </w:t>
      </w:r>
      <w:r w:rsidRPr="00D01783">
        <w:rPr>
          <w:sz w:val="16"/>
          <w:szCs w:val="16"/>
        </w:rPr>
        <w:t>precedents, the SG decides whether these allegations are true and whether the issue is worthy of the Court's review." ' If the SG decides that review is warranted, the SG selects the United States' position, given the relevant legal and policy (and political) considerations</w:t>
      </w:r>
      <w:r w:rsidRPr="00C60B81">
        <w:rPr>
          <w:sz w:val="16"/>
          <w:szCs w:val="16"/>
        </w:rPr>
        <w:t>. In selecting this position, the SG canvasses the government, notifying the President and other non-PTO actors that the matter is significant and, if necessary, asserting its litigating authority to override the PTO's established policies.</w:t>
      </w:r>
    </w:p>
    <w:p w14:paraId="5143FE20" w14:textId="77777777" w:rsidR="007F30A6" w:rsidRPr="00C60B81" w:rsidRDefault="007F30A6" w:rsidP="007F30A6">
      <w:pPr>
        <w:rPr>
          <w:sz w:val="16"/>
          <w:szCs w:val="16"/>
        </w:rPr>
      </w:pPr>
      <w:r w:rsidRPr="00D01783">
        <w:rPr>
          <w:rStyle w:val="Emphasis"/>
        </w:rPr>
        <w:t>Myriad</w:t>
      </w:r>
      <w:r w:rsidRPr="00C60B81">
        <w:rPr>
          <w:sz w:val="16"/>
          <w:szCs w:val="16"/>
        </w:rPr>
        <w:t xml:space="preserve">, analyzed in Parts II and III, </w:t>
      </w:r>
      <w:r w:rsidRPr="00D01783">
        <w:rPr>
          <w:rStyle w:val="Emphasis"/>
        </w:rPr>
        <w:t>exemplifies</w:t>
      </w:r>
      <w:r w:rsidRPr="00D01783">
        <w:rPr>
          <w:rStyle w:val="StyleUnderline"/>
        </w:rPr>
        <w:t xml:space="preserve"> this pattern</w:t>
      </w:r>
      <w:r w:rsidRPr="00C60B81">
        <w:rPr>
          <w:sz w:val="16"/>
          <w:szCs w:val="16"/>
        </w:rPr>
        <w:t xml:space="preserve">. Opposition to the PTO's guidelines strengthened over time. </w:t>
      </w:r>
      <w:r w:rsidRPr="00D01783">
        <w:rPr>
          <w:rStyle w:val="StyleUnderline"/>
        </w:rPr>
        <w:t>Public interest litigants challenged Myriad's patents</w:t>
      </w:r>
      <w:r w:rsidRPr="00C60B81">
        <w:rPr>
          <w:sz w:val="16"/>
          <w:szCs w:val="16"/>
        </w:rPr>
        <w:t xml:space="preserve"> on the </w:t>
      </w:r>
      <w:proofErr w:type="spellStart"/>
      <w:r w:rsidRPr="00C60B81">
        <w:rPr>
          <w:sz w:val="16"/>
          <w:szCs w:val="16"/>
        </w:rPr>
        <w:t>BRCAi</w:t>
      </w:r>
      <w:proofErr w:type="spellEnd"/>
      <w:r w:rsidRPr="00C60B81">
        <w:rPr>
          <w:sz w:val="16"/>
          <w:szCs w:val="16"/>
        </w:rPr>
        <w:t xml:space="preserve"> and BRCA2 genes in Europe and then the United States."' The </w:t>
      </w:r>
      <w:r w:rsidRPr="00D01783">
        <w:rPr>
          <w:rStyle w:val="Emphasis"/>
        </w:rPr>
        <w:t>SG's control</w:t>
      </w:r>
      <w:r w:rsidRPr="00D01783">
        <w:rPr>
          <w:rStyle w:val="StyleUnderline"/>
        </w:rPr>
        <w:t xml:space="preserve"> of the Myriad litigation brought the </w:t>
      </w:r>
      <w:r w:rsidRPr="00397069">
        <w:rPr>
          <w:rStyle w:val="Emphasis"/>
        </w:rPr>
        <w:t>PTO's guidelines</w:t>
      </w:r>
      <w:r w:rsidRPr="00D01783">
        <w:rPr>
          <w:rStyle w:val="StyleUnderline"/>
        </w:rPr>
        <w:t xml:space="preserve"> to the attention of the </w:t>
      </w:r>
      <w:r w:rsidRPr="00397069">
        <w:rPr>
          <w:rStyle w:val="Emphasis"/>
        </w:rPr>
        <w:t>SG's principals</w:t>
      </w:r>
      <w:r w:rsidRPr="00D01783">
        <w:rPr>
          <w:rStyle w:val="StyleUnderline"/>
        </w:rPr>
        <w:t xml:space="preserve"> and other agencies and ensured that the United States' position </w:t>
      </w:r>
      <w:r w:rsidRPr="00397069">
        <w:rPr>
          <w:rStyle w:val="Emphasis"/>
        </w:rPr>
        <w:t>integrated their perspectives</w:t>
      </w:r>
      <w:r w:rsidRPr="00C60B81">
        <w:rPr>
          <w:sz w:val="16"/>
          <w:szCs w:val="16"/>
        </w:rPr>
        <w:t xml:space="preserve">. Moreover, </w:t>
      </w:r>
      <w:r w:rsidRPr="00397069">
        <w:rPr>
          <w:sz w:val="16"/>
          <w:szCs w:val="16"/>
        </w:rPr>
        <w:t xml:space="preserve">the Myriad litigation provided these parties with an opportunity to contract the scope of patent-eligibility without directing the PTO </w:t>
      </w:r>
      <w:proofErr w:type="gramStart"/>
      <w:r w:rsidRPr="00397069">
        <w:rPr>
          <w:sz w:val="16"/>
          <w:szCs w:val="16"/>
        </w:rPr>
        <w:t>change</w:t>
      </w:r>
      <w:proofErr w:type="gramEnd"/>
      <w:r w:rsidRPr="00397069">
        <w:rPr>
          <w:sz w:val="16"/>
          <w:szCs w:val="16"/>
        </w:rPr>
        <w:t xml:space="preserve"> its rules. By requesting the Federal Circuit (and later Supreme C</w:t>
      </w:r>
      <w:r w:rsidRPr="00C60B81">
        <w:rPr>
          <w:sz w:val="16"/>
          <w:szCs w:val="16"/>
        </w:rPr>
        <w:t xml:space="preserve">ourt) to invalidate Myriad's patents, the </w:t>
      </w:r>
      <w:r w:rsidRPr="00397069">
        <w:rPr>
          <w:rStyle w:val="Emphasis"/>
        </w:rPr>
        <w:t>SG shifted</w:t>
      </w:r>
      <w:r w:rsidRPr="00D01783">
        <w:rPr>
          <w:rStyle w:val="StyleUnderline"/>
        </w:rPr>
        <w:t xml:space="preserve"> the costs of upsetting </w:t>
      </w:r>
      <w:r w:rsidRPr="00397069">
        <w:rPr>
          <w:rStyle w:val="Emphasis"/>
        </w:rPr>
        <w:t>reliance interests</w:t>
      </w:r>
      <w:r w:rsidRPr="00D01783">
        <w:rPr>
          <w:rStyle w:val="StyleUnderline"/>
        </w:rPr>
        <w:t xml:space="preserve"> to the courts and </w:t>
      </w:r>
      <w:r w:rsidRPr="00397069">
        <w:rPr>
          <w:rStyle w:val="Emphasis"/>
        </w:rPr>
        <w:t>avoiding</w:t>
      </w:r>
      <w:r w:rsidRPr="00D01783">
        <w:rPr>
          <w:rStyle w:val="StyleUnderline"/>
        </w:rPr>
        <w:t xml:space="preserve"> unconstitutional </w:t>
      </w:r>
      <w:r w:rsidRPr="00397069">
        <w:rPr>
          <w:rStyle w:val="Emphasis"/>
        </w:rPr>
        <w:t>takings issues</w:t>
      </w:r>
      <w:r w:rsidRPr="00D01783">
        <w:rPr>
          <w:rStyle w:val="StyleUnderline"/>
        </w:rPr>
        <w:t>."</w:t>
      </w:r>
      <w:r w:rsidRPr="00C60B81">
        <w:rPr>
          <w:sz w:val="16"/>
          <w:szCs w:val="16"/>
        </w:rPr>
        <w:t xml:space="preserve">1 2 </w:t>
      </w:r>
    </w:p>
    <w:p w14:paraId="3878E612" w14:textId="77777777" w:rsidR="007F30A6" w:rsidRDefault="007F30A6" w:rsidP="007F30A6">
      <w:pPr>
        <w:rPr>
          <w:sz w:val="16"/>
          <w:szCs w:val="16"/>
        </w:rPr>
      </w:pPr>
      <w:r w:rsidRPr="00C60B81">
        <w:rPr>
          <w:sz w:val="16"/>
          <w:szCs w:val="16"/>
        </w:rPr>
        <w:t xml:space="preserve">Not every Supreme Court case involves this pattern. In some cases, the PTO will be the only interested government actor. In others, the Court will be able to identify whether the lower court's decision is worthy of review without the SG's recommendation.1 3 Moreover, the fire-alarm model is an idealization. Despite its best efforts, the </w:t>
      </w:r>
      <w:r w:rsidRPr="00D01783">
        <w:rPr>
          <w:rStyle w:val="StyleUnderline"/>
        </w:rPr>
        <w:t>SG sometimes fails to identify all government interests.</w:t>
      </w:r>
      <w:r w:rsidRPr="00C60B81">
        <w:rPr>
          <w:sz w:val="16"/>
          <w:szCs w:val="16"/>
        </w:rPr>
        <w:t xml:space="preserve">"14 </w:t>
      </w:r>
      <w:r w:rsidRPr="00D01783">
        <w:rPr>
          <w:rStyle w:val="StyleUnderline"/>
        </w:rPr>
        <w:t xml:space="preserve">Even if the </w:t>
      </w:r>
      <w:r w:rsidRPr="00397069">
        <w:rPr>
          <w:rStyle w:val="Emphasis"/>
        </w:rPr>
        <w:t>SG</w:t>
      </w:r>
      <w:r w:rsidRPr="00D01783">
        <w:rPr>
          <w:rStyle w:val="StyleUnderline"/>
        </w:rPr>
        <w:t xml:space="preserve"> succeeds in doing so, the SG sometimes </w:t>
      </w:r>
      <w:r w:rsidRPr="00397069">
        <w:rPr>
          <w:rStyle w:val="Emphasis"/>
        </w:rPr>
        <w:t>fails to persuade</w:t>
      </w:r>
      <w:r w:rsidRPr="00D01783">
        <w:rPr>
          <w:rStyle w:val="StyleUnderline"/>
        </w:rPr>
        <w:t xml:space="preserve"> the Supreme Court to </w:t>
      </w:r>
      <w:r w:rsidRPr="00397069">
        <w:rPr>
          <w:rStyle w:val="Emphasis"/>
        </w:rPr>
        <w:t>adopt its recommendations</w:t>
      </w:r>
      <w:r w:rsidRPr="00D01783">
        <w:rPr>
          <w:rStyle w:val="StyleUnderline"/>
        </w:rPr>
        <w:t>.</w:t>
      </w:r>
      <w:r w:rsidRPr="00C60B81">
        <w:rPr>
          <w:sz w:val="16"/>
          <w:szCs w:val="16"/>
        </w:rPr>
        <w:t xml:space="preserve"> These </w:t>
      </w:r>
      <w:r w:rsidRPr="00D01783">
        <w:rPr>
          <w:rStyle w:val="StyleUnderline"/>
        </w:rPr>
        <w:t xml:space="preserve">failures are </w:t>
      </w:r>
      <w:r w:rsidRPr="00397069">
        <w:rPr>
          <w:rStyle w:val="Emphasis"/>
        </w:rPr>
        <w:t>unavoidable features</w:t>
      </w:r>
      <w:r w:rsidRPr="00D01783">
        <w:rPr>
          <w:rStyle w:val="StyleUnderline"/>
        </w:rPr>
        <w:t xml:space="preserve"> of the litigation process</w:t>
      </w:r>
      <w:r w:rsidRPr="00C60B81">
        <w:rPr>
          <w:sz w:val="16"/>
          <w:szCs w:val="16"/>
        </w:rPr>
        <w:t>-whether litigating authority is centralized in the DOJ and SG or distributed throughout the PTO and other agencies.</w:t>
      </w:r>
    </w:p>
    <w:p w14:paraId="111F0F38" w14:textId="38F1E6A1" w:rsidR="007F30A6" w:rsidRDefault="007F30A6" w:rsidP="007F30A6">
      <w:pPr>
        <w:pStyle w:val="Heading4"/>
      </w:pPr>
      <w:r>
        <w:t>Solicitor General says no---</w:t>
      </w:r>
      <w:r w:rsidRPr="007F30A6">
        <w:rPr>
          <w:b w:val="0"/>
          <w:bCs/>
        </w:rPr>
        <w:t>Myriad proves</w:t>
      </w:r>
      <w:r>
        <w:t xml:space="preserve">. </w:t>
      </w:r>
    </w:p>
    <w:p w14:paraId="6F97802D" w14:textId="77777777" w:rsidR="007F30A6" w:rsidRPr="00874C11" w:rsidRDefault="007F30A6" w:rsidP="007F30A6">
      <w:proofErr w:type="spellStart"/>
      <w:r w:rsidRPr="00874C11">
        <w:rPr>
          <w:rStyle w:val="Style13ptBold"/>
        </w:rPr>
        <w:t>Guigliuzza</w:t>
      </w:r>
      <w:proofErr w:type="spellEnd"/>
      <w:r w:rsidRPr="00874C11">
        <w:rPr>
          <w:rStyle w:val="Style13ptBold"/>
        </w:rPr>
        <w:t xml:space="preserve"> &amp; Koivula 23</w:t>
      </w:r>
      <w:r>
        <w:t xml:space="preserve"> [Paul, Pyry; 2023; Professor of Law at Temple University James E. Beasley School of Law, Research Assistant at Temple University James E. Beasley School of Law; SSRN, “Stepping out of the Solicitor General's Shadow: The Federal Circuit and the Supreme Court in a New Era of Patent Law,” </w:t>
      </w:r>
      <w:r w:rsidRPr="00874C11">
        <w:t>https://papers.ssrn.com/sol3/papers.cfm?abstract_id=4178110</w:t>
      </w:r>
      <w:r>
        <w:t xml:space="preserve">] </w:t>
      </w:r>
      <w:proofErr w:type="spellStart"/>
      <w:r>
        <w:t>dedeepya</w:t>
      </w:r>
      <w:proofErr w:type="spellEnd"/>
    </w:p>
    <w:p w14:paraId="27E1CAA0" w14:textId="56ECD948" w:rsidR="007F30A6" w:rsidRDefault="007F30A6" w:rsidP="007F30A6">
      <w:pPr>
        <w:rPr>
          <w:sz w:val="16"/>
          <w:szCs w:val="16"/>
        </w:rPr>
      </w:pPr>
      <w:r w:rsidRPr="00874C11">
        <w:rPr>
          <w:sz w:val="16"/>
          <w:szCs w:val="16"/>
        </w:rPr>
        <w:t xml:space="preserve">These disparities in outcomes raise the question of: why? Why is the SG more than twice as successful at persuading the Court when it is an amicus in a patent case as compared to when it is a party? For starters, the roles are inherently different. </w:t>
      </w:r>
      <w:r w:rsidRPr="00874C11">
        <w:rPr>
          <w:rStyle w:val="StyleUnderline"/>
        </w:rPr>
        <w:t xml:space="preserve">When the SG is an </w:t>
      </w:r>
      <w:r w:rsidRPr="00FB1A31">
        <w:rPr>
          <w:rStyle w:val="Emphasis"/>
        </w:rPr>
        <w:t>amicus</w:t>
      </w:r>
      <w:r w:rsidRPr="00874C11">
        <w:rPr>
          <w:rStyle w:val="StyleUnderline"/>
        </w:rPr>
        <w:t>, it adopts the role of a “</w:t>
      </w:r>
      <w:r w:rsidRPr="00FB1A31">
        <w:rPr>
          <w:rStyle w:val="Emphasis"/>
        </w:rPr>
        <w:t>mediator”</w:t>
      </w:r>
      <w:r w:rsidRPr="00874C11">
        <w:rPr>
          <w:rStyle w:val="StyleUnderline"/>
        </w:rPr>
        <w:t xml:space="preserve"> or “advisor” to the Supreme Court and is expected to take the “long view</w:t>
      </w:r>
      <w:r w:rsidRPr="00874C11">
        <w:rPr>
          <w:sz w:val="16"/>
          <w:szCs w:val="16"/>
        </w:rPr>
        <w:t xml:space="preserve">,”188 even sometimes presenting arguments that contravene the practices of the federal government. </w:t>
      </w:r>
      <w:r w:rsidRPr="00874C11">
        <w:rPr>
          <w:rStyle w:val="StyleUnderline"/>
        </w:rPr>
        <w:t xml:space="preserve">For instance, in </w:t>
      </w:r>
      <w:proofErr w:type="spellStart"/>
      <w:r w:rsidRPr="00874C11">
        <w:rPr>
          <w:rStyle w:val="StyleUnderline"/>
        </w:rPr>
        <w:t>Ass’n</w:t>
      </w:r>
      <w:proofErr w:type="spellEnd"/>
      <w:r w:rsidRPr="00874C11">
        <w:rPr>
          <w:rStyle w:val="StyleUnderline"/>
        </w:rPr>
        <w:t xml:space="preserve"> for Molecular Pathology v. </w:t>
      </w:r>
      <w:r w:rsidRPr="00FB1A31">
        <w:rPr>
          <w:rStyle w:val="Emphasis"/>
        </w:rPr>
        <w:t>Myriad Genetics</w:t>
      </w:r>
      <w:r w:rsidRPr="00874C11">
        <w:rPr>
          <w:rStyle w:val="StyleUnderline"/>
        </w:rPr>
        <w:t xml:space="preserve">, Inc., 189 the </w:t>
      </w:r>
      <w:r w:rsidRPr="00FB1A31">
        <w:rPr>
          <w:rStyle w:val="Emphasis"/>
        </w:rPr>
        <w:t>SG’s position</w:t>
      </w:r>
      <w:r w:rsidRPr="00874C11">
        <w:rPr>
          <w:sz w:val="16"/>
          <w:szCs w:val="16"/>
        </w:rPr>
        <w:t>—which the Supreme Court ultimately adopted—</w:t>
      </w:r>
      <w:r w:rsidRPr="00874C11">
        <w:rPr>
          <w:rStyle w:val="StyleUnderline"/>
        </w:rPr>
        <w:t xml:space="preserve">was that isolated DNA is </w:t>
      </w:r>
      <w:r w:rsidRPr="00FB1A31">
        <w:rPr>
          <w:rStyle w:val="Emphasis"/>
        </w:rPr>
        <w:t>not patent-eligible subject matter</w:t>
      </w:r>
      <w:r w:rsidRPr="00874C11">
        <w:rPr>
          <w:sz w:val="16"/>
          <w:szCs w:val="16"/>
        </w:rPr>
        <w:t xml:space="preserve"> because it is a “natural phenomenon” but that artificially created DNA sequences (</w:t>
      </w:r>
      <w:proofErr w:type="spellStart"/>
      <w:r w:rsidRPr="00874C11">
        <w:rPr>
          <w:sz w:val="16"/>
          <w:szCs w:val="16"/>
        </w:rPr>
        <w:t>socalled</w:t>
      </w:r>
      <w:proofErr w:type="spellEnd"/>
      <w:r w:rsidRPr="00874C11">
        <w:rPr>
          <w:sz w:val="16"/>
          <w:szCs w:val="16"/>
        </w:rPr>
        <w:t xml:space="preserve"> cDNA) are sufficiently man-made to be patent eligible.190 </w:t>
      </w:r>
      <w:r w:rsidRPr="00874C11">
        <w:rPr>
          <w:rStyle w:val="StyleUnderline"/>
        </w:rPr>
        <w:t xml:space="preserve">In its brief, the </w:t>
      </w:r>
      <w:r w:rsidRPr="00FB1A31">
        <w:rPr>
          <w:rStyle w:val="Emphasis"/>
        </w:rPr>
        <w:t>SG explained</w:t>
      </w:r>
      <w:r w:rsidRPr="00874C11">
        <w:rPr>
          <w:rStyle w:val="StyleUnderline"/>
        </w:rPr>
        <w:t xml:space="preserve"> that, though the </w:t>
      </w:r>
      <w:r w:rsidRPr="00FB1A31">
        <w:rPr>
          <w:rStyle w:val="Emphasis"/>
        </w:rPr>
        <w:t>Patent Office</w:t>
      </w:r>
      <w:r w:rsidRPr="00874C11">
        <w:rPr>
          <w:rStyle w:val="StyleUnderline"/>
        </w:rPr>
        <w:t xml:space="preserve"> had been issuing patents on </w:t>
      </w:r>
      <w:r w:rsidRPr="00FB1A31">
        <w:rPr>
          <w:rStyle w:val="Emphasis"/>
        </w:rPr>
        <w:t>isolated DNA</w:t>
      </w:r>
      <w:r w:rsidRPr="00874C11">
        <w:rPr>
          <w:rStyle w:val="StyleUnderline"/>
        </w:rPr>
        <w:t xml:space="preserve"> for several years</w:t>
      </w:r>
      <w:r w:rsidRPr="00874C11">
        <w:rPr>
          <w:sz w:val="16"/>
          <w:szCs w:val="16"/>
        </w:rPr>
        <w:t xml:space="preserve">, </w:t>
      </w:r>
      <w:r w:rsidRPr="00874C11">
        <w:rPr>
          <w:rStyle w:val="StyleUnderline"/>
        </w:rPr>
        <w:t xml:space="preserve">the </w:t>
      </w:r>
      <w:r w:rsidRPr="00FB1A31">
        <w:rPr>
          <w:rStyle w:val="Emphasis"/>
        </w:rPr>
        <w:t>litigation</w:t>
      </w:r>
      <w:r w:rsidRPr="00874C11">
        <w:rPr>
          <w:rStyle w:val="StyleUnderline"/>
        </w:rPr>
        <w:t xml:space="preserve"> had “prompted the United States to </w:t>
      </w:r>
      <w:r w:rsidRPr="00FB1A31">
        <w:rPr>
          <w:rStyle w:val="Emphasis"/>
        </w:rPr>
        <w:t>reevaluate</w:t>
      </w:r>
      <w:r w:rsidRPr="00874C11">
        <w:rPr>
          <w:rStyle w:val="StyleUnderline"/>
        </w:rPr>
        <w:t xml:space="preserve"> whether such </w:t>
      </w:r>
      <w:r w:rsidRPr="00FB1A31">
        <w:rPr>
          <w:rStyle w:val="Emphasis"/>
        </w:rPr>
        <w:t>patents</w:t>
      </w:r>
      <w:r w:rsidRPr="00874C11">
        <w:rPr>
          <w:rStyle w:val="StyleUnderline"/>
        </w:rPr>
        <w:t xml:space="preserve"> are consistent with the </w:t>
      </w:r>
      <w:r w:rsidRPr="00FB1A31">
        <w:rPr>
          <w:rStyle w:val="Emphasis"/>
        </w:rPr>
        <w:t>settled principle</w:t>
      </w:r>
      <w:r w:rsidRPr="00874C11">
        <w:rPr>
          <w:rStyle w:val="StyleUnderline"/>
        </w:rPr>
        <w:t xml:space="preserve"> that patent protection does not extend to </w:t>
      </w:r>
      <w:r w:rsidRPr="00FB1A31">
        <w:rPr>
          <w:rStyle w:val="Emphasis"/>
        </w:rPr>
        <w:t>products of nature</w:t>
      </w:r>
      <w:r w:rsidRPr="00874C11">
        <w:rPr>
          <w:rStyle w:val="StyleUnderline"/>
        </w:rPr>
        <w:t>”</w:t>
      </w:r>
      <w:r w:rsidRPr="00874C11">
        <w:rPr>
          <w:sz w:val="16"/>
          <w:szCs w:val="16"/>
        </w:rPr>
        <w:t xml:space="preserve"> and that, “[</w:t>
      </w:r>
      <w:r w:rsidRPr="00874C11">
        <w:rPr>
          <w:rStyle w:val="StyleUnderline"/>
        </w:rPr>
        <w:t>b]</w:t>
      </w:r>
      <w:proofErr w:type="spellStart"/>
      <w:r w:rsidRPr="00874C11">
        <w:rPr>
          <w:rStyle w:val="StyleUnderline"/>
        </w:rPr>
        <w:t>ased</w:t>
      </w:r>
      <w:proofErr w:type="spellEnd"/>
      <w:r w:rsidRPr="00874C11">
        <w:rPr>
          <w:rStyle w:val="StyleUnderline"/>
        </w:rPr>
        <w:t xml:space="preserve"> on that review, the United States concluded that . . . </w:t>
      </w:r>
      <w:r w:rsidRPr="00FB1A31">
        <w:rPr>
          <w:rStyle w:val="Emphasis"/>
        </w:rPr>
        <w:t>isolated DNA</w:t>
      </w:r>
      <w:r w:rsidRPr="00874C11">
        <w:rPr>
          <w:rStyle w:val="StyleUnderline"/>
        </w:rPr>
        <w:t xml:space="preserve"> is not patent</w:t>
      </w:r>
      <w:r>
        <w:rPr>
          <w:rStyle w:val="StyleUnderline"/>
        </w:rPr>
        <w:t xml:space="preserve"> </w:t>
      </w:r>
      <w:r w:rsidRPr="00874C11">
        <w:rPr>
          <w:rStyle w:val="StyleUnderline"/>
        </w:rPr>
        <w:t>eligible subject matter</w:t>
      </w:r>
      <w:r w:rsidRPr="00874C11">
        <w:rPr>
          <w:sz w:val="16"/>
          <w:szCs w:val="16"/>
        </w:rPr>
        <w:t>.”191 Notably, officials from the Patent Office were not listed on the cover of the SG’s brief, as is customary in patent cases192 and other cases in which a federal agency is involved.193</w:t>
      </w:r>
    </w:p>
    <w:p w14:paraId="12668EE7" w14:textId="2CFC2FCC" w:rsidR="00FC32CC" w:rsidRDefault="00FC32CC" w:rsidP="00FC32CC">
      <w:pPr>
        <w:pStyle w:val="Heading3"/>
      </w:pPr>
      <w:r>
        <w:t>Copyright---CVSG CP---2AC</w:t>
      </w:r>
    </w:p>
    <w:p w14:paraId="1F9DBA44" w14:textId="606A1382" w:rsidR="00FC32CC" w:rsidRPr="00EF0892" w:rsidRDefault="00FC32CC" w:rsidP="00FC32CC">
      <w:pPr>
        <w:pStyle w:val="Heading4"/>
      </w:pPr>
      <w:r>
        <w:t xml:space="preserve">OSG has empirically failed in copyright cases. </w:t>
      </w:r>
    </w:p>
    <w:p w14:paraId="00FF72E3" w14:textId="77777777" w:rsidR="00FC32CC" w:rsidRPr="00EF0892" w:rsidRDefault="00FC32CC" w:rsidP="00FC32CC">
      <w:r w:rsidRPr="00EF0892">
        <w:rPr>
          <w:rStyle w:val="Style13ptBold"/>
        </w:rPr>
        <w:t>Samuelson ‘23</w:t>
      </w:r>
      <w:r>
        <w:t xml:space="preserve"> [Pamela; March 7; Richard M. Sherman Distinguished Professor of Law &amp; Information at University of California, Berkeley School of Law; SSRN, “The Solicitor General's Mixed Record of Success in Supreme Court Copyright Cases,” </w:t>
      </w:r>
      <w:r w:rsidRPr="00874C11">
        <w:t>https://papers.ssrn.com/sol3/papers.cfm?abstract_id=4381579</w:t>
      </w:r>
      <w:r>
        <w:t xml:space="preserve">] </w:t>
      </w:r>
      <w:proofErr w:type="spellStart"/>
      <w:r>
        <w:t>dedeepya</w:t>
      </w:r>
      <w:proofErr w:type="spellEnd"/>
    </w:p>
    <w:p w14:paraId="7DCC3F1A" w14:textId="56E019CD" w:rsidR="00FC32CC" w:rsidRPr="00FC32CC" w:rsidRDefault="00FC32CC" w:rsidP="00FC32CC">
      <w:pPr>
        <w:rPr>
          <w:sz w:val="16"/>
        </w:rPr>
      </w:pPr>
      <w:r w:rsidRPr="00FC32CC">
        <w:rPr>
          <w:sz w:val="16"/>
        </w:rPr>
        <w:t xml:space="preserve">The Office of the Solicitor General (OSG) has historically been very influential with the Supreme Court, especially as an </w:t>
      </w:r>
      <w:proofErr w:type="gramStart"/>
      <w:r w:rsidRPr="00FC32CC">
        <w:rPr>
          <w:sz w:val="16"/>
        </w:rPr>
        <w:t>amicus curiae</w:t>
      </w:r>
      <w:proofErr w:type="gramEnd"/>
      <w:r w:rsidRPr="00FC32CC">
        <w:rPr>
          <w:sz w:val="16"/>
        </w:rPr>
        <w:t xml:space="preserve"> in private litigant cases (75% win rate overall, and more than 90% in patent cases). This Article is the first to consider OSG’s record of success in the Court’s copyright cases. </w:t>
      </w:r>
      <w:r w:rsidRPr="00FC32CC">
        <w:rPr>
          <w:rStyle w:val="StyleUnderline"/>
        </w:rPr>
        <w:t xml:space="preserve">Over the past </w:t>
      </w:r>
      <w:r w:rsidRPr="00FC32CC">
        <w:rPr>
          <w:rStyle w:val="Emphasis"/>
        </w:rPr>
        <w:t>forty-five years</w:t>
      </w:r>
      <w:r w:rsidRPr="00FC32CC">
        <w:rPr>
          <w:sz w:val="16"/>
        </w:rPr>
        <w:t xml:space="preserve"> (starting with the effective date of the Copyright Act of 1976), </w:t>
      </w:r>
      <w:r w:rsidRPr="00FC32CC">
        <w:rPr>
          <w:rStyle w:val="StyleUnderline"/>
        </w:rPr>
        <w:t>OSG has had a</w:t>
      </w:r>
      <w:r w:rsidRPr="00FC32CC">
        <w:rPr>
          <w:sz w:val="16"/>
        </w:rPr>
        <w:t xml:space="preserve"> perfect record of success in the Court’s copyright procedure and constitutional challenge cases, but a more </w:t>
      </w:r>
      <w:r w:rsidRPr="00FC32CC">
        <w:rPr>
          <w:rStyle w:val="Emphasis"/>
        </w:rPr>
        <w:t>mixed record of success</w:t>
      </w:r>
      <w:r w:rsidRPr="00FC32CC">
        <w:rPr>
          <w:rStyle w:val="StyleUnderline"/>
        </w:rPr>
        <w:t xml:space="preserve"> in cases calling for substantive </w:t>
      </w:r>
      <w:r w:rsidRPr="00FC32CC">
        <w:rPr>
          <w:rStyle w:val="Emphasis"/>
        </w:rPr>
        <w:t>interpretations of copyright law</w:t>
      </w:r>
      <w:r w:rsidRPr="00FC32CC">
        <w:rPr>
          <w:rStyle w:val="StyleUnderline"/>
        </w:rPr>
        <w:t xml:space="preserve"> and in copyright remedies cases.</w:t>
      </w:r>
      <w:r w:rsidRPr="00FC32CC">
        <w:rPr>
          <w:sz w:val="16"/>
        </w:rPr>
        <w:t xml:space="preserve"> In some of these cases, the </w:t>
      </w:r>
      <w:r w:rsidRPr="00FC32CC">
        <w:rPr>
          <w:rStyle w:val="StyleUnderline"/>
        </w:rPr>
        <w:t>Court agreed</w:t>
      </w:r>
      <w:r w:rsidRPr="00FC32CC">
        <w:rPr>
          <w:sz w:val="16"/>
        </w:rPr>
        <w:t xml:space="preserve"> with OSG about which litigant should prevail, but </w:t>
      </w:r>
      <w:r w:rsidRPr="00FC32CC">
        <w:rPr>
          <w:rStyle w:val="StyleUnderline"/>
        </w:rPr>
        <w:t xml:space="preserve">not with OSG’s analysis of the issues, ultimately issuing much </w:t>
      </w:r>
      <w:r w:rsidRPr="00FC32CC">
        <w:rPr>
          <w:rStyle w:val="Emphasis"/>
        </w:rPr>
        <w:t>narrower decisions</w:t>
      </w:r>
      <w:r w:rsidRPr="00FC32CC">
        <w:rPr>
          <w:rStyle w:val="StyleUnderline"/>
        </w:rPr>
        <w:t xml:space="preserve"> than OSG </w:t>
      </w:r>
      <w:r w:rsidRPr="00FC32CC">
        <w:rPr>
          <w:rStyle w:val="Emphasis"/>
        </w:rPr>
        <w:t>recommended</w:t>
      </w:r>
      <w:r w:rsidRPr="00FC32CC">
        <w:rPr>
          <w:rStyle w:val="StyleUnderline"/>
        </w:rPr>
        <w:t>.</w:t>
      </w:r>
      <w:r w:rsidRPr="00FC32CC">
        <w:rPr>
          <w:sz w:val="16"/>
        </w:rPr>
        <w:t xml:space="preserve"> In others, the </w:t>
      </w:r>
      <w:r w:rsidRPr="00FC32CC">
        <w:rPr>
          <w:rStyle w:val="StyleUnderline"/>
        </w:rPr>
        <w:t xml:space="preserve">Court disagreed with OSG about </w:t>
      </w:r>
      <w:r w:rsidRPr="00FC32CC">
        <w:rPr>
          <w:rStyle w:val="Emphasis"/>
        </w:rPr>
        <w:t>which litigant</w:t>
      </w:r>
      <w:r w:rsidRPr="00FC32CC">
        <w:rPr>
          <w:rStyle w:val="StyleUnderline"/>
        </w:rPr>
        <w:t xml:space="preserve"> should prevail, as well as with its analysis of the </w:t>
      </w:r>
      <w:r w:rsidRPr="00FC32CC">
        <w:rPr>
          <w:rStyle w:val="Emphasis"/>
        </w:rPr>
        <w:t>substantive law issues</w:t>
      </w:r>
      <w:r w:rsidRPr="00FC32CC">
        <w:rPr>
          <w:sz w:val="16"/>
        </w:rPr>
        <w:t xml:space="preserve">. </w:t>
      </w:r>
      <w:r w:rsidRPr="00FC32CC">
        <w:rPr>
          <w:rStyle w:val="StyleUnderline"/>
        </w:rPr>
        <w:t>OSG has typically argued</w:t>
      </w:r>
      <w:r w:rsidRPr="00FC32CC">
        <w:rPr>
          <w:sz w:val="16"/>
        </w:rPr>
        <w:t xml:space="preserve">, seemingly due to the influence of the U.S. Copyright Office, </w:t>
      </w:r>
      <w:r w:rsidRPr="00FC32CC">
        <w:rPr>
          <w:rStyle w:val="StyleUnderline"/>
        </w:rPr>
        <w:t xml:space="preserve">for </w:t>
      </w:r>
      <w:r w:rsidRPr="00FC32CC">
        <w:rPr>
          <w:rStyle w:val="Emphasis"/>
        </w:rPr>
        <w:t>higher protectionist positions</w:t>
      </w:r>
      <w:r w:rsidRPr="00FC32CC">
        <w:rPr>
          <w:rStyle w:val="StyleUnderline"/>
        </w:rPr>
        <w:t xml:space="preserve"> in the substantive analysis cases </w:t>
      </w:r>
      <w:r w:rsidRPr="00FC32CC">
        <w:rPr>
          <w:rStyle w:val="Emphasis"/>
        </w:rPr>
        <w:t>than the Court adopted</w:t>
      </w:r>
      <w:r w:rsidRPr="00FC32CC">
        <w:rPr>
          <w:sz w:val="16"/>
        </w:rPr>
        <w:t xml:space="preserve">. The Court has generally taken a broader view of the potential implications of its rulings for the public and for affected industry sectors than OSG espoused, often heeding concerns expressed in lower protectionist amicus briefs. The </w:t>
      </w:r>
      <w:r w:rsidRPr="00FC32CC">
        <w:rPr>
          <w:rStyle w:val="Emphasis"/>
        </w:rPr>
        <w:t>Court</w:t>
      </w:r>
      <w:r w:rsidRPr="00FC32CC">
        <w:rPr>
          <w:rStyle w:val="StyleUnderline"/>
        </w:rPr>
        <w:t xml:space="preserve"> has also </w:t>
      </w:r>
      <w:r w:rsidRPr="00FC32CC">
        <w:rPr>
          <w:rStyle w:val="Emphasis"/>
        </w:rPr>
        <w:t>relied</w:t>
      </w:r>
      <w:r w:rsidRPr="00FC32CC">
        <w:rPr>
          <w:rStyle w:val="StyleUnderline"/>
        </w:rPr>
        <w:t xml:space="preserve"> more heavily than OSG on its </w:t>
      </w:r>
      <w:r w:rsidRPr="00FC32CC">
        <w:rPr>
          <w:rStyle w:val="Emphasis"/>
        </w:rPr>
        <w:t>past copyright decisions</w:t>
      </w:r>
      <w:r w:rsidRPr="00FC32CC">
        <w:rPr>
          <w:sz w:val="16"/>
        </w:rPr>
        <w:t>. To better serve the constitutional goals of copyright law, the Article suggests that OSG should limit its amicus filings in copyright cases to those in which the government has a direct and meaningful interest.</w:t>
      </w:r>
    </w:p>
    <w:p w14:paraId="360BDAE2" w14:textId="0A6A033F" w:rsidR="003966BF" w:rsidRPr="003966BF" w:rsidRDefault="003966BF" w:rsidP="003966BF">
      <w:pPr>
        <w:rPr>
          <w:sz w:val="16"/>
          <w:szCs w:val="16"/>
        </w:rPr>
      </w:pPr>
    </w:p>
    <w:p w14:paraId="279860DE" w14:textId="77777777" w:rsidR="00C1694D" w:rsidRDefault="00C1694D" w:rsidP="00C1694D">
      <w:pPr>
        <w:pStyle w:val="Heading3"/>
      </w:pPr>
      <w:r>
        <w:t xml:space="preserve">Copyright </w:t>
      </w:r>
      <w:proofErr w:type="spellStart"/>
      <w:r>
        <w:t>Copyright</w:t>
      </w:r>
      <w:proofErr w:type="spellEnd"/>
      <w:r>
        <w:t xml:space="preserve"> </w:t>
      </w:r>
      <w:proofErr w:type="spellStart"/>
      <w:r>
        <w:t>Copyright</w:t>
      </w:r>
      <w:proofErr w:type="spellEnd"/>
      <w:r>
        <w:t xml:space="preserve"> </w:t>
      </w:r>
    </w:p>
    <w:p w14:paraId="1BC8E7F0" w14:textId="77777777" w:rsidR="00C1694D" w:rsidRDefault="00C1694D" w:rsidP="00C1694D">
      <w:pPr>
        <w:pStyle w:val="Heading4"/>
      </w:pPr>
      <w:r>
        <w:t>Court nukes OSG in copyright cases.</w:t>
      </w:r>
    </w:p>
    <w:p w14:paraId="05769A03" w14:textId="77777777" w:rsidR="00C1694D" w:rsidRPr="000A0785" w:rsidRDefault="00C1694D" w:rsidP="00C1694D">
      <w:pPr>
        <w:rPr>
          <w:sz w:val="16"/>
        </w:rPr>
      </w:pPr>
      <w:r w:rsidRPr="000A0785">
        <w:rPr>
          <w:rStyle w:val="Style13ptBold"/>
        </w:rPr>
        <w:t>Samuelson 23</w:t>
      </w:r>
      <w:r w:rsidRPr="000A0785">
        <w:t xml:space="preserve"> </w:t>
      </w:r>
      <w:r w:rsidRPr="000A0785">
        <w:rPr>
          <w:sz w:val="16"/>
        </w:rPr>
        <w:t xml:space="preserve">[Pamela; Richard M. Sherman Distinguished Professor of Law, Co-Director of the Berkeley Center for Law &amp; Technology, and published widely in the areas of copyright, software protection and cyberlaw; 3/7/2023; "The Solicitor General's Mixed Record of Success in Supreme Court Copyright Cases"; University of California, Berkeley School of Law; </w:t>
      </w:r>
      <w:proofErr w:type="gramStart"/>
      <w:r w:rsidRPr="000A0785">
        <w:rPr>
          <w:sz w:val="16"/>
        </w:rPr>
        <w:t>https://papers.ssrn.com/sol3/papers.cfm?abstract_id=4381579 ;</w:t>
      </w:r>
      <w:proofErr w:type="gramEnd"/>
      <w:r w:rsidRPr="000A0785">
        <w:rPr>
          <w:sz w:val="16"/>
        </w:rPr>
        <w:t xml:space="preserve">] </w:t>
      </w:r>
      <w:proofErr w:type="spellStart"/>
      <w:r w:rsidRPr="000A0785">
        <w:rPr>
          <w:sz w:val="16"/>
        </w:rPr>
        <w:t>s.low</w:t>
      </w:r>
      <w:proofErr w:type="spellEnd"/>
    </w:p>
    <w:p w14:paraId="31FF24EE" w14:textId="77777777" w:rsidR="00C1694D" w:rsidRPr="00EC060B" w:rsidRDefault="00C1694D" w:rsidP="00C1694D">
      <w:pPr>
        <w:rPr>
          <w:sz w:val="16"/>
        </w:rPr>
      </w:pPr>
      <w:r w:rsidRPr="00EC060B">
        <w:rPr>
          <w:sz w:val="16"/>
        </w:rPr>
        <w:t xml:space="preserve">Another </w:t>
      </w:r>
      <w:r w:rsidRPr="00EC060B">
        <w:rPr>
          <w:rStyle w:val="StyleUnderline"/>
        </w:rPr>
        <w:t>indicator of OSG’s</w:t>
      </w:r>
      <w:r w:rsidRPr="00EC060B">
        <w:rPr>
          <w:sz w:val="16"/>
        </w:rPr>
        <w:t xml:space="preserve"> </w:t>
      </w:r>
      <w:r w:rsidRPr="00EC060B">
        <w:rPr>
          <w:rStyle w:val="StyleUnderline"/>
        </w:rPr>
        <w:t>influence</w:t>
      </w:r>
      <w:r w:rsidRPr="00EC060B">
        <w:rPr>
          <w:sz w:val="16"/>
        </w:rPr>
        <w:t xml:space="preserve"> has been the </w:t>
      </w:r>
      <w:r w:rsidRPr="00EC060B">
        <w:rPr>
          <w:rStyle w:val="StyleUnderline"/>
        </w:rPr>
        <w:t>frequency with which the Court cites its briefs</w:t>
      </w:r>
      <w:r w:rsidRPr="00EC060B">
        <w:rPr>
          <w:sz w:val="16"/>
        </w:rPr>
        <w:t xml:space="preserve"> or arguments. Empirical studies have shown that </w:t>
      </w:r>
      <w:r w:rsidRPr="00EC060B">
        <w:rPr>
          <w:rStyle w:val="StyleUnderline"/>
        </w:rPr>
        <w:t>OSG’s briefs</w:t>
      </w:r>
      <w:r w:rsidRPr="00EC060B">
        <w:rPr>
          <w:sz w:val="16"/>
        </w:rPr>
        <w:t xml:space="preserve"> are “</w:t>
      </w:r>
      <w:r w:rsidRPr="00EC060B">
        <w:rPr>
          <w:rStyle w:val="StyleUnderline"/>
        </w:rPr>
        <w:t>significantly more likely to be cited</w:t>
      </w:r>
      <w:r w:rsidRPr="00EC060B">
        <w:rPr>
          <w:sz w:val="16"/>
        </w:rPr>
        <w:t xml:space="preserve">” by the Court </w:t>
      </w:r>
      <w:r w:rsidRPr="00EC060B">
        <w:rPr>
          <w:rStyle w:val="StyleUnderline"/>
        </w:rPr>
        <w:t>than amicus</w:t>
      </w:r>
      <w:r w:rsidRPr="00EC060B">
        <w:rPr>
          <w:sz w:val="16"/>
        </w:rPr>
        <w:t xml:space="preserve"> </w:t>
      </w:r>
      <w:r w:rsidRPr="00EC060B">
        <w:rPr>
          <w:rStyle w:val="StyleUnderline"/>
        </w:rPr>
        <w:t>briefs</w:t>
      </w:r>
      <w:r w:rsidRPr="00EC060B">
        <w:rPr>
          <w:sz w:val="16"/>
        </w:rPr>
        <w:t xml:space="preserve"> filed </w:t>
      </w:r>
      <w:r w:rsidRPr="00EC060B">
        <w:rPr>
          <w:rStyle w:val="StyleUnderline"/>
        </w:rPr>
        <w:t>by other entities</w:t>
      </w:r>
      <w:r w:rsidRPr="00EC060B">
        <w:rPr>
          <w:sz w:val="16"/>
        </w:rPr>
        <w:t>.378 One study covering a fifty-year period in the mid- to late-twentieth century reported that OSG briefs were cited in just over 40% of the Court’s cases in which OSG filed.379</w:t>
      </w:r>
    </w:p>
    <w:p w14:paraId="24388F03" w14:textId="77777777" w:rsidR="00C1694D" w:rsidRPr="00EC060B" w:rsidRDefault="00C1694D" w:rsidP="00C1694D">
      <w:pPr>
        <w:rPr>
          <w:sz w:val="16"/>
        </w:rPr>
      </w:pPr>
      <w:r w:rsidRPr="00EC060B">
        <w:rPr>
          <w:sz w:val="16"/>
        </w:rPr>
        <w:t xml:space="preserve">Citations to OSG’s briefs or arguments in the Court’s copyright cases are in keeping with this indicator of its influence. </w:t>
      </w:r>
      <w:r w:rsidRPr="00EC060B">
        <w:rPr>
          <w:rStyle w:val="StyleUnderline"/>
        </w:rPr>
        <w:t>Of</w:t>
      </w:r>
      <w:r w:rsidRPr="00EC060B">
        <w:rPr>
          <w:sz w:val="16"/>
        </w:rPr>
        <w:t xml:space="preserve"> the Court’s </w:t>
      </w:r>
      <w:r w:rsidRPr="00EC060B">
        <w:rPr>
          <w:rStyle w:val="StyleUnderline"/>
        </w:rPr>
        <w:t>seventeen copyright</w:t>
      </w:r>
      <w:r w:rsidRPr="00EC060B">
        <w:rPr>
          <w:sz w:val="16"/>
        </w:rPr>
        <w:t xml:space="preserve"> rulings in which </w:t>
      </w:r>
      <w:r w:rsidRPr="00EC060B">
        <w:rPr>
          <w:rStyle w:val="StyleUnderline"/>
        </w:rPr>
        <w:t>OSG</w:t>
      </w:r>
      <w:r w:rsidRPr="00EC060B">
        <w:rPr>
          <w:sz w:val="16"/>
        </w:rPr>
        <w:t xml:space="preserve"> </w:t>
      </w:r>
      <w:r w:rsidRPr="00EC060B">
        <w:rPr>
          <w:rStyle w:val="StyleUnderline"/>
        </w:rPr>
        <w:t>participated</w:t>
      </w:r>
      <w:r w:rsidRPr="00EC060B">
        <w:rPr>
          <w:sz w:val="16"/>
        </w:rPr>
        <w:t xml:space="preserve">, OSG’s briefs or arguments were </w:t>
      </w:r>
      <w:r w:rsidRPr="00EC060B">
        <w:rPr>
          <w:rStyle w:val="StyleUnderline"/>
        </w:rPr>
        <w:t>mentioned</w:t>
      </w:r>
      <w:r w:rsidRPr="00EC060B">
        <w:rPr>
          <w:sz w:val="16"/>
        </w:rPr>
        <w:t xml:space="preserve"> </w:t>
      </w:r>
      <w:r w:rsidRPr="00EC060B">
        <w:rPr>
          <w:rStyle w:val="StyleUnderline"/>
        </w:rPr>
        <w:t>in</w:t>
      </w:r>
      <w:r w:rsidRPr="00EC060B">
        <w:rPr>
          <w:sz w:val="16"/>
        </w:rPr>
        <w:t xml:space="preserve"> nine (</w:t>
      </w:r>
      <w:r w:rsidRPr="00EC060B">
        <w:rPr>
          <w:rStyle w:val="StyleUnderline"/>
        </w:rPr>
        <w:t>53</w:t>
      </w:r>
      <w:r w:rsidRPr="00EC060B">
        <w:rPr>
          <w:sz w:val="16"/>
        </w:rPr>
        <w:t>%).380 But only in Eldred did the Court cite OSG’s briefs repeatedly and in a positive manner.381</w:t>
      </w:r>
    </w:p>
    <w:p w14:paraId="28D323AF" w14:textId="77777777" w:rsidR="00C1694D" w:rsidRPr="00EC060B" w:rsidRDefault="00C1694D" w:rsidP="00C1694D">
      <w:pPr>
        <w:rPr>
          <w:sz w:val="16"/>
        </w:rPr>
      </w:pPr>
      <w:r w:rsidRPr="00EC060B">
        <w:rPr>
          <w:sz w:val="16"/>
        </w:rPr>
        <w:t xml:space="preserve">Four of the eight substantive interpretation decisions mentioned OSG’s briefs. </w:t>
      </w:r>
      <w:r w:rsidRPr="00EC060B">
        <w:rPr>
          <w:rStyle w:val="StyleUnderline"/>
        </w:rPr>
        <w:t>But in three</w:t>
      </w:r>
      <w:r w:rsidRPr="00EC060B">
        <w:rPr>
          <w:sz w:val="16"/>
        </w:rPr>
        <w:t xml:space="preserve">, </w:t>
      </w:r>
      <w:r w:rsidRPr="00EC060B">
        <w:rPr>
          <w:rStyle w:val="StyleUnderline"/>
        </w:rPr>
        <w:t xml:space="preserve">the Court </w:t>
      </w:r>
      <w:r w:rsidRPr="00EC060B">
        <w:rPr>
          <w:rStyle w:val="Emphasis"/>
        </w:rPr>
        <w:t>expressly criticized</w:t>
      </w:r>
      <w:r w:rsidRPr="00EC060B">
        <w:rPr>
          <w:rStyle w:val="StyleUnderline"/>
        </w:rPr>
        <w:t xml:space="preserve"> OSG.</w:t>
      </w:r>
      <w:r w:rsidRPr="00EC060B">
        <w:rPr>
          <w:sz w:val="16"/>
        </w:rPr>
        <w:t xml:space="preserve"> The Court in Quality King, for instance, </w:t>
      </w:r>
      <w:r w:rsidRPr="00EC060B">
        <w:rPr>
          <w:rStyle w:val="StyleUnderline"/>
        </w:rPr>
        <w:t>opined that OSG’s had</w:t>
      </w:r>
      <w:r w:rsidRPr="00EC060B">
        <w:rPr>
          <w:sz w:val="16"/>
        </w:rPr>
        <w:t xml:space="preserve"> “</w:t>
      </w:r>
      <w:r w:rsidRPr="00EC060B">
        <w:rPr>
          <w:rStyle w:val="StyleUnderline"/>
        </w:rPr>
        <w:t>a cramped reading</w:t>
      </w:r>
      <w:r w:rsidRPr="00EC060B">
        <w:rPr>
          <w:sz w:val="16"/>
        </w:rPr>
        <w:t xml:space="preserve">” of §§ 602(a) and 109(a) and </w:t>
      </w:r>
      <w:r w:rsidRPr="00EC060B">
        <w:rPr>
          <w:rStyle w:val="StyleUnderline"/>
        </w:rPr>
        <w:t>characterized</w:t>
      </w:r>
      <w:r w:rsidRPr="00EC060B">
        <w:rPr>
          <w:sz w:val="16"/>
        </w:rPr>
        <w:t xml:space="preserve"> its </w:t>
      </w:r>
      <w:r w:rsidRPr="00EC060B">
        <w:rPr>
          <w:rStyle w:val="StyleUnderline"/>
        </w:rPr>
        <w:t>policy arguments as “irrelevant</w:t>
      </w:r>
      <w:r w:rsidRPr="00EC060B">
        <w:rPr>
          <w:sz w:val="16"/>
        </w:rPr>
        <w:t xml:space="preserve">.”382 In </w:t>
      </w:r>
      <w:proofErr w:type="spellStart"/>
      <w:r w:rsidRPr="00EC060B">
        <w:rPr>
          <w:sz w:val="16"/>
        </w:rPr>
        <w:t>Kirtsaeng</w:t>
      </w:r>
      <w:proofErr w:type="spellEnd"/>
      <w:r w:rsidRPr="00EC060B">
        <w:rPr>
          <w:sz w:val="16"/>
        </w:rPr>
        <w:t xml:space="preserve"> I, the Court </w:t>
      </w:r>
      <w:r w:rsidRPr="00EC060B">
        <w:rPr>
          <w:rStyle w:val="StyleUnderline"/>
        </w:rPr>
        <w:t>said that OSG’s statutory argument was</w:t>
      </w:r>
      <w:r w:rsidRPr="00EC060B">
        <w:rPr>
          <w:sz w:val="16"/>
        </w:rPr>
        <w:t xml:space="preserve"> “</w:t>
      </w:r>
      <w:r w:rsidRPr="00EC060B">
        <w:rPr>
          <w:rStyle w:val="Emphasis"/>
        </w:rPr>
        <w:t>not defensible</w:t>
      </w:r>
      <w:r w:rsidRPr="00EC060B">
        <w:rPr>
          <w:sz w:val="16"/>
        </w:rPr>
        <w:t xml:space="preserve">”383 and chided OSG for not taking seriously the likely negative impacts of a ruling in Wiley’s favor.384 The Court also found fault with OSG’s arguments in Star Athletica. 385 It </w:t>
      </w:r>
      <w:r w:rsidRPr="00EC060B">
        <w:rPr>
          <w:rStyle w:val="StyleUnderline"/>
        </w:rPr>
        <w:t>criticized</w:t>
      </w:r>
      <w:r w:rsidRPr="00EC060B">
        <w:rPr>
          <w:sz w:val="16"/>
        </w:rPr>
        <w:t xml:space="preserve"> OSG </w:t>
      </w:r>
      <w:r w:rsidRPr="00EC060B">
        <w:rPr>
          <w:rStyle w:val="StyleUnderline"/>
        </w:rPr>
        <w:t>for violating a norm about considering arguments</w:t>
      </w:r>
      <w:r w:rsidRPr="00EC060B">
        <w:rPr>
          <w:sz w:val="16"/>
        </w:rPr>
        <w:t xml:space="preserve"> not </w:t>
      </w:r>
      <w:r w:rsidRPr="00EC060B">
        <w:rPr>
          <w:rStyle w:val="StyleUnderline"/>
        </w:rPr>
        <w:t xml:space="preserve">raised by the parties and </w:t>
      </w:r>
      <w:r w:rsidRPr="00EC060B">
        <w:rPr>
          <w:rStyle w:val="Emphasis"/>
        </w:rPr>
        <w:t>disagreed</w:t>
      </w:r>
      <w:r w:rsidRPr="00EC060B">
        <w:rPr>
          <w:rStyle w:val="StyleUnderline"/>
        </w:rPr>
        <w:t xml:space="preserve"> with OSG about the </w:t>
      </w:r>
      <w:r w:rsidRPr="00EC060B">
        <w:rPr>
          <w:rStyle w:val="Emphasis"/>
        </w:rPr>
        <w:t>statutory basis</w:t>
      </w:r>
      <w:r w:rsidRPr="00EC060B">
        <w:rPr>
          <w:sz w:val="16"/>
        </w:rPr>
        <w:t xml:space="preserve"> for upholding Varsity’s claim of copyright and its conceptualization of the work of authorship at issue.</w:t>
      </w:r>
    </w:p>
    <w:p w14:paraId="470CAFE3" w14:textId="77777777" w:rsidR="00C1694D" w:rsidRPr="00EC060B" w:rsidRDefault="00C1694D" w:rsidP="00C1694D">
      <w:pPr>
        <w:rPr>
          <w:sz w:val="16"/>
        </w:rPr>
      </w:pPr>
      <w:r w:rsidRPr="00EC060B">
        <w:rPr>
          <w:sz w:val="16"/>
        </w:rPr>
        <w:t xml:space="preserve">Yet the </w:t>
      </w:r>
      <w:r w:rsidRPr="00EC060B">
        <w:rPr>
          <w:rStyle w:val="StyleUnderline"/>
        </w:rPr>
        <w:t xml:space="preserve">Court </w:t>
      </w:r>
      <w:r w:rsidRPr="00EC060B">
        <w:rPr>
          <w:rStyle w:val="Emphasis"/>
        </w:rPr>
        <w:t>often ignored</w:t>
      </w:r>
      <w:r w:rsidRPr="00EC060B">
        <w:rPr>
          <w:rStyle w:val="StyleUnderline"/>
        </w:rPr>
        <w:t xml:space="preserve"> OSG’s arguments</w:t>
      </w:r>
      <w:r w:rsidRPr="00EC060B">
        <w:rPr>
          <w:sz w:val="16"/>
        </w:rPr>
        <w:t xml:space="preserve">. It made no mention of OSG’s briefs or arguments, for instance, in Google, Georgia, or </w:t>
      </w:r>
      <w:proofErr w:type="spellStart"/>
      <w:r w:rsidRPr="00EC060B">
        <w:rPr>
          <w:sz w:val="16"/>
        </w:rPr>
        <w:t>Grokster</w:t>
      </w:r>
      <w:proofErr w:type="spellEnd"/>
      <w:r w:rsidRPr="00EC060B">
        <w:rPr>
          <w:sz w:val="16"/>
        </w:rPr>
        <w:t xml:space="preserve">. 386 And a </w:t>
      </w:r>
      <w:r w:rsidRPr="00EC060B">
        <w:rPr>
          <w:rStyle w:val="StyleUnderline"/>
        </w:rPr>
        <w:t>unanimous Court</w:t>
      </w:r>
      <w:r w:rsidRPr="00EC060B">
        <w:rPr>
          <w:sz w:val="16"/>
        </w:rPr>
        <w:t xml:space="preserve"> in CCNV </w:t>
      </w:r>
      <w:r w:rsidRPr="00EC060B">
        <w:rPr>
          <w:rStyle w:val="Emphasis"/>
        </w:rPr>
        <w:t>relegated to a footnote</w:t>
      </w:r>
      <w:r w:rsidRPr="00EC060B">
        <w:rPr>
          <w:rStyle w:val="StyleUnderline"/>
        </w:rPr>
        <w:t xml:space="preserve"> the government’s argument </w:t>
      </w:r>
      <w:r w:rsidRPr="00EC060B">
        <w:rPr>
          <w:sz w:val="16"/>
        </w:rPr>
        <w:t xml:space="preserve">in favor of the formal-salaried-employee standard, </w:t>
      </w:r>
      <w:r w:rsidRPr="00EC060B">
        <w:rPr>
          <w:rStyle w:val="Emphasis"/>
        </w:rPr>
        <w:t>citing another</w:t>
      </w:r>
      <w:r w:rsidRPr="00EC060B">
        <w:rPr>
          <w:rStyle w:val="StyleUnderline"/>
        </w:rPr>
        <w:t xml:space="preserve"> amicus brief</w:t>
      </w:r>
      <w:r w:rsidRPr="00EC060B">
        <w:rPr>
          <w:sz w:val="16"/>
        </w:rPr>
        <w:t xml:space="preserve"> favoring that standard, but </w:t>
      </w:r>
      <w:r w:rsidRPr="00EC060B">
        <w:rPr>
          <w:rStyle w:val="StyleUnderline"/>
        </w:rPr>
        <w:t>not the government’s brief</w:t>
      </w:r>
      <w:r w:rsidRPr="00EC060B">
        <w:rPr>
          <w:sz w:val="16"/>
        </w:rPr>
        <w:t>. 387</w:t>
      </w:r>
    </w:p>
    <w:p w14:paraId="4CC483F6" w14:textId="77777777" w:rsidR="00C1694D" w:rsidRPr="00EC060B" w:rsidRDefault="00C1694D" w:rsidP="00C1694D">
      <w:pPr>
        <w:rPr>
          <w:sz w:val="16"/>
        </w:rPr>
      </w:pPr>
      <w:r w:rsidRPr="00EC060B">
        <w:rPr>
          <w:rStyle w:val="StyleUnderline"/>
        </w:rPr>
        <w:t>Positive citations</w:t>
      </w:r>
      <w:r w:rsidRPr="00EC060B">
        <w:rPr>
          <w:sz w:val="16"/>
        </w:rPr>
        <w:t xml:space="preserve"> to OSG’s amicus arguments are </w:t>
      </w:r>
      <w:r w:rsidRPr="00EC060B">
        <w:rPr>
          <w:rStyle w:val="Emphasis"/>
        </w:rPr>
        <w:t>infrequent in</w:t>
      </w:r>
      <w:r w:rsidRPr="00EC060B">
        <w:rPr>
          <w:rStyle w:val="StyleUnderline"/>
        </w:rPr>
        <w:t xml:space="preserve"> the Court’s </w:t>
      </w:r>
      <w:r w:rsidRPr="00EC060B">
        <w:rPr>
          <w:rStyle w:val="Emphasis"/>
        </w:rPr>
        <w:t>copyright</w:t>
      </w:r>
      <w:r w:rsidRPr="00EC060B">
        <w:rPr>
          <w:rStyle w:val="StyleUnderline"/>
        </w:rPr>
        <w:t xml:space="preserve"> opinions</w:t>
      </w:r>
      <w:r w:rsidRPr="00EC060B">
        <w:rPr>
          <w:sz w:val="16"/>
        </w:rPr>
        <w:t xml:space="preserve"> and </w:t>
      </w:r>
      <w:r w:rsidRPr="00EC060B">
        <w:rPr>
          <w:rStyle w:val="StyleUnderline"/>
        </w:rPr>
        <w:t xml:space="preserve">occur as </w:t>
      </w:r>
      <w:r w:rsidRPr="00EC060B">
        <w:rPr>
          <w:rStyle w:val="Emphasis"/>
        </w:rPr>
        <w:t>discrete instances</w:t>
      </w:r>
      <w:r w:rsidRPr="00EC060B">
        <w:rPr>
          <w:sz w:val="16"/>
        </w:rPr>
        <w:t>, 388 although traces of OSG’s influence can sometimes be found even when OSG’s briefs were not cited for key propositions. 389</w:t>
      </w:r>
    </w:p>
    <w:p w14:paraId="2A074ECF" w14:textId="77777777" w:rsidR="00C1694D" w:rsidRPr="00EC060B" w:rsidRDefault="00C1694D" w:rsidP="00C1694D">
      <w:pPr>
        <w:rPr>
          <w:sz w:val="16"/>
        </w:rPr>
      </w:pPr>
      <w:r w:rsidRPr="00EC060B">
        <w:rPr>
          <w:sz w:val="16"/>
        </w:rPr>
        <w:t xml:space="preserve">It is noteworthy that the </w:t>
      </w:r>
      <w:r w:rsidRPr="00EC060B">
        <w:rPr>
          <w:rStyle w:val="StyleUnderline"/>
        </w:rPr>
        <w:t xml:space="preserve">Court has </w:t>
      </w:r>
      <w:r w:rsidRPr="00EC060B">
        <w:rPr>
          <w:rStyle w:val="Emphasis"/>
        </w:rPr>
        <w:t>criticized OSG’s</w:t>
      </w:r>
      <w:r w:rsidRPr="00EC060B">
        <w:rPr>
          <w:rStyle w:val="StyleUnderline"/>
        </w:rPr>
        <w:t xml:space="preserve"> amicus arguments in copyright cases </w:t>
      </w:r>
      <w:r w:rsidRPr="00EC060B">
        <w:rPr>
          <w:rStyle w:val="Emphasis"/>
        </w:rPr>
        <w:t>more often than</w:t>
      </w:r>
      <w:r w:rsidRPr="00EC060B">
        <w:rPr>
          <w:rStyle w:val="StyleUnderline"/>
        </w:rPr>
        <w:t xml:space="preserve"> it has </w:t>
      </w:r>
      <w:r w:rsidRPr="00EC060B">
        <w:rPr>
          <w:rStyle w:val="Emphasis"/>
        </w:rPr>
        <w:t>praised</w:t>
      </w:r>
      <w:r w:rsidRPr="00EC060B">
        <w:rPr>
          <w:rStyle w:val="StyleUnderline"/>
        </w:rPr>
        <w:t xml:space="preserve"> them.</w:t>
      </w:r>
      <w:r w:rsidRPr="00EC060B">
        <w:rPr>
          <w:sz w:val="16"/>
        </w:rPr>
        <w:t xml:space="preserve"> The next Part suggests some reasons why OSG’s arguments have had mixed success in the Court’s copyright cases.</w:t>
      </w:r>
    </w:p>
    <w:p w14:paraId="756717E3" w14:textId="77777777" w:rsidR="00C1694D" w:rsidRDefault="00C1694D" w:rsidP="00C1694D"/>
    <w:p w14:paraId="0F0C649E" w14:textId="77777777" w:rsidR="00C1694D" w:rsidRDefault="00C1694D" w:rsidP="00C1694D">
      <w:pPr>
        <w:pStyle w:val="Heading4"/>
      </w:pPr>
      <w:r>
        <w:t>Uniquely weak in copyright cases.</w:t>
      </w:r>
    </w:p>
    <w:p w14:paraId="697CAC55" w14:textId="77777777" w:rsidR="00C1694D" w:rsidRPr="000A0785" w:rsidRDefault="00C1694D" w:rsidP="00C1694D">
      <w:pPr>
        <w:rPr>
          <w:sz w:val="16"/>
        </w:rPr>
      </w:pPr>
      <w:r w:rsidRPr="000A0785">
        <w:rPr>
          <w:rStyle w:val="Style13ptBold"/>
        </w:rPr>
        <w:t>Samuelson 23</w:t>
      </w:r>
      <w:r w:rsidRPr="000A0785">
        <w:t xml:space="preserve"> </w:t>
      </w:r>
      <w:r w:rsidRPr="000A0785">
        <w:rPr>
          <w:sz w:val="16"/>
        </w:rPr>
        <w:t xml:space="preserve">[Pamela; Richard M. Sherman Distinguished Professor of Law, Co-Director of the Berkeley Center for Law &amp; Technology, and published widely in the areas of copyright, software protection and cyberlaw; 3/7/2023; "The Solicitor General's Mixed Record of Success in Supreme Court Copyright Cases"; University of California, Berkeley School of Law; </w:t>
      </w:r>
      <w:proofErr w:type="gramStart"/>
      <w:r w:rsidRPr="000A0785">
        <w:rPr>
          <w:sz w:val="16"/>
        </w:rPr>
        <w:t>https://papers.ssrn.com/sol3/papers.cfm?abstract_id=4381579 ;</w:t>
      </w:r>
      <w:proofErr w:type="gramEnd"/>
      <w:r w:rsidRPr="000A0785">
        <w:rPr>
          <w:sz w:val="16"/>
        </w:rPr>
        <w:t xml:space="preserve">] </w:t>
      </w:r>
      <w:proofErr w:type="spellStart"/>
      <w:r w:rsidRPr="000A0785">
        <w:rPr>
          <w:sz w:val="16"/>
        </w:rPr>
        <w:t>s.low</w:t>
      </w:r>
      <w:proofErr w:type="spellEnd"/>
    </w:p>
    <w:p w14:paraId="6EEC15CA" w14:textId="77777777" w:rsidR="00C1694D" w:rsidRPr="00EC060B" w:rsidRDefault="00C1694D" w:rsidP="00C1694D">
      <w:pPr>
        <w:rPr>
          <w:sz w:val="16"/>
        </w:rPr>
      </w:pPr>
      <w:r w:rsidRPr="00EC060B">
        <w:rPr>
          <w:rStyle w:val="StyleUnderline"/>
        </w:rPr>
        <w:t>Of</w:t>
      </w:r>
      <w:r w:rsidRPr="00EC060B">
        <w:rPr>
          <w:sz w:val="16"/>
        </w:rPr>
        <w:t xml:space="preserve"> the sixteen </w:t>
      </w:r>
      <w:r w:rsidRPr="00EC060B">
        <w:rPr>
          <w:rStyle w:val="StyleUnderline"/>
        </w:rPr>
        <w:t>copyright cases</w:t>
      </w:r>
      <w:r w:rsidRPr="00EC060B">
        <w:rPr>
          <w:sz w:val="16"/>
        </w:rPr>
        <w:t xml:space="preserve"> </w:t>
      </w:r>
      <w:r w:rsidRPr="00EC060B">
        <w:rPr>
          <w:rStyle w:val="StyleUnderline"/>
        </w:rPr>
        <w:t>in which OSG has participated</w:t>
      </w:r>
      <w:r w:rsidRPr="00EC060B">
        <w:rPr>
          <w:sz w:val="16"/>
        </w:rPr>
        <w:t xml:space="preserve"> as amicus since 1978, the </w:t>
      </w:r>
      <w:r w:rsidRPr="00EC060B">
        <w:rPr>
          <w:rStyle w:val="StyleUnderline"/>
        </w:rPr>
        <w:t>Court has</w:t>
      </w:r>
      <w:r w:rsidRPr="00EC060B">
        <w:rPr>
          <w:sz w:val="16"/>
        </w:rPr>
        <w:t xml:space="preserve"> </w:t>
      </w:r>
      <w:r w:rsidRPr="00EC060B">
        <w:rPr>
          <w:rStyle w:val="Emphasis"/>
        </w:rPr>
        <w:t>disagreed with OSG</w:t>
      </w:r>
      <w:r w:rsidRPr="00EC060B">
        <w:rPr>
          <w:sz w:val="16"/>
        </w:rPr>
        <w:t xml:space="preserve"> in ten (</w:t>
      </w:r>
      <w:r w:rsidRPr="00EC060B">
        <w:rPr>
          <w:rStyle w:val="Emphasis"/>
        </w:rPr>
        <w:t>64</w:t>
      </w:r>
      <w:r w:rsidRPr="00EC060B">
        <w:rPr>
          <w:rStyle w:val="StyleUnderline"/>
        </w:rPr>
        <w:t>%)</w:t>
      </w:r>
      <w:r w:rsidRPr="00EC060B">
        <w:rPr>
          <w:sz w:val="16"/>
        </w:rPr>
        <w:t xml:space="preserve"> (with one case still pending). 366 This </w:t>
      </w:r>
      <w:r w:rsidRPr="00EC060B">
        <w:rPr>
          <w:rStyle w:val="StyleUnderline"/>
        </w:rPr>
        <w:t>contrasts</w:t>
      </w:r>
      <w:r w:rsidRPr="00EC060B">
        <w:rPr>
          <w:sz w:val="16"/>
        </w:rPr>
        <w:t xml:space="preserve"> </w:t>
      </w:r>
      <w:r w:rsidRPr="00EC060B">
        <w:rPr>
          <w:rStyle w:val="StyleUnderline"/>
        </w:rPr>
        <w:t>with</w:t>
      </w:r>
      <w:r w:rsidRPr="00EC060B">
        <w:rPr>
          <w:sz w:val="16"/>
        </w:rPr>
        <w:t xml:space="preserve"> the findings of </w:t>
      </w:r>
      <w:r w:rsidRPr="00EC060B">
        <w:rPr>
          <w:rStyle w:val="StyleUnderline"/>
        </w:rPr>
        <w:t>empirical studies</w:t>
      </w:r>
      <w:r w:rsidRPr="00EC060B">
        <w:rPr>
          <w:sz w:val="16"/>
        </w:rPr>
        <w:t xml:space="preserve"> of OSG’s influence in the 2010s </w:t>
      </w:r>
      <w:r w:rsidRPr="00EC060B">
        <w:rPr>
          <w:rStyle w:val="StyleUnderline"/>
        </w:rPr>
        <w:t>which found</w:t>
      </w:r>
      <w:r w:rsidRPr="00EC060B">
        <w:rPr>
          <w:sz w:val="16"/>
        </w:rPr>
        <w:t xml:space="preserve"> that </w:t>
      </w:r>
      <w:r w:rsidRPr="00EC060B">
        <w:rPr>
          <w:rStyle w:val="StyleUnderline"/>
        </w:rPr>
        <w:t>OSG’s</w:t>
      </w:r>
      <w:r w:rsidRPr="00EC060B">
        <w:rPr>
          <w:sz w:val="16"/>
        </w:rPr>
        <w:t xml:space="preserve"> views </w:t>
      </w:r>
      <w:r w:rsidRPr="00EC060B">
        <w:rPr>
          <w:rStyle w:val="Emphasis"/>
        </w:rPr>
        <w:t>prevailed</w:t>
      </w:r>
      <w:r w:rsidRPr="00EC060B">
        <w:rPr>
          <w:sz w:val="16"/>
        </w:rPr>
        <w:t xml:space="preserve"> </w:t>
      </w:r>
      <w:r w:rsidRPr="00EC060B">
        <w:rPr>
          <w:rStyle w:val="StyleUnderline"/>
        </w:rPr>
        <w:t>in</w:t>
      </w:r>
      <w:r w:rsidRPr="00EC060B">
        <w:rPr>
          <w:sz w:val="16"/>
        </w:rPr>
        <w:t xml:space="preserve"> roughly </w:t>
      </w:r>
      <w:r w:rsidRPr="00EC060B">
        <w:rPr>
          <w:rStyle w:val="Emphasis"/>
        </w:rPr>
        <w:t>three-quarters</w:t>
      </w:r>
      <w:r w:rsidRPr="00EC060B">
        <w:rPr>
          <w:sz w:val="16"/>
        </w:rPr>
        <w:t xml:space="preserve"> </w:t>
      </w:r>
      <w:r w:rsidRPr="00EC060B">
        <w:rPr>
          <w:rStyle w:val="StyleUnderline"/>
        </w:rPr>
        <w:t>of</w:t>
      </w:r>
      <w:r w:rsidRPr="00EC060B">
        <w:rPr>
          <w:sz w:val="16"/>
        </w:rPr>
        <w:t xml:space="preserve"> the </w:t>
      </w:r>
      <w:r w:rsidRPr="00EC060B">
        <w:rPr>
          <w:rStyle w:val="StyleUnderline"/>
        </w:rPr>
        <w:t>cases</w:t>
      </w:r>
      <w:r w:rsidRPr="00EC060B">
        <w:rPr>
          <w:sz w:val="16"/>
        </w:rPr>
        <w:t xml:space="preserve"> in which it filed as amicus. 367 These data are consistent with empirical findings about OSG’s amicus success </w:t>
      </w:r>
      <w:r w:rsidRPr="00EC060B">
        <w:rPr>
          <w:rStyle w:val="StyleUnderline"/>
        </w:rPr>
        <w:t>over several decades</w:t>
      </w:r>
      <w:r w:rsidRPr="00EC060B">
        <w:rPr>
          <w:sz w:val="16"/>
        </w:rPr>
        <w:t>. 368</w:t>
      </w:r>
    </w:p>
    <w:p w14:paraId="720CC936" w14:textId="77777777" w:rsidR="00C1694D" w:rsidRDefault="00C1694D" w:rsidP="00C1694D"/>
    <w:p w14:paraId="6F900CEF" w14:textId="77777777" w:rsidR="00C1694D" w:rsidRDefault="00C1694D" w:rsidP="00C1694D">
      <w:pPr>
        <w:pStyle w:val="Heading4"/>
      </w:pPr>
      <w:r>
        <w:t>Divergent visions for tech.</w:t>
      </w:r>
    </w:p>
    <w:p w14:paraId="044D1175" w14:textId="77777777" w:rsidR="00C1694D" w:rsidRPr="000A0785" w:rsidRDefault="00C1694D" w:rsidP="00C1694D">
      <w:pPr>
        <w:rPr>
          <w:sz w:val="16"/>
        </w:rPr>
      </w:pPr>
      <w:r w:rsidRPr="000A0785">
        <w:rPr>
          <w:rStyle w:val="Style13ptBold"/>
        </w:rPr>
        <w:t>Samuelson 23</w:t>
      </w:r>
      <w:r w:rsidRPr="000A0785">
        <w:t xml:space="preserve"> </w:t>
      </w:r>
      <w:r w:rsidRPr="000A0785">
        <w:rPr>
          <w:sz w:val="16"/>
        </w:rPr>
        <w:t xml:space="preserve">[Pamela; Richard M. Sherman Distinguished Professor of Law, Co-Director of the Berkeley Center for Law &amp; Technology, and published widely in the areas of copyright, software protection and cyberlaw; 3/7/2023; "The Solicitor General's Mixed Record of Success in Supreme Court Copyright Cases"; University of California, Berkeley School of Law; </w:t>
      </w:r>
      <w:proofErr w:type="gramStart"/>
      <w:r w:rsidRPr="000A0785">
        <w:rPr>
          <w:sz w:val="16"/>
        </w:rPr>
        <w:t>https://papers.ssrn.com/sol3/papers.cfm?abstract_id=4381579 ;</w:t>
      </w:r>
      <w:proofErr w:type="gramEnd"/>
      <w:r w:rsidRPr="000A0785">
        <w:rPr>
          <w:sz w:val="16"/>
        </w:rPr>
        <w:t xml:space="preserve">] </w:t>
      </w:r>
      <w:proofErr w:type="spellStart"/>
      <w:r w:rsidRPr="000A0785">
        <w:rPr>
          <w:sz w:val="16"/>
        </w:rPr>
        <w:t>s.low</w:t>
      </w:r>
      <w:proofErr w:type="spellEnd"/>
    </w:p>
    <w:p w14:paraId="1BA366E2" w14:textId="77777777" w:rsidR="00C1694D" w:rsidRPr="00EC060B" w:rsidRDefault="00C1694D" w:rsidP="00C1694D">
      <w:pPr>
        <w:rPr>
          <w:sz w:val="16"/>
        </w:rPr>
      </w:pPr>
      <w:r w:rsidRPr="00EC060B">
        <w:rPr>
          <w:rStyle w:val="StyleUnderline"/>
        </w:rPr>
        <w:t>In</w:t>
      </w:r>
      <w:r w:rsidRPr="00EC060B">
        <w:rPr>
          <w:sz w:val="16"/>
        </w:rPr>
        <w:t xml:space="preserve"> two high-profile twenty-first-century </w:t>
      </w:r>
      <w:r w:rsidRPr="00EC060B">
        <w:rPr>
          <w:rStyle w:val="StyleUnderline"/>
        </w:rPr>
        <w:t>cases involving disruptive digital technologies</w:t>
      </w:r>
      <w:r w:rsidRPr="00EC060B">
        <w:rPr>
          <w:sz w:val="16"/>
        </w:rPr>
        <w:t xml:space="preserve">, the </w:t>
      </w:r>
      <w:r w:rsidRPr="00EC060B">
        <w:rPr>
          <w:rStyle w:val="StyleUnderline"/>
        </w:rPr>
        <w:t>Court’s</w:t>
      </w:r>
      <w:r w:rsidRPr="00EC060B">
        <w:rPr>
          <w:sz w:val="16"/>
        </w:rPr>
        <w:t xml:space="preserve"> </w:t>
      </w:r>
      <w:r w:rsidRPr="00EC060B">
        <w:rPr>
          <w:rStyle w:val="StyleUnderline"/>
        </w:rPr>
        <w:t>analysis</w:t>
      </w:r>
      <w:r w:rsidRPr="00EC060B">
        <w:rPr>
          <w:sz w:val="16"/>
        </w:rPr>
        <w:t xml:space="preserve"> of technology developer liability for copyright infringement was </w:t>
      </w:r>
      <w:r w:rsidRPr="00EC060B">
        <w:rPr>
          <w:rStyle w:val="Emphasis"/>
        </w:rPr>
        <w:t>significantly different</w:t>
      </w:r>
      <w:r w:rsidRPr="00EC060B">
        <w:rPr>
          <w:rStyle w:val="StyleUnderline"/>
        </w:rPr>
        <w:t xml:space="preserve"> than OSG’s</w:t>
      </w:r>
      <w:r w:rsidRPr="00EC060B">
        <w:rPr>
          <w:sz w:val="16"/>
        </w:rPr>
        <w:t xml:space="preserve">, even though the Court ultimately agreed with OSG that the petitioners should prevail. One was Metro-Goldwyn-Mayer, Inc. v. </w:t>
      </w:r>
      <w:proofErr w:type="spellStart"/>
      <w:r w:rsidRPr="00EC060B">
        <w:rPr>
          <w:sz w:val="16"/>
        </w:rPr>
        <w:t>Grokster</w:t>
      </w:r>
      <w:proofErr w:type="spellEnd"/>
      <w:r w:rsidRPr="00EC060B">
        <w:rPr>
          <w:sz w:val="16"/>
        </w:rPr>
        <w:t xml:space="preserve">, Ltd., 205 which considered whether developers of peer-to-peer (p2p) file-sharing technologies could be held indirectly liable for its users’ file-sharing copyright infringements. The second was American Broadcasting Corp. v. </w:t>
      </w:r>
      <w:proofErr w:type="spellStart"/>
      <w:r w:rsidRPr="00EC060B">
        <w:rPr>
          <w:sz w:val="16"/>
        </w:rPr>
        <w:t>Aereo</w:t>
      </w:r>
      <w:proofErr w:type="spellEnd"/>
      <w:r w:rsidRPr="00EC060B">
        <w:rPr>
          <w:sz w:val="16"/>
        </w:rPr>
        <w:t>, Inc., 206 which considered a direct infringement claim against the maker of a technology enabling subscribers to watch broadcast television programs on their computers or mobile devices.</w:t>
      </w:r>
    </w:p>
    <w:p w14:paraId="66AEBA79" w14:textId="77777777" w:rsidR="00C1694D" w:rsidRPr="00EC060B" w:rsidRDefault="00C1694D" w:rsidP="00C1694D">
      <w:pPr>
        <w:rPr>
          <w:rStyle w:val="StyleUnderline"/>
        </w:rPr>
      </w:pPr>
      <w:r w:rsidRPr="00EC060B">
        <w:rPr>
          <w:sz w:val="16"/>
        </w:rPr>
        <w:t xml:space="preserve">Had the </w:t>
      </w:r>
      <w:r w:rsidRPr="00EC060B">
        <w:rPr>
          <w:rStyle w:val="StyleUnderline"/>
        </w:rPr>
        <w:t>Court adopted the petitioners’ and OSG’s arguments</w:t>
      </w:r>
      <w:r w:rsidRPr="00EC060B">
        <w:rPr>
          <w:sz w:val="16"/>
        </w:rPr>
        <w:t xml:space="preserve">, </w:t>
      </w:r>
      <w:r w:rsidRPr="00EC060B">
        <w:rPr>
          <w:rStyle w:val="StyleUnderline"/>
        </w:rPr>
        <w:t>developers</w:t>
      </w:r>
      <w:r w:rsidRPr="00EC060B">
        <w:rPr>
          <w:sz w:val="16"/>
        </w:rPr>
        <w:t xml:space="preserve"> of innovative technologies enabling users to access and enjoy digital content </w:t>
      </w:r>
      <w:r w:rsidRPr="00EC060B">
        <w:rPr>
          <w:rStyle w:val="StyleUnderline"/>
        </w:rPr>
        <w:t>would have</w:t>
      </w:r>
      <w:r w:rsidRPr="00EC060B">
        <w:rPr>
          <w:sz w:val="16"/>
        </w:rPr>
        <w:t xml:space="preserve"> </w:t>
      </w:r>
      <w:r w:rsidRPr="00EC060B">
        <w:rPr>
          <w:rStyle w:val="StyleUnderline"/>
        </w:rPr>
        <w:t xml:space="preserve">faced increased </w:t>
      </w:r>
      <w:r w:rsidRPr="00EC060B">
        <w:rPr>
          <w:rStyle w:val="Emphasis"/>
        </w:rPr>
        <w:t>litigation risks</w:t>
      </w:r>
      <w:r w:rsidRPr="00EC060B">
        <w:rPr>
          <w:sz w:val="16"/>
        </w:rPr>
        <w:t xml:space="preserve">. In both cases, amicus curiae briefs filed by major </w:t>
      </w:r>
      <w:r w:rsidRPr="00EC060B">
        <w:rPr>
          <w:rStyle w:val="Emphasis"/>
        </w:rPr>
        <w:t>technology companies</w:t>
      </w:r>
      <w:r w:rsidRPr="00EC060B">
        <w:rPr>
          <w:sz w:val="16"/>
        </w:rPr>
        <w:t xml:space="preserve"> and </w:t>
      </w:r>
      <w:r w:rsidRPr="00EC060B">
        <w:rPr>
          <w:rStyle w:val="StyleUnderline"/>
        </w:rPr>
        <w:t>public interest organizations</w:t>
      </w:r>
      <w:r w:rsidRPr="00EC060B">
        <w:rPr>
          <w:sz w:val="16"/>
        </w:rPr>
        <w:t xml:space="preserve"> </w:t>
      </w:r>
      <w:r w:rsidRPr="00EC060B">
        <w:rPr>
          <w:rStyle w:val="Emphasis"/>
        </w:rPr>
        <w:t>warned</w:t>
      </w:r>
      <w:r w:rsidRPr="00EC060B">
        <w:rPr>
          <w:sz w:val="16"/>
        </w:rPr>
        <w:t xml:space="preserve"> the </w:t>
      </w:r>
      <w:r w:rsidRPr="00EC060B">
        <w:rPr>
          <w:rStyle w:val="StyleUnderline"/>
        </w:rPr>
        <w:t xml:space="preserve">Court not to adopt the </w:t>
      </w:r>
      <w:r w:rsidRPr="00EC060B">
        <w:rPr>
          <w:sz w:val="16"/>
        </w:rPr>
        <w:t xml:space="preserve">petitioners’ (and </w:t>
      </w:r>
      <w:r w:rsidRPr="00EC060B">
        <w:rPr>
          <w:rStyle w:val="StyleUnderline"/>
        </w:rPr>
        <w:t>OSG’s</w:t>
      </w:r>
      <w:r w:rsidRPr="00EC060B">
        <w:rPr>
          <w:sz w:val="16"/>
        </w:rPr>
        <w:t xml:space="preserve">) </w:t>
      </w:r>
      <w:r w:rsidRPr="00EC060B">
        <w:rPr>
          <w:rStyle w:val="StyleUnderline"/>
        </w:rPr>
        <w:t>views about liability rules</w:t>
      </w:r>
      <w:r w:rsidRPr="00EC060B">
        <w:rPr>
          <w:sz w:val="16"/>
        </w:rPr>
        <w:t xml:space="preserve"> when copyright owners sue technology companies for direct or indirect infringement.207 In both cases, </w:t>
      </w:r>
      <w:r w:rsidRPr="00EC060B">
        <w:rPr>
          <w:rStyle w:val="StyleUnderline"/>
        </w:rPr>
        <w:t>the</w:t>
      </w:r>
      <w:r w:rsidRPr="00EC060B">
        <w:rPr>
          <w:sz w:val="16"/>
        </w:rPr>
        <w:t xml:space="preserve"> </w:t>
      </w:r>
      <w:r w:rsidRPr="00EC060B">
        <w:rPr>
          <w:rStyle w:val="StyleUnderline"/>
        </w:rPr>
        <w:t>Court heeded those warnings</w:t>
      </w:r>
      <w:r w:rsidRPr="00EC060B">
        <w:rPr>
          <w:sz w:val="16"/>
        </w:rPr>
        <w:t xml:space="preserve"> and </w:t>
      </w:r>
      <w:r w:rsidRPr="00EC060B">
        <w:rPr>
          <w:rStyle w:val="StyleUnderline"/>
        </w:rPr>
        <w:t xml:space="preserve">issued </w:t>
      </w:r>
      <w:r w:rsidRPr="00EC060B">
        <w:rPr>
          <w:rStyle w:val="Emphasis"/>
        </w:rPr>
        <w:t>narrower rulings</w:t>
      </w:r>
      <w:r w:rsidRPr="00EC060B">
        <w:rPr>
          <w:rStyle w:val="StyleUnderline"/>
        </w:rPr>
        <w:t xml:space="preserve"> than</w:t>
      </w:r>
      <w:r w:rsidRPr="00EC060B">
        <w:rPr>
          <w:sz w:val="16"/>
        </w:rPr>
        <w:t xml:space="preserve"> the petitioners </w:t>
      </w:r>
      <w:proofErr w:type="gramStart"/>
      <w:r w:rsidRPr="00EC060B">
        <w:rPr>
          <w:sz w:val="16"/>
        </w:rPr>
        <w:t>sought</w:t>
      </w:r>
      <w:proofErr w:type="gramEnd"/>
      <w:r w:rsidRPr="00EC060B">
        <w:rPr>
          <w:sz w:val="16"/>
        </w:rPr>
        <w:t xml:space="preserve"> and </w:t>
      </w:r>
      <w:r w:rsidRPr="00EC060B">
        <w:rPr>
          <w:rStyle w:val="StyleUnderline"/>
        </w:rPr>
        <w:t>OSG recommended.</w:t>
      </w:r>
    </w:p>
    <w:p w14:paraId="5834B402" w14:textId="77777777" w:rsidR="00C1694D" w:rsidRDefault="00C1694D" w:rsidP="00C1694D"/>
    <w:p w14:paraId="78EA9AD2" w14:textId="77777777" w:rsidR="00C1694D" w:rsidRDefault="00C1694D" w:rsidP="00C1694D">
      <w:pPr>
        <w:pStyle w:val="Heading4"/>
      </w:pPr>
      <w:r>
        <w:t>OSG is in misalignment with the court on copyright issues.</w:t>
      </w:r>
    </w:p>
    <w:p w14:paraId="5B427248" w14:textId="77777777" w:rsidR="00C1694D" w:rsidRPr="000A0785" w:rsidRDefault="00C1694D" w:rsidP="00C1694D">
      <w:pPr>
        <w:rPr>
          <w:sz w:val="16"/>
        </w:rPr>
      </w:pPr>
      <w:r w:rsidRPr="000A0785">
        <w:rPr>
          <w:rStyle w:val="Style13ptBold"/>
        </w:rPr>
        <w:t>Samuelson 23</w:t>
      </w:r>
      <w:r w:rsidRPr="000A0785">
        <w:t xml:space="preserve"> </w:t>
      </w:r>
      <w:r w:rsidRPr="000A0785">
        <w:rPr>
          <w:sz w:val="16"/>
        </w:rPr>
        <w:t xml:space="preserve">[Pamela; Richard M. Sherman Distinguished Professor of Law, Co-Director of the Berkeley Center for Law &amp; Technology, and published widely in the areas of copyright, software protection and cyberlaw; 3/7/2023; "The Solicitor General's Mixed Record of Success in Supreme Court Copyright Cases"; University of California, Berkeley School of Law; </w:t>
      </w:r>
      <w:proofErr w:type="gramStart"/>
      <w:r w:rsidRPr="000A0785">
        <w:rPr>
          <w:sz w:val="16"/>
        </w:rPr>
        <w:t>https://papers.ssrn.com/sol3/papers.cfm?abstract_id=4381579 ;</w:t>
      </w:r>
      <w:proofErr w:type="gramEnd"/>
      <w:r w:rsidRPr="000A0785">
        <w:rPr>
          <w:sz w:val="16"/>
        </w:rPr>
        <w:t xml:space="preserve">] </w:t>
      </w:r>
      <w:proofErr w:type="spellStart"/>
      <w:r w:rsidRPr="000A0785">
        <w:rPr>
          <w:sz w:val="16"/>
        </w:rPr>
        <w:t>s.low</w:t>
      </w:r>
      <w:proofErr w:type="spellEnd"/>
    </w:p>
    <w:p w14:paraId="1F272813" w14:textId="77777777" w:rsidR="00C1694D" w:rsidRPr="00EC060B" w:rsidRDefault="00C1694D" w:rsidP="00C1694D">
      <w:pPr>
        <w:rPr>
          <w:sz w:val="16"/>
        </w:rPr>
      </w:pPr>
      <w:r w:rsidRPr="00EC060B">
        <w:rPr>
          <w:sz w:val="16"/>
        </w:rPr>
        <w:t xml:space="preserve">Four of the </w:t>
      </w:r>
      <w:r w:rsidRPr="00EC060B">
        <w:rPr>
          <w:rStyle w:val="StyleUnderline"/>
        </w:rPr>
        <w:t>Court’s copyright</w:t>
      </w:r>
      <w:r w:rsidRPr="00EC060B">
        <w:rPr>
          <w:sz w:val="16"/>
        </w:rPr>
        <w:t xml:space="preserve"> cases addressed procedural issues. 28 The Court agreed with OSG’s recommended outcome and </w:t>
      </w:r>
      <w:r w:rsidRPr="00EC060B">
        <w:rPr>
          <w:rStyle w:val="StyleUnderline"/>
        </w:rPr>
        <w:t>generally agreed with OSG’s</w:t>
      </w:r>
      <w:r w:rsidRPr="00EC060B">
        <w:rPr>
          <w:sz w:val="16"/>
        </w:rPr>
        <w:t xml:space="preserve"> </w:t>
      </w:r>
      <w:r w:rsidRPr="00EC060B">
        <w:rPr>
          <w:rStyle w:val="StyleUnderline"/>
        </w:rPr>
        <w:t>analysis</w:t>
      </w:r>
      <w:r w:rsidRPr="00EC060B">
        <w:rPr>
          <w:sz w:val="16"/>
        </w:rPr>
        <w:t xml:space="preserve"> in all four. Most understandable was the Court’s deference to the government’s views in three cases calling for close interpretations of registration-related provisions of the 1976 Act. 29 The Copyright Office has substantial expertise on these issues because registering copyright claims is the Office’s principal responsibility.30 In a fourth copyright procedure case, </w:t>
      </w:r>
      <w:r w:rsidRPr="00EC060B">
        <w:rPr>
          <w:rStyle w:val="StyleUnderline"/>
        </w:rPr>
        <w:t>OSG persuaded the Court</w:t>
      </w:r>
      <w:r w:rsidRPr="00EC060B">
        <w:rPr>
          <w:sz w:val="16"/>
        </w:rPr>
        <w:t xml:space="preserve"> that the equitable doctrine of laches should not be a complete defense to infringement claims, as this would undermine the </w:t>
      </w:r>
      <w:r w:rsidRPr="00EC060B">
        <w:rPr>
          <w:rStyle w:val="StyleUnderline"/>
        </w:rPr>
        <w:t xml:space="preserve">ability of </w:t>
      </w:r>
      <w:proofErr w:type="spellStart"/>
      <w:r w:rsidRPr="00EC060B">
        <w:rPr>
          <w:rStyle w:val="StyleUnderline"/>
        </w:rPr>
        <w:t>rightholders</w:t>
      </w:r>
      <w:proofErr w:type="spellEnd"/>
      <w:r w:rsidRPr="00EC060B">
        <w:rPr>
          <w:rStyle w:val="StyleUnderline"/>
        </w:rPr>
        <w:t xml:space="preserve"> to recover some</w:t>
      </w:r>
      <w:r w:rsidRPr="00EC060B">
        <w:rPr>
          <w:sz w:val="16"/>
        </w:rPr>
        <w:t xml:space="preserve"> </w:t>
      </w:r>
      <w:r w:rsidRPr="00EC060B">
        <w:rPr>
          <w:rStyle w:val="StyleUnderline"/>
        </w:rPr>
        <w:t>compensation for infringements</w:t>
      </w:r>
      <w:r w:rsidRPr="00EC060B">
        <w:rPr>
          <w:sz w:val="16"/>
        </w:rPr>
        <w:t xml:space="preserve"> that happened during the statutory limitations period. 31</w:t>
      </w:r>
    </w:p>
    <w:p w14:paraId="3C39144E" w14:textId="77777777" w:rsidR="00C1694D" w:rsidRPr="00EC060B" w:rsidRDefault="00C1694D" w:rsidP="00C1694D">
      <w:pPr>
        <w:rPr>
          <w:sz w:val="16"/>
        </w:rPr>
      </w:pPr>
      <w:r w:rsidRPr="00EC060B">
        <w:rPr>
          <w:sz w:val="16"/>
        </w:rPr>
        <w:t xml:space="preserve">OSG also persuaded the Court to defer to Congressional judgments about granting a twenty- year extension to the terms of existing copyrights and “restorations” of copyrights in foreign- authored works that had previously been in the public domain in the U.S. for failure to comply with U.S. formalities.32 </w:t>
      </w:r>
      <w:r w:rsidRPr="00EC060B">
        <w:rPr>
          <w:rStyle w:val="StyleUnderline"/>
        </w:rPr>
        <w:t>OSG’s briefs emphasized the historical precedents for extending copyright terms</w:t>
      </w:r>
      <w:r w:rsidRPr="00EC060B">
        <w:rPr>
          <w:sz w:val="16"/>
        </w:rPr>
        <w:t xml:space="preserve"> and granting rights in intellectual creations previously thought to be in the public domain and argued that Congress had acted rationally in amending copyright law to achieve its legitimate objectives.33</w:t>
      </w:r>
    </w:p>
    <w:p w14:paraId="74CCBF09" w14:textId="77777777" w:rsidR="00C1694D" w:rsidRPr="00EC060B" w:rsidRDefault="00C1694D" w:rsidP="00C1694D">
      <w:pPr>
        <w:rPr>
          <w:sz w:val="16"/>
        </w:rPr>
      </w:pPr>
      <w:r w:rsidRPr="00EC060B">
        <w:rPr>
          <w:rStyle w:val="StyleUnderline"/>
        </w:rPr>
        <w:t>OSG’s</w:t>
      </w:r>
      <w:r w:rsidRPr="00EC060B">
        <w:rPr>
          <w:sz w:val="16"/>
        </w:rPr>
        <w:t xml:space="preserve"> </w:t>
      </w:r>
      <w:r w:rsidRPr="00EC060B">
        <w:rPr>
          <w:rStyle w:val="StyleUnderline"/>
        </w:rPr>
        <w:t>views prevailed</w:t>
      </w:r>
      <w:r w:rsidRPr="00EC060B">
        <w:rPr>
          <w:sz w:val="16"/>
        </w:rPr>
        <w:t xml:space="preserve"> </w:t>
      </w:r>
      <w:r w:rsidRPr="00EC060B">
        <w:rPr>
          <w:rStyle w:val="StyleUnderline"/>
        </w:rPr>
        <w:t>in</w:t>
      </w:r>
      <w:r w:rsidRPr="00EC060B">
        <w:rPr>
          <w:sz w:val="16"/>
        </w:rPr>
        <w:t xml:space="preserve"> </w:t>
      </w:r>
      <w:r w:rsidRPr="00EC060B">
        <w:rPr>
          <w:rStyle w:val="StyleUnderline"/>
        </w:rPr>
        <w:t>one</w:t>
      </w:r>
      <w:r w:rsidRPr="00EC060B">
        <w:rPr>
          <w:sz w:val="16"/>
        </w:rPr>
        <w:t xml:space="preserve"> </w:t>
      </w:r>
      <w:r w:rsidRPr="00EC060B">
        <w:rPr>
          <w:rStyle w:val="StyleUnderline"/>
        </w:rPr>
        <w:t>of</w:t>
      </w:r>
      <w:r w:rsidRPr="00EC060B">
        <w:rPr>
          <w:sz w:val="16"/>
        </w:rPr>
        <w:t xml:space="preserve"> the Court’s </w:t>
      </w:r>
      <w:r w:rsidRPr="00EC060B">
        <w:rPr>
          <w:rStyle w:val="StyleUnderline"/>
        </w:rPr>
        <w:t xml:space="preserve">three copyright </w:t>
      </w:r>
      <w:r w:rsidRPr="00EC060B">
        <w:rPr>
          <w:sz w:val="16"/>
        </w:rPr>
        <w:t xml:space="preserve">remedies </w:t>
      </w:r>
      <w:r w:rsidRPr="00EC060B">
        <w:rPr>
          <w:rStyle w:val="StyleUnderline"/>
        </w:rPr>
        <w:t>cases</w:t>
      </w:r>
      <w:r w:rsidRPr="00EC060B">
        <w:rPr>
          <w:sz w:val="16"/>
        </w:rPr>
        <w:t>. It persuaded the Court that copyright owners can recover from infringers only those costs that are generally recoverable in federal litigation. 34 However, the Court disagreed with OSG in two other remedies cases, one involving criminal charges against a copyright infringer and the other concerning the appropriate standard for awarding attorney fees to prevailing defendants.35</w:t>
      </w:r>
    </w:p>
    <w:p w14:paraId="6DC9C024" w14:textId="77777777" w:rsidR="00C1694D" w:rsidRPr="00EC060B" w:rsidRDefault="00C1694D" w:rsidP="00C1694D">
      <w:pPr>
        <w:rPr>
          <w:sz w:val="16"/>
        </w:rPr>
      </w:pPr>
      <w:r w:rsidRPr="00EC060B">
        <w:rPr>
          <w:rStyle w:val="StyleUnderline"/>
        </w:rPr>
        <w:t>OSG has participated</w:t>
      </w:r>
      <w:r w:rsidRPr="00EC060B">
        <w:rPr>
          <w:sz w:val="16"/>
        </w:rPr>
        <w:t xml:space="preserve"> </w:t>
      </w:r>
      <w:r w:rsidRPr="00EC060B">
        <w:rPr>
          <w:rStyle w:val="StyleUnderline"/>
        </w:rPr>
        <w:t>as amicus in ten</w:t>
      </w:r>
      <w:r w:rsidRPr="00EC060B">
        <w:rPr>
          <w:sz w:val="16"/>
        </w:rPr>
        <w:t xml:space="preserve"> cases calling for interpretations of substantive provisions of U.S. copyright law. </w:t>
      </w:r>
      <w:r w:rsidRPr="00EC060B">
        <w:rPr>
          <w:rStyle w:val="StyleUnderline"/>
        </w:rPr>
        <w:t>In four</w:t>
      </w:r>
      <w:r w:rsidRPr="00EC060B">
        <w:rPr>
          <w:sz w:val="16"/>
        </w:rPr>
        <w:t xml:space="preserve"> cases, the </w:t>
      </w:r>
      <w:r w:rsidRPr="00EC060B">
        <w:rPr>
          <w:rStyle w:val="StyleUnderline"/>
        </w:rPr>
        <w:t>Court agreed</w:t>
      </w:r>
      <w:r w:rsidRPr="00EC060B">
        <w:rPr>
          <w:sz w:val="16"/>
        </w:rPr>
        <w:t xml:space="preserve"> with OSG about which party should prevail, </w:t>
      </w:r>
      <w:r w:rsidRPr="00EC060B">
        <w:rPr>
          <w:rStyle w:val="StyleUnderline"/>
        </w:rPr>
        <w:t>but</w:t>
      </w:r>
      <w:r w:rsidRPr="00EC060B">
        <w:rPr>
          <w:sz w:val="16"/>
        </w:rPr>
        <w:t xml:space="preserve"> not with OSG’s analyses of the issues. In four other cases, the Court </w:t>
      </w:r>
      <w:r w:rsidRPr="00EC060B">
        <w:rPr>
          <w:rStyle w:val="StyleUnderline"/>
        </w:rPr>
        <w:t>disagreed</w:t>
      </w:r>
      <w:r w:rsidRPr="00EC060B">
        <w:rPr>
          <w:sz w:val="16"/>
        </w:rPr>
        <w:t xml:space="preserve"> not only </w:t>
      </w:r>
      <w:r w:rsidRPr="00EC060B">
        <w:rPr>
          <w:rStyle w:val="StyleUnderline"/>
        </w:rPr>
        <w:t>with</w:t>
      </w:r>
      <w:r w:rsidRPr="00EC060B">
        <w:rPr>
          <w:sz w:val="16"/>
        </w:rPr>
        <w:t xml:space="preserve"> OSG’s </w:t>
      </w:r>
      <w:r w:rsidRPr="00EC060B">
        <w:rPr>
          <w:rStyle w:val="StyleUnderline"/>
        </w:rPr>
        <w:t>analysis, but also</w:t>
      </w:r>
      <w:r w:rsidRPr="00EC060B">
        <w:rPr>
          <w:sz w:val="16"/>
        </w:rPr>
        <w:t xml:space="preserve"> </w:t>
      </w:r>
      <w:r w:rsidRPr="00EC060B">
        <w:rPr>
          <w:rStyle w:val="StyleUnderline"/>
        </w:rPr>
        <w:t>about which litigant should prevail</w:t>
      </w:r>
      <w:r w:rsidRPr="00EC060B">
        <w:rPr>
          <w:sz w:val="16"/>
        </w:rPr>
        <w:t>. In a ninth case, the Court split 4-4 despite OSG’s recommendation to rule in favor of the copyright owner respondent. A tenth substantive interpretation case in which OSG was amicus is pending.36</w:t>
      </w:r>
    </w:p>
    <w:p w14:paraId="056D7F1D" w14:textId="77777777" w:rsidR="003966BF" w:rsidRPr="003966BF" w:rsidRDefault="003966BF" w:rsidP="003966BF"/>
    <w:sectPr w:rsidR="003966BF" w:rsidRPr="003966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9FE73" w14:textId="77777777" w:rsidR="005821E7" w:rsidRDefault="005821E7" w:rsidP="00066D2C">
      <w:pPr>
        <w:spacing w:after="0" w:line="240" w:lineRule="auto"/>
      </w:pPr>
      <w:r>
        <w:separator/>
      </w:r>
    </w:p>
  </w:endnote>
  <w:endnote w:type="continuationSeparator" w:id="0">
    <w:p w14:paraId="7B5BFF11" w14:textId="77777777" w:rsidR="005821E7" w:rsidRDefault="005821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3AD6FB" w14:textId="77777777" w:rsidR="005821E7" w:rsidRDefault="005821E7" w:rsidP="00066D2C">
      <w:pPr>
        <w:spacing w:after="0" w:line="240" w:lineRule="auto"/>
      </w:pPr>
      <w:r>
        <w:separator/>
      </w:r>
    </w:p>
  </w:footnote>
  <w:footnote w:type="continuationSeparator" w:id="0">
    <w:p w14:paraId="22C6F2A5" w14:textId="77777777" w:rsidR="005821E7" w:rsidRDefault="005821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C0B02"/>
    <w:multiLevelType w:val="hybridMultilevel"/>
    <w:tmpl w:val="78BEA8F2"/>
    <w:lvl w:ilvl="0" w:tplc="2F567B3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046C3"/>
    <w:multiLevelType w:val="hybridMultilevel"/>
    <w:tmpl w:val="0B982F5A"/>
    <w:lvl w:ilvl="0" w:tplc="FB44F8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14CF4"/>
    <w:multiLevelType w:val="hybridMultilevel"/>
    <w:tmpl w:val="3EFE2842"/>
    <w:lvl w:ilvl="0" w:tplc="6FD4A1E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274670B"/>
    <w:multiLevelType w:val="hybridMultilevel"/>
    <w:tmpl w:val="5BFA0800"/>
    <w:lvl w:ilvl="0" w:tplc="584024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457796211">
    <w:abstractNumId w:val="12"/>
  </w:num>
  <w:num w:numId="46" w16cid:durableId="1678456489">
    <w:abstractNumId w:val="15"/>
  </w:num>
  <w:num w:numId="47" w16cid:durableId="1128742172">
    <w:abstractNumId w:val="10"/>
  </w:num>
  <w:num w:numId="48" w16cid:durableId="16791130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3761"/>
    <w:rsid w:val="00001C7E"/>
    <w:rsid w:val="0000487C"/>
    <w:rsid w:val="00011FEF"/>
    <w:rsid w:val="00013C8B"/>
    <w:rsid w:val="00023AEF"/>
    <w:rsid w:val="00024ACA"/>
    <w:rsid w:val="000250CA"/>
    <w:rsid w:val="00032119"/>
    <w:rsid w:val="00032CD1"/>
    <w:rsid w:val="00036AE1"/>
    <w:rsid w:val="00037DFA"/>
    <w:rsid w:val="000427BD"/>
    <w:rsid w:val="00043C82"/>
    <w:rsid w:val="00050713"/>
    <w:rsid w:val="000538E7"/>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A78"/>
    <w:rsid w:val="000A4AE6"/>
    <w:rsid w:val="000A5EE1"/>
    <w:rsid w:val="000A78D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E11"/>
    <w:rsid w:val="0010417F"/>
    <w:rsid w:val="00105540"/>
    <w:rsid w:val="00105C8A"/>
    <w:rsid w:val="00105EC1"/>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047"/>
    <w:rsid w:val="00187ABD"/>
    <w:rsid w:val="00190CDA"/>
    <w:rsid w:val="0019340E"/>
    <w:rsid w:val="00193891"/>
    <w:rsid w:val="0019519D"/>
    <w:rsid w:val="001963CC"/>
    <w:rsid w:val="00196816"/>
    <w:rsid w:val="0019779A"/>
    <w:rsid w:val="001977CD"/>
    <w:rsid w:val="0019782C"/>
    <w:rsid w:val="001A07A2"/>
    <w:rsid w:val="001A1422"/>
    <w:rsid w:val="001A3079"/>
    <w:rsid w:val="001A4D9A"/>
    <w:rsid w:val="001A6960"/>
    <w:rsid w:val="001B0841"/>
    <w:rsid w:val="001B12C0"/>
    <w:rsid w:val="001B1595"/>
    <w:rsid w:val="001B1762"/>
    <w:rsid w:val="001B18CF"/>
    <w:rsid w:val="001B2C27"/>
    <w:rsid w:val="001B2CAD"/>
    <w:rsid w:val="001B4147"/>
    <w:rsid w:val="001B7339"/>
    <w:rsid w:val="001C0A69"/>
    <w:rsid w:val="001C252C"/>
    <w:rsid w:val="001C48D7"/>
    <w:rsid w:val="001C7B91"/>
    <w:rsid w:val="001D1994"/>
    <w:rsid w:val="001D2E80"/>
    <w:rsid w:val="001D6D5C"/>
    <w:rsid w:val="001D7A6D"/>
    <w:rsid w:val="001E4A64"/>
    <w:rsid w:val="001E61F5"/>
    <w:rsid w:val="001E6756"/>
    <w:rsid w:val="001F0C01"/>
    <w:rsid w:val="001F1F4D"/>
    <w:rsid w:val="002005AF"/>
    <w:rsid w:val="00200C1A"/>
    <w:rsid w:val="002052E3"/>
    <w:rsid w:val="00210DC2"/>
    <w:rsid w:val="002110D6"/>
    <w:rsid w:val="00212A22"/>
    <w:rsid w:val="002152F9"/>
    <w:rsid w:val="0021530A"/>
    <w:rsid w:val="002212A9"/>
    <w:rsid w:val="002234FB"/>
    <w:rsid w:val="00225437"/>
    <w:rsid w:val="002263A1"/>
    <w:rsid w:val="0022681F"/>
    <w:rsid w:val="00232746"/>
    <w:rsid w:val="00236707"/>
    <w:rsid w:val="00241116"/>
    <w:rsid w:val="0024328E"/>
    <w:rsid w:val="002508CB"/>
    <w:rsid w:val="002514A7"/>
    <w:rsid w:val="00253733"/>
    <w:rsid w:val="00256AC0"/>
    <w:rsid w:val="002573AF"/>
    <w:rsid w:val="00263CC5"/>
    <w:rsid w:val="002712D6"/>
    <w:rsid w:val="00271866"/>
    <w:rsid w:val="00273E54"/>
    <w:rsid w:val="00275188"/>
    <w:rsid w:val="00276E12"/>
    <w:rsid w:val="00277BB1"/>
    <w:rsid w:val="00281B05"/>
    <w:rsid w:val="00282932"/>
    <w:rsid w:val="00282FFC"/>
    <w:rsid w:val="002878D0"/>
    <w:rsid w:val="00290F1B"/>
    <w:rsid w:val="00291C09"/>
    <w:rsid w:val="00294353"/>
    <w:rsid w:val="002A3018"/>
    <w:rsid w:val="002A4DA5"/>
    <w:rsid w:val="002A57B1"/>
    <w:rsid w:val="002B2116"/>
    <w:rsid w:val="002B3050"/>
    <w:rsid w:val="002B5F0C"/>
    <w:rsid w:val="002C0731"/>
    <w:rsid w:val="002C0B33"/>
    <w:rsid w:val="002C1107"/>
    <w:rsid w:val="002C22FA"/>
    <w:rsid w:val="002C30D9"/>
    <w:rsid w:val="002C6C7D"/>
    <w:rsid w:val="002C769C"/>
    <w:rsid w:val="002D069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C12"/>
    <w:rsid w:val="0031761F"/>
    <w:rsid w:val="00323E50"/>
    <w:rsid w:val="003264E7"/>
    <w:rsid w:val="00333A69"/>
    <w:rsid w:val="003352D6"/>
    <w:rsid w:val="00343373"/>
    <w:rsid w:val="00345BF2"/>
    <w:rsid w:val="00347131"/>
    <w:rsid w:val="003479B5"/>
    <w:rsid w:val="003500B6"/>
    <w:rsid w:val="00352622"/>
    <w:rsid w:val="00352DF3"/>
    <w:rsid w:val="00355B45"/>
    <w:rsid w:val="00361FA0"/>
    <w:rsid w:val="00362619"/>
    <w:rsid w:val="00362B07"/>
    <w:rsid w:val="003662DB"/>
    <w:rsid w:val="00367D96"/>
    <w:rsid w:val="003706D8"/>
    <w:rsid w:val="00371977"/>
    <w:rsid w:val="00373B7F"/>
    <w:rsid w:val="003753F6"/>
    <w:rsid w:val="003779C8"/>
    <w:rsid w:val="00382DF7"/>
    <w:rsid w:val="0039157C"/>
    <w:rsid w:val="00392D93"/>
    <w:rsid w:val="00393EF2"/>
    <w:rsid w:val="00393F4F"/>
    <w:rsid w:val="00394F71"/>
    <w:rsid w:val="003966BF"/>
    <w:rsid w:val="00396D52"/>
    <w:rsid w:val="00397069"/>
    <w:rsid w:val="003A46B4"/>
    <w:rsid w:val="003A5CE8"/>
    <w:rsid w:val="003A698D"/>
    <w:rsid w:val="003B17B3"/>
    <w:rsid w:val="003B2AA0"/>
    <w:rsid w:val="003B4705"/>
    <w:rsid w:val="003B4F86"/>
    <w:rsid w:val="003B734D"/>
    <w:rsid w:val="003C177C"/>
    <w:rsid w:val="003C18F0"/>
    <w:rsid w:val="003C251E"/>
    <w:rsid w:val="003C3CCA"/>
    <w:rsid w:val="003C6CA9"/>
    <w:rsid w:val="003D1965"/>
    <w:rsid w:val="003D3B44"/>
    <w:rsid w:val="003D4150"/>
    <w:rsid w:val="003D5367"/>
    <w:rsid w:val="003F0E15"/>
    <w:rsid w:val="003F3920"/>
    <w:rsid w:val="003F4D5F"/>
    <w:rsid w:val="00405AD7"/>
    <w:rsid w:val="004127EF"/>
    <w:rsid w:val="00414EB4"/>
    <w:rsid w:val="004208C6"/>
    <w:rsid w:val="004210F4"/>
    <w:rsid w:val="004216E4"/>
    <w:rsid w:val="00421AA1"/>
    <w:rsid w:val="00425531"/>
    <w:rsid w:val="00425A83"/>
    <w:rsid w:val="00426CC6"/>
    <w:rsid w:val="00427AC6"/>
    <w:rsid w:val="00431905"/>
    <w:rsid w:val="004326E6"/>
    <w:rsid w:val="00432F5F"/>
    <w:rsid w:val="0043419E"/>
    <w:rsid w:val="0043450D"/>
    <w:rsid w:val="004348C6"/>
    <w:rsid w:val="00434BCC"/>
    <w:rsid w:val="004350BF"/>
    <w:rsid w:val="00435588"/>
    <w:rsid w:val="0044177B"/>
    <w:rsid w:val="004433A0"/>
    <w:rsid w:val="004436F8"/>
    <w:rsid w:val="004459FA"/>
    <w:rsid w:val="00447BAE"/>
    <w:rsid w:val="00450DA4"/>
    <w:rsid w:val="00457F13"/>
    <w:rsid w:val="004604DA"/>
    <w:rsid w:val="00462267"/>
    <w:rsid w:val="00462B60"/>
    <w:rsid w:val="00474720"/>
    <w:rsid w:val="00480A40"/>
    <w:rsid w:val="004827C9"/>
    <w:rsid w:val="004867F4"/>
    <w:rsid w:val="00486F5E"/>
    <w:rsid w:val="004875B9"/>
    <w:rsid w:val="00491C5F"/>
    <w:rsid w:val="0049321F"/>
    <w:rsid w:val="0049341D"/>
    <w:rsid w:val="0049358A"/>
    <w:rsid w:val="00493AA8"/>
    <w:rsid w:val="0049476D"/>
    <w:rsid w:val="004A2B4E"/>
    <w:rsid w:val="004A40AB"/>
    <w:rsid w:val="004A539A"/>
    <w:rsid w:val="004A74B8"/>
    <w:rsid w:val="004B3C97"/>
    <w:rsid w:val="004B4D3B"/>
    <w:rsid w:val="004B5436"/>
    <w:rsid w:val="004C2990"/>
    <w:rsid w:val="004C5152"/>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89B"/>
    <w:rsid w:val="004F4139"/>
    <w:rsid w:val="004F682B"/>
    <w:rsid w:val="00500F93"/>
    <w:rsid w:val="005015BF"/>
    <w:rsid w:val="00503593"/>
    <w:rsid w:val="005036B1"/>
    <w:rsid w:val="00511177"/>
    <w:rsid w:val="005125C9"/>
    <w:rsid w:val="00515BDD"/>
    <w:rsid w:val="00521B9F"/>
    <w:rsid w:val="00523761"/>
    <w:rsid w:val="005268F8"/>
    <w:rsid w:val="0053626E"/>
    <w:rsid w:val="00544936"/>
    <w:rsid w:val="005449A8"/>
    <w:rsid w:val="0055242A"/>
    <w:rsid w:val="005525AE"/>
    <w:rsid w:val="005546C5"/>
    <w:rsid w:val="005558FC"/>
    <w:rsid w:val="00557B59"/>
    <w:rsid w:val="00565142"/>
    <w:rsid w:val="00567D6A"/>
    <w:rsid w:val="00567D90"/>
    <w:rsid w:val="00575723"/>
    <w:rsid w:val="005821E7"/>
    <w:rsid w:val="00583644"/>
    <w:rsid w:val="00585F11"/>
    <w:rsid w:val="005906F9"/>
    <w:rsid w:val="00591B39"/>
    <w:rsid w:val="005932B4"/>
    <w:rsid w:val="005966D9"/>
    <w:rsid w:val="005A0E25"/>
    <w:rsid w:val="005A3550"/>
    <w:rsid w:val="005A4DE4"/>
    <w:rsid w:val="005A6204"/>
    <w:rsid w:val="005A6D5A"/>
    <w:rsid w:val="005B2A75"/>
    <w:rsid w:val="005B41CE"/>
    <w:rsid w:val="005B566C"/>
    <w:rsid w:val="005B5DC5"/>
    <w:rsid w:val="005B6286"/>
    <w:rsid w:val="005B7B49"/>
    <w:rsid w:val="005C1630"/>
    <w:rsid w:val="005C2AEB"/>
    <w:rsid w:val="005C5B70"/>
    <w:rsid w:val="005D027B"/>
    <w:rsid w:val="005D3400"/>
    <w:rsid w:val="005D3778"/>
    <w:rsid w:val="005D388F"/>
    <w:rsid w:val="005D45F4"/>
    <w:rsid w:val="005D700C"/>
    <w:rsid w:val="005E0F22"/>
    <w:rsid w:val="005E43F7"/>
    <w:rsid w:val="005E5941"/>
    <w:rsid w:val="005E78A2"/>
    <w:rsid w:val="005F4EE2"/>
    <w:rsid w:val="005F54AC"/>
    <w:rsid w:val="005F5E14"/>
    <w:rsid w:val="0061140E"/>
    <w:rsid w:val="00614C6C"/>
    <w:rsid w:val="00620B77"/>
    <w:rsid w:val="00622773"/>
    <w:rsid w:val="00622828"/>
    <w:rsid w:val="00622C58"/>
    <w:rsid w:val="00623D5E"/>
    <w:rsid w:val="0062614B"/>
    <w:rsid w:val="006266E2"/>
    <w:rsid w:val="0063037B"/>
    <w:rsid w:val="00632C54"/>
    <w:rsid w:val="0063474D"/>
    <w:rsid w:val="00635616"/>
    <w:rsid w:val="00641E99"/>
    <w:rsid w:val="00644809"/>
    <w:rsid w:val="006463F8"/>
    <w:rsid w:val="00650C88"/>
    <w:rsid w:val="0065258E"/>
    <w:rsid w:val="00655035"/>
    <w:rsid w:val="00656814"/>
    <w:rsid w:val="00657A00"/>
    <w:rsid w:val="006633F4"/>
    <w:rsid w:val="0066638E"/>
    <w:rsid w:val="006666D8"/>
    <w:rsid w:val="00666CC0"/>
    <w:rsid w:val="00673C22"/>
    <w:rsid w:val="0067482D"/>
    <w:rsid w:val="0067732F"/>
    <w:rsid w:val="00681007"/>
    <w:rsid w:val="0068122B"/>
    <w:rsid w:val="00681DD9"/>
    <w:rsid w:val="00682252"/>
    <w:rsid w:val="00682F5C"/>
    <w:rsid w:val="00687555"/>
    <w:rsid w:val="00690E39"/>
    <w:rsid w:val="006913E6"/>
    <w:rsid w:val="00691FF9"/>
    <w:rsid w:val="0069285F"/>
    <w:rsid w:val="0069752C"/>
    <w:rsid w:val="006A0DE5"/>
    <w:rsid w:val="006A0F5C"/>
    <w:rsid w:val="006A3677"/>
    <w:rsid w:val="006A5B27"/>
    <w:rsid w:val="006A7FA2"/>
    <w:rsid w:val="006B1653"/>
    <w:rsid w:val="006B4E4E"/>
    <w:rsid w:val="006B5952"/>
    <w:rsid w:val="006B6C5F"/>
    <w:rsid w:val="006B7E39"/>
    <w:rsid w:val="006C2072"/>
    <w:rsid w:val="006C3602"/>
    <w:rsid w:val="006C43E7"/>
    <w:rsid w:val="006C4820"/>
    <w:rsid w:val="006C5872"/>
    <w:rsid w:val="006C60E0"/>
    <w:rsid w:val="006C676D"/>
    <w:rsid w:val="006C69E2"/>
    <w:rsid w:val="006C7825"/>
    <w:rsid w:val="006D767A"/>
    <w:rsid w:val="006E2A45"/>
    <w:rsid w:val="006E37D4"/>
    <w:rsid w:val="006F3768"/>
    <w:rsid w:val="006F5186"/>
    <w:rsid w:val="006F71DE"/>
    <w:rsid w:val="006F7349"/>
    <w:rsid w:val="00704573"/>
    <w:rsid w:val="007072CC"/>
    <w:rsid w:val="0071254A"/>
    <w:rsid w:val="007131D2"/>
    <w:rsid w:val="00713917"/>
    <w:rsid w:val="00717AF8"/>
    <w:rsid w:val="00720F86"/>
    <w:rsid w:val="007218AB"/>
    <w:rsid w:val="00722E77"/>
    <w:rsid w:val="007245F1"/>
    <w:rsid w:val="007247B8"/>
    <w:rsid w:val="0072731C"/>
    <w:rsid w:val="0073056C"/>
    <w:rsid w:val="0073074D"/>
    <w:rsid w:val="00735B1F"/>
    <w:rsid w:val="00737502"/>
    <w:rsid w:val="00740B3A"/>
    <w:rsid w:val="00740C8B"/>
    <w:rsid w:val="00743263"/>
    <w:rsid w:val="007454B6"/>
    <w:rsid w:val="00746647"/>
    <w:rsid w:val="0074789B"/>
    <w:rsid w:val="0075278E"/>
    <w:rsid w:val="00754ABD"/>
    <w:rsid w:val="00754D3B"/>
    <w:rsid w:val="00760D6A"/>
    <w:rsid w:val="0076343C"/>
    <w:rsid w:val="00763BE4"/>
    <w:rsid w:val="00764C12"/>
    <w:rsid w:val="007750DF"/>
    <w:rsid w:val="00777C19"/>
    <w:rsid w:val="00782487"/>
    <w:rsid w:val="00784C8D"/>
    <w:rsid w:val="00785E47"/>
    <w:rsid w:val="007873F5"/>
    <w:rsid w:val="0078760F"/>
    <w:rsid w:val="0079136A"/>
    <w:rsid w:val="00792AD8"/>
    <w:rsid w:val="00792D84"/>
    <w:rsid w:val="00795030"/>
    <w:rsid w:val="00795375"/>
    <w:rsid w:val="00795A26"/>
    <w:rsid w:val="007A00CB"/>
    <w:rsid w:val="007A0DEC"/>
    <w:rsid w:val="007A312F"/>
    <w:rsid w:val="007A7EAB"/>
    <w:rsid w:val="007B5238"/>
    <w:rsid w:val="007B7D3E"/>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0A6"/>
    <w:rsid w:val="007F4683"/>
    <w:rsid w:val="007F4704"/>
    <w:rsid w:val="007F55A4"/>
    <w:rsid w:val="007F7C5E"/>
    <w:rsid w:val="0080000D"/>
    <w:rsid w:val="008009BA"/>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09A"/>
    <w:rsid w:val="00852FB9"/>
    <w:rsid w:val="008536B7"/>
    <w:rsid w:val="00860F34"/>
    <w:rsid w:val="00862509"/>
    <w:rsid w:val="00862AC4"/>
    <w:rsid w:val="0086319B"/>
    <w:rsid w:val="00863B68"/>
    <w:rsid w:val="00864AB1"/>
    <w:rsid w:val="00864DFD"/>
    <w:rsid w:val="008674A6"/>
    <w:rsid w:val="0087210F"/>
    <w:rsid w:val="00873789"/>
    <w:rsid w:val="00874C11"/>
    <w:rsid w:val="0087564D"/>
    <w:rsid w:val="00876000"/>
    <w:rsid w:val="00876AEB"/>
    <w:rsid w:val="0089108B"/>
    <w:rsid w:val="00892BB5"/>
    <w:rsid w:val="00892EE6"/>
    <w:rsid w:val="008931B4"/>
    <w:rsid w:val="008973A2"/>
    <w:rsid w:val="008A0E76"/>
    <w:rsid w:val="008A42FE"/>
    <w:rsid w:val="008A4F23"/>
    <w:rsid w:val="008A713B"/>
    <w:rsid w:val="008B0FA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077"/>
    <w:rsid w:val="008F04C5"/>
    <w:rsid w:val="008F125D"/>
    <w:rsid w:val="00901E9C"/>
    <w:rsid w:val="00906F79"/>
    <w:rsid w:val="00907369"/>
    <w:rsid w:val="00910B12"/>
    <w:rsid w:val="00912404"/>
    <w:rsid w:val="00920B9A"/>
    <w:rsid w:val="009249C5"/>
    <w:rsid w:val="00925558"/>
    <w:rsid w:val="00925B25"/>
    <w:rsid w:val="009263C9"/>
    <w:rsid w:val="009266A2"/>
    <w:rsid w:val="00927D4E"/>
    <w:rsid w:val="00930B2A"/>
    <w:rsid w:val="00935AD1"/>
    <w:rsid w:val="00936F03"/>
    <w:rsid w:val="0094018B"/>
    <w:rsid w:val="009418E3"/>
    <w:rsid w:val="0094269D"/>
    <w:rsid w:val="009435BB"/>
    <w:rsid w:val="00943B02"/>
    <w:rsid w:val="00953429"/>
    <w:rsid w:val="009539A4"/>
    <w:rsid w:val="00953E1E"/>
    <w:rsid w:val="009569E3"/>
    <w:rsid w:val="00960035"/>
    <w:rsid w:val="0096040F"/>
    <w:rsid w:val="0096145A"/>
    <w:rsid w:val="009632EF"/>
    <w:rsid w:val="00973D8A"/>
    <w:rsid w:val="00977BA7"/>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AAC"/>
    <w:rsid w:val="009D5FD0"/>
    <w:rsid w:val="009D66BC"/>
    <w:rsid w:val="009E53AF"/>
    <w:rsid w:val="009E6D4B"/>
    <w:rsid w:val="009E6DF5"/>
    <w:rsid w:val="009F02C5"/>
    <w:rsid w:val="009F076C"/>
    <w:rsid w:val="009F34CC"/>
    <w:rsid w:val="009F3C4D"/>
    <w:rsid w:val="009F479E"/>
    <w:rsid w:val="009F4A85"/>
    <w:rsid w:val="009F6581"/>
    <w:rsid w:val="009F66D9"/>
    <w:rsid w:val="00A035A3"/>
    <w:rsid w:val="00A1128F"/>
    <w:rsid w:val="00A16440"/>
    <w:rsid w:val="00A169AC"/>
    <w:rsid w:val="00A21D6A"/>
    <w:rsid w:val="00A2231D"/>
    <w:rsid w:val="00A2334F"/>
    <w:rsid w:val="00A250AA"/>
    <w:rsid w:val="00A277E6"/>
    <w:rsid w:val="00A30A8F"/>
    <w:rsid w:val="00A3174A"/>
    <w:rsid w:val="00A34A4F"/>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EC8"/>
    <w:rsid w:val="00A90163"/>
    <w:rsid w:val="00AA1AC0"/>
    <w:rsid w:val="00AA3B66"/>
    <w:rsid w:val="00AA5803"/>
    <w:rsid w:val="00AA584F"/>
    <w:rsid w:val="00AB2843"/>
    <w:rsid w:val="00AB3118"/>
    <w:rsid w:val="00AB6F32"/>
    <w:rsid w:val="00AB708D"/>
    <w:rsid w:val="00AC46C7"/>
    <w:rsid w:val="00AC5B71"/>
    <w:rsid w:val="00AC5F18"/>
    <w:rsid w:val="00AC6ED5"/>
    <w:rsid w:val="00AD3B6A"/>
    <w:rsid w:val="00AE00AE"/>
    <w:rsid w:val="00AE56E1"/>
    <w:rsid w:val="00AE6C9A"/>
    <w:rsid w:val="00AE7D10"/>
    <w:rsid w:val="00AF2207"/>
    <w:rsid w:val="00AF2612"/>
    <w:rsid w:val="00AF2A61"/>
    <w:rsid w:val="00AF30D9"/>
    <w:rsid w:val="00AF63BF"/>
    <w:rsid w:val="00AF6B3B"/>
    <w:rsid w:val="00AF79DD"/>
    <w:rsid w:val="00AF7F2C"/>
    <w:rsid w:val="00AF7F46"/>
    <w:rsid w:val="00B0178C"/>
    <w:rsid w:val="00B019F0"/>
    <w:rsid w:val="00B02885"/>
    <w:rsid w:val="00B0311A"/>
    <w:rsid w:val="00B049C7"/>
    <w:rsid w:val="00B04EC7"/>
    <w:rsid w:val="00B06440"/>
    <w:rsid w:val="00B1231F"/>
    <w:rsid w:val="00B16B99"/>
    <w:rsid w:val="00B16DD1"/>
    <w:rsid w:val="00B17927"/>
    <w:rsid w:val="00B2113E"/>
    <w:rsid w:val="00B2123B"/>
    <w:rsid w:val="00B2410E"/>
    <w:rsid w:val="00B26822"/>
    <w:rsid w:val="00B2727D"/>
    <w:rsid w:val="00B301A2"/>
    <w:rsid w:val="00B31350"/>
    <w:rsid w:val="00B315A8"/>
    <w:rsid w:val="00B32C3E"/>
    <w:rsid w:val="00B41D37"/>
    <w:rsid w:val="00B45128"/>
    <w:rsid w:val="00B53DB3"/>
    <w:rsid w:val="00B664EB"/>
    <w:rsid w:val="00B66AF2"/>
    <w:rsid w:val="00B72848"/>
    <w:rsid w:val="00B72AB4"/>
    <w:rsid w:val="00B74544"/>
    <w:rsid w:val="00B752FF"/>
    <w:rsid w:val="00B77754"/>
    <w:rsid w:val="00B81054"/>
    <w:rsid w:val="00B820DB"/>
    <w:rsid w:val="00B837F0"/>
    <w:rsid w:val="00B83896"/>
    <w:rsid w:val="00B860A9"/>
    <w:rsid w:val="00B97264"/>
    <w:rsid w:val="00BA0143"/>
    <w:rsid w:val="00BA227A"/>
    <w:rsid w:val="00BA44D2"/>
    <w:rsid w:val="00BA4C69"/>
    <w:rsid w:val="00BA61AF"/>
    <w:rsid w:val="00BB1630"/>
    <w:rsid w:val="00BB6860"/>
    <w:rsid w:val="00BC0225"/>
    <w:rsid w:val="00BC3256"/>
    <w:rsid w:val="00BC3592"/>
    <w:rsid w:val="00BC36DF"/>
    <w:rsid w:val="00BC4B41"/>
    <w:rsid w:val="00BC54A2"/>
    <w:rsid w:val="00BC66ED"/>
    <w:rsid w:val="00BC6CA4"/>
    <w:rsid w:val="00BD11D3"/>
    <w:rsid w:val="00BD2B47"/>
    <w:rsid w:val="00BD2CAA"/>
    <w:rsid w:val="00BD3B65"/>
    <w:rsid w:val="00BE1928"/>
    <w:rsid w:val="00BE1C5C"/>
    <w:rsid w:val="00BE3E67"/>
    <w:rsid w:val="00BE50E6"/>
    <w:rsid w:val="00BE61B2"/>
    <w:rsid w:val="00BE7CC3"/>
    <w:rsid w:val="00BF2B0D"/>
    <w:rsid w:val="00BF4E3B"/>
    <w:rsid w:val="00BF5454"/>
    <w:rsid w:val="00BF7EC9"/>
    <w:rsid w:val="00C00D8A"/>
    <w:rsid w:val="00C01ADF"/>
    <w:rsid w:val="00C01C49"/>
    <w:rsid w:val="00C02190"/>
    <w:rsid w:val="00C066E6"/>
    <w:rsid w:val="00C110C0"/>
    <w:rsid w:val="00C12370"/>
    <w:rsid w:val="00C15000"/>
    <w:rsid w:val="00C15897"/>
    <w:rsid w:val="00C1616B"/>
    <w:rsid w:val="00C1694D"/>
    <w:rsid w:val="00C16B21"/>
    <w:rsid w:val="00C16DFC"/>
    <w:rsid w:val="00C2079E"/>
    <w:rsid w:val="00C221CD"/>
    <w:rsid w:val="00C251CA"/>
    <w:rsid w:val="00C27729"/>
    <w:rsid w:val="00C312FA"/>
    <w:rsid w:val="00C332C4"/>
    <w:rsid w:val="00C334F5"/>
    <w:rsid w:val="00C35A03"/>
    <w:rsid w:val="00C36A05"/>
    <w:rsid w:val="00C40187"/>
    <w:rsid w:val="00C40BA5"/>
    <w:rsid w:val="00C432D9"/>
    <w:rsid w:val="00C44166"/>
    <w:rsid w:val="00C45B5B"/>
    <w:rsid w:val="00C46F26"/>
    <w:rsid w:val="00C51687"/>
    <w:rsid w:val="00C5289C"/>
    <w:rsid w:val="00C56008"/>
    <w:rsid w:val="00C56CBC"/>
    <w:rsid w:val="00C60B81"/>
    <w:rsid w:val="00C617B0"/>
    <w:rsid w:val="00C62D2B"/>
    <w:rsid w:val="00C6344F"/>
    <w:rsid w:val="00C659E2"/>
    <w:rsid w:val="00C669AD"/>
    <w:rsid w:val="00C7026A"/>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99A"/>
    <w:rsid w:val="00CC45CC"/>
    <w:rsid w:val="00CC482B"/>
    <w:rsid w:val="00CC72C5"/>
    <w:rsid w:val="00CD105E"/>
    <w:rsid w:val="00CD4AE6"/>
    <w:rsid w:val="00CD5211"/>
    <w:rsid w:val="00CD57F9"/>
    <w:rsid w:val="00CD5CD1"/>
    <w:rsid w:val="00CE0BB8"/>
    <w:rsid w:val="00CE54E0"/>
    <w:rsid w:val="00CE5835"/>
    <w:rsid w:val="00CE6FA1"/>
    <w:rsid w:val="00CF0D6B"/>
    <w:rsid w:val="00CF1938"/>
    <w:rsid w:val="00CF24CD"/>
    <w:rsid w:val="00D01783"/>
    <w:rsid w:val="00D01F0A"/>
    <w:rsid w:val="00D05BA5"/>
    <w:rsid w:val="00D076F5"/>
    <w:rsid w:val="00D12CFD"/>
    <w:rsid w:val="00D13012"/>
    <w:rsid w:val="00D14159"/>
    <w:rsid w:val="00D14990"/>
    <w:rsid w:val="00D23A3E"/>
    <w:rsid w:val="00D24268"/>
    <w:rsid w:val="00D25BE6"/>
    <w:rsid w:val="00D321DB"/>
    <w:rsid w:val="00D32460"/>
    <w:rsid w:val="00D32EBF"/>
    <w:rsid w:val="00D343B3"/>
    <w:rsid w:val="00D35073"/>
    <w:rsid w:val="00D36085"/>
    <w:rsid w:val="00D421D9"/>
    <w:rsid w:val="00D44624"/>
    <w:rsid w:val="00D45397"/>
    <w:rsid w:val="00D454AD"/>
    <w:rsid w:val="00D46C68"/>
    <w:rsid w:val="00D47529"/>
    <w:rsid w:val="00D47713"/>
    <w:rsid w:val="00D47988"/>
    <w:rsid w:val="00D51103"/>
    <w:rsid w:val="00D53B1C"/>
    <w:rsid w:val="00D55A7A"/>
    <w:rsid w:val="00D568D5"/>
    <w:rsid w:val="00D56B6F"/>
    <w:rsid w:val="00D57878"/>
    <w:rsid w:val="00D60AB7"/>
    <w:rsid w:val="00D6226F"/>
    <w:rsid w:val="00D63CAB"/>
    <w:rsid w:val="00D64FF3"/>
    <w:rsid w:val="00D70E15"/>
    <w:rsid w:val="00D714E5"/>
    <w:rsid w:val="00D7546D"/>
    <w:rsid w:val="00D75C54"/>
    <w:rsid w:val="00D839C5"/>
    <w:rsid w:val="00D84043"/>
    <w:rsid w:val="00D877B9"/>
    <w:rsid w:val="00D87F70"/>
    <w:rsid w:val="00D91348"/>
    <w:rsid w:val="00D9457B"/>
    <w:rsid w:val="00D9566D"/>
    <w:rsid w:val="00DA0EF7"/>
    <w:rsid w:val="00DA4B3F"/>
    <w:rsid w:val="00DA4EB6"/>
    <w:rsid w:val="00DA5F0C"/>
    <w:rsid w:val="00DB20EB"/>
    <w:rsid w:val="00DB2F64"/>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CF3"/>
    <w:rsid w:val="00E12F22"/>
    <w:rsid w:val="00E165FC"/>
    <w:rsid w:val="00E168D7"/>
    <w:rsid w:val="00E23A47"/>
    <w:rsid w:val="00E23E0E"/>
    <w:rsid w:val="00E2482B"/>
    <w:rsid w:val="00E2592B"/>
    <w:rsid w:val="00E25D98"/>
    <w:rsid w:val="00E264F8"/>
    <w:rsid w:val="00E30C52"/>
    <w:rsid w:val="00E33666"/>
    <w:rsid w:val="00E33C39"/>
    <w:rsid w:val="00E3771A"/>
    <w:rsid w:val="00E40B45"/>
    <w:rsid w:val="00E41637"/>
    <w:rsid w:val="00E4517C"/>
    <w:rsid w:val="00E50C30"/>
    <w:rsid w:val="00E51410"/>
    <w:rsid w:val="00E515E7"/>
    <w:rsid w:val="00E52603"/>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DAF"/>
    <w:rsid w:val="00E944C1"/>
    <w:rsid w:val="00E97D8B"/>
    <w:rsid w:val="00EA5878"/>
    <w:rsid w:val="00EA7F55"/>
    <w:rsid w:val="00EB1CE6"/>
    <w:rsid w:val="00EB1F19"/>
    <w:rsid w:val="00EB7375"/>
    <w:rsid w:val="00EC06EA"/>
    <w:rsid w:val="00EC2660"/>
    <w:rsid w:val="00EC3057"/>
    <w:rsid w:val="00EC47C5"/>
    <w:rsid w:val="00ED087B"/>
    <w:rsid w:val="00ED4DB3"/>
    <w:rsid w:val="00ED5626"/>
    <w:rsid w:val="00ED5EB9"/>
    <w:rsid w:val="00ED6BFE"/>
    <w:rsid w:val="00ED7FE5"/>
    <w:rsid w:val="00EE0176"/>
    <w:rsid w:val="00EE17BD"/>
    <w:rsid w:val="00EE27D8"/>
    <w:rsid w:val="00EE32BD"/>
    <w:rsid w:val="00EE5542"/>
    <w:rsid w:val="00EE6872"/>
    <w:rsid w:val="00EF0191"/>
    <w:rsid w:val="00EF0892"/>
    <w:rsid w:val="00EF09CC"/>
    <w:rsid w:val="00EF0F91"/>
    <w:rsid w:val="00F00A14"/>
    <w:rsid w:val="00F031FE"/>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63E"/>
    <w:rsid w:val="00F40C6B"/>
    <w:rsid w:val="00F41113"/>
    <w:rsid w:val="00F44385"/>
    <w:rsid w:val="00F45C61"/>
    <w:rsid w:val="00F51138"/>
    <w:rsid w:val="00F51CB1"/>
    <w:rsid w:val="00F5306F"/>
    <w:rsid w:val="00F532A6"/>
    <w:rsid w:val="00F569D6"/>
    <w:rsid w:val="00F57FCC"/>
    <w:rsid w:val="00F6046E"/>
    <w:rsid w:val="00F61907"/>
    <w:rsid w:val="00F61AB2"/>
    <w:rsid w:val="00F65464"/>
    <w:rsid w:val="00F70E1C"/>
    <w:rsid w:val="00F72FCE"/>
    <w:rsid w:val="00F734F9"/>
    <w:rsid w:val="00F73F90"/>
    <w:rsid w:val="00F74D13"/>
    <w:rsid w:val="00F76F50"/>
    <w:rsid w:val="00F7778C"/>
    <w:rsid w:val="00F80FBD"/>
    <w:rsid w:val="00F849FF"/>
    <w:rsid w:val="00F86DA8"/>
    <w:rsid w:val="00F86F58"/>
    <w:rsid w:val="00F936BB"/>
    <w:rsid w:val="00F93BAD"/>
    <w:rsid w:val="00F941DD"/>
    <w:rsid w:val="00F95311"/>
    <w:rsid w:val="00F95F8F"/>
    <w:rsid w:val="00FA0A18"/>
    <w:rsid w:val="00FA1BBD"/>
    <w:rsid w:val="00FA70EC"/>
    <w:rsid w:val="00FB1A31"/>
    <w:rsid w:val="00FB5650"/>
    <w:rsid w:val="00FC1707"/>
    <w:rsid w:val="00FC1C82"/>
    <w:rsid w:val="00FC1D2F"/>
    <w:rsid w:val="00FC32CC"/>
    <w:rsid w:val="00FC45AC"/>
    <w:rsid w:val="00FC4CFF"/>
    <w:rsid w:val="00FC5DE9"/>
    <w:rsid w:val="00FD0415"/>
    <w:rsid w:val="00FD1975"/>
    <w:rsid w:val="00FD20C4"/>
    <w:rsid w:val="00FD44E2"/>
    <w:rsid w:val="00FD48FA"/>
    <w:rsid w:val="00FD5B45"/>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8592C"/>
  <w15:chartTrackingRefBased/>
  <w15:docId w15:val="{F6883A83-E602-4FA3-BD68-A26259627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66D9"/>
    <w:rPr>
      <w:rFonts w:ascii="Arial" w:hAnsi="Arial" w:cs="Arial"/>
    </w:rPr>
  </w:style>
  <w:style w:type="paragraph" w:styleId="Heading1">
    <w:name w:val="heading 1"/>
    <w:aliases w:val="Pocket"/>
    <w:basedOn w:val="Normal"/>
    <w:next w:val="Normal"/>
    <w:link w:val="Heading1Char"/>
    <w:qFormat/>
    <w:rsid w:val="005966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66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5966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5966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66D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66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66D9"/>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5966D9"/>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5966D9"/>
    <w:rPr>
      <w:color w:val="auto"/>
      <w:u w:val="none"/>
    </w:rPr>
  </w:style>
  <w:style w:type="character" w:customStyle="1" w:styleId="Heading1Char">
    <w:name w:val="Heading 1 Char"/>
    <w:aliases w:val="Pocket Char"/>
    <w:basedOn w:val="DefaultParagraphFont"/>
    <w:link w:val="Heading1"/>
    <w:rsid w:val="005966D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966D9"/>
    <w:rPr>
      <w:rFonts w:ascii="Arial" w:eastAsiaTheme="majorEastAsia" w:hAnsi="Arial"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5966D9"/>
    <w:rPr>
      <w:rFonts w:ascii="Arial" w:eastAsiaTheme="majorEastAsia" w:hAnsi="Arial"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5966D9"/>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66D9"/>
    <w:rPr>
      <w:b/>
      <w:bCs/>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Style,Bold,B"/>
    <w:basedOn w:val="DefaultParagraphFont"/>
    <w:uiPriority w:val="7"/>
    <w:qFormat/>
    <w:rsid w:val="005966D9"/>
    <w:rPr>
      <w:b/>
      <w:sz w:val="22"/>
      <w:u w:val="single"/>
    </w:rPr>
  </w:style>
  <w:style w:type="character" w:styleId="Strong">
    <w:name w:val="Strong"/>
    <w:basedOn w:val="DefaultParagraphFont"/>
    <w:uiPriority w:val="22"/>
    <w:semiHidden/>
    <w:qFormat/>
    <w:rsid w:val="005966D9"/>
    <w:rPr>
      <w:b/>
      <w:bCs/>
    </w:rPr>
  </w:style>
  <w:style w:type="character" w:styleId="BookTitle">
    <w:name w:val="Book Title"/>
    <w:basedOn w:val="DefaultParagraphFont"/>
    <w:uiPriority w:val="33"/>
    <w:semiHidden/>
    <w:qFormat/>
    <w:rsid w:val="005966D9"/>
    <w:rPr>
      <w:b/>
      <w:bCs/>
      <w:i/>
      <w:iCs/>
      <w:spacing w:val="5"/>
    </w:rPr>
  </w:style>
  <w:style w:type="character" w:customStyle="1" w:styleId="Heading5Char">
    <w:name w:val="Heading 5 Char"/>
    <w:basedOn w:val="DefaultParagraphFont"/>
    <w:link w:val="Heading5"/>
    <w:uiPriority w:val="9"/>
    <w:semiHidden/>
    <w:rsid w:val="005966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66D9"/>
  </w:style>
  <w:style w:type="paragraph" w:styleId="Header">
    <w:name w:val="header"/>
    <w:basedOn w:val="Normal"/>
    <w:link w:val="HeaderChar"/>
    <w:uiPriority w:val="99"/>
    <w:semiHidden/>
    <w:rsid w:val="005966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66D9"/>
    <w:rPr>
      <w:rFonts w:ascii="Arial" w:hAnsi="Arial" w:cs="Arial"/>
    </w:rPr>
  </w:style>
  <w:style w:type="paragraph" w:styleId="Footer">
    <w:name w:val="footer"/>
    <w:basedOn w:val="Normal"/>
    <w:link w:val="FooterChar"/>
    <w:uiPriority w:val="99"/>
    <w:semiHidden/>
    <w:rsid w:val="005966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66D9"/>
    <w:rPr>
      <w:rFonts w:ascii="Arial" w:hAnsi="Arial" w:cs="Arial"/>
    </w:rPr>
  </w:style>
  <w:style w:type="paragraph" w:styleId="BodyText">
    <w:name w:val="Body Text"/>
    <w:basedOn w:val="Normal"/>
    <w:link w:val="BodyTextChar"/>
    <w:uiPriority w:val="99"/>
    <w:semiHidden/>
    <w:unhideWhenUsed/>
    <w:rsid w:val="005966D9"/>
    <w:pPr>
      <w:spacing w:after="120"/>
    </w:pPr>
  </w:style>
  <w:style w:type="character" w:customStyle="1" w:styleId="BodyTextChar">
    <w:name w:val="Body Text Char"/>
    <w:basedOn w:val="DefaultParagraphFont"/>
    <w:link w:val="BodyText"/>
    <w:uiPriority w:val="99"/>
    <w:semiHidden/>
    <w:rsid w:val="005966D9"/>
    <w:rPr>
      <w:rFonts w:ascii="Arial" w:hAnsi="Arial" w:cs="Arial"/>
    </w:rPr>
  </w:style>
  <w:style w:type="paragraph" w:styleId="NoSpacing">
    <w:name w:val="No Spacing"/>
    <w:link w:val="NoSpacingChar"/>
    <w:uiPriority w:val="99"/>
    <w:semiHidden/>
    <w:unhideWhenUsed/>
    <w:qFormat/>
    <w:rsid w:val="005966D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966D9"/>
    <w:rPr>
      <w:rFonts w:ascii="Calibri" w:hAnsi="Calibri" w:cs="Calibri"/>
    </w:rPr>
  </w:style>
  <w:style w:type="character" w:styleId="Hyperlink">
    <w:name w:val="Hyperlink"/>
    <w:basedOn w:val="DefaultParagraphFont"/>
    <w:uiPriority w:val="99"/>
    <w:unhideWhenUsed/>
    <w:rsid w:val="005966D9"/>
    <w:rPr>
      <w:color w:val="0563C1" w:themeColor="hyperlink"/>
      <w:u w:val="single"/>
    </w:rPr>
  </w:style>
  <w:style w:type="character" w:styleId="UnresolvedMention">
    <w:name w:val="Unresolved Mention"/>
    <w:basedOn w:val="DefaultParagraphFont"/>
    <w:uiPriority w:val="99"/>
    <w:semiHidden/>
    <w:unhideWhenUsed/>
    <w:rsid w:val="005966D9"/>
    <w:rPr>
      <w:color w:val="605E5C"/>
      <w:shd w:val="clear" w:color="auto" w:fill="E1DFDD"/>
    </w:rPr>
  </w:style>
  <w:style w:type="paragraph" w:styleId="ListParagraph">
    <w:name w:val="List Paragraph"/>
    <w:basedOn w:val="Normal"/>
    <w:uiPriority w:val="34"/>
    <w:unhideWhenUsed/>
    <w:qFormat/>
    <w:rsid w:val="00105EC1"/>
    <w:pPr>
      <w:ind w:left="720"/>
      <w:contextualSpacing/>
    </w:pPr>
  </w:style>
  <w:style w:type="paragraph" w:customStyle="1" w:styleId="textbold">
    <w:name w:val="text bold"/>
    <w:basedOn w:val="Normal"/>
    <w:link w:val="Emphasis"/>
    <w:uiPriority w:val="8"/>
    <w:qFormat/>
    <w:rsid w:val="00874C11"/>
    <w:pPr>
      <w:ind w:left="720"/>
      <w:jc w:val="both"/>
    </w:pPr>
    <w:rPr>
      <w:b/>
      <w:iCs/>
      <w:u w:val="single"/>
      <w:bdr w:val="single" w:sz="12" w:space="0" w:color="auto"/>
    </w:rPr>
  </w:style>
  <w:style w:type="paragraph" w:customStyle="1" w:styleId="Analytics">
    <w:name w:val="Analytics"/>
    <w:link w:val="AnalyticsChar"/>
    <w:uiPriority w:val="4"/>
    <w:qFormat/>
    <w:rsid w:val="008F0077"/>
    <w:pPr>
      <w:spacing w:after="0"/>
      <w:outlineLvl w:val="3"/>
    </w:pPr>
    <w:rPr>
      <w:rFonts w:ascii="Calibri" w:eastAsiaTheme="majorEastAsia" w:hAnsi="Calibri" w:cstheme="majorBidi"/>
      <w:b/>
      <w:iCs/>
      <w:color w:val="767171" w:themeColor="background2" w:themeShade="80"/>
      <w:sz w:val="26"/>
      <w:szCs w:val="28"/>
    </w:rPr>
  </w:style>
  <w:style w:type="character" w:customStyle="1" w:styleId="AnalyticsChar">
    <w:name w:val="Analytics Char"/>
    <w:basedOn w:val="DefaultParagraphFont"/>
    <w:link w:val="Analytics"/>
    <w:uiPriority w:val="4"/>
    <w:rsid w:val="008F0077"/>
    <w:rPr>
      <w:rFonts w:ascii="Calibri" w:eastAsiaTheme="majorEastAsia" w:hAnsi="Calibri" w:cstheme="majorBidi"/>
      <w:b/>
      <w:iCs/>
      <w:color w:val="767171" w:themeColor="background2" w:themeShade="80"/>
      <w:sz w:val="26"/>
      <w:szCs w:val="28"/>
    </w:rPr>
  </w:style>
  <w:style w:type="paragraph" w:customStyle="1" w:styleId="UnderlinePara">
    <w:name w:val="Underline Para"/>
    <w:basedOn w:val="Normal"/>
    <w:uiPriority w:val="6"/>
    <w:qFormat/>
    <w:rsid w:val="007F4704"/>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s1">
    <w:name w:val="Emphasis1"/>
    <w:basedOn w:val="Normal"/>
    <w:autoRedefine/>
    <w:uiPriority w:val="8"/>
    <w:qFormat/>
    <w:rsid w:val="007953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95375"/>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79522593">
      <w:bodyDiv w:val="1"/>
      <w:marLeft w:val="0"/>
      <w:marRight w:val="0"/>
      <w:marTop w:val="0"/>
      <w:marBottom w:val="0"/>
      <w:divBdr>
        <w:top w:val="none" w:sz="0" w:space="0" w:color="auto"/>
        <w:left w:val="none" w:sz="0" w:space="0" w:color="auto"/>
        <w:bottom w:val="none" w:sz="0" w:space="0" w:color="auto"/>
        <w:right w:val="none" w:sz="0" w:space="0" w:color="auto"/>
      </w:divBdr>
    </w:div>
    <w:div w:id="567765317">
      <w:bodyDiv w:val="1"/>
      <w:marLeft w:val="0"/>
      <w:marRight w:val="0"/>
      <w:marTop w:val="0"/>
      <w:marBottom w:val="0"/>
      <w:divBdr>
        <w:top w:val="none" w:sz="0" w:space="0" w:color="auto"/>
        <w:left w:val="none" w:sz="0" w:space="0" w:color="auto"/>
        <w:bottom w:val="none" w:sz="0" w:space="0" w:color="auto"/>
        <w:right w:val="none" w:sz="0" w:space="0" w:color="auto"/>
      </w:divBdr>
    </w:div>
    <w:div w:id="715735854">
      <w:bodyDiv w:val="1"/>
      <w:marLeft w:val="0"/>
      <w:marRight w:val="0"/>
      <w:marTop w:val="0"/>
      <w:marBottom w:val="0"/>
      <w:divBdr>
        <w:top w:val="none" w:sz="0" w:space="0" w:color="auto"/>
        <w:left w:val="none" w:sz="0" w:space="0" w:color="auto"/>
        <w:bottom w:val="none" w:sz="0" w:space="0" w:color="auto"/>
        <w:right w:val="none" w:sz="0" w:space="0" w:color="auto"/>
      </w:divBdr>
    </w:div>
    <w:div w:id="853541690">
      <w:bodyDiv w:val="1"/>
      <w:marLeft w:val="0"/>
      <w:marRight w:val="0"/>
      <w:marTop w:val="0"/>
      <w:marBottom w:val="0"/>
      <w:divBdr>
        <w:top w:val="none" w:sz="0" w:space="0" w:color="auto"/>
        <w:left w:val="none" w:sz="0" w:space="0" w:color="auto"/>
        <w:bottom w:val="none" w:sz="0" w:space="0" w:color="auto"/>
        <w:right w:val="none" w:sz="0" w:space="0" w:color="auto"/>
      </w:divBdr>
    </w:div>
    <w:div w:id="1882091217">
      <w:bodyDiv w:val="1"/>
      <w:marLeft w:val="0"/>
      <w:marRight w:val="0"/>
      <w:marTop w:val="0"/>
      <w:marBottom w:val="0"/>
      <w:divBdr>
        <w:top w:val="none" w:sz="0" w:space="0" w:color="auto"/>
        <w:left w:val="none" w:sz="0" w:space="0" w:color="auto"/>
        <w:bottom w:val="none" w:sz="0" w:space="0" w:color="auto"/>
        <w:right w:val="none" w:sz="0" w:space="0" w:color="auto"/>
      </w:divBdr>
    </w:div>
    <w:div w:id="203923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15489</Words>
  <Characters>88289</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hasi mr.panda</dc:creator>
  <cp:keywords>6.0.0</cp:keywords>
  <dc:description/>
  <cp:lastModifiedBy>Eric Forslund</cp:lastModifiedBy>
  <cp:revision>2</cp:revision>
  <dcterms:created xsi:type="dcterms:W3CDTF">2024-07-30T04:43:00Z</dcterms:created>
  <dcterms:modified xsi:type="dcterms:W3CDTF">2024-07-30T04:43:00Z</dcterms:modified>
</cp:coreProperties>
</file>