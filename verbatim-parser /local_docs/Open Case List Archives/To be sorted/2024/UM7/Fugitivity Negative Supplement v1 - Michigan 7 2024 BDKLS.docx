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659132" w14:textId="68EA5574" w:rsidR="00A95652" w:rsidRDefault="00375230" w:rsidP="00375230">
      <w:pPr>
        <w:pStyle w:val="Heading1"/>
      </w:pPr>
      <w:r>
        <w:t>Intellectual Fugitivity v1 Neg Supplement</w:t>
      </w:r>
    </w:p>
    <w:p w14:paraId="2BF37E50" w14:textId="4E647539" w:rsidR="00DD70DA" w:rsidRDefault="00DD70DA" w:rsidP="00DD70DA">
      <w:pPr>
        <w:pStyle w:val="Heading3"/>
      </w:pPr>
      <w:r>
        <w:lastRenderedPageBreak/>
        <w:t xml:space="preserve">Notes </w:t>
      </w:r>
    </w:p>
    <w:p w14:paraId="212B1B98" w14:textId="35E1AD98" w:rsidR="00DD70DA" w:rsidRDefault="00DD70DA" w:rsidP="00DD70DA">
      <w:r>
        <w:t xml:space="preserve">This is a negative supplement to help answer v1 of the Intellectual Fugitivity aff from the CFMP lab. It contains some additional evidence that can be used to beat the case, as well as some K links or pics that apply. This should be used in conjunction with the already existing files, such as the K Aff Neg, the k answer updates, and any neg files already put out. </w:t>
      </w:r>
    </w:p>
    <w:p w14:paraId="3D0A378E" w14:textId="77777777" w:rsidR="00DD70DA" w:rsidRDefault="00DD70DA" w:rsidP="00DD70DA"/>
    <w:p w14:paraId="07CFD5DC" w14:textId="472090B8" w:rsidR="00DD70DA" w:rsidRPr="00DD70DA" w:rsidRDefault="00DD70DA" w:rsidP="00DD70DA">
      <w:r>
        <w:t xml:space="preserve">Thanks to Zoe, Sophia, Smaritha, Ryan, Julia, Hermes, Eric, Aidan, Abel, and Aaron for their help with the K neg supplement files. </w:t>
      </w:r>
    </w:p>
    <w:p w14:paraId="5CDC6DAD" w14:textId="4AA46285" w:rsidR="00F65D76" w:rsidRDefault="00F65D76" w:rsidP="00375230">
      <w:pPr>
        <w:pStyle w:val="Heading2"/>
      </w:pPr>
      <w:r>
        <w:t>Eurocentrism K</w:t>
      </w:r>
    </w:p>
    <w:p w14:paraId="201F69A6" w14:textId="5BDF8631" w:rsidR="00F65D76" w:rsidRDefault="00F65D76" w:rsidP="00F65D76">
      <w:pPr>
        <w:pStyle w:val="Heading3"/>
      </w:pPr>
      <w:r>
        <w:t>Eurocentrism K---1NC</w:t>
      </w:r>
    </w:p>
    <w:p w14:paraId="38779351" w14:textId="77777777" w:rsidR="00F65D76" w:rsidRDefault="00F65D76" w:rsidP="00F65D76">
      <w:pPr>
        <w:pStyle w:val="Heading4"/>
      </w:pPr>
      <w:r>
        <w:t xml:space="preserve">The structuralist ontology of the aff represents the West and non-West as distinct essences.  Regardless of intent, this Eurocentric discourse produces the West as a hyper-agent that built a singular modern world order. </w:t>
      </w:r>
    </w:p>
    <w:p w14:paraId="5E5B6251" w14:textId="77777777" w:rsidR="00F65D76" w:rsidRDefault="00F65D76" w:rsidP="00F65D76">
      <w:r>
        <w:t xml:space="preserve">John </w:t>
      </w:r>
      <w:r w:rsidRPr="001745F5">
        <w:rPr>
          <w:rStyle w:val="Style13ptBold"/>
        </w:rPr>
        <w:t>HOBSON</w:t>
      </w:r>
      <w:r>
        <w:t xml:space="preserve"> Politics &amp; IR @ Sheffield </w:t>
      </w:r>
      <w:r w:rsidRPr="001745F5">
        <w:rPr>
          <w:rStyle w:val="Style13ptBold"/>
        </w:rPr>
        <w:t>AND</w:t>
      </w:r>
      <w:r>
        <w:t xml:space="preserve"> Alina </w:t>
      </w:r>
      <w:r w:rsidRPr="001745F5">
        <w:rPr>
          <w:rStyle w:val="Style13ptBold"/>
        </w:rPr>
        <w:t>SAJED</w:t>
      </w:r>
      <w:r>
        <w:t xml:space="preserve"> Poli Sci @ McMaster </w:t>
      </w:r>
      <w:r w:rsidRPr="001745F5">
        <w:rPr>
          <w:rStyle w:val="Style13ptBold"/>
        </w:rPr>
        <w:t>’17</w:t>
      </w:r>
      <w:r>
        <w:t xml:space="preserve"> “Navigating Beyond the Eurofetishist Frontier of Critical IR Theory: Exploring the Complex Landscapes of Non-Western Agency” </w:t>
      </w:r>
      <w:r>
        <w:rPr>
          <w:i/>
          <w:iCs/>
        </w:rPr>
        <w:t>Int’l Studies Review</w:t>
      </w:r>
      <w:r>
        <w:t xml:space="preserve"> 19 p.  550-552</w:t>
      </w:r>
    </w:p>
    <w:p w14:paraId="72D799BC" w14:textId="77777777" w:rsidR="00F65D76" w:rsidRDefault="00F65D76" w:rsidP="00F65D76">
      <w:r>
        <w:t xml:space="preserve">For the purposes of this article, we are focusing on three strands of critical IR theory: Marxist, poststructuralist, and postcolonial. We understand that some readers may see our grouping together these apparently incommensurable strands of critical theory within IR as problematic. Our defense of this grouping is twofold. First, we feel their incommensurability is unfairly emphasized, given that there are postcolonial scholars who are inspired by both poststructuralist and Marxist approaches (e.g., Inayatullah and Blaney 2004), or those who combine Marxism and postcolonialism (e.g., Pasha 2005; Persaud 2001, 2016; Matin 2013; Gruffydd Jones 2006; Seth 2013; Anievas and Nis¸ancioglu 2015), or those who combine postcolonial and poststructuralist/Foucauldian perspectives (e.g., Grovogui 2006; Jabri 2013). This in itself suggests that the “boundaries” between these critical approaches are fluid and shifting rather than being fixed and impermeable. Second, by grouping these three strands together, we do not imply that they are theoretically and politically equivalent. Rather, </w:t>
      </w:r>
      <w:r w:rsidRPr="00B25072">
        <w:rPr>
          <w:rStyle w:val="StyleUnderline"/>
        </w:rPr>
        <w:t>we are interested in dealing with two common overarching tendencies</w:t>
      </w:r>
      <w:r>
        <w:t xml:space="preserve"> that link them up under the loosely defined umbrella of CIRT. First, </w:t>
      </w:r>
      <w:r w:rsidRPr="00B25072">
        <w:rPr>
          <w:rStyle w:val="StyleUnderline"/>
        </w:rPr>
        <w:t>they launch vehement critiques against the mainstream of the discipline</w:t>
      </w:r>
      <w:r>
        <w:t xml:space="preserve">, </w:t>
      </w:r>
      <w:r w:rsidRPr="00B25072">
        <w:rPr>
          <w:rStyle w:val="StyleUnderline"/>
        </w:rPr>
        <w:t>one of the core critiques being its enduring Westerncentric gaze</w:t>
      </w:r>
      <w:r>
        <w:t xml:space="preserve"> </w:t>
      </w:r>
      <w:r w:rsidRPr="00B25072">
        <w:rPr>
          <w:rStyle w:val="StyleUnderline"/>
        </w:rPr>
        <w:t>and its omission of relations of inequality and domination between Western and non-Western worlds</w:t>
      </w:r>
      <w:r>
        <w:t xml:space="preserve">. Second, and related to the former, they indicate (in various forms, some more explicit than others) an interest in the agency or condition of the marginalized in world politics. </w:t>
      </w:r>
      <w:r w:rsidRPr="00B25072">
        <w:rPr>
          <w:rStyle w:val="StyleUnderline"/>
        </w:rPr>
        <w:t>We therefore attend here to the implications of their critiques insofar as they attempt to locate marginalized voices in world politics</w:t>
      </w:r>
      <w:r>
        <w:t xml:space="preserve"> while also pointing to power asymmetries and relations of inequality between Western and non-Western actors.</w:t>
      </w:r>
    </w:p>
    <w:p w14:paraId="5431B91B" w14:textId="77777777" w:rsidR="00F65D76" w:rsidRDefault="00F65D76" w:rsidP="00F65D76">
      <w:r>
        <w:t xml:space="preserve">We argue that </w:t>
      </w:r>
      <w:r w:rsidRPr="00B25072">
        <w:t xml:space="preserve">much of Marxist </w:t>
      </w:r>
      <w:r w:rsidRPr="001229DB">
        <w:rPr>
          <w:rStyle w:val="StyleUnderline"/>
          <w:highlight w:val="cyan"/>
        </w:rPr>
        <w:t>IR frames</w:t>
      </w:r>
      <w:r w:rsidRPr="00B25072">
        <w:rPr>
          <w:rStyle w:val="StyleUnderline"/>
        </w:rPr>
        <w:t xml:space="preserve"> its </w:t>
      </w:r>
      <w:r w:rsidRPr="001229DB">
        <w:rPr>
          <w:rStyle w:val="StyleUnderline"/>
          <w:highlight w:val="cyan"/>
        </w:rPr>
        <w:t xml:space="preserve">critique within a </w:t>
      </w:r>
      <w:r w:rsidRPr="001229DB">
        <w:rPr>
          <w:rStyle w:val="StyleUnderline"/>
          <w:bCs/>
          <w:highlight w:val="cyan"/>
        </w:rPr>
        <w:t>structuralist ontology</w:t>
      </w:r>
      <w:r w:rsidRPr="001229DB">
        <w:rPr>
          <w:rStyle w:val="StyleUnderline"/>
          <w:highlight w:val="cyan"/>
        </w:rPr>
        <w:t xml:space="preserve">, which invokes a </w:t>
      </w:r>
      <w:r w:rsidRPr="001229DB">
        <w:rPr>
          <w:rStyle w:val="StyleUnderline"/>
          <w:bCs/>
          <w:highlight w:val="cyan"/>
        </w:rPr>
        <w:t>substantialist conception of the West</w:t>
      </w:r>
      <w:r>
        <w:t xml:space="preserve">. As Mustafa Emirbayer (1997) points out, </w:t>
      </w:r>
      <w:r w:rsidRPr="00B25072">
        <w:rPr>
          <w:rStyle w:val="StyleUnderline"/>
        </w:rPr>
        <w:t>substantialism</w:t>
      </w:r>
      <w:r>
        <w:t xml:space="preserve"> </w:t>
      </w:r>
      <w:r w:rsidRPr="00B25072">
        <w:rPr>
          <w:rStyle w:val="StyleUnderline"/>
        </w:rPr>
        <w:t>focuses on objects</w:t>
      </w:r>
      <w:r>
        <w:t xml:space="preserve">—for example, </w:t>
      </w:r>
      <w:r w:rsidRPr="00B25072">
        <w:rPr>
          <w:rStyle w:val="StyleUnderline"/>
        </w:rPr>
        <w:t>societies</w:t>
      </w:r>
      <w:r>
        <w:t xml:space="preserve">, nation-states, or </w:t>
      </w:r>
      <w:r w:rsidRPr="00B25072">
        <w:rPr>
          <w:rStyle w:val="StyleUnderline"/>
        </w:rPr>
        <w:t>civilizations</w:t>
      </w:r>
      <w:r>
        <w:t xml:space="preserve">—that are </w:t>
      </w:r>
      <w:r w:rsidRPr="00B25072">
        <w:rPr>
          <w:rStyle w:val="StyleUnderline"/>
        </w:rPr>
        <w:t>conceived as “preformed self-subsistent entities</w:t>
      </w:r>
      <w:r>
        <w:t xml:space="preserve">. While subsequent relations with other such objects are sometimes considered, nevertheless such </w:t>
      </w:r>
      <w:r w:rsidRPr="00B25072">
        <w:rPr>
          <w:rStyle w:val="StyleUnderline"/>
        </w:rPr>
        <w:t>interactions do not modify the preformed object</w:t>
      </w:r>
      <w:r>
        <w:t xml:space="preserve"> </w:t>
      </w:r>
      <w:r w:rsidRPr="00B25072">
        <w:rPr>
          <w:rStyle w:val="StyleUnderline"/>
        </w:rPr>
        <w:t>and</w:t>
      </w:r>
      <w:r>
        <w:t xml:space="preserve"> therefore </w:t>
      </w:r>
      <w:r w:rsidRPr="00B25072">
        <w:rPr>
          <w:rStyle w:val="StyleUnderline"/>
        </w:rPr>
        <w:t>do not affect its inner essential nature</w:t>
      </w:r>
      <w:r>
        <w:t xml:space="preserve">” (Emirbayer 1997, 282–83; and Jackson 1999; Qin 2010). In the “selfaction” variant, objects are understood “as acting under their own powers” (Dewey and Bentley 1949, 108) independently of all other entities, thereby implying selfgenerating, self-motivating, and self-directed activity. Specifically, </w:t>
      </w:r>
      <w:r w:rsidRPr="001229DB">
        <w:rPr>
          <w:rStyle w:val="StyleUnderline"/>
          <w:highlight w:val="cyan"/>
        </w:rPr>
        <w:t xml:space="preserve">a </w:t>
      </w:r>
      <w:r w:rsidRPr="001229DB">
        <w:rPr>
          <w:rStyle w:val="StyleUnderline"/>
          <w:bCs/>
          <w:highlight w:val="cyan"/>
        </w:rPr>
        <w:t>substantialist ontology</w:t>
      </w:r>
      <w:r w:rsidRPr="009871EC">
        <w:rPr>
          <w:rStyle w:val="StyleUnderline"/>
        </w:rPr>
        <w:t xml:space="preserve"> underpins the </w:t>
      </w:r>
      <w:r w:rsidRPr="009871EC">
        <w:rPr>
          <w:rStyle w:val="StyleUnderline"/>
          <w:bCs/>
        </w:rPr>
        <w:t>top-down structuralist frameworks</w:t>
      </w:r>
      <w:r w:rsidRPr="009871EC">
        <w:t xml:space="preserve"> that large parts of Marxist CIRT deploy. In</w:t>
      </w:r>
      <w:r>
        <w:t xml:space="preserve"> general, </w:t>
      </w:r>
      <w:r w:rsidRPr="009871EC">
        <w:rPr>
          <w:rStyle w:val="StyleUnderline"/>
          <w:bCs/>
        </w:rPr>
        <w:t xml:space="preserve">it speaks of </w:t>
      </w:r>
      <w:r w:rsidRPr="001229DB">
        <w:rPr>
          <w:rStyle w:val="StyleUnderline"/>
          <w:bCs/>
          <w:highlight w:val="cyan"/>
        </w:rPr>
        <w:t>Western structuralist</w:t>
      </w:r>
      <w:r w:rsidRPr="001229DB">
        <w:rPr>
          <w:rStyle w:val="StyleUnderline"/>
          <w:highlight w:val="cyan"/>
        </w:rPr>
        <w:t xml:space="preserve"> </w:t>
      </w:r>
      <w:r w:rsidRPr="001229DB">
        <w:rPr>
          <w:rStyle w:val="StyleUnderline"/>
          <w:bCs/>
          <w:highlight w:val="cyan"/>
        </w:rPr>
        <w:t>logics of power</w:t>
      </w:r>
      <w:r w:rsidRPr="00B25072">
        <w:rPr>
          <w:rStyle w:val="StyleUnderline"/>
        </w:rPr>
        <w:t>: of men over women under capitalist patriarchy; capital over labor under global capitalism; White over non-White under imperialism/neo-imperialism</w:t>
      </w:r>
      <w:r>
        <w:t xml:space="preserve">. </w:t>
      </w:r>
      <w:r w:rsidRPr="00B25072">
        <w:rPr>
          <w:rStyle w:val="StyleUnderline"/>
        </w:rPr>
        <w:t xml:space="preserve">While revealing such global hierarchies must indeed constitute part of the antidote to Eurocentrism, nevertheless, </w:t>
      </w:r>
      <w:r w:rsidRPr="001229DB">
        <w:rPr>
          <w:rStyle w:val="StyleUnderline"/>
          <w:highlight w:val="cyan"/>
        </w:rPr>
        <w:t>when</w:t>
      </w:r>
      <w:r w:rsidRPr="00B25072">
        <w:rPr>
          <w:rStyle w:val="StyleUnderline"/>
        </w:rPr>
        <w:t xml:space="preserve"> these are </w:t>
      </w:r>
      <w:r w:rsidRPr="001229DB">
        <w:rPr>
          <w:rStyle w:val="StyleUnderline"/>
          <w:bCs/>
          <w:highlight w:val="cyan"/>
        </w:rPr>
        <w:t>reified into ontological absolutes</w:t>
      </w:r>
      <w:r w:rsidRPr="00B25072">
        <w:rPr>
          <w:rStyle w:val="StyleUnderline"/>
        </w:rPr>
        <w:t xml:space="preserve">, the space for </w:t>
      </w:r>
      <w:r w:rsidRPr="001229DB">
        <w:rPr>
          <w:rStyle w:val="StyleUnderline"/>
          <w:bCs/>
          <w:highlight w:val="cyan"/>
        </w:rPr>
        <w:t>non- Western agency is</w:t>
      </w:r>
      <w:r w:rsidRPr="00B25072">
        <w:rPr>
          <w:rStyle w:val="StyleUnderline"/>
          <w:bCs/>
        </w:rPr>
        <w:t xml:space="preserve"> necessarily </w:t>
      </w:r>
      <w:r w:rsidRPr="001229DB">
        <w:rPr>
          <w:rStyle w:val="StyleUnderline"/>
          <w:bCs/>
          <w:highlight w:val="cyan"/>
        </w:rPr>
        <w:t>squeezed out</w:t>
      </w:r>
      <w:r>
        <w:t xml:space="preserve"> or evacuated.</w:t>
      </w:r>
    </w:p>
    <w:p w14:paraId="12972BBC" w14:textId="77777777" w:rsidR="00F65D76" w:rsidRDefault="00F65D76" w:rsidP="00F65D76">
      <w:r>
        <w:t xml:space="preserve">Our argument is that the particular slice of CIRT on which we focus here operates within a highly limited vision of non-Western agency. While it has made important strides toward developing a relational ontology (especially poststructuralist and postcolonial IR), nevertheless we feel that </w:t>
      </w:r>
      <w:r w:rsidRPr="001229DB">
        <w:rPr>
          <w:rStyle w:val="StyleUnderline"/>
          <w:highlight w:val="cyan"/>
        </w:rPr>
        <w:t>only a fully relational conception</w:t>
      </w:r>
      <w:r w:rsidRPr="006A5A9C">
        <w:rPr>
          <w:rStyle w:val="StyleUnderline"/>
        </w:rPr>
        <w:t xml:space="preserve"> that does not lapse into substantialism </w:t>
      </w:r>
      <w:r w:rsidRPr="001229DB">
        <w:rPr>
          <w:rStyle w:val="StyleUnderline"/>
          <w:highlight w:val="cyan"/>
        </w:rPr>
        <w:t>can promote the</w:t>
      </w:r>
      <w:r w:rsidRPr="006A5A9C">
        <w:rPr>
          <w:rStyle w:val="StyleUnderline"/>
        </w:rPr>
        <w:t xml:space="preserve"> more </w:t>
      </w:r>
      <w:r w:rsidRPr="001229DB">
        <w:rPr>
          <w:rStyle w:val="StyleUnderline"/>
          <w:highlight w:val="cyan"/>
        </w:rPr>
        <w:t>complex understanding of non-Western subjectivities</w:t>
      </w:r>
      <w:r w:rsidRPr="006A5A9C">
        <w:rPr>
          <w:rStyle w:val="StyleUnderline"/>
        </w:rPr>
        <w:t xml:space="preserve"> that we are interested in revealing and exploring.</w:t>
      </w:r>
      <w:r>
        <w:t xml:space="preserve"> We suggest here that in a fully relational ontology, non-Western agents often engage and entwine with the West interstitially in network-type formations, sometimes dialectically and sometimes dialogically. Or, as various postcolonialists in IR and Sociology have argued, </w:t>
      </w:r>
      <w:r w:rsidRPr="001229DB">
        <w:rPr>
          <w:rStyle w:val="StyleUnderline"/>
          <w:highlight w:val="cyan"/>
        </w:rPr>
        <w:t>we need to move</w:t>
      </w:r>
      <w:r w:rsidRPr="006A5A9C">
        <w:rPr>
          <w:rStyle w:val="StyleUnderline"/>
        </w:rPr>
        <w:t xml:space="preserve"> beyond substantialist conceptions of the West </w:t>
      </w:r>
      <w:r w:rsidRPr="001229DB">
        <w:rPr>
          <w:rStyle w:val="StyleUnderline"/>
          <w:highlight w:val="cyan"/>
        </w:rPr>
        <w:t>toward an IR of</w:t>
      </w:r>
      <w:r w:rsidRPr="006A5A9C">
        <w:rPr>
          <w:rStyle w:val="StyleUnderline"/>
        </w:rPr>
        <w:t xml:space="preserve"> international or </w:t>
      </w:r>
      <w:r w:rsidRPr="001229DB">
        <w:rPr>
          <w:rStyle w:val="StyleUnderline"/>
          <w:highlight w:val="cyan"/>
        </w:rPr>
        <w:t>global interconnectedness</w:t>
      </w:r>
      <w:r w:rsidRPr="006A5A9C">
        <w:rPr>
          <w:rStyle w:val="StyleUnderline"/>
        </w:rPr>
        <w:t xml:space="preserve"> </w:t>
      </w:r>
      <w:r w:rsidRPr="001229DB">
        <w:rPr>
          <w:rStyle w:val="StyleUnderline"/>
          <w:highlight w:val="cyan"/>
        </w:rPr>
        <w:t xml:space="preserve">and co-constitutivities between the Western and non- Western worlds—that is, </w:t>
      </w:r>
      <w:r w:rsidRPr="001229DB">
        <w:rPr>
          <w:rStyle w:val="StyleUnderline"/>
          <w:bCs/>
          <w:highlight w:val="cyan"/>
        </w:rPr>
        <w:t>the very language or grammar</w:t>
      </w:r>
      <w:r w:rsidRPr="001229DB">
        <w:rPr>
          <w:rStyle w:val="StyleUnderline"/>
          <w:highlight w:val="cyan"/>
        </w:rPr>
        <w:t xml:space="preserve"> of non-Eurocentric relationalism</w:t>
      </w:r>
      <w:r>
        <w:t xml:space="preserve"> (see Vasilaki 2012, 20–21; Bhambra 2010; Go 2013; Hobson 2004, 2011, 2012; Sajed 2015). </w:t>
      </w:r>
      <w:r w:rsidRPr="006A5A9C">
        <w:rPr>
          <w:rStyle w:val="StyleUnderline"/>
        </w:rPr>
        <w:t>Such a conception rejects the notion that the West is absolutely autonomous because it is, in so many ways, shaped and reshaped through its interactions with the non-Western world</w:t>
      </w:r>
      <w:r>
        <w:t xml:space="preserve">. In this way, </w:t>
      </w:r>
      <w:r w:rsidRPr="006A5A9C">
        <w:rPr>
          <w:rStyle w:val="StyleUnderline"/>
        </w:rPr>
        <w:t>we aim to puncture the twin Eurocentric optical illusions of a hyper-autonomous West alongside that of Western Empire’s representation of its Self as permanently omnipotent and universal, unified and self-directed</w:t>
      </w:r>
      <w:r>
        <w:t>.</w:t>
      </w:r>
    </w:p>
    <w:p w14:paraId="4C75867D" w14:textId="77777777" w:rsidR="00F65D76" w:rsidRDefault="00F65D76" w:rsidP="00F65D76">
      <w:r>
        <w:t xml:space="preserve">At this point, however, two issues need to be dealt with, the first being that </w:t>
      </w:r>
      <w:r w:rsidRPr="006A5A9C">
        <w:rPr>
          <w:rStyle w:val="StyleUnderline"/>
        </w:rPr>
        <w:t>it would be problematic for readers to assume that our use of the terms “West” and “non-West” smacks of a substantialist, binary ontology in which these exist as autonomous</w:t>
      </w:r>
      <w:r>
        <w:t xml:space="preserve"> and self-constituting entities and, therefore, leads our analysis back into the logocentric meta-geography of Eurocentrism. But our objective is precisely to show that West and non-West are not autonomous and separate but are mutually embedded and co-constitutive. That is, as a result of their constant interactions and relational interconnectivities, neither “West” nor “non-West” exist in pure form but are amalgams that comprise Western and non-Western elements. </w:t>
      </w:r>
      <w:r w:rsidRPr="006A5A9C">
        <w:rPr>
          <w:rStyle w:val="StyleUnderline"/>
        </w:rPr>
        <w:t>We separate them out only for heuristic purposes</w:t>
      </w:r>
      <w:r>
        <w:t xml:space="preserve"> in order to pinpoint moments of agency, even if in the final analysis they are fundamentally relational in nature. All in all, therefore, while we retain a certain unease about deploying the bald categories of West and non-West, we ask readers to appreciate the wider non- Eurocentric theoretical and empirical context within which they are embedded. Second, we should clarify the point that we are not arguing that all non- Western perspectives are alike or that all non-Western ontologies are inherently relational. </w:t>
      </w:r>
      <w:r w:rsidRPr="001229DB">
        <w:rPr>
          <w:rStyle w:val="StyleUnderline"/>
          <w:highlight w:val="cyan"/>
        </w:rPr>
        <w:t>When</w:t>
      </w:r>
      <w:r w:rsidRPr="006A5A9C">
        <w:rPr>
          <w:rStyle w:val="StyleUnderline"/>
        </w:rPr>
        <w:t xml:space="preserve"> we are </w:t>
      </w:r>
      <w:r w:rsidRPr="001229DB">
        <w:rPr>
          <w:rStyle w:val="StyleUnderline"/>
          <w:highlight w:val="cyan"/>
        </w:rPr>
        <w:t xml:space="preserve">distinguishing between substantialist and relational ontologies, we are referring to </w:t>
      </w:r>
      <w:r w:rsidRPr="001229DB">
        <w:rPr>
          <w:rStyle w:val="StyleUnderline"/>
          <w:bCs/>
          <w:highlight w:val="cyan"/>
        </w:rPr>
        <w:t>two different (methodological) approaches to</w:t>
      </w:r>
      <w:r w:rsidRPr="006A5A9C">
        <w:rPr>
          <w:rStyle w:val="StyleUnderline"/>
          <w:bCs/>
        </w:rPr>
        <w:t xml:space="preserve"> the problem of </w:t>
      </w:r>
      <w:r w:rsidRPr="001229DB">
        <w:rPr>
          <w:rStyle w:val="StyleUnderline"/>
          <w:bCs/>
          <w:highlight w:val="cyan"/>
        </w:rPr>
        <w:t>power differentials between Western and non-Western actors</w:t>
      </w:r>
      <w:r w:rsidRPr="006A5A9C">
        <w:rPr>
          <w:rStyle w:val="StyleUnderline"/>
        </w:rPr>
        <w:t xml:space="preserve"> and the dynamics they engender, not to mention the implications for theorizing such power differentials</w:t>
      </w:r>
      <w:r>
        <w:t xml:space="preserve">. Ultimately, our concern is with how to theorize power differentials and relations of domination without falling into reductionist-Manichean binaries of silence vs. resistance or an all-powerful West vs. a powerless non-West. Or, as Frederick Cooper (1994, 1517) puts it, concerning the colonial ideology of the civilized colonizer versus the primitive colonized, </w:t>
      </w:r>
      <w:r w:rsidRPr="006A5A9C">
        <w:rPr>
          <w:rStyle w:val="StyleUnderline"/>
        </w:rPr>
        <w:t>the “risk is that by exploring the colonial binarism one reproduces it, either by new [liberal] variations of the dichotomy (modern versus traditional) or by [critical] inversion (the destructive imperialist versus the sustaining community of the victims)</w:t>
      </w:r>
      <w:r>
        <w:t>.”</w:t>
      </w:r>
    </w:p>
    <w:p w14:paraId="53B55648" w14:textId="77777777" w:rsidR="00F65D76" w:rsidRDefault="00F65D76" w:rsidP="00F65D76">
      <w:r w:rsidRPr="006A5A9C">
        <w:rPr>
          <w:rStyle w:val="StyleUnderline"/>
        </w:rPr>
        <w:t>Our project is guided by the spirit o</w:t>
      </w:r>
      <w:r>
        <w:t xml:space="preserve">f E.P. </w:t>
      </w:r>
      <w:r w:rsidRPr="006A5A9C">
        <w:rPr>
          <w:rStyle w:val="StyleUnderline"/>
        </w:rPr>
        <w:t>Thompson’s</w:t>
      </w:r>
      <w:r>
        <w:t xml:space="preserve"> ([1978] 1995) </w:t>
      </w:r>
      <w:r w:rsidRPr="006A5A9C">
        <w:rPr>
          <w:rStyle w:val="StyleUnderline"/>
        </w:rPr>
        <w:t>famous critique of Althusserian structuralism</w:t>
      </w:r>
      <w:r>
        <w:t xml:space="preserve">, </w:t>
      </w:r>
      <w:r w:rsidRPr="006A5A9C">
        <w:rPr>
          <w:rStyle w:val="StyleUnderline"/>
        </w:rPr>
        <w:t>which seeks to retrieve the agency of subordinate groups, thereby moving beyond seeing them as but mere trager—that is, as passive victims or bearers of exterior (Western) structures of power</w:t>
      </w:r>
      <w:r>
        <w:t xml:space="preserve">. For </w:t>
      </w:r>
      <w:r w:rsidRPr="001229DB">
        <w:rPr>
          <w:rStyle w:val="StyleUnderline"/>
          <w:highlight w:val="cyan"/>
        </w:rPr>
        <w:t>if we squeeze out</w:t>
      </w:r>
      <w:r w:rsidRPr="006A5A9C">
        <w:rPr>
          <w:rStyle w:val="StyleUnderline"/>
        </w:rPr>
        <w:t xml:space="preserve"> the manifold conceptions of </w:t>
      </w:r>
      <w:r w:rsidRPr="001229DB">
        <w:rPr>
          <w:rStyle w:val="StyleUnderline"/>
          <w:highlight w:val="cyan"/>
        </w:rPr>
        <w:t>non-Western agency</w:t>
      </w:r>
      <w:r w:rsidRPr="006A5A9C">
        <w:rPr>
          <w:rStyle w:val="StyleUnderline"/>
        </w:rPr>
        <w:t xml:space="preserve"> then, accordingly, these aforementioned hierarchies become reified, permanent, and intractable, such that </w:t>
      </w:r>
      <w:r w:rsidRPr="001229DB">
        <w:rPr>
          <w:rStyle w:val="StyleUnderline"/>
          <w:bCs/>
          <w:highlight w:val="cyan"/>
        </w:rPr>
        <w:t>all hope for emancipation becomes lost</w:t>
      </w:r>
      <w:r>
        <w:t xml:space="preserve">. We also draw inspiration from the work of Dipesh Chakrabarty (2000) and the Subaltern Studies collective (see especially Guha 1982), by seeking to </w:t>
      </w:r>
      <w:r w:rsidRPr="006A5A9C">
        <w:rPr>
          <w:rStyle w:val="StyleUnderline"/>
        </w:rPr>
        <w:t>reinstate the agency and subjectivity of subaltern actors in their own terms rather than squeezing them into a prioristic Western categories</w:t>
      </w:r>
      <w:r>
        <w:t xml:space="preserve">. Overall, </w:t>
      </w:r>
      <w:r w:rsidRPr="006A5A9C">
        <w:rPr>
          <w:rStyle w:val="StyleUnderline"/>
        </w:rPr>
        <w:t xml:space="preserve">the key paradoxical problem is that </w:t>
      </w:r>
      <w:r w:rsidRPr="001229DB">
        <w:rPr>
          <w:rStyle w:val="StyleUnderline"/>
          <w:highlight w:val="cyan"/>
        </w:rPr>
        <w:t xml:space="preserve">CIRT’s </w:t>
      </w:r>
      <w:r w:rsidRPr="001229DB">
        <w:rPr>
          <w:rStyle w:val="StyleUnderline"/>
          <w:bCs/>
          <w:highlight w:val="cyan"/>
        </w:rPr>
        <w:t>pessimism and despair vis-a-vis the</w:t>
      </w:r>
      <w:r w:rsidRPr="00DA0BEE">
        <w:rPr>
          <w:rStyle w:val="StyleUnderline"/>
          <w:bCs/>
        </w:rPr>
        <w:t xml:space="preserve"> inevitability of the (tragic) </w:t>
      </w:r>
      <w:r w:rsidRPr="001229DB">
        <w:rPr>
          <w:rStyle w:val="StyleUnderline"/>
          <w:bCs/>
          <w:highlight w:val="cyan"/>
        </w:rPr>
        <w:t>triumph of the West</w:t>
      </w:r>
      <w:r w:rsidRPr="001229DB">
        <w:rPr>
          <w:rStyle w:val="StyleUnderline"/>
          <w:highlight w:val="cyan"/>
        </w:rPr>
        <w:t xml:space="preserve"> risks mirroring the</w:t>
      </w:r>
      <w:r w:rsidRPr="006A5A9C">
        <w:rPr>
          <w:rStyle w:val="StyleUnderline"/>
        </w:rPr>
        <w:t xml:space="preserve"> “celebratory Western triumphalism” of mainstream IR theory and its </w:t>
      </w:r>
      <w:r w:rsidRPr="001229DB">
        <w:rPr>
          <w:rStyle w:val="StyleUnderline"/>
          <w:bCs/>
          <w:highlight w:val="cyan"/>
        </w:rPr>
        <w:t>Eurocentric mantra</w:t>
      </w:r>
      <w:r w:rsidRPr="001229DB">
        <w:rPr>
          <w:rStyle w:val="StyleUnderline"/>
          <w:highlight w:val="cyan"/>
        </w:rPr>
        <w:t xml:space="preserve"> that the </w:t>
      </w:r>
      <w:r w:rsidRPr="001229DB">
        <w:rPr>
          <w:rStyle w:val="StyleUnderline"/>
          <w:bCs/>
          <w:highlight w:val="cyan"/>
        </w:rPr>
        <w:t>Western telos marks the “end of history</w:t>
      </w:r>
      <w:r w:rsidRPr="001229DB">
        <w:rPr>
          <w:highlight w:val="cyan"/>
        </w:rPr>
        <w:t>.”</w:t>
      </w:r>
      <w:r>
        <w:t xml:space="preserve"> </w:t>
      </w:r>
      <w:r w:rsidRPr="006A5A9C">
        <w:rPr>
          <w:rStyle w:val="StyleUnderline"/>
        </w:rPr>
        <w:t xml:space="preserve">We thus invite critical IR scholars to consider the implications of our alternative critical emancipatory strategy: that </w:t>
      </w:r>
      <w:r w:rsidRPr="001229DB">
        <w:rPr>
          <w:rStyle w:val="StyleUnderline"/>
          <w:bCs/>
          <w:highlight w:val="cyan"/>
        </w:rPr>
        <w:t>rather than</w:t>
      </w:r>
      <w:r w:rsidRPr="00DA0BEE">
        <w:rPr>
          <w:rStyle w:val="StyleUnderline"/>
          <w:bCs/>
        </w:rPr>
        <w:t xml:space="preserve"> only </w:t>
      </w:r>
      <w:r w:rsidRPr="001229DB">
        <w:rPr>
          <w:rStyle w:val="StyleUnderline"/>
          <w:bCs/>
          <w:highlight w:val="cyan"/>
        </w:rPr>
        <w:t>revealing non-Western agents as overdetermined</w:t>
      </w:r>
      <w:r w:rsidRPr="006A5A9C">
        <w:rPr>
          <w:rStyle w:val="StyleUnderline"/>
        </w:rPr>
        <w:t xml:space="preserve"> and repressed by exterior Western structures of power, </w:t>
      </w:r>
      <w:r w:rsidRPr="001229DB">
        <w:rPr>
          <w:rStyle w:val="StyleUnderline"/>
          <w:highlight w:val="cyan"/>
        </w:rPr>
        <w:t>we seek to highlight</w:t>
      </w:r>
      <w:r w:rsidRPr="006A5A9C">
        <w:rPr>
          <w:rStyle w:val="StyleUnderline"/>
        </w:rPr>
        <w:t xml:space="preserve"> the multiple expressions of </w:t>
      </w:r>
      <w:r w:rsidRPr="001229DB">
        <w:rPr>
          <w:rStyle w:val="StyleUnderline"/>
          <w:highlight w:val="cyan"/>
        </w:rPr>
        <w:t>non-Western agenc</w:t>
      </w:r>
      <w:r w:rsidRPr="006A5A9C">
        <w:rPr>
          <w:rStyle w:val="StyleUnderline"/>
        </w:rPr>
        <w:t>y, albeit under structurally confined conditions</w:t>
      </w:r>
      <w:r>
        <w:t>.</w:t>
      </w:r>
    </w:p>
    <w:p w14:paraId="6EBBDF12" w14:textId="77777777" w:rsidR="00F65D76" w:rsidRDefault="00F65D76" w:rsidP="00F65D76">
      <w:r>
        <w:t xml:space="preserve">Our aim, therefore, is to open up a debate or dialogue with critical theorists both in terms of our reading of their approaches as well as our proposed agenda to bring a more complex and consequential-constitutive conception of non- Western agency into the fold of CIRT. For </w:t>
      </w:r>
      <w:r w:rsidRPr="006A5A9C">
        <w:rPr>
          <w:rStyle w:val="StyleUnderline"/>
        </w:rPr>
        <w:t>it remains deeply perplexing to us that while the critique of Eurocentrism in IR is well under way, nevertheless CIRT has remained</w:t>
      </w:r>
      <w:r>
        <w:t xml:space="preserve">, most </w:t>
      </w:r>
      <w:r w:rsidRPr="006A5A9C">
        <w:rPr>
          <w:rStyle w:val="StyleUnderline"/>
        </w:rPr>
        <w:t>surprisingly</w:t>
      </w:r>
      <w:r>
        <w:t xml:space="preserve">, somewhat </w:t>
      </w:r>
      <w:r w:rsidRPr="006A5A9C">
        <w:rPr>
          <w:rStyle w:val="StyleUnderline"/>
        </w:rPr>
        <w:t>aloof</w:t>
      </w:r>
      <w:r>
        <w:t xml:space="preserve"> from, if not largely indifferent to, this critique that has occasionally been levied at it (Sajed 2012; Pasha 2005; Shani 2008; Hobson 2012; Persaud 2016). </w:t>
      </w:r>
      <w:r w:rsidRPr="006A5A9C">
        <w:rPr>
          <w:rStyle w:val="StyleUnderline"/>
        </w:rPr>
        <w:t xml:space="preserve">One reason for this lack of engagement may be that </w:t>
      </w:r>
      <w:r w:rsidRPr="006A5A9C">
        <w:rPr>
          <w:rStyle w:val="StyleUnderline"/>
          <w:bCs/>
        </w:rPr>
        <w:t xml:space="preserve">many such </w:t>
      </w:r>
      <w:r w:rsidRPr="001229DB">
        <w:rPr>
          <w:rStyle w:val="StyleUnderline"/>
          <w:bCs/>
          <w:highlight w:val="cyan"/>
        </w:rPr>
        <w:t>scholars presume axiomatically that CIRT is anything but Eurocentric</w:t>
      </w:r>
      <w:r w:rsidRPr="006A5A9C">
        <w:rPr>
          <w:rStyle w:val="StyleUnderline"/>
        </w:rPr>
        <w:t xml:space="preserve"> </w:t>
      </w:r>
      <w:r>
        <w:t>(for reasons that we explain in the next section). In addition, a key inter-linked debate that we think needs resolving is one that we begin in this piece, one that effectively contests both what Eurocentrism is and what the antidote to it comprises.</w:t>
      </w:r>
    </w:p>
    <w:p w14:paraId="3869AA5A" w14:textId="77777777" w:rsidR="00F65D76" w:rsidRDefault="00F65D76" w:rsidP="00F65D76">
      <w:r>
        <w:t>Revealing the Trap of Eurofetishism: “Western Supremacism” and</w:t>
      </w:r>
    </w:p>
    <w:p w14:paraId="48B91F6D" w14:textId="77777777" w:rsidR="00F65D76" w:rsidRDefault="00F65D76" w:rsidP="00F65D76">
      <w:r>
        <w:t>the Re-Inscription of Western Universal History</w:t>
      </w:r>
    </w:p>
    <w:p w14:paraId="00F7858C" w14:textId="77777777" w:rsidR="00F65D76" w:rsidRDefault="00F65D76" w:rsidP="00F65D76">
      <w:r w:rsidRPr="006A5A9C">
        <w:rPr>
          <w:rStyle w:val="StyleUnderline"/>
        </w:rPr>
        <w:t>The nature of Eurocentrism that we identify within CIRT is</w:t>
      </w:r>
      <w:r>
        <w:t xml:space="preserve"> rather </w:t>
      </w:r>
      <w:r w:rsidRPr="006A5A9C">
        <w:rPr>
          <w:rStyle w:val="StyleUnderline"/>
        </w:rPr>
        <w:t>different in</w:t>
      </w:r>
      <w:r>
        <w:rPr>
          <w:rStyle w:val="StyleUnderline"/>
        </w:rPr>
        <w:t xml:space="preserve"> </w:t>
      </w:r>
      <w:r w:rsidRPr="006A5A9C">
        <w:rPr>
          <w:rStyle w:val="StyleUnderline"/>
        </w:rPr>
        <w:t>some respects from that which underpins conventional IR.</w:t>
      </w:r>
      <w:r>
        <w:t xml:space="preserve"> While orthodox/conventional IR theory advances various imperialist and anti-imperialist normative postures (Hobson 2012), nevertheless all of its variants converge on the propositions that the West exclusively made modern world politics and that the West is the civilized universal to which all inferior non-Western states should, or will in time, conform. By contrast, </w:t>
      </w:r>
      <w:r w:rsidRPr="006A5A9C">
        <w:rPr>
          <w:rStyle w:val="StyleUnderline"/>
        </w:rPr>
        <w:t>CIRT clearly provides robust critiques of the West and of Western imperialism/neo-imperialism</w:t>
      </w:r>
      <w:r>
        <w:t>. A further crucial difference is that conventional Eurocentric IR blames the current predicament of Third World “backwardness” on the internal nature of its constituent societies, focusing on their “internal blockages” and “regressive irrational” institutions. By contrast, m</w:t>
      </w:r>
      <w:r w:rsidRPr="006A5A9C">
        <w:rPr>
          <w:rStyle w:val="StyleUnderline"/>
        </w:rPr>
        <w:t>any CIRT analyses assign the Third World’s current predicament largely to the effects of Western imperialism and neo-imperialism</w:t>
      </w:r>
      <w:r>
        <w:t xml:space="preserve"> (</w:t>
      </w:r>
      <w:r w:rsidRPr="006A5A9C">
        <w:rPr>
          <w:rStyle w:val="StyleUnderline"/>
        </w:rPr>
        <w:t>see</w:t>
      </w:r>
      <w:r>
        <w:t xml:space="preserve"> Wallerstein 1974; Cox 1987; </w:t>
      </w:r>
      <w:r w:rsidRPr="006A5A9C">
        <w:rPr>
          <w:rStyle w:val="StyleUnderline"/>
        </w:rPr>
        <w:t>Grovogui</w:t>
      </w:r>
      <w:r>
        <w:t xml:space="preserve"> 1996; Inayatullah and Blaney 2004; Gruffydd </w:t>
      </w:r>
      <w:r w:rsidRPr="006A5A9C">
        <w:rPr>
          <w:rStyle w:val="StyleUnderline"/>
        </w:rPr>
        <w:t>Jones</w:t>
      </w:r>
      <w:r>
        <w:t xml:space="preserve"> 2006; </w:t>
      </w:r>
      <w:r w:rsidRPr="006A5A9C">
        <w:rPr>
          <w:rStyle w:val="StyleUnderline"/>
        </w:rPr>
        <w:t>Agathangelou and Ling</w:t>
      </w:r>
      <w:r>
        <w:t xml:space="preserve"> 2009; Sajed 2013). In that vein, the wealth of the West today is attributed not to its inherently virtuous and exceptional properties but rather to its neo-imperialist exploitation of the Third World. Not surprisingly, the upshot of all of this is that </w:t>
      </w:r>
      <w:r w:rsidRPr="006A5A9C">
        <w:rPr>
          <w:rStyle w:val="StyleUnderline"/>
        </w:rPr>
        <w:t>most CIRT scholars presume that their approach is anything but Eurocentric.</w:t>
      </w:r>
      <w:r>
        <w:t xml:space="preserve"> </w:t>
      </w:r>
      <w:r w:rsidRPr="006A5A9C">
        <w:rPr>
          <w:rStyle w:val="StyleUnderline"/>
        </w:rPr>
        <w:t xml:space="preserve">But we believe that </w:t>
      </w:r>
      <w:r w:rsidRPr="001229DB">
        <w:rPr>
          <w:rStyle w:val="StyleUnderline"/>
          <w:highlight w:val="cyan"/>
        </w:rPr>
        <w:t>the problem emerges when CIRT reifies or fetishizes the West</w:t>
      </w:r>
      <w:r w:rsidRPr="006A5A9C">
        <w:rPr>
          <w:rStyle w:val="StyleUnderline"/>
        </w:rPr>
        <w:t xml:space="preserve"> as the hyper-agential actor in world politics while simultaneously eclipsing the existence or role of non-Western agency, hence our designation of it as Eurofetishism</w:t>
      </w:r>
      <w:r>
        <w:t>. And it is important to appreciate the paradox that Eurofetishism is a modus operandi evoked by many CIRT scholars, implicitly and occasionally explicitly, as they seek to provide a critique of the West and which they conceive, problematically in our view, as the antidote to conventional Eurocentric IR theory. This discussion enters the terrain of the aforementioned debate that we believe CIRT needs to engage.</w:t>
      </w:r>
    </w:p>
    <w:p w14:paraId="32CB0362" w14:textId="77777777" w:rsidR="00F65D76" w:rsidRDefault="00F65D76" w:rsidP="00F65D76">
      <w:pPr>
        <w:pStyle w:val="Heading4"/>
      </w:pPr>
      <w:r>
        <w:t xml:space="preserve">The aff treats blackness as in but not of world order.  They pose a structural conflict between ordering, sovereignty versus disordering, dispossession, and non-relationality.  This narrative denies the world-making capacity of decolonization and the principle of self-determination.  </w:t>
      </w:r>
    </w:p>
    <w:p w14:paraId="314D90EF" w14:textId="77777777" w:rsidR="00F65D76" w:rsidRDefault="00F65D76" w:rsidP="00F65D76">
      <w:r>
        <w:t xml:space="preserve">Adom </w:t>
      </w:r>
      <w:r w:rsidRPr="001745F5">
        <w:rPr>
          <w:rStyle w:val="Style13ptBold"/>
        </w:rPr>
        <w:t>GETACHEW</w:t>
      </w:r>
      <w:r>
        <w:t xml:space="preserve"> Poli Sci @ Chicago </w:t>
      </w:r>
      <w:r w:rsidRPr="001745F5">
        <w:rPr>
          <w:rStyle w:val="Style13ptBold"/>
        </w:rPr>
        <w:t>’19</w:t>
      </w:r>
      <w:r>
        <w:t xml:space="preserve"> </w:t>
      </w:r>
      <w:r>
        <w:rPr>
          <w:i/>
          <w:iCs/>
        </w:rPr>
        <w:t>Worldmaking after Empire</w:t>
      </w:r>
      <w:r>
        <w:t xml:space="preserve"> p. 14-18</w:t>
      </w:r>
    </w:p>
    <w:p w14:paraId="07BDE700" w14:textId="77777777" w:rsidR="00F65D76" w:rsidRDefault="00F65D76" w:rsidP="00F65D76">
      <w:r>
        <w:t xml:space="preserve">Just three years after Ghana’s achievement of independence, seventeen African states joined the United Nations, marking the high point of decolonization in the Black Atlantic world. In what would come to be called the year of Africa, </w:t>
      </w:r>
      <w:r w:rsidRPr="005717C1">
        <w:rPr>
          <w:rStyle w:val="StyleUnderline"/>
        </w:rPr>
        <w:t>the newly constituted African bloc in the U</w:t>
      </w:r>
      <w:r>
        <w:t xml:space="preserve">nited </w:t>
      </w:r>
      <w:r w:rsidRPr="005717C1">
        <w:rPr>
          <w:rStyle w:val="StyleUnderline"/>
        </w:rPr>
        <w:t>N</w:t>
      </w:r>
      <w:r>
        <w:t xml:space="preserve">ations successfully </w:t>
      </w:r>
      <w:r w:rsidRPr="005717C1">
        <w:rPr>
          <w:rStyle w:val="StyleUnderline"/>
        </w:rPr>
        <w:t>led the effort to secure passage of</w:t>
      </w:r>
      <w:r>
        <w:t xml:space="preserve"> General Assembly resolution </w:t>
      </w:r>
      <w:r w:rsidRPr="005717C1">
        <w:rPr>
          <w:rStyle w:val="StyleUnderline"/>
        </w:rPr>
        <w:t>1514</w:t>
      </w:r>
      <w:r>
        <w:t>, titled “Declaration on the Granting of Independence to Colonial Countries and Peoples.” T</w:t>
      </w:r>
      <w:r w:rsidRPr="005717C1">
        <w:rPr>
          <w:rStyle w:val="StyleUnderline"/>
        </w:rPr>
        <w:t>he declaration described foreign rule as a violation of human rights, reiterated the right to self-determination, and called for the immediate end of all forms of colonial rule</w:t>
      </w:r>
      <w:r>
        <w:t>.1 Resolution 1514 offered a complete repudiation of foreign rule and rejected any prerequisites for the attainment of independence. Soon after its passage, the resolution formed the basis of a new committee with broad powers to investigate colonial rule and hear petitions from colonial subjects, making colonial rule subject to international scrutiny and to the demands for self-determination. 2</w:t>
      </w:r>
    </w:p>
    <w:p w14:paraId="1B538F61" w14:textId="77777777" w:rsidR="00F65D76" w:rsidRDefault="00F65D76" w:rsidP="00F65D76">
      <w:r w:rsidRPr="005717C1">
        <w:rPr>
          <w:rStyle w:val="StyleUnderline"/>
        </w:rPr>
        <w:t>While 1960 marked a radical rupture in the history of modern international society,</w:t>
      </w:r>
      <w:r>
        <w:t xml:space="preserve"> </w:t>
      </w:r>
      <w:r w:rsidRPr="005717C1">
        <w:rPr>
          <w:rStyle w:val="StyleUnderline"/>
        </w:rPr>
        <w:t>it has largely been subsumed in a standard account of decolonization where the transition from empire to nation and the expansion of international society</w:t>
      </w:r>
      <w:r>
        <w:t xml:space="preserve"> to include new states </w:t>
      </w:r>
      <w:r w:rsidRPr="005717C1">
        <w:rPr>
          <w:rStyle w:val="StyleUnderline"/>
        </w:rPr>
        <w:t>is</w:t>
      </w:r>
      <w:r>
        <w:t xml:space="preserve"> a seamless and </w:t>
      </w:r>
      <w:r w:rsidRPr="005717C1">
        <w:rPr>
          <w:rStyle w:val="StyleUnderline"/>
        </w:rPr>
        <w:t>inevitable</w:t>
      </w:r>
      <w:r>
        <w:t xml:space="preserve"> development. This account of decolonization is </w:t>
      </w:r>
      <w:r w:rsidRPr="005717C1">
        <w:rPr>
          <w:rStyle w:val="StyleUnderline"/>
        </w:rPr>
        <w:t>premised</w:t>
      </w:r>
      <w:r>
        <w:t xml:space="preserve"> </w:t>
      </w:r>
      <w:r w:rsidRPr="005717C1">
        <w:rPr>
          <w:rStyle w:val="StyleUnderline"/>
        </w:rPr>
        <w:t>on</w:t>
      </w:r>
      <w:r>
        <w:t xml:space="preserve"> </w:t>
      </w:r>
      <w:r w:rsidRPr="005717C1">
        <w:rPr>
          <w:rStyle w:val="StyleUnderline"/>
        </w:rPr>
        <w:t>the view that anticolonial nationalists appropriated the language of self-determination from the liberal internationalist tradition</w:t>
      </w:r>
      <w:r>
        <w:t xml:space="preserve"> of Woodrow Wilson in order to secure independence from alien rule</w:t>
      </w:r>
      <w:r w:rsidRPr="005717C1">
        <w:rPr>
          <w:rStyle w:val="StyleUnderline"/>
        </w:rPr>
        <w:t>. In adopting the language of liberal self-determination, the nationalists of the colonized world are thought to have mimicked the existing institutional forms of the nation-state</w:t>
      </w:r>
      <w:r>
        <w:t xml:space="preserve">. And </w:t>
      </w:r>
      <w:r w:rsidRPr="005717C1">
        <w:rPr>
          <w:rStyle w:val="StyleUnderline"/>
        </w:rPr>
        <w:t>while</w:t>
      </w:r>
      <w:r>
        <w:t xml:space="preserve"> </w:t>
      </w:r>
      <w:r w:rsidRPr="005717C1">
        <w:rPr>
          <w:rStyle w:val="StyleUnderline"/>
        </w:rPr>
        <w:t>decolonization is credited with universalizing this state system, its nationalist and statist premises are viewed as anachronistic in a postnational</w:t>
      </w:r>
      <w:r>
        <w:t xml:space="preserve"> and increasingly cosmopolitan world order.</w:t>
      </w:r>
    </w:p>
    <w:p w14:paraId="6FB04A0C" w14:textId="77777777" w:rsidR="00F65D76" w:rsidRDefault="00F65D76" w:rsidP="00F65D76">
      <w:r w:rsidRPr="001229DB">
        <w:rPr>
          <w:rStyle w:val="StyleUnderline"/>
          <w:bCs/>
          <w:highlight w:val="cyan"/>
        </w:rPr>
        <w:t>Recasting</w:t>
      </w:r>
      <w:r w:rsidRPr="001229DB">
        <w:rPr>
          <w:rStyle w:val="StyleUnderline"/>
          <w:highlight w:val="cyan"/>
        </w:rPr>
        <w:t xml:space="preserve"> anticolonial nationalism as </w:t>
      </w:r>
      <w:r w:rsidRPr="001229DB">
        <w:rPr>
          <w:rStyle w:val="StyleUnderline"/>
          <w:bCs/>
          <w:highlight w:val="cyan"/>
        </w:rPr>
        <w:t>worldmaking</w:t>
      </w:r>
      <w:r w:rsidRPr="001229DB">
        <w:rPr>
          <w:highlight w:val="cyan"/>
        </w:rPr>
        <w:t xml:space="preserve"> </w:t>
      </w:r>
      <w:r w:rsidRPr="001229DB">
        <w:rPr>
          <w:rStyle w:val="StyleUnderline"/>
          <w:highlight w:val="cyan"/>
        </w:rPr>
        <w:t>disrupts</w:t>
      </w:r>
      <w:r w:rsidRPr="005717C1">
        <w:rPr>
          <w:rStyle w:val="StyleUnderline"/>
        </w:rPr>
        <w:t xml:space="preserve"> the central assumptions of </w:t>
      </w:r>
      <w:r w:rsidRPr="001229DB">
        <w:rPr>
          <w:rStyle w:val="StyleUnderline"/>
          <w:highlight w:val="cyan"/>
        </w:rPr>
        <w:t>this standard account</w:t>
      </w:r>
      <w:r>
        <w:t xml:space="preserve">. First, it expands the account of empire beyond alien rule </w:t>
      </w:r>
      <w:r w:rsidRPr="005717C1">
        <w:rPr>
          <w:rStyle w:val="StyleUnderline"/>
        </w:rPr>
        <w:t>by illustrating the ways black anticolonial critics theorized empire as a structure of international racial hierarch</w:t>
      </w:r>
      <w:r>
        <w:t xml:space="preserve">y. </w:t>
      </w:r>
      <w:r w:rsidRPr="005717C1">
        <w:rPr>
          <w:rStyle w:val="StyleUnderline"/>
        </w:rPr>
        <w:t>Drawing on W.E.B. Du Bois’s famous diagnosis that the “problem of the twentieth century is the problem of the color line,</w:t>
      </w:r>
      <w:r>
        <w:t xml:space="preserve">” </w:t>
      </w:r>
      <w:r w:rsidRPr="005717C1">
        <w:rPr>
          <w:rStyle w:val="StyleUnderline"/>
        </w:rPr>
        <w:t>the central characters</w:t>
      </w:r>
      <w:r>
        <w:t xml:space="preserve"> of this book </w:t>
      </w:r>
      <w:r w:rsidRPr="005717C1">
        <w:rPr>
          <w:rStyle w:val="StyleUnderline"/>
        </w:rPr>
        <w:t>drew critical attention to the enduring legacy of racial hierarchy and slavery in the making of modern international society.</w:t>
      </w:r>
      <w:r>
        <w:t xml:space="preserve"> Second, in response to the political dilemmas international racial hierarchy posed, </w:t>
      </w:r>
      <w:r w:rsidRPr="001229DB">
        <w:rPr>
          <w:rStyle w:val="StyleUnderline"/>
          <w:highlight w:val="cyan"/>
        </w:rPr>
        <w:t>anticolonial nationalists</w:t>
      </w:r>
      <w:r w:rsidRPr="005717C1">
        <w:rPr>
          <w:rStyle w:val="StyleUnderline"/>
        </w:rPr>
        <w:t xml:space="preserve"> in Africa and the Caribbean </w:t>
      </w:r>
      <w:r w:rsidRPr="001229DB">
        <w:rPr>
          <w:rStyle w:val="StyleUnderline"/>
          <w:highlight w:val="cyan"/>
        </w:rPr>
        <w:t>insisted</w:t>
      </w:r>
      <w:r w:rsidRPr="005717C1">
        <w:rPr>
          <w:rStyle w:val="StyleUnderline"/>
        </w:rPr>
        <w:t xml:space="preserve"> that </w:t>
      </w:r>
      <w:r w:rsidRPr="001229DB">
        <w:rPr>
          <w:rStyle w:val="StyleUnderline"/>
          <w:highlight w:val="cyan"/>
        </w:rPr>
        <w:t>self-determination required</w:t>
      </w:r>
      <w:r w:rsidRPr="005717C1">
        <w:rPr>
          <w:rStyle w:val="StyleUnderline"/>
        </w:rPr>
        <w:t xml:space="preserve"> a combination of </w:t>
      </w:r>
      <w:r w:rsidRPr="001229DB">
        <w:rPr>
          <w:rStyle w:val="StyleUnderline"/>
          <w:highlight w:val="cyan"/>
        </w:rPr>
        <w:t>nation-building and worldmaking</w:t>
      </w:r>
      <w:r w:rsidRPr="001229DB">
        <w:rPr>
          <w:highlight w:val="cyan"/>
        </w:rPr>
        <w:t xml:space="preserve">. </w:t>
      </w:r>
      <w:r w:rsidRPr="001229DB">
        <w:rPr>
          <w:rStyle w:val="StyleUnderline"/>
          <w:highlight w:val="cyan"/>
        </w:rPr>
        <w:t>Their vision</w:t>
      </w:r>
      <w:r w:rsidRPr="005717C1">
        <w:rPr>
          <w:rStyle w:val="StyleUnderline"/>
        </w:rPr>
        <w:t xml:space="preserve"> of a postimperial world order </w:t>
      </w:r>
      <w:r w:rsidRPr="001229DB">
        <w:rPr>
          <w:rStyle w:val="StyleUnderline"/>
          <w:highlight w:val="cyan"/>
        </w:rPr>
        <w:t>prompted nationalists to create</w:t>
      </w:r>
      <w:r w:rsidRPr="005717C1">
        <w:rPr>
          <w:rStyle w:val="StyleUnderline"/>
        </w:rPr>
        <w:t xml:space="preserve"> international </w:t>
      </w:r>
      <w:r w:rsidRPr="001229DB">
        <w:rPr>
          <w:rStyle w:val="StyleUnderline"/>
          <w:highlight w:val="cyan"/>
        </w:rPr>
        <w:t>institutions that could secure</w:t>
      </w:r>
      <w:r w:rsidRPr="005717C1">
        <w:rPr>
          <w:rStyle w:val="StyleUnderline"/>
        </w:rPr>
        <w:t xml:space="preserve"> the </w:t>
      </w:r>
      <w:r w:rsidRPr="005717C1">
        <w:rPr>
          <w:rStyle w:val="StyleUnderline"/>
          <w:bCs/>
        </w:rPr>
        <w:t xml:space="preserve">conditions of </w:t>
      </w:r>
      <w:r w:rsidRPr="001229DB">
        <w:rPr>
          <w:rStyle w:val="StyleUnderline"/>
          <w:bCs/>
          <w:highlight w:val="cyan"/>
        </w:rPr>
        <w:t>nondomination</w:t>
      </w:r>
      <w:r w:rsidRPr="001229DB">
        <w:rPr>
          <w:highlight w:val="cyan"/>
        </w:rPr>
        <w:t xml:space="preserve">. </w:t>
      </w:r>
      <w:r w:rsidRPr="001229DB">
        <w:rPr>
          <w:rStyle w:val="StyleUnderline"/>
          <w:highlight w:val="cyan"/>
        </w:rPr>
        <w:t xml:space="preserve">This claim that </w:t>
      </w:r>
      <w:r w:rsidRPr="001229DB">
        <w:rPr>
          <w:rStyle w:val="StyleUnderline"/>
          <w:bCs/>
          <w:highlight w:val="cyan"/>
        </w:rPr>
        <w:t>national independence required international institutions</w:t>
      </w:r>
      <w:r w:rsidRPr="001229DB">
        <w:rPr>
          <w:rStyle w:val="StyleUnderline"/>
          <w:highlight w:val="cyan"/>
        </w:rPr>
        <w:t xml:space="preserve"> was a </w:t>
      </w:r>
      <w:r w:rsidRPr="001229DB">
        <w:rPr>
          <w:rStyle w:val="StyleUnderline"/>
          <w:bCs/>
          <w:highlight w:val="cyan"/>
        </w:rPr>
        <w:t>key insight</w:t>
      </w:r>
      <w:r w:rsidRPr="001229DB">
        <w:rPr>
          <w:rStyle w:val="StyleUnderline"/>
          <w:highlight w:val="cyan"/>
        </w:rPr>
        <w:t xml:space="preserve"> of the </w:t>
      </w:r>
      <w:r w:rsidRPr="001229DB">
        <w:rPr>
          <w:rStyle w:val="StyleUnderline"/>
          <w:bCs/>
          <w:highlight w:val="cyan"/>
        </w:rPr>
        <w:t>anticolonial account of self-determination</w:t>
      </w:r>
      <w:r>
        <w:t xml:space="preserve">. Finally, </w:t>
      </w:r>
      <w:r w:rsidRPr="005717C1">
        <w:rPr>
          <w:rStyle w:val="StyleUnderline"/>
          <w:bCs/>
        </w:rPr>
        <w:t>recovering their global aspirations</w:t>
      </w:r>
      <w:r w:rsidRPr="005717C1">
        <w:rPr>
          <w:rStyle w:val="StyleUnderline"/>
        </w:rPr>
        <w:t xml:space="preserve"> highlights the persistence of international hierarchy and outlines </w:t>
      </w:r>
      <w:r w:rsidRPr="005717C1">
        <w:rPr>
          <w:rStyle w:val="StyleUnderline"/>
          <w:bCs/>
        </w:rPr>
        <w:t>new directions for contemporary debates about global political and economic justice</w:t>
      </w:r>
      <w:r>
        <w:t xml:space="preserve">. Together, </w:t>
      </w:r>
      <w:r w:rsidRPr="005717C1">
        <w:rPr>
          <w:rStyle w:val="StyleUnderline"/>
        </w:rPr>
        <w:t>the expanded account of empire, the rethinking of anticolonial nationalism, and the theorization of a postcolonial cosmopolitanism constitute elements of a political theory of decolonizatio</w:t>
      </w:r>
      <w:r>
        <w:t>n.</w:t>
      </w:r>
    </w:p>
    <w:p w14:paraId="5915B3B1" w14:textId="77777777" w:rsidR="00F65D76" w:rsidRDefault="00F65D76" w:rsidP="00F65D76">
      <w:r>
        <w:t>Beyond Empire as Alien Rule</w:t>
      </w:r>
    </w:p>
    <w:p w14:paraId="309B832A" w14:textId="77777777" w:rsidR="00F65D76" w:rsidRDefault="00F65D76" w:rsidP="00F65D76">
      <w:r>
        <w:t xml:space="preserve">As postcolonial states worked to pass resolution 1514 in 1960, historians, philosophers, and political scientists offered their first interpretations of the unprecedented process of decolonization. That same year, the Oxford philosopher John Plamenatz published On Alien Rule and Self-Government, while, across the Atlantic, the Harvard political scientist Rupert Emerson published From Empire to Nation.3 Emerson and Plamenatz sought to explain how “alien rule” suddenly became illegitimate in the twentieth century, and they found their answer in the global diffusion of Western ideals. </w:t>
      </w:r>
      <w:r w:rsidRPr="005717C1">
        <w:rPr>
          <w:rStyle w:val="StyleUnderline"/>
        </w:rPr>
        <w:t>The delegitimation of alien rule in the mid-twentieth century, Plamenatz argued, was</w:t>
      </w:r>
      <w:r>
        <w:t xml:space="preserve"> itself </w:t>
      </w:r>
      <w:r w:rsidRPr="005717C1">
        <w:rPr>
          <w:rStyle w:val="StyleUnderline"/>
        </w:rPr>
        <w:t xml:space="preserve">a product of the gradual </w:t>
      </w:r>
      <w:r w:rsidRPr="005717C1">
        <w:rPr>
          <w:rStyle w:val="StyleUnderline"/>
          <w:bCs/>
        </w:rPr>
        <w:t>Westernization of the world.</w:t>
      </w:r>
      <w:r w:rsidRPr="005717C1">
        <w:rPr>
          <w:rStyle w:val="StyleUnderline"/>
        </w:rPr>
        <w:t xml:space="preserve"> </w:t>
      </w:r>
      <w:r>
        <w:t xml:space="preserve">European imperial expansion fueled the spread of principles like self-determination, democracy, and freedom and made possible anticolonial nationalists’ critique of alien rule.4 Emerson concurred, arguing that </w:t>
      </w:r>
      <w:r w:rsidRPr="005717C1">
        <w:rPr>
          <w:rStyle w:val="StyleUnderline"/>
        </w:rPr>
        <w:t>“through global conquest the dominant Western powers worked to reshape the world in their own image</w:t>
      </w:r>
      <w:r>
        <w:t xml:space="preserve"> and thus roused against themselves the forces of nationalism which are both the bitterest enemies of imperialism and, perversely, its finest fruit.”5</w:t>
      </w:r>
    </w:p>
    <w:p w14:paraId="5903B162" w14:textId="77777777" w:rsidR="00F65D76" w:rsidRDefault="00F65D76" w:rsidP="00F65D76">
      <w:r>
        <w:t xml:space="preserve">Key tenets of </w:t>
      </w:r>
      <w:r w:rsidRPr="005717C1">
        <w:rPr>
          <w:rStyle w:val="StyleUnderline"/>
        </w:rPr>
        <w:t>these</w:t>
      </w:r>
      <w:r>
        <w:t xml:space="preserve"> early </w:t>
      </w:r>
      <w:r w:rsidRPr="005717C1">
        <w:rPr>
          <w:rStyle w:val="StyleUnderline"/>
        </w:rPr>
        <w:t>interpretations</w:t>
      </w:r>
      <w:r>
        <w:t>—the emphasis on alien rule, the inattention to the international conditions and context of imperialism, the identification of decolonization with the globalization of the nation-state, and the expansion of international society—</w:t>
      </w:r>
      <w:r w:rsidRPr="005717C1">
        <w:rPr>
          <w:rStyle w:val="StyleUnderline"/>
        </w:rPr>
        <w:t>continue to shape our understanding of the collapse of territorial empires</w:t>
      </w:r>
      <w:r>
        <w:t>. From international relations to normative political theory, the recurring emphasis on alien rule conceives of empire as a bilateral relationship between metropole and colony. On this view, empire is a “a system of interaction between two political entities, one of which, the dominant metropole, exerts political control over the internal and external policy—the effective sovereignty—of the other, subordinate periphery.”6 Involuntary subjection, nonreciprocity, and inequality characterize this relationship between the colonized and colonizer. 7 The international component to alien rule is understood as exclusion of the colony from international society.8 Such exclusion differentiates alien rule from other forms of international hegemony that emerge within a rule-bound international order.9 As a result, the international order is conceived as a dual structure that grants metropolitan states membership as sovereign equals and excludes colonies outside of its boundaries. With this bilateral account of imperial domination and a bifurcated view of international society, the alien rule thesis understands self-determination as a double move of overcoming alien rule and achieving inclusion in international society. Empire comes to an end when formerly excluded colonies enter international society as full members, and central to this inclusion is the universalization of the nation-state as the accepted institutional form of self-determination. 10 Twentieth-century decolonization is thus viewed as the culmination of a long history in which the nation-state is progressively globalized and becomes the counterpoint to empire.11</w:t>
      </w:r>
    </w:p>
    <w:p w14:paraId="7DB8CF3E" w14:textId="77777777" w:rsidR="00F65D76" w:rsidRDefault="00F65D76" w:rsidP="00F65D76">
      <w:r>
        <w:t xml:space="preserve">While the empire-to- nation narrative appears to capture the transformations of the international order in the mid-twentieth century, this account of decolonization also obscures the more far-reaching efforts to remake rather than expand international society. </w:t>
      </w:r>
      <w:r w:rsidRPr="001229DB">
        <w:rPr>
          <w:rStyle w:val="StyleUnderline"/>
          <w:highlight w:val="cyan"/>
        </w:rPr>
        <w:t>Characterizing decolonization as</w:t>
      </w:r>
      <w:r w:rsidRPr="009871EC">
        <w:rPr>
          <w:rStyle w:val="StyleUnderline"/>
        </w:rPr>
        <w:t xml:space="preserve"> a </w:t>
      </w:r>
      <w:r w:rsidRPr="009871EC">
        <w:rPr>
          <w:rStyle w:val="StyleUnderline"/>
          <w:bCs/>
        </w:rPr>
        <w:t>process of diffusion</w:t>
      </w:r>
      <w:r>
        <w:t xml:space="preserve">, </w:t>
      </w:r>
      <w:r w:rsidRPr="00B5054E">
        <w:rPr>
          <w:rStyle w:val="StyleUnderline"/>
        </w:rPr>
        <w:t xml:space="preserve">in which a “gradual </w:t>
      </w:r>
      <w:r w:rsidRPr="001229DB">
        <w:rPr>
          <w:rStyle w:val="StyleUnderline"/>
          <w:highlight w:val="cyan"/>
        </w:rPr>
        <w:t>Westernization</w:t>
      </w:r>
      <w:r w:rsidRPr="00B5054E">
        <w:rPr>
          <w:rStyle w:val="StyleUnderline"/>
        </w:rPr>
        <w:t xml:space="preserve">” of the world took place, </w:t>
      </w:r>
      <w:r w:rsidRPr="001229DB">
        <w:rPr>
          <w:rStyle w:val="StyleUnderline"/>
          <w:highlight w:val="cyan"/>
        </w:rPr>
        <w:t>blunts anticolonial nationalism’s radical challenge to</w:t>
      </w:r>
      <w:r w:rsidRPr="00B5054E">
        <w:rPr>
          <w:rStyle w:val="StyleUnderline"/>
        </w:rPr>
        <w:t xml:space="preserve"> the four-century- long project of </w:t>
      </w:r>
      <w:r w:rsidRPr="001229DB">
        <w:rPr>
          <w:rStyle w:val="StyleUnderline"/>
          <w:highlight w:val="cyan"/>
        </w:rPr>
        <w:t>European imperial expansion</w:t>
      </w:r>
      <w:r>
        <w:t>. Like British prime minister Harold Macmillan’s evocative phrase “the wind of change,” the diffusion narrative naturalizes decolonization, rendering it an irresistible development that necessarily follows from empire.12 Indeed, well before the rapid decline of the British Empire, interwar metropolitan intellectuals and elites coined and adopted the term decolonization to reconcile their imperial past and present with what they believed was an inevitable postimperial future.13 In this early articulation, decolonization was pictured as already immanent within the project of empire and did not signal imperial defeat. Decolonization thus “worked to absorb and deflect the phenomenon it ostensibly described.”14</w:t>
      </w:r>
    </w:p>
    <w:p w14:paraId="35F38B24" w14:textId="77777777" w:rsidR="00F65D76" w:rsidRDefault="00F65D76" w:rsidP="00F65D76">
      <w:r>
        <w:t xml:space="preserve">Rather than a seamless and inevitable transition from empire to nation, </w:t>
      </w:r>
      <w:r w:rsidRPr="001229DB">
        <w:rPr>
          <w:rStyle w:val="StyleUnderline"/>
          <w:highlight w:val="cyan"/>
        </w:rPr>
        <w:t>anticolonial nationalists refigured decolonization as a radical rupture</w:t>
      </w:r>
      <w:r>
        <w:t xml:space="preserve">—one </w:t>
      </w:r>
      <w:r w:rsidRPr="001229DB">
        <w:rPr>
          <w:rStyle w:val="StyleUnderline"/>
          <w:highlight w:val="cyan"/>
        </w:rPr>
        <w:t>that required</w:t>
      </w:r>
      <w:r w:rsidRPr="00897312">
        <w:rPr>
          <w:rStyle w:val="StyleUnderline"/>
        </w:rPr>
        <w:t xml:space="preserve"> a wholesale transformation of the colonized and a </w:t>
      </w:r>
      <w:r w:rsidRPr="001229DB">
        <w:rPr>
          <w:rStyle w:val="StyleUnderline"/>
          <w:highlight w:val="cyan"/>
        </w:rPr>
        <w:t>reconstitution of</w:t>
      </w:r>
      <w:r w:rsidRPr="00897312">
        <w:rPr>
          <w:rStyle w:val="StyleUnderline"/>
        </w:rPr>
        <w:t xml:space="preserve"> the </w:t>
      </w:r>
      <w:r w:rsidRPr="001229DB">
        <w:rPr>
          <w:rStyle w:val="StyleUnderline"/>
          <w:highlight w:val="cyan"/>
        </w:rPr>
        <w:t>international orde</w:t>
      </w:r>
      <w:r w:rsidRPr="001229DB">
        <w:rPr>
          <w:highlight w:val="cyan"/>
        </w:rPr>
        <w:t>r</w:t>
      </w:r>
      <w:r>
        <w:t xml:space="preserve">. For Kwame Nkrumah, decolonization was not a wind blowing over the African continent but instead a “hurricane of change . . . [that is] razing to the ground the many bastions of colonialism.” 15 From this perspective, “independence means much more than merely being free to fly our own flag and to play our own national anthem. It becomes a reality only in a revolutionary framework.”16 Nkrumah’s vision of </w:t>
      </w:r>
      <w:r w:rsidRPr="00897312">
        <w:rPr>
          <w:rStyle w:val="StyleUnderline"/>
        </w:rPr>
        <w:t>decolonization as revolution was directed toward undoing the dependencies that colonial domination left behind</w:t>
      </w:r>
      <w:r>
        <w:t xml:space="preserve">. Dependence structured the condition of formerly colonized subjects as well as the relationship between the former colony and the international order. According to Nkrumah, a people “long subjected to foreign domination” become habituated to their dependence.17 </w:t>
      </w:r>
      <w:r w:rsidRPr="00897312">
        <w:rPr>
          <w:rStyle w:val="StyleUnderline"/>
        </w:rPr>
        <w:t>The nationalist movement and postcolonial state would combat the economic, political, and moral-psychological forms of colonial dependence through an expansive politics of postcolonial citizenship</w:t>
      </w:r>
      <w:r>
        <w:t xml:space="preserve">. 18 This nation-building project, however, was insufficient in a context where dependence also characterized the new nation’s condition in the international order. The hoisting of national flags and singing of national anthems—the mere transfer of power—left intact the economic and political position of new states. Decolonization understood as a revolutionary project thus required remaking the international order that sustained relations of dependence and domination. </w:t>
      </w:r>
      <w:r w:rsidRPr="00897312">
        <w:rPr>
          <w:rStyle w:val="StyleUnderline"/>
        </w:rPr>
        <w:t>Nation-building was to be situated and realized through worldmaking</w:t>
      </w:r>
      <w:r>
        <w:t>.</w:t>
      </w:r>
    </w:p>
    <w:p w14:paraId="5B2DA33E" w14:textId="77777777" w:rsidR="00F65D76" w:rsidRDefault="00F65D76" w:rsidP="00F65D76">
      <w:r>
        <w:t xml:space="preserve">Nkrumah’s concern with the persistence of domination in the international sphere points to the ways that </w:t>
      </w:r>
      <w:r w:rsidRPr="00897312">
        <w:rPr>
          <w:rStyle w:val="StyleUnderline"/>
        </w:rPr>
        <w:t>anticolonial accounts of empire extended beyond alien rule</w:t>
      </w:r>
      <w:r>
        <w:t xml:space="preserve"> </w:t>
      </w:r>
      <w:r w:rsidRPr="00897312">
        <w:rPr>
          <w:rStyle w:val="StyleUnderline"/>
        </w:rPr>
        <w:t>and homed in on</w:t>
      </w:r>
      <w:r>
        <w:t xml:space="preserve"> the problem of </w:t>
      </w:r>
      <w:r w:rsidRPr="00897312">
        <w:rPr>
          <w:rStyle w:val="StyleUnderline"/>
        </w:rPr>
        <w:t>international hierarchy</w:t>
      </w:r>
      <w:r>
        <w:t xml:space="preserve">. Anticolonial nationalists argued that a bifurcated system with sovereign and equal members and excluded colonies did not characterize the international order. Instead, colonies and </w:t>
      </w:r>
      <w:r w:rsidRPr="00897312">
        <w:rPr>
          <w:rStyle w:val="StyleUnderline"/>
        </w:rPr>
        <w:t>peripheral states</w:t>
      </w:r>
      <w:r>
        <w:t xml:space="preserve"> were internal to international society but </w:t>
      </w:r>
      <w:r w:rsidRPr="00897312">
        <w:rPr>
          <w:rStyle w:val="StyleUnderline"/>
        </w:rPr>
        <w:t>appeared in that space as</w:t>
      </w:r>
      <w:r>
        <w:t xml:space="preserve"> unequal and </w:t>
      </w:r>
      <w:r w:rsidRPr="00897312">
        <w:rPr>
          <w:rStyle w:val="StyleUnderline"/>
        </w:rPr>
        <w:t>subordinated members</w:t>
      </w:r>
      <w:r>
        <w:t xml:space="preserve">. For instance, the colonization of Africa in the late nineteenth century was facilitated through international treaties and conferences. In those contexts, African states and political communities were endowed with an international personality that had made possible their domination. Viewed from this perspective, </w:t>
      </w:r>
      <w:r w:rsidRPr="00897312">
        <w:rPr>
          <w:rStyle w:val="StyleUnderline"/>
        </w:rPr>
        <w:t>colonization was not experienced as exclusion from but as unequal integration into international society</w:t>
      </w:r>
      <w:r>
        <w:t>.</w:t>
      </w:r>
    </w:p>
    <w:p w14:paraId="00DC6016" w14:textId="77777777" w:rsidR="00F65D76" w:rsidRDefault="00F65D76" w:rsidP="00F65D76">
      <w:r>
        <w:t xml:space="preserve">Unequal integration conceives of international society as an internally differentiated space that includes sovereign states, quasisovereigns, and colonies, which are organized through relations of hierarchy. The hierarchical ordering of international society ensured that non-European states were not afforded the full rights of membership in international society. The distribution of rights and obligations was such that non-European states and colonies were encumbered with onerous obligations and had only limited or conditional rights. In highlighting the ways that unequal integration is embedded in the formal institutions of international society, this account of hierarchy departs from theories that emphasize how dominant states exercise economic and military authority over states.19 </w:t>
      </w:r>
      <w:r w:rsidRPr="00897312">
        <w:rPr>
          <w:rStyle w:val="StyleUnderline"/>
        </w:rPr>
        <w:t xml:space="preserve">Distinct from hegemony, </w:t>
      </w:r>
      <w:r w:rsidRPr="001229DB">
        <w:rPr>
          <w:rStyle w:val="StyleUnderline"/>
          <w:highlight w:val="cyan"/>
        </w:rPr>
        <w:t>unequal integration as a constitutive practice of international law produces differential</w:t>
      </w:r>
      <w:r w:rsidRPr="00897312">
        <w:rPr>
          <w:rStyle w:val="StyleUnderline"/>
        </w:rPr>
        <w:t xml:space="preserve"> legal and political </w:t>
      </w:r>
      <w:r w:rsidRPr="001229DB">
        <w:rPr>
          <w:rStyle w:val="StyleUnderline"/>
          <w:highlight w:val="cyan"/>
        </w:rPr>
        <w:t>standing in international society</w:t>
      </w:r>
      <w:r w:rsidRPr="001229DB">
        <w:rPr>
          <w:highlight w:val="cyan"/>
        </w:rPr>
        <w:t xml:space="preserve">. </w:t>
      </w:r>
      <w:r w:rsidRPr="001229DB">
        <w:rPr>
          <w:rStyle w:val="StyleUnderline"/>
          <w:highlight w:val="cyan"/>
        </w:rPr>
        <w:t>This unequal</w:t>
      </w:r>
      <w:r w:rsidRPr="00897312">
        <w:rPr>
          <w:rStyle w:val="StyleUnderline"/>
        </w:rPr>
        <w:t xml:space="preserve"> international </w:t>
      </w:r>
      <w:r w:rsidRPr="001229DB">
        <w:rPr>
          <w:rStyle w:val="StyleUnderline"/>
          <w:highlight w:val="cyan"/>
        </w:rPr>
        <w:t>standing functioned as</w:t>
      </w:r>
      <w:r w:rsidRPr="00897312">
        <w:rPr>
          <w:rStyle w:val="StyleUnderline"/>
        </w:rPr>
        <w:t xml:space="preserve"> the </w:t>
      </w:r>
      <w:r w:rsidRPr="001229DB">
        <w:rPr>
          <w:rStyle w:val="StyleUnderline"/>
          <w:highlight w:val="cyan"/>
        </w:rPr>
        <w:t>enabling</w:t>
      </w:r>
      <w:r w:rsidRPr="00897312">
        <w:rPr>
          <w:rStyle w:val="StyleUnderline"/>
        </w:rPr>
        <w:t xml:space="preserve"> background of </w:t>
      </w:r>
      <w:r w:rsidRPr="001229DB">
        <w:rPr>
          <w:rStyle w:val="StyleUnderline"/>
          <w:highlight w:val="cyan"/>
        </w:rPr>
        <w:t>European imperialism</w:t>
      </w:r>
      <w:r w:rsidRPr="00897312">
        <w:rPr>
          <w:rStyle w:val="StyleUnderline"/>
        </w:rPr>
        <w:t>. It coincided with and facilitated political and economic domination</w:t>
      </w:r>
      <w:r>
        <w:t xml:space="preserve">. </w:t>
      </w:r>
    </w:p>
    <w:p w14:paraId="4C68D34B" w14:textId="77777777" w:rsidR="00F65D76" w:rsidRDefault="00F65D76" w:rsidP="00F65D76">
      <w:pPr>
        <w:pStyle w:val="Heading4"/>
      </w:pPr>
      <w:r>
        <w:t xml:space="preserve">Tracing the world-making power of self-determination builds solidarity in the face of environmental injustice, global hierarchy, and exploitation. </w:t>
      </w:r>
    </w:p>
    <w:p w14:paraId="6C7ED323" w14:textId="77777777" w:rsidR="00F65D76" w:rsidRDefault="00F65D76" w:rsidP="00F65D76">
      <w:r>
        <w:t xml:space="preserve">Ali </w:t>
      </w:r>
      <w:r w:rsidRPr="001745F5">
        <w:rPr>
          <w:rStyle w:val="Style13ptBold"/>
        </w:rPr>
        <w:t>MEGHJI</w:t>
      </w:r>
      <w:r>
        <w:t xml:space="preserve"> Lecturer @ Cambridge </w:t>
      </w:r>
      <w:r w:rsidRPr="001745F5">
        <w:rPr>
          <w:rStyle w:val="Style13ptBold"/>
        </w:rPr>
        <w:t>’20</w:t>
      </w:r>
      <w:r>
        <w:t xml:space="preserve"> “What can the sociology of race learn from the histories of anti-colonialism?” </w:t>
      </w:r>
      <w:r>
        <w:rPr>
          <w:i/>
          <w:iCs/>
        </w:rPr>
        <w:t>Ethnicities</w:t>
      </w:r>
      <w:r>
        <w:t xml:space="preserve"> Online First p. SAGE p. 7-13</w:t>
      </w:r>
    </w:p>
    <w:p w14:paraId="5876DF53" w14:textId="77777777" w:rsidR="00F65D76" w:rsidRDefault="00F65D76" w:rsidP="00F65D76">
      <w:r>
        <w:t xml:space="preserve">Getachew’s (2019: 2) book holds that while decolonization is seen as a moment of ‘nation-building [. . .] and the formation of nation-states’, instead, </w:t>
      </w:r>
      <w:r w:rsidRPr="001229DB">
        <w:rPr>
          <w:rStyle w:val="StyleUnderline"/>
          <w:highlight w:val="cyan"/>
        </w:rPr>
        <w:t>we ought to see anticolonial nationalism</w:t>
      </w:r>
      <w:r w:rsidRPr="00FA74AC">
        <w:rPr>
          <w:rStyle w:val="StyleUnderline"/>
        </w:rPr>
        <w:t xml:space="preserve"> itself </w:t>
      </w:r>
      <w:r w:rsidRPr="001229DB">
        <w:rPr>
          <w:rStyle w:val="StyleUnderline"/>
          <w:highlight w:val="cyan"/>
        </w:rPr>
        <w:t>as an exercise in ‘worldmaking</w:t>
      </w:r>
      <w:r w:rsidRPr="001229DB">
        <w:rPr>
          <w:highlight w:val="cyan"/>
        </w:rPr>
        <w:t>’</w:t>
      </w:r>
      <w:r>
        <w:t xml:space="preserve">. In other words, </w:t>
      </w:r>
      <w:r w:rsidRPr="00FA74AC">
        <w:rPr>
          <w:rStyle w:val="StyleUnderline"/>
        </w:rPr>
        <w:t>Getachew recasts anticolonial nationalism itself as a transnational process</w:t>
      </w:r>
      <w:r>
        <w:t>, seeking an equitable remaking of the world to overcome the injustices of colonialism and neo-colonialism. Getachew’s (2019: 5) book thus signals a gestalt shift in the way that she envisages anticolonial nationalism not as ‘marking the collapse of internationalism and the closure of alternative conceptions of a world after empire’, but instead as a direct, transnational confrontation to ‘the legacies of imperial hierarchy with a demand for the radical reconstitution of the international order’.</w:t>
      </w:r>
    </w:p>
    <w:p w14:paraId="6362457F" w14:textId="77777777" w:rsidR="00F65D76" w:rsidRDefault="00F65D76" w:rsidP="00F65D76">
      <w:r>
        <w:t xml:space="preserve">Through focusing explicitly on Nnamdi Azikiwe, W.E.B. Du Bois, Michael Manley, Kwame Nkrumah, Julius Nyerere, George Padmore, and Eric Williams, Getachew focuses on three forms of anticolonial worldmaking. Firstly, Getachew explores the anticolonial demand for the right to selfdetermination. Central to Getachew’s (2019: 75) argument is that </w:t>
      </w:r>
      <w:r w:rsidRPr="00FA74AC">
        <w:rPr>
          <w:rStyle w:val="StyleUnderline"/>
        </w:rPr>
        <w:t xml:space="preserve">anticolonial nationalists did not simply ‘take up’ the West’s discourse of self-determination </w:t>
      </w:r>
      <w:r>
        <w:t>and use it to secure their own independence, but – similarly to how Gopal (2019) looks at anticolonial iterations of liberty, freedom, and justice – through an ‘anticolonial appropriation’ such nationalists radically reconceptualised the meaning of self-determination. Thus, as it was first articulated by the League of Nations, self-determination involved ‘the consent of the governed and consultation with subject people’; however, this definition still allowed for colonialism given that ‘racially backwards people’ were said to not yet be capable of self-governance (Getachew, 2019: 42). Years after the League of Nations, the United Nations (UN) Charter of 1945 again evoked ‘human rights and equality of nations [. . .] as founding principles of a new world order’ despite the continuity of colonial rule (Getachew, 2019: 71). By contrast, anticolonial radicals – through forming organisations and conferences such as the League against Imperialism, and the Pan-African Congresses – directly highlighted the hypocrisy of the Westernized definition of self-determination. For instance, Nkrumah and Padmore organised the fifth Pan-African Congress in Manchester, 1945, where t</w:t>
      </w:r>
      <w:r w:rsidRPr="00FA74AC">
        <w:rPr>
          <w:rStyle w:val="StyleUnderline"/>
        </w:rPr>
        <w:t xml:space="preserve">he </w:t>
      </w:r>
      <w:r w:rsidRPr="001229DB">
        <w:rPr>
          <w:rStyle w:val="StyleUnderline"/>
          <w:highlight w:val="cyan"/>
        </w:rPr>
        <w:t>epistemic roots were planted for self-determination to be reconceptualised as a</w:t>
      </w:r>
      <w:r w:rsidRPr="00FA74AC">
        <w:rPr>
          <w:rStyle w:val="StyleUnderline"/>
        </w:rPr>
        <w:t xml:space="preserve"> universalist </w:t>
      </w:r>
      <w:r w:rsidRPr="001229DB">
        <w:rPr>
          <w:rStyle w:val="StyleUnderline"/>
          <w:highlight w:val="cyan"/>
        </w:rPr>
        <w:t>issue of human rights</w:t>
      </w:r>
      <w:r>
        <w:t xml:space="preserve">. Through showing how </w:t>
      </w:r>
      <w:r w:rsidRPr="00FA74AC">
        <w:rPr>
          <w:rStyle w:val="StyleUnderline"/>
        </w:rPr>
        <w:t>colonialism itself was a violation of human rights</w:t>
      </w:r>
      <w:r>
        <w:t>, the work of anticolonial nationalists radically shifted the discourse of selfdetermination such that by 1960, when Nkrumah spoke to the UN as the president of Ghana, he was able to use the principle of self-determination to show how colonialism was directly against the UN’s principles, thus leading to the Article 1514 Declaration on the Granting of Independence to Colonial Peoples and Countries.</w:t>
      </w:r>
    </w:p>
    <w:p w14:paraId="4C110AE1" w14:textId="77777777" w:rsidR="00F65D76" w:rsidRDefault="00F65D76" w:rsidP="00F65D76">
      <w:r>
        <w:t>Secondly, Getachew looks at anticolonial nationalist worldmaking through focusing on the formation of regional federations. As Getachew (2019: 113) shows, to such anticolonial nationalists, sovereignty granted through the right to self-determination was ‘meaningless in the context of international hierarchy and economic dependence’. This relates to Nkrumah’s critique of neo-imperialism, described as ‘the disjuncture between formal independence and de facto dependence’ (Getachew, 2019: 108), whereby nation states have ‘nominal freedom’ yet remain economically dependent on the Global North and thus vulnerable to political domination through financial control. In response to this neo-imperialism, radicals like Nkrumah and Eric Williams saw federations – such as the Union of African States or the West Indian Federation – as providing the potential for economic trade and development that did not require foreign intervention and reliance on the Global North. This is why, for instance, upon Ghana becoming a republic in 1960, Nkrumah’s nationalism also involved successfully advocating for a clause in the constitution that conferred on the parliament ‘the power to provide for the surrender of the whole or any part of the sovereignty of Ghana’ once a Union of African States was formed (Getachew, 2019: 107): national independence was thus connected to an embracing of anticolonial internationalism.</w:t>
      </w:r>
    </w:p>
    <w:p w14:paraId="44DB293D" w14:textId="77777777" w:rsidR="00F65D76" w:rsidRDefault="00F65D76" w:rsidP="00F65D76">
      <w:r>
        <w:t>Connected to such building of federations, which ultimately failed, Getachew explores the final form of anticolonial nationalist worldmaking: the demand for a New International Economic Order (NIEO). Getachew thus shows how ‘second wave’ anticolonial nationalists, such as Michael Manley and Julius Nyerere, developed Nkrumah’s critique of neo-imperialism to show how formerly colonized nations were still vulnerable and exploited in an unequal global political economy – if not by other nations, then by private corporations. This meant that not only were the newly independent nations unequally integrated into the world economic system, but that their efforts of state building were also much more susceptible to the fluctuations of the international markets and private, corporate interests. Thus emerged the demands for a New International Economic Order (NIEO). The Declaration for the Establishment of an NIEO, put to the UN in 1974, challenged the way that the UN’s General Assembly – where each member has one vote – has the power to issue legally binding international economic policy. Anticolonial nationalists, such as Nyerere, pointed out that such formal, legislative equality that was granted to formerly colonized nations was not translated into a substantive equality – as Getachew (2019: 93) summaries: ‘to say that Jamaica or Tanzania and the United States were equal members of the international order obfuscated the outsized economic dominance that the United States exercised and could deploy to compel dependent states’. Thus, Nyerere argued that an NIEO was needed such that newly independent states could have the freedom to pursue their own economic programmes, including the ability to nationalize industries under private control. To such nationalists, this NIEO was in fact a necessary prerequisite to achieve the UN’s founding principle for international order: that of sovereign equality. In other words, anticolonial radicals used the principle of national sovereignty, and economic control over one’s own nation, again as a process through which we could achieve an anti-imperial world order.</w:t>
      </w:r>
    </w:p>
    <w:p w14:paraId="26C9D849" w14:textId="77777777" w:rsidR="00F65D76" w:rsidRPr="00FA74AC" w:rsidRDefault="00F65D76" w:rsidP="00F65D76">
      <w:pPr>
        <w:rPr>
          <w:rStyle w:val="StyleUnderline"/>
        </w:rPr>
      </w:pPr>
      <w:r>
        <w:t xml:space="preserve">At the heart of Getachew’s (2019: 2) book, therefore, is the principle that ‘decolonization was a project of reordering the world that sought to create a domination free and egalitarian international order’. Anticolonial </w:t>
      </w:r>
      <w:r w:rsidRPr="001229DB">
        <w:rPr>
          <w:rStyle w:val="StyleUnderline"/>
          <w:highlight w:val="cyan"/>
        </w:rPr>
        <w:t>nationalism</w:t>
      </w:r>
      <w:r>
        <w:t xml:space="preserve">, </w:t>
      </w:r>
      <w:r w:rsidRPr="00FA74AC">
        <w:rPr>
          <w:rStyle w:val="StyleUnderline"/>
        </w:rPr>
        <w:t xml:space="preserve">read through this lens, despite evoking principles of self-determination and national sovereignty, </w:t>
      </w:r>
      <w:r w:rsidRPr="001229DB">
        <w:rPr>
          <w:rStyle w:val="StyleUnderline"/>
          <w:highlight w:val="cyan"/>
        </w:rPr>
        <w:t>was always concerned with the grander transnational project of remaking the world in an equitable fashion</w:t>
      </w:r>
      <w:r w:rsidRPr="00FA74AC">
        <w:rPr>
          <w:rStyle w:val="StyleUnderline"/>
        </w:rPr>
        <w:t>.</w:t>
      </w:r>
    </w:p>
    <w:p w14:paraId="287B3B2B" w14:textId="77777777" w:rsidR="00F65D76" w:rsidRDefault="00F65D76" w:rsidP="00F65D76">
      <w:r>
        <w:t>Stretching the sociology of race across time and space</w:t>
      </w:r>
    </w:p>
    <w:p w14:paraId="1A99A183" w14:textId="77777777" w:rsidR="00F65D76" w:rsidRDefault="00F65D76" w:rsidP="00F65D76">
      <w:r>
        <w:t>While my review of these three books’ arguments is fairly brief, I hope it is already apparent that despite making discrete arguments and contributions, they each share some fundamental similarities. Throughout the books, we see recurrent figures mentioned – from Du Bois, Padmore and Nkrumah, through to Gandhi, Churchill, and Woodrow Wilson – as well as analysis of key institutions and conferences – from the Gadar Party, based on the West Coast of the United States campaigning for Indian anti-colonialism, through to the League against Imperialism and the Pan-African Congresses. I want to now develop this review by focusing on three particular ways that these three books’ transnational and historical scopes push forward the sociology of race.</w:t>
      </w:r>
    </w:p>
    <w:p w14:paraId="12D5DD9C" w14:textId="77777777" w:rsidR="00F65D76" w:rsidRDefault="00F65D76" w:rsidP="00F65D76">
      <w:r>
        <w:t>Racism at home, imperialism abroad</w:t>
      </w:r>
    </w:p>
    <w:p w14:paraId="31A353EF" w14:textId="77777777" w:rsidR="00F65D76" w:rsidRDefault="00F65D76" w:rsidP="00F65D76">
      <w:r>
        <w:t>Firstly, each of these three books makes the point that there is an inherent connection between racism ‘at home’ in the West, with Western practices of colonialism, imperialism, and neo-colonialism ‘abroad’. Desai’s (2020) discussion, for instance, interrogates how Du Bois saw racialised capitalism as the binding factor between the United States’ exploitation of Black Americans with the British empire’s colonial apparatus, and how ‘whiteness’ offered a symbolic space of purity – a material and psychological wage – that impeded the white workers across the West to endorse an anti-imperialism. In his critique of racial capitalism, therefore, Du Bois argues that ‘the English working classes are exploiting India [. . .] and the working classes of America are subjugating Santo Domingo and Haiti [. . .] He is a co-worker in the miserable modern subjugation of over half the world’ (quoted in Desai 2020: 144). Similarly, Gopal (2019: 284) questions: ‘How could the problem of race in the context of global imperialism be addressed in its specificity and as it intersected with the question of class and the exploitation of labour?’ In exploring this question through the lens of dissent against the British empire, Gopal (2019: 441) presents the work of anticolonial Marxists – such as C. L.R James, Padmore, and Eric Williams – each of whom stressed that ‘if empire was to be left behind, then the buccaneering capitalism that it had propagated would also need to be replaced with a more radically egalitarian system’. In advocating for a new ‘radically egalitarian’ alternative to global capitalism, these radicals sought to not just free those newly independent nations from the Global North’s economic control, but also those ‘postcolonial citizens’ exploited in the metropoles itself. Lastly, Getachew (2019: 20–21) discusses the notion of a ‘global Jim Crow’, highlighting how rather than being an idiosyncrasy of the US South, ‘the color line was an international phenomenon of which segregation and racial domination in the United States were only a domestic iteration’.</w:t>
      </w:r>
    </w:p>
    <w:p w14:paraId="61D7BC62" w14:textId="77777777" w:rsidR="00F65D76" w:rsidRDefault="00F65D76" w:rsidP="00F65D76">
      <w:r>
        <w:t>Indeed, it may seem almost too obvious of a point to make that racism is connected to the processes of colonialism and neo-colonialism. After all, ‘the concept of race was thus the glue that stuck the colonial world order together, as it became common-sense knowledge that there was a global racial hierarchy which permitted the colonization of the “lesser” races by the dominant white Europeans’ (Meghji, 2020a: 4). Nevertheless, if we look at dominant approaches in the sociology of race, then such transnational connections tend to be elided. Instead, much sociology of race tends to be characterised by a methodological nationalism in which it becomes sociologically viable – and advisable – to study racism within the confines of particular, discrete nation states (Meghji, Forthcoming). However, such methodological nationalism is not analytically useful for our current predicaments. It is the same social system that exploits the labour of children in China to make electronic goods, that exploits the (disproportionately Black and Brown) zero-hour contracted truck driver who delivers this product to its eventual owner in the West; it is the same imperialised-racialised principle that Islam is opposed to modernity that justifies the state surveillance of Muslims under the Patriot Act in the United States and the Prevent counter-terrorism programme in Britain, that justifies Western military intervention in the Middle East under the guise of civilizing the backwards world. While neither Getachew, Desai, or Gopal’s books are explicitly about the links between racism and imperialism, they each highlight that there is a radical tradition of thought which has always analysed these two processes in tandem with one another. The fact that this tradition already exists pushes me to my next point, as I argue that the sociology of race needs to adopt a more historical approach.</w:t>
      </w:r>
    </w:p>
    <w:p w14:paraId="2C62DD29" w14:textId="77777777" w:rsidR="00F65D76" w:rsidRDefault="00F65D76" w:rsidP="00F65D76">
      <w:r>
        <w:t>Looking backwards to move forwards</w:t>
      </w:r>
    </w:p>
    <w:p w14:paraId="67CB3466" w14:textId="77777777" w:rsidR="00F65D76" w:rsidRDefault="00F65D76" w:rsidP="00F65D76">
      <w:r>
        <w:t xml:space="preserve">While each of the three reviewed books use historical methods, each of them also reflects on our present conjunctures. Getachew (2019: 181) points out that </w:t>
      </w:r>
      <w:r w:rsidRPr="00FA74AC">
        <w:rPr>
          <w:rStyle w:val="StyleUnderline"/>
        </w:rPr>
        <w:t>the ‘</w:t>
      </w:r>
      <w:r w:rsidRPr="001229DB">
        <w:rPr>
          <w:rStyle w:val="StyleUnderline"/>
          <w:highlight w:val="cyan"/>
        </w:rPr>
        <w:t>worldmakers</w:t>
      </w:r>
      <w:r w:rsidRPr="00FA74AC">
        <w:rPr>
          <w:rStyle w:val="StyleUnderline"/>
        </w:rPr>
        <w:t xml:space="preserve"> of decolonization’ </w:t>
      </w:r>
      <w:r w:rsidRPr="001229DB">
        <w:rPr>
          <w:rStyle w:val="StyleUnderline"/>
          <w:highlight w:val="cyan"/>
        </w:rPr>
        <w:t>offer an intellectual tradition through which to think about</w:t>
      </w:r>
      <w:r w:rsidRPr="00FA74AC">
        <w:rPr>
          <w:rStyle w:val="StyleUnderline"/>
        </w:rPr>
        <w:t xml:space="preserve"> contemporary transnational movements such as ‘</w:t>
      </w:r>
      <w:r w:rsidRPr="001229DB">
        <w:rPr>
          <w:rStyle w:val="StyleUnderline"/>
          <w:highlight w:val="cyan"/>
        </w:rPr>
        <w:t>the Movement for Black Lives</w:t>
      </w:r>
      <w:r w:rsidRPr="00FA74AC">
        <w:rPr>
          <w:rStyle w:val="StyleUnderline"/>
        </w:rPr>
        <w:t>, the Carib</w:t>
      </w:r>
      <w:r w:rsidRPr="001229DB">
        <w:rPr>
          <w:rStyle w:val="StyleUnderline"/>
          <w:highlight w:val="cyan"/>
        </w:rPr>
        <w:t>bean demand for reparations</w:t>
      </w:r>
      <w:r w:rsidRPr="00FA74AC">
        <w:rPr>
          <w:rStyle w:val="StyleUnderline"/>
        </w:rPr>
        <w:t xml:space="preserve"> for slavery and genocide, </w:t>
      </w:r>
      <w:r w:rsidRPr="001229DB">
        <w:rPr>
          <w:rStyle w:val="StyleUnderline"/>
          <w:highlight w:val="cyan"/>
        </w:rPr>
        <w:t>and South African calls for</w:t>
      </w:r>
      <w:r w:rsidRPr="00FA74AC">
        <w:rPr>
          <w:rStyle w:val="StyleUnderline"/>
        </w:rPr>
        <w:t xml:space="preserve"> a social and economic </w:t>
      </w:r>
      <w:r w:rsidRPr="001229DB">
        <w:rPr>
          <w:rStyle w:val="StyleUnderline"/>
          <w:highlight w:val="cyan"/>
        </w:rPr>
        <w:t>decolonization’</w:t>
      </w:r>
      <w:r w:rsidRPr="00FA74AC">
        <w:rPr>
          <w:rStyle w:val="StyleUnderline"/>
        </w:rPr>
        <w:t>.</w:t>
      </w:r>
      <w:r>
        <w:t xml:space="preserve"> Similarly, Gopal (2019: 448) argues the dispelling the myth of British colonial benevolence, and centering anticolonial agency, allows us to both move beyond the idea that Britain is a global superpower that has the legitimacy to intervene across the globe, as well as allowing ‘Britons to lay claim to a different, more challenging history [. . .] which can draw on multiple historical and cultural resources’. Lastly, Desai (2020) argues that his book highlights historical themes that still shape the present day, such as the United States’ claim of being the champion of liberalism and democracy while it still routinely kills many of its citizens (and those around the world).</w:t>
      </w:r>
    </w:p>
    <w:p w14:paraId="79A62A55" w14:textId="77777777" w:rsidR="00F65D76" w:rsidRDefault="00F65D76" w:rsidP="00F65D76">
      <w:r>
        <w:t xml:space="preserve">In short, therefore, </w:t>
      </w:r>
      <w:r w:rsidRPr="00FA74AC">
        <w:rPr>
          <w:rStyle w:val="StyleUnderline"/>
        </w:rPr>
        <w:t>each</w:t>
      </w:r>
      <w:r>
        <w:t xml:space="preserve"> of the three authors </w:t>
      </w:r>
      <w:r w:rsidRPr="00FA74AC">
        <w:rPr>
          <w:rStyle w:val="StyleUnderline"/>
        </w:rPr>
        <w:t>stress the necessity of having a historical sensibility to comprehend current situations and social processes</w:t>
      </w:r>
      <w:r>
        <w:t>. At the very same time as they are developing such temporal linkages, however, we are seeing increased attempts within the sociology of race to bifurcate the study of racism away from its historical roots in colonialism (and consequently, its contemporary basis in neo-colonialism). If we take critical race theory, for instance, Bonilla-Silva (2015: 74) even goes as far as to say that this paradigm ought to move beyond ‘the sins [of the] past (e.g., slavery, colonization, and genocide)’ in studying the ‘contemporary foundation’ of racism. Of course, Bonilla-Silva has apt reasons for his methodological scope – by reducing racism to being a consequence of past events, we lose sight of how racism continues because it still benefits people in the present day, who consequently maintain an interest in reproducing it. Nevertheless, we have to question whether being captured in a methodological ‘presentism’, which explicitly attempts to bifurcate the study of the present from its past, is analytically viable when it comes to the processes of racialisation and racism.</w:t>
      </w:r>
    </w:p>
    <w:p w14:paraId="76B2F3B0" w14:textId="77777777" w:rsidR="00F65D76" w:rsidRDefault="00F65D76" w:rsidP="00F65D76">
      <w:r>
        <w:t>Very often, for instance, what we immediately think of as a social process specific to our present racialised social structure in fact has a much longer history informed by the logics of coloniality. For instance, consider the case of the militarisation of the police in the United States – a key issue in contemporary racism. As Go (2020) shows, such militarisation of the United States’ police started in the early 20th century primarily as a means of punitively surveying and controlling the racially subdominant. However, the tactics used by this police – such as the creation of mobile squads and intelligence divisions – derived from the United States’ military practices in their colonies (Go, 2020). In this regard, Go creates a temporal link between a contemporary issue of police militarisation with its historical origins, and also a transnational link between ‘racism at home’ with the US’ ‘imperialism abroad’ in a way that transcends bifurcated understandings of racialized processes.</w:t>
      </w:r>
    </w:p>
    <w:p w14:paraId="4A3BAE08" w14:textId="77777777" w:rsidR="00F65D76" w:rsidRDefault="00F65D76" w:rsidP="00F65D76">
      <w:r>
        <w:t>Without necessarily having it as their primary focus, therefore, Getachew, Gopal, and Desai each show the possibilities for social analysis that can be opened up if we retain a historical focus when looking at contemporary society. Through appreciating the historical linkages with contemporary racism, we become better placed to connect with the various intellectual paradigms which dedicated themselves to dismantling this system in the fight for social justice. It is this theme of social justice that we now turn to.</w:t>
      </w:r>
    </w:p>
    <w:p w14:paraId="6E9055ED" w14:textId="77777777" w:rsidR="00F65D76" w:rsidRDefault="00F65D76" w:rsidP="00F65D76">
      <w:r>
        <w:t>Towards anti-racist, anti-colonial solidarities</w:t>
      </w:r>
    </w:p>
    <w:p w14:paraId="323D49F4" w14:textId="77777777" w:rsidR="00F65D76" w:rsidRDefault="00F65D76" w:rsidP="00F65D76">
      <w:r w:rsidRPr="003F4359">
        <w:rPr>
          <w:rStyle w:val="StyleUnderline"/>
        </w:rPr>
        <w:t>A recurrent theme runs through</w:t>
      </w:r>
      <w:r>
        <w:t xml:space="preserve"> each of the reviewed books: </w:t>
      </w:r>
      <w:r w:rsidRPr="003F4359">
        <w:rPr>
          <w:rStyle w:val="StyleUnderline"/>
        </w:rPr>
        <w:t>the importance of forging transnational solidarities</w:t>
      </w:r>
      <w:r>
        <w:t xml:space="preserve">. Gopal (2019) shows how anticolonial radicals in Britain centred solidarity – in the sense of multicultural, transnational, crossorganisational coalitions – in their struggles against the British empire, meaning that thinkers in the metropoles, such as Frederic Harrison and Arthur Ballard, came to argue that the British ruling class’ fascism in the colonies, in the name of capital accumulation, could be connected with their exploitation of white British workers. Similarly, </w:t>
      </w:r>
      <w:r w:rsidRPr="003F4359">
        <w:rPr>
          <w:rStyle w:val="StyleUnderline"/>
        </w:rPr>
        <w:t>Desai’s</w:t>
      </w:r>
      <w:r>
        <w:t xml:space="preserve"> (2020: 45) </w:t>
      </w:r>
      <w:r w:rsidRPr="003F4359">
        <w:rPr>
          <w:rStyle w:val="StyleUnderline"/>
        </w:rPr>
        <w:t xml:space="preserve">concept of ‘transnational refraction’ was built around the premise that </w:t>
      </w:r>
      <w:r w:rsidRPr="001229DB">
        <w:rPr>
          <w:rStyle w:val="StyleUnderline"/>
          <w:highlight w:val="cyan"/>
        </w:rPr>
        <w:t>anti-imperialists thought about colonialism and racism through</w:t>
      </w:r>
      <w:r w:rsidRPr="003F4359">
        <w:rPr>
          <w:rStyle w:val="StyleUnderline"/>
        </w:rPr>
        <w:t xml:space="preserve"> the sense of </w:t>
      </w:r>
      <w:r w:rsidRPr="001229DB">
        <w:rPr>
          <w:rStyle w:val="StyleUnderline"/>
          <w:highlight w:val="cyan"/>
        </w:rPr>
        <w:t>shared struggle and solidarity</w:t>
      </w:r>
      <w:r w:rsidRPr="003F4359">
        <w:rPr>
          <w:rStyle w:val="StyleUnderline"/>
        </w:rPr>
        <w:t>, citing</w:t>
      </w:r>
      <w:r>
        <w:t xml:space="preserve">, for instance Saint Nihal </w:t>
      </w:r>
      <w:r w:rsidRPr="003F4359">
        <w:rPr>
          <w:rStyle w:val="StyleUnderline"/>
        </w:rPr>
        <w:t>Singh’s argument that there was a fundamental ‘link between the Asian migrant laborer [in the United States], the African American subject, and the colonized Indian, each connected the other by the sheer fact of being on the wrong side of the color line’</w:t>
      </w:r>
      <w:r>
        <w:t xml:space="preserve">. Desai (2020: 199) even concludes his book with the assertion that </w:t>
      </w:r>
      <w:r w:rsidRPr="003F4359">
        <w:rPr>
          <w:rStyle w:val="StyleUnderline"/>
        </w:rPr>
        <w:t>such transnational refraction is a prerequisite for solidarity, when he comments that: ‘</w:t>
      </w:r>
      <w:r w:rsidRPr="001229DB">
        <w:rPr>
          <w:rStyle w:val="StyleUnderline"/>
          <w:highlight w:val="cyan"/>
        </w:rPr>
        <w:t>solidarity emerges only out of</w:t>
      </w:r>
      <w:r w:rsidRPr="003F4359">
        <w:rPr>
          <w:rStyle w:val="StyleUnderline"/>
        </w:rPr>
        <w:t xml:space="preserve"> a wilful act of </w:t>
      </w:r>
      <w:r w:rsidRPr="001229DB">
        <w:rPr>
          <w:rStyle w:val="StyleUnderline"/>
          <w:highlight w:val="cyan"/>
        </w:rPr>
        <w:t>seeing through the eyes of another</w:t>
      </w:r>
      <w:r w:rsidRPr="003F4359">
        <w:rPr>
          <w:rStyle w:val="StyleUnderline"/>
        </w:rPr>
        <w:t>, whose life we can only understand in glimpses’</w:t>
      </w:r>
      <w:r>
        <w:t xml:space="preserve">. Lastly, </w:t>
      </w:r>
      <w:r w:rsidRPr="003F4359">
        <w:rPr>
          <w:rStyle w:val="StyleUnderline"/>
        </w:rPr>
        <w:t>Getachew</w:t>
      </w:r>
      <w:r>
        <w:t xml:space="preserve"> (2019: 145) too notes that </w:t>
      </w:r>
      <w:r w:rsidRPr="003F4359">
        <w:rPr>
          <w:rStyle w:val="StyleUnderline"/>
        </w:rPr>
        <w:t>anticolonial nationalists ‘fashioned Third World solidarity as a form of international class politics, and demanded redistribution on the basis that postcolonial states had in fact produced the wealth the West enjoyed’</w:t>
      </w:r>
      <w:r>
        <w:t>.</w:t>
      </w:r>
    </w:p>
    <w:p w14:paraId="744ADBFF" w14:textId="77777777" w:rsidR="00F65D76" w:rsidRPr="00E10555" w:rsidRDefault="00F65D76" w:rsidP="00F65D76">
      <w:pPr>
        <w:rPr>
          <w:b/>
          <w:bCs/>
        </w:rPr>
      </w:pPr>
      <w:r>
        <w:t xml:space="preserve">Each of these authors focuses on transnational, multicultural, multiorganisational forms of solidarity not because it is historically interesting, but because </w:t>
      </w:r>
      <w:r w:rsidRPr="003F4359">
        <w:rPr>
          <w:rStyle w:val="StyleUnderline"/>
        </w:rPr>
        <w:t xml:space="preserve">history has shown us that </w:t>
      </w:r>
      <w:r w:rsidRPr="001229DB">
        <w:rPr>
          <w:rStyle w:val="StyleUnderline"/>
          <w:highlight w:val="cyan"/>
        </w:rPr>
        <w:t>these forms</w:t>
      </w:r>
      <w:r w:rsidRPr="003F4359">
        <w:rPr>
          <w:rStyle w:val="StyleUnderline"/>
        </w:rPr>
        <w:t xml:space="preserve"> of solidarity </w:t>
      </w:r>
      <w:r w:rsidRPr="001229DB">
        <w:rPr>
          <w:rStyle w:val="StyleUnderline"/>
          <w:highlight w:val="cyan"/>
        </w:rPr>
        <w:t xml:space="preserve">are </w:t>
      </w:r>
      <w:r w:rsidRPr="001229DB">
        <w:rPr>
          <w:rStyle w:val="StyleUnderline"/>
          <w:bCs/>
          <w:highlight w:val="cyan"/>
        </w:rPr>
        <w:t>successful and necessary in</w:t>
      </w:r>
      <w:r w:rsidRPr="003F4359">
        <w:rPr>
          <w:rStyle w:val="StyleUnderline"/>
          <w:bCs/>
        </w:rPr>
        <w:t xml:space="preserve"> the </w:t>
      </w:r>
      <w:r w:rsidRPr="001229DB">
        <w:rPr>
          <w:rStyle w:val="StyleUnderline"/>
          <w:bCs/>
          <w:highlight w:val="cyan"/>
        </w:rPr>
        <w:t>struggles for social justice</w:t>
      </w:r>
      <w:r>
        <w:t xml:space="preserve">. I make this point not because the sociology of race is wilfully ignoring the importance of such solidarity, but </w:t>
      </w:r>
      <w:r w:rsidRPr="003F4359">
        <w:rPr>
          <w:rStyle w:val="StyleUnderline"/>
        </w:rPr>
        <w:t>because the issues of racism facing us in the contemporary and future world need to replicate these forms of solidarity fostered by the anticolonial radicals</w:t>
      </w:r>
      <w:r>
        <w:t xml:space="preserve"> recounted in these three books. </w:t>
      </w:r>
      <w:r w:rsidRPr="003F4359">
        <w:rPr>
          <w:rStyle w:val="StyleUnderline"/>
        </w:rPr>
        <w:t>When we think of the climate crisis</w:t>
      </w:r>
      <w:r>
        <w:t xml:space="preserve">, for instance, </w:t>
      </w:r>
      <w:r w:rsidRPr="003F4359">
        <w:rPr>
          <w:rStyle w:val="StyleUnderline"/>
        </w:rPr>
        <w:t xml:space="preserve">a </w:t>
      </w:r>
      <w:r w:rsidRPr="001229DB">
        <w:rPr>
          <w:rStyle w:val="StyleUnderline"/>
          <w:highlight w:val="cyan"/>
        </w:rPr>
        <w:t>solidarity needs to be forged between</w:t>
      </w:r>
      <w:r w:rsidRPr="003F4359">
        <w:rPr>
          <w:rStyle w:val="StyleUnderline"/>
        </w:rPr>
        <w:t xml:space="preserve"> the </w:t>
      </w:r>
      <w:r w:rsidRPr="001229DB">
        <w:rPr>
          <w:rStyle w:val="StyleUnderline"/>
          <w:highlight w:val="cyan"/>
        </w:rPr>
        <w:t>poor workers across the West</w:t>
      </w:r>
      <w:r w:rsidRPr="003F4359">
        <w:rPr>
          <w:rStyle w:val="StyleUnderline"/>
        </w:rPr>
        <w:t xml:space="preserve"> (many of whom areracialised as Black and Brown) who are disproportionately exposed to air pollution, </w:t>
      </w:r>
      <w:r w:rsidRPr="001229DB">
        <w:rPr>
          <w:rStyle w:val="StyleUnderline"/>
          <w:highlight w:val="cyan"/>
        </w:rPr>
        <w:t>with the environmental destruction</w:t>
      </w:r>
      <w:r w:rsidRPr="003F4359">
        <w:rPr>
          <w:rStyle w:val="StyleUnderline"/>
        </w:rPr>
        <w:t xml:space="preserve"> faced by indigenous people </w:t>
      </w:r>
      <w:r w:rsidRPr="001229DB">
        <w:rPr>
          <w:rStyle w:val="StyleUnderline"/>
          <w:highlight w:val="cyan"/>
        </w:rPr>
        <w:t>across Latin America, Canada</w:t>
      </w:r>
      <w:r w:rsidRPr="003F4359">
        <w:rPr>
          <w:rStyle w:val="StyleUnderline"/>
        </w:rPr>
        <w:t xml:space="preserve">, the United States, </w:t>
      </w:r>
      <w:r w:rsidRPr="001229DB">
        <w:rPr>
          <w:rStyle w:val="StyleUnderline"/>
          <w:highlight w:val="cyan"/>
        </w:rPr>
        <w:t>Australia, and New Zealand in</w:t>
      </w:r>
      <w:r w:rsidRPr="003F4359">
        <w:rPr>
          <w:rStyle w:val="StyleUnderline"/>
        </w:rPr>
        <w:t xml:space="preserve"> the name of </w:t>
      </w:r>
      <w:r w:rsidRPr="001229DB">
        <w:rPr>
          <w:rStyle w:val="StyleUnderline"/>
          <w:highlight w:val="cyan"/>
        </w:rPr>
        <w:t>capital accumulation</w:t>
      </w:r>
      <w:r w:rsidRPr="003F4359">
        <w:rPr>
          <w:rStyle w:val="StyleUnderline"/>
        </w:rPr>
        <w:t xml:space="preserve">, who also in turn need to form a solidarity with those in South Asia facing starvation due to droughts, </w:t>
      </w:r>
      <w:r w:rsidRPr="001229DB">
        <w:rPr>
          <w:rStyle w:val="StyleUnderline"/>
          <w:highlight w:val="cyan"/>
        </w:rPr>
        <w:t>who</w:t>
      </w:r>
      <w:r w:rsidRPr="003F4359">
        <w:rPr>
          <w:rStyle w:val="StyleUnderline"/>
        </w:rPr>
        <w:t xml:space="preserve"> in turn </w:t>
      </w:r>
      <w:r w:rsidRPr="001229DB">
        <w:rPr>
          <w:rStyle w:val="StyleUnderline"/>
          <w:highlight w:val="cyan"/>
        </w:rPr>
        <w:t>need to form solidarities with</w:t>
      </w:r>
      <w:r w:rsidRPr="003F4359">
        <w:rPr>
          <w:rStyle w:val="StyleUnderline"/>
        </w:rPr>
        <w:t xml:space="preserve"> those in </w:t>
      </w:r>
      <w:r w:rsidRPr="001229DB">
        <w:rPr>
          <w:rStyle w:val="StyleUnderline"/>
          <w:highlight w:val="cyan"/>
        </w:rPr>
        <w:t>the Caribbean, Mozambique, and Zimbabwe, where cyclones</w:t>
      </w:r>
      <w:r w:rsidRPr="00B15055">
        <w:rPr>
          <w:rStyle w:val="StyleUnderline"/>
        </w:rPr>
        <w:t xml:space="preserve"> and hurricanes </w:t>
      </w:r>
      <w:r w:rsidRPr="001229DB">
        <w:rPr>
          <w:rStyle w:val="StyleUnderline"/>
          <w:highlight w:val="cyan"/>
        </w:rPr>
        <w:t>have been creating humanitarian crises</w:t>
      </w:r>
      <w:r w:rsidRPr="003F4359">
        <w:rPr>
          <w:rStyle w:val="StyleUnderline"/>
        </w:rPr>
        <w:t>. When we think of Islamophobia, we need to form a solidarity between those campaigning against the punitive surveillance of, and state violence towards, Muslims in the West, with those campaigning against the Uyghur detention camps in China, and the Hindutva violence towards Muslims in Kashmir.</w:t>
      </w:r>
      <w:r>
        <w:t xml:space="preserve"> When it comes to race and racism, we are always talking about transnational, historically, epistemically, and spatially connected social processes, and – as Getachew rightfully highlights – ‘</w:t>
      </w:r>
      <w:r w:rsidRPr="001229DB">
        <w:rPr>
          <w:rStyle w:val="StyleUnderline"/>
          <w:bCs/>
          <w:highlight w:val="cyan"/>
        </w:rPr>
        <w:t>worldmaking’</w:t>
      </w:r>
      <w:r w:rsidRPr="003F4359">
        <w:rPr>
          <w:rStyle w:val="StyleUnderline"/>
          <w:bCs/>
        </w:rPr>
        <w:t xml:space="preserve"> processes of inequality </w:t>
      </w:r>
      <w:r w:rsidRPr="001229DB">
        <w:rPr>
          <w:rStyle w:val="StyleUnderline"/>
          <w:bCs/>
          <w:highlight w:val="cyan"/>
        </w:rPr>
        <w:t>require</w:t>
      </w:r>
      <w:r w:rsidRPr="003F4359">
        <w:rPr>
          <w:rStyle w:val="StyleUnderline"/>
          <w:bCs/>
        </w:rPr>
        <w:t xml:space="preserve"> equally </w:t>
      </w:r>
      <w:r w:rsidRPr="001229DB">
        <w:rPr>
          <w:rStyle w:val="StyleUnderline"/>
          <w:bCs/>
          <w:highlight w:val="cyan"/>
        </w:rPr>
        <w:t>global solidarities and projects of resistanc</w:t>
      </w:r>
      <w:r w:rsidRPr="001229DB">
        <w:rPr>
          <w:b/>
          <w:bCs/>
          <w:highlight w:val="cyan"/>
        </w:rPr>
        <w:t>e</w:t>
      </w:r>
      <w:r w:rsidRPr="003F4359">
        <w:rPr>
          <w:b/>
          <w:bCs/>
        </w:rPr>
        <w:t>.</w:t>
      </w:r>
    </w:p>
    <w:p w14:paraId="0DF146D5" w14:textId="77777777" w:rsidR="00F65D76" w:rsidRDefault="00F65D76" w:rsidP="00F65D76">
      <w:pPr>
        <w:pStyle w:val="Heading4"/>
      </w:pPr>
      <w:r>
        <w:t xml:space="preserve">Our alternative – We should adopt the principle of sovereignty as non-domination.  Non-domination flips responsibility and accountability against powerful states.  The alternative proves the international community has a responsibility to secure the background conditions that end neo-colonialism and indirect hierarchy. </w:t>
      </w:r>
    </w:p>
    <w:p w14:paraId="7C3714A5" w14:textId="77777777" w:rsidR="00F65D76" w:rsidRDefault="00F65D76" w:rsidP="00F65D76">
      <w:r>
        <w:t xml:space="preserve">Adom </w:t>
      </w:r>
      <w:r w:rsidRPr="001745F5">
        <w:rPr>
          <w:rStyle w:val="Style13ptBold"/>
        </w:rPr>
        <w:t>GETACHEW</w:t>
      </w:r>
      <w:r>
        <w:t xml:space="preserve"> Poli Sci @ Chicago </w:t>
      </w:r>
      <w:r w:rsidRPr="001745F5">
        <w:rPr>
          <w:rStyle w:val="Style13ptBold"/>
        </w:rPr>
        <w:t>’19</w:t>
      </w:r>
      <w:r>
        <w:t xml:space="preserve"> </w:t>
      </w:r>
      <w:r>
        <w:rPr>
          <w:i/>
          <w:iCs/>
        </w:rPr>
        <w:t>Worldmaking after Empire</w:t>
      </w:r>
      <w:r>
        <w:t xml:space="preserve"> p. 30-34</w:t>
      </w:r>
    </w:p>
    <w:p w14:paraId="681FF1C7" w14:textId="77777777" w:rsidR="00F65D76" w:rsidRDefault="00F65D76" w:rsidP="00F65D76">
      <w:r>
        <w:t>Toward a Postcolonial Cosmopolitanism</w:t>
      </w:r>
    </w:p>
    <w:p w14:paraId="2C8B589A" w14:textId="77777777" w:rsidR="00F65D76" w:rsidRDefault="00F65D76" w:rsidP="00F65D76">
      <w:r w:rsidRPr="001229DB">
        <w:rPr>
          <w:rStyle w:val="StyleUnderline"/>
          <w:highlight w:val="cyan"/>
        </w:rPr>
        <w:t>Theorizing</w:t>
      </w:r>
      <w:r w:rsidRPr="00897312">
        <w:rPr>
          <w:rStyle w:val="StyleUnderline"/>
        </w:rPr>
        <w:t xml:space="preserve"> from the specificity of </w:t>
      </w:r>
      <w:r w:rsidRPr="001229DB">
        <w:rPr>
          <w:rStyle w:val="StyleUnderline"/>
          <w:highlight w:val="cyan"/>
        </w:rPr>
        <w:t>the postcolonial condition</w:t>
      </w:r>
      <w:r w:rsidRPr="00897312">
        <w:rPr>
          <w:rStyle w:val="StyleUnderline"/>
        </w:rPr>
        <w:t xml:space="preserve"> also </w:t>
      </w:r>
      <w:r w:rsidRPr="001229DB">
        <w:rPr>
          <w:rStyle w:val="StyleUnderline"/>
          <w:highlight w:val="cyan"/>
        </w:rPr>
        <w:t>offers critical resources in normative debates about sovereignty and the international order</w:t>
      </w:r>
      <w:r>
        <w:t xml:space="preserve">. Against the backdrop of self-determination’s fall, political theorists and philosophers reframed their questions about justice and legitimacy from a global perspective. Historically, these disciplines viewed the domestic sphere and particularly the “sovereign state as the consummation of political experience and activity” and thus limited normative theorizing to questions of domestic politics.68 However, beginning in the 1970s and in a more sustained fashion after the end of the Cold War, </w:t>
      </w:r>
      <w:r w:rsidRPr="00897312">
        <w:rPr>
          <w:rStyle w:val="StyleUnderline"/>
        </w:rPr>
        <w:t>the global turn in political theory questioned</w:t>
      </w:r>
      <w:r>
        <w:t xml:space="preserve"> this disaggregation of the domestic and international and subjected the international to normative theorizing. Fueling this body of work was a confrontation with the nation-state’s empirical and normative limits. On the one hand, the stylized self-sufficient state, which served as the backdrop for John Rawls’s A Theory of Justice, appeared entirely out of sync with the growing interdependence wrought by economic globalization. In his early critique of Rawls’s assumptions about self-sufficient states, Charles Beitz drew on the growing role of multinational corporations and transnational capital flows to argue that “international economic cooperation creates a new basis for international morality.”69 For Beitz and the field of global justice that emerged in the wake of this intervention, this account of economic globalization made it possible to theorize redistributive obligations beyond the state.</w:t>
      </w:r>
    </w:p>
    <w:p w14:paraId="78D2E8B4" w14:textId="77777777" w:rsidR="00F65D76" w:rsidRDefault="00F65D76" w:rsidP="00F65D76">
      <w:r>
        <w:t xml:space="preserve">By the end of the Cold War, the growing layers of international legal, political, and economic interdependence also opened up new possibilities for rethinking the political institutions of the international order. In this context, </w:t>
      </w:r>
      <w:r w:rsidRPr="00897312">
        <w:rPr>
          <w:rStyle w:val="StyleUnderline"/>
        </w:rPr>
        <w:t>a “fortress-like conception of state sovereignty,”</w:t>
      </w:r>
      <w:r>
        <w:t xml:space="preserve"> which historically gave states a monopoly on internal political and economic decision-making, was giving way to international institutions and particularly international human rights law that sought to limit and tame state action.70 According to Habermas, these developments signaled a growing transformation of “international law as a law of states into cosmopolitan law as a law of individuals.”71 In this context, Habermas and others have examined the prospects for a constitutionalization of international law that does not aim at the formation of a world state, but disaggregates sovereignty such that the limited functions of securing peace and protecting human rights are lodged in a supranational institution while intermediary and regional institutions address arenas of growing interdependence such as economic and environmental policy.72</w:t>
      </w:r>
    </w:p>
    <w:p w14:paraId="4E363CA6" w14:textId="77777777" w:rsidR="00F65D76" w:rsidRDefault="00F65D76" w:rsidP="00F65D76">
      <w:r>
        <w:t xml:space="preserve">While the field of cosmopolitan political theory includes debates that range from global distributional justice to the constitutionalization of regional and international organizations, </w:t>
      </w:r>
      <w:r w:rsidRPr="00897312">
        <w:rPr>
          <w:rStyle w:val="StyleUnderline"/>
        </w:rPr>
        <w:t xml:space="preserve">a central assumption of this perspective is that </w:t>
      </w:r>
      <w:r w:rsidRPr="001229DB">
        <w:rPr>
          <w:rStyle w:val="StyleUnderline"/>
          <w:highlight w:val="cyan"/>
        </w:rPr>
        <w:t>we now occupy a post-Westphalian world order</w:t>
      </w:r>
      <w:r>
        <w:t xml:space="preserve">. On this view, an international order governed by the principles of state sovereignty, equality, and nonintervention can be dated to the 1648 Treaty of Westphalia and was progressively expanded and extended in the course of the nineteenth and twentieth centuries. As noted above, decolonization is often viewed as the culmination of this process. At the same time, this moment of its universalization is said to coincide with economic and political transformations that chipped away at the normative model of the “self-determining sovereign national state.”73 </w:t>
      </w:r>
      <w:r w:rsidRPr="00622E32">
        <w:rPr>
          <w:rStyle w:val="StyleUnderline"/>
        </w:rPr>
        <w:t xml:space="preserve">Thus, </w:t>
      </w:r>
      <w:r w:rsidRPr="001229DB">
        <w:rPr>
          <w:rStyle w:val="StyleUnderline"/>
          <w:highlight w:val="cyan"/>
        </w:rPr>
        <w:t>while decolonization made the Westphalian model universal, it</w:t>
      </w:r>
      <w:r w:rsidRPr="00B15055">
        <w:rPr>
          <w:rStyle w:val="StyleUnderline"/>
        </w:rPr>
        <w:t xml:space="preserve"> quickly </w:t>
      </w:r>
      <w:r w:rsidRPr="001229DB">
        <w:rPr>
          <w:rStyle w:val="StyleUnderline"/>
          <w:highlight w:val="cyan"/>
        </w:rPr>
        <w:t>became “an anachronism.</w:t>
      </w:r>
      <w:r>
        <w:t>”74</w:t>
      </w:r>
    </w:p>
    <w:p w14:paraId="11C17E81" w14:textId="77777777" w:rsidR="00F65D76" w:rsidRDefault="00F65D76" w:rsidP="00F65D76">
      <w:r>
        <w:t xml:space="preserve">This invocation of “Westphalian sovereignty” is often taken to be a conceptual construct rather than a lived reality. But even when this is acknowledged, the division of Westphalian and post-Westphalian elides the continuities between our international past and present by obscuring the ways in which empire was and continues to be constitutive of international society. An expansive view of empire as a practice and structure of unequal integration rather than simply alien rule highlights the deep continuities between the Westphalian and post-Westphalian world orders. For instance, far from being unprecedented, contemporary economic globalization should be situated within a long history of an imperial global economy. The “density, the speed, and the impact of the global flows” that emerged from </w:t>
      </w:r>
      <w:r w:rsidRPr="00622E32">
        <w:rPr>
          <w:rStyle w:val="StyleUnderline"/>
        </w:rPr>
        <w:t>the first colonial encounters in the Americas were already planetary in the fifteenth century and restructured political and economic relations within and beyond the Atlantic world.</w:t>
      </w:r>
      <w:r>
        <w:t xml:space="preserve">75 This economic integration often took the form of a “non-colonial imperialism” that secured economic access and domination through indirect forms of coercion.76 Contemporary conditions—such as </w:t>
      </w:r>
      <w:r w:rsidRPr="00622E32">
        <w:rPr>
          <w:rStyle w:val="StyleUnderline"/>
        </w:rPr>
        <w:t>the outsized power of private corporations</w:t>
      </w:r>
      <w:r>
        <w:t xml:space="preserve">, the role of international institutions in ensuring the unfettered movement of capital, and </w:t>
      </w:r>
      <w:r w:rsidRPr="00622E32">
        <w:rPr>
          <w:rStyle w:val="StyleUnderline"/>
        </w:rPr>
        <w:t>the inequalities this era of globalization</w:t>
      </w:r>
      <w:r>
        <w:t xml:space="preserve"> has generated—</w:t>
      </w:r>
      <w:r w:rsidRPr="00622E32">
        <w:rPr>
          <w:rStyle w:val="StyleUnderline"/>
        </w:rPr>
        <w:t>build on these imperial foundations and reproduce the logics of unequal integration</w:t>
      </w:r>
      <w:r>
        <w:t>.</w:t>
      </w:r>
    </w:p>
    <w:p w14:paraId="471ED84E" w14:textId="77777777" w:rsidR="00F65D76" w:rsidRDefault="00F65D76" w:rsidP="00F65D76">
      <w:r>
        <w:t xml:space="preserve">And as was the case prior to decolonization, relations of economic dependence and inequality are often coupled with legal and political modes of unequal membership in international society. While decolonization is associated with the extension of formal rights to all states, legal handicaps written into the process of decolonization set limits on the sovereignty of postcolonial states.77 Thus, even at the moment associated with the culmination of Westphalian sovereignty, juridical equality was aspirational rather than fully realized. More recently, international lawyers and scholars of international relations have abandoned even the normative and aspirational commitment to sovereign equality, arguing for a return to modes of conditional and limited membership for states deemed outlaws, failed, or rogue.78 The explicit defense of a hierarchically organized international order coincides with the growing power of institutions like the UN Security Council and the unilateralism of the United States.79 </w:t>
      </w:r>
      <w:r w:rsidRPr="001229DB">
        <w:rPr>
          <w:rStyle w:val="StyleUnderline"/>
          <w:highlight w:val="cyan"/>
        </w:rPr>
        <w:t>Rather than view the international order through</w:t>
      </w:r>
      <w:r w:rsidRPr="00622E32">
        <w:rPr>
          <w:rStyle w:val="StyleUnderline"/>
        </w:rPr>
        <w:t xml:space="preserve"> the dichotomy of </w:t>
      </w:r>
      <w:r w:rsidRPr="001229DB">
        <w:rPr>
          <w:rStyle w:val="StyleUnderline"/>
          <w:highlight w:val="cyan"/>
        </w:rPr>
        <w:t>Westphalian and post-Westphalian, we should understand it as an imperial world order that was challenged by</w:t>
      </w:r>
      <w:r w:rsidRPr="00622E32">
        <w:rPr>
          <w:rStyle w:val="StyleUnderline"/>
        </w:rPr>
        <w:t xml:space="preserve"> projects of </w:t>
      </w:r>
      <w:r w:rsidRPr="001229DB">
        <w:rPr>
          <w:rStyle w:val="StyleUnderline"/>
          <w:highlight w:val="cyan"/>
        </w:rPr>
        <w:t>anticolonial worldmaking and</w:t>
      </w:r>
      <w:r w:rsidRPr="00622E32">
        <w:rPr>
          <w:rStyle w:val="StyleUnderline"/>
        </w:rPr>
        <w:t xml:space="preserve"> was </w:t>
      </w:r>
      <w:r w:rsidRPr="001229DB">
        <w:rPr>
          <w:rStyle w:val="StyleUnderline"/>
          <w:highlight w:val="cyan"/>
        </w:rPr>
        <w:t>reconstituted</w:t>
      </w:r>
      <w:r>
        <w:t>.</w:t>
      </w:r>
    </w:p>
    <w:p w14:paraId="055D0015" w14:textId="77777777" w:rsidR="00F65D76" w:rsidRDefault="00F65D76" w:rsidP="00F65D76">
      <w:r w:rsidRPr="00622E32">
        <w:rPr>
          <w:rStyle w:val="StyleUnderline"/>
        </w:rPr>
        <w:t>The persistence of unequal integration and hierarchy calls for a postcolonial cosmopolitanism that recenters the problem of empire</w:t>
      </w:r>
      <w:r>
        <w:t xml:space="preserve">. </w:t>
      </w:r>
      <w:r w:rsidRPr="00622E32">
        <w:rPr>
          <w:rStyle w:val="StyleUnderline"/>
        </w:rPr>
        <w:t>Drawing on the critique of international hierarchy and the anticolonial efforts to build a world after empire,</w:t>
      </w:r>
      <w:r>
        <w:t xml:space="preserve"> which are reconstructed in the following pages</w:t>
      </w:r>
      <w:r w:rsidRPr="00B15055">
        <w:t>,</w:t>
      </w:r>
      <w:r>
        <w:t xml:space="preserve"> </w:t>
      </w:r>
      <w:r w:rsidRPr="001229DB">
        <w:rPr>
          <w:rStyle w:val="StyleUnderline"/>
          <w:highlight w:val="cyan"/>
        </w:rPr>
        <w:t>this</w:t>
      </w:r>
      <w:r>
        <w:t xml:space="preserve"> model of cosmopolitanism </w:t>
      </w:r>
      <w:r w:rsidRPr="001229DB">
        <w:rPr>
          <w:rStyle w:val="StyleUnderline"/>
          <w:highlight w:val="cyan"/>
        </w:rPr>
        <w:t xml:space="preserve">is </w:t>
      </w:r>
      <w:r w:rsidRPr="001229DB">
        <w:rPr>
          <w:rStyle w:val="StyleUnderline"/>
          <w:bCs/>
          <w:highlight w:val="cyan"/>
        </w:rPr>
        <w:t>less</w:t>
      </w:r>
      <w:r w:rsidRPr="001229DB">
        <w:rPr>
          <w:rStyle w:val="StyleUnderline"/>
          <w:highlight w:val="cyan"/>
        </w:rPr>
        <w:t xml:space="preserve"> </w:t>
      </w:r>
      <w:r w:rsidRPr="001229DB">
        <w:rPr>
          <w:rStyle w:val="StyleUnderline"/>
          <w:bCs/>
          <w:highlight w:val="cyan"/>
        </w:rPr>
        <w:t>aimed at</w:t>
      </w:r>
      <w:r w:rsidRPr="00622E32">
        <w:rPr>
          <w:rStyle w:val="StyleUnderline"/>
          <w:bCs/>
        </w:rPr>
        <w:t xml:space="preserve"> the </w:t>
      </w:r>
      <w:r w:rsidRPr="001229DB">
        <w:rPr>
          <w:rStyle w:val="StyleUnderline"/>
          <w:bCs/>
          <w:highlight w:val="cyan"/>
        </w:rPr>
        <w:t>limits of the nation-state</w:t>
      </w:r>
      <w:r>
        <w:t xml:space="preserve"> and </w:t>
      </w:r>
      <w:r w:rsidRPr="001229DB">
        <w:rPr>
          <w:rStyle w:val="StyleUnderline"/>
          <w:highlight w:val="cyan"/>
        </w:rPr>
        <w:t>more concerned with the ways that relations of hierarchy</w:t>
      </w:r>
      <w:r w:rsidRPr="00622E32">
        <w:rPr>
          <w:rStyle w:val="StyleUnderline"/>
        </w:rPr>
        <w:t xml:space="preserve"> continue to </w:t>
      </w:r>
      <w:r w:rsidRPr="001229DB">
        <w:rPr>
          <w:rStyle w:val="StyleUnderline"/>
          <w:highlight w:val="cyan"/>
        </w:rPr>
        <w:t xml:space="preserve">create </w:t>
      </w:r>
      <w:r w:rsidRPr="001229DB">
        <w:rPr>
          <w:rStyle w:val="StyleUnderline"/>
          <w:bCs/>
          <w:highlight w:val="cyan"/>
        </w:rPr>
        <w:t>differentiated modes of sovereignty</w:t>
      </w:r>
      <w:r>
        <w:t xml:space="preserve"> and reproduce domination in the international sphere. As described above, </w:t>
      </w:r>
      <w:r w:rsidRPr="00622E32">
        <w:rPr>
          <w:rStyle w:val="StyleUnderline"/>
        </w:rPr>
        <w:t>hierarchy designates not hegemony, but processes of integration and interaction that produce unevenly distributed rights, obligations, and burdens</w:t>
      </w:r>
      <w:r>
        <w:t>. These processes of unequal integration are structural and embedded in the institutional arrangements of the international order. They create the international conditions of ongoing imperial domination.</w:t>
      </w:r>
    </w:p>
    <w:p w14:paraId="5BD8CDA4" w14:textId="77777777" w:rsidR="00F65D76" w:rsidRDefault="00F65D76" w:rsidP="00F65D76">
      <w:r>
        <w:t xml:space="preserve">With its critical and diagnostic orientation focused on the present configurations of international hierarchy, </w:t>
      </w:r>
      <w:r w:rsidRPr="00622E32">
        <w:rPr>
          <w:rStyle w:val="StyleUnderline"/>
        </w:rPr>
        <w:t>the normative and utopian core of a postcolonial cosmopolitanism remains the principle of nondomination at the center of anticolonial worldmaking</w:t>
      </w:r>
      <w:r>
        <w:t xml:space="preserve">.80 </w:t>
      </w:r>
      <w:r w:rsidRPr="00622E32">
        <w:rPr>
          <w:rStyle w:val="StyleUnderline"/>
        </w:rPr>
        <w:t xml:space="preserve">Nondomination recasts the current configurations of international hierarchy as </w:t>
      </w:r>
      <w:r w:rsidRPr="00622E32">
        <w:rPr>
          <w:rStyle w:val="StyleUnderline"/>
          <w:bCs/>
        </w:rPr>
        <w:t>infringements on collective projects of self-government</w:t>
      </w:r>
      <w:r w:rsidRPr="00622E32">
        <w:rPr>
          <w:rStyle w:val="StyleUnderline"/>
        </w:rPr>
        <w:t>.</w:t>
      </w:r>
      <w:r>
        <w:t xml:space="preserve"> </w:t>
      </w:r>
      <w:r w:rsidRPr="00622E32">
        <w:rPr>
          <w:rStyle w:val="StyleUnderline"/>
        </w:rPr>
        <w:t>This approach contrasts with an account of the injustices of the international sphere that is primarily concerned with the violation of individual human rights</w:t>
      </w:r>
      <w:r>
        <w:t>. While international human rights protections have provided important resources in challenging international hierarchy and can be combined with collective claims for self-government, on their own they offer a limited account of the wrongs involved.81 For instance</w:t>
      </w:r>
      <w:r w:rsidRPr="000D7CEC">
        <w:rPr>
          <w:rStyle w:val="StyleUnderline"/>
        </w:rPr>
        <w:t>, the expansive claims of private corporations not only undermine individual human rights but also threaten the capacity of self-government insofar as corporate prerogatives erode guarantees secured through state constitutions and national legislation</w:t>
      </w:r>
      <w:r>
        <w:t>. A</w:t>
      </w:r>
      <w:r w:rsidRPr="000D7CEC">
        <w:rPr>
          <w:rStyle w:val="StyleUnderline"/>
        </w:rPr>
        <w:t>n emphasis on nondomination thus broadens our account of the injustices that unequal integration and international hierarchy engender</w:t>
      </w:r>
      <w:r>
        <w:t>. Moreover, as the examples of anticolonial worldmaking suggest, realizing the international condition of nondomination necessary to self-government can extend beyond a defense of the state to include more demanding internationalisms.</w:t>
      </w:r>
    </w:p>
    <w:p w14:paraId="2755E645" w14:textId="77777777" w:rsidR="00F65D76" w:rsidRDefault="00F65D76" w:rsidP="00F65D76">
      <w:r w:rsidRPr="000D7CEC">
        <w:rPr>
          <w:rStyle w:val="StyleUnderline"/>
        </w:rPr>
        <w:t xml:space="preserve">In this dual focus on hierarchy and nondomination, a </w:t>
      </w:r>
      <w:r w:rsidRPr="001229DB">
        <w:rPr>
          <w:rStyle w:val="StyleUnderline"/>
          <w:highlight w:val="cyan"/>
        </w:rPr>
        <w:t>postcolonial cosmopolitanism offers a</w:t>
      </w:r>
      <w:r w:rsidRPr="000D7CEC">
        <w:rPr>
          <w:rStyle w:val="StyleUnderline"/>
        </w:rPr>
        <w:t xml:space="preserve"> more </w:t>
      </w:r>
      <w:r w:rsidRPr="001229DB">
        <w:rPr>
          <w:rStyle w:val="StyleUnderline"/>
          <w:bCs/>
          <w:highlight w:val="cyan"/>
        </w:rPr>
        <w:t>circumspect approach to the antistatist orientation</w:t>
      </w:r>
      <w:r w:rsidRPr="000D7CEC">
        <w:rPr>
          <w:rStyle w:val="StyleUnderline"/>
          <w:bCs/>
        </w:rPr>
        <w:t xml:space="preserve"> of the cosmopolitan turn</w:t>
      </w:r>
      <w:r w:rsidRPr="000D7CEC">
        <w:rPr>
          <w:rStyle w:val="StyleUnderline"/>
        </w:rPr>
        <w:t xml:space="preserve"> in political theory.</w:t>
      </w:r>
      <w:r>
        <w:t xml:space="preserve"> In championing the equal moral worth of persons against the morally arbitrary nature of nation-states, cosmopolitan </w:t>
      </w:r>
      <w:r w:rsidRPr="000D7CEC">
        <w:rPr>
          <w:rStyle w:val="StyleUnderline"/>
        </w:rPr>
        <w:t>theorists have advocated taming the state</w:t>
      </w:r>
      <w:r>
        <w:t xml:space="preserve"> through international law and have expanded the reach of our political and moral obligations. However, this </w:t>
      </w:r>
      <w:r w:rsidRPr="000D7CEC">
        <w:rPr>
          <w:rStyle w:val="StyleUnderline"/>
        </w:rPr>
        <w:t xml:space="preserve">privileging and </w:t>
      </w:r>
      <w:r w:rsidRPr="001229DB">
        <w:rPr>
          <w:rStyle w:val="StyleUnderline"/>
          <w:highlight w:val="cyan"/>
        </w:rPr>
        <w:t>prioritization of</w:t>
      </w:r>
      <w:r w:rsidRPr="000D7CEC">
        <w:rPr>
          <w:rStyle w:val="StyleUnderline"/>
        </w:rPr>
        <w:t xml:space="preserve"> the moral worth of </w:t>
      </w:r>
      <w:r w:rsidRPr="001229DB">
        <w:rPr>
          <w:rStyle w:val="StyleUnderline"/>
          <w:highlight w:val="cyan"/>
        </w:rPr>
        <w:t>individuals coincides with the</w:t>
      </w:r>
      <w:r w:rsidRPr="000D7CEC">
        <w:rPr>
          <w:rStyle w:val="StyleUnderline"/>
        </w:rPr>
        <w:t xml:space="preserve"> </w:t>
      </w:r>
      <w:r w:rsidRPr="000D7CEC">
        <w:rPr>
          <w:rStyle w:val="StyleUnderline"/>
          <w:bCs/>
        </w:rPr>
        <w:t xml:space="preserve">normative </w:t>
      </w:r>
      <w:r w:rsidRPr="001229DB">
        <w:rPr>
          <w:rStyle w:val="StyleUnderline"/>
          <w:bCs/>
          <w:highlight w:val="cyan"/>
        </w:rPr>
        <w:t>diminution of collective claims to sovereignty and self-determination</w:t>
      </w:r>
      <w:r>
        <w:t xml:space="preserve">, </w:t>
      </w:r>
      <w:r w:rsidRPr="000D7CEC">
        <w:rPr>
          <w:rStyle w:val="StyleUnderline"/>
        </w:rPr>
        <w:t>which have historically served to restrain imperialism.</w:t>
      </w:r>
      <w:r>
        <w:t xml:space="preserve"> As Jean Cohen has argued, </w:t>
      </w:r>
      <w:r w:rsidRPr="000D7CEC">
        <w:rPr>
          <w:rStyle w:val="StyleUnderline"/>
        </w:rPr>
        <w:t>in “prematurely drop[ping] the concept of sovereignty”</w:t>
      </w:r>
      <w:r>
        <w:t xml:space="preserve"> and “assum[ing] that a constitutional cosmopolitan legal order already exists which has or should replace international law,” </w:t>
      </w:r>
      <w:r w:rsidRPr="000D7CEC">
        <w:rPr>
          <w:rStyle w:val="StyleUnderline"/>
        </w:rPr>
        <w:t>cosmopolitans risk “becoming apologists for neo-imperial projects</w:t>
      </w:r>
      <w:r>
        <w:t>.”82 Viewing sovereignty as primarily an impediment to securing the rights of individuals provides cover for imperial practices cynically masked as humanitarian efforts and leaves insufficient normative resources to distinguish and critique imperial and hierarchical curtailments of sovereignty.</w:t>
      </w:r>
    </w:p>
    <w:p w14:paraId="256FA8CE" w14:textId="77777777" w:rsidR="00F65D76" w:rsidRDefault="00F65D76" w:rsidP="00F65D76">
      <w:pPr>
        <w:rPr>
          <w:b/>
          <w:bCs/>
        </w:rPr>
      </w:pPr>
      <w:r>
        <w:t xml:space="preserve">This is not an argument for retreating into a defensive sovereigntist position, which cannot provide adequate critical and normative resources to address the contemporary dilemmas of the international order, and it should be clear that the postcolonial approach outlined here does not offer an exhaustive theory of the international order. But in returning to the problem of empire, it provides a readjustment of what we take to be the central conundrums and predicaments of international politics. Moreover, it reminds us that </w:t>
      </w:r>
      <w:r w:rsidRPr="001229DB">
        <w:rPr>
          <w:rStyle w:val="StyleUnderline"/>
          <w:highlight w:val="cyan"/>
        </w:rPr>
        <w:t>claims of sovereignty</w:t>
      </w:r>
      <w:r w:rsidRPr="000C56A9">
        <w:rPr>
          <w:rStyle w:val="StyleUnderline"/>
        </w:rPr>
        <w:t xml:space="preserve"> and sovereign equality not only have preserved the state against claims of international justice by creating a hermetic seal but also have </w:t>
      </w:r>
      <w:r w:rsidRPr="001229DB">
        <w:rPr>
          <w:rStyle w:val="StyleUnderline"/>
          <w:highlight w:val="cyan"/>
        </w:rPr>
        <w:t xml:space="preserve">served as the </w:t>
      </w:r>
      <w:r w:rsidRPr="001229DB">
        <w:rPr>
          <w:rStyle w:val="StyleUnderline"/>
          <w:bCs/>
          <w:highlight w:val="cyan"/>
        </w:rPr>
        <w:t>foundation of anti-imperial</w:t>
      </w:r>
      <w:r w:rsidRPr="000C56A9">
        <w:rPr>
          <w:rStyle w:val="StyleUnderline"/>
          <w:bCs/>
        </w:rPr>
        <w:t xml:space="preserve"> visions of </w:t>
      </w:r>
      <w:r w:rsidRPr="001229DB">
        <w:rPr>
          <w:rStyle w:val="StyleUnderline"/>
          <w:bCs/>
          <w:highlight w:val="cyan"/>
        </w:rPr>
        <w:t>international justice</w:t>
      </w:r>
      <w:r w:rsidRPr="001229DB">
        <w:rPr>
          <w:b/>
          <w:bCs/>
          <w:highlight w:val="cyan"/>
        </w:rPr>
        <w:t>.</w:t>
      </w:r>
      <w:r w:rsidRPr="001229DB">
        <w:rPr>
          <w:highlight w:val="cyan"/>
        </w:rPr>
        <w:t xml:space="preserve"> </w:t>
      </w:r>
      <w:r w:rsidRPr="001229DB">
        <w:rPr>
          <w:rStyle w:val="StyleUnderline"/>
          <w:highlight w:val="cyan"/>
        </w:rPr>
        <w:t xml:space="preserve">These principles </w:t>
      </w:r>
      <w:r w:rsidRPr="001229DB">
        <w:rPr>
          <w:rStyle w:val="StyleUnderline"/>
          <w:bCs/>
          <w:highlight w:val="cyan"/>
        </w:rPr>
        <w:t>provide bulwarks against hierarchy and</w:t>
      </w:r>
      <w:r w:rsidRPr="000C56A9">
        <w:rPr>
          <w:rStyle w:val="StyleUnderline"/>
          <w:bCs/>
        </w:rPr>
        <w:t xml:space="preserve"> resources for </w:t>
      </w:r>
      <w:r w:rsidRPr="001229DB">
        <w:rPr>
          <w:rStyle w:val="StyleUnderline"/>
          <w:bCs/>
          <w:highlight w:val="cyan"/>
        </w:rPr>
        <w:t>resisting domination</w:t>
      </w:r>
      <w:r w:rsidRPr="000C56A9">
        <w:rPr>
          <w:rStyle w:val="StyleUnderline"/>
        </w:rPr>
        <w:t xml:space="preserve"> in the international sphere, while also making possible ambitious visions of the </w:t>
      </w:r>
      <w:r w:rsidRPr="000C56A9">
        <w:rPr>
          <w:rStyle w:val="StyleUnderline"/>
          <w:bCs/>
        </w:rPr>
        <w:t>international redistribution of political and economic power</w:t>
      </w:r>
      <w:r w:rsidRPr="000C56A9">
        <w:rPr>
          <w:b/>
          <w:bCs/>
        </w:rPr>
        <w:t>.</w:t>
      </w:r>
    </w:p>
    <w:p w14:paraId="47ABA21B" w14:textId="77777777" w:rsidR="00F65D76" w:rsidRDefault="00F65D76" w:rsidP="00F65D76"/>
    <w:p w14:paraId="6F8976BC" w14:textId="4E41BBB7" w:rsidR="00FB21B6" w:rsidRDefault="00FB21B6" w:rsidP="00FB21B6">
      <w:pPr>
        <w:pStyle w:val="Heading3"/>
      </w:pPr>
      <w:r>
        <w:t>Link---“the West”---2NC</w:t>
      </w:r>
    </w:p>
    <w:p w14:paraId="079D046F" w14:textId="77777777" w:rsidR="00FB21B6" w:rsidRDefault="00FB21B6" w:rsidP="00FB21B6">
      <w:pPr>
        <w:pStyle w:val="Heading4"/>
      </w:pPr>
      <w:r>
        <w:t>Their focus on the West as the source of colonialism falls into the trap of Eurocentrism, ignoring non-western forms of colonialism and removing agency.</w:t>
      </w:r>
    </w:p>
    <w:p w14:paraId="2DBFCCCC" w14:textId="77777777" w:rsidR="00FB21B6" w:rsidRPr="005D2B4A" w:rsidRDefault="00FB21B6" w:rsidP="00FB21B6">
      <w:pPr>
        <w:rPr>
          <w:b/>
          <w:bCs/>
          <w:sz w:val="26"/>
          <w:szCs w:val="26"/>
        </w:rPr>
      </w:pPr>
      <w:r>
        <w:rPr>
          <w:b/>
          <w:bCs/>
          <w:sz w:val="26"/>
          <w:szCs w:val="26"/>
        </w:rPr>
        <w:t>Vickers 19</w:t>
      </w:r>
    </w:p>
    <w:p w14:paraId="322089F9" w14:textId="77777777" w:rsidR="00FB21B6" w:rsidRDefault="00FB21B6" w:rsidP="00FB21B6">
      <w:r>
        <w:t>(</w:t>
      </w:r>
      <w:r w:rsidRPr="007448F9">
        <w:t>Edward Vickers</w:t>
      </w:r>
      <w:r>
        <w:t xml:space="preserve"> (P</w:t>
      </w:r>
      <w:r w:rsidRPr="007448F9">
        <w:t>rofessor of comparative education at Kyushu University in Japan, where he holds the UNESCO chair on education for peace, social justice and Global Citizenship</w:t>
      </w:r>
      <w:r>
        <w:t>)</w:t>
      </w:r>
      <w:r w:rsidRPr="007448F9">
        <w:t xml:space="preserve">, 9-12-2019, "Critiquing coloniality, ‘epistemic violence’ and western hegemony in comparative education – the dangers of ahistoricism and positionality", Taylor &amp; Francis, </w:t>
      </w:r>
      <w:hyperlink r:id="rId6" w:history="1">
        <w:r w:rsidRPr="00D63010">
          <w:rPr>
            <w:rStyle w:val="Hyperlink"/>
          </w:rPr>
          <w:t>https://www-tandfonline-com.proxy.lib.umich.edu/doi/full/10.1080/03050068.2019.1665268</w:t>
        </w:r>
      </w:hyperlink>
      <w:r>
        <w:t>) Julia T</w:t>
      </w:r>
    </w:p>
    <w:p w14:paraId="2559E376" w14:textId="77777777" w:rsidR="00FB21B6" w:rsidRPr="00F106F8" w:rsidRDefault="00FB21B6" w:rsidP="00FB21B6">
      <w:pPr>
        <w:rPr>
          <w:rStyle w:val="StyleUnderline"/>
        </w:rPr>
      </w:pPr>
      <w:r w:rsidRPr="00F106F8">
        <w:rPr>
          <w:sz w:val="14"/>
          <w:szCs w:val="14"/>
        </w:rPr>
        <w:t xml:space="preserve">Is this, though, an exercise in anti-Westernism? Takayama et al disavow the aim of ‘dividing paradigmatic Anglo-European comparativists and other comparativists in the global peripheries’ (S19), while Silova et al call for an ‘understanding of coloniality … as multilayered, interconnected and present in all societies’ (S89). However, their </w:t>
      </w:r>
      <w:r w:rsidRPr="00F106F8">
        <w:rPr>
          <w:rStyle w:val="StyleUnderline"/>
        </w:rPr>
        <w:t>decolonial master-narrative is premised,</w:t>
      </w:r>
      <w:r w:rsidRPr="00F106F8">
        <w:rPr>
          <w:sz w:val="14"/>
          <w:szCs w:val="14"/>
        </w:rPr>
        <w:t xml:space="preserve"> in what constitutes a second move, </w:t>
      </w:r>
      <w:r w:rsidRPr="00F106F8">
        <w:rPr>
          <w:rStyle w:val="StyleUnderline"/>
        </w:rPr>
        <w:t>on a vague and divisive system of categorisation</w:t>
      </w:r>
      <w:r w:rsidRPr="00F106F8">
        <w:rPr>
          <w:sz w:val="14"/>
          <w:szCs w:val="14"/>
        </w:rPr>
        <w:t xml:space="preserve">. It is relevant to note the importance attached to classification by Mignolo, regarded as an authority on coloniality by all these authors, who argues that ‘epistemic racism’ is built on ‘classifications and hierarchies,’ and that ‘those who classify always place themselves at the top of the classification’ (quoted by Silova, Millei, and Piattoeva Citation2017, S84–S85).Footnote2 </w:t>
      </w:r>
      <w:r w:rsidRPr="00F106F8">
        <w:rPr>
          <w:rStyle w:val="StyleUnderline"/>
        </w:rPr>
        <w:t>The categories deployed</w:t>
      </w:r>
      <w:r w:rsidRPr="00F106F8">
        <w:rPr>
          <w:sz w:val="14"/>
          <w:szCs w:val="14"/>
        </w:rPr>
        <w:t xml:space="preserve"> in the special issue </w:t>
      </w:r>
      <w:r w:rsidRPr="00F106F8">
        <w:rPr>
          <w:rStyle w:val="StyleUnderline"/>
        </w:rPr>
        <w:t>include the ‘West’,</w:t>
      </w:r>
      <w:r w:rsidRPr="00F106F8">
        <w:rPr>
          <w:sz w:val="14"/>
          <w:szCs w:val="14"/>
        </w:rPr>
        <w:t xml:space="preserve"> ‘</w:t>
      </w:r>
      <w:r w:rsidRPr="00F106F8">
        <w:rPr>
          <w:rStyle w:val="StyleUnderline"/>
        </w:rPr>
        <w:t>Anglo-West’, ‘Anglo-Europe’ and ‘global North.’</w:t>
      </w:r>
      <w:r w:rsidRPr="00F106F8">
        <w:rPr>
          <w:sz w:val="14"/>
          <w:szCs w:val="14"/>
        </w:rPr>
        <w:t xml:space="preserve"> </w:t>
      </w:r>
      <w:r w:rsidRPr="00F106F8">
        <w:rPr>
          <w:rStyle w:val="StyleUnderline"/>
        </w:rPr>
        <w:t>Each of</w:t>
      </w:r>
      <w:r w:rsidRPr="00F106F8">
        <w:rPr>
          <w:sz w:val="14"/>
          <w:szCs w:val="14"/>
        </w:rPr>
        <w:t xml:space="preserve"> </w:t>
      </w:r>
      <w:r w:rsidRPr="00F106F8">
        <w:rPr>
          <w:rStyle w:val="StyleUnderline"/>
        </w:rPr>
        <w:t>these terms has different connotations, which are not clearly spelt out.</w:t>
      </w:r>
      <w:r w:rsidRPr="00F106F8">
        <w:rPr>
          <w:sz w:val="14"/>
          <w:szCs w:val="14"/>
        </w:rPr>
        <w:t xml:space="preserve"> The ‘West’ presumably encompasses Western Europe, North America and settler-colonial off-shoots such as Australia, but does it extend to Japan or Eastern or Southern Europe? ‘Anglo-West’ or ‘Anglo-Europe’ reference the English-speaking world, apparently excluding non-European societies, while leaving ambiguous the status of non-English-speaking Europeans and their settler-colonial heirs (e.g. in Latin America). The ‘global North’ is a more encompassing category, distinguishing so-called ‘developed’ from ‘developing’ countries. But it seemingly excludes Russia and the post-socialist societies of Eastern Europe and Central Asia, presented here by Silova et al as victims of Western ‘coloniality.’ </w:t>
      </w:r>
      <w:r w:rsidRPr="00F106F8">
        <w:rPr>
          <w:rStyle w:val="StyleUnderline"/>
        </w:rPr>
        <w:t>Deploying these terms interchangeably helps to unite disparate papers under the rubric of ‘contesting coloniality.’ The result is a target for the ‘decolonial’ argument that is large, diffuse, and readily distinguishable from a ‘periphery’ defined by shared experience of oppression</w:t>
      </w:r>
      <w:r w:rsidRPr="00F106F8">
        <w:rPr>
          <w:sz w:val="14"/>
          <w:szCs w:val="14"/>
        </w:rPr>
        <w:t xml:space="preserve"> or marginalisation. The ‘hierarchies’ associated by Mignolo with ‘coloniality’ are thus inverted, with </w:t>
      </w:r>
      <w:r w:rsidRPr="00F106F8">
        <w:rPr>
          <w:rStyle w:val="StyleUnderline"/>
        </w:rPr>
        <w:t>those classified as victims implicitly assigned moral superiority over the perpetrators.</w:t>
      </w:r>
      <w:r>
        <w:rPr>
          <w:rStyle w:val="StyleUnderline"/>
        </w:rPr>
        <w:t xml:space="preserve"> </w:t>
      </w:r>
      <w:r w:rsidRPr="00A45BC0">
        <w:rPr>
          <w:rStyle w:val="StyleUnderline"/>
        </w:rPr>
        <w:t>These perpetrators are</w:t>
      </w:r>
      <w:r w:rsidRPr="00F106F8">
        <w:rPr>
          <w:sz w:val="14"/>
        </w:rPr>
        <w:t xml:space="preserve"> in turn </w:t>
      </w:r>
      <w:r w:rsidRPr="00F106F8">
        <w:rPr>
          <w:rStyle w:val="StyleUnderline"/>
        </w:rPr>
        <w:t>associated,</w:t>
      </w:r>
      <w:r w:rsidRPr="00F106F8">
        <w:rPr>
          <w:sz w:val="14"/>
        </w:rPr>
        <w:t xml:space="preserve"> in a related third move, </w:t>
      </w:r>
      <w:r w:rsidRPr="00A45BC0">
        <w:rPr>
          <w:rStyle w:val="StyleUnderline"/>
        </w:rPr>
        <w:t xml:space="preserve">with a uniformly ‘colonial’ cultural </w:t>
      </w:r>
      <w:r w:rsidRPr="00F106F8">
        <w:rPr>
          <w:sz w:val="14"/>
        </w:rPr>
        <w:t xml:space="preserve">or civilizational </w:t>
      </w:r>
      <w:r w:rsidRPr="00A45BC0">
        <w:rPr>
          <w:rStyle w:val="StyleUnderline"/>
        </w:rPr>
        <w:t>unit conceived in highly essentialist terms</w:t>
      </w:r>
      <w:r w:rsidRPr="00F106F8">
        <w:rPr>
          <w:sz w:val="14"/>
        </w:rPr>
        <w:t xml:space="preserve">. </w:t>
      </w:r>
      <w:r w:rsidRPr="00A45BC0">
        <w:rPr>
          <w:rStyle w:val="StyleUnderline"/>
        </w:rPr>
        <w:t>The ‘dominant global imaginary,’</w:t>
      </w:r>
      <w:r w:rsidRPr="00F106F8">
        <w:rPr>
          <w:sz w:val="14"/>
        </w:rPr>
        <w:t xml:space="preserve"> argues Stein, </w:t>
      </w:r>
      <w:r w:rsidRPr="00A45BC0">
        <w:rPr>
          <w:rStyle w:val="StyleUnderline"/>
        </w:rPr>
        <w:t xml:space="preserve">is a ‘racialized ordering </w:t>
      </w:r>
      <w:r w:rsidRPr="00F106F8">
        <w:rPr>
          <w:sz w:val="14"/>
        </w:rPr>
        <w:t xml:space="preserve">of humanity’ whereby ‘the white/Euro-descended subject’s “civic-humanist, rational self-conception” is constituted against a racialized “irrational/sub-rational Human Other”’ (Citation2017, S29). Post-war </w:t>
      </w:r>
      <w:r w:rsidRPr="00A45BC0">
        <w:rPr>
          <w:rStyle w:val="StyleUnderline"/>
        </w:rPr>
        <w:t>attempts to ‘incorporate official refutations of racialism and colonialism’ are dismissed as mere ploys</w:t>
      </w:r>
      <w:r w:rsidRPr="00F106F8">
        <w:rPr>
          <w:sz w:val="14"/>
        </w:rPr>
        <w:t xml:space="preserve"> to disguise the ‘recasting’ of ‘colonial logics’ through development projects framed as a means to help the non-West ‘catch up’ (S30). </w:t>
      </w:r>
      <w:r w:rsidRPr="00A45BC0">
        <w:rPr>
          <w:rStyle w:val="StyleUnderline"/>
        </w:rPr>
        <w:t>The object of catch-up is</w:t>
      </w:r>
      <w:r w:rsidRPr="00F106F8">
        <w:rPr>
          <w:sz w:val="14"/>
        </w:rPr>
        <w:t xml:space="preserve"> a ‘Western modernity project’ ‘</w:t>
      </w:r>
      <w:r w:rsidRPr="00A45BC0">
        <w:rPr>
          <w:rStyle w:val="StyleUnderline"/>
        </w:rPr>
        <w:t>constituted’ by the ‘logic of coloniality</w:t>
      </w:r>
      <w:r w:rsidRPr="00F106F8">
        <w:rPr>
          <w:sz w:val="14"/>
        </w:rPr>
        <w:t xml:space="preserve">,’ so that ‘colonial patterns of power’ continue to define ‘culture, labour, intersubjective relations and knowledge production everywhere’ (Silova, Millei, and Piattoeva Citation2017, S75). ‘The globalizing reach of this [Western] imaginary over the past six centuries,’ has meant, Stein argues, ‘that wherever one is situated within its colonial divisions, it is not possible simply to “opt out” of its unevenly distributed repressive, disciplinary, and biopolitically productive effects’ (Citation2017, S31). In other words, </w:t>
      </w:r>
      <w:r w:rsidRPr="00A45BC0">
        <w:rPr>
          <w:rStyle w:val="StyleUnderline"/>
        </w:rPr>
        <w:t>the supreme, inescapable and essential characteristic of the modern West is its ‘coloniality.’</w:t>
      </w:r>
      <w:r>
        <w:rPr>
          <w:rStyle w:val="StyleUnderline"/>
        </w:rPr>
        <w:t xml:space="preserve"> </w:t>
      </w:r>
      <w:r w:rsidRPr="00A45BC0">
        <w:rPr>
          <w:rStyle w:val="StyleUnderline"/>
        </w:rPr>
        <w:t xml:space="preserve">This claim that the modern West is intrinsically ‘colonial’ is twinned with </w:t>
      </w:r>
      <w:r w:rsidRPr="00F106F8">
        <w:rPr>
          <w:sz w:val="14"/>
        </w:rPr>
        <w:t xml:space="preserve">a fourth move: </w:t>
      </w:r>
      <w:r w:rsidRPr="00A45BC0">
        <w:rPr>
          <w:rStyle w:val="StyleUnderline"/>
        </w:rPr>
        <w:t xml:space="preserve">the depiction of ‘colonialism’ or ‘coloniality’ as uniquely ‘Western’ </w:t>
      </w:r>
      <w:r w:rsidRPr="00F106F8">
        <w:rPr>
          <w:sz w:val="14"/>
        </w:rPr>
        <w:t xml:space="preserve">(or ‘Anglo-European,’ etc.). This equation is </w:t>
      </w:r>
      <w:r w:rsidRPr="00A45BC0">
        <w:rPr>
          <w:rStyle w:val="StyleUnderline"/>
        </w:rPr>
        <w:t xml:space="preserve">so taken for granted by the contributors that they </w:t>
      </w:r>
      <w:r w:rsidRPr="005D2B4A">
        <w:rPr>
          <w:rStyle w:val="Emphasis"/>
        </w:rPr>
        <w:t>hardly bother to spell it out, let alone defend it</w:t>
      </w:r>
      <w:r w:rsidRPr="00A45BC0">
        <w:rPr>
          <w:rStyle w:val="StyleUnderline"/>
        </w:rPr>
        <w:t xml:space="preserve">. </w:t>
      </w:r>
      <w:r w:rsidRPr="00F106F8">
        <w:rPr>
          <w:sz w:val="14"/>
        </w:rPr>
        <w:t xml:space="preserve">When Shahjahan et al refer to ‘imperial powers (whether Spanish, Portuguese, British and [sic.], later on, American),’ their use of brackets reflects this assumption that ‘imperialism’ or ‘colonialism’ are axiomatically Western (Citation2017, S52). Oddly, given that one of the co-editors is Japanese, </w:t>
      </w:r>
      <w:r w:rsidRPr="00A45BC0">
        <w:rPr>
          <w:rStyle w:val="StyleUnderline"/>
        </w:rPr>
        <w:t xml:space="preserve">non-Western forms of colonialism are almost entirely ignored </w:t>
      </w:r>
      <w:r w:rsidRPr="00F106F8">
        <w:rPr>
          <w:sz w:val="14"/>
        </w:rPr>
        <w:t xml:space="preserve">in the special issue. Japan’s own notoriously brutal colonial project receives only one oblique reference. This comes when Kandel is attacked for failing to support a Taiwanese student of his who sought to critique an official Japanese report on ‘Education in Formosa and Korea’ (Takayama, Sriprakash, and Connell Citation2017, S11). Invoking this instance of non-Western colonialism thus serves merely to buttress the case for recasting one of the field’s Western founding fathers as an archetypal colonialist. Neither Japanese ‘coloniality’ nor the related ethnocentricity of mainstream Japanese culture and scholarship – past and present – are otherwise acknowledged. </w:t>
      </w:r>
      <w:r w:rsidRPr="00A45BC0">
        <w:rPr>
          <w:rStyle w:val="StyleUnderline"/>
        </w:rPr>
        <w:t xml:space="preserve">The agenda of contesting a ‘coloniality’ construed as uniquely Western leads to </w:t>
      </w:r>
      <w:r w:rsidRPr="00F106F8">
        <w:rPr>
          <w:sz w:val="14"/>
        </w:rPr>
        <w:t xml:space="preserve">further </w:t>
      </w:r>
      <w:r w:rsidRPr="005D2B4A">
        <w:rPr>
          <w:rStyle w:val="Emphasis"/>
        </w:rPr>
        <w:t>lapses in historical accuracy</w:t>
      </w:r>
      <w:r w:rsidRPr="00F106F8">
        <w:rPr>
          <w:sz w:val="14"/>
        </w:rPr>
        <w:t xml:space="preserve">. With respect to Soviet Russia, Silova et al assert that ‘even though state-sanctioned racism under socialism employed racial technologies and expertise to differentiate spaces and populations through their contrasting propensities to life and death, these followed less the lines of racial “othering” apparent in former colonies’ (Citation2017, S77). </w:t>
      </w:r>
      <w:r w:rsidRPr="00A45BC0">
        <w:rPr>
          <w:rStyle w:val="StyleUnderline"/>
        </w:rPr>
        <w:t xml:space="preserve">While recognising that in the days of the USSR ‘Russia functioned as an imperial centre </w:t>
      </w:r>
      <w:r w:rsidRPr="00F106F8">
        <w:rPr>
          <w:sz w:val="14"/>
        </w:rPr>
        <w:t xml:space="preserve">that spread its norms and models to the peripheries’ (S91), </w:t>
      </w:r>
      <w:r w:rsidRPr="00A45BC0">
        <w:rPr>
          <w:rStyle w:val="StyleUnderline"/>
        </w:rPr>
        <w:t>they nonetheless present Soviet power as somehow less colonial than its ‘Western’ counterpart</w:t>
      </w:r>
      <w:r w:rsidRPr="00F106F8">
        <w:rPr>
          <w:sz w:val="14"/>
        </w:rPr>
        <w:t xml:space="preserve">. Elsewhere in the special issue, Tom et al acknowledge that the dividing line between colonialism and its victims also runs through ‘Northern’ societies, writing that ‘coloniality can be observed in the power the Global North (the white United States and Western Europe) exerts over the Global South (regions such as Asia, Africa and Latin America, regarded as “underdeveloped” or “developing countries,” and racialized populations in the Global North)’ (Citation2017, S125, my emphasis). But </w:t>
      </w:r>
      <w:r w:rsidRPr="00A45BC0">
        <w:rPr>
          <w:rStyle w:val="StyleUnderline"/>
        </w:rPr>
        <w:t xml:space="preserve">the essential dichotomy stands </w:t>
      </w:r>
      <w:r w:rsidRPr="00F106F8">
        <w:rPr>
          <w:sz w:val="14"/>
        </w:rPr>
        <w:t xml:space="preserve">– </w:t>
      </w:r>
      <w:r w:rsidRPr="00A45BC0">
        <w:rPr>
          <w:rStyle w:val="StyleUnderline"/>
        </w:rPr>
        <w:t>between ‘the West</w:t>
      </w:r>
      <w:r w:rsidRPr="00F106F8">
        <w:rPr>
          <w:sz w:val="14"/>
        </w:rPr>
        <w:t xml:space="preserve">’ (or ‘North’) </w:t>
      </w:r>
      <w:r w:rsidRPr="00A45BC0">
        <w:rPr>
          <w:rStyle w:val="StyleUnderline"/>
        </w:rPr>
        <w:t xml:space="preserve">as a malevolent hegemon, and its victims, defined </w:t>
      </w:r>
      <w:r w:rsidRPr="00F106F8">
        <w:rPr>
          <w:sz w:val="14"/>
        </w:rPr>
        <w:t xml:space="preserve">primarily </w:t>
      </w:r>
      <w:r w:rsidRPr="00A45BC0">
        <w:rPr>
          <w:rStyle w:val="StyleUnderline"/>
        </w:rPr>
        <w:t>in ethno-cultural terms, wherever they are</w:t>
      </w:r>
      <w:r w:rsidRPr="00F106F8">
        <w:rPr>
          <w:sz w:val="14"/>
        </w:rPr>
        <w:t xml:space="preserve">. Finally, </w:t>
      </w:r>
      <w:r w:rsidRPr="00A45BC0">
        <w:rPr>
          <w:rStyle w:val="StyleUnderline"/>
        </w:rPr>
        <w:t xml:space="preserve">this generalised dichotomy underpins a </w:t>
      </w:r>
      <w:r w:rsidRPr="00F106F8">
        <w:rPr>
          <w:sz w:val="14"/>
        </w:rPr>
        <w:t xml:space="preserve">fifth </w:t>
      </w:r>
      <w:r w:rsidRPr="00A45BC0">
        <w:rPr>
          <w:rStyle w:val="StyleUnderline"/>
        </w:rPr>
        <w:t xml:space="preserve">move, linking the ethical standing, authenticity and legitimacy of researchers to their ‘location’ vis-à-vis ‘the West’. Identifying themselves as ‘critical scholars of color’ </w:t>
      </w:r>
      <w:r w:rsidRPr="00F106F8">
        <w:rPr>
          <w:sz w:val="14"/>
        </w:rPr>
        <w:t xml:space="preserve">(Citation2017, S51), Shahjahan et al </w:t>
      </w:r>
      <w:r w:rsidRPr="00A45BC0">
        <w:rPr>
          <w:rStyle w:val="StyleUnderline"/>
        </w:rPr>
        <w:t xml:space="preserve">highlight their ‘multilayered positionality </w:t>
      </w:r>
      <w:r w:rsidRPr="00F106F8">
        <w:rPr>
          <w:sz w:val="14"/>
        </w:rPr>
        <w:t xml:space="preserve">as visible minorities, having ties to countries labelled as “Third World” and working with dissenting perspectives mostly in white settler contexts’ (S58). Tom et al take aim at an ‘epistemic racism’ seen as extending to ‘the addition of some selected “other” scholars, histories or events into Eurocentric scholarship without engaging with their conceptualizations, critiques and consequences.’ They associate this tactic with ‘scholars and educators … who pretend to have transcended the problems of racism and coloniality,’ but ‘continue to enjoy and defend the privilege of epistemic perspective’ (Citation2017, S127). ‘White perspectivity,’ they continue, ‘upholds itself as self-justified educational practice’ (S127), necessitating what Khoja-Moolji calls an emphasis on ‘brown bodies as central to knowledge production’ (Citation2017, S152). ‘Colonial imaginaries of purity and authenticity’ must be abandoned, proclaim Tom et al, but this does not entail ‘a priori rejecting notions of purity and authenticity stemming from “other” onto-epistemological groundings’ (S141). </w:t>
      </w:r>
      <w:r w:rsidRPr="00A45BC0">
        <w:rPr>
          <w:rStyle w:val="StyleUnderline"/>
        </w:rPr>
        <w:t xml:space="preserve">Invoking divisive and essentialising forms of categorisation in </w:t>
      </w:r>
      <w:r w:rsidRPr="00F106F8">
        <w:rPr>
          <w:sz w:val="14"/>
        </w:rPr>
        <w:t xml:space="preserve">the cause of </w:t>
      </w:r>
      <w:r w:rsidRPr="00A45BC0">
        <w:rPr>
          <w:rStyle w:val="StyleUnderline"/>
        </w:rPr>
        <w:t>contesting Western coloniality is</w:t>
      </w:r>
      <w:r w:rsidRPr="00F106F8">
        <w:rPr>
          <w:sz w:val="14"/>
        </w:rPr>
        <w:t xml:space="preserve"> thus </w:t>
      </w:r>
      <w:r w:rsidRPr="00A45BC0">
        <w:rPr>
          <w:rStyle w:val="StyleUnderline"/>
        </w:rPr>
        <w:t xml:space="preserve">apparently permissible, if it is authentically rooted in ‘subaltern epistemic locations’ </w:t>
      </w:r>
      <w:r w:rsidRPr="00F106F8">
        <w:rPr>
          <w:sz w:val="14"/>
        </w:rPr>
        <w:t xml:space="preserve">(Khoja-Moolji Citation2017, S152). Several contributors demonstrate awareness of the </w:t>
      </w:r>
      <w:r w:rsidRPr="00A45BC0">
        <w:rPr>
          <w:rStyle w:val="StyleUnderline"/>
        </w:rPr>
        <w:t xml:space="preserve">difficulty of characterising as subaltern the ‘location’ of scholars based in prestigious Western universities, some holding influential positions </w:t>
      </w:r>
      <w:r w:rsidRPr="00F106F8">
        <w:rPr>
          <w:sz w:val="14"/>
        </w:rPr>
        <w:t xml:space="preserve">in the CIE field. As of now (2019), two of those featured in this special issue sit on the Advisory Board of CER, while another is on the editorial board of Comparative Education. Silova is currently Vice-President of CIES. She and her co-authors acknowledge that ‘depending on particular circumstances, … we may be positioned as Western “experts,”’ or ‘as non-Western “others” whose expertise is limited to explaining the local context through particular analytical frames’ (Citation2017, S93). Again citing Mignolo (himself based at Duke University), they declare their intention to ‘work within and against dominant forms of knowledge production by carrying the “wound” of coloniality … , but resisting efforts of self-emancipation from the experience of domination that works for, and not against, integration into the same hierarchy’ (S97). If this seems confusing, it is apparently intentionally so, since they assert ‘our right to … opacity’ (S93). In the same vein, they call for ‘border thinking, … where being is “rooted in irremovable contradictions – neither here nor there or both here and there at the same time”’ (S93). The import of this seems to be that those from ‘subaltern’ backgrounds who find themselves working within the structures of ‘Western’ privilege need to ensure that their scholarly agendas remain defined by consciousness of the epistemic ‘wounds’ inflicted by the West on the non-Western core of their identity. </w:t>
      </w:r>
      <w:r w:rsidRPr="00F106F8">
        <w:rPr>
          <w:sz w:val="8"/>
          <w:szCs w:val="8"/>
        </w:rPr>
        <w:t xml:space="preserve">A note on my own ‘positionality’ A white, male, public school-and-Oxford-educated British scholar who ventures into a debate framed in these terms is clearly entering a minefield. Individuals such as myself have indeed enjoyed manifold privileges within global academia and beyond. These privileges are related to a web of structures and assumptions that can be termed ‘Eurocentric,’ as well as to legacies of colonialism. In my early career, I benefited from my family’s position in Hong Kong as British rule was winding down. There is more to the Vickers backstory: Irish Catholics here, an Indian ancestor there, working-class Liverpool grandparents, a Jewish great-grandfather, not to mention years spent in China as a lowly educational functionary. I now live in Japan with my Japanese wife and children, working for a Japanese university, where my foreignness entails a complex mix of marginalisation and advantage. But privilege there certainly has been. What, though, is the precise significance of a scholar’s personal ‘location’ for any claims to serious attention from their peers? Silova et al are right to stress that biography, auto-biography and ‘self-ethnography’ are potentially valuable resources for Comparative Education. It is worth recalling that many of the field’s early leaders, such as Nicholas Hans, were refugees or exiles from notably repressive regimes. However, there is an important line to be drawn between biography (or autobiography) as a research tool or resource, and the biographical statement as a certificate of victimhood, granting its holders a privileged voice in particular conversations. It is hard to read the racialised language in the CER special issue without wondering under what circumstances the contributors would consider a ‘white’ European scholar entitled to debate ‘coloniality’.Footnote3 Their representation of the significance of positionality, invoking race, religion and geography, implies the legitimacy of judging scholarship not so much on the basis of what is argued as of who is doing the arguing. The notion that racial, geographical or civilisational labels neatly divide humanity between the ‘subaltern’ and ‘metropolitan,’ and that ‘subalternity’ in itself confers a kind of moral authority, are deeply problematic. I return to this issue, and its implications for Comparative Education as a field, in my concluding section. Before that, however, it is important to consider the empirical basis for the assumptions underpinning the ‘moves’ outlined above. If ‘Western’ modernity is uniquely associated with ‘coloniality,’ encompassing ‘epistemic violence’ against uniformly victimised ‘non-Westerners’, then assertions of non-Western ‘positionality’ may appear more defensible. But do these claims stand up to historical scrutiny? Is it plausible to entertain a neat division of the world between victims and perpetrators of ‘colonialism’ or ‘epistemic violence’? </w:t>
      </w:r>
      <w:r w:rsidRPr="00F106F8">
        <w:rPr>
          <w:sz w:val="14"/>
        </w:rPr>
        <w:t xml:space="preserve">Ethnocentrism, coloniality and ‘Western’ modernity </w:t>
      </w:r>
      <w:r w:rsidRPr="00A45BC0">
        <w:rPr>
          <w:rStyle w:val="StyleUnderline"/>
        </w:rPr>
        <w:t>The strongest charge</w:t>
      </w:r>
      <w:r w:rsidRPr="00F106F8">
        <w:rPr>
          <w:sz w:val="14"/>
        </w:rPr>
        <w:t xml:space="preserve"> levelled by the CER contributors </w:t>
      </w:r>
      <w:r w:rsidRPr="005D2B4A">
        <w:rPr>
          <w:rStyle w:val="StyleUnderline"/>
        </w:rPr>
        <w:t>concerns the ‘Eurocentrism’ of mainstream Anglophone</w:t>
      </w:r>
      <w:r w:rsidRPr="00A45BC0">
        <w:rPr>
          <w:rStyle w:val="StyleUnderline"/>
        </w:rPr>
        <w:t xml:space="preserve"> academia</w:t>
      </w:r>
      <w:r w:rsidRPr="00F106F8">
        <w:rPr>
          <w:sz w:val="14"/>
        </w:rPr>
        <w:t xml:space="preserve">. ‘Eurocentrism’ has undeniably been pervasive not just in the Comparative Education field, but across academia more generally. Typically </w:t>
      </w:r>
      <w:r w:rsidRPr="00A45BC0">
        <w:rPr>
          <w:rStyle w:val="StyleUnderline"/>
        </w:rPr>
        <w:t>underpinning this is a conviction of Western exceptionalism – the belief that features typically ascribed to ‘Western modernity’ by its cheerleaders: democracy, capitalism,</w:t>
      </w:r>
      <w:r w:rsidRPr="00F106F8">
        <w:rPr>
          <w:sz w:val="14"/>
        </w:rPr>
        <w:t xml:space="preserve"> the valuing of </w:t>
      </w:r>
      <w:r w:rsidRPr="00A45BC0">
        <w:rPr>
          <w:rStyle w:val="StyleUnderline"/>
        </w:rPr>
        <w:t>individual liberty, the rule of law, notions of ‘human rights’ and of ‘progress’ itself, are gifts from the West to the world.</w:t>
      </w:r>
      <w:r w:rsidRPr="00F106F8">
        <w:rPr>
          <w:sz w:val="14"/>
        </w:rPr>
        <w:t xml:space="preserve"> It is this raft of assumptions that the historical anthropologist Jack Goody has labelled The Theft of History (Citation2006). Goody’s point is that </w:t>
      </w:r>
      <w:r w:rsidRPr="005D2B4A">
        <w:rPr>
          <w:rStyle w:val="Emphasis"/>
        </w:rPr>
        <w:t>none of these concepts is in fact the unique product of post-Renaissance Europe</w:t>
      </w:r>
      <w:r w:rsidRPr="00A45BC0">
        <w:rPr>
          <w:rStyle w:val="StyleUnderline"/>
        </w:rPr>
        <w:t>; they have emerged at different times in various guises in multiple societies.</w:t>
      </w:r>
      <w:r w:rsidRPr="00F106F8">
        <w:rPr>
          <w:sz w:val="14"/>
        </w:rPr>
        <w:t xml:space="preserve"> Moreover, </w:t>
      </w:r>
      <w:r w:rsidRPr="00A45BC0">
        <w:rPr>
          <w:rStyle w:val="StyleUnderline"/>
        </w:rPr>
        <w:t>the forms they took in Europe</w:t>
      </w:r>
      <w:r w:rsidRPr="00F106F8">
        <w:rPr>
          <w:sz w:val="14"/>
        </w:rPr>
        <w:t xml:space="preserve"> (and later America) often </w:t>
      </w:r>
      <w:r w:rsidRPr="00A45BC0">
        <w:rPr>
          <w:rStyle w:val="StyleUnderline"/>
        </w:rPr>
        <w:t>owed much to cross-cultural influence</w:t>
      </w:r>
      <w:r w:rsidRPr="00F106F8">
        <w:rPr>
          <w:sz w:val="14"/>
        </w:rPr>
        <w:t xml:space="preserve">. For example, </w:t>
      </w:r>
      <w:r w:rsidRPr="00A45BC0">
        <w:rPr>
          <w:rStyle w:val="StyleUnderline"/>
        </w:rPr>
        <w:t>the crucial Arabic influence on humanist thought in</w:t>
      </w:r>
      <w:r w:rsidRPr="00F106F8">
        <w:rPr>
          <w:sz w:val="14"/>
        </w:rPr>
        <w:t xml:space="preserve"> medieval and early Renaissance </w:t>
      </w:r>
      <w:r w:rsidRPr="00A45BC0">
        <w:rPr>
          <w:rStyle w:val="StyleUnderline"/>
        </w:rPr>
        <w:t>Europe is still widely overlooked</w:t>
      </w:r>
      <w:r w:rsidRPr="00F106F8">
        <w:rPr>
          <w:sz w:val="14"/>
        </w:rPr>
        <w:t xml:space="preserve"> (as Takayama et al note in their volume introduction). It was in the Muslim-ruled regions of the former Roman Empire that the secular-humanist learning of classical Greece was preserved, elaborated and mingled with influences from India, Central Asia and elsewhere, before finding its way back to Christian Europe. Much later, the vision of a rational, ordered, secular Chinese empire, run on ostensibly meritocratic lines by officials recruited through competitive written examinations, inspired luminaries of the European Enlightenment, including Leibniz and Voltaire. </w:t>
      </w:r>
      <w:r w:rsidRPr="00A45BC0">
        <w:rPr>
          <w:rStyle w:val="StyleUnderline"/>
        </w:rPr>
        <w:t>How deep-rooted, then, is ethnocentrism in European culture</w:t>
      </w:r>
      <w:r w:rsidRPr="00F106F8">
        <w:rPr>
          <w:sz w:val="14"/>
        </w:rPr>
        <w:t xml:space="preserve">, and to what extent is this a peculiarly Western trait? </w:t>
      </w:r>
      <w:r w:rsidRPr="00A45BC0">
        <w:rPr>
          <w:rStyle w:val="StyleUnderline"/>
        </w:rPr>
        <w:t>Eurocentrism certainly pervaded the Cold War West,</w:t>
      </w:r>
      <w:r w:rsidRPr="00F106F8">
        <w:rPr>
          <w:sz w:val="14"/>
        </w:rPr>
        <w:t xml:space="preserve"> and received a further boost from the ‘End of History’ triumphalism of the 1990s. </w:t>
      </w:r>
      <w:r w:rsidRPr="00A45BC0">
        <w:rPr>
          <w:rStyle w:val="StyleUnderline"/>
        </w:rPr>
        <w:t>But contributors</w:t>
      </w:r>
      <w:r w:rsidRPr="00F106F8">
        <w:rPr>
          <w:sz w:val="14"/>
        </w:rPr>
        <w:t xml:space="preserve"> to the CER special issue </w:t>
      </w:r>
      <w:r w:rsidRPr="00A45BC0">
        <w:rPr>
          <w:rStyle w:val="StyleUnderline"/>
        </w:rPr>
        <w:t>perceive ‘six centuries of Western epistemic violence</w:t>
      </w:r>
      <w:r w:rsidRPr="00F106F8">
        <w:rPr>
          <w:sz w:val="14"/>
        </w:rPr>
        <w:t xml:space="preserve">’ (e.g. Stein Citation2017, S42, S31),Footnote4 </w:t>
      </w:r>
      <w:r w:rsidRPr="00A45BC0">
        <w:rPr>
          <w:rStyle w:val="StyleUnderline"/>
        </w:rPr>
        <w:t>implying that Eurocentrism is intrinsically bound up with a peculiarly violent</w:t>
      </w:r>
      <w:r w:rsidRPr="00F106F8">
        <w:rPr>
          <w:sz w:val="14"/>
        </w:rPr>
        <w:t xml:space="preserve"> and arrogant </w:t>
      </w:r>
      <w:r w:rsidRPr="00A45BC0">
        <w:rPr>
          <w:rStyle w:val="StyleUnderline"/>
        </w:rPr>
        <w:t>spirit that has gripped the West since the age of Columbus</w:t>
      </w:r>
      <w:r w:rsidRPr="00F106F8">
        <w:rPr>
          <w:sz w:val="14"/>
        </w:rPr>
        <w:t>, if not before. Like much else about their arguments</w:t>
      </w:r>
      <w:r w:rsidRPr="00A45BC0">
        <w:rPr>
          <w:rStyle w:val="StyleUnderline"/>
        </w:rPr>
        <w:t>, this view</w:t>
      </w:r>
      <w:r w:rsidRPr="00F106F8">
        <w:rPr>
          <w:sz w:val="14"/>
        </w:rPr>
        <w:t xml:space="preserve"> perhaps </w:t>
      </w:r>
      <w:r w:rsidRPr="00A45BC0">
        <w:rPr>
          <w:rStyle w:val="StyleUnderline"/>
        </w:rPr>
        <w:t>reflects an ‘America-centric’ preoccupation with the Western hemisphere</w:t>
      </w:r>
      <w:r w:rsidRPr="00F106F8">
        <w:rPr>
          <w:sz w:val="14"/>
        </w:rPr>
        <w:t xml:space="preserve">. </w:t>
      </w:r>
      <w:r w:rsidRPr="00A45BC0">
        <w:rPr>
          <w:rStyle w:val="StyleUnderline"/>
        </w:rPr>
        <w:t>The decimation of native peoples across the Americas</w:t>
      </w:r>
      <w:r w:rsidRPr="00F106F8">
        <w:rPr>
          <w:sz w:val="14"/>
        </w:rPr>
        <w:t xml:space="preserve"> following the European conquest certainly </w:t>
      </w:r>
      <w:r w:rsidRPr="00A45BC0">
        <w:rPr>
          <w:rStyle w:val="StyleUnderline"/>
        </w:rPr>
        <w:t>involved grotesque and extreme violence, whose after-effects are still with us. But did this usher in an era in which Western violence,</w:t>
      </w:r>
      <w:r w:rsidRPr="00F106F8">
        <w:rPr>
          <w:sz w:val="14"/>
        </w:rPr>
        <w:t xml:space="preserve"> ‘epistemic’ and actual, </w:t>
      </w:r>
      <w:r w:rsidRPr="00A45BC0">
        <w:rPr>
          <w:rStyle w:val="StyleUnderline"/>
        </w:rPr>
        <w:t>was both globally dominant and allied to</w:t>
      </w:r>
      <w:r w:rsidRPr="00F106F8">
        <w:rPr>
          <w:sz w:val="14"/>
        </w:rPr>
        <w:t xml:space="preserve"> a uniquely virulent brand of </w:t>
      </w:r>
      <w:r w:rsidRPr="00A45BC0">
        <w:rPr>
          <w:rStyle w:val="StyleUnderline"/>
        </w:rPr>
        <w:t>ethnocentrism?</w:t>
      </w:r>
      <w:r w:rsidRPr="00F106F8">
        <w:rPr>
          <w:sz w:val="14"/>
        </w:rPr>
        <w:t xml:space="preserve"> Viewing history from the eastern end of Eurasia, </w:t>
      </w:r>
      <w:r w:rsidRPr="00A45BC0">
        <w:rPr>
          <w:rStyle w:val="StyleUnderline"/>
        </w:rPr>
        <w:t>this seems highly doubtful</w:t>
      </w:r>
      <w:r w:rsidRPr="00F106F8">
        <w:rPr>
          <w:sz w:val="14"/>
        </w:rPr>
        <w:t xml:space="preserve">. </w:t>
      </w:r>
      <w:r w:rsidRPr="005D2B4A">
        <w:t>Contemporary Chinese historians typically date their country’s ‘Century of Humiliation’ from the Opium Wars of the 1840s. Leaving aside the debate over the precise role of Western aggression in Qing China’s decline (see Cohen Citation1984), this narrative reflects the huge shock that defeat by the British delivered to elite amour propre. As Wang Zheng observes (Citation2012), this was magnified by a supremely ethnocentric conceit: the belief in the normative status of Chinese civilisation, and its moral and material superiority over ‘barbarian’ societies. That conviction was understandable: half a century before the Opium Wars, when the first official British Embassy was haughtily rebuffed by the Emperor Qianlong, China accounted for around a third of global GDP (Stuenkel Citation2016, 67). When, then, did Eurocentrism become prevalent or pervasive? Shortly before the British humiliation of China, in India Macaulay penned his notorious ‘Minute on Indian Education’ of 1835, recommending the prioritising of English-medium instruction since ‘a single shelf of a good European library’ was worth ‘the whole native literature of India and Arabia’.Footnote5 Exhibit A, perhaps, in any rogues’ gallery of Western ‘epistemic’ arrogance. However, such Eurocentric condescension was less prevalent a century earlier, when European visitors were inclined to be overawed by the splendour and sophistication of the Mughal Empire at its height (Osterhammel Citation2018). Rather, it evolved along with the changing nature and extent of British involvement in Indian society. For example, the attitudes to Indian culture of the late eighteenth-century judge and orientalist scholar, William Jones, were immeasurably more complex, nuanced and respectful</w:t>
      </w:r>
      <w:r w:rsidRPr="00F106F8">
        <w:rPr>
          <w:sz w:val="14"/>
        </w:rPr>
        <w:t xml:space="preserve"> than those of Macaulay (Mukherjee Citation1968). Osterhammel dates ‘the rise of Eurocentrism’ to the early nineteenth century (Citation2018). The eighteenth century was ‘an age of balance between little Europe and big Asia’; it was only in the nineteenth century, he writes, that ‘we enter a different world: a dichotomous world of … refinement versus primitivism’ (482), or of science versus superstition. </w:t>
      </w:r>
      <w:r w:rsidRPr="005D2B4A">
        <w:t>If the</w:t>
      </w:r>
      <w:r w:rsidRPr="00F106F8">
        <w:rPr>
          <w:sz w:val="14"/>
        </w:rPr>
        <w:t xml:space="preserve"> global dominance of triumphalist Eurocentrism is rather less than six centuries old, what of its ‘epistemic’ implications and uniqueness? I shall have more to say about both in the following section, but here it is pertinent to make two points: one concerning Eurocentrism’s epistemic content; and the other its ‘colonial’ reach. </w:t>
      </w:r>
      <w:r w:rsidRPr="00A45BC0">
        <w:rPr>
          <w:rStyle w:val="StyleUnderline"/>
        </w:rPr>
        <w:t>Ethnocentrism can take multiple forms.</w:t>
      </w:r>
      <w:r w:rsidRPr="00F106F8">
        <w:rPr>
          <w:sz w:val="14"/>
        </w:rPr>
        <w:t xml:space="preserve"> </w:t>
      </w:r>
      <w:r w:rsidRPr="00A45BC0">
        <w:rPr>
          <w:rStyle w:val="StyleUnderline"/>
        </w:rPr>
        <w:t>Postcolonial writers associate ‘Eurocentrism’ with celebration of the</w:t>
      </w:r>
      <w:r w:rsidRPr="00F106F8">
        <w:rPr>
          <w:sz w:val="14"/>
        </w:rPr>
        <w:t xml:space="preserve"> manifold and unique </w:t>
      </w:r>
      <w:r w:rsidRPr="00A45BC0">
        <w:rPr>
          <w:rStyle w:val="StyleUnderline"/>
        </w:rPr>
        <w:t>contributions of Western science and civilisation to the modern world. But this</w:t>
      </w:r>
      <w:r w:rsidRPr="00F106F8">
        <w:rPr>
          <w:sz w:val="14"/>
        </w:rPr>
        <w:t xml:space="preserve"> ‘imperialist’ or ‘paternalist’ Eurocentrism </w:t>
      </w:r>
      <w:r w:rsidRPr="00A45BC0">
        <w:rPr>
          <w:rStyle w:val="StyleUnderline"/>
        </w:rPr>
        <w:t xml:space="preserve">has its mirror-image in an ‘anti-paternalist’ variant, whereby ‘Eastern societies are </w:t>
      </w:r>
      <w:r w:rsidRPr="005D2B4A">
        <w:rPr>
          <w:rStyle w:val="Emphasis"/>
        </w:rPr>
        <w:t>granted conditional agency and are unable to auto-generate</w:t>
      </w:r>
      <w:r w:rsidRPr="00F106F8">
        <w:rPr>
          <w:sz w:val="14"/>
        </w:rPr>
        <w:t xml:space="preserve"> or self-develop’ (Hobson Citation2012, 6, cited in Stuenkel Citation2016, 52). ‘Anti-paternalist’ West-centrism, like its ‘paternalist’ counterpart, </w:t>
      </w:r>
      <w:r w:rsidRPr="00A45BC0">
        <w:rPr>
          <w:rStyle w:val="StyleUnderline"/>
        </w:rPr>
        <w:t>emphasises the centrality of Western agency, but views it as overwhelmingly malevolent</w:t>
      </w:r>
      <w:r w:rsidRPr="00F106F8">
        <w:rPr>
          <w:sz w:val="14"/>
        </w:rPr>
        <w:t xml:space="preserve">. That mindset, in turn, </w:t>
      </w:r>
      <w:r w:rsidRPr="00A45BC0">
        <w:rPr>
          <w:rStyle w:val="StyleUnderline"/>
        </w:rPr>
        <w:t>fuels efforts to ‘demonize an idea by erroneously calling it Western’</w:t>
      </w:r>
      <w:r w:rsidRPr="00F106F8">
        <w:rPr>
          <w:sz w:val="14"/>
        </w:rPr>
        <w:t xml:space="preserve"> (Stuenkel Citation2016, 52), </w:t>
      </w:r>
      <w:r w:rsidRPr="00A45BC0">
        <w:rPr>
          <w:rStyle w:val="StyleUnderline"/>
        </w:rPr>
        <w:t>something</w:t>
      </w:r>
      <w:r w:rsidRPr="00F106F8">
        <w:rPr>
          <w:sz w:val="14"/>
        </w:rPr>
        <w:t xml:space="preserve"> most of the CER </w:t>
      </w:r>
      <w:r w:rsidRPr="00A45BC0">
        <w:rPr>
          <w:rStyle w:val="StyleUnderline"/>
        </w:rPr>
        <w:t>contributors do with respect to ‘colonialism’, ‘neoliberalism’ and ‘capitalism’</w:t>
      </w:r>
      <w:r w:rsidRPr="00F106F8">
        <w:rPr>
          <w:sz w:val="14"/>
        </w:rPr>
        <w:t xml:space="preserve"> (e.g. Stein S27) – though, significantly, not socialism.Footnote6 </w:t>
      </w:r>
      <w:r w:rsidRPr="00A45BC0">
        <w:rPr>
          <w:rStyle w:val="StyleUnderline"/>
        </w:rPr>
        <w:t>Other postcolonial writers extend this treatment to notions such as democracy, science and human rights,</w:t>
      </w:r>
      <w:r w:rsidRPr="00F106F8">
        <w:rPr>
          <w:sz w:val="14"/>
        </w:rPr>
        <w:t xml:space="preserve"> though the CER group seem ambivalent on this score. While imputing Western origins to concepts they evaluate negatively (especially colonialism), they implicitly endorse values such as academic freedom, while seeing them as tainted or distorted by Western power. However, claims of ‘epistemic violence’ indicate a logic of ‘anti-paternalist Eurocentrism,’ since they involve asserting the imposition by the West of constraints on the capacity of non-Westerners to think independently or critically.Footnote7 The special issue article on global university rankings (GURs) exemplifies such ascription of Western origins to disparaged ideas or practices, and of Western agency to their dissemination. Shahjahan et al rightly point up how ‘pressures to conform to a largely arbitrary and Anglocentric set of performance indicators’ have warped higher education (S55), but ignore the agency of non-Western elites (and consumers) in promoting such indicators (see below). Claiming that most arguments for reform of GURs ‘ask only for a change of game rules rather than for game change’ (S64), they disregard critiques of metrics by numerous Western scholars from Andreski (Citation1972) to Wolf (Citation2002), Sandel (Citation2012) and Muller (Citation2018).Footnote8 Having portrayed the fetish for metrics as peculiarly ‘Western,’ they relate it to the dominance in ‘the academy’ of an ‘onto-epistemic grammar’ that ‘intellectualise[s] existence [and] prioritise[s] logical coherence and argumentation’ (S59). </w:t>
      </w:r>
      <w:r w:rsidRPr="00F106F8">
        <w:rPr>
          <w:rStyle w:val="StyleUnderline"/>
        </w:rPr>
        <w:t>If a dysfunctional Western episteme is to blame, it follows (logically) that non-Western cultures may offer healthier alternative visions.</w:t>
      </w:r>
      <w:r w:rsidRPr="00F106F8">
        <w:rPr>
          <w:sz w:val="14"/>
        </w:rPr>
        <w:t xml:space="preserve"> We are therefore offered insights from the Dagara people of northern Ghana, who give prominence to ‘elders’ and ‘ancestral knowledge,’ believe that ‘the material is just the spiritual taking on form’ (S57),Footnote9 and view with scepticism the ‘restlessness’ of Westerners and their naïve faith in ‘progress’ (S62). The Dagara, we are told, may thus ‘be concerned’ about our capacity to ‘promote deep existential learning and sustained collective well-being’ (S65). However, the contrast between Dagara ethics and those underlying GURs does not demonstrate that Western culture in toto is inherently or uniformly instrumentalist and antipathetic to sustainability. Observations concerning the distortions of metrics and the unsustainability of a competitive, individualist ethos are commonly made by Western educational researchers and organisations such as UNESCO (Morris Citation2016; MGIEP Citation2017). Invoking indigenous African wisdom in this context serves primarily to posit a spurious and essentialising contrast between sagacious, holistic non-Western traditions and intrinsically dysfunctional ‘Western modernity.’ </w:t>
      </w:r>
      <w:r w:rsidRPr="00F106F8">
        <w:rPr>
          <w:rStyle w:val="StyleUnderline"/>
        </w:rPr>
        <w:t>The underlying</w:t>
      </w:r>
      <w:r w:rsidRPr="00F106F8">
        <w:rPr>
          <w:sz w:val="14"/>
        </w:rPr>
        <w:t xml:space="preserve"> implication is that ‘Westerners’ and ‘non-Westerners’ inhabit radically divergent epistemic universes to begin with – </w:t>
      </w:r>
      <w:r w:rsidRPr="00F106F8">
        <w:rPr>
          <w:rStyle w:val="StyleUnderline"/>
        </w:rPr>
        <w:t>or at least did so in some idyllic age before the non-West was blighted by Western colonialism</w:t>
      </w:r>
      <w:r w:rsidRPr="00F106F8">
        <w:rPr>
          <w:sz w:val="14"/>
        </w:rPr>
        <w:t xml:space="preserve"> </w:t>
      </w:r>
      <w:r w:rsidRPr="00F106F8">
        <w:rPr>
          <w:rStyle w:val="StyleUnderline"/>
        </w:rPr>
        <w:t>and ‘epistemic violence’. But do (or did) they?</w:t>
      </w:r>
      <w:r w:rsidRPr="00F106F8">
        <w:rPr>
          <w:sz w:val="14"/>
        </w:rPr>
        <w:t xml:space="preserve"> Rejecting claims of ‘some radical dissonance between “Western” and “Eastern” (or generally non-Western) thinking,’ the Indian scholar Amartya Sen writes that ‘</w:t>
      </w:r>
      <w:r w:rsidRPr="00F106F8">
        <w:rPr>
          <w:rStyle w:val="StyleUnderline"/>
        </w:rPr>
        <w:t>there are many differences in reasoning</w:t>
      </w:r>
      <w:r w:rsidRPr="00F106F8">
        <w:rPr>
          <w:sz w:val="14"/>
        </w:rPr>
        <w:t xml:space="preserve"> within the West, and within the East, </w:t>
      </w:r>
      <w:r w:rsidRPr="00F106F8">
        <w:rPr>
          <w:rStyle w:val="StyleUnderline"/>
        </w:rPr>
        <w:t>but it would be altogether</w:t>
      </w:r>
      <w:r w:rsidRPr="00F106F8">
        <w:rPr>
          <w:sz w:val="14"/>
        </w:rPr>
        <w:t xml:space="preserve"> </w:t>
      </w:r>
      <w:r w:rsidRPr="00F106F8">
        <w:rPr>
          <w:rStyle w:val="StyleUnderline"/>
        </w:rPr>
        <w:t>fanciful to think of a united West confronting “quintessentially eastern” priorities</w:t>
      </w:r>
      <w:r w:rsidRPr="00F106F8">
        <w:rPr>
          <w:sz w:val="14"/>
        </w:rPr>
        <w:t xml:space="preserve">.’ Instead, he argues, ‘similar – or </w:t>
      </w:r>
      <w:r w:rsidRPr="00F106F8">
        <w:rPr>
          <w:rStyle w:val="StyleUnderline"/>
        </w:rPr>
        <w:t>closely linked – ideas of justice, fairness, responsibility, duty, goodness and rightness have been pursued in many different parts of the world’</w:t>
      </w:r>
      <w:r w:rsidRPr="00F106F8">
        <w:rPr>
          <w:sz w:val="14"/>
        </w:rPr>
        <w:t xml:space="preserve"> (Citation2010, xiv). This, however, is precisely the kind of dichotomy presented by the discussion in the CER special issue of ‘coloniality’ as a quintessentially Western quality. Here the contributors fall into the ‘trap’ that Goody identifies when he remarks that ‘a hidden ethnocentric risk is to be eurocentric about ethnocentricity’ (Citation2006, 5). </w:t>
      </w:r>
      <w:r w:rsidRPr="00F106F8">
        <w:rPr>
          <w:rStyle w:val="StyleUnderline"/>
        </w:rPr>
        <w:t>A characteristic shared by this ‘anti-paternalist Eurocentrism’</w:t>
      </w:r>
      <w:r w:rsidRPr="00F106F8">
        <w:rPr>
          <w:sz w:val="14"/>
        </w:rPr>
        <w:t xml:space="preserve"> with the ‘paternalist’ variety </w:t>
      </w:r>
      <w:r w:rsidRPr="00F106F8">
        <w:rPr>
          <w:rStyle w:val="StyleUnderline"/>
        </w:rPr>
        <w:t>is to exaggerate</w:t>
      </w:r>
      <w:r w:rsidRPr="00F106F8">
        <w:rPr>
          <w:sz w:val="14"/>
        </w:rPr>
        <w:t xml:space="preserve">, for better or (in this case) worse, </w:t>
      </w:r>
      <w:r w:rsidRPr="00F106F8">
        <w:rPr>
          <w:rStyle w:val="StyleUnderline"/>
        </w:rPr>
        <w:t>the impact of Western influence.</w:t>
      </w:r>
      <w:r w:rsidRPr="00F106F8">
        <w:rPr>
          <w:sz w:val="14"/>
        </w:rPr>
        <w:t xml:space="preserve"> But </w:t>
      </w:r>
      <w:r w:rsidRPr="00F106F8">
        <w:rPr>
          <w:rStyle w:val="StyleUnderline"/>
        </w:rPr>
        <w:t>in Asia, even during the height of Western dominance</w:t>
      </w:r>
      <w:r w:rsidRPr="00F106F8">
        <w:rPr>
          <w:sz w:val="14"/>
        </w:rPr>
        <w:t xml:space="preserve"> in the ‘long nineteenth century’, ‘</w:t>
      </w:r>
      <w:r w:rsidRPr="00F106F8">
        <w:rPr>
          <w:rStyle w:val="StyleUnderline"/>
        </w:rPr>
        <w:t>the real story</w:t>
      </w:r>
      <w:r w:rsidRPr="00F106F8">
        <w:rPr>
          <w:sz w:val="14"/>
        </w:rPr>
        <w:t>,’ according to the historian John Darwin, ‘</w:t>
      </w:r>
      <w:r w:rsidRPr="00F106F8">
        <w:rPr>
          <w:rStyle w:val="StyleUnderline"/>
        </w:rPr>
        <w:t>is one of Asian persistence,</w:t>
      </w:r>
      <w:r w:rsidRPr="00F106F8">
        <w:rPr>
          <w:sz w:val="14"/>
        </w:rPr>
        <w:t xml:space="preserve"> and not of Asian defeat’ (Citation2008, 496; cited by Stuenkel Citation2016, 55). Most notably, China not only maintained its statehood in the face of the Western onslaught, but emerged from the ‘century of humiliation’ with its imperial borders largely intact. Even the British Raj, despite its enormous and enduring influence on the political geography, governance and societies of modern South Asia, operated largely through forms of indirect rule, involving manipulation rather than obliteration of indigenous culture. </w:t>
      </w:r>
      <w:r w:rsidRPr="00F106F8">
        <w:rPr>
          <w:rStyle w:val="StyleUnderline"/>
        </w:rPr>
        <w:t>But in contemporary India, China and</w:t>
      </w:r>
      <w:r w:rsidRPr="00F106F8">
        <w:rPr>
          <w:sz w:val="14"/>
        </w:rPr>
        <w:t xml:space="preserve"> other parts of </w:t>
      </w:r>
      <w:r w:rsidRPr="00F106F8">
        <w:rPr>
          <w:rStyle w:val="StyleUnderline"/>
        </w:rPr>
        <w:t xml:space="preserve">Asia, it has been </w:t>
      </w:r>
      <w:r w:rsidRPr="005D2B4A">
        <w:rPr>
          <w:rStyle w:val="Emphasis"/>
        </w:rPr>
        <w:t>convenient for elites</w:t>
      </w:r>
      <w:r w:rsidRPr="00F106F8">
        <w:rPr>
          <w:rStyle w:val="StyleUnderline"/>
        </w:rPr>
        <w:t xml:space="preserve"> to invoke the dichotomy of Western colonialism and indigenous victimhood, and attribute</w:t>
      </w:r>
      <w:r w:rsidRPr="00F106F8">
        <w:rPr>
          <w:sz w:val="14"/>
        </w:rPr>
        <w:t xml:space="preserve"> various </w:t>
      </w:r>
      <w:r w:rsidRPr="00F106F8">
        <w:rPr>
          <w:rStyle w:val="StyleUnderline"/>
        </w:rPr>
        <w:t>ills to continuing Western ‘hegemonism</w:t>
      </w:r>
      <w:r w:rsidRPr="00F106F8">
        <w:rPr>
          <w:sz w:val="14"/>
        </w:rPr>
        <w:t xml:space="preserve">.’ </w:t>
      </w:r>
      <w:r w:rsidRPr="00F106F8">
        <w:rPr>
          <w:rStyle w:val="StyleUnderline"/>
        </w:rPr>
        <w:t>It</w:t>
      </w:r>
      <w:r w:rsidRPr="00F106F8">
        <w:rPr>
          <w:sz w:val="14"/>
        </w:rPr>
        <w:t xml:space="preserve"> also </w:t>
      </w:r>
      <w:r w:rsidRPr="005D2B4A">
        <w:rPr>
          <w:rStyle w:val="Emphasis"/>
        </w:rPr>
        <w:t>suits autocrats</w:t>
      </w:r>
      <w:r w:rsidRPr="00F106F8">
        <w:rPr>
          <w:rStyle w:val="StyleUnderline"/>
        </w:rPr>
        <w:t xml:space="preserve"> to dismiss notions such as ‘democracy,’ ‘human rights’ and ‘civil liberties’ as alien Western ideas</w:t>
      </w:r>
      <w:r w:rsidRPr="00F106F8">
        <w:rPr>
          <w:sz w:val="14"/>
        </w:rPr>
        <w:t xml:space="preserve"> wholly or partially incompatible with ‘Asian values’ – the sort of argument Sen dubs the ‘Lee thesis’ (after Singapore’s former leader, Lee Kuan-yew) (Sen Citation1999). The same tactic helps disguise or distract from homegrown forms of ethnocentrism, often allied to projects of internal colonialism that feed off, parallel and, in many cases, predate Western legacies. </w:t>
      </w:r>
      <w:r w:rsidRPr="00F106F8">
        <w:rPr>
          <w:rStyle w:val="StyleUnderline"/>
        </w:rPr>
        <w:t xml:space="preserve">Highlighting and critiquing these forms of non-Western ‘coloniality’ is particularly urgent at a time when </w:t>
      </w:r>
      <w:r w:rsidRPr="005D2B4A">
        <w:rPr>
          <w:rStyle w:val="Emphasis"/>
        </w:rPr>
        <w:t>China’s government</w:t>
      </w:r>
      <w:r w:rsidRPr="00F106F8">
        <w:rPr>
          <w:sz w:val="14"/>
        </w:rPr>
        <w:t xml:space="preserve">, for example, </w:t>
      </w:r>
      <w:r w:rsidRPr="00F106F8">
        <w:rPr>
          <w:rStyle w:val="StyleUnderline"/>
        </w:rPr>
        <w:t xml:space="preserve">is </w:t>
      </w:r>
      <w:r w:rsidRPr="005D2B4A">
        <w:rPr>
          <w:rStyle w:val="Emphasis"/>
        </w:rPr>
        <w:t>blaming its problems in Hong Kong on</w:t>
      </w:r>
      <w:r w:rsidRPr="00F106F8">
        <w:rPr>
          <w:sz w:val="14"/>
        </w:rPr>
        <w:t xml:space="preserve"> a mixture of past indoctrination and present </w:t>
      </w:r>
      <w:r w:rsidRPr="00F106F8">
        <w:rPr>
          <w:rStyle w:val="StyleUnderline"/>
        </w:rPr>
        <w:t>interference by ‘</w:t>
      </w:r>
      <w:r w:rsidRPr="005D2B4A">
        <w:rPr>
          <w:rStyle w:val="Emphasis"/>
        </w:rPr>
        <w:t>Western colonialists’</w:t>
      </w:r>
      <w:r w:rsidRPr="00F106F8">
        <w:rPr>
          <w:rStyle w:val="StyleUnderline"/>
        </w:rPr>
        <w:t xml:space="preserve"> – all the while imposing an ever more stringent form of neocolonial domination</w:t>
      </w:r>
      <w:r w:rsidRPr="00F106F8">
        <w:rPr>
          <w:sz w:val="14"/>
        </w:rPr>
        <w:t xml:space="preserve"> on restive populations from Xinjiang to the shores of the South China Sea. Civilising missions and ‘epistemic violence’ – Western and non-Western The CER contributors </w:t>
      </w:r>
      <w:r w:rsidRPr="00F106F8">
        <w:rPr>
          <w:rStyle w:val="StyleUnderline"/>
        </w:rPr>
        <w:t xml:space="preserve">argue that Western </w:t>
      </w:r>
      <w:r w:rsidRPr="00F106F8">
        <w:rPr>
          <w:sz w:val="14"/>
        </w:rPr>
        <w:t xml:space="preserve">cultural or intellectual </w:t>
      </w:r>
      <w:r w:rsidRPr="00F106F8">
        <w:rPr>
          <w:rStyle w:val="StyleUnderline"/>
        </w:rPr>
        <w:t>influence</w:t>
      </w:r>
      <w:r w:rsidRPr="00F106F8">
        <w:rPr>
          <w:sz w:val="14"/>
        </w:rPr>
        <w:t xml:space="preserve"> on the ‘non-West’, since it often takes place in a context of power imbalance, </w:t>
      </w:r>
      <w:r w:rsidRPr="00F106F8">
        <w:rPr>
          <w:rStyle w:val="StyleUnderline"/>
        </w:rPr>
        <w:t>should be construed as ‘epistemic violence.’</w:t>
      </w:r>
      <w:r w:rsidRPr="00F106F8">
        <w:rPr>
          <w:sz w:val="14"/>
        </w:rPr>
        <w:t xml:space="preserve"> But there are a </w:t>
      </w:r>
      <w:r w:rsidRPr="00F106F8">
        <w:rPr>
          <w:rStyle w:val="StyleUnderline"/>
        </w:rPr>
        <w:t xml:space="preserve">number of problems </w:t>
      </w:r>
      <w:r w:rsidRPr="00F106F8">
        <w:rPr>
          <w:sz w:val="14"/>
        </w:rPr>
        <w:t xml:space="preserve">with this view. First, it </w:t>
      </w:r>
      <w:r w:rsidRPr="00F106F8">
        <w:rPr>
          <w:rStyle w:val="StyleUnderline"/>
        </w:rPr>
        <w:t xml:space="preserve">blurs the important distinction between actual violence and the so-called ‘epistemic’ variety </w:t>
      </w:r>
      <w:r w:rsidRPr="00F106F8">
        <w:rPr>
          <w:sz w:val="14"/>
        </w:rPr>
        <w:t>(see discussion of China below). This example of ‘</w:t>
      </w:r>
      <w:r w:rsidRPr="00F106F8">
        <w:rPr>
          <w:rStyle w:val="StyleUnderline"/>
        </w:rPr>
        <w:t>concept creep</w:t>
      </w:r>
      <w:r w:rsidRPr="00F106F8">
        <w:rPr>
          <w:sz w:val="14"/>
        </w:rPr>
        <w:t xml:space="preserve">’ ironically echoes the virulent identity politics of the contemporary USA (Lukianoff and Haidt Citation2018). There, </w:t>
      </w:r>
      <w:r w:rsidRPr="00F106F8">
        <w:rPr>
          <w:rStyle w:val="StyleUnderline"/>
        </w:rPr>
        <w:t xml:space="preserve">conflating speech acts </w:t>
      </w:r>
      <w:r w:rsidRPr="00F106F8">
        <w:rPr>
          <w:sz w:val="14"/>
        </w:rPr>
        <w:t xml:space="preserve">that some might construe as insulting, demeaning or even mildly objectionable </w:t>
      </w:r>
      <w:r w:rsidRPr="00F106F8">
        <w:rPr>
          <w:rStyle w:val="StyleUnderline"/>
        </w:rPr>
        <w:t xml:space="preserve">with acts of ‘violence’ has fed a culture of </w:t>
      </w:r>
      <w:r w:rsidRPr="005D2B4A">
        <w:rPr>
          <w:rStyle w:val="Emphasis"/>
        </w:rPr>
        <w:t>victimhood and ‘safetyism’</w:t>
      </w:r>
      <w:r w:rsidRPr="00F106F8">
        <w:rPr>
          <w:rStyle w:val="StyleUnderline"/>
        </w:rPr>
        <w:t xml:space="preserve"> that threatens open academic debate</w:t>
      </w:r>
      <w:r w:rsidRPr="00F106F8">
        <w:rPr>
          <w:sz w:val="14"/>
        </w:rPr>
        <w:t xml:space="preserve">. In deploying the term ‘epistemic violence’ with such enthusiasm, the contributors thus evince a mindset peculiarly prevalent at the core of the contemporary ‘West,’ in the USA. A </w:t>
      </w:r>
      <w:r w:rsidRPr="00F106F8">
        <w:rPr>
          <w:rStyle w:val="StyleUnderline"/>
        </w:rPr>
        <w:t xml:space="preserve">second problem relates to how </w:t>
      </w:r>
      <w:r w:rsidRPr="00F106F8">
        <w:rPr>
          <w:sz w:val="14"/>
        </w:rPr>
        <w:t xml:space="preserve">or where </w:t>
      </w:r>
      <w:r w:rsidRPr="00F106F8">
        <w:rPr>
          <w:rStyle w:val="StyleUnderline"/>
        </w:rPr>
        <w:t xml:space="preserve">to draw the line between the exchange of ideas and the deployment of culture as </w:t>
      </w:r>
      <w:r w:rsidRPr="00F106F8">
        <w:rPr>
          <w:sz w:val="14"/>
        </w:rPr>
        <w:t xml:space="preserve">a tool of political </w:t>
      </w:r>
      <w:r w:rsidRPr="00F106F8">
        <w:rPr>
          <w:rStyle w:val="StyleUnderline"/>
        </w:rPr>
        <w:t xml:space="preserve">dominance. Even when cultural influence is clearly allied to </w:t>
      </w:r>
      <w:r w:rsidRPr="00F106F8">
        <w:rPr>
          <w:sz w:val="14"/>
        </w:rPr>
        <w:t xml:space="preserve">the pursuit of political or economic </w:t>
      </w:r>
      <w:r w:rsidRPr="00F106F8">
        <w:rPr>
          <w:rStyle w:val="StyleUnderline"/>
        </w:rPr>
        <w:t>control</w:t>
      </w:r>
      <w:r w:rsidRPr="00F106F8">
        <w:rPr>
          <w:sz w:val="14"/>
        </w:rPr>
        <w:t xml:space="preserve">, as it frequently has been, </w:t>
      </w:r>
      <w:r w:rsidRPr="00F106F8">
        <w:rPr>
          <w:rStyle w:val="StyleUnderline"/>
        </w:rPr>
        <w:t xml:space="preserve">does this necessarily imply loss of agency </w:t>
      </w:r>
      <w:r w:rsidRPr="00F106F8">
        <w:rPr>
          <w:sz w:val="14"/>
        </w:rPr>
        <w:t xml:space="preserve">on the part of those borrowing or adapting ‘foreign’ ideas? For example, </w:t>
      </w:r>
      <w:r w:rsidRPr="00F106F8">
        <w:rPr>
          <w:rStyle w:val="StyleUnderline"/>
        </w:rPr>
        <w:t xml:space="preserve">are anti-colonial activists invoking ‘Western’ discourses of democracy or liberty mere dupes of </w:t>
      </w:r>
      <w:r w:rsidRPr="00F106F8">
        <w:rPr>
          <w:sz w:val="14"/>
        </w:rPr>
        <w:t>Eurocentric ‘</w:t>
      </w:r>
      <w:r w:rsidRPr="00F106F8">
        <w:rPr>
          <w:rStyle w:val="StyleUnderline"/>
        </w:rPr>
        <w:t>epistemic violence</w:t>
      </w:r>
      <w:r w:rsidRPr="00F106F8">
        <w:rPr>
          <w:sz w:val="14"/>
        </w:rPr>
        <w:t xml:space="preserve">,’ or witnesses to the cross-cultural appeal of such ideas? Indeed, </w:t>
      </w:r>
      <w:r w:rsidRPr="00F106F8">
        <w:rPr>
          <w:rStyle w:val="StyleUnderline"/>
        </w:rPr>
        <w:t xml:space="preserve">is not the reality of that appeal </w:t>
      </w:r>
      <w:r w:rsidRPr="00F106F8">
        <w:rPr>
          <w:sz w:val="14"/>
        </w:rPr>
        <w:t xml:space="preserve">– for example, in societies such as Hong Kong and Taiwan today – </w:t>
      </w:r>
      <w:r w:rsidRPr="00F106F8">
        <w:rPr>
          <w:rStyle w:val="StyleUnderline"/>
        </w:rPr>
        <w:t xml:space="preserve">a reflection of the fact that such ideas are not intrinsically </w:t>
      </w:r>
      <w:r w:rsidRPr="00F106F8">
        <w:rPr>
          <w:sz w:val="14"/>
        </w:rPr>
        <w:t>or uniquely ‘</w:t>
      </w:r>
      <w:r w:rsidRPr="00F106F8">
        <w:rPr>
          <w:rStyle w:val="StyleUnderline"/>
        </w:rPr>
        <w:t>Western’ at all?</w:t>
      </w:r>
    </w:p>
    <w:p w14:paraId="731AAF38" w14:textId="63523CD1" w:rsidR="00FB21B6" w:rsidRDefault="00FB21B6" w:rsidP="00F65D76">
      <w:pPr>
        <w:pStyle w:val="Heading3"/>
      </w:pPr>
      <w:r>
        <w:t>Link---Eurofetishism</w:t>
      </w:r>
      <w:r>
        <w:t>---2NC</w:t>
      </w:r>
    </w:p>
    <w:p w14:paraId="32347875" w14:textId="77777777" w:rsidR="00FB21B6" w:rsidRPr="00FB21B6" w:rsidRDefault="00FB21B6" w:rsidP="00FB21B6"/>
    <w:p w14:paraId="10D8C4CE" w14:textId="77777777" w:rsidR="00FB21B6" w:rsidRDefault="00FB21B6" w:rsidP="00FB21B6">
      <w:pPr>
        <w:pStyle w:val="Heading4"/>
      </w:pPr>
      <w:r>
        <w:t>Their aff is an example of Eurofetishism – they reify Eurocentric ideologies and ignoring non-western agency</w:t>
      </w:r>
    </w:p>
    <w:p w14:paraId="6702C21D" w14:textId="77777777" w:rsidR="00FB21B6" w:rsidRPr="007C72BA" w:rsidRDefault="00FB21B6" w:rsidP="00FB21B6">
      <w:pPr>
        <w:rPr>
          <w:b/>
          <w:bCs/>
          <w:sz w:val="26"/>
          <w:szCs w:val="26"/>
        </w:rPr>
      </w:pPr>
      <w:r>
        <w:rPr>
          <w:b/>
          <w:bCs/>
          <w:sz w:val="26"/>
          <w:szCs w:val="26"/>
        </w:rPr>
        <w:t>Hobson and Sajed 17</w:t>
      </w:r>
    </w:p>
    <w:p w14:paraId="6FDDC3F9" w14:textId="77777777" w:rsidR="00FB21B6" w:rsidRDefault="00FB21B6" w:rsidP="00FB21B6">
      <w:r>
        <w:t>(</w:t>
      </w:r>
      <w:r w:rsidRPr="007C72BA">
        <w:t xml:space="preserve">John M. Hobson, Alina Sajed, Navigating Beyond the Eurofetishist Frontier of Critical IR Theory: Exploring the Complex Landscapes of Non-Western Agency, International Studies Review, Volume 19, Issue 4, December 2017, Pages 547–572, </w:t>
      </w:r>
      <w:hyperlink r:id="rId7" w:history="1">
        <w:r w:rsidRPr="00D63010">
          <w:rPr>
            <w:rStyle w:val="Hyperlink"/>
          </w:rPr>
          <w:t>https://doi.org/10.1093/isr/vix013</w:t>
        </w:r>
      </w:hyperlink>
      <w:r>
        <w:t>) Julia T</w:t>
      </w:r>
    </w:p>
    <w:p w14:paraId="29B427D0" w14:textId="77777777" w:rsidR="00FB21B6" w:rsidRDefault="00FB21B6" w:rsidP="00FB21B6">
      <w:r>
        <w:t>*CIRT = critical international relations theory</w:t>
      </w:r>
    </w:p>
    <w:p w14:paraId="7F680FE1" w14:textId="77777777" w:rsidR="00FB21B6" w:rsidRDefault="00FB21B6" w:rsidP="00FB21B6">
      <w:r w:rsidRPr="00F168CD">
        <w:rPr>
          <w:sz w:val="14"/>
        </w:rPr>
        <w:t xml:space="preserve">The nature of Eurocentrism that we identify within CIRT is rather different in some respects from that which underpins conventional IR. While orthodox/conventional IR theory advances various imperialist and anti-imperialist normative postures (Hobson 2012), nevertheless all of its variants converge on the propositions that the West exclusively made modern world politics and that the West is the civilized universal to which all inferior non-Western states should, or will in time, conform. By contrast, </w:t>
      </w:r>
      <w:r w:rsidRPr="00F168CD">
        <w:rPr>
          <w:rStyle w:val="StyleUnderline"/>
        </w:rPr>
        <w:t>CIRT clearly provides robust critiques of the West and of Western imperialism</w:t>
      </w:r>
      <w:r w:rsidRPr="00F168CD">
        <w:rPr>
          <w:sz w:val="14"/>
        </w:rPr>
        <w:t xml:space="preserve">/neo-imperialism. A further crucial difference is that conventional Eurocentric IR blames the current predicament of Third World “backwardness” on the internal nature of its constituent societies, focusing on their “internal blockages” and “regressive irrational” institutions. By contrast, many CIRT </w:t>
      </w:r>
      <w:r w:rsidRPr="00F168CD">
        <w:rPr>
          <w:rStyle w:val="StyleUnderline"/>
        </w:rPr>
        <w:t>analyses assign the Third World’s current predicament largely to the effects of Western imperialism</w:t>
      </w:r>
      <w:r w:rsidRPr="00F168CD">
        <w:rPr>
          <w:sz w:val="14"/>
        </w:rPr>
        <w:t xml:space="preserve"> and neo-imperialism (see Wallerstein 1974; Cox 1987; Grovogui 1996; Inayatullah and Blaney 2004; Gruffydd Jones 2006; Agathangelou and Ling 2009; Sajed 2013). In that vein, the wealth of the West today is attributed not to its inherently virtuous and exceptional properties but rather to its neo-imperialist exploitation of the Third World. </w:t>
      </w:r>
      <w:r w:rsidRPr="00F168CD">
        <w:rPr>
          <w:rStyle w:val="StyleUnderline"/>
        </w:rPr>
        <w:t>Not surprisingly,</w:t>
      </w:r>
      <w:r w:rsidRPr="00F168CD">
        <w:rPr>
          <w:sz w:val="14"/>
        </w:rPr>
        <w:t xml:space="preserve"> the upshot of all of this is that most CIRT scholars presume that their approach is anything but </w:t>
      </w:r>
      <w:r w:rsidRPr="00F168CD">
        <w:rPr>
          <w:rStyle w:val="StyleUnderline"/>
        </w:rPr>
        <w:t>Eurocentric. But</w:t>
      </w:r>
      <w:r w:rsidRPr="00F168CD">
        <w:rPr>
          <w:sz w:val="14"/>
        </w:rPr>
        <w:t xml:space="preserve"> we believe that the problem emerges when </w:t>
      </w:r>
      <w:r w:rsidRPr="00F168CD">
        <w:rPr>
          <w:rStyle w:val="StyleUnderline"/>
        </w:rPr>
        <w:t>CIRT reifies or fetishizes the West as the hyper-agential actor in world politics while simultaneously eclipsing the</w:t>
      </w:r>
      <w:r w:rsidRPr="00F168CD">
        <w:rPr>
          <w:sz w:val="14"/>
        </w:rPr>
        <w:t xml:space="preserve"> existence or </w:t>
      </w:r>
      <w:r w:rsidRPr="00F168CD">
        <w:rPr>
          <w:rStyle w:val="StyleUnderline"/>
        </w:rPr>
        <w:t>role of non-Western agency</w:t>
      </w:r>
      <w:r w:rsidRPr="00F168CD">
        <w:rPr>
          <w:sz w:val="14"/>
        </w:rPr>
        <w:t xml:space="preserve">, hence our designation of it as </w:t>
      </w:r>
      <w:r w:rsidRPr="00F168CD">
        <w:rPr>
          <w:rStyle w:val="StyleUnderline"/>
        </w:rPr>
        <w:t>Eurofetishism.</w:t>
      </w:r>
      <w:r w:rsidRPr="00F168CD">
        <w:rPr>
          <w:sz w:val="14"/>
        </w:rPr>
        <w:t xml:space="preserve"> And it is important to appreciate the paradox that Eurofetishism is a modus operandi evoked by many CIRT scholars, implicitly and occasionally explicitly, as they seek to provide a critique of the West and which they conceive, problematically in our view, as the antidote to conventional Eurocentric IR theory. This discussion enters the terrain of the aforementioned debate that we believe CIRT needs to engage. Immanuel Wallerstein provides the most significant reflection on this issue in his seminal 1997 article, “Eurocentrism and Its Avatars.” There, Wallerstein upbraids the “anti-Eurocentrics” who seek to bring non-Western agency back in because, he insists, only by viewing the West as entirely autonomous and having in effect “hyper-agency” can its crimes against global humanity be properly indicted. In essence, he insists that ascribing agency to the non-West is problematic because it dilutes the picture of a hyper-agential and imperial West that he is so anxious to construct and normatively prosecute. Put simply, he insists that we must not compromise the ontological absolutism of the West in the world with “fuzzy” and what can only be “weakly consequential” conceptions of non-Western agency. To do so is, in effect, to fall back into a moribund liberal pluralism wherein all peoples are imagined as having an effect on the world, thereby undermining the centrality accorded to the rapacious hyper-agential actions and crimes of the West in world politics. “If we insist too much on non-European agency as a theme, we end up whitewashing all of Europe’s sins, or at least most of them” (Wallerstein 1997, 102); and “[b]y denying Europe credit [for the creation of the modern world], we deny European blame [for crimes committed against non-Western peoples]” (1997, 104; see also Dirlik 2007). Thus, for Wallerstein (and Dirlik), only by placing the autonomous West at the center can we properly advance a genuinely antiEurocentric conception of world politics. Wallerstein concludes that the anti-Eurocentrics who focus on non-Western agency, as we seek to do in this piece, are in reality “anti-Eurocentric Eurocentrics.” While we recognize that Eurofetishism is an “anti-Eurocentric” metanarrative of choice for Wallerstein and Dirlik, and no doubt implicitly for many other CIRT scholars, we view this reification of Western agency as returning us back into the Eurocentric cul-de-sac, albeit one of “critical Eurocentrism.” For we argue that we do not have to throw out the agential West with the Eurofetishist/Eurocentric bathwater in order to bring non-Western agency into our explanations and analyses of world politics, as we explain in the final section. </w:t>
      </w:r>
      <w:r w:rsidRPr="00F168CD">
        <w:rPr>
          <w:rStyle w:val="StyleUnderline"/>
        </w:rPr>
        <w:t>So what is Eurofetishism?</w:t>
      </w:r>
      <w:r w:rsidRPr="00F168CD">
        <w:rPr>
          <w:sz w:val="14"/>
        </w:rPr>
        <w:t xml:space="preserve"> Karl Marx spoke famously of “bourgeois fetishism,” of which “commodity fetishism” is the best-known example (Marx [1867] 1959). Commodity fetishism occurs when the liberal political economist reifies or fetishizes the commodity as having an absolute power (or value) and thereby fails to recognize that its value is inscribed only through the exploitation of labor-power within the mode of production. Because bourgeois fetishism effects the erasure of class struggle, so capitalism is effectively eternalized and naturalized as the harmonious laws of supply and demand are thought to operate unimpeded for evermore. Only by factoring in class struggle can capitalism be denaturalized as an inherently unjust and conflictual process, which thereby de-eternalizes it, given that class struggle culminates in the eventual socialist revolution that terminates capitalism (Marx [1867] 1959, 45–48, 168, 392–99, 827, 829–31). By analogy, </w:t>
      </w:r>
      <w:r w:rsidRPr="00F168CD">
        <w:rPr>
          <w:rStyle w:val="StyleUnderline"/>
        </w:rPr>
        <w:t>Eurofetishism occurs when the analyst reifies or fetishizes the West as having absolute power and agency such that it obscures</w:t>
      </w:r>
      <w:r w:rsidRPr="00F168CD">
        <w:rPr>
          <w:sz w:val="14"/>
        </w:rPr>
        <w:t xml:space="preserve"> or elides the </w:t>
      </w:r>
      <w:r w:rsidRPr="00F168CD">
        <w:rPr>
          <w:rStyle w:val="StyleUnderline"/>
        </w:rPr>
        <w:t>coconstitutive social relations between Western and non-Western agents</w:t>
      </w:r>
      <w:r w:rsidRPr="00F168CD">
        <w:rPr>
          <w:sz w:val="14"/>
        </w:rPr>
        <w:t xml:space="preserve">, the upshot of which is the tendency to eternalize and </w:t>
      </w:r>
      <w:r w:rsidRPr="00F168CD">
        <w:rPr>
          <w:rStyle w:val="StyleUnderline"/>
        </w:rPr>
        <w:t>naturalize the “all-powerful West” in world politics and the global political economy</w:t>
      </w:r>
      <w:r w:rsidRPr="00F168CD">
        <w:rPr>
          <w:sz w:val="14"/>
        </w:rPr>
        <w:t xml:space="preserve">. This Eurofetishism, albeit inadvertently, </w:t>
      </w:r>
      <w:r w:rsidRPr="00F168CD">
        <w:rPr>
          <w:rStyle w:val="StyleUnderline"/>
        </w:rPr>
        <w:t>renders much of CIRT complicit with “Western supremacism,” while simultaneously re-inscribing</w:t>
      </w:r>
      <w:r w:rsidRPr="00F168CD">
        <w:rPr>
          <w:sz w:val="14"/>
        </w:rPr>
        <w:t xml:space="preserve"> that </w:t>
      </w:r>
      <w:r w:rsidRPr="00F168CD">
        <w:rPr>
          <w:rStyle w:val="StyleUnderline"/>
        </w:rPr>
        <w:t>most fundamental of Eurocentric tropes—“global history as-the-Western universa</w:t>
      </w:r>
      <w:r w:rsidRPr="00F168CD">
        <w:rPr>
          <w:sz w:val="14"/>
        </w:rPr>
        <w:t xml:space="preserve">l” (see also Chakrabarty 2000). Of course, in contemporary CIRT this dominant West is viewed unequivocally as a regressive global bad such that there is clearly an important political (i.e., critical) context that differentiates this approach to the celebratory Eurocentrism of mainstream IR theory (as was noted earlier). Accordingly, </w:t>
      </w:r>
      <w:r w:rsidRPr="00F168CD">
        <w:rPr>
          <w:rStyle w:val="StyleUnderline"/>
        </w:rPr>
        <w:t>CIRT’s structuralist Eurofetishism becomes a counsel of despair, suggesting that all we can do as IR scholars is to reveal the absolute, totalizing power of the West in the critical “interests of emancipation.</w:t>
      </w:r>
      <w:r w:rsidRPr="00F168CD">
        <w:rPr>
          <w:sz w:val="14"/>
        </w:rPr>
        <w:t xml:space="preserve">” In this context, though, </w:t>
      </w:r>
      <w:r w:rsidRPr="00F168CD">
        <w:rPr>
          <w:rStyle w:val="StyleUnderline"/>
        </w:rPr>
        <w:t>it becomes difficult to see how such an intellectual strategy is emancipatory since this Eurofetishist vision cannot recognize agency beyond the all-encompassing, eternal empire of Western civilization</w:t>
      </w:r>
      <w:r w:rsidRPr="00F168CD">
        <w:rPr>
          <w:sz w:val="14"/>
        </w:rPr>
        <w:t xml:space="preserve">. CIRT’s Eurofetishism </w:t>
      </w:r>
      <w:r w:rsidRPr="00F168CD">
        <w:rPr>
          <w:rStyle w:val="StyleUnderline"/>
        </w:rPr>
        <w:t>reproduces Eurocentrism in its analysis</w:t>
      </w:r>
      <w:r w:rsidRPr="00F168CD">
        <w:rPr>
          <w:sz w:val="14"/>
        </w:rPr>
        <w:t xml:space="preserve"> of the rise and development of the modern capitalist interstate system. Here we focus on how significant parts of CIRT operationalize what one of us calls the Eurocentric Big Bang Theory (BBT) of world politics and the global political economy (Hobson 2012). This is a two-step narrative of the creation of the modern world, where the first step narrates the hyper-agential West’s single-handed creation of capitalist modernity. Here, </w:t>
      </w:r>
      <w:r w:rsidRPr="00F168CD">
        <w:rPr>
          <w:rStyle w:val="StyleUnderline"/>
        </w:rPr>
        <w:t>scholars assume that the West is exceptional and that this in turn enabled it to break through into modernity all by itself.</w:t>
      </w:r>
      <w:r w:rsidRPr="00F168CD">
        <w:rPr>
          <w:sz w:val="14"/>
        </w:rPr>
        <w:t xml:space="preserve"> In this imaginary, Europe’s rise and development into capitalism can be explained through the Eurocentric “logic of immanence” whereby Europe’s ability to create modern capitalism is deemed to be immanent within its exceptional social and cultural structure from the historical outset; that from Ancient Greece onward, Europe’s breakthrough into modernity was preordained or foretold—that it was but a fait accompli. Accordingly, </w:t>
      </w:r>
      <w:r w:rsidRPr="00F168CD">
        <w:rPr>
          <w:rStyle w:val="StyleUnderline"/>
        </w:rPr>
        <w:t>the transition to capitalism within Western Europe is portrayed,</w:t>
      </w:r>
      <w:r w:rsidRPr="00F168CD">
        <w:rPr>
          <w:sz w:val="14"/>
        </w:rPr>
        <w:t xml:space="preserve"> in effect, </w:t>
      </w:r>
      <w:r w:rsidRPr="00F168CD">
        <w:rPr>
          <w:rStyle w:val="StyleUnderline"/>
        </w:rPr>
        <w:t>as a “European miracle</w:t>
      </w:r>
      <w:r w:rsidRPr="00F168CD">
        <w:rPr>
          <w:sz w:val="14"/>
        </w:rPr>
        <w:t xml:space="preserve">” or as a miraculous virgin birth. This approach finds its clearest expression in much of Marxism and Marxist IR, to a brief discussion of which we now turn by way of illustration. The first step of the BBT concerning the endogenous, intra-European creation of capitalist modernity is a staple of the majority of neo-Marxist IR, particularly of the early neo-Gramscians (e.g., Cox 1987, 105–267; Arrighi 1994), as well as Wallerstein’s (1974, 1984) world-systems theory (see Hobson 2012, 236–42), as much as it is of those neo-Gramscians who explain the origins of the European sovereign state system (e.g., Arrighi 1994; Morton 2007). The same conclusion applies to the leading Political Marxist IR analyses of the causal origins of capitalism and the European sovereign states system (e.g., Teschke 2003; Lacher 2006; Dimmock 2015), though this is perhaps unsurprising given that such Eurocentrism underpins the framework of this variant’s founders, Ellen Wood and Robert Brenner (on this see Blaut 2000, 45–72; Bhambra 2007, ch. 6; Tansel 2015; Anievas and Nis ̧ancioglu 2015, ch. 2). Last but not least, many neoTrotskyists in IR (e.g., Ashman 2009; Davidson 2009; Callinicos 2009, 123–36) subscribe to the first step of the BBT by assuming that modern capitalism originated as an intra-European process and that industrialization emerged spontaneously within Britain, with no discussion of the non-Western involvement in the making of capitalist modernity on show (see Hobson 2011; Bhambra 2011). Nevertheless, a significant minority of neo-Trotskyists has effectively dispensed with the Eurocentric logic of immanence, thereby advancing what we view as a genuinely non-Eurocentric approach (Matin 2013; Anievas and Nis ̧ancioglu 2015; Tansel 2015; cf. Selwyn 2015). These clear exceptions aside, the overarching neo-Marxist framework is, we believe, inherently Eurocentric because it reifies the West as an exceptional, self-constituting, and all-powerful entity that made the breakthrough into capitalism all by itself. For, as we explain in the final section, this approach </w:t>
      </w:r>
      <w:r w:rsidRPr="00F168CD">
        <w:rPr>
          <w:rStyle w:val="StyleUnderline"/>
        </w:rPr>
        <w:t>excludes the non-Western involvement that made Europe’s breakthrough into capitalism possible</w:t>
      </w:r>
      <w:r w:rsidRPr="00F168CD">
        <w:rPr>
          <w:sz w:val="14"/>
        </w:rPr>
        <w:t xml:space="preserve">. This lacuna of non-Western agency also becomes evident in the second step of the Eurocentric BBT, which flows on ineluctably from the first, wherein the totalizing power of the West enables it to expand outward through imperialism and later neo-imperialism—US hegemony, globalization, and global governance—so as to gut the “Rest” and recalibrate it to suit the manifold imperialist interests of the West, whether they be capitalist, gendered/Eurocentric, or biopolitical. Accordingly, </w:t>
      </w:r>
      <w:r w:rsidRPr="00F168CD">
        <w:rPr>
          <w:rStyle w:val="StyleUnderline"/>
        </w:rPr>
        <w:t>in this construct, the West initializes the genesis effect wherein it effortlessly remakes the world to its own ends such that the West conceives the nonWest as but a passive and helpless victim of Western domination</w:t>
      </w:r>
      <w:r w:rsidRPr="00F168CD">
        <w:rPr>
          <w:sz w:val="14"/>
        </w:rPr>
        <w:t xml:space="preserve">, imprisoned within an iron cage of Western power. An early neo-Marxist formulation of this conception is advanced by Immanuel Wallerstein: “[i]n the sixteenth century, in Europe, a capitalist world-economy [spontaneously] came into existence which eventually expanded to cover the entire globe, eliminating in the process all remaining redistributive world-empires and reciprocal mini-systems” (Wallerstein 1984, 153, also 6, 29, 37, and ch. 8). </w:t>
      </w:r>
      <w:r w:rsidRPr="00F168CD">
        <w:rPr>
          <w:rStyle w:val="StyleUnderline"/>
        </w:rPr>
        <w:t>In this Eurofetishist vision, we receive an image of a Western vampire preying off</w:t>
      </w:r>
      <w:r w:rsidRPr="00F168CD">
        <w:rPr>
          <w:sz w:val="14"/>
        </w:rPr>
        <w:t xml:space="preserve">, and sucking the life-blood out of, </w:t>
      </w:r>
      <w:r w:rsidRPr="00F168CD">
        <w:rPr>
          <w:rStyle w:val="StyleUnderline"/>
        </w:rPr>
        <w:t>its entrapped non-Western victim, thereby rendering the latter as all but a passive and withered victim of Western exploitation.</w:t>
      </w:r>
      <w:r w:rsidRPr="00F168CD">
        <w:rPr>
          <w:sz w:val="14"/>
        </w:rPr>
        <w:t xml:space="preserve"> The key point here is that the majority of Marxist analyses, right down to the present day, reiterate this basic formulation, which embodies a substantialist conception of the West (e.g., Arrighi 1994; Van der Pijl 1998, 2014; Robinson 2004; Panitch and Gindin 2012). Critically, </w:t>
      </w:r>
      <w:r w:rsidRPr="00F168CD">
        <w:rPr>
          <w:rStyle w:val="StyleUnderline"/>
        </w:rPr>
        <w:t>scholars all too often reify the expansion of Western capitalist forces into a Eurofetishized conception of hyper-structural power that dictates the destiny of non-Western states</w:t>
      </w:r>
      <w:r w:rsidRPr="00F168CD">
        <w:rPr>
          <w:sz w:val="14"/>
        </w:rPr>
        <w:t xml:space="preserve"> and societies, </w:t>
      </w:r>
      <w:r w:rsidRPr="00F168CD">
        <w:rPr>
          <w:rStyle w:val="StyleUnderline"/>
        </w:rPr>
        <w:t>which are thereby stripped of agency</w:t>
      </w:r>
      <w:r w:rsidRPr="00F168CD">
        <w:rPr>
          <w:sz w:val="14"/>
        </w:rPr>
        <w:t xml:space="preserve">. Typically, Cox tells us that: peripheral countries [receive the impact of Western hegemony] in a passive way [such that the impetus to change] is instead the reflection of [external] international developments which transmit their ideological currents to the periphery [and that] . . . the economic and social institutions, the culture, the technology associated with this national hegemon become patterns for emulation abroad. (Cox 1996, 134, 137, our emphasis; also Gill 1990, 76) </w:t>
      </w:r>
      <w:r w:rsidRPr="00F168CD">
        <w:rPr>
          <w:rStyle w:val="StyleUnderline"/>
        </w:rPr>
        <w:t>This argument is tied in with the claim about how Western expansion serves to culturally convert non-Western states and societies to a neoliberal standard of civilization,</w:t>
      </w:r>
      <w:r w:rsidRPr="00F168CD">
        <w:rPr>
          <w:sz w:val="14"/>
        </w:rPr>
        <w:t xml:space="preserve"> often referred to as the “hollowing out of the state” or the “internationalization of the state” (Cox 1987, 253–65, 1996, 193, 302; cf. Gill 1990, 94), all the while viewing globalization through the Western “transmission belt metaphor” (Cox 1996, 193, also 30; Robinson 2004; but see Morton 2007, ch. 6). Moreover, the dominant approach views modern capitalism as constituting a disciplinary “global panopticon,” which serves to constrain the agency of non-Western actors by erecting a New (Western) Constitutionalism that constructs the global empire of Western capitalism (Gill 1995). This approach finds its equivalent expression in various neo-Trotskyist IR works wherein Western industrial capitalism constitutes the global “whip of external necessity” to which all non-Western states must conform (e.g., Ashman 2009; Davidson 2009). </w:t>
      </w:r>
      <w:r w:rsidRPr="00F168CD">
        <w:rPr>
          <w:rStyle w:val="StyleUnderline"/>
        </w:rPr>
        <w:t>While these imperialist arguments are undoubtedly important,</w:t>
      </w:r>
      <w:r w:rsidRPr="00F168CD">
        <w:rPr>
          <w:sz w:val="14"/>
        </w:rPr>
        <w:t xml:space="preserve"> nevertheless, when reified into a Eurofetish, </w:t>
      </w:r>
      <w:r w:rsidRPr="00F168CD">
        <w:rPr>
          <w:rStyle w:val="StyleUnderline"/>
        </w:rPr>
        <w:t>they render CIRT blind both to the many different forms of non-Western agency enacted in world politics and to their constitutive consequentialism</w:t>
      </w:r>
      <w:r w:rsidRPr="00F168CD">
        <w:rPr>
          <w:sz w:val="14"/>
        </w:rPr>
        <w:t>.</w:t>
      </w:r>
      <w:r>
        <w:t xml:space="preserve"> </w:t>
      </w:r>
    </w:p>
    <w:p w14:paraId="56362937" w14:textId="77777777" w:rsidR="00FB21B6" w:rsidRPr="00FB21B6" w:rsidRDefault="00FB21B6" w:rsidP="00FB21B6"/>
    <w:p w14:paraId="31A27FFE" w14:textId="4ACB38FE" w:rsidR="00F65D76" w:rsidRDefault="00F65D76" w:rsidP="00F65D76">
      <w:pPr>
        <w:pStyle w:val="Heading3"/>
      </w:pPr>
      <w:r>
        <w:t>Link---Fungibility</w:t>
      </w:r>
      <w:r w:rsidR="00FB21B6">
        <w:t>---2NC</w:t>
      </w:r>
    </w:p>
    <w:p w14:paraId="2C1667F4" w14:textId="77777777" w:rsidR="00F65D76" w:rsidRDefault="00F65D76" w:rsidP="00F65D76">
      <w:pPr>
        <w:pStyle w:val="Heading4"/>
      </w:pPr>
      <w:r>
        <w:t xml:space="preserve">Refusal of world-making in favor of finding home frames decolonization as pure failure.  </w:t>
      </w:r>
    </w:p>
    <w:p w14:paraId="729ED780" w14:textId="77777777" w:rsidR="00F65D76" w:rsidRDefault="00F65D76" w:rsidP="00F65D76">
      <w:r>
        <w:t xml:space="preserve">George </w:t>
      </w:r>
      <w:r w:rsidRPr="00705E1E">
        <w:rPr>
          <w:rStyle w:val="Style13ptBold"/>
        </w:rPr>
        <w:t>SHULMAN</w:t>
      </w:r>
      <w:r>
        <w:t xml:space="preserve"> Political Theory @ Gallatin School NYU </w:t>
      </w:r>
      <w:r w:rsidRPr="00705E1E">
        <w:rPr>
          <w:rStyle w:val="Style13ptBold"/>
        </w:rPr>
        <w:t>’20</w:t>
      </w:r>
      <w:r>
        <w:t xml:space="preserve"> “Fred Moten’s Refusals and Consents: The Politics of Fugitivity” </w:t>
      </w:r>
      <w:r>
        <w:rPr>
          <w:i/>
          <w:iCs/>
        </w:rPr>
        <w:t xml:space="preserve">Contemporary Political Theory </w:t>
      </w:r>
      <w:r>
        <w:t>p. Published First Online</w:t>
      </w:r>
    </w:p>
    <w:p w14:paraId="52BE3DDD" w14:textId="77777777" w:rsidR="00F65D76" w:rsidRDefault="00F65D76" w:rsidP="00F65D76">
      <w:r>
        <w:t>From Racial Impasse to Black Fugitivity</w:t>
      </w:r>
    </w:p>
    <w:p w14:paraId="67582492" w14:textId="77777777" w:rsidR="00F65D76" w:rsidRDefault="00F65D76" w:rsidP="00F65D76">
      <w:r>
        <w:t xml:space="preserve">Fred </w:t>
      </w:r>
      <w:r w:rsidRPr="001229DB">
        <w:rPr>
          <w:rStyle w:val="StyleUnderline"/>
          <w:highlight w:val="cyan"/>
        </w:rPr>
        <w:t>Moten’s work</w:t>
      </w:r>
      <w:r w:rsidRPr="00B0307D">
        <w:rPr>
          <w:rStyle w:val="StyleUnderline"/>
        </w:rPr>
        <w:t xml:space="preserve"> is best situated in the long “post–civil rights” era, as the anticolonial “problem-space” of the cold war </w:t>
      </w:r>
      <w:r w:rsidRPr="00B0307D">
        <w:t>and civil rights era</w:t>
      </w:r>
      <w:r>
        <w:t xml:space="preserve">, and its narrative of decisive revolutionary change, </w:t>
      </w:r>
      <w:r w:rsidRPr="00B0307D">
        <w:rPr>
          <w:rStyle w:val="StyleUnderline"/>
        </w:rPr>
        <w:t xml:space="preserve">lost credibility </w:t>
      </w:r>
      <w:r>
        <w:t xml:space="preserve">after the racial backlash generating Richard Nixon and then Ronald Reagan. </w:t>
      </w:r>
      <w:r w:rsidRPr="00B0307D">
        <w:rPr>
          <w:rStyle w:val="StyleUnderline"/>
        </w:rPr>
        <w:t>A new problem- space and structure of feeling emerged in the late 1980s</w:t>
      </w:r>
      <w:r>
        <w:t xml:space="preserve">, </w:t>
      </w:r>
      <w:r w:rsidRPr="00B0307D">
        <w:rPr>
          <w:rStyle w:val="StyleUnderline"/>
        </w:rPr>
        <w:t>through</w:t>
      </w:r>
      <w:r>
        <w:t xml:space="preserve"> Toni </w:t>
      </w:r>
      <w:r w:rsidRPr="00B0307D">
        <w:rPr>
          <w:rStyle w:val="StyleUnderline"/>
        </w:rPr>
        <w:t>Morrison’s Beloved</w:t>
      </w:r>
      <w:r>
        <w:t xml:space="preserve">, Cedric </w:t>
      </w:r>
      <w:r w:rsidRPr="00B0307D">
        <w:rPr>
          <w:rStyle w:val="StyleUnderline"/>
        </w:rPr>
        <w:t>Robinson’s “black radicalism,” and</w:t>
      </w:r>
      <w:r>
        <w:t xml:space="preserve"> its revision by Hortense </w:t>
      </w:r>
      <w:r w:rsidRPr="00B0307D">
        <w:rPr>
          <w:rStyle w:val="StyleUnderline"/>
        </w:rPr>
        <w:t>Spillers’ black feminism</w:t>
      </w:r>
      <w:r>
        <w:t xml:space="preserve">. </w:t>
      </w:r>
      <w:r w:rsidRPr="00B0307D">
        <w:rPr>
          <w:rStyle w:val="StyleUnderline"/>
        </w:rPr>
        <w:t>This</w:t>
      </w:r>
      <w:r>
        <w:t xml:space="preserve"> legacy </w:t>
      </w:r>
      <w:r w:rsidRPr="001229DB">
        <w:rPr>
          <w:rStyle w:val="StyleUnderline"/>
          <w:highlight w:val="cyan"/>
        </w:rPr>
        <w:t>has been digested and revised</w:t>
      </w:r>
      <w:r w:rsidRPr="001229DB">
        <w:rPr>
          <w:highlight w:val="cyan"/>
        </w:rPr>
        <w:t xml:space="preserve"> </w:t>
      </w:r>
      <w:r w:rsidRPr="001229DB">
        <w:rPr>
          <w:rStyle w:val="StyleUnderline"/>
          <w:highlight w:val="cyan"/>
        </w:rPr>
        <w:t>in</w:t>
      </w:r>
      <w:r>
        <w:t xml:space="preserve"> the next generation of incredibly influential work by Saidiya </w:t>
      </w:r>
      <w:r w:rsidRPr="001229DB">
        <w:rPr>
          <w:rStyle w:val="StyleUnderline"/>
          <w:highlight w:val="cyan"/>
        </w:rPr>
        <w:t>Hartman</w:t>
      </w:r>
      <w:r w:rsidRPr="001229DB">
        <w:rPr>
          <w:highlight w:val="cyan"/>
        </w:rPr>
        <w:t xml:space="preserve">, </w:t>
      </w:r>
      <w:r w:rsidRPr="001229DB">
        <w:rPr>
          <w:rStyle w:val="StyleUnderline"/>
          <w:highlight w:val="cyan"/>
        </w:rPr>
        <w:t>Moten</w:t>
      </w:r>
      <w:r w:rsidRPr="001229DB">
        <w:rPr>
          <w:highlight w:val="cyan"/>
        </w:rPr>
        <w:t xml:space="preserve">, </w:t>
      </w:r>
      <w:r w:rsidRPr="001229DB">
        <w:rPr>
          <w:rStyle w:val="StyleUnderline"/>
          <w:highlight w:val="cyan"/>
        </w:rPr>
        <w:t>and</w:t>
      </w:r>
      <w:r>
        <w:t xml:space="preserve"> Christina </w:t>
      </w:r>
      <w:r w:rsidRPr="001229DB">
        <w:rPr>
          <w:rStyle w:val="StyleUnderline"/>
          <w:highlight w:val="cyan"/>
        </w:rPr>
        <w:t>Sharpe</w:t>
      </w:r>
      <w:r>
        <w:t xml:space="preserve">, among many others, </w:t>
      </w:r>
      <w:r w:rsidRPr="00B0307D">
        <w:rPr>
          <w:rStyle w:val="StyleUnderline"/>
        </w:rPr>
        <w:t>which</w:t>
      </w:r>
      <w:r>
        <w:t xml:space="preserve"> indeed </w:t>
      </w:r>
      <w:r w:rsidRPr="00B0307D">
        <w:rPr>
          <w:rStyle w:val="StyleUnderline"/>
        </w:rPr>
        <w:t xml:space="preserve">has </w:t>
      </w:r>
      <w:r w:rsidRPr="00B0307D">
        <w:rPr>
          <w:rStyle w:val="StyleUnderline"/>
          <w:bCs/>
        </w:rPr>
        <w:t>gained a kind of hegemonic authority</w:t>
      </w:r>
      <w:r>
        <w:t xml:space="preserve">. It entails two important features.7 </w:t>
      </w:r>
      <w:r w:rsidRPr="001229DB">
        <w:rPr>
          <w:rStyle w:val="StyleUnderline"/>
          <w:highlight w:val="cyan"/>
        </w:rPr>
        <w:t>One is a</w:t>
      </w:r>
      <w:r w:rsidRPr="00B0307D">
        <w:rPr>
          <w:rStyle w:val="StyleUnderline"/>
        </w:rPr>
        <w:t xml:space="preserve"> profound </w:t>
      </w:r>
      <w:r w:rsidRPr="001229DB">
        <w:rPr>
          <w:rStyle w:val="StyleUnderline"/>
          <w:highlight w:val="cyan"/>
        </w:rPr>
        <w:t>rethinking of slavery, defined not as labor exploitation but</w:t>
      </w:r>
      <w:r w:rsidRPr="00B0307D">
        <w:rPr>
          <w:rStyle w:val="StyleUnderline"/>
        </w:rPr>
        <w:t xml:space="preserve"> in </w:t>
      </w:r>
      <w:r w:rsidRPr="001229DB">
        <w:rPr>
          <w:rStyle w:val="StyleUnderline"/>
          <w:highlight w:val="cyan"/>
        </w:rPr>
        <w:t>the fungibility of black bodies</w:t>
      </w:r>
      <w:r w:rsidRPr="00B0307D">
        <w:rPr>
          <w:rStyle w:val="StyleUnderline"/>
        </w:rPr>
        <w:t xml:space="preserve"> made objects available for laboring, reproductive, symbolic, and violent use—or disposal. Euro-Atlantic civilization is thus built on and by the imposition, use, and productivity of black nonbeing. Initiated in the middle passage, such conditions of “social death” are depicted as a changing-same that outlives the formal end of chattel slavery by legal “emancipation.”</w:t>
      </w:r>
      <w:r>
        <w:t xml:space="preserve"> </w:t>
      </w:r>
      <w:r w:rsidRPr="001229DB">
        <w:rPr>
          <w:rStyle w:val="StyleUnderline"/>
          <w:highlight w:val="cyan"/>
        </w:rPr>
        <w:t xml:space="preserve">The </w:t>
      </w:r>
      <w:r w:rsidRPr="001229DB">
        <w:rPr>
          <w:rStyle w:val="StyleUnderline"/>
          <w:bCs/>
          <w:highlight w:val="cyan"/>
        </w:rPr>
        <w:t>engine of</w:t>
      </w:r>
      <w:r w:rsidRPr="00B0307D">
        <w:rPr>
          <w:rStyle w:val="StyleUnderline"/>
          <w:bCs/>
        </w:rPr>
        <w:t xml:space="preserve"> liberal </w:t>
      </w:r>
      <w:r w:rsidRPr="001229DB">
        <w:rPr>
          <w:rStyle w:val="StyleUnderline"/>
          <w:bCs/>
          <w:highlight w:val="cyan"/>
        </w:rPr>
        <w:t>modernity</w:t>
      </w:r>
      <w:r w:rsidRPr="001229DB">
        <w:rPr>
          <w:rStyle w:val="StyleUnderline"/>
          <w:highlight w:val="cyan"/>
        </w:rPr>
        <w:t xml:space="preserve"> is thus “antiblackness</w:t>
      </w:r>
      <w:r w:rsidRPr="00B0307D">
        <w:rPr>
          <w:rStyle w:val="StyleUnderline"/>
        </w:rPr>
        <w:t xml:space="preserve">,” conceived variously as a pervasive and </w:t>
      </w:r>
      <w:r w:rsidRPr="00B0307D">
        <w:rPr>
          <w:rStyle w:val="StyleUnderline"/>
          <w:bCs/>
        </w:rPr>
        <w:t>tacit “grammar,”</w:t>
      </w:r>
      <w:r>
        <w:t xml:space="preserve"> an ideology in Althusser’s sense of “material practice” invested with meaning, a “technology” of sorting and discipline, </w:t>
      </w:r>
      <w:r w:rsidRPr="001229DB">
        <w:rPr>
          <w:rStyle w:val="StyleUnderline"/>
          <w:highlight w:val="cyan"/>
        </w:rPr>
        <w:t>a “</w:t>
      </w:r>
      <w:r w:rsidRPr="001229DB">
        <w:rPr>
          <w:rStyle w:val="StyleUnderline"/>
          <w:bCs/>
          <w:highlight w:val="cyan"/>
        </w:rPr>
        <w:t>political ontology</w:t>
      </w:r>
      <w:r w:rsidRPr="001229DB">
        <w:rPr>
          <w:rStyle w:val="StyleUnderline"/>
          <w:highlight w:val="cyan"/>
        </w:rPr>
        <w:t>” whereby</w:t>
      </w:r>
      <w:r w:rsidRPr="00B0307D">
        <w:rPr>
          <w:rStyle w:val="StyleUnderline"/>
        </w:rPr>
        <w:t xml:space="preserve"> the </w:t>
      </w:r>
      <w:r w:rsidRPr="001229DB">
        <w:rPr>
          <w:rStyle w:val="StyleUnderline"/>
          <w:highlight w:val="cyan"/>
        </w:rPr>
        <w:t>nonbeing</w:t>
      </w:r>
      <w:r w:rsidRPr="00B0307D">
        <w:rPr>
          <w:rStyle w:val="StyleUnderline"/>
        </w:rPr>
        <w:t xml:space="preserve"> of some </w:t>
      </w:r>
      <w:r w:rsidRPr="001229DB">
        <w:rPr>
          <w:rStyle w:val="StyleUnderline"/>
          <w:highlight w:val="cyan"/>
        </w:rPr>
        <w:t>is the unthought premise of being</w:t>
      </w:r>
      <w:r>
        <w:t xml:space="preserve">, of the human and the practices that instantiate it. Because organized use of black bodies bespeaks white desire and fantasy, </w:t>
      </w:r>
      <w:r w:rsidRPr="00D34D6B">
        <w:rPr>
          <w:rStyle w:val="StyleUnderline"/>
        </w:rPr>
        <w:t>antiblackness</w:t>
      </w:r>
      <w:r>
        <w:t xml:space="preserve"> also </w:t>
      </w:r>
      <w:r w:rsidRPr="00D34D6B">
        <w:rPr>
          <w:rStyle w:val="StyleUnderline"/>
        </w:rPr>
        <w:t>fuels racial capitalism as a “libidinal economy</w:t>
      </w:r>
      <w:r>
        <w:t xml:space="preserve">,” even as whites disavow their investment in it. </w:t>
      </w:r>
      <w:r w:rsidRPr="001229DB">
        <w:rPr>
          <w:rStyle w:val="StyleUnderline"/>
          <w:highlight w:val="cyan"/>
        </w:rPr>
        <w:t>The idea of an intractable “structure of antagonism” based on</w:t>
      </w:r>
      <w:r w:rsidRPr="00D34D6B">
        <w:rPr>
          <w:rStyle w:val="StyleUnderline"/>
        </w:rPr>
        <w:t xml:space="preserve"> the </w:t>
      </w:r>
      <w:r w:rsidRPr="001229DB">
        <w:rPr>
          <w:rStyle w:val="StyleUnderline"/>
          <w:highlight w:val="cyan"/>
        </w:rPr>
        <w:t>fungibility</w:t>
      </w:r>
      <w:r w:rsidRPr="00D34D6B">
        <w:rPr>
          <w:rStyle w:val="StyleUnderline"/>
        </w:rPr>
        <w:t xml:space="preserve"> of bodies </w:t>
      </w:r>
      <w:r>
        <w:t xml:space="preserve">marked black was of course central in Spillers and Robinson but is foregrounded by the “Afro-pessimism” that emerged before and during Barack Obama’s presidency. It </w:t>
      </w:r>
      <w:r w:rsidRPr="00D34D6B">
        <w:rPr>
          <w:rStyle w:val="StyleUnderline"/>
        </w:rPr>
        <w:t>bears a structure of feeling that is resonant because it explains the failures of the civil rights movement</w:t>
      </w:r>
      <w:r>
        <w:t>; the limits of electoral politics; and ongoing, even intensifying, violence, precarity, and abandonment despite formal equality. As a speech act, this claim about impasse often provokes defensive rage, but I am especially interested in how it has been made generative.8</w:t>
      </w:r>
    </w:p>
    <w:p w14:paraId="3B7FD459" w14:textId="77777777" w:rsidR="00F65D76" w:rsidRDefault="00F65D76" w:rsidP="00F65D76">
      <w:r>
        <w:t xml:space="preserve">For this rethinking of slavery and its afterlives has entailed a rethinking of politics. On the one hand, liberal concepts of rights and Marxist ideas of exploitation cannot grasp what Stephen Marshall calls the “distinctive structure of violence and vulnerability” initiated by enslavement but entrenched and intensified despite formal emancipation and two reconstructions. And </w:t>
      </w:r>
      <w:r w:rsidRPr="00D34D6B">
        <w:rPr>
          <w:rStyle w:val="StyleUnderline"/>
        </w:rPr>
        <w:t>if racial domination is constitutive of modern nation-states, seeking recognition or remedy in liberal forms seems both futile and self-defeating. The “state and- rights centric form of black political activity” is “almost perverse</w:t>
      </w:r>
      <w:r>
        <w:t xml:space="preserve">,” Barnor Hesse and Juliet Hooker thus summarize, for if antiblackness imposes impasse, turning to the state seems to entail a second, self-inflicted one. Instead, they argue, theory and practice must move beyond “the formal arena of western politics,” to think “against and in excess of the centrality of the state as the horizon” of politics, and of black life. What does that mean? On the other hand, as W. E. B. Du Bois showed how formal categories of the “political” made black agency invisible and conjured the “general strike” as a form of revolutionary action not consciously or centrally organized, so black feminists then argued that categories of worker and citizen erase black women and their reproductive labors. </w:t>
      </w:r>
      <w:r w:rsidRPr="001229DB">
        <w:rPr>
          <w:rStyle w:val="StyleUnderline"/>
          <w:highlight w:val="cyan"/>
        </w:rPr>
        <w:t>These arguments</w:t>
      </w:r>
      <w:r w:rsidRPr="00D34D6B">
        <w:rPr>
          <w:rStyle w:val="StyleUnderline"/>
        </w:rPr>
        <w:t xml:space="preserve"> thus </w:t>
      </w:r>
      <w:r w:rsidRPr="001229DB">
        <w:rPr>
          <w:rStyle w:val="StyleUnderline"/>
          <w:highlight w:val="cyan"/>
        </w:rPr>
        <w:t>shift</w:t>
      </w:r>
      <w:r w:rsidRPr="00D34D6B">
        <w:rPr>
          <w:rStyle w:val="StyleUnderline"/>
        </w:rPr>
        <w:t xml:space="preserve"> the sense of “</w:t>
      </w:r>
      <w:r w:rsidRPr="001229DB">
        <w:rPr>
          <w:rStyle w:val="StyleUnderline"/>
          <w:highlight w:val="cyan"/>
        </w:rPr>
        <w:t>politics,” from organized rebellion</w:t>
      </w:r>
      <w:r w:rsidRPr="00D34D6B">
        <w:rPr>
          <w:rStyle w:val="StyleUnderline"/>
        </w:rPr>
        <w:t xml:space="preserve"> and radical reconstitution of a regime </w:t>
      </w:r>
      <w:r w:rsidRPr="001229DB">
        <w:rPr>
          <w:rStyle w:val="StyleUnderline"/>
          <w:highlight w:val="cyan"/>
        </w:rPr>
        <w:t>to quotidian acts of resistance</w:t>
      </w:r>
      <w:r w:rsidRPr="00D34D6B">
        <w:rPr>
          <w:rStyle w:val="StyleUnderline"/>
        </w:rPr>
        <w:t>, care, and experiment</w:t>
      </w:r>
      <w:r>
        <w:t>.9</w:t>
      </w:r>
    </w:p>
    <w:p w14:paraId="320235F8" w14:textId="77777777" w:rsidR="00F65D76" w:rsidRDefault="00F65D76" w:rsidP="00F65D76">
      <w:r>
        <w:t xml:space="preserve">In the post–civil rights problem space of black study, theorists thus have turned from the state and formal or electoral politics, from anticolonial genres of radical reconstruction, and from canonical concepts of the political. </w:t>
      </w:r>
      <w:r w:rsidRPr="001229DB">
        <w:rPr>
          <w:rStyle w:val="StyleUnderline"/>
          <w:highlight w:val="cyan"/>
        </w:rPr>
        <w:t>They have turned to</w:t>
      </w:r>
      <w:r>
        <w:t xml:space="preserve"> what Hesse and Hooker call “</w:t>
      </w:r>
      <w:r w:rsidRPr="00D34D6B">
        <w:rPr>
          <w:rStyle w:val="StyleUnderline"/>
        </w:rPr>
        <w:t>constitutively fugitive” black sociality and its “transformative political imaginaries</w:t>
      </w:r>
      <w:r>
        <w:t xml:space="preserve">,” variously named </w:t>
      </w:r>
      <w:r w:rsidRPr="00D34D6B">
        <w:rPr>
          <w:rStyle w:val="StyleUnderline"/>
        </w:rPr>
        <w:t>the “black fantastic,” “black noise,” or “</w:t>
      </w:r>
      <w:r w:rsidRPr="001229DB">
        <w:rPr>
          <w:rStyle w:val="StyleUnderline"/>
          <w:highlight w:val="cyan"/>
        </w:rPr>
        <w:t>fantasy in the hold</w:t>
      </w:r>
      <w:r>
        <w:t xml:space="preserve">.” We thereby see a shift in the where, who, and how of creative agency and assembly, as genres of radicalism or emancipation, narrating organized state-facing collective action, lose authority. </w:t>
      </w:r>
      <w:r w:rsidRPr="00D34D6B">
        <w:rPr>
          <w:rStyle w:val="StyleUnderline"/>
        </w:rPr>
        <w:t xml:space="preserve">In the face of racial impasse, </w:t>
      </w:r>
      <w:r w:rsidRPr="001229DB">
        <w:rPr>
          <w:rStyle w:val="StyleUnderline"/>
          <w:highlight w:val="cyan"/>
        </w:rPr>
        <w:t>a turn from “politics” may be(come</w:t>
      </w:r>
      <w:r w:rsidRPr="00D34D6B">
        <w:rPr>
          <w:rStyle w:val="StyleUnderline"/>
        </w:rPr>
        <w:t xml:space="preserve">) </w:t>
      </w:r>
      <w:r>
        <w:t>what Harriet Jacobs called “</w:t>
      </w:r>
      <w:r w:rsidRPr="001229DB">
        <w:rPr>
          <w:rStyle w:val="StyleUnderline"/>
          <w:highlight w:val="cyan"/>
        </w:rPr>
        <w:t>a loophole of retreat</w:t>
      </w:r>
      <w:r w:rsidRPr="00D34D6B">
        <w:rPr>
          <w:rStyle w:val="StyleUnderline"/>
        </w:rPr>
        <w:t>,” a condition of possibility</w:t>
      </w:r>
      <w:r>
        <w:t>—for making visible and recovering practices long hidden in plain sight, and thereby for both valuing and defending ongoing black life. What I call the three R’s and three F’s—</w:t>
      </w:r>
      <w:r w:rsidRPr="00D34D6B">
        <w:rPr>
          <w:rStyle w:val="StyleUnderline"/>
        </w:rPr>
        <w:t>refusal, resistance, and repair, and fugitivity, fabulation, and futurity</w:t>
      </w:r>
      <w:r>
        <w:t xml:space="preserve">—name protective and reparative, also imaginative and expressive, features of vernacular black sociality as a vibrant form of life to affirm. In this shift of orientation—can we say genre?—“fugitivity” seems a crucial organizing trope for thinking black life. My engagement with Moten, Arendt, and Wolin takes up the trope and runs with it, to explore its value and limitations as I try to think abolition politics and radical democracy together. </w:t>
      </w:r>
      <w:r w:rsidRPr="00D34D6B">
        <w:rPr>
          <w:rStyle w:val="StyleUnderline"/>
        </w:rPr>
        <w:t xml:space="preserve">What kinds of “capture” does it vividly dramatize and performatively evade, but also, </w:t>
      </w:r>
      <w:r w:rsidRPr="001229DB">
        <w:rPr>
          <w:rStyle w:val="StyleUnderline"/>
          <w:highlight w:val="cyan"/>
        </w:rPr>
        <w:t>what traps or dangers are risked if we are captured by it</w:t>
      </w:r>
      <w:r>
        <w:t>?10</w:t>
      </w:r>
    </w:p>
    <w:p w14:paraId="19DD4A8E" w14:textId="77777777" w:rsidR="00F65D76" w:rsidRDefault="00F65D76" w:rsidP="00F65D76"/>
    <w:p w14:paraId="5A8BAD9C" w14:textId="6276784D" w:rsidR="00FB21B6" w:rsidRDefault="00FB21B6" w:rsidP="00FB21B6">
      <w:pPr>
        <w:pStyle w:val="Heading3"/>
      </w:pPr>
      <w:r>
        <w:t>Link---Postcolonialism---2NC</w:t>
      </w:r>
    </w:p>
    <w:p w14:paraId="584ADA8C" w14:textId="77777777" w:rsidR="00FB21B6" w:rsidRPr="00FB21B6" w:rsidRDefault="00FB21B6" w:rsidP="00FB21B6"/>
    <w:p w14:paraId="4037A129" w14:textId="77777777" w:rsidR="00FB21B6" w:rsidRDefault="00FB21B6" w:rsidP="00FB21B6">
      <w:pPr>
        <w:pStyle w:val="Heading4"/>
      </w:pPr>
      <w:r>
        <w:t>Their postcolonialism is coopted by the right against feminism and equality</w:t>
      </w:r>
    </w:p>
    <w:p w14:paraId="312E7C7C" w14:textId="77777777" w:rsidR="00FB21B6" w:rsidRPr="00C27056" w:rsidRDefault="00FB21B6" w:rsidP="00FB21B6">
      <w:pPr>
        <w:rPr>
          <w:b/>
          <w:bCs/>
          <w:sz w:val="26"/>
          <w:szCs w:val="26"/>
        </w:rPr>
      </w:pPr>
      <w:r>
        <w:rPr>
          <w:b/>
          <w:bCs/>
          <w:sz w:val="26"/>
          <w:szCs w:val="26"/>
        </w:rPr>
        <w:t>Zhang 23</w:t>
      </w:r>
    </w:p>
    <w:p w14:paraId="5F6A6BAD" w14:textId="77777777" w:rsidR="00FB21B6" w:rsidRDefault="00FB21B6" w:rsidP="00FB21B6">
      <w:r>
        <w:t>(Chenchen Zhang (</w:t>
      </w:r>
      <w:r w:rsidRPr="00C27056">
        <w:t>Assistant Professor in International Relations</w:t>
      </w:r>
      <w:r>
        <w:t xml:space="preserve"> at Durham University), Postcolonial nationalism and the global right, Geoforum, Volume 144, 2023, 103824, ISSN 0016-7185, https://doi.org/10.1016/j.geoforum.2023.103824. (</w:t>
      </w:r>
      <w:hyperlink r:id="rId8" w:history="1">
        <w:r w:rsidRPr="00D63010">
          <w:rPr>
            <w:rStyle w:val="Hyperlink"/>
          </w:rPr>
          <w:t>https://www.sciencedirect.com/science/article/pii/S0016718523001501)</w:t>
        </w:r>
      </w:hyperlink>
      <w:r>
        <w:t>) Julia T</w:t>
      </w:r>
    </w:p>
    <w:p w14:paraId="10B1A265" w14:textId="77777777" w:rsidR="00FB21B6" w:rsidRDefault="00FB21B6" w:rsidP="00FB21B6">
      <w:r w:rsidRPr="00BF41A8">
        <w:rPr>
          <w:rStyle w:val="StyleUnderline"/>
        </w:rPr>
        <w:t xml:space="preserve">Bringing postcolonial critique into discussions of the global right </w:t>
      </w:r>
      <w:r>
        <w:t xml:space="preserve">at the current conjuncture </w:t>
      </w:r>
      <w:r w:rsidRPr="00BF41A8">
        <w:rPr>
          <w:rStyle w:val="StyleUnderline"/>
        </w:rPr>
        <w:t xml:space="preserve">is instrumental </w:t>
      </w:r>
      <w:r>
        <w:t xml:space="preserve">in two ways. First, </w:t>
      </w:r>
      <w:r w:rsidRPr="00BF41A8">
        <w:rPr>
          <w:rStyle w:val="StyleUnderline"/>
        </w:rPr>
        <w:t xml:space="preserve">it brings into focus postcolonial nationalism as a </w:t>
      </w:r>
      <w:r>
        <w:t xml:space="preserve">prevalent political </w:t>
      </w:r>
      <w:r w:rsidRPr="00BF41A8">
        <w:rPr>
          <w:rStyle w:val="StyleUnderline"/>
        </w:rPr>
        <w:t xml:space="preserve">strategy used by right-wing actors in the Global Easts and South to legitimate authoritarian, conservative, and ethnonationalist projects </w:t>
      </w:r>
      <w:r>
        <w:t xml:space="preserve">through mobilizing subaltern identities and anti-colonial or anti-imperialist rhetoric. </w:t>
      </w:r>
      <w:r w:rsidRPr="00BF41A8">
        <w:rPr>
          <w:rStyle w:val="StyleUnderline"/>
        </w:rPr>
        <w:t xml:space="preserve">Authoritarian leaders in countries such as Russia, Turkey, and China </w:t>
      </w:r>
      <w:r>
        <w:t xml:space="preserve">routinely </w:t>
      </w:r>
      <w:r w:rsidRPr="00BF41A8">
        <w:rPr>
          <w:rStyle w:val="StyleUnderline"/>
        </w:rPr>
        <w:t xml:space="preserve">use criticisms of Western dominance and liberal hypocrisy </w:t>
      </w:r>
      <w:r>
        <w:t xml:space="preserve">as a pretext </w:t>
      </w:r>
      <w:r w:rsidRPr="00BF41A8">
        <w:rPr>
          <w:rStyle w:val="StyleUnderline"/>
        </w:rPr>
        <w:t xml:space="preserve">for justifying domestic oppression and their own imperialist pursuits </w:t>
      </w:r>
      <w:r>
        <w:t xml:space="preserve">( Morozov, 2015 , Çapan and Zarakol, 2017 ). </w:t>
      </w:r>
      <w:r w:rsidRPr="00BF41A8">
        <w:rPr>
          <w:rStyle w:val="StyleUnderline"/>
        </w:rPr>
        <w:t>In the Philippines, Duterte’s</w:t>
      </w:r>
      <w:r>
        <w:t xml:space="preserve"> invocation of anti-colonial nationalism</w:t>
      </w:r>
      <w:r w:rsidRPr="00BF41A8">
        <w:rPr>
          <w:rStyle w:val="StyleUnderline"/>
        </w:rPr>
        <w:t xml:space="preserve"> has </w:t>
      </w:r>
      <w:r>
        <w:t xml:space="preserve">not only </w:t>
      </w:r>
      <w:r w:rsidRPr="00BF41A8">
        <w:rPr>
          <w:rStyle w:val="StyleUnderline"/>
        </w:rPr>
        <w:t>helped him win over “ideologically diverse coalitions</w:t>
      </w:r>
      <w:r>
        <w:t xml:space="preserve">” as the country navigates the terrain of inter-imperialist rivalry, but also </w:t>
      </w:r>
      <w:r w:rsidRPr="00BF41A8">
        <w:rPr>
          <w:rStyle w:val="StyleUnderline"/>
        </w:rPr>
        <w:t xml:space="preserve">equipped him with responses to Western criticisms of illiberalism and human rights abuses </w:t>
      </w:r>
      <w:r>
        <w:t xml:space="preserve">during his presidency ( Nair, 2023 , Regilme, 2021 ). </w:t>
      </w:r>
      <w:r w:rsidRPr="00BF41A8">
        <w:rPr>
          <w:rStyle w:val="StyleUnderline"/>
        </w:rPr>
        <w:t xml:space="preserve">Anti-feminist and homophobic mobilizations in postcolonial settings </w:t>
      </w:r>
      <w:r>
        <w:t xml:space="preserve">have long </w:t>
      </w:r>
      <w:r w:rsidRPr="00BF41A8">
        <w:rPr>
          <w:rStyle w:val="StyleUnderline"/>
        </w:rPr>
        <w:t xml:space="preserve">sought to discredit gender equality and LGBTQ movements by equating them to </w:t>
      </w:r>
      <w:r>
        <w:t xml:space="preserve">Westernness or </w:t>
      </w:r>
      <w:r w:rsidRPr="00BF41A8">
        <w:rPr>
          <w:rStyle w:val="StyleUnderline"/>
        </w:rPr>
        <w:t xml:space="preserve">coloniality. </w:t>
      </w:r>
      <w:r>
        <w:t xml:space="preserve">Conditioned by a semi-alterity to the hegemonic West, </w:t>
      </w:r>
      <w:r w:rsidRPr="00BF41A8">
        <w:rPr>
          <w:rStyle w:val="StyleUnderline"/>
        </w:rPr>
        <w:t>conservatives in Central and Eastern Europe present themselves as simultaneously victims to</w:t>
      </w:r>
      <w:r>
        <w:t xml:space="preserve"> ideologies of </w:t>
      </w:r>
      <w:r w:rsidRPr="00BF41A8">
        <w:rPr>
          <w:rStyle w:val="StyleUnderline"/>
        </w:rPr>
        <w:t>the “Western liberal elites” and defenders of “true” European values</w:t>
      </w:r>
      <w:r>
        <w:t xml:space="preserve">. Korolczuk and Graff (2018) note that “anti-gender” organizations in Poland employ an anti-colonial frame to reject “gender ideology” as being imposed on them by “Western elites” and imagine Poland as a saviour of “traditional values” and “the West” itself. Similarly, Hungary’s far-right leader Viktor Orbán has claimed that adopting what he calls “Western European liberalism” would mean “spiritual suicide” for Central Europeans 2 and that “the West has moved to Central Europe”. 3 </w:t>
      </w:r>
      <w:r w:rsidRPr="00BF41A8">
        <w:rPr>
          <w:rStyle w:val="StyleUnderline"/>
        </w:rPr>
        <w:t xml:space="preserve">Anti-feminists and misogynists in India, China, and Turkey invoke a </w:t>
      </w:r>
      <w:r>
        <w:t xml:space="preserve">more straightforward </w:t>
      </w:r>
      <w:r w:rsidRPr="00BF41A8">
        <w:rPr>
          <w:rStyle w:val="StyleUnderline"/>
        </w:rPr>
        <w:t>politics of difference in their association of feminism with Western influence</w:t>
      </w:r>
      <w:r>
        <w:t xml:space="preserve"> ( Lodhia, 2014 ; Eslen-Ziya, 2022 , Huang, 2022 ). </w:t>
      </w:r>
      <w:r w:rsidRPr="00BF41A8">
        <w:rPr>
          <w:rStyle w:val="StyleUnderline"/>
        </w:rPr>
        <w:t xml:space="preserve">Anti-feminist discourses in these “emerging powers” represent </w:t>
      </w:r>
      <w:r>
        <w:t xml:space="preserve">their respective </w:t>
      </w:r>
      <w:r w:rsidRPr="00BF41A8">
        <w:rPr>
          <w:rStyle w:val="StyleUnderline"/>
        </w:rPr>
        <w:t xml:space="preserve">construction of “traditional” values as threatened by </w:t>
      </w:r>
      <w:r>
        <w:t>the influence of “</w:t>
      </w:r>
      <w:r w:rsidRPr="00BF41A8">
        <w:rPr>
          <w:rStyle w:val="StyleUnderline"/>
        </w:rPr>
        <w:t>Western feminism</w:t>
      </w:r>
      <w:r>
        <w:t xml:space="preserve">”, </w:t>
      </w:r>
      <w:r w:rsidRPr="00BF41A8">
        <w:rPr>
          <w:rStyle w:val="StyleUnderline"/>
        </w:rPr>
        <w:t>which have a religious</w:t>
      </w:r>
      <w:r>
        <w:t xml:space="preserve"> dimension in Turkey and India</w:t>
      </w:r>
      <w:r w:rsidRPr="00BF41A8">
        <w:rPr>
          <w:rStyle w:val="StyleUnderline"/>
        </w:rPr>
        <w:t xml:space="preserve"> and </w:t>
      </w:r>
      <w:r>
        <w:t xml:space="preserve">a pronounced </w:t>
      </w:r>
      <w:r w:rsidRPr="00BF41A8">
        <w:rPr>
          <w:rStyle w:val="StyleUnderline"/>
        </w:rPr>
        <w:t xml:space="preserve">geopolitical dimension </w:t>
      </w:r>
      <w:r>
        <w:t xml:space="preserve">in the Chinese context. Amidst heightened geopolitical tensions between China and “the West”, </w:t>
      </w:r>
      <w:r w:rsidRPr="00BF41A8">
        <w:rPr>
          <w:rStyle w:val="StyleUnderline"/>
        </w:rPr>
        <w:t>the anti-feminist backlash frames feminists as agents of “foreign hostile forces”</w:t>
      </w:r>
      <w:r>
        <w:t xml:space="preserve"> and antagonistic social movements as an ideological threat to the Chinese regime ( Huang 2022 ; Huang, 2023 ). Common to these developments is a renewed energy of misogynistic nationalism in pushing back against feminist challenges to gender hierarchies and norms through resorting to anxieties of the masculinized nation and framing feminism as anti-national (see also Kaul, 2021 ). From a different perspective on gender and state power in postcolonial regimes, Diazcontextualizes Duterte’s “masculinist decolonial ideology” within a longer, transpacific history of “women’s subjectification under Philippine authoritarianism” and its claims for postcolonial sovereignty ( Diaz, 2019 : 695). Diaz shows that in sanctioning gendered violence at home and denouncing violence against Filipina women abroad, Duterte uses women as a mechanism for projecting narrow conceptions of postcolonial national autonomy even though women remain “marginalized within the structures of the nation” (2019: 697). </w:t>
      </w:r>
    </w:p>
    <w:p w14:paraId="29F75443" w14:textId="4253ECE6" w:rsidR="000D735A" w:rsidRDefault="000D735A" w:rsidP="00FB21B6">
      <w:pPr>
        <w:pStyle w:val="Heading3"/>
      </w:pPr>
      <w:r>
        <w:t>Impact---Authoritarianism---2NC</w:t>
      </w:r>
    </w:p>
    <w:p w14:paraId="44313974" w14:textId="77777777" w:rsidR="000D735A" w:rsidRDefault="000D735A" w:rsidP="000D735A">
      <w:pPr>
        <w:pStyle w:val="Heading4"/>
      </w:pPr>
      <w:r>
        <w:t>Their one-dimensional conception of colonialism and use of critique to shut out down debate is coopted by authoritarians</w:t>
      </w:r>
    </w:p>
    <w:p w14:paraId="2F76007E" w14:textId="77777777" w:rsidR="000D735A" w:rsidRPr="00AA18C7" w:rsidRDefault="000D735A" w:rsidP="000D735A">
      <w:pPr>
        <w:rPr>
          <w:b/>
          <w:bCs/>
          <w:sz w:val="26"/>
          <w:szCs w:val="26"/>
        </w:rPr>
      </w:pPr>
      <w:r>
        <w:rPr>
          <w:b/>
          <w:bCs/>
          <w:sz w:val="26"/>
          <w:szCs w:val="26"/>
        </w:rPr>
        <w:t>Lewis and Lall 24</w:t>
      </w:r>
    </w:p>
    <w:p w14:paraId="5CFDA415" w14:textId="77777777" w:rsidR="000D735A" w:rsidRPr="00AA18C7" w:rsidRDefault="000D735A" w:rsidP="000D735A">
      <w:r>
        <w:t>(</w:t>
      </w:r>
      <w:r w:rsidRPr="00AA18C7">
        <w:t>Lewis, A.</w:t>
      </w:r>
      <w:r>
        <w:t xml:space="preserve"> (P</w:t>
      </w:r>
      <w:r w:rsidRPr="00502F1B">
        <w:t>rogramme Leader for the MA Education and International Development at the UCL Faculty of Education</w:t>
      </w:r>
      <w:r>
        <w:t>)</w:t>
      </w:r>
      <w:r w:rsidRPr="00AA18C7">
        <w:t>, Lall, M.</w:t>
      </w:r>
      <w:r>
        <w:t xml:space="preserve"> (P</w:t>
      </w:r>
      <w:r w:rsidRPr="00502F1B">
        <w:t>rofessor of Education and South Asian Studies at the UCL Institute of Education.</w:t>
      </w:r>
      <w:r>
        <w:t>),</w:t>
      </w:r>
      <w:r w:rsidRPr="00AA18C7">
        <w:t xml:space="preserve"> From decolonisation to authoritarianism: the co-option of the decolonial agenda in higher education by right-wing nationalist elites in Russia and India. High Educ 87, 1471–1488 (2024). </w:t>
      </w:r>
      <w:hyperlink r:id="rId9" w:history="1">
        <w:r w:rsidRPr="00D63010">
          <w:rPr>
            <w:rStyle w:val="Hyperlink"/>
          </w:rPr>
          <w:t>https://doi.org/10.1007/s10734-023-01074-0</w:t>
        </w:r>
      </w:hyperlink>
      <w:r>
        <w:t>) Julia T</w:t>
      </w:r>
    </w:p>
    <w:p w14:paraId="098CB052" w14:textId="77777777" w:rsidR="000D735A" w:rsidRPr="00502F1B" w:rsidRDefault="000D735A" w:rsidP="000D735A">
      <w:pPr>
        <w:rPr>
          <w:rStyle w:val="Emphasis"/>
        </w:rPr>
      </w:pPr>
      <w:r w:rsidRPr="00AA18C7">
        <w:rPr>
          <w:rStyle w:val="StyleUnderline"/>
        </w:rPr>
        <w:t>The decolonial movement was meant to increase debate and liberate the world from</w:t>
      </w:r>
      <w:r>
        <w:t xml:space="preserve"> the </w:t>
      </w:r>
      <w:r w:rsidRPr="00AA18C7">
        <w:rPr>
          <w:rStyle w:val="StyleUnderline"/>
        </w:rPr>
        <w:t>conceptual limitations</w:t>
      </w:r>
      <w:r>
        <w:t xml:space="preserve"> that remain as entrenched legacies of colonial practices. This is not anti-Westernist, but rather anti-EurocentristFootnote11. </w:t>
      </w:r>
      <w:r w:rsidRPr="00AA18C7">
        <w:rPr>
          <w:rStyle w:val="StyleUnderline"/>
        </w:rPr>
        <w:t>Decolonialism encourages deep self-reflection</w:t>
      </w:r>
      <w:r>
        <w:t xml:space="preserve"> on the architectures and structures of knowledge, to break through the filters on our perception of global inequalities and promote non-Western knowledge producers, particularly from minority backgrounds. </w:t>
      </w:r>
      <w:r w:rsidRPr="00AA18C7">
        <w:rPr>
          <w:rStyle w:val="StyleUnderline"/>
        </w:rPr>
        <w:t>However,</w:t>
      </w:r>
      <w:r>
        <w:t xml:space="preserve"> as we have shown, </w:t>
      </w:r>
      <w:r w:rsidRPr="00AA18C7">
        <w:rPr>
          <w:rStyle w:val="StyleUnderline"/>
        </w:rPr>
        <w:t xml:space="preserve">the co-opted version of decolonialism is superficially anti-Western, wherein complex decolonial scholarship is </w:t>
      </w:r>
      <w:r w:rsidRPr="00502F1B">
        <w:rPr>
          <w:rStyle w:val="Emphasis"/>
        </w:rPr>
        <w:t>stripped of intellectual complexity</w:t>
      </w:r>
      <w:r w:rsidRPr="00AA18C7">
        <w:rPr>
          <w:rStyle w:val="StyleUnderline"/>
        </w:rPr>
        <w:t xml:space="preserve"> and realigned with nationalist positions</w:t>
      </w:r>
      <w:r>
        <w:t xml:space="preserve"> for the sake of creating new hegemonies at a national level. </w:t>
      </w:r>
      <w:r w:rsidRPr="00AA18C7">
        <w:rPr>
          <w:rStyle w:val="StyleUnderline"/>
        </w:rPr>
        <w:t>Rather than encouraging critical thinking</w:t>
      </w:r>
      <w:r>
        <w:t xml:space="preserve"> on the parasitic nature of knowledge hierarchies, when decolonial principles are co-opted by nationalist agendas, </w:t>
      </w:r>
      <w:r w:rsidRPr="00AA18C7">
        <w:rPr>
          <w:rStyle w:val="StyleUnderline"/>
        </w:rPr>
        <w:t>they are used to promote exclusionary structures,</w:t>
      </w:r>
      <w:r>
        <w:t xml:space="preserve"> elevating a singular national identity and its political needs at the expense of plural-versality and minority representation. In India and Russia, </w:t>
      </w:r>
      <w:r w:rsidRPr="00AA18C7">
        <w:rPr>
          <w:rStyle w:val="StyleUnderline"/>
        </w:rPr>
        <w:t xml:space="preserve">de-linking is used to </w:t>
      </w:r>
      <w:r w:rsidRPr="00502F1B">
        <w:rPr>
          <w:rStyle w:val="Emphasis"/>
        </w:rPr>
        <w:t>cut off engagement with Western academic discourse</w:t>
      </w:r>
      <w:r w:rsidRPr="00AA18C7">
        <w:rPr>
          <w:rStyle w:val="StyleUnderline"/>
        </w:rPr>
        <w:t xml:space="preserve"> and reject “Western-influenced” critiques</w:t>
      </w:r>
      <w:r>
        <w:t xml:space="preserve"> of development, inequality, and authoritarianism. </w:t>
      </w:r>
      <w:r w:rsidRPr="00AA18C7">
        <w:rPr>
          <w:rStyle w:val="StyleUnderline"/>
        </w:rPr>
        <w:t>This is done to protect national ways of being based upon state conceptions of traditional values, paradoxically erasing minority voices</w:t>
      </w:r>
      <w:r>
        <w:t xml:space="preserve"> that do not fit neatly into the unified national narrative as well as silencing critics. </w:t>
      </w:r>
      <w:r w:rsidRPr="00AA18C7">
        <w:rPr>
          <w:rStyle w:val="StyleUnderline"/>
        </w:rPr>
        <w:t>The debate in higher education reflects the current key questions</w:t>
      </w:r>
      <w:r>
        <w:t xml:space="preserve"> on the nature of the Indian and Russian nations—both under respective nationalist governments. </w:t>
      </w:r>
      <w:r w:rsidRPr="00AA18C7">
        <w:rPr>
          <w:rStyle w:val="StyleUnderline"/>
        </w:rPr>
        <w:t xml:space="preserve">When universities are seen as Western or critical of local traditions and schools of thought, the space for critical thinking and democratic </w:t>
      </w:r>
      <w:r w:rsidRPr="00502F1B">
        <w:rPr>
          <w:rStyle w:val="Emphasis"/>
        </w:rPr>
        <w:t>debate is</w:t>
      </w:r>
      <w:r>
        <w:t xml:space="preserve"> ultimately </w:t>
      </w:r>
      <w:r w:rsidRPr="00502F1B">
        <w:rPr>
          <w:rStyle w:val="Emphasis"/>
        </w:rPr>
        <w:t>removed,</w:t>
      </w:r>
      <w:r w:rsidRPr="00AA18C7">
        <w:rPr>
          <w:rStyle w:val="StyleUnderline"/>
        </w:rPr>
        <w:t xml:space="preserve"> leaving</w:t>
      </w:r>
      <w:r>
        <w:t xml:space="preserve"> those who oppose Putin and Modi with </w:t>
      </w:r>
      <w:r w:rsidRPr="00AA18C7">
        <w:rPr>
          <w:rStyle w:val="StyleUnderline"/>
        </w:rPr>
        <w:t>no safe way to engage with political discourse.</w:t>
      </w:r>
      <w:r>
        <w:rPr>
          <w:rStyle w:val="StyleUnderline"/>
        </w:rPr>
        <w:t xml:space="preserve"> </w:t>
      </w:r>
      <w:r w:rsidRPr="00AA18C7">
        <w:rPr>
          <w:rStyle w:val="StyleUnderline"/>
        </w:rPr>
        <w:t>With Western Europe and North America aligning themselves narratively with so-called “universal principles” of human rights, freedom of expression, and democracy</w:t>
      </w:r>
      <w:r>
        <w:t xml:space="preserve">, Putin and Modi have capitalised on anti-Western </w:t>
      </w:r>
      <w:r w:rsidRPr="00AA18C7">
        <w:rPr>
          <w:rStyle w:val="StyleUnderline"/>
        </w:rPr>
        <w:t>turns in</w:t>
      </w:r>
      <w:r>
        <w:t xml:space="preserve"> Russian and Indian </w:t>
      </w:r>
      <w:r w:rsidRPr="00AA18C7">
        <w:rPr>
          <w:rStyle w:val="StyleUnderline"/>
        </w:rPr>
        <w:t>scholarship to reject all calls for increased liberalisation</w:t>
      </w:r>
      <w:r>
        <w:t xml:space="preserve"> as the slow creep of unwanted alien concepts into national spaces that must be protected from these destabilising ideas. In both cases, </w:t>
      </w:r>
      <w:r w:rsidRPr="00AA18C7">
        <w:rPr>
          <w:rStyle w:val="StyleUnderline"/>
        </w:rPr>
        <w:t>anti-Westernism,</w:t>
      </w:r>
      <w:r>
        <w:t xml:space="preserve"> legitimated through exploitation of well-founded concerns about the problematic neocolonial perpetuation of Western hegemony, </w:t>
      </w:r>
      <w:r w:rsidRPr="00AA18C7">
        <w:rPr>
          <w:rStyle w:val="StyleUnderline"/>
        </w:rPr>
        <w:t xml:space="preserve">has become a convenient justification for </w:t>
      </w:r>
      <w:r w:rsidRPr="00502F1B">
        <w:rPr>
          <w:rStyle w:val="Emphasis"/>
        </w:rPr>
        <w:t>increased repression and authoritarianism.</w:t>
      </w:r>
    </w:p>
    <w:p w14:paraId="1E1C713F" w14:textId="77777777" w:rsidR="000D735A" w:rsidRPr="000D735A" w:rsidRDefault="000D735A" w:rsidP="000D735A"/>
    <w:p w14:paraId="4FB68E43" w14:textId="77C70AD4" w:rsidR="00FB21B6" w:rsidRDefault="00FB21B6" w:rsidP="00FB21B6">
      <w:pPr>
        <w:pStyle w:val="Heading3"/>
      </w:pPr>
      <w:r>
        <w:t>Turns Case---2NC</w:t>
      </w:r>
    </w:p>
    <w:p w14:paraId="6AAC4EA6" w14:textId="77777777" w:rsidR="00FB21B6" w:rsidRDefault="00FB21B6" w:rsidP="00FB21B6">
      <w:pPr>
        <w:pStyle w:val="Heading4"/>
      </w:pPr>
      <w:r>
        <w:t>Turns the case – the aff isn’t the radicals they think they are, but instead provide inadvertent support for the status quo. The alternative is to reject the affirmative’s pure negation.</w:t>
      </w:r>
    </w:p>
    <w:p w14:paraId="6F52141D" w14:textId="77777777" w:rsidR="00FB21B6" w:rsidRPr="005D2B4A" w:rsidRDefault="00FB21B6" w:rsidP="00FB21B6">
      <w:pPr>
        <w:rPr>
          <w:b/>
          <w:bCs/>
          <w:sz w:val="26"/>
          <w:szCs w:val="26"/>
        </w:rPr>
      </w:pPr>
      <w:r>
        <w:rPr>
          <w:b/>
          <w:bCs/>
          <w:sz w:val="26"/>
          <w:szCs w:val="26"/>
        </w:rPr>
        <w:t>Vickers 19</w:t>
      </w:r>
    </w:p>
    <w:p w14:paraId="3ADA8642" w14:textId="77777777" w:rsidR="00FB21B6" w:rsidRPr="005D2B4A" w:rsidRDefault="00FB21B6" w:rsidP="00FB21B6">
      <w:r>
        <w:t>(</w:t>
      </w:r>
      <w:r w:rsidRPr="007448F9">
        <w:t>Edward Vickers</w:t>
      </w:r>
      <w:r>
        <w:t xml:space="preserve"> (P</w:t>
      </w:r>
      <w:r w:rsidRPr="007448F9">
        <w:t>rofessor of comparative education at Kyushu University in Japan, where he holds the UNESCO chair on education for peace, social justice and Global Citizenship</w:t>
      </w:r>
      <w:r>
        <w:t>)</w:t>
      </w:r>
      <w:r w:rsidRPr="007448F9">
        <w:t xml:space="preserve">, 9-12-2019, "Critiquing coloniality, ‘epistemic violence’ and western hegemony in comparative education – the dangers of ahistoricism and positionality", Taylor &amp; Francis, </w:t>
      </w:r>
      <w:hyperlink r:id="rId10" w:history="1">
        <w:r w:rsidRPr="00D63010">
          <w:rPr>
            <w:rStyle w:val="Hyperlink"/>
          </w:rPr>
          <w:t>https://www-tandfonline-com.proxy.lib.umich.edu/doi/full/10.1080/03050068.2019.1665268</w:t>
        </w:r>
      </w:hyperlink>
      <w:r>
        <w:t>) Julia T</w:t>
      </w:r>
    </w:p>
    <w:p w14:paraId="6C5D7734" w14:textId="77777777" w:rsidR="00FB21B6" w:rsidRDefault="00FB21B6" w:rsidP="00FB21B6">
      <w:pPr>
        <w:rPr>
          <w:rStyle w:val="StyleUnderline"/>
        </w:rPr>
      </w:pPr>
      <w:r w:rsidRPr="005D2B4A">
        <w:rPr>
          <w:rStyle w:val="StyleUnderline"/>
        </w:rPr>
        <w:t>Although the ideas</w:t>
      </w:r>
      <w:r>
        <w:t xml:space="preserve"> in the CER special issue </w:t>
      </w:r>
      <w:r w:rsidRPr="005D2B4A">
        <w:rPr>
          <w:rStyle w:val="StyleUnderline"/>
        </w:rPr>
        <w:t xml:space="preserve">are presented as challenging both the scholarly mainstream and a wider neoliberal or neocolonial establishment, the </w:t>
      </w:r>
      <w:r w:rsidRPr="00EA5E4D">
        <w:rPr>
          <w:rStyle w:val="Emphasis"/>
        </w:rPr>
        <w:t>seriousness of this challenge is doubtful.</w:t>
      </w:r>
      <w:r>
        <w:t xml:space="preserve"> </w:t>
      </w:r>
      <w:r w:rsidRPr="005D2B4A">
        <w:rPr>
          <w:rStyle w:val="StyleUnderline"/>
        </w:rPr>
        <w:t>Exhortations to</w:t>
      </w:r>
      <w:r>
        <w:t xml:space="preserve"> embrace ‘opacity’ or to ‘</w:t>
      </w:r>
      <w:r w:rsidRPr="005D2B4A">
        <w:rPr>
          <w:rStyle w:val="StyleUnderline"/>
        </w:rPr>
        <w:t xml:space="preserve">think otherwise’ </w:t>
      </w:r>
      <w:r w:rsidRPr="005D2B4A">
        <w:t>in the name of ‘contesting coloniality’</w:t>
      </w:r>
      <w:r w:rsidRPr="005D2B4A">
        <w:rPr>
          <w:rStyle w:val="StyleUnderline"/>
        </w:rPr>
        <w:t xml:space="preserve"> imply no coherent programme, and </w:t>
      </w:r>
      <w:r w:rsidRPr="005D2B4A">
        <w:t>suggest</w:t>
      </w:r>
      <w:r w:rsidRPr="005D2B4A">
        <w:rPr>
          <w:rStyle w:val="StyleUnderline"/>
        </w:rPr>
        <w:t xml:space="preserve"> an overwhelmingly negative agenda.</w:t>
      </w:r>
      <w:r>
        <w:t xml:space="preserve"> Meanwhile, </w:t>
      </w:r>
      <w:r w:rsidRPr="005D2B4A">
        <w:rPr>
          <w:rStyle w:val="StyleUnderline"/>
        </w:rPr>
        <w:t xml:space="preserve">far from risking ostracism, the contributors can </w:t>
      </w:r>
      <w:r w:rsidRPr="00EA5E4D">
        <w:rPr>
          <w:rStyle w:val="Emphasis"/>
        </w:rPr>
        <w:t>expect warm endorsement</w:t>
      </w:r>
      <w:r w:rsidRPr="005D2B4A">
        <w:rPr>
          <w:rStyle w:val="StyleUnderline"/>
        </w:rPr>
        <w:t xml:space="preserve"> of their views</w:t>
      </w:r>
      <w:r>
        <w:t xml:space="preserve"> from regulars at the major international conferences. For many in the CIE community in North America and beyond, sweeping critiques of Western ‘hegemony’, ‘coloniality’ and so forth hold a strong appeal; </w:t>
      </w:r>
      <w:r w:rsidRPr="005D2B4A">
        <w:t>it is those seeking to question the balance or accuracy of such theorising who risk opprobrium</w:t>
      </w:r>
      <w:r>
        <w:t xml:space="preserve">. As Merquior wrote of Foucault, Derrida and their postmodernist or ‘deconstructivist’ followers, </w:t>
      </w:r>
      <w:r w:rsidRPr="005D2B4A">
        <w:rPr>
          <w:rStyle w:val="StyleUnderline"/>
        </w:rPr>
        <w:t xml:space="preserve">their ‘skepsis’, ‘highly placed in the core institutions </w:t>
      </w:r>
      <w:r w:rsidRPr="005D2B4A">
        <w:t>of the culture</w:t>
      </w:r>
      <w:r w:rsidRPr="005D2B4A">
        <w:rPr>
          <w:rStyle w:val="StyleUnderline"/>
        </w:rPr>
        <w:t xml:space="preserve"> it so strives to undermine,’ has come to constitute an ‘official marginality’</w:t>
      </w:r>
      <w:r>
        <w:t xml:space="preserve"> (Citation1991, 160). </w:t>
      </w:r>
      <w:r w:rsidRPr="005D2B4A">
        <w:rPr>
          <w:rStyle w:val="StyleUnderline"/>
        </w:rPr>
        <w:t>The</w:t>
      </w:r>
      <w:r>
        <w:t xml:space="preserve"> potential – and actual – </w:t>
      </w:r>
      <w:r w:rsidRPr="005D2B4A">
        <w:rPr>
          <w:rStyle w:val="StyleUnderline"/>
        </w:rPr>
        <w:t>consequences of this are troubling</w:t>
      </w:r>
      <w:r>
        <w:t xml:space="preserve">. Takayama et al call for the WCCES in particular to embrace the agenda of ‘contesting coloniality,’ but one conclusion to be drawn from recent events is that this is already happening, with damaging consequences for civility within the Comparative Education field, and for the wider credibility of its scholarly output.Footnote15 </w:t>
      </w:r>
      <w:r w:rsidRPr="005D2B4A">
        <w:t>Reducing scholarship to the projection of the scholar’s own positionality can</w:t>
      </w:r>
      <w:r w:rsidRPr="005D2B4A">
        <w:rPr>
          <w:rStyle w:val="StyleUnderline"/>
        </w:rPr>
        <w:t xml:space="preserve"> only lead to fragmentation and irrelevance</w:t>
      </w:r>
      <w:r>
        <w:t xml:space="preserve">. To quote Merquior again (paraphrasing Hilary Putnam), ‘to demote rationality, in a relativist way, to a mere concoction of a given historical culture is as reductionist as the logical positivist’s reduction of reason to scientific calculus’ (160). What he calls </w:t>
      </w:r>
      <w:r w:rsidRPr="005D2B4A">
        <w:rPr>
          <w:rStyle w:val="StyleUnderline"/>
        </w:rPr>
        <w:t>the ‘</w:t>
      </w:r>
      <w:r w:rsidRPr="00EA5E4D">
        <w:rPr>
          <w:rStyle w:val="Emphasis"/>
        </w:rPr>
        <w:t>Elixir of Pure Negation’</w:t>
      </w:r>
      <w:r>
        <w:t xml:space="preserve"> (159) </w:t>
      </w:r>
      <w:r w:rsidRPr="005D2B4A">
        <w:rPr>
          <w:rStyle w:val="StyleUnderline"/>
        </w:rPr>
        <w:t xml:space="preserve">is an intoxicating brew, but it is </w:t>
      </w:r>
      <w:r w:rsidRPr="00EA5E4D">
        <w:rPr>
          <w:rStyle w:val="Emphasis"/>
        </w:rPr>
        <w:t>unlikely to inspire coherent or constructive contributions</w:t>
      </w:r>
      <w:r w:rsidRPr="005D2B4A">
        <w:rPr>
          <w:rStyle w:val="StyleUnderline"/>
        </w:rPr>
        <w:t xml:space="preserve"> to addressing</w:t>
      </w:r>
      <w:r>
        <w:t xml:space="preserve"> the </w:t>
      </w:r>
      <w:r w:rsidRPr="005D2B4A">
        <w:rPr>
          <w:rStyle w:val="StyleUnderline"/>
        </w:rPr>
        <w:t>pressing problems</w:t>
      </w:r>
      <w:r>
        <w:t xml:space="preserve"> of our age: </w:t>
      </w:r>
      <w:r w:rsidRPr="005D2B4A">
        <w:rPr>
          <w:rStyle w:val="StyleUnderline"/>
        </w:rPr>
        <w:t xml:space="preserve">climate change, poverty, inequality and </w:t>
      </w:r>
      <w:r w:rsidRPr="005D2B4A">
        <w:t>the</w:t>
      </w:r>
      <w:r w:rsidRPr="005D2B4A">
        <w:rPr>
          <w:rStyle w:val="StyleUnderline"/>
        </w:rPr>
        <w:t xml:space="preserve"> ethical crisis that underpins them </w:t>
      </w:r>
      <w:r w:rsidRPr="005D2B4A">
        <w:t>all.</w:t>
      </w:r>
      <w:r>
        <w:rPr>
          <w:rStyle w:val="StyleUnderline"/>
        </w:rPr>
        <w:t xml:space="preserve"> </w:t>
      </w:r>
      <w:r>
        <w:t xml:space="preserve">Indeed, </w:t>
      </w:r>
      <w:r w:rsidRPr="005D2B4A">
        <w:rPr>
          <w:rStyle w:val="StyleUnderline"/>
        </w:rPr>
        <w:t>it is very likely to do the opposite</w:t>
      </w:r>
      <w:r>
        <w:t xml:space="preserve">. </w:t>
      </w:r>
      <w:r w:rsidRPr="005D2B4A">
        <w:rPr>
          <w:rStyle w:val="StyleUnderline"/>
        </w:rPr>
        <w:t>The neoliberal cadres of the OECD or World Bank</w:t>
      </w:r>
      <w:r>
        <w:t xml:space="preserve">, </w:t>
      </w:r>
      <w:r w:rsidRPr="005D2B4A">
        <w:rPr>
          <w:rStyle w:val="StyleUnderline"/>
        </w:rPr>
        <w:t>along with nationalist autocrats from Beijing to Budapest, will be more than happy for ‘critical scholars’ to fulminate against a vaguely-defined ‘West’ while embracing ‘epistemological diffidence’</w:t>
      </w:r>
      <w:r>
        <w:t xml:space="preserve"> (Takayama, Sriprakash, and Connell Citation2017, S18). As one critic of ‘postmodernism’ has put it, </w:t>
      </w:r>
      <w:r w:rsidRPr="005D2B4A">
        <w:rPr>
          <w:rStyle w:val="StyleUnderline"/>
        </w:rPr>
        <w:t>the promotion of ‘epistemological pluralism,’ combined with rejection of any ‘settled external viewpoint,’ means that, ‘so far as real-life ongoing politics is concerned,’</w:t>
      </w:r>
      <w:r>
        <w:t xml:space="preserve"> postmodernists, along with de-constructivists</w:t>
      </w:r>
      <w:r w:rsidRPr="005D2B4A">
        <w:rPr>
          <w:rStyle w:val="StyleUnderline"/>
        </w:rPr>
        <w:t>, decolonialists</w:t>
      </w:r>
      <w:r>
        <w:t xml:space="preserve"> and their ilk, </w:t>
      </w:r>
      <w:r w:rsidRPr="005D2B4A">
        <w:rPr>
          <w:rStyle w:val="StyleUnderline"/>
        </w:rPr>
        <w:t>tend to be ‘</w:t>
      </w:r>
      <w:r w:rsidRPr="00EA5E4D">
        <w:rPr>
          <w:rStyle w:val="Emphasis"/>
        </w:rPr>
        <w:t>passively conservative in effect’</w:t>
      </w:r>
      <w:r>
        <w:t xml:space="preserve"> (Butler Citation2002, 61). If ‘decoloniality’ promotes a balkanisation of the Comparative Education field into identity-based cliques that prize ‘opacity,’ the risk is that in practice this will </w:t>
      </w:r>
      <w:r w:rsidRPr="005D2B4A">
        <w:rPr>
          <w:rStyle w:val="StyleUnderline"/>
        </w:rPr>
        <w:t xml:space="preserve">only serve to </w:t>
      </w:r>
      <w:r w:rsidRPr="00EA5E4D">
        <w:rPr>
          <w:rStyle w:val="Emphasis"/>
        </w:rPr>
        <w:t>buttress the status quo</w:t>
      </w:r>
      <w:r w:rsidRPr="005D2B4A">
        <w:rPr>
          <w:rStyle w:val="StyleUnderline"/>
        </w:rPr>
        <w:t>.</w:t>
      </w:r>
      <w:r>
        <w:rPr>
          <w:rStyle w:val="StyleUnderline"/>
        </w:rPr>
        <w:t xml:space="preserve"> </w:t>
      </w:r>
      <w:r w:rsidRPr="005D2B4A">
        <w:rPr>
          <w:rStyle w:val="StyleUnderline"/>
        </w:rPr>
        <w:t>What is urgently needed instead is a rebalancing of the field</w:t>
      </w:r>
      <w:r>
        <w:t xml:space="preserve"> towards an engagement with the comparative history of colonialism and imperialism.Footnote16 </w:t>
      </w:r>
      <w:r w:rsidRPr="005D2B4A">
        <w:rPr>
          <w:rStyle w:val="StyleUnderline"/>
        </w:rPr>
        <w:t>Challenging unreflective Eurocentrism is important,</w:t>
      </w:r>
      <w:r>
        <w:t xml:space="preserve"> not least in helping to jolt self-styled liberal progressives out of any lingering, ill-founded complacency. </w:t>
      </w:r>
      <w:r w:rsidRPr="005D2B4A">
        <w:rPr>
          <w:rStyle w:val="StyleUnderline"/>
        </w:rPr>
        <w:t>But when it involves ahistorical, anti-Western essentialism, decolonial discourse actually threatens the respect for our common humanity necessary</w:t>
      </w:r>
      <w:r>
        <w:t xml:space="preserve"> to effective scholarly collaboration across cultural boundaries. </w:t>
      </w:r>
      <w:r w:rsidRPr="005D2B4A">
        <w:rPr>
          <w:rStyle w:val="StyleUnderline"/>
        </w:rPr>
        <w:t>In the face of the manifold crises today</w:t>
      </w:r>
      <w:r>
        <w:t xml:space="preserve"> confronting our educational institutions, societies, and the very planet upon which they subsist, </w:t>
      </w:r>
      <w:r w:rsidRPr="005D2B4A">
        <w:rPr>
          <w:rStyle w:val="StyleUnderline"/>
        </w:rPr>
        <w:t>we need constantly to remind ourselves that the capacity for evil, or just plain stupidity, is a quality that unites us all, and resolve to confront it together.</w:t>
      </w:r>
    </w:p>
    <w:p w14:paraId="62EAF455" w14:textId="77777777" w:rsidR="00FB21B6" w:rsidRPr="00FB21B6" w:rsidRDefault="00FB21B6" w:rsidP="00FB21B6"/>
    <w:p w14:paraId="17957A43" w14:textId="76C3E852" w:rsidR="001B56AC" w:rsidRDefault="001B56AC" w:rsidP="00375230">
      <w:pPr>
        <w:pStyle w:val="Heading2"/>
      </w:pPr>
      <w:r>
        <w:t>Counterhegemony PIC</w:t>
      </w:r>
    </w:p>
    <w:p w14:paraId="301EFEB9" w14:textId="0187D807" w:rsidR="001B56AC" w:rsidRDefault="001B56AC" w:rsidP="001B56AC">
      <w:pPr>
        <w:pStyle w:val="Heading3"/>
      </w:pPr>
      <w:r>
        <w:t>Counterhegemony PIC---1NC</w:t>
      </w:r>
    </w:p>
    <w:p w14:paraId="305A0FA5" w14:textId="77777777" w:rsidR="00D505AD" w:rsidRPr="00AA73F7" w:rsidRDefault="00D505AD" w:rsidP="00D505AD">
      <w:pPr>
        <w:pStyle w:val="Heading4"/>
      </w:pPr>
      <w:r>
        <w:t>We endorse the aff without their framing of the aff as “counterhegemonic”</w:t>
      </w:r>
    </w:p>
    <w:p w14:paraId="0A16ED9C" w14:textId="77777777" w:rsidR="00D505AD" w:rsidRDefault="00D505AD" w:rsidP="00D505AD">
      <w:pPr>
        <w:pStyle w:val="Heading4"/>
      </w:pPr>
      <w:r>
        <w:t>The aff buys into an ontology of hegemony—“counter”hegemony only makes sense when placed next to that which is hegemonic</w:t>
      </w:r>
    </w:p>
    <w:p w14:paraId="2CA623C8" w14:textId="77777777" w:rsidR="00D505AD" w:rsidRDefault="00D505AD" w:rsidP="00D505AD">
      <w:r w:rsidRPr="002E7FC7">
        <w:rPr>
          <w:rStyle w:val="Style13ptBold"/>
        </w:rPr>
        <w:t>Montgomery 10</w:t>
      </w:r>
      <w:r>
        <w:t xml:space="preserve">, MA in political science with a concentration in Cultural Social and Political Thought from the University of Victoria. (Nicholas, 2010, “Molarization and Singularization: Social Movements, Transformation and Hegemony,” Masters Thesis, </w:t>
      </w:r>
      <w:hyperlink r:id="rId11" w:history="1">
        <w:r w:rsidRPr="007632DA">
          <w:rPr>
            <w:rStyle w:val="Hyperlink"/>
          </w:rPr>
          <w:t>https://dspace.library.uvic.ca/items/32e25a35-1d23-4e89-a399-a3aa7b848c2c</w:t>
        </w:r>
      </w:hyperlink>
      <w:r>
        <w:t>)</w:t>
      </w:r>
    </w:p>
    <w:p w14:paraId="7CB78CA4" w14:textId="77777777" w:rsidR="00D505AD" w:rsidRPr="00336F40" w:rsidRDefault="00D505AD" w:rsidP="00D505AD"/>
    <w:p w14:paraId="289B5961" w14:textId="77777777" w:rsidR="00D505AD" w:rsidRPr="007004A4" w:rsidRDefault="00D505AD" w:rsidP="00D505AD">
      <w:pPr>
        <w:rPr>
          <w:sz w:val="16"/>
        </w:rPr>
      </w:pPr>
      <w:r w:rsidRPr="00336F40">
        <w:rPr>
          <w:rStyle w:val="StyleUnderline"/>
        </w:rPr>
        <w:t xml:space="preserve">The ontology of hegemony and counterhegemony produces a </w:t>
      </w:r>
      <w:r w:rsidRPr="007004A4">
        <w:rPr>
          <w:rStyle w:val="Emphasis"/>
        </w:rPr>
        <w:t>particular grid of intelligibility</w:t>
      </w:r>
      <w:r w:rsidRPr="00336F40">
        <w:rPr>
          <w:rStyle w:val="StyleUnderline"/>
        </w:rPr>
        <w:t xml:space="preserve"> that places hegemonic structures at the forefront</w:t>
      </w:r>
      <w:r w:rsidRPr="007004A4">
        <w:rPr>
          <w:sz w:val="16"/>
        </w:rPr>
        <w:t xml:space="preserve">, </w:t>
      </w:r>
      <w:r w:rsidRPr="007004A4">
        <w:rPr>
          <w:rStyle w:val="StyleUnderline"/>
        </w:rPr>
        <w:t>assessing social movements by their capacity to constitute a counterhegemonic alternative</w:t>
      </w:r>
      <w:r w:rsidRPr="007004A4">
        <w:rPr>
          <w:sz w:val="16"/>
        </w:rPr>
        <w:t xml:space="preserve"> and challenge hegemonic structures. </w:t>
      </w:r>
      <w:r w:rsidRPr="007004A4">
        <w:rPr>
          <w:rStyle w:val="StyleUnderline"/>
        </w:rPr>
        <w:t>Counterhegemony enables judgements about the significance and importance of social movements</w:t>
      </w:r>
      <w:r w:rsidRPr="007004A4">
        <w:rPr>
          <w:sz w:val="16"/>
        </w:rPr>
        <w:t xml:space="preserve">, </w:t>
      </w:r>
      <w:r w:rsidRPr="007004A4">
        <w:rPr>
          <w:rStyle w:val="StyleUnderline"/>
        </w:rPr>
        <w:t>based on their (in)capacity to transform hegemonic structures.</w:t>
      </w:r>
      <w:r w:rsidRPr="007004A4">
        <w:rPr>
          <w:sz w:val="16"/>
        </w:rPr>
        <w:t xml:space="preserve"> </w:t>
      </w:r>
      <w:r w:rsidRPr="007004A4">
        <w:rPr>
          <w:rStyle w:val="StyleUnderline"/>
        </w:rPr>
        <w:t>From this perspective, social movements will only be effective if they can articulate a basis of unity</w:t>
      </w:r>
      <w:r w:rsidRPr="007004A4">
        <w:rPr>
          <w:sz w:val="16"/>
        </w:rPr>
        <w:t xml:space="preserve">, creating broad-based alliances and translating their struggles into a mass movement, capable of effecting changes in the State and other institutions. </w:t>
      </w:r>
    </w:p>
    <w:p w14:paraId="6AC0A3FF" w14:textId="77777777" w:rsidR="00D505AD" w:rsidRPr="007004A4" w:rsidRDefault="00D505AD" w:rsidP="00D505AD">
      <w:pPr>
        <w:rPr>
          <w:sz w:val="16"/>
        </w:rPr>
      </w:pPr>
      <w:r w:rsidRPr="007004A4">
        <w:rPr>
          <w:rStyle w:val="StyleUnderline"/>
        </w:rPr>
        <w:t>In this context</w:t>
      </w:r>
      <w:r w:rsidRPr="007004A4">
        <w:rPr>
          <w:sz w:val="16"/>
        </w:rPr>
        <w:t xml:space="preserve">, Richard </w:t>
      </w:r>
      <w:r w:rsidRPr="007004A4">
        <w:rPr>
          <w:rStyle w:val="StyleUnderline"/>
        </w:rPr>
        <w:t>Day criticizes</w:t>
      </w:r>
      <w:r w:rsidRPr="007004A4">
        <w:rPr>
          <w:sz w:val="16"/>
        </w:rPr>
        <w:t xml:space="preserve"> what he calls “</w:t>
      </w:r>
      <w:r w:rsidRPr="007004A4">
        <w:rPr>
          <w:rStyle w:val="StyleUnderline"/>
        </w:rPr>
        <w:t>the hegemony of hegemony</w:t>
      </w:r>
      <w:r w:rsidRPr="007004A4">
        <w:rPr>
          <w:sz w:val="16"/>
        </w:rPr>
        <w:t xml:space="preserve">” </w:t>
      </w:r>
      <w:r w:rsidRPr="007004A4">
        <w:rPr>
          <w:rStyle w:val="StyleUnderline"/>
        </w:rPr>
        <w:t>which</w:t>
      </w:r>
      <w:r w:rsidRPr="007004A4">
        <w:rPr>
          <w:sz w:val="16"/>
        </w:rPr>
        <w:t xml:space="preserve">, he argues, </w:t>
      </w:r>
      <w:r w:rsidRPr="007004A4">
        <w:rPr>
          <w:rStyle w:val="StyleUnderline"/>
        </w:rPr>
        <w:t xml:space="preserve">produces the commonsensical assumption that meaningful social change can only be achieved through alterations to </w:t>
      </w:r>
      <w:r w:rsidRPr="007004A4">
        <w:rPr>
          <w:sz w:val="16"/>
        </w:rPr>
        <w:t xml:space="preserve">the nation-state and other </w:t>
      </w:r>
      <w:r w:rsidRPr="007004A4">
        <w:rPr>
          <w:rStyle w:val="StyleUnderline"/>
        </w:rPr>
        <w:t>institutions</w:t>
      </w:r>
      <w:r w:rsidRPr="007004A4">
        <w:rPr>
          <w:sz w:val="16"/>
        </w:rPr>
        <w:t xml:space="preserve">.84 Hegemony produces a certain conception of what meaningful social change must be: that which is intelligible as an alteration of (or alternative to) a hegemonic structure. </w:t>
      </w:r>
    </w:p>
    <w:p w14:paraId="7B604B98" w14:textId="77777777" w:rsidR="00D505AD" w:rsidRPr="007004A4" w:rsidRDefault="00D505AD" w:rsidP="00D505AD">
      <w:pPr>
        <w:rPr>
          <w:sz w:val="16"/>
        </w:rPr>
      </w:pPr>
      <w:r w:rsidRPr="007004A4">
        <w:rPr>
          <w:sz w:val="16"/>
        </w:rPr>
        <w:t xml:space="preserve">Day also argues that the ontology of hegemony is also normative: “the claim being made is not only that mass representation is necessary, but that it is desirable, because it is through processes of representation that… hegemonic blocs are formed, and social transformations are achieved.”85 Day politicizes the operations of representation that are required by hegemony as a contingent part of struggle, rather than as a necessary condition of possibility of social change. Similarly, Warren Magnusson has argued that hegemonizing moves of social movements “had a stultifying effect on other critical social movements.”86 Magnusson emphasizes the forms of exclusion that are necessary in order for a movement to be hegemonic (and universal), constituting itself against an outside that is articulated as foreign, alien, and dangerous.87 For both Day and Magnusson, </w:t>
      </w:r>
      <w:r w:rsidRPr="007004A4">
        <w:rPr>
          <w:rStyle w:val="Emphasis"/>
        </w:rPr>
        <w:t>what needs to be overcome is the perceived necessity of counterhegemony</w:t>
      </w:r>
      <w:r w:rsidRPr="007004A4">
        <w:rPr>
          <w:sz w:val="16"/>
        </w:rPr>
        <w:t>, especially when it is conducted through representing one’s interest to the State.</w:t>
      </w:r>
    </w:p>
    <w:p w14:paraId="3840FDE1" w14:textId="77777777" w:rsidR="00D505AD" w:rsidRDefault="00D505AD" w:rsidP="00D505AD">
      <w:pPr>
        <w:rPr>
          <w:sz w:val="16"/>
        </w:rPr>
      </w:pPr>
      <w:r w:rsidRPr="007004A4">
        <w:rPr>
          <w:rStyle w:val="StyleUnderline"/>
        </w:rPr>
        <w:t>Perhaps the clearest example of the hegemony of hegemony is demonstrated by the ease with which theorists of hegemony are able to subsume and instrumentalize nonhegemonic social movements</w:t>
      </w:r>
      <w:r w:rsidRPr="007004A4">
        <w:rPr>
          <w:sz w:val="16"/>
        </w:rPr>
        <w:t xml:space="preserve"> </w:t>
      </w:r>
      <w:r w:rsidRPr="007004A4">
        <w:rPr>
          <w:rStyle w:val="StyleUnderline"/>
        </w:rPr>
        <w:t>through</w:t>
      </w:r>
      <w:r w:rsidRPr="007004A4">
        <w:rPr>
          <w:sz w:val="16"/>
        </w:rPr>
        <w:t xml:space="preserve"> the concept of </w:t>
      </w:r>
      <w:r w:rsidRPr="007004A4">
        <w:rPr>
          <w:rStyle w:val="StyleUnderline"/>
        </w:rPr>
        <w:t>counter-hegemony</w:t>
      </w:r>
      <w:r w:rsidRPr="007004A4">
        <w:rPr>
          <w:sz w:val="16"/>
        </w:rPr>
        <w:t xml:space="preserve">: Clearly, non-branded tactics such as the impedance of institutions through blockades and the construction of temporary autonomous zones can be valuable in the conduct of a war of maneuver, just as development of activist networks and of communities based on mutual aid contributes to a war of position by building capacity for another world. But I doubt that these tactics, and the broader practice of structural renewal (rendering the system redundant by withdrawing energy from its structures)… add up to a viable alternative to counter-hegemony.88 </w:t>
      </w:r>
      <w:r w:rsidRPr="007004A4">
        <w:rPr>
          <w:rStyle w:val="StyleUnderline"/>
        </w:rPr>
        <w:t>Practices, concepts and tactics can easily be assimilated to the counterhegemonic project</w:t>
      </w:r>
      <w:r w:rsidRPr="007004A4">
        <w:rPr>
          <w:sz w:val="16"/>
        </w:rPr>
        <w:t xml:space="preserve">, as parts of Gramsci’s wars of position and maneuver; however, the important point here is how the </w:t>
      </w:r>
      <w:r w:rsidRPr="007004A4">
        <w:rPr>
          <w:rStyle w:val="StyleUnderline"/>
        </w:rPr>
        <w:t>dismissal</w:t>
      </w:r>
      <w:r w:rsidRPr="007004A4">
        <w:rPr>
          <w:sz w:val="16"/>
        </w:rPr>
        <w:t xml:space="preserve"> of Day’s argument </w:t>
      </w:r>
      <w:r w:rsidRPr="007004A4">
        <w:rPr>
          <w:rStyle w:val="StyleUnderline"/>
        </w:rPr>
        <w:t>is made possible by repeating the structure of hegemony/counterhegemony.</w:t>
      </w:r>
      <w:r w:rsidRPr="007004A4">
        <w:rPr>
          <w:sz w:val="16"/>
        </w:rPr>
        <w:t xml:space="preserve"> The reason that these tactics are inadequate is because they don’t add up to a viable alternative to counterhegemony. The structure of hegemon/counterhegemon is repeated in the dismissal of any alternative to counterhegemony: any challenge to the assumptions of counterhegemony must be sufficiently coherent and unified to present a (counterhegemonic) alternative. </w:t>
      </w:r>
      <w:r w:rsidRPr="007004A4">
        <w:rPr>
          <w:rStyle w:val="StyleUnderline"/>
        </w:rPr>
        <w:t>Attempts to articulate alternative logics of social change can be either subsumed or dismissed on the grounds that they lack what counterhegemony promises: a unified, coherent alternative</w:t>
      </w:r>
      <w:r w:rsidRPr="007004A4">
        <w:rPr>
          <w:sz w:val="16"/>
        </w:rPr>
        <w:t xml:space="preserve">. </w:t>
      </w:r>
      <w:r w:rsidRPr="007004A4">
        <w:rPr>
          <w:rStyle w:val="Emphasis"/>
        </w:rPr>
        <w:t>Counterhegemony produces its own tautological commonsense</w:t>
      </w:r>
      <w:r w:rsidRPr="007004A4">
        <w:rPr>
          <w:sz w:val="16"/>
        </w:rPr>
        <w:t xml:space="preserve">: </w:t>
      </w:r>
      <w:r w:rsidRPr="007004A4">
        <w:rPr>
          <w:rStyle w:val="StyleUnderline"/>
        </w:rPr>
        <w:t>defined as the only viable challenge to hegemony</w:t>
      </w:r>
      <w:r w:rsidRPr="007004A4">
        <w:rPr>
          <w:sz w:val="16"/>
        </w:rPr>
        <w:t xml:space="preserve">, </w:t>
      </w:r>
      <w:r w:rsidRPr="007004A4">
        <w:rPr>
          <w:rStyle w:val="StyleUnderline"/>
        </w:rPr>
        <w:t>any other form of change</w:t>
      </w:r>
      <w:r w:rsidRPr="007004A4">
        <w:rPr>
          <w:sz w:val="16"/>
        </w:rPr>
        <w:t xml:space="preserve"> or transformation </w:t>
      </w:r>
      <w:r w:rsidRPr="007004A4">
        <w:rPr>
          <w:rStyle w:val="StyleUnderline"/>
        </w:rPr>
        <w:t>is necessarily inadequate compared to the dream of a unified, coherent, broad-based social movement</w:t>
      </w:r>
      <w:r w:rsidRPr="007004A4">
        <w:rPr>
          <w:sz w:val="16"/>
        </w:rPr>
        <w:t xml:space="preserve">. </w:t>
      </w:r>
    </w:p>
    <w:p w14:paraId="30587DBA" w14:textId="77777777" w:rsidR="00D505AD" w:rsidRDefault="00D505AD" w:rsidP="00D505AD">
      <w:pPr>
        <w:pStyle w:val="Heading3"/>
      </w:pPr>
      <w:r>
        <w:t>Turns Case---2NC</w:t>
      </w:r>
    </w:p>
    <w:p w14:paraId="4DDC0C01" w14:textId="77777777" w:rsidR="00D505AD" w:rsidRDefault="00D505AD" w:rsidP="00D505AD">
      <w:pPr>
        <w:pStyle w:val="Heading4"/>
      </w:pPr>
      <w:r>
        <w:t>Turns solvency—framing the aff as counter-hegemonic makes the aff cooptable and containable</w:t>
      </w:r>
    </w:p>
    <w:p w14:paraId="0DC56E7D" w14:textId="77777777" w:rsidR="00D505AD" w:rsidRDefault="00D505AD" w:rsidP="00D505AD">
      <w:r w:rsidRPr="002E7FC7">
        <w:rPr>
          <w:rStyle w:val="Style13ptBold"/>
        </w:rPr>
        <w:t>Montgomery 10</w:t>
      </w:r>
      <w:r>
        <w:t xml:space="preserve">, MA in political science with a concentration in Cultural Social and Political Thought from the University of Victoria. (Nicholas, 2010, “Molarization and Singularization: Social Movements, Transformation and Hegemony,” Masters Thesis, </w:t>
      </w:r>
      <w:hyperlink r:id="rId12" w:history="1">
        <w:r w:rsidRPr="007632DA">
          <w:rPr>
            <w:rStyle w:val="Hyperlink"/>
          </w:rPr>
          <w:t>https://dspace.library.uvic.ca/items/32e25a35-1d23-4e89-a399-a3aa7b848c2c</w:t>
        </w:r>
      </w:hyperlink>
      <w:r>
        <w:t>)</w:t>
      </w:r>
    </w:p>
    <w:p w14:paraId="6A2C6901" w14:textId="77777777" w:rsidR="00D505AD" w:rsidRPr="00286DBC" w:rsidRDefault="00D505AD" w:rsidP="00D505AD">
      <w:pPr>
        <w:rPr>
          <w:sz w:val="16"/>
        </w:rPr>
      </w:pPr>
      <w:r w:rsidRPr="00286DBC">
        <w:rPr>
          <w:sz w:val="16"/>
        </w:rPr>
        <w:t xml:space="preserve">I will suggest that hegemony—and the political imperatives it generates—gets it backwards. </w:t>
      </w:r>
      <w:r w:rsidRPr="00765015">
        <w:rPr>
          <w:rStyle w:val="StyleUnderline"/>
        </w:rPr>
        <w:t xml:space="preserve">Privileging hegemony and understanding movements </w:t>
      </w:r>
      <w:r w:rsidRPr="00765015">
        <w:rPr>
          <w:rStyle w:val="Emphasis"/>
        </w:rPr>
        <w:t>based on their capacity to confront this hegemony</w:t>
      </w:r>
      <w:r w:rsidRPr="00286DBC">
        <w:rPr>
          <w:sz w:val="16"/>
        </w:rPr>
        <w:t xml:space="preserve"> </w:t>
      </w:r>
      <w:r w:rsidRPr="00765015">
        <w:rPr>
          <w:rStyle w:val="StyleUnderline"/>
        </w:rPr>
        <w:t>leads into a trap</w:t>
      </w:r>
      <w:r w:rsidRPr="00286DBC">
        <w:rPr>
          <w:sz w:val="16"/>
        </w:rPr>
        <w:t xml:space="preserve">. </w:t>
      </w:r>
      <w:r w:rsidRPr="00765015">
        <w:rPr>
          <w:rStyle w:val="StyleUnderline"/>
        </w:rPr>
        <w:t>Hegemony is about the production of common sense</w:t>
      </w:r>
      <w:r w:rsidRPr="00286DBC">
        <w:rPr>
          <w:sz w:val="16"/>
        </w:rPr>
        <w:t xml:space="preserve">, and the ways in which dominant institutions use this common sense to maintain their hold on us. So </w:t>
      </w:r>
      <w:r w:rsidRPr="00765015">
        <w:rPr>
          <w:rStyle w:val="Emphasis"/>
        </w:rPr>
        <w:t xml:space="preserve">isn’t counterhegemony just a different common sense? </w:t>
      </w:r>
      <w:r w:rsidRPr="00286DBC">
        <w:rPr>
          <w:sz w:val="16"/>
        </w:rPr>
        <w:t>Is it possible that the imperative of counterhegemony reproduces the problems of discipline and homogenization that the new social movements seemed to be disrupting? If one assumes a need for unity, is one asking social movements to reify themselves?</w:t>
      </w:r>
    </w:p>
    <w:p w14:paraId="44C54306" w14:textId="77777777" w:rsidR="00D505AD" w:rsidRDefault="00D505AD" w:rsidP="00D505AD">
      <w:pPr>
        <w:rPr>
          <w:sz w:val="16"/>
        </w:rPr>
      </w:pPr>
      <w:r w:rsidRPr="00286DBC">
        <w:rPr>
          <w:sz w:val="16"/>
        </w:rPr>
        <w:t xml:space="preserve">I will argue that </w:t>
      </w:r>
      <w:r w:rsidRPr="00765015">
        <w:rPr>
          <w:rStyle w:val="StyleUnderline"/>
        </w:rPr>
        <w:t>representation isn’t simply the way social movements advance their aims</w:t>
      </w:r>
      <w:r w:rsidRPr="00286DBC">
        <w:rPr>
          <w:sz w:val="16"/>
        </w:rPr>
        <w:t xml:space="preserve"> by explaining themselves, </w:t>
      </w:r>
      <w:r w:rsidRPr="00765015">
        <w:rPr>
          <w:rStyle w:val="StyleUnderline"/>
        </w:rPr>
        <w:t>but</w:t>
      </w:r>
      <w:r w:rsidRPr="00286DBC">
        <w:rPr>
          <w:sz w:val="16"/>
        </w:rPr>
        <w:t xml:space="preserve"> also </w:t>
      </w:r>
      <w:r w:rsidRPr="00765015">
        <w:rPr>
          <w:rStyle w:val="StyleUnderline"/>
        </w:rPr>
        <w:t xml:space="preserve">a dangerous trap that makes them amenable to </w:t>
      </w:r>
      <w:r w:rsidRPr="00765015">
        <w:rPr>
          <w:rStyle w:val="Emphasis"/>
        </w:rPr>
        <w:t>judgment, containment, and absorption.</w:t>
      </w:r>
      <w:r w:rsidRPr="00286DBC">
        <w:rPr>
          <w:sz w:val="16"/>
        </w:rPr>
        <w:t xml:space="preserve"> </w:t>
      </w:r>
      <w:r w:rsidRPr="00765015">
        <w:rPr>
          <w:rStyle w:val="StyleUnderline"/>
        </w:rPr>
        <w:t>It naturalizes a particular way of conceiving social movements where ‘aims’ either exist from the outset or are formed as the social movement ‘matures’</w:t>
      </w:r>
      <w:r w:rsidRPr="00286DBC">
        <w:rPr>
          <w:sz w:val="16"/>
        </w:rPr>
        <w:t xml:space="preserve">. But is it possible to orient ourselves to social movements without reifying representations of them? Without representing them ourselves? How else would it be possible to think about them? From the perspective of hegemony and the state, social movements that do not represent themselves may be simply unintelligible. Or, they maybe intelligible only in negative terms, as an amorphous ‘outside’ that disrupts, subverts and resists but has no positive content. Can one think about their positivity in ways that don’t reify them? Are there practices that are not geared towards representation and intelligibility, and can they be thought without resorting to merely negative terms (the non-representative, the unintelligible)? Are representation and coherence coextensive with intelligibility? What would it mean to think about social movements that aren’t advancing any claims or demands at all? </w:t>
      </w:r>
    </w:p>
    <w:p w14:paraId="5EA91A17" w14:textId="77777777" w:rsidR="00D505AD" w:rsidRDefault="00D505AD" w:rsidP="00D505AD">
      <w:pPr>
        <w:rPr>
          <w:sz w:val="16"/>
        </w:rPr>
      </w:pPr>
    </w:p>
    <w:p w14:paraId="185AC730" w14:textId="77777777" w:rsidR="00D505AD" w:rsidRPr="00A30E49" w:rsidRDefault="00D505AD" w:rsidP="00D505AD">
      <w:pPr>
        <w:pStyle w:val="Heading4"/>
      </w:pPr>
      <w:r>
        <w:t xml:space="preserve">Err neg—the aff </w:t>
      </w:r>
      <w:r>
        <w:rPr>
          <w:u w:val="single"/>
        </w:rPr>
        <w:t>oversimplifies</w:t>
      </w:r>
      <w:r>
        <w:t xml:space="preserve"> the complexity of politics</w:t>
      </w:r>
    </w:p>
    <w:p w14:paraId="6D984650" w14:textId="77777777" w:rsidR="00D505AD" w:rsidRDefault="00D505AD" w:rsidP="00D505AD">
      <w:r w:rsidRPr="002E7FC7">
        <w:rPr>
          <w:rStyle w:val="Style13ptBold"/>
        </w:rPr>
        <w:t>Montgomery 10</w:t>
      </w:r>
      <w:r>
        <w:t xml:space="preserve">, MA in political science with a concentration in Cultural Social and Political Thought from the University of Victoria. (Nicholas, 2010, “Molarization and Singularization: Social Movements, Transformation and Hegemony,” Masters Thesis, </w:t>
      </w:r>
      <w:hyperlink r:id="rId13" w:history="1">
        <w:r w:rsidRPr="007632DA">
          <w:rPr>
            <w:rStyle w:val="Hyperlink"/>
          </w:rPr>
          <w:t>https://dspace.library.uvic.ca/items/32e25a35-1d23-4e89-a399-a3aa7b848c2c</w:t>
        </w:r>
      </w:hyperlink>
      <w:r>
        <w:t>)</w:t>
      </w:r>
    </w:p>
    <w:p w14:paraId="05CE6F04" w14:textId="77777777" w:rsidR="00D505AD" w:rsidRPr="00286DBC" w:rsidRDefault="00D505AD" w:rsidP="00D505AD"/>
    <w:p w14:paraId="5B859AFB" w14:textId="77777777" w:rsidR="00D505AD" w:rsidRPr="001A1F11" w:rsidRDefault="00D505AD" w:rsidP="00D505AD">
      <w:pPr>
        <w:rPr>
          <w:sz w:val="16"/>
        </w:rPr>
      </w:pPr>
      <w:r w:rsidRPr="001A1F11">
        <w:rPr>
          <w:sz w:val="16"/>
        </w:rPr>
        <w:t>In political spaces</w:t>
      </w:r>
      <w:r w:rsidRPr="00286DBC">
        <w:rPr>
          <w:rStyle w:val="StyleUnderline"/>
        </w:rPr>
        <w:t>, the naturalized imperative of counterhegemony</w:t>
      </w:r>
      <w:r w:rsidRPr="001A1F11">
        <w:rPr>
          <w:sz w:val="16"/>
        </w:rPr>
        <w:t xml:space="preserve"> often </w:t>
      </w:r>
      <w:r w:rsidRPr="00286DBC">
        <w:rPr>
          <w:rStyle w:val="StyleUnderline"/>
        </w:rPr>
        <w:t xml:space="preserve">crystallizes in a prescription for a </w:t>
      </w:r>
      <w:r w:rsidRPr="00286DBC">
        <w:rPr>
          <w:rStyle w:val="Emphasis"/>
        </w:rPr>
        <w:t>coherent alternative to the hegemonic order</w:t>
      </w:r>
      <w:r w:rsidRPr="001A1F11">
        <w:rPr>
          <w:sz w:val="16"/>
        </w:rPr>
        <w:t xml:space="preserve">. </w:t>
      </w:r>
      <w:r w:rsidRPr="00286DBC">
        <w:rPr>
          <w:rStyle w:val="StyleUnderline"/>
        </w:rPr>
        <w:t>Social movements are seen as too fragmented</w:t>
      </w:r>
      <w:r w:rsidRPr="001A1F11">
        <w:rPr>
          <w:sz w:val="16"/>
        </w:rPr>
        <w:t xml:space="preserve">, disorganized, and vague, </w:t>
      </w:r>
      <w:r w:rsidRPr="00286DBC">
        <w:rPr>
          <w:rStyle w:val="StyleUnderline"/>
        </w:rPr>
        <w:t>lacking a coherent strategy that could challenge neoliberalism</w:t>
      </w:r>
      <w:r w:rsidRPr="001A1F11">
        <w:rPr>
          <w:sz w:val="16"/>
        </w:rPr>
        <w:t xml:space="preserve">. </w:t>
      </w:r>
      <w:r w:rsidRPr="00286DBC">
        <w:rPr>
          <w:rStyle w:val="StyleUnderline"/>
        </w:rPr>
        <w:t>Singular problems are often translated into claims or demands for a solution</w:t>
      </w:r>
      <w:r w:rsidRPr="001A1F11">
        <w:rPr>
          <w:sz w:val="16"/>
        </w:rPr>
        <w:t xml:space="preserve">; to explain what movements want, where they’re going, what they’re struggling for. </w:t>
      </w:r>
      <w:r w:rsidRPr="00286DBC">
        <w:rPr>
          <w:rStyle w:val="Emphasis"/>
        </w:rPr>
        <w:t>This process of articulation is always a reduction of the complexity of political spaces</w:t>
      </w:r>
      <w:r w:rsidRPr="001A1F11">
        <w:rPr>
          <w:sz w:val="16"/>
        </w:rPr>
        <w:t xml:space="preserve">. </w:t>
      </w:r>
      <w:r w:rsidRPr="00286DBC">
        <w:rPr>
          <w:rStyle w:val="StyleUnderline"/>
        </w:rPr>
        <w:t>There is no escape from articulation and coding</w:t>
      </w:r>
      <w:r w:rsidRPr="001A1F11">
        <w:rPr>
          <w:sz w:val="16"/>
        </w:rPr>
        <w:t xml:space="preserve">; we always need to be able to make sense of our lives and our practices in order to accomplish even the most basic tasks. </w:t>
      </w:r>
      <w:r w:rsidRPr="00286DBC">
        <w:rPr>
          <w:rStyle w:val="StyleUnderline"/>
        </w:rPr>
        <w:t>The problem lies in privileging articulation</w:t>
      </w:r>
      <w:r w:rsidRPr="001A1F11">
        <w:rPr>
          <w:sz w:val="16"/>
        </w:rPr>
        <w:t>, so that the intersections of molarization and singularization are unintelligible and depoliticized.</w:t>
      </w:r>
    </w:p>
    <w:p w14:paraId="2F9787AB" w14:textId="77777777" w:rsidR="00D505AD" w:rsidRDefault="00D505AD" w:rsidP="00D505AD"/>
    <w:p w14:paraId="633C87F5" w14:textId="77777777" w:rsidR="00D505AD" w:rsidRDefault="00D505AD" w:rsidP="00D505AD">
      <w:pPr>
        <w:pStyle w:val="Heading3"/>
      </w:pPr>
      <w:r>
        <w:t>Link---Counterhegemony---2NC</w:t>
      </w:r>
    </w:p>
    <w:p w14:paraId="24389DDE" w14:textId="77777777" w:rsidR="00D505AD" w:rsidRPr="00EE2FEA" w:rsidRDefault="00D505AD" w:rsidP="00D505AD"/>
    <w:p w14:paraId="2B0D1BA7" w14:textId="77777777" w:rsidR="00D505AD" w:rsidRDefault="00D505AD" w:rsidP="00D505AD">
      <w:pPr>
        <w:pStyle w:val="Heading4"/>
      </w:pPr>
      <w:r>
        <w:t>Framing the aff as “counterhegemonic” still ontologically relies on a dominant hegemonic order</w:t>
      </w:r>
    </w:p>
    <w:p w14:paraId="30EA8C84" w14:textId="77777777" w:rsidR="00D505AD" w:rsidRDefault="00D505AD" w:rsidP="00D505AD">
      <w:r w:rsidRPr="002E7FC7">
        <w:rPr>
          <w:rStyle w:val="Style13ptBold"/>
        </w:rPr>
        <w:t>Montgomery 10</w:t>
      </w:r>
      <w:r>
        <w:t xml:space="preserve">, MA in political science with a concentration in Cultural Social and Political Thought from the University of Victoria. (Nicholas, 2010, “Molarization and Singularization: Social Movements, Transformation and Hegemony,” Masters Thesis, </w:t>
      </w:r>
      <w:hyperlink r:id="rId14" w:history="1">
        <w:r w:rsidRPr="007632DA">
          <w:rPr>
            <w:rStyle w:val="Hyperlink"/>
          </w:rPr>
          <w:t>https://dspace.library.uvic.ca/items/32e25a35-1d23-4e89-a399-a3aa7b848c2c</w:t>
        </w:r>
      </w:hyperlink>
      <w:r>
        <w:t>)</w:t>
      </w:r>
    </w:p>
    <w:p w14:paraId="311D7C4B" w14:textId="77777777" w:rsidR="00D505AD" w:rsidRPr="00336F40" w:rsidRDefault="00D505AD" w:rsidP="00D505AD">
      <w:pPr>
        <w:rPr>
          <w:sz w:val="16"/>
        </w:rPr>
      </w:pPr>
      <w:r w:rsidRPr="008045C7">
        <w:rPr>
          <w:rStyle w:val="StyleUnderline"/>
        </w:rPr>
        <w:t xml:space="preserve">Contemporary readings of </w:t>
      </w:r>
      <w:r w:rsidRPr="00336F40">
        <w:rPr>
          <w:sz w:val="16"/>
        </w:rPr>
        <w:t xml:space="preserve">hegemony and </w:t>
      </w:r>
      <w:r w:rsidRPr="008045C7">
        <w:rPr>
          <w:rStyle w:val="StyleUnderline"/>
        </w:rPr>
        <w:t>counterhegemony</w:t>
      </w:r>
      <w:r w:rsidRPr="00336F40">
        <w:rPr>
          <w:sz w:val="16"/>
        </w:rPr>
        <w:t xml:space="preserve"> tend to </w:t>
      </w:r>
      <w:r w:rsidRPr="008045C7">
        <w:rPr>
          <w:rStyle w:val="StyleUnderline"/>
        </w:rPr>
        <w:t xml:space="preserve">rely on </w:t>
      </w:r>
      <w:r w:rsidRPr="00336F40">
        <w:rPr>
          <w:sz w:val="16"/>
        </w:rPr>
        <w:t xml:space="preserve">Antonio </w:t>
      </w:r>
      <w:r w:rsidRPr="008045C7">
        <w:rPr>
          <w:rStyle w:val="StyleUnderline"/>
        </w:rPr>
        <w:t>Gramsci’s</w:t>
      </w:r>
      <w:r w:rsidRPr="00336F40">
        <w:rPr>
          <w:sz w:val="16"/>
        </w:rPr>
        <w:t xml:space="preserve"> </w:t>
      </w:r>
      <w:r w:rsidRPr="008045C7">
        <w:rPr>
          <w:rStyle w:val="StyleUnderline"/>
        </w:rPr>
        <w:t>concept</w:t>
      </w:r>
      <w:r w:rsidRPr="00336F40">
        <w:rPr>
          <w:sz w:val="16"/>
        </w:rPr>
        <w:t xml:space="preserve"> of hegemony, </w:t>
      </w:r>
      <w:r w:rsidRPr="008045C7">
        <w:rPr>
          <w:rStyle w:val="StyleUnderline"/>
        </w:rPr>
        <w:t>in which dominant groups maintain</w:t>
      </w:r>
      <w:r w:rsidRPr="00336F40">
        <w:rPr>
          <w:sz w:val="16"/>
        </w:rPr>
        <w:t xml:space="preserve"> their </w:t>
      </w:r>
      <w:r w:rsidRPr="008045C7">
        <w:rPr>
          <w:rStyle w:val="StyleUnderline"/>
        </w:rPr>
        <w:t>dominance</w:t>
      </w:r>
      <w:r w:rsidRPr="00336F40">
        <w:rPr>
          <w:sz w:val="16"/>
        </w:rPr>
        <w:t xml:space="preserve"> less </w:t>
      </w:r>
      <w:r w:rsidRPr="008045C7">
        <w:rPr>
          <w:rStyle w:val="StyleUnderline"/>
        </w:rPr>
        <w:t>by</w:t>
      </w:r>
      <w:r w:rsidRPr="00336F40">
        <w:rPr>
          <w:sz w:val="16"/>
        </w:rPr>
        <w:t xml:space="preserve"> overt repression than by </w:t>
      </w:r>
      <w:r w:rsidRPr="008045C7">
        <w:rPr>
          <w:rStyle w:val="StyleUnderline"/>
        </w:rPr>
        <w:t>subtle</w:t>
      </w:r>
      <w:r w:rsidRPr="00336F40">
        <w:rPr>
          <w:sz w:val="16"/>
        </w:rPr>
        <w:t xml:space="preserve"> forms of </w:t>
      </w:r>
      <w:r w:rsidRPr="008045C7">
        <w:rPr>
          <w:rStyle w:val="StyleUnderline"/>
        </w:rPr>
        <w:t>control</w:t>
      </w:r>
      <w:r w:rsidRPr="00336F40">
        <w:rPr>
          <w:sz w:val="16"/>
        </w:rPr>
        <w:t xml:space="preserve"> that manufacture the consent of dominated groups. For Gramsci, hegemony was an attempt to understand the ways in which the bourgeoisie was able to present itself (and its interests) as universal, “capable of absorbing the entire society, assimilating it to its own cultural and economic level.”68 Gramsci showed how the State was not simply a ‘night watchman’, whose functions are limited to safeguarding public order and respect for the laws; the State also has a hegemonic function, in its “production of the will to conform.”69 Gramsci is not always consistent on the precise meaning of hegemony;70 however, I am more interested in the way hegemony has been taken up and deployed in analyses of social movements. There are significant differences in the ways in which hegemony has been taken up as a form of analysis, but there are also shared tendencies.71 As Stuart Hall suggests, hegemony tends to be intertwined with the question of “what strategies and forms of political action/organization could unite concretely different kinds of struggle?”72 In this sense, </w:t>
      </w:r>
      <w:r w:rsidRPr="008045C7">
        <w:rPr>
          <w:rStyle w:val="StyleUnderline"/>
        </w:rPr>
        <w:t>counterhegemony opens the possibility of a more systematic transformation of hegemonic structures.</w:t>
      </w:r>
      <w:r w:rsidRPr="00336F40">
        <w:rPr>
          <w:sz w:val="16"/>
        </w:rPr>
        <w:t xml:space="preserve"> </w:t>
      </w:r>
      <w:r w:rsidRPr="008045C7">
        <w:rPr>
          <w:rStyle w:val="StyleUnderline"/>
        </w:rPr>
        <w:t xml:space="preserve">The apparent need for counterhegemony </w:t>
      </w:r>
      <w:r w:rsidRPr="008045C7">
        <w:rPr>
          <w:rStyle w:val="Emphasis"/>
        </w:rPr>
        <w:t>follows from the ontological assumptions of the hegemonic analytic</w:t>
      </w:r>
      <w:r w:rsidRPr="00336F40">
        <w:rPr>
          <w:sz w:val="16"/>
        </w:rPr>
        <w:t xml:space="preserve">. </w:t>
      </w:r>
      <w:r w:rsidRPr="008045C7">
        <w:rPr>
          <w:rStyle w:val="StyleUnderline"/>
        </w:rPr>
        <w:t>Hegemonic practices remain in place until they are displaced by new practices</w:t>
      </w:r>
      <w:r w:rsidRPr="00336F40">
        <w:rPr>
          <w:sz w:val="16"/>
        </w:rPr>
        <w:t xml:space="preserve">, </w:t>
      </w:r>
      <w:r w:rsidRPr="008045C7">
        <w:rPr>
          <w:rStyle w:val="StyleUnderline"/>
        </w:rPr>
        <w:t>which become hegemonic</w:t>
      </w:r>
      <w:r w:rsidRPr="00336F40">
        <w:rPr>
          <w:sz w:val="16"/>
        </w:rPr>
        <w:t xml:space="preserve">. </w:t>
      </w:r>
      <w:r w:rsidRPr="008045C7">
        <w:rPr>
          <w:rStyle w:val="StyleUnderline"/>
        </w:rPr>
        <w:t xml:space="preserve">Movements must become unified into a </w:t>
      </w:r>
      <w:r w:rsidRPr="008045C7">
        <w:rPr>
          <w:rStyle w:val="Emphasis"/>
        </w:rPr>
        <w:t>counterhegemonic bloc</w:t>
      </w:r>
      <w:r w:rsidRPr="00336F40">
        <w:rPr>
          <w:sz w:val="16"/>
        </w:rPr>
        <w:t xml:space="preserve"> </w:t>
      </w:r>
      <w:r w:rsidRPr="008045C7">
        <w:rPr>
          <w:rStyle w:val="StyleUnderline"/>
        </w:rPr>
        <w:t>so that they can challenge and displace currently dominant practices</w:t>
      </w:r>
      <w:r w:rsidRPr="00336F40">
        <w:rPr>
          <w:sz w:val="16"/>
        </w:rPr>
        <w:t xml:space="preserve"> and institutions.</w:t>
      </w:r>
    </w:p>
    <w:p w14:paraId="53362901" w14:textId="77777777" w:rsidR="00D505AD" w:rsidRPr="00336F40" w:rsidRDefault="00D505AD" w:rsidP="00D505AD">
      <w:pPr>
        <w:rPr>
          <w:sz w:val="16"/>
        </w:rPr>
      </w:pPr>
      <w:r w:rsidRPr="00336F40">
        <w:rPr>
          <w:sz w:val="16"/>
        </w:rPr>
        <w:t xml:space="preserve">In its contemporary formulations, ontology of hegemony and counterhegemony is often combined with much older and common-sensical notions of scale, suggesting that local resistance is too small and too weak to challenge massive hegemonic regimes such as transnational capital.73 </w:t>
      </w:r>
      <w:r w:rsidRPr="008045C7">
        <w:rPr>
          <w:rStyle w:val="StyleUnderline"/>
        </w:rPr>
        <w:t>From this perspective, social movements are made intelligible through their</w:t>
      </w:r>
      <w:r w:rsidRPr="00336F40">
        <w:rPr>
          <w:sz w:val="16"/>
        </w:rPr>
        <w:t xml:space="preserve"> (potential) </w:t>
      </w:r>
      <w:r w:rsidRPr="008045C7">
        <w:rPr>
          <w:rStyle w:val="StyleUnderline"/>
        </w:rPr>
        <w:t>effects on these hegemonic structures.</w:t>
      </w:r>
      <w:r w:rsidRPr="00336F40">
        <w:rPr>
          <w:sz w:val="16"/>
        </w:rPr>
        <w:t xml:space="preserve"> This has led some neoGramscians to insist that only a unified bloc would be capable of challenging the immense powers of transnational capital.74 This undergirds Stephen Gill’s claim that Foucault’s account of “localized, capillary forms of power/knowledge” lacks a connection to “macro-structures” of power.75 What’s needed is a coalition between currently dispersed movements, such as workers and environmentalists. For others, this requires articulating common interests across progressive movements, rather than emphasizing differences.76</w:t>
      </w:r>
    </w:p>
    <w:p w14:paraId="5FCFEA72" w14:textId="77777777" w:rsidR="00D505AD" w:rsidRDefault="00D505AD" w:rsidP="00D505AD">
      <w:pPr>
        <w:pStyle w:val="Heading4"/>
      </w:pPr>
      <w:r>
        <w:t>The aff reifies the binary of hegemony and counterhegemony</w:t>
      </w:r>
    </w:p>
    <w:p w14:paraId="46620482" w14:textId="77777777" w:rsidR="00D505AD" w:rsidRPr="0030763F" w:rsidRDefault="00D505AD" w:rsidP="00D505AD">
      <w:r w:rsidRPr="0030763F">
        <w:rPr>
          <w:rStyle w:val="Style13ptBold"/>
        </w:rPr>
        <w:t>Mayo 13</w:t>
      </w:r>
      <w:r>
        <w:t xml:space="preserve">, Professor of Education Studies at the University of Malta. (Peter, 2013, “The Gramscian Influence” in </w:t>
      </w:r>
      <w:r w:rsidRPr="0030763F">
        <w:rPr>
          <w:i/>
          <w:iCs/>
        </w:rPr>
        <w:t>Paulo Freire’s Intellectual Roots</w:t>
      </w:r>
      <w:r>
        <w:t>, edited by Robert Lake and Tricia Kress. p. 62)</w:t>
      </w:r>
    </w:p>
    <w:p w14:paraId="3953DB0D" w14:textId="77777777" w:rsidR="00D505AD" w:rsidRDefault="00D505AD" w:rsidP="00D505AD">
      <w:pPr>
        <w:rPr>
          <w:sz w:val="16"/>
        </w:rPr>
      </w:pPr>
      <w:r w:rsidRPr="00C02C65">
        <w:rPr>
          <w:sz w:val="16"/>
        </w:rPr>
        <w:t xml:space="preserve">In conclusion, I would argue that Antonio Gramsci saw in the education and cultural formation of adults the key toward the transformation of hegemony. </w:t>
      </w:r>
      <w:r w:rsidRPr="00C02C65">
        <w:rPr>
          <w:rStyle w:val="StyleUnderline"/>
        </w:rPr>
        <w:t>Many would use the term “counter-hegemony”</w:t>
      </w:r>
      <w:r w:rsidRPr="00C02C65">
        <w:rPr>
          <w:sz w:val="16"/>
        </w:rPr>
        <w:t xml:space="preserve"> here, </w:t>
      </w:r>
      <w:r w:rsidRPr="00C02C65">
        <w:rPr>
          <w:rStyle w:val="Emphasis"/>
        </w:rPr>
        <w:t>which I would avoid</w:t>
      </w:r>
      <w:r w:rsidRPr="00C02C65">
        <w:rPr>
          <w:sz w:val="16"/>
        </w:rPr>
        <w:t xml:space="preserve">, given that Gramsci himself did not use it—my sense is that </w:t>
      </w:r>
      <w:r w:rsidRPr="00C02C65">
        <w:rPr>
          <w:rStyle w:val="StyleUnderline"/>
        </w:rPr>
        <w:t>there is the danger that this term posits</w:t>
      </w:r>
      <w:r w:rsidRPr="00C02C65">
        <w:rPr>
          <w:sz w:val="16"/>
        </w:rPr>
        <w:t xml:space="preserve"> some kind of </w:t>
      </w:r>
      <w:r w:rsidRPr="00C02C65">
        <w:rPr>
          <w:rStyle w:val="StyleUnderline"/>
        </w:rPr>
        <w:t>a</w:t>
      </w:r>
      <w:r w:rsidRPr="00C02C65">
        <w:rPr>
          <w:sz w:val="16"/>
        </w:rPr>
        <w:t xml:space="preserve"> </w:t>
      </w:r>
      <w:r w:rsidRPr="00C02C65">
        <w:rPr>
          <w:rStyle w:val="Emphasis"/>
        </w:rPr>
        <w:t>binary opposition</w:t>
      </w:r>
      <w:r w:rsidRPr="00C02C65">
        <w:rPr>
          <w:sz w:val="16"/>
        </w:rPr>
        <w:t xml:space="preserve"> </w:t>
      </w:r>
      <w:r w:rsidRPr="00C02C65">
        <w:rPr>
          <w:rStyle w:val="StyleUnderline"/>
        </w:rPr>
        <w:t xml:space="preserve">regarding “hegemony” and “counterhegemony,” </w:t>
      </w:r>
      <w:r w:rsidRPr="00C02C65">
        <w:rPr>
          <w:sz w:val="16"/>
        </w:rPr>
        <w:t xml:space="preserve">the kind of binary opposition that Gramsci’s conceptualization of the term avoids. </w:t>
      </w:r>
      <w:r w:rsidRPr="00C02C65">
        <w:rPr>
          <w:rStyle w:val="StyleUnderline"/>
        </w:rPr>
        <w:t>The relationship is a dialectical one</w:t>
      </w:r>
      <w:r w:rsidRPr="00C02C65">
        <w:rPr>
          <w:sz w:val="16"/>
        </w:rPr>
        <w:t xml:space="preserve">, </w:t>
      </w:r>
      <w:r w:rsidRPr="00C02C65">
        <w:rPr>
          <w:rStyle w:val="StyleUnderline"/>
        </w:rPr>
        <w:t>involving</w:t>
      </w:r>
      <w:r w:rsidRPr="00C02C65">
        <w:rPr>
          <w:sz w:val="16"/>
        </w:rPr>
        <w:t xml:space="preserve"> internal relations between the two, </w:t>
      </w:r>
      <w:r w:rsidRPr="00C02C65">
        <w:rPr>
          <w:rStyle w:val="StyleUnderline"/>
        </w:rPr>
        <w:t xml:space="preserve">relations that need to be renegotiated within the </w:t>
      </w:r>
      <w:r w:rsidRPr="00C02C65">
        <w:rPr>
          <w:rStyle w:val="Emphasis"/>
        </w:rPr>
        <w:t>interstices of the hegemonic structures themselves</w:t>
      </w:r>
      <w:r w:rsidRPr="00C02C65">
        <w:rPr>
          <w:sz w:val="16"/>
        </w:rPr>
        <w:t>. The attainment of an “intellectual and moral reform,” which Gramsci regarded as necessary for such a transformation to occur, entailed a lengthy process of education characterized by what Raymond Williams would call the “long revolution.” The process involved education in its many forms, formal, nonformal, and informal. Organic intellectuals engaged in this lengthy process of working for social transformation were to explore a number of sites with the potential to serve as sites of transformative learning. Gramsci was a role model with his constant, indefatigable immersion in projects and his creation of opportunities for adult learning during his years as a political activist/leader and politician and during his imprisonment, especially the time when he awaited his trial on the island of Ustica where he is believed to have left a mark among the islanders. However his major legacies are the various theoretical insights deriving from his own revolutionary praxis, insights that continue to make Gramsci a constant source of reference in political theory. As we have seen, his contribution was not lost on Freire with whom he shared political pedagogical insights and which Freire, like other many leftwing intellectuals and practitioners, took on board in his quest for an educational contribution to “the creation of a world in which it will be easier to love” (Freire, 1970, p. 24; see also Allman et al., 1998).</w:t>
      </w:r>
    </w:p>
    <w:p w14:paraId="610743CF" w14:textId="77777777" w:rsidR="00D505AD" w:rsidRDefault="00D505AD" w:rsidP="00D505AD">
      <w:pPr>
        <w:rPr>
          <w:sz w:val="16"/>
        </w:rPr>
      </w:pPr>
    </w:p>
    <w:p w14:paraId="6EC13DFA" w14:textId="77777777" w:rsidR="00D505AD" w:rsidRDefault="00D505AD" w:rsidP="00D505AD">
      <w:pPr>
        <w:pStyle w:val="Heading4"/>
      </w:pPr>
      <w:r>
        <w:t xml:space="preserve">That creates an ontological monopoly on connection </w:t>
      </w:r>
    </w:p>
    <w:p w14:paraId="0673A19A" w14:textId="77777777" w:rsidR="00D505AD" w:rsidRDefault="00D505AD" w:rsidP="00D505AD">
      <w:r w:rsidRPr="002E7FC7">
        <w:rPr>
          <w:rStyle w:val="Style13ptBold"/>
        </w:rPr>
        <w:t>Montgomery 10</w:t>
      </w:r>
      <w:r>
        <w:t xml:space="preserve">, MA in political science with a concentration in Cultural Social and Political Thought from the University of Victoria. (Nicholas, 2010, “Molarization and Singularization: Social Movements, Transformation and Hegemony,” Masters Thesis, </w:t>
      </w:r>
      <w:hyperlink r:id="rId15" w:history="1">
        <w:r w:rsidRPr="007632DA">
          <w:rPr>
            <w:rStyle w:val="Hyperlink"/>
          </w:rPr>
          <w:t>https://dspace.library.uvic.ca/items/32e25a35-1d23-4e89-a399-a3aa7b848c2c</w:t>
        </w:r>
      </w:hyperlink>
      <w:r>
        <w:t>)</w:t>
      </w:r>
    </w:p>
    <w:p w14:paraId="1D0B3523" w14:textId="77777777" w:rsidR="00D505AD" w:rsidRPr="001A1F11" w:rsidRDefault="00D505AD" w:rsidP="00D505AD">
      <w:pPr>
        <w:rPr>
          <w:sz w:val="16"/>
        </w:rPr>
      </w:pPr>
      <w:r w:rsidRPr="001A1F11">
        <w:rPr>
          <w:sz w:val="16"/>
        </w:rPr>
        <w:t xml:space="preserve">What makes the hegemonic analytic so convincing, and what is it that allows counterhegemony to appear as an irreducible necessity? I will suggest that </w:t>
      </w:r>
      <w:r w:rsidRPr="00286DBC">
        <w:rPr>
          <w:rStyle w:val="StyleUnderline"/>
        </w:rPr>
        <w:t>counterhegemony is</w:t>
      </w:r>
      <w:r w:rsidRPr="001A1F11">
        <w:rPr>
          <w:sz w:val="16"/>
        </w:rPr>
        <w:t xml:space="preserve"> so </w:t>
      </w:r>
      <w:r w:rsidRPr="00286DBC">
        <w:rPr>
          <w:rStyle w:val="StyleUnderline"/>
        </w:rPr>
        <w:t xml:space="preserve">seductive because it achieves an </w:t>
      </w:r>
      <w:r w:rsidRPr="00286DBC">
        <w:rPr>
          <w:rStyle w:val="Emphasis"/>
        </w:rPr>
        <w:t>ontological monopoly on connection</w:t>
      </w:r>
      <w:r w:rsidRPr="001A1F11">
        <w:rPr>
          <w:sz w:val="16"/>
        </w:rPr>
        <w:t xml:space="preserve">. </w:t>
      </w:r>
      <w:r w:rsidRPr="00286DBC">
        <w:rPr>
          <w:rStyle w:val="StyleUnderline"/>
        </w:rPr>
        <w:t>Attempting to move beyond ‘particular’ groups</w:t>
      </w:r>
      <w:r w:rsidRPr="001A1F11">
        <w:rPr>
          <w:sz w:val="16"/>
        </w:rPr>
        <w:t xml:space="preserve"> (towards their connections and alliances) </w:t>
      </w:r>
      <w:r w:rsidRPr="00286DBC">
        <w:rPr>
          <w:rStyle w:val="StyleUnderline"/>
        </w:rPr>
        <w:t>tends to mean conceiving of connections between molar totalities</w:t>
      </w:r>
      <w:r w:rsidRPr="001A1F11">
        <w:rPr>
          <w:sz w:val="16"/>
        </w:rPr>
        <w:t xml:space="preserve">. </w:t>
      </w:r>
      <w:r w:rsidRPr="00286DBC">
        <w:rPr>
          <w:rStyle w:val="StyleUnderline"/>
        </w:rPr>
        <w:t xml:space="preserve">These are the connections </w:t>
      </w:r>
      <w:r w:rsidRPr="00286DBC">
        <w:rPr>
          <w:rStyle w:val="Emphasis"/>
        </w:rPr>
        <w:t>made intelligible through the logics of equivalence and difference</w:t>
      </w:r>
      <w:r w:rsidRPr="001A1F11">
        <w:rPr>
          <w:sz w:val="16"/>
        </w:rPr>
        <w:t xml:space="preserve">, </w:t>
      </w:r>
      <w:r w:rsidRPr="00286DBC">
        <w:rPr>
          <w:rStyle w:val="StyleUnderline"/>
        </w:rPr>
        <w:t>allowing them to form a counterhegemonic bloc</w:t>
      </w:r>
      <w:r w:rsidRPr="001A1F11">
        <w:rPr>
          <w:sz w:val="16"/>
        </w:rPr>
        <w:t xml:space="preserve">, conceived as a new, never-fully-sutured totality. Chains of equivalence always connect molar totalities. The feminist movement ‘as a whole’ can be articulated in a chain with anti-racist and socialist movements ‘as wholes’ as well, forming a chain of equivalence in which feminism=antiracism=socialism). Or, these chains can be thought in terms of particular groups, in which a particular union is articulated together with a women’s shelter, for example. In both cases, these groups (or movements) are already conceived as bounded totalities, with insides and outsides, which are then open to rearticulation as totalities in a chain of equivalence, often united by a common goal, interest, or aim. </w:t>
      </w:r>
    </w:p>
    <w:p w14:paraId="52024F4A" w14:textId="77777777" w:rsidR="00D505AD" w:rsidRDefault="00D505AD" w:rsidP="00D505AD"/>
    <w:p w14:paraId="3DA89FFA" w14:textId="77777777" w:rsidR="00D505AD" w:rsidRDefault="00D505AD" w:rsidP="00D505AD">
      <w:pPr>
        <w:pStyle w:val="Heading3"/>
      </w:pPr>
      <w:r>
        <w:t>Link---Counternarrative---2NC</w:t>
      </w:r>
    </w:p>
    <w:p w14:paraId="090E0859" w14:textId="77777777" w:rsidR="00D505AD" w:rsidRPr="00EE2FEA" w:rsidRDefault="00D505AD" w:rsidP="00D505AD"/>
    <w:p w14:paraId="7A62FF97" w14:textId="77777777" w:rsidR="00D505AD" w:rsidRDefault="00D505AD" w:rsidP="00D505AD">
      <w:pPr>
        <w:pStyle w:val="Heading4"/>
      </w:pPr>
      <w:r>
        <w:t>Link—counternarrative/counter-story</w:t>
      </w:r>
    </w:p>
    <w:p w14:paraId="42F44C13" w14:textId="77777777" w:rsidR="00D505AD" w:rsidRPr="002D271D" w:rsidRDefault="00D505AD" w:rsidP="00D505AD">
      <w:r w:rsidRPr="002D271D">
        <w:rPr>
          <w:rStyle w:val="Style13ptBold"/>
        </w:rPr>
        <w:t>Svane 20</w:t>
      </w:r>
      <w:r>
        <w:t xml:space="preserve">, associate professor in organizations, leadership and HRM at Aalborg University Business School, Ph. D. in intercultural organizational relations. (Marita, 2020, “Counter-narratives and counter-stories” in </w:t>
      </w:r>
      <w:r w:rsidRPr="002D271D">
        <w:rPr>
          <w:i/>
          <w:iCs/>
        </w:rPr>
        <w:t>Routledge Handbook of Counter-Narratives</w:t>
      </w:r>
      <w:r>
        <w:rPr>
          <w:i/>
          <w:iCs/>
        </w:rPr>
        <w:t xml:space="preserve">, </w:t>
      </w:r>
      <w:r w:rsidRPr="002D271D">
        <w:t>Klarissa Lueg</w:t>
      </w:r>
      <w:r>
        <w:t xml:space="preserve"> and </w:t>
      </w:r>
      <w:r w:rsidRPr="002D271D">
        <w:t>Marianne Wolff Lundholt</w:t>
      </w:r>
      <w:r>
        <w:t xml:space="preserve"> (eds.). Accessed via University of Michigan Library.)</w:t>
      </w:r>
    </w:p>
    <w:p w14:paraId="3117576F" w14:textId="77777777" w:rsidR="00D505AD" w:rsidRPr="005343DE" w:rsidRDefault="00D505AD" w:rsidP="00D505AD">
      <w:pPr>
        <w:rPr>
          <w:rStyle w:val="Emphasis"/>
        </w:rPr>
      </w:pPr>
      <w:r w:rsidRPr="005343DE">
        <w:rPr>
          <w:rStyle w:val="StyleUnderline"/>
        </w:rPr>
        <w:t>The conceptual complexity of the storytelling</w:t>
      </w:r>
      <w:r w:rsidRPr="005343DE">
        <w:rPr>
          <w:sz w:val="16"/>
        </w:rPr>
        <w:t xml:space="preserve"> framework </w:t>
      </w:r>
      <w:r w:rsidRPr="005343DE">
        <w:rPr>
          <w:rStyle w:val="StyleUnderline"/>
        </w:rPr>
        <w:t>increases with the intersection of</w:t>
      </w:r>
      <w:r>
        <w:rPr>
          <w:rStyle w:val="StyleUnderline"/>
        </w:rPr>
        <w:t xml:space="preserve"> </w:t>
      </w:r>
      <w:r w:rsidRPr="005343DE">
        <w:rPr>
          <w:rStyle w:val="StyleUnderline"/>
        </w:rPr>
        <w:t>counter-narratives</w:t>
      </w:r>
      <w:r w:rsidRPr="005343DE">
        <w:rPr>
          <w:sz w:val="16"/>
        </w:rPr>
        <w:t xml:space="preserve">; a concept that has gained an increasingly firm foothold within the storytelling field (Bamberg &amp; Andrews, 2004; Frandsen, Kuhn, &amp; Lundholt, 2016). According to Andrews and Bamberg (2004), counter-narratives can be identified as positional categories in tension with other categories playing out at multiple layers of positioning. </w:t>
      </w:r>
      <w:r w:rsidRPr="005343DE">
        <w:rPr>
          <w:rStyle w:val="StyleUnderline"/>
        </w:rPr>
        <w:t>Counter-narratives</w:t>
      </w:r>
      <w:r w:rsidRPr="005343DE">
        <w:rPr>
          <w:sz w:val="16"/>
        </w:rPr>
        <w:t xml:space="preserve"> are thus defined as relational categories that </w:t>
      </w:r>
      <w:r w:rsidRPr="005343DE">
        <w:rPr>
          <w:rStyle w:val="Emphasis"/>
        </w:rPr>
        <w:t>only make sense in relation to that which they are</w:t>
      </w:r>
      <w:r>
        <w:rPr>
          <w:rStyle w:val="Emphasis"/>
        </w:rPr>
        <w:t xml:space="preserve"> </w:t>
      </w:r>
      <w:r w:rsidRPr="005343DE">
        <w:rPr>
          <w:rStyle w:val="Emphasis"/>
        </w:rPr>
        <w:t>countering.</w:t>
      </w:r>
    </w:p>
    <w:p w14:paraId="678211B1" w14:textId="77777777" w:rsidR="00D505AD" w:rsidRDefault="00D505AD" w:rsidP="00D505AD">
      <w:pPr>
        <w:rPr>
          <w:sz w:val="16"/>
        </w:rPr>
      </w:pPr>
      <w:r w:rsidRPr="005343DE">
        <w:rPr>
          <w:sz w:val="16"/>
        </w:rPr>
        <w:t xml:space="preserve">The intersection of </w:t>
      </w:r>
      <w:r w:rsidRPr="005343DE">
        <w:rPr>
          <w:rStyle w:val="StyleUnderline"/>
        </w:rPr>
        <w:t>the prefix ‘counter’ gives rise to new questions such as: What is meant by</w:t>
      </w:r>
      <w:r>
        <w:rPr>
          <w:rStyle w:val="StyleUnderline"/>
        </w:rPr>
        <w:t xml:space="preserve"> </w:t>
      </w:r>
      <w:r w:rsidRPr="005343DE">
        <w:rPr>
          <w:rStyle w:val="StyleUnderline"/>
        </w:rPr>
        <w:t xml:space="preserve">‘counter’? </w:t>
      </w:r>
      <w:r w:rsidRPr="005343DE">
        <w:rPr>
          <w:sz w:val="16"/>
        </w:rPr>
        <w:t xml:space="preserve">What is the nature of a counter position? Does the meaning of ‘counter’ change when the prefix is related to narratives, to living stories, or to antenarratives? Furthermore, </w:t>
      </w:r>
      <w:r w:rsidRPr="005343DE">
        <w:rPr>
          <w:rStyle w:val="StyleUnderline"/>
        </w:rPr>
        <w:t>the prefix</w:t>
      </w:r>
      <w:r>
        <w:rPr>
          <w:rStyle w:val="StyleUnderline"/>
        </w:rPr>
        <w:t xml:space="preserve"> </w:t>
      </w:r>
      <w:r w:rsidRPr="005343DE">
        <w:rPr>
          <w:rStyle w:val="StyleUnderline"/>
        </w:rPr>
        <w:t>‘counter’ is</w:t>
      </w:r>
      <w:r w:rsidRPr="005343DE">
        <w:rPr>
          <w:sz w:val="16"/>
        </w:rPr>
        <w:t xml:space="preserve"> </w:t>
      </w:r>
      <w:r w:rsidRPr="005343DE">
        <w:rPr>
          <w:rStyle w:val="Emphasis"/>
        </w:rPr>
        <w:t>unavoidably associated</w:t>
      </w:r>
      <w:r w:rsidRPr="005343DE">
        <w:rPr>
          <w:sz w:val="16"/>
        </w:rPr>
        <w:t xml:space="preserve"> </w:t>
      </w:r>
      <w:r w:rsidRPr="005343DE">
        <w:rPr>
          <w:rStyle w:val="StyleUnderline"/>
        </w:rPr>
        <w:t>with the idea of tensions and contradictions</w:t>
      </w:r>
      <w:r w:rsidRPr="005343DE">
        <w:rPr>
          <w:sz w:val="16"/>
        </w:rPr>
        <w:t xml:space="preserve"> appearing in the middle between something. Hence, </w:t>
      </w:r>
      <w:r w:rsidRPr="005343DE">
        <w:rPr>
          <w:rStyle w:val="StyleUnderline"/>
        </w:rPr>
        <w:t>the prefix seems to foster a natural call for dialectics as a relevant perspective that</w:t>
      </w:r>
      <w:r w:rsidRPr="005343DE">
        <w:rPr>
          <w:sz w:val="16"/>
        </w:rPr>
        <w:t xml:space="preserve">, in addition to Bakhtin’s dialogue, </w:t>
      </w:r>
      <w:r w:rsidRPr="005343DE">
        <w:rPr>
          <w:rStyle w:val="StyleUnderline"/>
        </w:rPr>
        <w:t>may contribute to shedding more light on</w:t>
      </w:r>
      <w:r>
        <w:rPr>
          <w:rStyle w:val="StyleUnderline"/>
        </w:rPr>
        <w:t xml:space="preserve"> </w:t>
      </w:r>
      <w:r w:rsidRPr="005343DE">
        <w:rPr>
          <w:rStyle w:val="StyleUnderline"/>
        </w:rPr>
        <w:t>the dynamical forces</w:t>
      </w:r>
      <w:r w:rsidRPr="005343DE">
        <w:rPr>
          <w:sz w:val="16"/>
        </w:rPr>
        <w:t xml:space="preserve"> involved in the three middles of the storytelling framework. The use of the prefix ‘counter’ and its associated middle thus need further scholarly attention.</w:t>
      </w:r>
    </w:p>
    <w:p w14:paraId="03EDA160" w14:textId="77777777" w:rsidR="00D505AD" w:rsidRDefault="00D505AD" w:rsidP="00D505AD">
      <w:pPr>
        <w:rPr>
          <w:sz w:val="16"/>
        </w:rPr>
      </w:pPr>
    </w:p>
    <w:p w14:paraId="4E548CD5" w14:textId="77777777" w:rsidR="00D505AD" w:rsidRDefault="00D505AD" w:rsidP="00D505AD">
      <w:pPr>
        <w:pStyle w:val="Heading3"/>
      </w:pPr>
      <w:r>
        <w:t>AT: Aff is just about this debate</w:t>
      </w:r>
    </w:p>
    <w:p w14:paraId="1CABA09F" w14:textId="77777777" w:rsidR="00D505AD" w:rsidRDefault="00D505AD" w:rsidP="00D505AD">
      <w:pPr>
        <w:pStyle w:val="Heading4"/>
      </w:pPr>
      <w:r>
        <w:t>That distinction is meaningless—the way the aff theorizes about politics matters</w:t>
      </w:r>
    </w:p>
    <w:p w14:paraId="7F3DB40C" w14:textId="77777777" w:rsidR="00D505AD" w:rsidRDefault="00D505AD" w:rsidP="00D505AD">
      <w:r w:rsidRPr="002E7FC7">
        <w:rPr>
          <w:rStyle w:val="Style13ptBold"/>
        </w:rPr>
        <w:t>Montgomery 10</w:t>
      </w:r>
      <w:r>
        <w:t xml:space="preserve">, MA in political science with a concentration in Cultural Social and Political Thought from the University of Victoria. (Nicholas, 2010, “Molarization and Singularization: Social Movements, Transformation and Hegemony,” Masters Thesis, </w:t>
      </w:r>
      <w:hyperlink r:id="rId16" w:history="1">
        <w:r w:rsidRPr="007632DA">
          <w:rPr>
            <w:rStyle w:val="Hyperlink"/>
          </w:rPr>
          <w:t>https://dspace.library.uvic.ca/items/32e25a35-1d23-4e89-a399-a3aa7b848c2c</w:t>
        </w:r>
      </w:hyperlink>
      <w:r>
        <w:t>)</w:t>
      </w:r>
    </w:p>
    <w:p w14:paraId="7D312AB7" w14:textId="77777777" w:rsidR="00D505AD" w:rsidRDefault="00D505AD" w:rsidP="00D505AD">
      <w:pPr>
        <w:rPr>
          <w:rStyle w:val="StyleUnderline"/>
        </w:rPr>
      </w:pPr>
      <w:r w:rsidRPr="008045C7">
        <w:rPr>
          <w:sz w:val="16"/>
        </w:rPr>
        <w:t xml:space="preserve">This suggests that </w:t>
      </w:r>
      <w:r w:rsidRPr="008045C7">
        <w:rPr>
          <w:rStyle w:val="StyleUnderline"/>
        </w:rPr>
        <w:t>the problem is not simply ‘out there’, with the creativity or radicality of social movements. It’s also ‘in here’ in the concepts deployed to make phenomena intelligible, political, and significant.</w:t>
      </w:r>
      <w:r w:rsidRPr="008045C7">
        <w:rPr>
          <w:sz w:val="16"/>
        </w:rPr>
        <w:t xml:space="preserve"> In this sense, </w:t>
      </w:r>
      <w:r w:rsidRPr="008045C7">
        <w:rPr>
          <w:rStyle w:val="Emphasis"/>
        </w:rPr>
        <w:t>theory is itself a practice</w:t>
      </w:r>
      <w:r w:rsidRPr="008045C7">
        <w:rPr>
          <w:sz w:val="16"/>
        </w:rPr>
        <w:t xml:space="preserve">, </w:t>
      </w:r>
      <w:r w:rsidRPr="008045C7">
        <w:rPr>
          <w:rStyle w:val="StyleUnderline"/>
        </w:rPr>
        <w:t>and traditional theoretical concepts are actually the remains of old political struggles</w:t>
      </w:r>
      <w:r w:rsidRPr="008045C7">
        <w:rPr>
          <w:sz w:val="16"/>
        </w:rPr>
        <w:t xml:space="preserve">.7 </w:t>
      </w:r>
      <w:r w:rsidRPr="008045C7">
        <w:rPr>
          <w:rStyle w:val="StyleUnderline"/>
        </w:rPr>
        <w:t>Concepts of</w:t>
      </w:r>
      <w:r w:rsidRPr="008045C7">
        <w:rPr>
          <w:sz w:val="16"/>
        </w:rPr>
        <w:t xml:space="preserve"> social movements, </w:t>
      </w:r>
      <w:r w:rsidRPr="008045C7">
        <w:rPr>
          <w:rStyle w:val="StyleUnderline"/>
        </w:rPr>
        <w:t>revolution, reform</w:t>
      </w:r>
      <w:r w:rsidRPr="008045C7">
        <w:rPr>
          <w:sz w:val="16"/>
        </w:rPr>
        <w:t xml:space="preserve">, politics, </w:t>
      </w:r>
      <w:r w:rsidRPr="008045C7">
        <w:rPr>
          <w:rStyle w:val="StyleUnderline"/>
        </w:rPr>
        <w:t>and resistance have emerged out of historical struggles</w:t>
      </w:r>
      <w:r w:rsidRPr="008045C7">
        <w:rPr>
          <w:sz w:val="16"/>
        </w:rPr>
        <w:t xml:space="preserve">, and the fact that they often appear natural or fixed is a symptom of their reification. For example, the concept of ‘social movement’ itself carries its own history and intellectual baggage, often married to the concept of revolution and ‘progressive’ social change.8 My purpose here is not to do a genealogy of the concept of ‘social movement’, however. What I want to suggest is that </w:t>
      </w:r>
      <w:r w:rsidRPr="008045C7">
        <w:rPr>
          <w:rStyle w:val="StyleUnderline"/>
        </w:rPr>
        <w:t>the concept of social movements is one way of tunneling into a broad set of problems about representation, intelligibility, transformation, politics, universality, and experimentation</w:t>
      </w:r>
      <w:r w:rsidRPr="008045C7">
        <w:rPr>
          <w:sz w:val="16"/>
        </w:rPr>
        <w:t xml:space="preserve">. From another perspective, </w:t>
      </w:r>
      <w:r w:rsidRPr="008045C7">
        <w:rPr>
          <w:rStyle w:val="StyleUnderline"/>
        </w:rPr>
        <w:t>these more philosophical debates are one way of tunneling into the problems of rigidification, oppression and transformation with which activists are often concerned.</w:t>
      </w:r>
    </w:p>
    <w:p w14:paraId="2025A40F" w14:textId="77777777" w:rsidR="001B56AC" w:rsidRPr="001B56AC" w:rsidRDefault="001B56AC" w:rsidP="001B56AC"/>
    <w:p w14:paraId="2701EF15" w14:textId="10EAB7AF" w:rsidR="00F606B3" w:rsidRDefault="00F606B3" w:rsidP="00375230">
      <w:pPr>
        <w:pStyle w:val="Heading2"/>
      </w:pPr>
      <w:r>
        <w:t>“Indigenous” PIC</w:t>
      </w:r>
    </w:p>
    <w:p w14:paraId="016EDC2A" w14:textId="2D296695" w:rsidR="00F606B3" w:rsidRDefault="00F606B3" w:rsidP="00F606B3">
      <w:pPr>
        <w:pStyle w:val="Heading3"/>
      </w:pPr>
      <w:r>
        <w:t>“Indigenous” PIC---1NC</w:t>
      </w:r>
    </w:p>
    <w:p w14:paraId="4C23910C" w14:textId="16620DAC" w:rsidR="00F606B3" w:rsidRDefault="00F606B3" w:rsidP="00F606B3">
      <w:pPr>
        <w:pStyle w:val="Heading4"/>
      </w:pPr>
      <w:r>
        <w:t>The aff paints with a broad brush, describing how IPR excludes “Traditional Indigenous and Black knowledge” without discussing any particularity within those categories. We endorse the entire aff without their use of “Indigenous” as a homogenizing label</w:t>
      </w:r>
    </w:p>
    <w:p w14:paraId="0B013C86" w14:textId="77777777" w:rsidR="00F606B3" w:rsidRDefault="00F606B3" w:rsidP="00F606B3"/>
    <w:p w14:paraId="7C059345" w14:textId="77777777" w:rsidR="00F606B3" w:rsidRDefault="00F606B3" w:rsidP="00F606B3">
      <w:pPr>
        <w:pStyle w:val="Heading4"/>
      </w:pPr>
      <w:r>
        <w:t>Their use of the term indigenous as a homogenous term to describe people across the globe is an act of settler colonialism—The label was imposed by the settler to tie colonized peoples to a spatial location as an act of colonization—Use of the term as a generic label is racist colonialism</w:t>
      </w:r>
    </w:p>
    <w:p w14:paraId="7CEFC276" w14:textId="77777777" w:rsidR="00F606B3" w:rsidRDefault="00F606B3" w:rsidP="00F606B3">
      <w:r w:rsidRPr="00A33FD1">
        <w:rPr>
          <w:rStyle w:val="Style13ptBold"/>
        </w:rPr>
        <w:t>Peters &amp; Mica 17</w:t>
      </w:r>
      <w:r>
        <w:t xml:space="preserve"> Michael A. Peters is Distinguished Professor in the Faculty of Education at Beijing Normal University and Emeritus Professor at the University of Illinois at Urbana–Champaign and Carl T. Mika Professor Univ of Waikato University of Waikato Educational Philosophy and Theory, 2017 VOL . 49, NO . 13, 1229–1234, Aborigine, Indian, indigenous or first nations? </w:t>
      </w:r>
      <w:hyperlink r:id="rId17" w:history="1">
        <w:r w:rsidRPr="00CD73FC">
          <w:rPr>
            <w:rStyle w:val="Hyperlink"/>
          </w:rPr>
          <w:t>https://doi.org/10.1080/00131857.2017.1279879</w:t>
        </w:r>
      </w:hyperlink>
    </w:p>
    <w:p w14:paraId="15042793" w14:textId="77777777" w:rsidR="00F606B3" w:rsidRPr="00932B17" w:rsidRDefault="00F606B3" w:rsidP="00F606B3">
      <w:pPr>
        <w:rPr>
          <w:sz w:val="14"/>
        </w:rPr>
      </w:pPr>
      <w:r w:rsidRPr="0068434D">
        <w:rPr>
          <w:rStyle w:val="StyleUnderline"/>
          <w:highlight w:val="yellow"/>
        </w:rPr>
        <w:t>There has been opposition by various</w:t>
      </w:r>
      <w:r w:rsidRPr="00932B17">
        <w:rPr>
          <w:sz w:val="14"/>
        </w:rPr>
        <w:t xml:space="preserve"> tribal groups and ‘</w:t>
      </w:r>
      <w:r w:rsidRPr="0068434D">
        <w:rPr>
          <w:rStyle w:val="StyleUnderline"/>
          <w:highlight w:val="yellow"/>
        </w:rPr>
        <w:t>first nations’ peoples to the term</w:t>
      </w:r>
      <w:r w:rsidRPr="00932B17">
        <w:rPr>
          <w:sz w:val="14"/>
          <w:highlight w:val="yellow"/>
        </w:rPr>
        <w:t xml:space="preserve">s </w:t>
      </w:r>
      <w:r w:rsidRPr="0068434D">
        <w:rPr>
          <w:rStyle w:val="Emphasis"/>
          <w:highlight w:val="yellow"/>
        </w:rPr>
        <w:t>‘Indigenous’</w:t>
      </w:r>
      <w:r w:rsidRPr="00932B17">
        <w:rPr>
          <w:sz w:val="14"/>
        </w:rPr>
        <w:t xml:space="preserve"> and ‘Aborigine’ (and its cognates), although governments around the world continue to use both terms. Increasingly, the favoured term is ‘First Nations’ although this term is increasingly used in legal discourse especially in Canada to refer to members of legally recognized reserve communities. Accordingly, some scholars argue that the </w:t>
      </w:r>
      <w:r w:rsidRPr="0068434D">
        <w:rPr>
          <w:rStyle w:val="StyleUnderline"/>
          <w:highlight w:val="yellow"/>
        </w:rPr>
        <w:t>collective nouns</w:t>
      </w:r>
      <w:r w:rsidRPr="00932B17">
        <w:rPr>
          <w:sz w:val="14"/>
        </w:rPr>
        <w:t xml:space="preserve"> used to name the world’s tribal groups </w:t>
      </w:r>
      <w:r w:rsidRPr="00E2119C">
        <w:rPr>
          <w:rStyle w:val="StyleUnderline"/>
        </w:rPr>
        <w:t xml:space="preserve">have become increasing problematic </w:t>
      </w:r>
      <w:r w:rsidRPr="00932B17">
        <w:rPr>
          <w:sz w:val="14"/>
        </w:rPr>
        <w:t xml:space="preserve">and that at source </w:t>
      </w:r>
      <w:r w:rsidRPr="00E2119C">
        <w:rPr>
          <w:rStyle w:val="StyleUnderline"/>
        </w:rPr>
        <w:t xml:space="preserve">the terms </w:t>
      </w:r>
      <w:r w:rsidRPr="0068434D">
        <w:rPr>
          <w:rStyle w:val="StyleUnderline"/>
          <w:highlight w:val="yellow"/>
        </w:rPr>
        <w:t>have often been derogatory, historically inaccurate and contaminated by a colonial past</w:t>
      </w:r>
      <w:r>
        <w:rPr>
          <w:rStyle w:val="StyleUnderline"/>
        </w:rPr>
        <w:t xml:space="preserve"> based on the demeaning </w:t>
      </w:r>
      <w:r w:rsidRPr="00E2119C">
        <w:rPr>
          <w:rStyle w:val="StyleUnderline"/>
        </w:rPr>
        <w:t>notion of ‘primitive’ peoples with its assumption of western cognitive superiori</w:t>
      </w:r>
      <w:r w:rsidRPr="00932B17">
        <w:rPr>
          <w:sz w:val="14"/>
        </w:rPr>
        <w:t xml:space="preserve">ty. One example—the collective noun ‘Maori’—was introduced, according to Rangihau (1992), to destroy the heterogeneity of the indigenous tribes of New Zealand. Most indigenous peoples prefer to be named or referred to by their specific nation or tribe names which themselves are sometimes contentious. It has been noted that </w:t>
      </w:r>
      <w:r w:rsidRPr="0068434D">
        <w:rPr>
          <w:rStyle w:val="StyleUnderline"/>
          <w:highlight w:val="yellow"/>
        </w:rPr>
        <w:t>the term ‘indigenous’</w:t>
      </w:r>
      <w:r w:rsidRPr="00932B17">
        <w:rPr>
          <w:sz w:val="14"/>
        </w:rPr>
        <w:t xml:space="preserve"> (or ‘aborigine’) </w:t>
      </w:r>
      <w:r w:rsidRPr="0068434D">
        <w:rPr>
          <w:rStyle w:val="StyleUnderline"/>
          <w:highlight w:val="yellow"/>
        </w:rPr>
        <w:t>is not itself indigenous</w:t>
      </w:r>
      <w:r w:rsidRPr="00932B17">
        <w:rPr>
          <w:sz w:val="14"/>
        </w:rPr>
        <w:t xml:space="preserve">. The word ‘tribe’ itself has a troubled history. Béteille (1998) notes that even after the intensive ethnographic fieldwork embarked on during the decades up to the 1950s anthropologists never questioned that what they were studying was ‘tribes’ but finding a suitable definition that covered all cases proved difficult. Finding a definition that transcended the old ideological uses of the term it had inherited from its nineteenth century colonial disciplinary meanings where the concept tribe represented a particular type of society and a stage of evolution proved even more difficult. In the human sciences, as the French philosopher Foucault (1980) demonstrates so convincingly, even the most basic </w:t>
      </w:r>
      <w:r w:rsidRPr="00E2119C">
        <w:rPr>
          <w:rStyle w:val="StyleUnderline"/>
        </w:rPr>
        <w:t>terminology is a discursive construction of ‘knowledge/power</w:t>
      </w:r>
      <w:r w:rsidRPr="00932B17">
        <w:rPr>
          <w:sz w:val="14"/>
        </w:rPr>
        <w:t xml:space="preserve">.’ The common currency of all of </w:t>
      </w:r>
      <w:r w:rsidRPr="0068434D">
        <w:rPr>
          <w:rStyle w:val="StyleUnderline"/>
          <w:highlight w:val="yellow"/>
        </w:rPr>
        <w:t>the</w:t>
      </w:r>
      <w:r w:rsidRPr="00932B17">
        <w:rPr>
          <w:sz w:val="14"/>
        </w:rPr>
        <w:t xml:space="preserve">se </w:t>
      </w:r>
      <w:r w:rsidRPr="0068434D">
        <w:rPr>
          <w:rStyle w:val="StyleUnderline"/>
          <w:highlight w:val="yellow"/>
        </w:rPr>
        <w:t>term</w:t>
      </w:r>
      <w:r w:rsidRPr="00932B17">
        <w:rPr>
          <w:sz w:val="14"/>
        </w:rPr>
        <w:t xml:space="preserve">s—Aborigine, Indian, </w:t>
      </w:r>
      <w:r w:rsidRPr="0068434D">
        <w:rPr>
          <w:rStyle w:val="Emphasis"/>
          <w:highlight w:val="yellow"/>
        </w:rPr>
        <w:t>Indigenous</w:t>
      </w:r>
      <w:r w:rsidRPr="00932B17">
        <w:rPr>
          <w:sz w:val="14"/>
        </w:rPr>
        <w:t xml:space="preserve">, or First Nations—their uses and valency in government, legal and scholarly contexts, </w:t>
      </w:r>
      <w:r w:rsidRPr="0068434D">
        <w:rPr>
          <w:rStyle w:val="StyleUnderline"/>
          <w:highlight w:val="yellow"/>
        </w:rPr>
        <w:t>are often offensive to tribal groups</w:t>
      </w:r>
      <w:r w:rsidRPr="00932B17">
        <w:rPr>
          <w:sz w:val="14"/>
        </w:rPr>
        <w:t xml:space="preserve"> </w:t>
      </w:r>
      <w:r w:rsidRPr="0068434D">
        <w:rPr>
          <w:rStyle w:val="StyleUnderline"/>
          <w:highlight w:val="yellow"/>
        </w:rPr>
        <w:t xml:space="preserve">especially when used in an </w:t>
      </w:r>
      <w:r w:rsidRPr="00D50C99">
        <w:rPr>
          <w:rStyle w:val="Emphasis"/>
          <w:highlight w:val="yellow"/>
        </w:rPr>
        <w:t>international,</w:t>
      </w:r>
      <w:r w:rsidRPr="0068434D">
        <w:rPr>
          <w:rStyle w:val="StyleUnderline"/>
          <w:highlight w:val="yellow"/>
        </w:rPr>
        <w:t xml:space="preserve"> totalizing and universal way to define radically different groups</w:t>
      </w:r>
      <w:r w:rsidRPr="00932B17">
        <w:rPr>
          <w:sz w:val="14"/>
        </w:rPr>
        <w:t xml:space="preserve"> </w:t>
      </w:r>
      <w:r w:rsidRPr="00D50C99">
        <w:rPr>
          <w:rStyle w:val="StyleUnderline"/>
          <w:highlight w:val="yellow"/>
        </w:rPr>
        <w:t>because they have the effect of homogenizing peoples in ways that early imperial anthropology created ‘others’ as ‘indigenous’ in differentiation and opposition to colonial settlers</w:t>
      </w:r>
      <w:r w:rsidRPr="00E2119C">
        <w:rPr>
          <w:rStyle w:val="StyleUnderline"/>
        </w:rPr>
        <w:t>,</w:t>
      </w:r>
      <w:r w:rsidRPr="00932B17">
        <w:rPr>
          <w:sz w:val="14"/>
        </w:rPr>
        <w:t xml:space="preserve"> often using these labels for legal, educational, adminstrative and policing purposes. </w:t>
      </w:r>
      <w:r w:rsidRPr="0068434D">
        <w:rPr>
          <w:rStyle w:val="StyleUnderline"/>
          <w:highlight w:val="yellow"/>
        </w:rPr>
        <w:t>The term ‘indigenous’</w:t>
      </w:r>
      <w:r w:rsidRPr="00932B17">
        <w:rPr>
          <w:sz w:val="14"/>
        </w:rPr>
        <w:t xml:space="preserve"> derives from the late Latin ‘indigenus’ and ‘indigena’ (native) and from the Old Latin ‘indu’ that is derived from the archaic ‘endo’ (a cognate of the Greek ‘endo’), meaning ‘in, within’ and the Latin ‘gignere’ meaning ‘to beget’, from the root ‘gene’ meaning ‘to produce, give birth, beget.’ ‘Indigena’ in Latin means ‘native’ used of plants, animals, peoples who come from a particular region. Its first known use was in 1640s when it was applied to plants and cultures in the New World. The general sense of the term applied to that produced, growing, living, or occurring naturally in a particular region or environment; also sometimes used as a synonym for ‘native,’ ‘innate,’ ‘aborigine,’ ‘endemic,’ and ‘inborn.’ </w:t>
      </w:r>
      <w:r w:rsidRPr="0068434D">
        <w:rPr>
          <w:rStyle w:val="StyleUnderline"/>
          <w:highlight w:val="yellow"/>
        </w:rPr>
        <w:t>There is a strong sense of replication to the term</w:t>
      </w:r>
      <w:r w:rsidRPr="00E2119C">
        <w:rPr>
          <w:rStyle w:val="StyleUnderline"/>
        </w:rPr>
        <w:t>,</w:t>
      </w:r>
      <w:r w:rsidRPr="00932B17">
        <w:rPr>
          <w:sz w:val="14"/>
        </w:rPr>
        <w:t xml:space="preserve"> with the evolution of the indigenous group being self-derived. In indigenous perception, there could quite likely be </w:t>
      </w:r>
      <w:r w:rsidRPr="0068434D">
        <w:rPr>
          <w:rStyle w:val="StyleUnderline"/>
          <w:highlight w:val="yellow"/>
        </w:rPr>
        <w:t>a fit</w:t>
      </w:r>
      <w:r w:rsidRPr="00932B17">
        <w:rPr>
          <w:sz w:val="14"/>
        </w:rPr>
        <w:t xml:space="preserve"> here </w:t>
      </w:r>
      <w:r w:rsidRPr="0068434D">
        <w:rPr>
          <w:rStyle w:val="StyleUnderline"/>
          <w:highlight w:val="yellow"/>
        </w:rPr>
        <w:t>between the linguistic label for the group</w:t>
      </w:r>
      <w:r w:rsidRPr="00932B17">
        <w:rPr>
          <w:sz w:val="14"/>
        </w:rPr>
        <w:t>—who, according to the term, have a tendency to rampantly self-populate—</w:t>
      </w:r>
      <w:r w:rsidRPr="0068434D">
        <w:rPr>
          <w:rStyle w:val="StyleUnderline"/>
          <w:highlight w:val="yellow"/>
        </w:rPr>
        <w:t>and the genocidal tools</w:t>
      </w:r>
      <w:r w:rsidRPr="00932B17">
        <w:rPr>
          <w:sz w:val="14"/>
        </w:rPr>
        <w:t xml:space="preserve"> historically </w:t>
      </w:r>
      <w:r w:rsidRPr="0068434D">
        <w:rPr>
          <w:rStyle w:val="StyleUnderline"/>
          <w:highlight w:val="yellow"/>
        </w:rPr>
        <w:t>used to stop them from self-populating</w:t>
      </w:r>
      <w:r w:rsidRPr="00932B17">
        <w:rPr>
          <w:sz w:val="14"/>
        </w:rPr>
        <w:t xml:space="preserve">, or more current attempts to understand them through collecting their genetic material (see for instance Gardiner (1999)). Moreover, </w:t>
      </w:r>
      <w:r w:rsidRPr="0068434D">
        <w:rPr>
          <w:rStyle w:val="StyleUnderline"/>
          <w:highlight w:val="yellow"/>
        </w:rPr>
        <w:t>their tie through the term</w:t>
      </w:r>
      <w:r w:rsidRPr="00932B17">
        <w:rPr>
          <w:sz w:val="14"/>
        </w:rPr>
        <w:t xml:space="preserve"> to the natural world </w:t>
      </w:r>
      <w:r w:rsidRPr="0068434D">
        <w:rPr>
          <w:rStyle w:val="StyleUnderline"/>
          <w:highlight w:val="yellow"/>
        </w:rPr>
        <w:t>sits</w:t>
      </w:r>
      <w:r w:rsidRPr="00932B17">
        <w:rPr>
          <w:sz w:val="14"/>
        </w:rPr>
        <w:t xml:space="preserve"> well </w:t>
      </w:r>
      <w:r w:rsidRPr="0068434D">
        <w:rPr>
          <w:rStyle w:val="StyleUnderline"/>
          <w:highlight w:val="yellow"/>
        </w:rPr>
        <w:t xml:space="preserve">with a </w:t>
      </w:r>
      <w:r w:rsidRPr="0068434D">
        <w:rPr>
          <w:rStyle w:val="Emphasis"/>
          <w:highlight w:val="yellow"/>
        </w:rPr>
        <w:t>racist belief</w:t>
      </w:r>
      <w:r w:rsidRPr="0068434D">
        <w:rPr>
          <w:rStyle w:val="StyleUnderline"/>
          <w:highlight w:val="yellow"/>
        </w:rPr>
        <w:t xml:space="preserve"> that these populations are more basic</w:t>
      </w:r>
      <w:r w:rsidRPr="00932B17">
        <w:rPr>
          <w:sz w:val="14"/>
        </w:rPr>
        <w:t xml:space="preserve">, unreliable </w:t>
      </w:r>
      <w:r w:rsidRPr="0068434D">
        <w:rPr>
          <w:rStyle w:val="StyleUnderline"/>
          <w:highlight w:val="yellow"/>
        </w:rPr>
        <w:t>and</w:t>
      </w:r>
      <w:r w:rsidRPr="00932B17">
        <w:rPr>
          <w:sz w:val="14"/>
        </w:rPr>
        <w:t xml:space="preserve"> generally </w:t>
      </w:r>
      <w:r w:rsidRPr="0068434D">
        <w:rPr>
          <w:rStyle w:val="StyleUnderline"/>
          <w:highlight w:val="yellow"/>
        </w:rPr>
        <w:t>barbaric</w:t>
      </w:r>
      <w:r w:rsidRPr="00E2119C">
        <w:rPr>
          <w:rStyle w:val="StyleUnderline"/>
        </w:rPr>
        <w:t>.</w:t>
      </w:r>
      <w:r w:rsidRPr="00932B17">
        <w:rPr>
          <w:sz w:val="14"/>
        </w:rPr>
        <w:t xml:space="preserve"> The word ‘indigenous’ was first used officially by the United Nations in 2002 in its political declaration of the World Summit on Sustainable Development. Prior to this time, the term was regarded as ‘still under debate’ for use in UN official documents. Béteille (1998, pp. 190, 191) suggests that </w:t>
      </w:r>
      <w:r w:rsidRPr="00932B17">
        <w:rPr>
          <w:rStyle w:val="StyleUnderline"/>
        </w:rPr>
        <w:t>in the US, the idea of indigenous people has acquired a</w:t>
      </w:r>
      <w:r w:rsidRPr="00932B17">
        <w:rPr>
          <w:sz w:val="14"/>
        </w:rPr>
        <w:t xml:space="preserve"> </w:t>
      </w:r>
      <w:r w:rsidRPr="00932B17">
        <w:rPr>
          <w:rStyle w:val="StyleUnderline"/>
        </w:rPr>
        <w:t>certain moral charge</w:t>
      </w:r>
      <w:r w:rsidRPr="00932B17">
        <w:rPr>
          <w:sz w:val="14"/>
        </w:rPr>
        <w:t xml:space="preserve">, partly </w:t>
      </w:r>
      <w:r w:rsidRPr="00932B17">
        <w:rPr>
          <w:rStyle w:val="StyleUnderline"/>
        </w:rPr>
        <w:t xml:space="preserve">because of the </w:t>
      </w:r>
      <w:r w:rsidRPr="00932B17">
        <w:rPr>
          <w:sz w:val="14"/>
        </w:rPr>
        <w:t>awakening of old memories of usurpation, spoliation, and exploitation but also because many contemporary anthropologists seem to enjoy being in a state of moral excitation. Yet Béteille’s comment only emphasizes ‘meaning as use’ and the significance of political, legal and social contexts in shaping acceptable usage of terms that are contentious because of a tainted past. It shows also the need for constant philosophical and linguistic scrutiny for terminology recognizing that language is both dynamic and infinitely revisable.</w:t>
      </w:r>
    </w:p>
    <w:p w14:paraId="27B59443" w14:textId="77777777" w:rsidR="00F606B3" w:rsidRDefault="00F606B3" w:rsidP="00F606B3"/>
    <w:p w14:paraId="4307FC89" w14:textId="3F85BFAC" w:rsidR="00F606B3" w:rsidRDefault="00F606B3" w:rsidP="00F606B3">
      <w:pPr>
        <w:pStyle w:val="Heading3"/>
      </w:pPr>
      <w:r>
        <w:t>Solvency/Net Benefit---Turns Case---2NC</w:t>
      </w:r>
    </w:p>
    <w:p w14:paraId="2776A6FB" w14:textId="77777777" w:rsidR="00F606B3" w:rsidRDefault="00F606B3" w:rsidP="00F606B3">
      <w:pPr>
        <w:pStyle w:val="Heading4"/>
      </w:pPr>
      <w:r>
        <w:t>The impact turns the aff. The use of “Indigenous” as a universalized term reinforces colonization</w:t>
      </w:r>
    </w:p>
    <w:p w14:paraId="0DF0A51B" w14:textId="77777777" w:rsidR="00F606B3" w:rsidRDefault="00F606B3" w:rsidP="00F606B3">
      <w:r w:rsidRPr="00611D55">
        <w:rPr>
          <w:rStyle w:val="Style13ptBold"/>
        </w:rPr>
        <w:t>Newcomb 15</w:t>
      </w:r>
      <w:r>
        <w:t>, Steven Newcomb the Indigenous Law Institut: How use of 'indigenous' benefits colonizers. https://www.indianz.com/News/2015/04/10/steven-newcomb-how-use-of-indi.asp</w:t>
      </w:r>
    </w:p>
    <w:p w14:paraId="63FABFF1" w14:textId="77777777" w:rsidR="00F606B3" w:rsidRPr="00957338" w:rsidRDefault="00F606B3" w:rsidP="00F606B3">
      <w:r w:rsidRPr="003E38EE">
        <w:rPr>
          <w:sz w:val="16"/>
        </w:rPr>
        <w:t xml:space="preserve">Steven Newcomb of the Indigenous Law Institute takes a closer look at </w:t>
      </w:r>
      <w:r w:rsidRPr="003E38EE">
        <w:rPr>
          <w:rStyle w:val="StyleUnderline"/>
          <w:highlight w:val="yellow"/>
        </w:rPr>
        <w:t>the word "indigenous</w:t>
      </w:r>
      <w:r w:rsidRPr="003E38EE">
        <w:rPr>
          <w:sz w:val="16"/>
        </w:rPr>
        <w:t xml:space="preserve">" and how </w:t>
      </w:r>
      <w:r w:rsidRPr="003E38EE">
        <w:rPr>
          <w:rStyle w:val="StyleUnderline"/>
          <w:highlight w:val="yellow"/>
        </w:rPr>
        <w:t>it's being used to perpetuate a system of dominance</w:t>
      </w:r>
      <w:r w:rsidRPr="003E38EE">
        <w:rPr>
          <w:sz w:val="16"/>
        </w:rPr>
        <w:t xml:space="preserve"> within the United Nations: Given that the United Nations Permanent Forum on Indigenous Issues is about to convene in New York for its 14th session, it seems fitting to once again revisit the term “indigenous” in the context of the United Nations. In his amazing book A Poetic for Sociology (1977), Richard H. Brown say that “the ‘thing itself’ is emergent in the process of its being named.” (p. 148). We might say that we became “emergent” as “indigenous” when others began to apply that word to us, and especially when we made the decision to begin applying the word “indigenous” to ourselves. Interpretative implications followed when we “became emergent” as “indigenous,” for </w:t>
      </w:r>
      <w:r w:rsidRPr="003E38EE">
        <w:rPr>
          <w:rStyle w:val="StyleUnderline"/>
          <w:highlight w:val="yellow"/>
        </w:rPr>
        <w:t>it is not possible to use a word without also using the interpretations that accompany that word in different contexts and for different purposes</w:t>
      </w:r>
      <w:r w:rsidRPr="003E38EE">
        <w:rPr>
          <w:sz w:val="16"/>
        </w:rPr>
        <w:t xml:space="preserve">. In the context of the U.N. the word “indigenous” means “colonized.” And the phrase “indigenous peoples” means, peoples that have been colonized (forced under domination) and never decolonized. What is typically called decolonization is partly a mental process which involves becoming highly conscious of the way in which dominating colonizers have used their language and their meanings to dominate us. Given that our nations and peoples have been metaphorically “woven” into a deceptive language “web” of domination, there is much to be gained by examining each linguistic strand, along with the metaphor “indigenous” in the context of the United Nations. Becoming highly conscious requires ending self-deception wherever it exists. </w:t>
      </w:r>
      <w:r w:rsidRPr="003E38EE">
        <w:rPr>
          <w:rStyle w:val="StyleUnderline"/>
          <w:highlight w:val="yellow"/>
        </w:rPr>
        <w:t xml:space="preserve">We need to become hyper conscious of when and the extent to which we have named ourselves with words that </w:t>
      </w:r>
      <w:r w:rsidRPr="008738AA">
        <w:rPr>
          <w:rStyle w:val="StyleUnderline"/>
        </w:rPr>
        <w:t xml:space="preserve">benefit the colonizers, while </w:t>
      </w:r>
      <w:r w:rsidRPr="003E38EE">
        <w:rPr>
          <w:rStyle w:val="StyleUnderline"/>
          <w:highlight w:val="yellow"/>
        </w:rPr>
        <w:t>maintain</w:t>
      </w:r>
      <w:r w:rsidRPr="008738AA">
        <w:rPr>
          <w:rStyle w:val="StyleUnderline"/>
        </w:rPr>
        <w:t>ing</w:t>
      </w:r>
      <w:r w:rsidRPr="003E38EE">
        <w:rPr>
          <w:rStyle w:val="StyleUnderline"/>
          <w:highlight w:val="yellow"/>
        </w:rPr>
        <w:t xml:space="preserve"> the processes and patterns of domination. The word “Indigenous” is an example of how using dominating words to name ourselves can serve to reinforce rather than end the colonization and domination of our nations and our lives</w:t>
      </w:r>
    </w:p>
    <w:p w14:paraId="25A2772A" w14:textId="77777777" w:rsidR="00F606B3" w:rsidRDefault="00F606B3" w:rsidP="00F606B3"/>
    <w:p w14:paraId="57B5ABB6" w14:textId="77777777" w:rsidR="00F606B3" w:rsidRDefault="00F606B3" w:rsidP="00F606B3">
      <w:pPr>
        <w:pStyle w:val="Heading4"/>
      </w:pPr>
      <w:r>
        <w:t>The concept “indigenous” is a product of eurocentrism and coloniality when applied globally</w:t>
      </w:r>
    </w:p>
    <w:p w14:paraId="6F893836" w14:textId="77777777" w:rsidR="00F606B3" w:rsidRDefault="00F606B3" w:rsidP="00F606B3">
      <w:r w:rsidRPr="00F07F52">
        <w:rPr>
          <w:rStyle w:val="Style13ptBold"/>
        </w:rPr>
        <w:t>Daytec-Yangot 18</w:t>
      </w:r>
      <w:r>
        <w:t xml:space="preserve"> Cheryl L. Daytec-Yañgot is an Assistant Secretary of Justice of the Philippines. Prior to joining the Department of Justice, she was a professor, human rights lawyer, and indigenous rights activist. She was an Open Society Justice Initiative Fellow in the Central European University and a Hubert Humphrey Fellow on law and human rights in the University of the Minnesota Law School. A founding member of the National Union of Peoples Lawyers of the Philippines and the Confederation of Lawyers in the AsiaPacific Transcending Aboriginality and Minority: Indigeneity in Asia as a Construct of Structural Oppression Under the Economic Globalization Regime, http://blog.hawaii.edu/aplpj/files/2018/04/APLPJ_19.2_Daytec-Yangot.pdf</w:t>
      </w:r>
    </w:p>
    <w:p w14:paraId="7E3E5A50" w14:textId="77777777" w:rsidR="00F606B3" w:rsidRPr="007C2561" w:rsidRDefault="00F606B3" w:rsidP="00F606B3">
      <w:pPr>
        <w:rPr>
          <w:sz w:val="10"/>
        </w:rPr>
      </w:pPr>
      <w:r w:rsidRPr="007C2561">
        <w:rPr>
          <w:sz w:val="10"/>
        </w:rPr>
        <w:t>A. The Evolution of Conceptual Obfuscation: From America and Oceania to Asia and Africa One scholar claims that “</w:t>
      </w:r>
      <w:r w:rsidRPr="00F07F52">
        <w:rPr>
          <w:rStyle w:val="StyleUnderline"/>
          <w:highlight w:val="yellow"/>
        </w:rPr>
        <w:t>one of the most remarkable feats in</w:t>
      </w:r>
      <w:r>
        <w:rPr>
          <w:rStyle w:val="StyleUnderline"/>
          <w:highlight w:val="yellow"/>
        </w:rPr>
        <w:t xml:space="preserve"> </w:t>
      </w:r>
      <w:r w:rsidRPr="00F07F52">
        <w:rPr>
          <w:rStyle w:val="StyleUnderline"/>
          <w:highlight w:val="yellow"/>
        </w:rPr>
        <w:t>(international law</w:t>
      </w:r>
      <w:r w:rsidRPr="007C2561">
        <w:rPr>
          <w:sz w:val="10"/>
        </w:rPr>
        <w:t>’s) self-</w:t>
      </w:r>
      <w:r w:rsidRPr="00F07F52">
        <w:rPr>
          <w:rStyle w:val="StyleUnderline"/>
          <w:highlight w:val="yellow"/>
        </w:rPr>
        <w:t>construction has been its overwhelming</w:t>
      </w:r>
      <w:r>
        <w:rPr>
          <w:rStyle w:val="StyleUnderline"/>
          <w:highlight w:val="yellow"/>
        </w:rPr>
        <w:t xml:space="preserve"> </w:t>
      </w:r>
      <w:r w:rsidRPr="00F07F52">
        <w:rPr>
          <w:rStyle w:val="StyleUnderline"/>
          <w:highlight w:val="yellow"/>
        </w:rPr>
        <w:t>Eurocentrism.”</w:t>
      </w:r>
      <w:r w:rsidRPr="007C2561">
        <w:rPr>
          <w:sz w:val="10"/>
        </w:rPr>
        <w:t xml:space="preserve">29 Thus is the case with indigenous peoples. Consequently, </w:t>
      </w:r>
      <w:r w:rsidRPr="00F07F52">
        <w:rPr>
          <w:rStyle w:val="StyleUnderline"/>
          <w:highlight w:val="yellow"/>
        </w:rPr>
        <w:t>[t]he</w:t>
      </w:r>
      <w:r w:rsidRPr="007C2561">
        <w:rPr>
          <w:sz w:val="10"/>
        </w:rPr>
        <w:t xml:space="preserve"> current </w:t>
      </w:r>
      <w:r w:rsidRPr="00F07F52">
        <w:rPr>
          <w:rStyle w:val="StyleUnderline"/>
          <w:highlight w:val="yellow"/>
        </w:rPr>
        <w:t>con</w:t>
      </w:r>
      <w:r w:rsidRPr="00825EE1">
        <w:rPr>
          <w:rStyle w:val="StyleUnderline"/>
          <w:highlight w:val="yellow"/>
        </w:rPr>
        <w:t>cept</w:t>
      </w:r>
      <w:r w:rsidRPr="007C2561">
        <w:rPr>
          <w:sz w:val="10"/>
        </w:rPr>
        <w:t xml:space="preserve"> or the theory </w:t>
      </w:r>
      <w:r w:rsidRPr="00F07F52">
        <w:rPr>
          <w:rStyle w:val="StyleUnderline"/>
          <w:highlight w:val="yellow"/>
        </w:rPr>
        <w:t>of 'indigenous' has been</w:t>
      </w:r>
      <w:r>
        <w:rPr>
          <w:rStyle w:val="StyleUnderline"/>
          <w:highlight w:val="yellow"/>
        </w:rPr>
        <w:t xml:space="preserve"> </w:t>
      </w:r>
      <w:r w:rsidRPr="00F07F52">
        <w:rPr>
          <w:rStyle w:val="StyleUnderline"/>
          <w:highlight w:val="yellow"/>
        </w:rPr>
        <w:t>shaped by the dialogue between academics and activists of</w:t>
      </w:r>
      <w:r>
        <w:rPr>
          <w:rStyle w:val="StyleUnderline"/>
          <w:highlight w:val="yellow"/>
        </w:rPr>
        <w:t xml:space="preserve"> </w:t>
      </w:r>
      <w:r w:rsidRPr="00F07F52">
        <w:rPr>
          <w:rStyle w:val="StyleUnderline"/>
          <w:highlight w:val="yellow"/>
        </w:rPr>
        <w:t>Western Europe and North America, as well as the power</w:t>
      </w:r>
      <w:r>
        <w:rPr>
          <w:rStyle w:val="StyleUnderline"/>
          <w:highlight w:val="yellow"/>
        </w:rPr>
        <w:t xml:space="preserve"> </w:t>
      </w:r>
      <w:r w:rsidRPr="00F07F52">
        <w:rPr>
          <w:rStyle w:val="StyleUnderline"/>
          <w:highlight w:val="yellow"/>
        </w:rPr>
        <w:t>structures of Western Europe which lent their support to the</w:t>
      </w:r>
      <w:r>
        <w:rPr>
          <w:rStyle w:val="StyleUnderline"/>
          <w:highlight w:val="yellow"/>
        </w:rPr>
        <w:t xml:space="preserve"> </w:t>
      </w:r>
      <w:r w:rsidRPr="00F07F52">
        <w:rPr>
          <w:rStyle w:val="StyleUnderline"/>
          <w:highlight w:val="yellow"/>
        </w:rPr>
        <w:t>concept in and outside the UN</w:t>
      </w:r>
      <w:r w:rsidRPr="007C2561">
        <w:rPr>
          <w:sz w:val="10"/>
        </w:rPr>
        <w:t xml:space="preserve">. </w:t>
      </w:r>
      <w:r w:rsidRPr="00F07F52">
        <w:rPr>
          <w:rStyle w:val="StyleUnderline"/>
          <w:highlight w:val="yellow"/>
        </w:rPr>
        <w:t>The concept, therefore, has</w:t>
      </w:r>
      <w:r>
        <w:rPr>
          <w:rStyle w:val="StyleUnderline"/>
          <w:highlight w:val="yellow"/>
        </w:rPr>
        <w:t xml:space="preserve"> </w:t>
      </w:r>
      <w:r w:rsidRPr="00F07F52">
        <w:rPr>
          <w:rStyle w:val="StyleUnderline"/>
          <w:highlight w:val="yellow"/>
        </w:rPr>
        <w:t>its origins in a colonial historical perspective</w:t>
      </w:r>
      <w:r w:rsidRPr="007C2561">
        <w:rPr>
          <w:sz w:val="10"/>
        </w:rPr>
        <w:t xml:space="preserve">. </w:t>
      </w:r>
      <w:r w:rsidRPr="00825EE1">
        <w:rPr>
          <w:rStyle w:val="StyleUnderline"/>
          <w:highlight w:val="yellow"/>
        </w:rPr>
        <w:t xml:space="preserve">When </w:t>
      </w:r>
      <w:r w:rsidRPr="007C2561">
        <w:rPr>
          <w:sz w:val="10"/>
        </w:rPr>
        <w:t>it is applied to the people of the Americas, Australia and New Zealand it creates no confusion, but when</w:t>
      </w:r>
      <w:r w:rsidRPr="00825EE1">
        <w:rPr>
          <w:rStyle w:val="StyleUnderline"/>
          <w:highlight w:val="yellow"/>
        </w:rPr>
        <w:t xml:space="preserve"> the same concept</w:t>
      </w:r>
      <w:r>
        <w:rPr>
          <w:rStyle w:val="StyleUnderline"/>
          <w:highlight w:val="yellow"/>
        </w:rPr>
        <w:t xml:space="preserve"> </w:t>
      </w:r>
      <w:r w:rsidRPr="00825EE1">
        <w:rPr>
          <w:rStyle w:val="StyleUnderline"/>
          <w:highlight w:val="yellow"/>
        </w:rPr>
        <w:t>is applied to the peoples of Asia and Africa, it creates</w:t>
      </w:r>
      <w:r>
        <w:rPr>
          <w:rStyle w:val="StyleUnderline"/>
          <w:highlight w:val="yellow"/>
        </w:rPr>
        <w:t xml:space="preserve"> </w:t>
      </w:r>
      <w:r w:rsidRPr="00825EE1">
        <w:rPr>
          <w:rStyle w:val="StyleUnderline"/>
          <w:highlight w:val="yellow"/>
        </w:rPr>
        <w:t>confusion</w:t>
      </w:r>
      <w:r w:rsidRPr="007C2561">
        <w:rPr>
          <w:sz w:val="10"/>
        </w:rPr>
        <w:t xml:space="preserve">.30 Other terms have since been used to refer to indigenous peoples such as aborigines, autochthones, natives, first nations, first peoples, or original peoples. 31 In the Northern Hemisphere and in Oceania, indigeneity simply means occupation predating European settlers and that indigenous peoples are necessarily colonized peoples.32 In these regions, there is no issue that every people who was there prior to colonial contact was autochthonous. The story of the acceptance of indigenousness, however, took a different turn when indigenous organizations expanded its conceptual coverage to peoples in Asia and Africa. Prevailing definitions of indigenous peoples from a colonial perspective restricts the concept of indigeneity to peoples in the Americas and Australasia. It excludes similar groups in Africa and Asia whose oppression was at the hands of natives of neighboring territories who assumed a position of political dominance in the aftermath of nationbuilding. In both continents, claims of territorial precedence can be scathed by the fact that history itself cannot state with final certitude who came first in a place.33 If indigeneity refers to aboriginality, then all peoples in Asia, after the colonials have shipped out, would be considered indigenous.34 Any definition or approach to segregate the indigenous from the non-indigenous in Asia or Africa requiring chronological territorial precedence overlooks the early diaspora and migration of different groups. Claims of prior occupancy are hardly fool-proof in view of recent anthropological and historical evidence, which casts a cloud of doubt on previously held truths. For instance, questions have been raised if some pastoralist groups asserting indigenous status are the aboriginals of the territories they now occupy.35 Additionally, some groups wearing indigenous badges have never been subjected to European colonization.36 However, there groups have suffered from structural oppression tantamount to internal colonialism either by neighboring countries or by states within which they were assimilated.37 Thus, while international law progressed in terms of developing norms to oversee domestic treatment of indigenous peoples, translation of these norms into actual protection became a casualty of theoretical debates. </w:t>
      </w:r>
      <w:r w:rsidRPr="00825EE1">
        <w:rPr>
          <w:rStyle w:val="StyleUnderline"/>
          <w:highlight w:val="yellow"/>
        </w:rPr>
        <w:t>Asian and African states</w:t>
      </w:r>
      <w:r w:rsidRPr="007C2561">
        <w:rPr>
          <w:sz w:val="10"/>
        </w:rPr>
        <w:t xml:space="preserve"> exploited conceptual nebulousness by dismissing indigeneity as something alien to their regions, 38 claiming they have no indigenous peoples.39 They </w:t>
      </w:r>
      <w:r w:rsidRPr="00825EE1">
        <w:rPr>
          <w:rStyle w:val="StyleUnderline"/>
          <w:highlight w:val="yellow"/>
        </w:rPr>
        <w:t>condemned its application in their</w:t>
      </w:r>
      <w:r>
        <w:rPr>
          <w:rStyle w:val="StyleUnderline"/>
          <w:highlight w:val="yellow"/>
        </w:rPr>
        <w:t xml:space="preserve"> </w:t>
      </w:r>
      <w:r w:rsidRPr="00825EE1">
        <w:rPr>
          <w:rStyle w:val="StyleUnderline"/>
          <w:highlight w:val="yellow"/>
        </w:rPr>
        <w:t>regions as neo-colonialism</w:t>
      </w:r>
      <w:r w:rsidRPr="007C2561">
        <w:rPr>
          <w:sz w:val="10"/>
        </w:rPr>
        <w:t xml:space="preserve">,40 </w:t>
      </w:r>
      <w:r w:rsidRPr="00825EE1">
        <w:rPr>
          <w:rStyle w:val="StyleUnderline"/>
          <w:highlight w:val="yellow"/>
        </w:rPr>
        <w:t>an imposition of universalism rooted in</w:t>
      </w:r>
      <w:r>
        <w:rPr>
          <w:rStyle w:val="StyleUnderline"/>
          <w:highlight w:val="yellow"/>
        </w:rPr>
        <w:t xml:space="preserve"> </w:t>
      </w:r>
      <w:r w:rsidRPr="00825EE1">
        <w:rPr>
          <w:rStyle w:val="StyleUnderline"/>
          <w:highlight w:val="yellow"/>
        </w:rPr>
        <w:t>Western imperialism</w:t>
      </w:r>
      <w:r w:rsidRPr="007C2561">
        <w:rPr>
          <w:sz w:val="10"/>
        </w:rPr>
        <w:t>. Most Asian states abjure the term opting to adopt ethnic minorities,41 tribal groups,42 small nations,43 scheduled tribes,44 or hill tribes45 to eschew the burden of recognizing collective rights inherent in peoplehood. Thailand dismisses its indigenous peoples as migrants. 46 As a consequence, thousands are denied registration, which in turn results in denial of access to social services.47 Indigenous peoples in Laos, Cambodia, Vietnam, and other countries in Southeast Asia are similarly circumstanced.48 China makes the same denial49 and prefers to use the term minority ethnic groups or minorities with the categorical characterization that they are not indigenous.50 India insists on equating indigenous with autochthonous, recognizing all Indians as indigenous since it is impossible to say who settled first due to its history of epochs of migration, cultural amalgamation, and dispersion.51 Echoing India’s position, China claims that all its nationalities have lived within its borders for ages, and since all of them are aboriginal, it has no indigenous issues.52</w:t>
      </w:r>
    </w:p>
    <w:p w14:paraId="391BA214" w14:textId="77777777" w:rsidR="00F606B3" w:rsidRDefault="00F606B3" w:rsidP="00F606B3"/>
    <w:p w14:paraId="4A263D19" w14:textId="474CEE99" w:rsidR="00F606B3" w:rsidRDefault="00F606B3" w:rsidP="00F606B3">
      <w:pPr>
        <w:pStyle w:val="Heading3"/>
      </w:pPr>
      <w:r>
        <w:t>Solvency/Net Benefit---Link---2NC</w:t>
      </w:r>
    </w:p>
    <w:p w14:paraId="64C24E56" w14:textId="77777777" w:rsidR="00F606B3" w:rsidRPr="00932B17" w:rsidRDefault="00F606B3" w:rsidP="00F606B3"/>
    <w:p w14:paraId="0D442F68" w14:textId="0916F6AA" w:rsidR="00F606B3" w:rsidRDefault="00F606B3" w:rsidP="00F606B3">
      <w:pPr>
        <w:pStyle w:val="Heading4"/>
      </w:pPr>
      <w:r>
        <w:t xml:space="preserve">Many colonized peoples reject being labeled under the umbrella term “Indigenous”  </w:t>
      </w:r>
    </w:p>
    <w:p w14:paraId="0BDB6D6B" w14:textId="77777777" w:rsidR="00F606B3" w:rsidRDefault="00F606B3" w:rsidP="00F606B3">
      <w:r w:rsidRPr="009C6C0A">
        <w:rPr>
          <w:rStyle w:val="Style13ptBold"/>
        </w:rPr>
        <w:t>Tatz 1</w:t>
      </w:r>
      <w:r>
        <w:t xml:space="preserve"> Colin Tatz Macquarie University , From Welfare to Treaty: reviewing fifty years of Aboriginal policy and practice, In ‘The Power of Knowledge, the Resonance of Tradition’. https://citeseerx.ist.psu.edu/viewdoc/download?doi=10.1.1.363.7264&amp;rep=rep1&amp;type=pdf</w:t>
      </w:r>
    </w:p>
    <w:p w14:paraId="7C016408" w14:textId="77777777" w:rsidR="00F606B3" w:rsidRPr="009C6C0A" w:rsidRDefault="00F606B3" w:rsidP="00F606B3">
      <w:pPr>
        <w:rPr>
          <w:sz w:val="16"/>
        </w:rPr>
      </w:pPr>
      <w:r w:rsidRPr="009C6C0A">
        <w:rPr>
          <w:sz w:val="16"/>
        </w:rPr>
        <w:t xml:space="preserve">In my writing, </w:t>
      </w:r>
      <w:r w:rsidRPr="009C6C0A">
        <w:rPr>
          <w:rStyle w:val="StyleUnderline"/>
          <w:highlight w:val="yellow"/>
        </w:rPr>
        <w:t xml:space="preserve">I studiously avoid the </w:t>
      </w:r>
      <w:r w:rsidRPr="00F956B3">
        <w:rPr>
          <w:rStyle w:val="StyleUnderline"/>
          <w:highlight w:val="yellow"/>
        </w:rPr>
        <w:t>word</w:t>
      </w:r>
      <w:r w:rsidRPr="00F606B3">
        <w:rPr>
          <w:sz w:val="16"/>
        </w:rPr>
        <w:t xml:space="preserve"> ‘indigenous’ or ‘</w:t>
      </w:r>
      <w:r w:rsidRPr="009C6C0A">
        <w:rPr>
          <w:rStyle w:val="StyleUnderline"/>
          <w:highlight w:val="yellow"/>
        </w:rPr>
        <w:t>Indigenous’</w:t>
      </w:r>
      <w:r w:rsidRPr="009C6C0A">
        <w:rPr>
          <w:sz w:val="16"/>
        </w:rPr>
        <w:t xml:space="preserve">. </w:t>
      </w:r>
      <w:r w:rsidRPr="00957338">
        <w:rPr>
          <w:rStyle w:val="StyleUnderline"/>
          <w:highlight w:val="yellow"/>
        </w:rPr>
        <w:t>I understand</w:t>
      </w:r>
      <w:r w:rsidRPr="009C6C0A">
        <w:rPr>
          <w:sz w:val="16"/>
        </w:rPr>
        <w:t xml:space="preserve"> very well </w:t>
      </w:r>
      <w:r w:rsidRPr="00957338">
        <w:rPr>
          <w:rStyle w:val="StyleUnderline"/>
          <w:highlight w:val="yellow"/>
        </w:rPr>
        <w:t>why some</w:t>
      </w:r>
      <w:r w:rsidRPr="009C6C0A">
        <w:rPr>
          <w:sz w:val="16"/>
        </w:rPr>
        <w:t xml:space="preserve"> (rightly) </w:t>
      </w:r>
      <w:r w:rsidRPr="00957338">
        <w:rPr>
          <w:rStyle w:val="StyleUnderline"/>
          <w:highlight w:val="yellow"/>
        </w:rPr>
        <w:t>talk about indigenous rights in reference to land,</w:t>
      </w:r>
      <w:r w:rsidRPr="009C6C0A">
        <w:rPr>
          <w:sz w:val="16"/>
        </w:rPr>
        <w:t xml:space="preserve"> sea beds, fishing and hunting rights: these are moral, human and legal rights arising out of prior occupation as a people who had forms of governance and a reign of law. </w:t>
      </w:r>
      <w:r w:rsidRPr="00957338">
        <w:rPr>
          <w:rStyle w:val="StyleUnderline"/>
          <w:highlight w:val="yellow"/>
        </w:rPr>
        <w:t>But</w:t>
      </w:r>
      <w:r w:rsidRPr="009C6C0A">
        <w:rPr>
          <w:sz w:val="16"/>
        </w:rPr>
        <w:t xml:space="preserve"> such rights, </w:t>
      </w:r>
      <w:r w:rsidRPr="00957338">
        <w:rPr>
          <w:rStyle w:val="StyleUnderline"/>
          <w:highlight w:val="yellow"/>
        </w:rPr>
        <w:t>indigenous rights, must not be confused with the names by which peoples call themselves and wish to be known. ‘</w:t>
      </w:r>
      <w:r w:rsidRPr="009C6C0A">
        <w:rPr>
          <w:rStyle w:val="StyleUnderline"/>
          <w:highlight w:val="yellow"/>
        </w:rPr>
        <w:t>Indigenous’ is plainly not the name that</w:t>
      </w:r>
      <w:r>
        <w:rPr>
          <w:rStyle w:val="StyleUnderline"/>
          <w:highlight w:val="yellow"/>
        </w:rPr>
        <w:t xml:space="preserve"> </w:t>
      </w:r>
      <w:r w:rsidRPr="009C6C0A">
        <w:rPr>
          <w:rStyle w:val="StyleUnderline"/>
          <w:highlight w:val="yellow"/>
        </w:rPr>
        <w:t>these peoples call themselves. Nor do they wish to be subsumed into a commonality of</w:t>
      </w:r>
      <w:r>
        <w:rPr>
          <w:rStyle w:val="StyleUnderline"/>
          <w:highlight w:val="yellow"/>
        </w:rPr>
        <w:t xml:space="preserve"> </w:t>
      </w:r>
      <w:r w:rsidRPr="009C6C0A">
        <w:rPr>
          <w:rStyle w:val="StyleUnderline"/>
          <w:highlight w:val="yellow"/>
        </w:rPr>
        <w:t>history, culture, language, and geography that they hardly share</w:t>
      </w:r>
      <w:r w:rsidRPr="009C6C0A">
        <w:rPr>
          <w:sz w:val="16"/>
        </w:rPr>
        <w:t xml:space="preserve">. </w:t>
      </w:r>
    </w:p>
    <w:p w14:paraId="5C676FA8" w14:textId="77777777" w:rsidR="00F606B3" w:rsidRDefault="00F606B3" w:rsidP="00F606B3"/>
    <w:p w14:paraId="0733577A" w14:textId="51018EAE" w:rsidR="00F606B3" w:rsidRDefault="00F606B3" w:rsidP="00F606B3">
      <w:pPr>
        <w:pStyle w:val="Heading4"/>
      </w:pPr>
      <w:r>
        <w:t>Using “indigenous” as a universal term for colonized peoples is an act of colonialism</w:t>
      </w:r>
    </w:p>
    <w:p w14:paraId="57AF95D2" w14:textId="77777777" w:rsidR="00F606B3" w:rsidRDefault="00F606B3" w:rsidP="00F606B3">
      <w:r w:rsidRPr="00AE2949">
        <w:rPr>
          <w:rStyle w:val="Style13ptBold"/>
        </w:rPr>
        <w:t>WCHN 17</w:t>
      </w:r>
      <w:r>
        <w:t xml:space="preserve"> Women and Children’s Health Network, Working with Aboriginal Families , https://www.wch.sa.gov.au/services/az/other/allied/aboriginal/documents/Working_with_Aboriginal_Families_Practice_Resource_WCHN.pdf</w:t>
      </w:r>
    </w:p>
    <w:p w14:paraId="06138377" w14:textId="77777777" w:rsidR="00F606B3" w:rsidRPr="007C2561" w:rsidRDefault="00F606B3" w:rsidP="00F606B3">
      <w:pPr>
        <w:rPr>
          <w:sz w:val="16"/>
        </w:rPr>
      </w:pPr>
      <w:r w:rsidRPr="00E95649">
        <w:rPr>
          <w:sz w:val="16"/>
        </w:rPr>
        <w:t xml:space="preserve">Although </w:t>
      </w:r>
      <w:r w:rsidRPr="00AE2949">
        <w:rPr>
          <w:rStyle w:val="StyleUnderline"/>
          <w:highlight w:val="yellow"/>
        </w:rPr>
        <w:t>the term</w:t>
      </w:r>
      <w:r w:rsidRPr="00E95649">
        <w:rPr>
          <w:sz w:val="16"/>
        </w:rPr>
        <w:t>s ‘</w:t>
      </w:r>
      <w:r w:rsidRPr="00AE2949">
        <w:rPr>
          <w:rStyle w:val="StyleUnderline"/>
          <w:highlight w:val="yellow"/>
        </w:rPr>
        <w:t>Indigenous’,</w:t>
      </w:r>
      <w:r w:rsidRPr="00E95649">
        <w:rPr>
          <w:sz w:val="16"/>
        </w:rPr>
        <w:t xml:space="preserve"> ‘Aboriginal’ and ‘Torres Strait Islander’ are commonly used now, it is important to note </w:t>
      </w:r>
      <w:r w:rsidRPr="00E95649">
        <w:rPr>
          <w:rStyle w:val="StyleUnderline"/>
          <w:highlight w:val="yellow"/>
        </w:rPr>
        <w:t>these names are the legacy of</w:t>
      </w:r>
      <w:r>
        <w:rPr>
          <w:rStyle w:val="StyleUnderline"/>
          <w:highlight w:val="yellow"/>
        </w:rPr>
        <w:t xml:space="preserve"> </w:t>
      </w:r>
      <w:r w:rsidRPr="00E95649">
        <w:rPr>
          <w:rStyle w:val="StyleUnderline"/>
          <w:highlight w:val="yellow"/>
        </w:rPr>
        <w:t>colonisation.</w:t>
      </w:r>
      <w:r w:rsidRPr="00E95649">
        <w:rPr>
          <w:sz w:val="16"/>
        </w:rPr>
        <w:t xml:space="preserve"> Before, during and after colonisation the First Nations of people in Australia identified themselves by their country such as Kaurna, Ngarrindjeri, and An ‘Acknowledgement of Country’ is a way of showing respect and awareness to the traditional custodians of the land on which you meet Wiradjuri and so on. </w:t>
      </w:r>
      <w:r w:rsidRPr="00E95649">
        <w:rPr>
          <w:rStyle w:val="StyleUnderline"/>
          <w:highlight w:val="yellow"/>
        </w:rPr>
        <w:t>The name</w:t>
      </w:r>
      <w:r w:rsidRPr="00E95649">
        <w:rPr>
          <w:sz w:val="16"/>
        </w:rPr>
        <w:t xml:space="preserve">s </w:t>
      </w:r>
      <w:r w:rsidRPr="00E95649">
        <w:rPr>
          <w:rStyle w:val="StyleUnderline"/>
          <w:highlight w:val="yellow"/>
        </w:rPr>
        <w:t>Indigenous</w:t>
      </w:r>
      <w:r w:rsidRPr="00E95649">
        <w:rPr>
          <w:sz w:val="16"/>
        </w:rPr>
        <w:t xml:space="preserve">, Aboriginal and Torres Strait Islander </w:t>
      </w:r>
      <w:r w:rsidRPr="00E95649">
        <w:rPr>
          <w:rStyle w:val="StyleUnderline"/>
          <w:highlight w:val="yellow"/>
        </w:rPr>
        <w:t>are colonial labels imposed on a range of people with diverse cultures and</w:t>
      </w:r>
      <w:r>
        <w:rPr>
          <w:rStyle w:val="StyleUnderline"/>
          <w:highlight w:val="yellow"/>
        </w:rPr>
        <w:t xml:space="preserve"> </w:t>
      </w:r>
      <w:r w:rsidRPr="00E95649">
        <w:rPr>
          <w:rStyle w:val="StyleUnderline"/>
          <w:highlight w:val="yellow"/>
        </w:rPr>
        <w:t>languages</w:t>
      </w:r>
      <w:r w:rsidRPr="00E95649">
        <w:rPr>
          <w:sz w:val="16"/>
        </w:rPr>
        <w:t xml:space="preserve"> (NSW Department of Community Services, 2007). The term ‘Indigenous’ is generally used when referring to both First Nations people of Australia – Aboriginal and Torres Strait Islander peoples. You will find Indigenous is generally used by the Commonwealth Government as they have a charter for providing services and programs to both Aboriginal and Torres Strait Islander people at a national level. The term ‘Aboriginal’ refers specifically to the Aboriginal people of mainland Australia and does not necessarily include Australia’s other Indigenous population – Torres Strait Islanders. </w:t>
      </w:r>
      <w:r w:rsidRPr="00E95649">
        <w:rPr>
          <w:rStyle w:val="StyleUnderline"/>
          <w:highlight w:val="yellow"/>
        </w:rPr>
        <w:t>Many Aboriginal</w:t>
      </w:r>
      <w:r w:rsidRPr="00E95649">
        <w:rPr>
          <w:sz w:val="16"/>
        </w:rPr>
        <w:t xml:space="preserve"> and Torres Strait Islander </w:t>
      </w:r>
      <w:r w:rsidRPr="00E95649">
        <w:rPr>
          <w:rStyle w:val="StyleUnderline"/>
          <w:highlight w:val="yellow"/>
        </w:rPr>
        <w:t>people are opposed to the term ‘Indigenous’</w:t>
      </w:r>
      <w:r>
        <w:rPr>
          <w:rStyle w:val="StyleUnderline"/>
        </w:rPr>
        <w:t xml:space="preserve"> </w:t>
      </w:r>
      <w:r w:rsidRPr="00E95649">
        <w:rPr>
          <w:sz w:val="16"/>
        </w:rPr>
        <w:t xml:space="preserve">being used as it is considered too generic and because it’s main origin is in describing plant and animals. (Australian Institute of Aboriginal and Torres Strait Islander Studies, year unknown) </w:t>
      </w:r>
      <w:r w:rsidRPr="00E95649">
        <w:rPr>
          <w:rStyle w:val="StyleUnderline"/>
          <w:highlight w:val="yellow"/>
        </w:rPr>
        <w:t>It does not express the diversity of the peoples by grouping them</w:t>
      </w:r>
      <w:r>
        <w:rPr>
          <w:rStyle w:val="StyleUnderline"/>
          <w:highlight w:val="yellow"/>
        </w:rPr>
        <w:t xml:space="preserve"> </w:t>
      </w:r>
      <w:r w:rsidRPr="00E95649">
        <w:rPr>
          <w:rStyle w:val="StyleUnderline"/>
          <w:highlight w:val="yellow"/>
        </w:rPr>
        <w:t>under a generalised term. It is best not to use this term where possible</w:t>
      </w:r>
      <w:r w:rsidRPr="00E95649">
        <w:rPr>
          <w:sz w:val="16"/>
        </w:rPr>
        <w:t>, in fact it is always best to politely ask rather than assume. The use of ‘Indigenous’ may be used however if you are quoting or referring to another source where the term is used (e.g. Commonwealth document, National data collection).</w:t>
      </w:r>
    </w:p>
    <w:p w14:paraId="35A72E78" w14:textId="77777777" w:rsidR="00F606B3" w:rsidRDefault="00F606B3" w:rsidP="00F606B3"/>
    <w:p w14:paraId="4781A2D1" w14:textId="77777777" w:rsidR="00F606B3" w:rsidRDefault="00F606B3" w:rsidP="00F606B3">
      <w:pPr>
        <w:pStyle w:val="Heading4"/>
      </w:pPr>
      <w:r>
        <w:t>The term indigenous has become a tool that entrenches oppression and coloniality—It is not the word itself but its application to universalize peoples that is problematic--</w:t>
      </w:r>
    </w:p>
    <w:p w14:paraId="535001CB" w14:textId="77777777" w:rsidR="00F606B3" w:rsidRDefault="00F606B3" w:rsidP="00F606B3">
      <w:r w:rsidRPr="00F07F52">
        <w:rPr>
          <w:rStyle w:val="Style13ptBold"/>
        </w:rPr>
        <w:t>Daytec-Yangot 18</w:t>
      </w:r>
      <w:r>
        <w:t xml:space="preserve"> Cheryl L. Daytec-Yañgot is an Assistant Secretary of Justice of the Philippines. Prior to joining the Department of Justice, she was a professor, human rights lawyer, and indigenous rights activist. She was an Open Society Justice Initiative Fellow in the Central European University and a Hubert Humphrey Fellow on law and human rights in the University of the Minnesota Law School. A founding member of the National Union of Peoples Lawyers of the Philippines and the Confederation of Lawyers in the AsiaPacific Transcending Aboriginality and Minority: Indigeneity in Asia as a Construct of Structural Oppression Under the Economic Globalization Regime, http://blog.hawaii.edu/aplpj/files/2018/04/APLPJ_19.2_Daytec-Yangot.pdf</w:t>
      </w:r>
    </w:p>
    <w:p w14:paraId="3F61A8BB" w14:textId="77777777" w:rsidR="00F606B3" w:rsidRPr="00F07F52" w:rsidRDefault="00F606B3" w:rsidP="00F606B3">
      <w:pPr>
        <w:rPr>
          <w:sz w:val="16"/>
        </w:rPr>
      </w:pPr>
      <w:r w:rsidRPr="00F07F52">
        <w:rPr>
          <w:sz w:val="16"/>
        </w:rPr>
        <w:t xml:space="preserve">Peoples may be a debate-provoking term in international law, but more so is the term indigenous. Indigenous peoples, like peoples, has no definition in international law. The absence of a universal definition that expresses the heterogeneity of indigenous cultures, their histories, and realities due to the antagonisms and ties between indigenous peoples and the political majority differ from state to state.2 The International Labour Organization (“ILO”) Convention 169, 3 which trailblazed the usage of the term indigenous peoples consequently failed to include a definition for the term4 because of the nescience of general consensus as to its meaning.5 The gains of indigenous peoples in the international arena, the recognition of their self-determination rights by various United Nations (“UN”) bodies, and the overwhelming adoption of the UN Declaration on the Rights of Indigenous Peoples (“UNDRIP”) have sparked hopes for a comprehensive theory of equity creating a more inclusive and just international community. For one, by reproducing the </w:t>
      </w:r>
      <w:r w:rsidRPr="00D50C99">
        <w:rPr>
          <w:sz w:val="16"/>
        </w:rPr>
        <w:t xml:space="preserve">language of the International Bill of Rights on self-determination, it affirmed the selfdetermination rights of indigenous peoples long denied them. But </w:t>
      </w:r>
      <w:r w:rsidRPr="00D50C99">
        <w:rPr>
          <w:rStyle w:val="StyleUnderline"/>
        </w:rPr>
        <w:t>the conceptual conundrum attached to indigeneity encumbers the</w:t>
      </w:r>
      <w:r w:rsidRPr="00D50C99">
        <w:rPr>
          <w:sz w:val="16"/>
        </w:rPr>
        <w:t xml:space="preserve"> domestic elaboration and </w:t>
      </w:r>
      <w:r w:rsidRPr="00D50C99">
        <w:rPr>
          <w:rStyle w:val="StyleUnderline"/>
        </w:rPr>
        <w:t>promotion of</w:t>
      </w:r>
      <w:r w:rsidRPr="00D50C99">
        <w:rPr>
          <w:sz w:val="16"/>
        </w:rPr>
        <w:t xml:space="preserve"> indigenous </w:t>
      </w:r>
      <w:r w:rsidRPr="00D50C99">
        <w:rPr>
          <w:rStyle w:val="StyleUnderline"/>
        </w:rPr>
        <w:t xml:space="preserve">rights, which are left in a state of suspended animation </w:t>
      </w:r>
      <w:r w:rsidRPr="00D50C99">
        <w:rPr>
          <w:sz w:val="16"/>
        </w:rPr>
        <w:t xml:space="preserve">in legal vacuums- real or artificial. Whether indigeneity should be defined or not is in itself a controversy as much as who should define it. Divergent conceptions of indigeneity protracted debates during the drafting of the UN Declaration on the Rights of Indigenous Peoples.6 While scholarly and political discourse grapples with definitional issues, states are left with a wide berth of discretion to affirm or reject indigenous claims under the banner of the politics of recognition. As a result, this has negated the utility of international norms developed as a prophylactic against human rights violations targeting indigenous people. Furthermore, </w:t>
      </w:r>
      <w:r w:rsidRPr="00D50C99">
        <w:rPr>
          <w:rStyle w:val="StyleUnderline"/>
        </w:rPr>
        <w:t>this negates the remedies of international norms which has been regarded as a power to resist structural oppression committed by states</w:t>
      </w:r>
      <w:r w:rsidRPr="00D50C99">
        <w:rPr>
          <w:sz w:val="16"/>
        </w:rPr>
        <w:t xml:space="preserve"> through “an entrenched and continuing pattern. . . jeopardizing the group’s pursuit of their way of life, consigning them to a situation of internal colonialism.”7 Jose Martinez Cobo, the f</w:t>
      </w:r>
      <w:r w:rsidRPr="00F07F52">
        <w:rPr>
          <w:sz w:val="16"/>
        </w:rPr>
        <w:t xml:space="preserve">irst United Nations Special Rapporteur on the issue of discrimination against indigenous peoples, has established most of what is known on the existing definitions of indigenous peoples: those which, having a historical continuity with preinvasion and pre-colonial societies that developed on their territories, consider themselves distinct from other sectors of the societies now prevailing in those territories, or parts of them. They form at present non-dominant sectors of society and are determined to preserve, develop and transmit to future generations their ancestral territories, and their ethnic identity, as the basis of their continued existence as peoples, in accordance with their own cultural patterns, social institutions and legal systems.8 In 1996, the indigenous representatives to the UN Working Group on Indigenous Populations endorsed the Martinez Cobo’s working definition9 even if Cobo himself expressed doubts as to its applicability to Asia and Africa.10 Cobo’s definition highlights “having a historical continuity with pre-invasion and pre-colonial societies that developed on their territories” as a key feature of indigenous peoples. Later, Erica-Irene Daes, as Chairperson of the UN Working Group on Indigenous Populations, recommended priority in time with the use and occupation of a specific territory as a material consideration to the understanding of indigenous. She articulated that aboriginality is indigenous peoples’ most dominant identifying feature.12 It is propounded that </w:t>
      </w:r>
      <w:r w:rsidRPr="00F07F52">
        <w:rPr>
          <w:rStyle w:val="StyleUnderline"/>
          <w:highlight w:val="yellow"/>
        </w:rPr>
        <w:t>the term indigenous suggests</w:t>
      </w:r>
      <w:r>
        <w:rPr>
          <w:rStyle w:val="StyleUnderline"/>
          <w:highlight w:val="yellow"/>
        </w:rPr>
        <w:t xml:space="preserve"> </w:t>
      </w:r>
      <w:r w:rsidRPr="00F07F52">
        <w:rPr>
          <w:rStyle w:val="StyleUnderline"/>
          <w:highlight w:val="yellow"/>
        </w:rPr>
        <w:t>historical original</w:t>
      </w:r>
      <w:r w:rsidRPr="00AD22D7">
        <w:rPr>
          <w:rStyle w:val="StyleUnderline"/>
          <w:highlight w:val="yellow"/>
        </w:rPr>
        <w:t>ity</w:t>
      </w:r>
      <w:r w:rsidRPr="00F07F52">
        <w:rPr>
          <w:sz w:val="16"/>
        </w:rPr>
        <w:t xml:space="preserve">13 even if there is no commonly accepted definition in contemporary international law discourse.14 Indigenous peoples are described as descendants of the first occupants of the land to which they are strongly attached.15 </w:t>
      </w:r>
      <w:r w:rsidRPr="00F07F52">
        <w:rPr>
          <w:rStyle w:val="StyleUnderline"/>
          <w:highlight w:val="yellow"/>
        </w:rPr>
        <w:t>However, aboriginality is amorphous if applied in</w:t>
      </w:r>
      <w:r>
        <w:rPr>
          <w:rStyle w:val="StyleUnderline"/>
          <w:highlight w:val="yellow"/>
        </w:rPr>
        <w:t xml:space="preserve"> </w:t>
      </w:r>
      <w:r w:rsidRPr="00F07F52">
        <w:rPr>
          <w:rStyle w:val="StyleUnderline"/>
          <w:highlight w:val="yellow"/>
        </w:rPr>
        <w:t>Asia</w:t>
      </w:r>
      <w:r w:rsidRPr="00F07F52">
        <w:rPr>
          <w:sz w:val="16"/>
        </w:rPr>
        <w:t xml:space="preserve"> and Africa, where majority and minority groups are all autochthonous.16 The requirement of “historical continuity with preinvasion and pre-colonial societies that developed on their territories” harkens back to the phenomena of European colonization and invasion. Aboriginality or prior occupancy remains a lingering assumption in scholarly literatures, political and legal discourse as the main criterion to establish indigeneity. It is alleged that ethnic minorities and indigenous peoples are distinct in that the former are settler populations while the latter are autochthonous.17 However, a number of scholars have also questioned this distinction. Waldron dismissed it as “universal valorization of territorial precedence.”18 It is argued that displacement from prior occupancy as historical injustice should not necessarily justify restitution demands of groups claiming indigeneity if it produces present injustice.19 Justice, after all, should serve the living, not the dead whose sufferings are beyond rectification.20 Some states conflate indigeneity with minority or even prefer the usage of the latter. For example, in the 1970s, indigenous peoples </w:t>
      </w:r>
      <w:r w:rsidRPr="00F07F52">
        <w:rPr>
          <w:rStyle w:val="StyleUnderline"/>
          <w:highlight w:val="yellow"/>
        </w:rPr>
        <w:t>in the Philippines</w:t>
      </w:r>
      <w:r w:rsidRPr="00F07F52">
        <w:rPr>
          <w:sz w:val="16"/>
        </w:rPr>
        <w:t xml:space="preserve"> were legally called national minorities.21 The term has since been legally replaced by indigenous cultural communities22 and indigenous peoples. 23 However, </w:t>
      </w:r>
      <w:r w:rsidRPr="00F07F52">
        <w:rPr>
          <w:rStyle w:val="StyleUnderline"/>
          <w:highlight w:val="yellow"/>
        </w:rPr>
        <w:t>some indigenous groups may prefer</w:t>
      </w:r>
      <w:r>
        <w:rPr>
          <w:rStyle w:val="StyleUnderline"/>
          <w:highlight w:val="yellow"/>
        </w:rPr>
        <w:t xml:space="preserve"> </w:t>
      </w:r>
      <w:r w:rsidRPr="00F07F52">
        <w:rPr>
          <w:rStyle w:val="StyleUnderline"/>
          <w:highlight w:val="yellow"/>
        </w:rPr>
        <w:t>national minorities to indigenous peoples</w:t>
      </w:r>
      <w:r w:rsidRPr="00F07F52">
        <w:rPr>
          <w:sz w:val="16"/>
        </w:rPr>
        <w:t xml:space="preserve">. 24 Indigenous peoples may qualify as minorities.25 In fact, it is asserted that they are the perfect prototype of ethnic, linguistic, and religious minorities.26 </w:t>
      </w:r>
      <w:r w:rsidRPr="00F07F52">
        <w:rPr>
          <w:rStyle w:val="StyleUnderline"/>
          <w:highlight w:val="yellow"/>
        </w:rPr>
        <w:t>Many states with indigenous peoples prefer using</w:t>
      </w:r>
      <w:r>
        <w:rPr>
          <w:rStyle w:val="StyleUnderline"/>
          <w:highlight w:val="yellow"/>
        </w:rPr>
        <w:t xml:space="preserve"> </w:t>
      </w:r>
      <w:r w:rsidRPr="00F07F52">
        <w:rPr>
          <w:rStyle w:val="StyleUnderline"/>
          <w:highlight w:val="yellow"/>
        </w:rPr>
        <w:t>minorities instead of indigenous peoples</w:t>
      </w:r>
      <w:r w:rsidRPr="00F07F52">
        <w:rPr>
          <w:sz w:val="16"/>
        </w:rPr>
        <w:t xml:space="preserve">. UN practice have treated indigenous peoples as minorities and their issues had been taken cognizance of by the Human Rights Council Subcommission on Prevention of Discrimination Against Minorities.27 The jurisprudence of the Human Rights Committee on right of minorities to culture under Article 27 of the ICCPR is mostly on claims raised by indigenous peoples.28 Under international law, the guaranteed rights of minorities include cultural, language, and religious rights, and the right to equality and non- discrimination. However, indigenous peoples’ rights regime goes beyond cultural rights since they are peoples with self-determination rights. Conceptual challenges inspired proposals to surface a characteristic of indigeneity that transcends aboriginality and minority. This paper looks at the proposals and further proposes that to definitively segregate indigenous peoples from non-indigenous, it is necessary to look at the bases for the indigenous claims. Moreover, it argues that </w:t>
      </w:r>
      <w:r w:rsidRPr="00F07F52">
        <w:rPr>
          <w:rStyle w:val="StyleUnderline"/>
          <w:highlight w:val="yellow"/>
        </w:rPr>
        <w:t>indigeneity</w:t>
      </w:r>
      <w:r>
        <w:rPr>
          <w:rStyle w:val="StyleUnderline"/>
          <w:highlight w:val="yellow"/>
        </w:rPr>
        <w:t xml:space="preserve"> </w:t>
      </w:r>
      <w:r w:rsidRPr="00F07F52">
        <w:rPr>
          <w:rStyle w:val="StyleUnderline"/>
          <w:highlight w:val="yellow"/>
        </w:rPr>
        <w:t>is a construct of structural oppression</w:t>
      </w:r>
      <w:r w:rsidRPr="00F07F52">
        <w:rPr>
          <w:rStyle w:val="StyleUnderline"/>
        </w:rPr>
        <w:t xml:space="preserve"> </w:t>
      </w:r>
      <w:r w:rsidRPr="00F07F52">
        <w:rPr>
          <w:sz w:val="16"/>
        </w:rPr>
        <w:t>arising from grossly unjust policies imposed on distinct peoples occupying or claiming resource-rich ancestral domains. These policies ultimately seek to wrest control of such resources under the rubric of economic globalization.</w:t>
      </w:r>
    </w:p>
    <w:p w14:paraId="2092DB90" w14:textId="77777777" w:rsidR="00F606B3" w:rsidRDefault="00F606B3" w:rsidP="00F606B3"/>
    <w:p w14:paraId="74B9616A" w14:textId="77777777" w:rsidR="00F606B3" w:rsidRDefault="00F606B3" w:rsidP="00F606B3"/>
    <w:p w14:paraId="06DB1047" w14:textId="77777777" w:rsidR="00F606B3" w:rsidRDefault="00F606B3" w:rsidP="00F606B3">
      <w:pPr>
        <w:pStyle w:val="Heading4"/>
      </w:pPr>
      <w:r>
        <w:t>The term indigenous as a universalized term is a colonizing term</w:t>
      </w:r>
    </w:p>
    <w:p w14:paraId="1D0C3582" w14:textId="77777777" w:rsidR="00F606B3" w:rsidRDefault="00F606B3" w:rsidP="00F606B3">
      <w:r w:rsidRPr="00957B40">
        <w:rPr>
          <w:rStyle w:val="Style13ptBold"/>
        </w:rPr>
        <w:t>Pinilla 16</w:t>
      </w:r>
      <w:r>
        <w:rPr>
          <w:rStyle w:val="Style13ptBold"/>
        </w:rPr>
        <w:t xml:space="preserve">  </w:t>
      </w:r>
      <w:r>
        <w:t>Sandra Milena Camelo Pinilla PhD in Cultural Studies Goldsmiths, University of London, (Po)ethical Indigenous Language Practices: Redefining Revitalisation and Challenging Epistemic Colonial Violence in Colombia, http://research.gold.ac.uk/id/eprint/20167/1/CUL_thesis_CamelloPinillaS_2017.pdf</w:t>
      </w:r>
    </w:p>
    <w:p w14:paraId="786D7B2A" w14:textId="77777777" w:rsidR="00F606B3" w:rsidRPr="00A741E7" w:rsidRDefault="00F606B3" w:rsidP="00F606B3">
      <w:pPr>
        <w:rPr>
          <w:sz w:val="16"/>
        </w:rPr>
      </w:pPr>
      <w:r w:rsidRPr="00A741E7">
        <w:rPr>
          <w:sz w:val="16"/>
        </w:rPr>
        <w:t xml:space="preserve">As Chapter 2 argues, indigenous languages were not always known as “indigenous” languages; they were produced and colonised simultaneously. </w:t>
      </w:r>
      <w:r w:rsidRPr="001D00F9">
        <w:rPr>
          <w:rStyle w:val="StyleUnderline"/>
          <w:highlight w:val="yellow"/>
        </w:rPr>
        <w:t>The</w:t>
      </w:r>
      <w:r>
        <w:rPr>
          <w:rStyle w:val="StyleUnderline"/>
          <w:highlight w:val="yellow"/>
        </w:rPr>
        <w:t xml:space="preserve"> </w:t>
      </w:r>
      <w:r w:rsidRPr="001D00F9">
        <w:rPr>
          <w:rStyle w:val="StyleUnderline"/>
          <w:highlight w:val="yellow"/>
        </w:rPr>
        <w:t>notion of “indigenous” is a colonial creation that marks the rupture “between the</w:t>
      </w:r>
      <w:r>
        <w:rPr>
          <w:rStyle w:val="StyleUnderline"/>
          <w:highlight w:val="yellow"/>
        </w:rPr>
        <w:t xml:space="preserve"> </w:t>
      </w:r>
      <w:r w:rsidRPr="001D00F9">
        <w:rPr>
          <w:rStyle w:val="StyleUnderline"/>
          <w:highlight w:val="yellow"/>
        </w:rPr>
        <w:t>pre-Columbian world and the world that is established after the Conquest</w:t>
      </w:r>
      <w:r w:rsidRPr="00A741E7">
        <w:rPr>
          <w:sz w:val="16"/>
        </w:rPr>
        <w:t xml:space="preserve">” (Gros 2000: 35, my translation). </w:t>
      </w:r>
      <w:r w:rsidRPr="001D00F9">
        <w:rPr>
          <w:rStyle w:val="StyleUnderline"/>
          <w:highlight w:val="yellow"/>
        </w:rPr>
        <w:t>The notion of indigenous</w:t>
      </w:r>
      <w:r w:rsidRPr="00A741E7">
        <w:rPr>
          <w:sz w:val="16"/>
        </w:rPr>
        <w:t xml:space="preserve"> as original native or aboriginal </w:t>
      </w:r>
      <w:r w:rsidRPr="001D00F9">
        <w:rPr>
          <w:rStyle w:val="StyleUnderline"/>
          <w:highlight w:val="yellow"/>
        </w:rPr>
        <w:t>is</w:t>
      </w:r>
      <w:r>
        <w:rPr>
          <w:rStyle w:val="StyleUnderline"/>
          <w:highlight w:val="yellow"/>
        </w:rPr>
        <w:t xml:space="preserve"> </w:t>
      </w:r>
      <w:r w:rsidRPr="001D00F9">
        <w:rPr>
          <w:rStyle w:val="StyleUnderline"/>
          <w:highlight w:val="yellow"/>
        </w:rPr>
        <w:t>problematic because it tends to produce an imaginary of fixedness and homogeneity</w:t>
      </w:r>
      <w:r w:rsidRPr="00A741E7">
        <w:rPr>
          <w:sz w:val="16"/>
        </w:rPr>
        <w:t>. Moreover, indigenous peoples and indigenous languages were only labelled as indigenous in relation to outsider colonisers. More specifically, indigenous languages were described by the colonisers and chroniclers as chaotic noises and stutters. The apparent lack of unity and systematicity of the “unknown languages” and the existence of countless varieties and multiplicities was often described as overwhelming.77</w:t>
      </w:r>
    </w:p>
    <w:p w14:paraId="217C9B47" w14:textId="77777777" w:rsidR="00F606B3" w:rsidRDefault="00F606B3" w:rsidP="00F606B3"/>
    <w:p w14:paraId="051B4B91" w14:textId="2892E903" w:rsidR="00375230" w:rsidRDefault="00375230" w:rsidP="00375230">
      <w:pPr>
        <w:pStyle w:val="Heading2"/>
      </w:pPr>
      <w:r>
        <w:t>Case</w:t>
      </w:r>
    </w:p>
    <w:p w14:paraId="7425FAC0" w14:textId="094CBAE5" w:rsidR="009937BE" w:rsidRDefault="009937BE" w:rsidP="00375230">
      <w:pPr>
        <w:pStyle w:val="Heading3"/>
      </w:pPr>
      <w:r>
        <w:t>AT: Fugitivity---1NC</w:t>
      </w:r>
    </w:p>
    <w:p w14:paraId="2D8B597E" w14:textId="77777777" w:rsidR="009937BE" w:rsidRPr="009937BE" w:rsidRDefault="009937BE" w:rsidP="009937BE"/>
    <w:p w14:paraId="67F3B464" w14:textId="77777777" w:rsidR="009937BE" w:rsidRDefault="009937BE" w:rsidP="009937BE">
      <w:pPr>
        <w:pStyle w:val="Heading4"/>
      </w:pPr>
      <w:r>
        <w:t>Spaces of fugitivity lead to cheap signaling, fail to lead to revolution, and reinforce capitalism</w:t>
      </w:r>
    </w:p>
    <w:p w14:paraId="0B5C3C0B" w14:textId="77777777" w:rsidR="009937BE" w:rsidRDefault="009937BE" w:rsidP="009937BE">
      <w:r w:rsidRPr="00E7731A">
        <w:rPr>
          <w:rStyle w:val="Style13ptBold"/>
        </w:rPr>
        <w:t xml:space="preserve">Tiffany 14 </w:t>
      </w:r>
      <w:r>
        <w:t xml:space="preserve">[Daniel Tiffany, Daniel Tiffany is the author of nine books of poetry and literary criticism.  His latest collection of poems, Neptune Park (Omnidawn 2013), was selected by the Poetry Foundation as a notable book of 2013, 7-15-2014, "Cheap Signaling", Boston Review, </w:t>
      </w:r>
      <w:hyperlink r:id="rId18" w:history="1">
        <w:r w:rsidRPr="00A57041">
          <w:rPr>
            <w:rStyle w:val="Hyperlink"/>
          </w:rPr>
          <w:t>https://www.bostonreview.net/articles/daniel-tiffany-cheap-signaling-class-conflict-and-diction-avant-garde-poetry/</w:t>
        </w:r>
      </w:hyperlink>
      <w:r>
        <w:t>, AH]</w:t>
      </w:r>
    </w:p>
    <w:p w14:paraId="6C78320F" w14:textId="77777777" w:rsidR="009937BE" w:rsidRPr="00C3045F" w:rsidRDefault="009937BE" w:rsidP="009937BE">
      <w:pPr>
        <w:rPr>
          <w:sz w:val="16"/>
        </w:rPr>
      </w:pPr>
      <w:r w:rsidRPr="00C3045F">
        <w:rPr>
          <w:sz w:val="16"/>
        </w:rPr>
        <w:t xml:space="preserve">With great affection and conviction, </w:t>
      </w:r>
      <w:r w:rsidRPr="00DD0811">
        <w:rPr>
          <w:rStyle w:val="StyleUnderline"/>
        </w:rPr>
        <w:t xml:space="preserve">Moten summons a space of </w:t>
      </w:r>
      <w:r w:rsidRPr="00C3045F">
        <w:rPr>
          <w:rStyle w:val="StyleUnderline"/>
          <w:highlight w:val="cyan"/>
        </w:rPr>
        <w:t>fugitivity,</w:t>
      </w:r>
      <w:r w:rsidRPr="00DD0811">
        <w:rPr>
          <w:rStyle w:val="StyleUnderline"/>
        </w:rPr>
        <w:t xml:space="preserve"> infidel poetics, jazz, social obscurity, and what might be called tavern </w:t>
      </w:r>
      <w:r w:rsidRPr="00C3045F">
        <w:rPr>
          <w:rStyle w:val="StyleUnderline"/>
          <w:highlight w:val="cyan"/>
        </w:rPr>
        <w:t>talk</w:t>
      </w:r>
      <w:r w:rsidRPr="00C3045F">
        <w:rPr>
          <w:sz w:val="16"/>
          <w:highlight w:val="cyan"/>
        </w:rPr>
        <w:t>.</w:t>
      </w:r>
      <w:r w:rsidRPr="00C3045F">
        <w:rPr>
          <w:sz w:val="16"/>
        </w:rPr>
        <w:t xml:space="preserve"> (One of his collections is called Hughson’s Tavern.) Yet, in contrast to the patois of a black demimonde, the word “commons” also designates a fashionable academic topic these days—an affiliation disclosing the class tensions at the very core of Moten’s Rousseauian project. The “undercommons” is at once the verbal and ideological space of a demimonde and of the academic elite. In terms of its divergent class affiliations, Moten’s project goes both over and under mainstream tastes. The mainstream appears to be the enemy here, but is the relationship between the two “commons” complementary or antagonistic?</w:t>
      </w:r>
    </w:p>
    <w:p w14:paraId="5A254EE7" w14:textId="77777777" w:rsidR="009937BE" w:rsidRPr="00C3045F" w:rsidRDefault="009937BE" w:rsidP="009937BE">
      <w:pPr>
        <w:rPr>
          <w:sz w:val="16"/>
        </w:rPr>
      </w:pPr>
      <w:r w:rsidRPr="00C3045F">
        <w:rPr>
          <w:sz w:val="16"/>
        </w:rPr>
        <w:t xml:space="preserve">To use a phrase coined by sociologists—brought to my attention by Prageeta Sharma and developed in her poem, “She Did Not Want to Embody Cheap Signaling”—Moten’s conjuring of the “undercommons” through a synthetic vernacular, and its veiling of class conflict, </w:t>
      </w:r>
      <w:r w:rsidRPr="00DD0811">
        <w:rPr>
          <w:rStyle w:val="StyleUnderline"/>
        </w:rPr>
        <w:t xml:space="preserve">could be </w:t>
      </w:r>
      <w:r w:rsidRPr="00E7731A">
        <w:rPr>
          <w:rStyle w:val="StyleUnderline"/>
          <w:b w:val="0"/>
          <w:bCs/>
          <w:highlight w:val="cyan"/>
        </w:rPr>
        <w:t>identified as</w:t>
      </w:r>
      <w:r w:rsidRPr="00E7731A">
        <w:rPr>
          <w:rStyle w:val="StyleUnderline"/>
          <w:b w:val="0"/>
          <w:bCs/>
        </w:rPr>
        <w:t xml:space="preserve"> an </w:t>
      </w:r>
      <w:r w:rsidRPr="00E7731A">
        <w:rPr>
          <w:rStyle w:val="StyleUnderline"/>
          <w:b w:val="0"/>
          <w:bCs/>
          <w:highlight w:val="cyan"/>
        </w:rPr>
        <w:t>instance of “cheap signaling”</w:t>
      </w:r>
      <w:r w:rsidRPr="00DD0811">
        <w:rPr>
          <w:rStyle w:val="StyleUnderline"/>
        </w:rPr>
        <w:t xml:space="preserve"> (a circumstance in which </w:t>
      </w:r>
      <w:r w:rsidRPr="00C3045F">
        <w:rPr>
          <w:rStyle w:val="StyleUnderline"/>
          <w:highlight w:val="cyan"/>
        </w:rPr>
        <w:t>the social “cost” of</w:t>
      </w:r>
      <w:r w:rsidRPr="00DD0811">
        <w:rPr>
          <w:rStyle w:val="StyleUnderline"/>
        </w:rPr>
        <w:t xml:space="preserve"> transmitting a </w:t>
      </w:r>
      <w:r w:rsidRPr="00C3045F">
        <w:rPr>
          <w:rStyle w:val="StyleUnderline"/>
          <w:highlight w:val="cyan"/>
        </w:rPr>
        <w:t>message is low</w:t>
      </w:r>
      <w:r w:rsidRPr="00DD0811">
        <w:rPr>
          <w:rStyle w:val="StyleUnderline"/>
        </w:rPr>
        <w:t xml:space="preserve"> enough </w:t>
      </w:r>
      <w:r w:rsidRPr="00C3045F">
        <w:rPr>
          <w:rStyle w:val="StyleUnderline"/>
          <w:highlight w:val="cyan"/>
        </w:rPr>
        <w:t>that senders</w:t>
      </w:r>
      <w:r w:rsidRPr="00DD0811">
        <w:rPr>
          <w:rStyle w:val="StyleUnderline"/>
        </w:rPr>
        <w:t xml:space="preserve"> can </w:t>
      </w:r>
      <w:r w:rsidRPr="00C3045F">
        <w:rPr>
          <w:rStyle w:val="StyleUnderline"/>
          <w:highlight w:val="cyan"/>
        </w:rPr>
        <w:t>transmit it fraudulently</w:t>
      </w:r>
      <w:r w:rsidRPr="00DD0811">
        <w:rPr>
          <w:rStyle w:val="StyleUnderline"/>
        </w:rPr>
        <w:t xml:space="preserve"> without risk).</w:t>
      </w:r>
      <w:r w:rsidRPr="00C3045F">
        <w:rPr>
          <w:sz w:val="16"/>
        </w:rPr>
        <w:t xml:space="preserve"> At the same time, Moten’s poetry privileges the black vernacular as somehow authentic or genuine—a presumption undermined by the long history of vernaculars forged at once by dominant and marginal classes. (Sharma’s poem, I should note, is subtitled “After Undergloom”—borrowing the title of one of her books—a neologism modeling a variant of the fugitive verbal substance over-written by Moten as intrinsically black.)</w:t>
      </w:r>
    </w:p>
    <w:p w14:paraId="6450CBA8" w14:textId="77777777" w:rsidR="009937BE" w:rsidRPr="00C3045F" w:rsidRDefault="009937BE" w:rsidP="009937BE">
      <w:pPr>
        <w:rPr>
          <w:sz w:val="16"/>
        </w:rPr>
      </w:pPr>
      <w:r w:rsidRPr="00DD0811">
        <w:rPr>
          <w:rStyle w:val="StyleUnderline"/>
        </w:rPr>
        <w:t xml:space="preserve">Contrary, then, to Moten’s efforts to foreground the authenticity of a black vernacular, perhaps all poetic formulations of vernacular speech should be viewed as synthetic vernaculars. As the jargon of an inaccessible “commons,” both above and beneath the multitude, at once esoteric and moribund, </w:t>
      </w:r>
      <w:r w:rsidRPr="00C3045F">
        <w:rPr>
          <w:rStyle w:val="StyleUnderline"/>
          <w:highlight w:val="cyan"/>
        </w:rPr>
        <w:t>fugitive languages</w:t>
      </w:r>
      <w:r w:rsidRPr="00C3045F">
        <w:rPr>
          <w:sz w:val="16"/>
        </w:rPr>
        <w:t xml:space="preserve"> </w:t>
      </w:r>
      <w:r w:rsidRPr="00C3045F">
        <w:rPr>
          <w:rStyle w:val="StyleUnderline"/>
        </w:rPr>
        <w:t xml:space="preserve">must be </w:t>
      </w:r>
      <w:r w:rsidRPr="00C3045F">
        <w:rPr>
          <w:rStyle w:val="StyleUnderline"/>
          <w:highlight w:val="cyan"/>
        </w:rPr>
        <w:t>seen as</w:t>
      </w:r>
      <w:r w:rsidRPr="00C3045F">
        <w:rPr>
          <w:rStyle w:val="StyleUnderline"/>
        </w:rPr>
        <w:t xml:space="preserve"> possessing the allure and political powers of a </w:t>
      </w:r>
      <w:r w:rsidRPr="00C3045F">
        <w:rPr>
          <w:rStyle w:val="StyleUnderline"/>
          <w:highlight w:val="cyan"/>
        </w:rPr>
        <w:t>dead language</w:t>
      </w:r>
      <w:r w:rsidRPr="00C3045F">
        <w:rPr>
          <w:rStyle w:val="StyleUnderline"/>
        </w:rPr>
        <w:t xml:space="preserve"> (a fetishized medium of cultural tradition and discrimination).</w:t>
      </w:r>
      <w:r w:rsidRPr="00C3045F">
        <w:rPr>
          <w:sz w:val="16"/>
        </w:rPr>
        <w:t xml:space="preserve"> </w:t>
      </w:r>
      <w:r w:rsidRPr="00DD0811">
        <w:rPr>
          <w:rStyle w:val="StyleUnderline"/>
        </w:rPr>
        <w:t>The seemingly impossible task of inventing dead languages—</w:t>
      </w:r>
      <w:r w:rsidRPr="00C3045F">
        <w:rPr>
          <w:rStyle w:val="StyleUnderline"/>
          <w:highlight w:val="cyan"/>
        </w:rPr>
        <w:t>the</w:t>
      </w:r>
      <w:r w:rsidRPr="00DD0811">
        <w:rPr>
          <w:rStyle w:val="StyleUnderline"/>
        </w:rPr>
        <w:t xml:space="preserve"> dialectical </w:t>
      </w:r>
      <w:r w:rsidRPr="00C3045F">
        <w:rPr>
          <w:rStyle w:val="StyleUnderline"/>
          <w:highlight w:val="cyan"/>
        </w:rPr>
        <w:t>project of fake folk songs and</w:t>
      </w:r>
      <w:r w:rsidRPr="00DD0811">
        <w:rPr>
          <w:rStyle w:val="StyleUnderline"/>
        </w:rPr>
        <w:t xml:space="preserve"> ballad </w:t>
      </w:r>
      <w:r w:rsidRPr="00C3045F">
        <w:rPr>
          <w:rStyle w:val="StyleUnderline"/>
          <w:highlight w:val="cyan"/>
        </w:rPr>
        <w:t>imitation</w:t>
      </w:r>
      <w:r w:rsidRPr="00DD0811">
        <w:rPr>
          <w:rStyle w:val="StyleUnderline"/>
        </w:rPr>
        <w:t xml:space="preserve"> since the eighteenth century—</w:t>
      </w:r>
      <w:r w:rsidRPr="00E7731A">
        <w:rPr>
          <w:rStyle w:val="StyleUnderline"/>
          <w:b w:val="0"/>
          <w:bCs/>
          <w:highlight w:val="cyan"/>
        </w:rPr>
        <w:t>must infuse</w:t>
      </w:r>
      <w:r w:rsidRPr="00E7731A">
        <w:rPr>
          <w:rStyle w:val="StyleUnderline"/>
          <w:b w:val="0"/>
          <w:bCs/>
        </w:rPr>
        <w:t xml:space="preserve"> the </w:t>
      </w:r>
      <w:r w:rsidRPr="00E7731A">
        <w:rPr>
          <w:rStyle w:val="StyleUnderline"/>
          <w:b w:val="0"/>
          <w:bCs/>
          <w:highlight w:val="cyan"/>
        </w:rPr>
        <w:t>basic</w:t>
      </w:r>
      <w:r w:rsidRPr="00E7731A">
        <w:rPr>
          <w:rStyle w:val="StyleUnderline"/>
          <w:b w:val="0"/>
          <w:bCs/>
        </w:rPr>
        <w:t xml:space="preserve"> strategies of class </w:t>
      </w:r>
      <w:r w:rsidRPr="00E7731A">
        <w:rPr>
          <w:rStyle w:val="StyleUnderline"/>
          <w:b w:val="0"/>
          <w:bCs/>
          <w:highlight w:val="cyan"/>
        </w:rPr>
        <w:t>warfare</w:t>
      </w:r>
      <w:r w:rsidRPr="00DD0811">
        <w:rPr>
          <w:rStyle w:val="StyleUnderline"/>
        </w:rPr>
        <w:t xml:space="preserve"> and oppositional poetics.</w:t>
      </w:r>
      <w:r w:rsidRPr="00C3045F">
        <w:rPr>
          <w:sz w:val="16"/>
        </w:rPr>
        <w:t xml:space="preserve"> From this perspective, the invention of dead languages associated with vanished subcultures becomes a revolutionary instrument of the poetics of Gothic Marxism.</w:t>
      </w:r>
    </w:p>
    <w:p w14:paraId="0AA1E0C6" w14:textId="77777777" w:rsidR="009937BE" w:rsidRPr="00C3045F" w:rsidRDefault="009937BE" w:rsidP="009937BE">
      <w:pPr>
        <w:rPr>
          <w:sz w:val="16"/>
        </w:rPr>
      </w:pPr>
      <w:r w:rsidRPr="00C3045F">
        <w:rPr>
          <w:sz w:val="16"/>
        </w:rPr>
        <w:t xml:space="preserve">Dialectically speaking, it would not be impossible to see the phrase “cheap signaling” as designating a method of authentic defiance and revolt—as long as Moten and other poets experimenting with adversarial dictions acknowledge, paradoxically, that </w:t>
      </w:r>
      <w:r w:rsidRPr="00C3045F">
        <w:rPr>
          <w:rStyle w:val="StyleUnderline"/>
          <w:highlight w:val="cyan"/>
        </w:rPr>
        <w:t>the jargons they forge</w:t>
      </w:r>
      <w:r w:rsidRPr="00DD0811">
        <w:rPr>
          <w:rStyle w:val="StyleUnderline"/>
        </w:rPr>
        <w:t>, whether demotic or theoretical</w:t>
      </w:r>
      <w:r w:rsidRPr="00C3045F">
        <w:rPr>
          <w:rStyle w:val="StyleUnderline"/>
          <w:highlight w:val="cyan"/>
        </w:rPr>
        <w:t>, are</w:t>
      </w:r>
      <w:r w:rsidRPr="00DD0811">
        <w:rPr>
          <w:rStyle w:val="StyleUnderline"/>
        </w:rPr>
        <w:t xml:space="preserve"> indeed inauthentic, or </w:t>
      </w:r>
      <w:r w:rsidRPr="00E7731A">
        <w:rPr>
          <w:rStyle w:val="StyleUnderline"/>
          <w:b w:val="0"/>
          <w:bCs/>
          <w:highlight w:val="cyan"/>
        </w:rPr>
        <w:t>cheap:</w:t>
      </w:r>
      <w:r w:rsidRPr="00E7731A">
        <w:rPr>
          <w:rStyle w:val="StyleUnderline"/>
          <w:b w:val="0"/>
          <w:bCs/>
        </w:rPr>
        <w:t xml:space="preserve"> </w:t>
      </w:r>
      <w:r w:rsidRPr="00E7731A">
        <w:rPr>
          <w:rStyle w:val="StyleUnderline"/>
          <w:b w:val="0"/>
          <w:bCs/>
          <w:highlight w:val="cyan"/>
        </w:rPr>
        <w:t>discounted, vulgar, imitation, unfair, and</w:t>
      </w:r>
      <w:r w:rsidRPr="00E7731A">
        <w:rPr>
          <w:rStyle w:val="StyleUnderline"/>
          <w:b w:val="0"/>
          <w:bCs/>
        </w:rPr>
        <w:t xml:space="preserve"> even </w:t>
      </w:r>
      <w:r w:rsidRPr="00E7731A">
        <w:rPr>
          <w:rStyle w:val="StyleUnderline"/>
          <w:b w:val="0"/>
          <w:bCs/>
          <w:highlight w:val="cyan"/>
        </w:rPr>
        <w:t>criminal</w:t>
      </w:r>
      <w:r w:rsidRPr="00DD0811">
        <w:rPr>
          <w:rStyle w:val="StyleUnderline"/>
        </w:rPr>
        <w:t xml:space="preserve"> (a cheap shot).</w:t>
      </w:r>
      <w:r w:rsidRPr="00C3045F">
        <w:rPr>
          <w:sz w:val="16"/>
        </w:rPr>
        <w:t xml:space="preserve"> Only if the poetic vernacular is acknowledged to be a knockoff, as the throwaway property of the underclasses, can it function as a deliberate instrument of class warfare. To escape the pitfalls of what Adorno calls “the jargon of authenticity” (a veiled collusion between dominant and oppositional languages), all jargons (corporate, academic, but also racial or class-based) must be understood—and employed—as inauthentic, counterfeit, provisional.</w:t>
      </w:r>
    </w:p>
    <w:p w14:paraId="7F38BF41" w14:textId="77777777" w:rsidR="009937BE" w:rsidRPr="00C3045F" w:rsidRDefault="009937BE" w:rsidP="009937BE">
      <w:pPr>
        <w:rPr>
          <w:sz w:val="16"/>
        </w:rPr>
      </w:pPr>
      <w:r w:rsidRPr="00C3045F">
        <w:rPr>
          <w:sz w:val="16"/>
        </w:rPr>
        <w:t>In addition, if we adhere to a rigorous Marxian theory of class, po</w:t>
      </w:r>
      <w:r w:rsidRPr="00DD0811">
        <w:rPr>
          <w:rStyle w:val="StyleUnderline"/>
        </w:rPr>
        <w:t xml:space="preserve">ets who curate the idioms of a </w:t>
      </w:r>
      <w:r w:rsidRPr="00C3045F">
        <w:rPr>
          <w:rStyle w:val="StyleUnderline"/>
          <w:highlight w:val="cyan"/>
        </w:rPr>
        <w:t>cultural underworld</w:t>
      </w:r>
      <w:r w:rsidRPr="00DD0811">
        <w:rPr>
          <w:rStyle w:val="StyleUnderline"/>
        </w:rPr>
        <w:t xml:space="preserve"> must present these invented languages as incorporating their own destruction, as </w:t>
      </w:r>
      <w:r w:rsidRPr="00E7731A">
        <w:rPr>
          <w:rStyle w:val="StyleUnderline"/>
          <w:b w:val="0"/>
          <w:bCs/>
          <w:highlight w:val="cyan"/>
        </w:rPr>
        <w:t>destined to be extinguished</w:t>
      </w:r>
      <w:r w:rsidRPr="00C3045F">
        <w:rPr>
          <w:sz w:val="16"/>
        </w:rPr>
        <w:t>—just as the revolutionary class forging its vernacular achieves emancipation and complete self-consciousness only through its own extinction. Thus the infidel lyric, the jargon, the verbal undergloom, of the “dangerous classes,” to use a phrase of the Situationist scholar of gypsy language and culture, Alice Becker-Ho, always forecasts and expresses its own death—its deliberate, and vital, anachronism. The détournement of infidel tongues becomes a crucial index and weapon of class conflict.</w:t>
      </w:r>
    </w:p>
    <w:p w14:paraId="3F0E0AB6" w14:textId="77777777" w:rsidR="009937BE" w:rsidRPr="00C3045F" w:rsidRDefault="009937BE" w:rsidP="009937BE">
      <w:pPr>
        <w:rPr>
          <w:sz w:val="16"/>
        </w:rPr>
      </w:pPr>
      <w:r w:rsidRPr="00C3045F">
        <w:rPr>
          <w:sz w:val="16"/>
        </w:rPr>
        <w:t>Popular Tastes and Avant-Garde Expression</w:t>
      </w:r>
    </w:p>
    <w:p w14:paraId="18BDC9C0" w14:textId="77777777" w:rsidR="009937BE" w:rsidRPr="00E7731A" w:rsidRDefault="009937BE" w:rsidP="009937BE">
      <w:pPr>
        <w:rPr>
          <w:rStyle w:val="StyleUnderline"/>
          <w:sz w:val="16"/>
        </w:rPr>
      </w:pPr>
      <w:r w:rsidRPr="00C3045F">
        <w:rPr>
          <w:sz w:val="16"/>
        </w:rPr>
        <w:t>At the vexed crossroads of the avant-garde’s production of synthetic vernaculars, there persists the conundrum of work that aims to be vigorously popular in scope, yet also uncompromising in form and diction—a tension between aesthetics and politics that derives from class differences. To what degree, one must finally ask, is the bourgeois and now frequently academic cadre of the poetic avant-garde willing to modify its formal strategies—and its diction—to ensure the broad circulation of its adversarial writing?  What might be the influence of avant-garde formations that insist on preserving the demotic languages of adversarial communities?</w:t>
      </w:r>
    </w:p>
    <w:p w14:paraId="43F1983A" w14:textId="77777777" w:rsidR="009937BE" w:rsidRPr="00C3045F" w:rsidRDefault="009937BE" w:rsidP="009937BE">
      <w:pPr>
        <w:rPr>
          <w:sz w:val="16"/>
        </w:rPr>
      </w:pPr>
      <w:r w:rsidRPr="00DD0811">
        <w:rPr>
          <w:rStyle w:val="StyleUnderline"/>
        </w:rPr>
        <w:t xml:space="preserve">If oppositional knowledge and tactics take root in specific class structures, and if real social transformation demands widespread dissemination of such knowledge, then the poetic avant-garde must invent a </w:t>
      </w:r>
      <w:r w:rsidRPr="00E7731A">
        <w:rPr>
          <w:rStyle w:val="StyleUnderline"/>
          <w:b w:val="0"/>
          <w:bCs/>
          <w:highlight w:val="cyan"/>
        </w:rPr>
        <w:t>fugitive</w:t>
      </w:r>
      <w:r w:rsidRPr="00E7731A">
        <w:rPr>
          <w:rStyle w:val="StyleUnderline"/>
          <w:b w:val="0"/>
          <w:bCs/>
        </w:rPr>
        <w:t xml:space="preserve"> language</w:t>
      </w:r>
      <w:r w:rsidRPr="00DD0811">
        <w:rPr>
          <w:rStyle w:val="StyleUnderline"/>
        </w:rPr>
        <w:t xml:space="preserve"> to circulate as widely as possible</w:t>
      </w:r>
      <w:r w:rsidRPr="00C3045F">
        <w:rPr>
          <w:sz w:val="16"/>
        </w:rPr>
        <w:t>. Yet the historical record of attempts to overcome the tension between popular taste and vanguard experiment is—with the arguable exceptions of Brecht, Godard, Warhol, and a few others—largely one of failure</w:t>
      </w:r>
      <w:r w:rsidRPr="00E7731A">
        <w:rPr>
          <w:rStyle w:val="StyleUnderline"/>
        </w:rPr>
        <w:t xml:space="preserve">. </w:t>
      </w:r>
      <w:r w:rsidRPr="00E7731A">
        <w:rPr>
          <w:rStyle w:val="StyleUnderline"/>
          <w:highlight w:val="cyan"/>
        </w:rPr>
        <w:t>Preoccupation with</w:t>
      </w:r>
      <w:r w:rsidRPr="00DD0811">
        <w:rPr>
          <w:rStyle w:val="StyleUnderline"/>
        </w:rPr>
        <w:t xml:space="preserve"> the conflict between vanguard </w:t>
      </w:r>
      <w:r w:rsidRPr="00E7731A">
        <w:rPr>
          <w:rStyle w:val="StyleUnderline"/>
          <w:highlight w:val="cyan"/>
        </w:rPr>
        <w:t>experimentation and</w:t>
      </w:r>
      <w:r w:rsidRPr="00DD0811">
        <w:rPr>
          <w:rStyle w:val="StyleUnderline"/>
        </w:rPr>
        <w:t xml:space="preserve"> popular </w:t>
      </w:r>
      <w:r w:rsidRPr="00E7731A">
        <w:rPr>
          <w:rStyle w:val="StyleUnderline"/>
          <w:highlight w:val="cyan"/>
        </w:rPr>
        <w:t>taste undermines</w:t>
      </w:r>
      <w:r w:rsidRPr="00DD0811">
        <w:rPr>
          <w:rStyle w:val="StyleUnderline"/>
        </w:rPr>
        <w:t xml:space="preserve"> the basic </w:t>
      </w:r>
      <w:r w:rsidRPr="00E7731A">
        <w:rPr>
          <w:rStyle w:val="StyleUnderline"/>
          <w:b w:val="0"/>
          <w:bCs/>
          <w:highlight w:val="cyan"/>
        </w:rPr>
        <w:t>political objective of revolution</w:t>
      </w:r>
      <w:r w:rsidRPr="00E7731A">
        <w:rPr>
          <w:rStyle w:val="StyleUnderline"/>
          <w:b w:val="0"/>
          <w:bCs/>
        </w:rPr>
        <w:t>ary</w:t>
      </w:r>
      <w:r w:rsidRPr="00DD0811">
        <w:rPr>
          <w:rStyle w:val="StyleUnderline"/>
        </w:rPr>
        <w:t xml:space="preserve"> aesthetics, which is to dissolve the autonomy of the poetic artifact—to integrate art and life.</w:t>
      </w:r>
    </w:p>
    <w:p w14:paraId="2669BBDE" w14:textId="77777777" w:rsidR="009937BE" w:rsidRPr="00C3045F" w:rsidRDefault="009937BE" w:rsidP="009937BE">
      <w:pPr>
        <w:rPr>
          <w:sz w:val="16"/>
        </w:rPr>
      </w:pPr>
      <w:r w:rsidRPr="00C3045F">
        <w:rPr>
          <w:sz w:val="16"/>
        </w:rPr>
        <w:t xml:space="preserve">Regardless of their subversive intent, </w:t>
      </w:r>
      <w:r w:rsidRPr="00DD0811">
        <w:rPr>
          <w:rStyle w:val="StyleUnderline"/>
        </w:rPr>
        <w:t>artifacts that inhibit their own sociality—</w:t>
      </w:r>
      <w:r w:rsidRPr="00E7731A">
        <w:rPr>
          <w:rStyle w:val="StyleUnderline"/>
          <w:b w:val="0"/>
          <w:bCs/>
          <w:highlight w:val="cyan"/>
        </w:rPr>
        <w:t>poems</w:t>
      </w:r>
      <w:r w:rsidRPr="00E7731A">
        <w:rPr>
          <w:rStyle w:val="StyleUnderline"/>
          <w:b w:val="0"/>
          <w:bCs/>
        </w:rPr>
        <w:t xml:space="preserve"> that are essentially intransitive—</w:t>
      </w:r>
      <w:r w:rsidRPr="00E7731A">
        <w:rPr>
          <w:rStyle w:val="StyleUnderline"/>
          <w:b w:val="0"/>
          <w:bCs/>
          <w:highlight w:val="cyan"/>
        </w:rPr>
        <w:t>will never play</w:t>
      </w:r>
      <w:r w:rsidRPr="00E7731A">
        <w:rPr>
          <w:rStyle w:val="StyleUnderline"/>
          <w:b w:val="0"/>
          <w:bCs/>
        </w:rPr>
        <w:t xml:space="preserve"> a direct </w:t>
      </w:r>
      <w:r w:rsidRPr="00E7731A">
        <w:rPr>
          <w:rStyle w:val="StyleUnderline"/>
          <w:b w:val="0"/>
          <w:bCs/>
          <w:highlight w:val="cyan"/>
        </w:rPr>
        <w:t>role in</w:t>
      </w:r>
      <w:r w:rsidRPr="00E7731A">
        <w:rPr>
          <w:rStyle w:val="StyleUnderline"/>
          <w:b w:val="0"/>
          <w:bCs/>
        </w:rPr>
        <w:t xml:space="preserve"> popular </w:t>
      </w:r>
      <w:r w:rsidRPr="00E7731A">
        <w:rPr>
          <w:rStyle w:val="StyleUnderline"/>
          <w:b w:val="0"/>
          <w:bCs/>
          <w:highlight w:val="cyan"/>
        </w:rPr>
        <w:t>revolution</w:t>
      </w:r>
      <w:r w:rsidRPr="00E7731A">
        <w:rPr>
          <w:sz w:val="16"/>
          <w:highlight w:val="cyan"/>
        </w:rPr>
        <w:t>.</w:t>
      </w:r>
      <w:r w:rsidRPr="00C3045F">
        <w:rPr>
          <w:sz w:val="16"/>
        </w:rPr>
        <w:t xml:space="preserve"> A doctrine of political insularity—of social and poetic obscurity—is defensible for many reasons, but it should be acknowledged openly. Ultimately, the question is whether the poetic avant-garde wishes the adversarial thrust of its writing to be restricted to its own class-coterie, or whether it is willing to risk self-annihilation by incorporating the formulae of popular culture—by altering its work in ways designed to enhance its social capital without abandoning its infidel stance.</w:t>
      </w:r>
    </w:p>
    <w:p w14:paraId="41590279" w14:textId="77777777" w:rsidR="009937BE" w:rsidRPr="00E7731A" w:rsidRDefault="009937BE" w:rsidP="009937BE">
      <w:pPr>
        <w:rPr>
          <w:u w:val="single"/>
        </w:rPr>
      </w:pPr>
      <w:r w:rsidRPr="00C3045F">
        <w:rPr>
          <w:sz w:val="16"/>
        </w:rPr>
        <w:t>One key to enhancing poetry’s revolutionary social capital lies, I have been suggesting, in the neglected category of diction. In their essays in Jacket2 on the “Self-Abolition of the Poet,” the editors at Commune Editions reference the example of folk poetry and the ballad tradition as “fundamentally authorless” and hence consonant with the Marxian concept of a revolutionary dissolution of classes. The introduction of archaic ballads into the elite poetic tradition did in fact trigger a revolution in poetic diction, beginning in the early eighteenth century. As a literary historical event, the so-called ballad revival therefore occasioned a furious struggle within the elite tradition, continuing to the present day, over competing models of vernacular language—and over possession of that irresistible commodity. Furthermore, since the very start of the ballad revival—and throughout its controversial history—</w:t>
      </w:r>
      <w:r w:rsidRPr="00E0093D">
        <w:rPr>
          <w:rStyle w:val="StyleUnderline"/>
        </w:rPr>
        <w:t xml:space="preserve">cultivating the language of the marginal classes in </w:t>
      </w:r>
      <w:r w:rsidRPr="00E7731A">
        <w:rPr>
          <w:rStyle w:val="StyleUnderline"/>
          <w:highlight w:val="cyan"/>
        </w:rPr>
        <w:t>poetry</w:t>
      </w:r>
      <w:r w:rsidRPr="00E0093D">
        <w:rPr>
          <w:rStyle w:val="StyleUnderline"/>
        </w:rPr>
        <w:t xml:space="preserve"> has been </w:t>
      </w:r>
      <w:r w:rsidRPr="00E7731A">
        <w:rPr>
          <w:rStyle w:val="StyleUnderline"/>
          <w:highlight w:val="cyan"/>
        </w:rPr>
        <w:t>associated with</w:t>
      </w:r>
      <w:r w:rsidRPr="00E0093D">
        <w:rPr>
          <w:rStyle w:val="StyleUnderline"/>
        </w:rPr>
        <w:t xml:space="preserve"> practices of forgery, imposture, and the “</w:t>
      </w:r>
      <w:r w:rsidRPr="00E7731A">
        <w:rPr>
          <w:rStyle w:val="StyleUnderline"/>
          <w:b w:val="0"/>
          <w:bCs/>
          <w:highlight w:val="cyan"/>
        </w:rPr>
        <w:t>cult of simplicity</w:t>
      </w:r>
      <w:r w:rsidRPr="00E0093D">
        <w:rPr>
          <w:rStyle w:val="StyleUnderline"/>
        </w:rPr>
        <w:t>.” A similar duplicity haunts the demotic “undergloom” manufactured by avant-garde poets today—disclosing a similar field of class antagonism and infatuation.</w:t>
      </w:r>
    </w:p>
    <w:p w14:paraId="0EC0B919" w14:textId="77777777" w:rsidR="009937BE" w:rsidRPr="00C3045F" w:rsidRDefault="009937BE" w:rsidP="009937BE">
      <w:pPr>
        <w:rPr>
          <w:sz w:val="16"/>
        </w:rPr>
      </w:pPr>
      <w:r w:rsidRPr="00C3045F">
        <w:rPr>
          <w:sz w:val="16"/>
        </w:rPr>
        <w:t>The new kitsch operates at the crossroads of the anthropocene, the gurlesque, and the general strike.</w:t>
      </w:r>
    </w:p>
    <w:p w14:paraId="12899F18" w14:textId="77777777" w:rsidR="009937BE" w:rsidRPr="00E7731A" w:rsidRDefault="009937BE" w:rsidP="009937BE">
      <w:pPr>
        <w:rPr>
          <w:u w:val="single"/>
        </w:rPr>
      </w:pPr>
      <w:r w:rsidRPr="00C3045F">
        <w:rPr>
          <w:sz w:val="16"/>
        </w:rPr>
        <w:t xml:space="preserve">Even as the Commune Editions editors acknowledge that “there is no going back” to the folk tradition, they insist that “knowledge of these folk traditions does help to denaturalize our sense of what poetry is, and gives us, as a result, a much better sense of the possibilities for patterned language under entirely different social conditions.” Absent from these statements, </w:t>
      </w:r>
      <w:r w:rsidRPr="00E0093D">
        <w:rPr>
          <w:rStyle w:val="StyleUnderline"/>
        </w:rPr>
        <w:t>however, is awareness that the example of folk poetry (from Ossian to Bob Dylan) is riddled with accusations of forgery—a condition that is the true source of folk poetry’s value as an index of class relations.</w:t>
      </w:r>
      <w:r>
        <w:rPr>
          <w:rStyle w:val="StyleUnderline"/>
        </w:rPr>
        <w:t>o</w:t>
      </w:r>
    </w:p>
    <w:p w14:paraId="44A9193C" w14:textId="77777777" w:rsidR="009937BE" w:rsidRPr="00E7731A" w:rsidRDefault="009937BE" w:rsidP="009937BE">
      <w:pPr>
        <w:rPr>
          <w:u w:val="single"/>
        </w:rPr>
      </w:pPr>
      <w:r w:rsidRPr="00C3045F">
        <w:rPr>
          <w:sz w:val="16"/>
        </w:rPr>
        <w:t xml:space="preserve">In rejecting—quite legitimately—the notion of an irretrievable folk tradition as a model of revolutionary anonymity, the Commune Editions editors also overlook a despised, but potentially useful, emblem of popular culture embedded in the folk tradition: kitsch. In fact, the properties of kitsch first arose in the context of poetry and, more precisely, in the controversies (and forgeries) of the ballad revival. </w:t>
      </w:r>
      <w:r w:rsidRPr="00E0093D">
        <w:rPr>
          <w:rStyle w:val="StyleUnderline"/>
        </w:rPr>
        <w:t>One need not therefore “go back” to folk poetry to find an example of “authorless” poetry with a volatile relation to the elite tradition; one need only turn to the authorlessness (and fraudulence) of kitsch</w:t>
      </w:r>
      <w:r w:rsidRPr="00C3045F">
        <w:rPr>
          <w:sz w:val="16"/>
        </w:rPr>
        <w:t>. With its reliance on verbal formulae and clichés—akin in ways to epic poetry, but also to the shadowy genre of gothic melodrama—</w:t>
      </w:r>
      <w:r w:rsidRPr="00E0093D">
        <w:rPr>
          <w:rStyle w:val="StyleUnderline"/>
        </w:rPr>
        <w:t>kitsch offers a poetic and dialectical mode of cheap signaling.</w:t>
      </w:r>
    </w:p>
    <w:p w14:paraId="2639F182" w14:textId="77777777" w:rsidR="009937BE" w:rsidRPr="00C3045F" w:rsidRDefault="009937BE" w:rsidP="009937BE">
      <w:pPr>
        <w:rPr>
          <w:sz w:val="16"/>
        </w:rPr>
      </w:pPr>
      <w:r w:rsidRPr="00C3045F">
        <w:rPr>
          <w:sz w:val="16"/>
        </w:rPr>
        <w:t>From this perspective, the array of synthetic vernaculars and theoretical jingles cultivated by the poetic avant-garde today can be seen as a détournement of poetic kitsch, a deliberate confection of high trash. Ultimately, as a relic of the death of working-class culture, kitsch becomes a tool, a weapon, of Marxism in its Gothic phase. Overturning the longstanding presumption of difficulty and intransitivity in avant-garde writing—the product of outdated models of oppositionality and alienation—a renegade poetics of kitsch would foster experiments in verbal and social transitivity. Attention to matters of class in poetry lays the groundwork for a poetic “mass ornament,” a transitivity no longer inimical to verbal obscurity but rather harnessing its affective and imaginative powers via repetition (the basic mechanism of mass culture): a kitsch made of everyday riddles and shadows. A new model of the poetic avant-garde might thus emerge from a Baudelairean program of “inventing clichés” and forging the poetic diction of “counterfeit capital” (what he calls argot plastique) to expose and to shuffle the verbal registers of class conflict.</w:t>
      </w:r>
    </w:p>
    <w:p w14:paraId="17F2D27C" w14:textId="77777777" w:rsidR="009937BE" w:rsidRPr="00E0093D" w:rsidRDefault="009937BE" w:rsidP="009937BE">
      <w:pPr>
        <w:rPr>
          <w:rStyle w:val="StyleUnderline"/>
        </w:rPr>
      </w:pPr>
      <w:r w:rsidRPr="00C3045F">
        <w:rPr>
          <w:sz w:val="16"/>
        </w:rPr>
        <w:t xml:space="preserve">Founded on a platform of verbal and libidinal duplicity (combining affection and contempt), </w:t>
      </w:r>
      <w:r w:rsidRPr="00E7731A">
        <w:rPr>
          <w:rStyle w:val="StyleUnderline"/>
          <w:highlight w:val="cyan"/>
        </w:rPr>
        <w:t>poet</w:t>
      </w:r>
      <w:r w:rsidRPr="00E0093D">
        <w:rPr>
          <w:rStyle w:val="StyleUnderline"/>
        </w:rPr>
        <w:t xml:space="preserve">ic kitsch offers a strategy for radicalizing lyric poetry by converting it into what may be described as choral lyric in its authorless and formulaic properties. As a </w:t>
      </w:r>
      <w:r w:rsidRPr="00E7731A">
        <w:rPr>
          <w:rStyle w:val="StyleUnderline"/>
          <w:highlight w:val="cyan"/>
        </w:rPr>
        <w:t>means of replicating</w:t>
      </w:r>
      <w:r w:rsidRPr="00E0093D">
        <w:rPr>
          <w:rStyle w:val="StyleUnderline"/>
        </w:rPr>
        <w:t xml:space="preserve">, but also contesting, what Walter Benjamin calls the “permanent </w:t>
      </w:r>
      <w:r w:rsidRPr="00E7731A">
        <w:rPr>
          <w:rStyle w:val="StyleUnderline"/>
          <w:b w:val="0"/>
          <w:bCs/>
          <w:highlight w:val="cyan"/>
        </w:rPr>
        <w:t>catastrophe” of modern capitalism</w:t>
      </w:r>
      <w:r w:rsidRPr="00E7731A">
        <w:rPr>
          <w:sz w:val="16"/>
          <w:highlight w:val="cyan"/>
        </w:rPr>
        <w:t xml:space="preserve">, </w:t>
      </w:r>
      <w:r w:rsidRPr="00E7731A">
        <w:rPr>
          <w:sz w:val="16"/>
        </w:rPr>
        <w:t xml:space="preserve">the radicalized </w:t>
      </w:r>
      <w:r w:rsidRPr="00C3045F">
        <w:rPr>
          <w:sz w:val="16"/>
        </w:rPr>
        <w:t>lyric poem in the form of kitsch becomes what the French pop artist Daniel Spoerri calls a “snare picture</w:t>
      </w:r>
      <w:r w:rsidRPr="00E0093D">
        <w:rPr>
          <w:rStyle w:val="StyleUnderline"/>
        </w:rPr>
        <w:t>”: a verbal trap luring the reader into a disorienting space of indulgence, alienation, and critique—into “the poisonous candy factory” (to borrow a phrase from Jack Spicer) of poetic diction.</w:t>
      </w:r>
    </w:p>
    <w:p w14:paraId="598192BF" w14:textId="77777777" w:rsidR="009937BE" w:rsidRDefault="009937BE" w:rsidP="009937BE"/>
    <w:p w14:paraId="2CC41184" w14:textId="36D3BDD2" w:rsidR="00375230" w:rsidRDefault="00375230" w:rsidP="00375230">
      <w:pPr>
        <w:pStyle w:val="Heading3"/>
      </w:pPr>
      <w:r>
        <w:t xml:space="preserve">AT: Decolonial Theory---1NC </w:t>
      </w:r>
    </w:p>
    <w:p w14:paraId="6F915367" w14:textId="77777777" w:rsidR="00375230" w:rsidRDefault="00375230" w:rsidP="00375230">
      <w:pPr>
        <w:pStyle w:val="Heading4"/>
      </w:pPr>
      <w:r>
        <w:t>Decolonial theory is essentialist, incoherent, and self-defeating</w:t>
      </w:r>
    </w:p>
    <w:p w14:paraId="35398FA7" w14:textId="77777777" w:rsidR="00375230" w:rsidRPr="00B753D9" w:rsidRDefault="00375230" w:rsidP="00375230">
      <w:pPr>
        <w:rPr>
          <w:b/>
          <w:bCs/>
          <w:sz w:val="26"/>
          <w:szCs w:val="26"/>
        </w:rPr>
      </w:pPr>
      <w:r>
        <w:rPr>
          <w:b/>
          <w:bCs/>
          <w:sz w:val="26"/>
          <w:szCs w:val="26"/>
        </w:rPr>
        <w:t>Naicker 23</w:t>
      </w:r>
    </w:p>
    <w:p w14:paraId="7C48CF9B" w14:textId="77777777" w:rsidR="00375230" w:rsidRPr="00B753D9" w:rsidRDefault="00375230" w:rsidP="00375230">
      <w:r>
        <w:t>(</w:t>
      </w:r>
      <w:r w:rsidRPr="00B753D9">
        <w:t>Veeran Naicker</w:t>
      </w:r>
      <w:r>
        <w:t xml:space="preserve"> (postdoctoral researcher at </w:t>
      </w:r>
      <w:r w:rsidRPr="00B753D9">
        <w:t>AVReQ (Centre for the Study of the Afterlife of Violence and the Reparative Quest)</w:t>
      </w:r>
      <w:r>
        <w:t>)</w:t>
      </w:r>
      <w:r w:rsidRPr="00B753D9">
        <w:t xml:space="preserve">, 6-20-2023, "The problem of epistemological critique in contemporary Decolonial theory", Taylor &amp; Francis, </w:t>
      </w:r>
      <w:hyperlink r:id="rId19" w:history="1">
        <w:r w:rsidRPr="0059453A">
          <w:rPr>
            <w:rStyle w:val="Hyperlink"/>
          </w:rPr>
          <w:t>https://www-tandfonline-com.proxy.lib.umich.edu/doi/full/10.1080/02533952.2023.2226497</w:t>
        </w:r>
      </w:hyperlink>
      <w:r>
        <w:t>) Julia T</w:t>
      </w:r>
    </w:p>
    <w:p w14:paraId="10517AA0" w14:textId="77777777" w:rsidR="00375230" w:rsidRPr="00B753D9" w:rsidRDefault="00375230" w:rsidP="00375230">
      <w:pPr>
        <w:rPr>
          <w:rStyle w:val="Emphasis"/>
        </w:rPr>
      </w:pPr>
      <w:r w:rsidRPr="00CA2C08">
        <w:rPr>
          <w:rStyle w:val="StyleUnderline"/>
        </w:rPr>
        <w:t xml:space="preserve">Decolonial theory has critiqued Western epistemology for presenting itself as neutral and </w:t>
      </w:r>
      <w:r w:rsidRPr="00B753D9">
        <w:rPr>
          <w:rStyle w:val="StyleUnderline"/>
        </w:rPr>
        <w:t xml:space="preserve">universal </w:t>
      </w:r>
      <w:r>
        <w:t xml:space="preserve">– as from a God’s eye view –, </w:t>
      </w:r>
      <w:r w:rsidRPr="00CA2C08">
        <w:rPr>
          <w:rStyle w:val="StyleUnderline"/>
        </w:rPr>
        <w:t xml:space="preserve">exterior to the relations which constitute the modern world </w:t>
      </w:r>
      <w:r>
        <w:t xml:space="preserve">system. As argued by Grosfoguel, the appearance of neutrality obfuscates the ego-politics inherent to Western secularism which enabled the colonial control and exploitation of the globe. This raises a question: </w:t>
      </w:r>
      <w:r w:rsidRPr="00CA2C08">
        <w:rPr>
          <w:rStyle w:val="StyleUnderline"/>
        </w:rPr>
        <w:t xml:space="preserve">how does Decolonial theory ground its own position? </w:t>
      </w:r>
      <w:r>
        <w:t xml:space="preserve">Endorsing an epistemic relativism, Mignolo has </w:t>
      </w:r>
      <w:r w:rsidRPr="00CA2C08">
        <w:rPr>
          <w:rStyle w:val="StyleUnderline"/>
        </w:rPr>
        <w:t>argued that Decolonial theory is only one option</w:t>
      </w:r>
      <w:r>
        <w:t xml:space="preserve">. In this framework, the decolonial position could be a perspective, or standpoint, designating a certain social location and experience. </w:t>
      </w:r>
      <w:r w:rsidRPr="00CA2C08">
        <w:rPr>
          <w:rStyle w:val="StyleUnderline"/>
        </w:rPr>
        <w:t xml:space="preserve">I am sceptical </w:t>
      </w:r>
      <w:r>
        <w:t xml:space="preserve">of these claims, because, despite the argument to be “de-linking,”Footnote5 </w:t>
      </w:r>
      <w:r w:rsidRPr="00CA2C08">
        <w:rPr>
          <w:rStyle w:val="StyleUnderline"/>
        </w:rPr>
        <w:t>Decolonial theory articulates these claims in a moral, universalising axiology that presupposes neutrality, which turns on the injunction to produce subaltern epistemology</w:t>
      </w:r>
      <w:r>
        <w:t xml:space="preserve">. Before addressing the self-defeating nature and incoherence of epistemological critique in Decolonial theory, it is essential to reiterate </w:t>
      </w:r>
      <w:r w:rsidRPr="00CA2C08">
        <w:rPr>
          <w:rStyle w:val="StyleUnderline"/>
        </w:rPr>
        <w:t>its central, yet contradictory claims.</w:t>
      </w:r>
      <w:r>
        <w:t xml:space="preserve"> </w:t>
      </w:r>
      <w:r w:rsidRPr="00CA2C08">
        <w:rPr>
          <w:rStyle w:val="StyleUnderline"/>
        </w:rPr>
        <w:t>The thesis that knowledge is relativistic</w:t>
      </w:r>
      <w:r>
        <w:t xml:space="preserve">, as it is a perspective reducible to the lived experience (Erlebnis) of a subject situated in a geo-political locale. Consequently, </w:t>
      </w:r>
      <w:r w:rsidRPr="00CA2C08">
        <w:rPr>
          <w:rStyle w:val="StyleUnderline"/>
        </w:rPr>
        <w:t>all epistemic traditions are of equal standing</w:t>
      </w:r>
      <w:r>
        <w:t xml:space="preserve">, with each aspiring to be the planetary centre. Thus, each tradition attempts to articulate its “particular” perspective as universal (Mignolo and Walsh Citation2018, 194). </w:t>
      </w:r>
      <w:r w:rsidRPr="00CA2C08">
        <w:rPr>
          <w:rStyle w:val="StyleUnderline"/>
        </w:rPr>
        <w:t>The secular West is the only epistemic tradition which has violently imposed itself as universal,</w:t>
      </w:r>
      <w:r>
        <w:t xml:space="preserve"> employing a rhetoric of neutrality in order to obfuscate the ego conquiro, an ideal of subjectivity, which is primarily concerned with conquering and controlling the planet: consequently, all Western disciplinary knowledge is reducible to ego politics, the coloniality of knowledge and the colonial matrix of power (cmp) (Grosfoguel Citation(2007) 2010; Maldonado-Torres Citation(2007) 2010; Mignolo Citation2011a, 6; Walsh Citation(2007) 2010). An ontological thesis that </w:t>
      </w:r>
      <w:r w:rsidRPr="00CA2C08">
        <w:rPr>
          <w:rStyle w:val="StyleUnderline"/>
        </w:rPr>
        <w:t>Decolonial theory has conceptualised as the coloniality of being</w:t>
      </w:r>
      <w:r>
        <w:t xml:space="preserve">. This ontological distinction separates the lived experience of the planet and consequently knowledge production into two halves defined by colonial difference: salvation (the coloniser) and damnation (the colonised). </w:t>
      </w:r>
      <w:r w:rsidRPr="00CA2C08">
        <w:rPr>
          <w:rStyle w:val="StyleUnderline"/>
        </w:rPr>
        <w:t>Decolonial scholars lament the fact that many</w:t>
      </w:r>
      <w:r>
        <w:t xml:space="preserve"> colonised </w:t>
      </w:r>
      <w:r w:rsidRPr="00CA2C08">
        <w:rPr>
          <w:rStyle w:val="StyleUnderline"/>
        </w:rPr>
        <w:t>scholars have become mentally colonised by using Western frameworks and concepts</w:t>
      </w:r>
      <w:r>
        <w:t xml:space="preserve">. Although it appears that all knowledge is reducible to lived experience, Ndlovu-Gatsheni’s analysis of Mamdani is critical of epistemic reductionism, as it presupposes that non-white scholars have the capacity to choose, presupposing neutrality, which side of the racialised power spectrum (or epistemic colonial difference) they write from. The same is not the case for white, Western men (apart from Mignolo and Grosfoguel) who, it appears, can only write from one side from the colonial divide: a structural and systemic argument. Despite this emphasis on the systemic, Decolonial theory’s position is undermined by the claim that the West is morally at fault for constituting the colonial matrix of power: the essential principle here is the ego conquiro. </w:t>
      </w:r>
      <w:r w:rsidRPr="00CA2C08">
        <w:rPr>
          <w:rStyle w:val="StyleUnderline"/>
        </w:rPr>
        <w:t xml:space="preserve">Although decolonial scholars have presented all knowledge as relativistic, </w:t>
      </w:r>
      <w:r w:rsidRPr="00B753D9">
        <w:rPr>
          <w:rStyle w:val="Emphasis"/>
        </w:rPr>
        <w:t>its practitioners have agreed</w:t>
      </w:r>
      <w:r w:rsidRPr="00CA2C08">
        <w:rPr>
          <w:rStyle w:val="StyleUnderline"/>
        </w:rPr>
        <w:t xml:space="preserve"> on a unitary, factual</w:t>
      </w:r>
      <w:r>
        <w:t xml:space="preserve"> or </w:t>
      </w:r>
      <w:r w:rsidRPr="00CA2C08">
        <w:rPr>
          <w:rStyle w:val="StyleUnderline"/>
        </w:rPr>
        <w:t>objective account of colonial reality and a stereotypical conception of European identity over 500 years</w:t>
      </w:r>
      <w:r>
        <w:t xml:space="preserve"> meant to incentivise virtuous de-linking. </w:t>
      </w:r>
      <w:r w:rsidRPr="00CA2C08">
        <w:rPr>
          <w:rStyle w:val="StyleUnderline"/>
        </w:rPr>
        <w:t xml:space="preserve">For the decolonial project to even considered to be an option, </w:t>
      </w:r>
      <w:r w:rsidRPr="00B753D9">
        <w:rPr>
          <w:rStyle w:val="Emphasis"/>
        </w:rPr>
        <w:t>would it not rely on an objective</w:t>
      </w:r>
      <w:r>
        <w:t xml:space="preserve"> or truthful </w:t>
      </w:r>
      <w:r w:rsidRPr="00B753D9">
        <w:rPr>
          <w:rStyle w:val="Emphasis"/>
        </w:rPr>
        <w:t>account</w:t>
      </w:r>
      <w:r w:rsidRPr="00CA2C08">
        <w:rPr>
          <w:rStyle w:val="StyleUnderline"/>
        </w:rPr>
        <w:t xml:space="preserve"> of colonialism?</w:t>
      </w:r>
      <w:r>
        <w:t xml:space="preserve"> Furthermore, </w:t>
      </w:r>
      <w:r w:rsidRPr="00CA2C08">
        <w:rPr>
          <w:rStyle w:val="StyleUnderline"/>
        </w:rPr>
        <w:t>is it an accurate account of epistemic relativism?</w:t>
      </w:r>
      <w:r>
        <w:t xml:space="preserve"> This account relies on two notions, coloniality and the ego conquiro. </w:t>
      </w:r>
      <w:r w:rsidRPr="00CA2C08">
        <w:rPr>
          <w:rStyle w:val="StyleUnderline"/>
        </w:rPr>
        <w:t>The concept of coloniality falsely elevates a particular experience of the colonial condition, epistemic violence as forced assimilation and direct rule, into a universal analysis</w:t>
      </w:r>
      <w:r>
        <w:t xml:space="preserve"> of our global present. As a historical concept, </w:t>
      </w:r>
      <w:r w:rsidRPr="00CA2C08">
        <w:rPr>
          <w:rStyle w:val="StyleUnderline"/>
        </w:rPr>
        <w:t>it unifies vastly different practices, discontinuous ruptures and singular modes of human differentiation into continental racial geo-political stereotypes</w:t>
      </w:r>
      <w:r>
        <w:t xml:space="preserve">. </w:t>
      </w:r>
      <w:r w:rsidRPr="00B753D9">
        <w:rPr>
          <w:rStyle w:val="StyleUnderline"/>
        </w:rPr>
        <w:t>Instead of challenging the historical logic of colonial discourse</w:t>
      </w:r>
      <w:r>
        <w:t xml:space="preserve"> as historicism, </w:t>
      </w:r>
      <w:r w:rsidRPr="00B753D9">
        <w:rPr>
          <w:rStyle w:val="StyleUnderline"/>
        </w:rPr>
        <w:t xml:space="preserve">it conceives of </w:t>
      </w:r>
      <w:r w:rsidRPr="00B753D9">
        <w:rPr>
          <w:rStyle w:val="Emphasis"/>
        </w:rPr>
        <w:t>modern history as a white mythology</w:t>
      </w:r>
      <w:r w:rsidRPr="00B753D9">
        <w:rPr>
          <w:rStyle w:val="StyleUnderline"/>
        </w:rPr>
        <w:t>,</w:t>
      </w:r>
      <w:r>
        <w:t xml:space="preserve"> treating the West as the systemic subject of a continuous unilinear history (Young Citation2004, 1–32). It does not transform Dussel’s critique of historical developmentalism, but merely inverts it. </w:t>
      </w:r>
      <w:r w:rsidRPr="00B753D9">
        <w:rPr>
          <w:rStyle w:val="StyleUnderline"/>
        </w:rPr>
        <w:t>The only difference is that this subject is conceived negatively</w:t>
      </w:r>
      <w:r>
        <w:t xml:space="preserve">, </w:t>
      </w:r>
      <w:r w:rsidRPr="00B753D9">
        <w:rPr>
          <w:rStyle w:val="StyleUnderline"/>
        </w:rPr>
        <w:t>as the evil ego conquiro.</w:t>
      </w:r>
      <w:r>
        <w:rPr>
          <w:rStyle w:val="StyleUnderline"/>
        </w:rPr>
        <w:t xml:space="preserve"> </w:t>
      </w:r>
      <w:r>
        <w:t xml:space="preserve">Friedrich Nietzsche argues that morality presupposes that the consciousness or intellect can abstract itself and adopt a neutral position, that is free will, from the sensuous relations of power which define the natural world (Nietzsche Citation[1886] 2010, 19). He claims that, instead, there is only deed or action. Although this idea seems controversial, following Kant’s response to the success of the natural sciences and mathematics, any event or phenomenon is subsumed in a series of conditions. The </w:t>
      </w:r>
      <w:r w:rsidRPr="00B753D9">
        <w:rPr>
          <w:rStyle w:val="StyleUnderline"/>
        </w:rPr>
        <w:t>attempt to articulate an unconditional agent</w:t>
      </w:r>
      <w:r>
        <w:t xml:space="preserve"> (unconditioned) </w:t>
      </w:r>
      <w:r w:rsidRPr="00B753D9">
        <w:rPr>
          <w:rStyle w:val="StyleUnderline"/>
        </w:rPr>
        <w:t>in the form of the ego conquiro is</w:t>
      </w:r>
      <w:r>
        <w:t xml:space="preserve">, in Kantian terms, the attempt to articulate a condition that is not conditioned. This condition, the ego conquiro, is </w:t>
      </w:r>
      <w:r w:rsidRPr="00B753D9">
        <w:rPr>
          <w:rStyle w:val="StyleUnderline"/>
        </w:rPr>
        <w:t>an attempt to provide an objective account of colonial reality by taking recourse in a</w:t>
      </w:r>
      <w:r>
        <w:t xml:space="preserve"> transcendental </w:t>
      </w:r>
      <w:r w:rsidRPr="00B753D9">
        <w:rPr>
          <w:rStyle w:val="StyleUnderline"/>
        </w:rPr>
        <w:t>illusion, contradicting Decolonial theory’s claim to only be providing a relativistic</w:t>
      </w:r>
      <w:r>
        <w:t xml:space="preserve"> or partial </w:t>
      </w:r>
      <w:r w:rsidRPr="00B753D9">
        <w:rPr>
          <w:rStyle w:val="StyleUnderline"/>
        </w:rPr>
        <w:t>perspective</w:t>
      </w:r>
      <w:r>
        <w:t xml:space="preserve"> (Kant Citation[1781] 2003, 156–180). As an unconditioned agent, the ego conquiro can be read as a transcendental signified, an ancient principle within the Western metaphysical tradition dating back to Plato. It is an organising agency that engenders structures, such as the colonial matrix of power, but remains unaffected by the structuration of the structure– – a metaphysical principle that Heidegger identified as ground, for which there have been many terms “God, consciousness, man,” and so on (Derrida Citation[1967] 2001, 353). Demonstrating how the West has been misled by grammar, Nietzsche and Foucault’s genealogies diachronically exhibit how Christian and moral culture separate agent from action, creating immoral figures like the sinner or criminal (Foucault Citation[1977] 1991; Nietzsche Citation[1887] 1989). The explication of social phenomena as conditioned has been an important part of refuting and transcending the pre-scientific religious and moral metaphysics of the pre-modern Western tradition: it was essential to overcoming the superstitious and animistic problem of evil. </w:t>
      </w:r>
      <w:r w:rsidRPr="00B753D9">
        <w:rPr>
          <w:rStyle w:val="StyleUnderline"/>
        </w:rPr>
        <w:t>Twentieth-century anticolonial politics relied on a conception of an essentially good black subject, which provided much of the impetus for the strategic essentialism of the decolonisation struggles around the globe</w:t>
      </w:r>
      <w:r>
        <w:t xml:space="preserve"> (Hall Citation1996). For postcolonial scholars, the fatwa that was declared against Salman Rushdie by the Ayatollah Khomeini of Iran on February 14 1989 was the major turning point, which led to a </w:t>
      </w:r>
      <w:r w:rsidRPr="00B753D9">
        <w:rPr>
          <w:rStyle w:val="StyleUnderline"/>
        </w:rPr>
        <w:t>critical problematisation of the trajectory of postcolonial nation states</w:t>
      </w:r>
      <w:r>
        <w:t>: a practice Said had hitherto dubbed secular criticism (Said Citation1983, 2–30; Citation1994, 89).Footnote6 If Mamdani is the exemplar of intellectual de-linking, then Rushdie is arguably its antithesis – the figure that transformed the postcolonial intellectuals’ attitude to’ The Wretched of the Earth. It is not only poststructuralism that divides postcolonialism and Decolonial theory, but also the problem of secular identity and its relationship to de-linking. In this context, Hull’s notion of the epistemic comprador (Hull Citation2022, 141) perfectly applies to the case of Rushdie who was born Muslim (E1), but now “describes himself as a wholly secular person” (E2) (Bradley and Tate Citation2010, 13–14</w:t>
      </w:r>
      <w:r w:rsidRPr="00B753D9">
        <w:rPr>
          <w:rStyle w:val="StyleUnderline"/>
        </w:rPr>
        <w:t>). In the postcolonial world, being a comprador can have deadly consequences,</w:t>
      </w:r>
      <w:r>
        <w:t xml:space="preserve"> for prior to Rushdie’s fatwa the Iranian state executed students, communists and any opponent to its theocratic regime (Ahmad Citation2000, 34). More recently, </w:t>
      </w:r>
      <w:r w:rsidRPr="00B753D9">
        <w:rPr>
          <w:rStyle w:val="StyleUnderline"/>
        </w:rPr>
        <w:t>this includes the murder, torture and internment of many women who protested the compulsory wearing of the Hijab. Interestingly, in Mignolo’s latest book</w:t>
      </w:r>
      <w:r>
        <w:t xml:space="preserve">, The Politics of Decolonial Investigations (2021), </w:t>
      </w:r>
      <w:r w:rsidRPr="00B753D9">
        <w:rPr>
          <w:rStyle w:val="StyleUnderline"/>
        </w:rPr>
        <w:t>he treats the Iranian state as an exemplar of de-linking from the colonial matrix of power</w:t>
      </w:r>
      <w:r>
        <w:t xml:space="preserve"> and spends a confoundingly large proportion of the text defending Iran’s policies from Islamophobia (Mignolo Citation2021, 107). The question is, </w:t>
      </w:r>
      <w:r w:rsidRPr="00B753D9">
        <w:rPr>
          <w:rStyle w:val="StyleUnderline"/>
        </w:rPr>
        <w:t>can Iranian state policy be considered subaltern epistemology? How is Iran’s theocratic persecution of its internal dissidents and minorities any different form the decolonial depiction of totalitarian colonial states</w:t>
      </w:r>
      <w:r>
        <w:t xml:space="preserve"> during the formal colonial period? </w:t>
      </w:r>
      <w:r w:rsidRPr="00B753D9">
        <w:rPr>
          <w:rStyle w:val="StyleUnderline"/>
        </w:rPr>
        <w:t xml:space="preserve">Because Decolonial theory has stereotyped the </w:t>
      </w:r>
      <w:r w:rsidRPr="00B753D9">
        <w:rPr>
          <w:rStyle w:val="Emphasis"/>
        </w:rPr>
        <w:t>West as the singularly, evil sinister force</w:t>
      </w:r>
      <w:r w:rsidRPr="00B753D9">
        <w:rPr>
          <w:rStyle w:val="StyleUnderline"/>
        </w:rPr>
        <w:t xml:space="preserve"> in human history, it becomes incapable of addressing the religious, gendered and economic violations of human dignity in spaces that are morally anti-Western</w:t>
      </w:r>
      <w:r>
        <w:t xml:space="preserve">. I conclude by suggesting that </w:t>
      </w:r>
      <w:r w:rsidRPr="00B753D9">
        <w:rPr>
          <w:rStyle w:val="StyleUnderline"/>
        </w:rPr>
        <w:t>Decolonial theory’s</w:t>
      </w:r>
      <w:r>
        <w:t xml:space="preserve"> exclusive and </w:t>
      </w:r>
      <w:r w:rsidRPr="00B753D9">
        <w:rPr>
          <w:rStyle w:val="StyleUnderline"/>
        </w:rPr>
        <w:t xml:space="preserve">moralistically exclusionary anti-Westernism begins mirroring the rightist tendencies it sought to locate solely within a fabricated Western essence. It is </w:t>
      </w:r>
      <w:r w:rsidRPr="00B753D9">
        <w:rPr>
          <w:rStyle w:val="Emphasis"/>
        </w:rPr>
        <w:t>merely an inversion</w:t>
      </w:r>
      <w:r w:rsidRPr="00B753D9">
        <w:rPr>
          <w:rStyle w:val="StyleUnderline"/>
        </w:rPr>
        <w:t xml:space="preserve"> of the moral imaginary of colonial discourse and</w:t>
      </w:r>
      <w:r>
        <w:t xml:space="preserve"> in Nietzschean </w:t>
      </w:r>
      <w:r w:rsidRPr="00B753D9">
        <w:rPr>
          <w:rStyle w:val="StyleUnderline"/>
        </w:rPr>
        <w:t>terms presupposes a neutral position</w:t>
      </w:r>
      <w:r>
        <w:t xml:space="preserve"> that can only be exterior to the colonial matrix of power, </w:t>
      </w:r>
      <w:r w:rsidRPr="00B753D9">
        <w:rPr>
          <w:rStyle w:val="StyleUnderline"/>
        </w:rPr>
        <w:t xml:space="preserve">a contradiction that is </w:t>
      </w:r>
      <w:r w:rsidRPr="00B753D9">
        <w:rPr>
          <w:rStyle w:val="Emphasis"/>
        </w:rPr>
        <w:t>ultimately incoherent and self-defeating.</w:t>
      </w:r>
    </w:p>
    <w:p w14:paraId="4DCA93B5" w14:textId="77777777" w:rsidR="00375230" w:rsidRDefault="00375230" w:rsidP="00375230"/>
    <w:p w14:paraId="6A34843F" w14:textId="3333D084" w:rsidR="00375230" w:rsidRDefault="00375230" w:rsidP="00375230">
      <w:pPr>
        <w:pStyle w:val="Heading3"/>
      </w:pPr>
      <w:r>
        <w:t>IPR Reform Good---</w:t>
      </w:r>
      <w:r w:rsidR="007D1A52">
        <w:t>Generic---</w:t>
      </w:r>
      <w:r>
        <w:t>1NC</w:t>
      </w:r>
    </w:p>
    <w:p w14:paraId="6955E29A" w14:textId="77777777" w:rsidR="00375230" w:rsidRDefault="00375230" w:rsidP="00375230">
      <w:pPr>
        <w:pStyle w:val="Heading4"/>
      </w:pPr>
      <w:r>
        <w:t>IP can be reformed to protect traditional knowledge---input from indigenous communities is key</w:t>
      </w:r>
    </w:p>
    <w:p w14:paraId="1EE30E28" w14:textId="77777777" w:rsidR="00375230" w:rsidRPr="00844A97" w:rsidRDefault="00375230" w:rsidP="00375230">
      <w:r w:rsidRPr="00844A97">
        <w:rPr>
          <w:b/>
          <w:bCs/>
          <w:sz w:val="26"/>
          <w:szCs w:val="26"/>
        </w:rPr>
        <w:t>Nwank</w:t>
      </w:r>
      <w:r>
        <w:rPr>
          <w:b/>
          <w:bCs/>
          <w:sz w:val="26"/>
          <w:szCs w:val="26"/>
        </w:rPr>
        <w:t>w</w:t>
      </w:r>
      <w:r w:rsidRPr="00844A97">
        <w:rPr>
          <w:b/>
          <w:bCs/>
          <w:sz w:val="26"/>
          <w:szCs w:val="26"/>
        </w:rPr>
        <w:t>o</w:t>
      </w:r>
      <w:r>
        <w:rPr>
          <w:b/>
          <w:bCs/>
          <w:sz w:val="26"/>
          <w:szCs w:val="26"/>
        </w:rPr>
        <w:t xml:space="preserve"> ‘21 </w:t>
      </w:r>
      <w:r w:rsidRPr="00844A97">
        <w:t>[Ugonma</w:t>
      </w:r>
      <w:r>
        <w:t xml:space="preserve"> </w:t>
      </w:r>
      <w:r w:rsidRPr="00844A97">
        <w:t>and Charles Kenny</w:t>
      </w:r>
      <w:r>
        <w:t xml:space="preserve">; </w:t>
      </w:r>
      <w:r w:rsidRPr="00844A97">
        <w:t xml:space="preserve">March 1; Master of Public Policy degree from the University of Cambridge and a bachelor’s degree in Political Science from Loyola Marymount University, </w:t>
      </w:r>
      <w:r>
        <w:t>former</w:t>
      </w:r>
      <w:r w:rsidRPr="00844A97">
        <w:t xml:space="preserve"> research associate with CGD’s Technology and Development program; Charles Kenny is a senior fellow at the Center for Global Development</w:t>
      </w:r>
      <w:r>
        <w:t>; Center for Global Development, “</w:t>
      </w:r>
      <w:r w:rsidRPr="00844A97">
        <w:t>Their Knowledge, Their Rights: Using Traditional Knowledge and Intellectual Property to Protect Communities</w:t>
      </w:r>
      <w:r>
        <w:t>,”</w:t>
      </w:r>
      <w:r w:rsidRPr="00844A97">
        <w:t xml:space="preserve"> https://www.cgdev.org/blog/their-knowledge-their-rights-using-traditional-knowledge-and-intellectual-property</w:t>
      </w:r>
      <w:r>
        <w:t>]</w:t>
      </w:r>
    </w:p>
    <w:p w14:paraId="07A2D0B4" w14:textId="77777777" w:rsidR="00375230" w:rsidRPr="001B468B" w:rsidRDefault="00375230" w:rsidP="00375230">
      <w:pPr>
        <w:rPr>
          <w:rStyle w:val="StyleUnderline"/>
        </w:rPr>
      </w:pPr>
      <w:r w:rsidRPr="001B468B">
        <w:rPr>
          <w:sz w:val="16"/>
        </w:rPr>
        <w:t xml:space="preserve">Still, a balance between the public domain and </w:t>
      </w:r>
      <w:r w:rsidRPr="001B468B">
        <w:rPr>
          <w:rStyle w:val="StyleUnderline"/>
          <w:b w:val="0"/>
          <w:bCs/>
        </w:rPr>
        <w:t>strong</w:t>
      </w:r>
      <w:r w:rsidRPr="001B468B">
        <w:rPr>
          <w:rStyle w:val="StyleUnderline"/>
        </w:rPr>
        <w:t xml:space="preserve">er </w:t>
      </w:r>
      <w:r w:rsidRPr="001B468B">
        <w:rPr>
          <w:rStyle w:val="StyleUnderline"/>
          <w:b w:val="0"/>
          <w:bCs/>
        </w:rPr>
        <w:t>IP rights</w:t>
      </w:r>
      <w:r w:rsidRPr="001B468B">
        <w:rPr>
          <w:sz w:val="16"/>
        </w:rPr>
        <w:t xml:space="preserve"> that </w:t>
      </w:r>
      <w:r w:rsidRPr="001B468B">
        <w:rPr>
          <w:rStyle w:val="StyleUnderline"/>
        </w:rPr>
        <w:t>recognizes Indigenous communities as the custodians of</w:t>
      </w:r>
      <w:r w:rsidRPr="001B468B">
        <w:rPr>
          <w:sz w:val="16"/>
        </w:rPr>
        <w:t xml:space="preserve"> </w:t>
      </w:r>
      <w:r w:rsidRPr="001B468B">
        <w:rPr>
          <w:rStyle w:val="StyleUnderline"/>
        </w:rPr>
        <w:t xml:space="preserve">their traditional knowledge can </w:t>
      </w:r>
      <w:r w:rsidRPr="001B468B">
        <w:rPr>
          <w:rStyle w:val="StyleUnderline"/>
          <w:b w:val="0"/>
          <w:bCs/>
        </w:rPr>
        <w:t>help preserve</w:t>
      </w:r>
      <w:r w:rsidRPr="001B468B">
        <w:rPr>
          <w:rStyle w:val="StyleUnderline"/>
        </w:rPr>
        <w:t xml:space="preserve"> this </w:t>
      </w:r>
      <w:r w:rsidRPr="001B468B">
        <w:rPr>
          <w:rStyle w:val="StyleUnderline"/>
          <w:b w:val="0"/>
          <w:bCs/>
        </w:rPr>
        <w:t>knowledge and ensure communities benefit</w:t>
      </w:r>
      <w:r w:rsidRPr="001B468B">
        <w:rPr>
          <w:rStyle w:val="StyleUnderline"/>
        </w:rPr>
        <w:t xml:space="preserve"> when their knowledge is used elsewhere.</w:t>
      </w:r>
    </w:p>
    <w:p w14:paraId="0C2D3766" w14:textId="77777777" w:rsidR="00375230" w:rsidRPr="001B468B" w:rsidRDefault="00375230" w:rsidP="00375230">
      <w:pPr>
        <w:rPr>
          <w:sz w:val="16"/>
        </w:rPr>
      </w:pPr>
      <w:r w:rsidRPr="001B468B">
        <w:rPr>
          <w:sz w:val="16"/>
        </w:rPr>
        <w:t>IP rights are an imperfect tool to encourage innovation and creativity, especially for traditional knowledge</w:t>
      </w:r>
    </w:p>
    <w:p w14:paraId="3DB30BC3" w14:textId="77777777" w:rsidR="00375230" w:rsidRPr="001B468B" w:rsidRDefault="00375230" w:rsidP="00375230">
      <w:pPr>
        <w:rPr>
          <w:sz w:val="16"/>
        </w:rPr>
      </w:pPr>
      <w:r w:rsidRPr="001B468B">
        <w:rPr>
          <w:sz w:val="16"/>
        </w:rPr>
        <w:t>IP rights, including patents, copyrights, and trademarks, are designed to create enough legal protection to maximize incentives for engaging in creative and innovative processes, while also improving the flow of ideas. But it is hard to strike a balance between overprotective and relaxed IP systems: strict IP can reduce the economic impact of new ideas and drive up the costs of future innovation; under-protection can disincentivize current innovators.</w:t>
      </w:r>
    </w:p>
    <w:p w14:paraId="18D70B2A" w14:textId="77777777" w:rsidR="00375230" w:rsidRPr="001B468B" w:rsidRDefault="00375230" w:rsidP="00375230">
      <w:pPr>
        <w:rPr>
          <w:sz w:val="16"/>
        </w:rPr>
      </w:pPr>
      <w:r w:rsidRPr="001B468B">
        <w:rPr>
          <w:sz w:val="16"/>
        </w:rPr>
        <w:t>The challenge of balance and the use of standard IP approaches is particularly large with regard to traditional knowledge, which “cannot be fully or properly accounted for through the Western-oriented prism of patents, copyrights, trademarks and other formal IP outputs.” Patents in particular are designed to reward a corporate entity or individual with a temporary monopoly to use a recent innovation that passes standards for novelty. Traditional knowledge is often collaborative and incremental, relying on a community's insights and know-how often built up over generations.</w:t>
      </w:r>
    </w:p>
    <w:p w14:paraId="0CD3FD23" w14:textId="77777777" w:rsidR="00375230" w:rsidRPr="001B468B" w:rsidRDefault="00375230" w:rsidP="00375230">
      <w:pPr>
        <w:rPr>
          <w:sz w:val="16"/>
        </w:rPr>
      </w:pPr>
      <w:r w:rsidRPr="001B468B">
        <w:rPr>
          <w:sz w:val="16"/>
        </w:rPr>
        <w:t xml:space="preserve">Traditional knowledge is managed as a collectively held, shared, and preserved resource in Indigenous communities worldwide. However, </w:t>
      </w:r>
      <w:r w:rsidRPr="001B468B">
        <w:rPr>
          <w:rStyle w:val="StyleUnderline"/>
        </w:rPr>
        <w:t>recent decades have seen an </w:t>
      </w:r>
      <w:r w:rsidRPr="001B468B">
        <w:rPr>
          <w:rStyle w:val="StyleUnderline"/>
          <w:b w:val="0"/>
          <w:bCs/>
        </w:rPr>
        <w:t xml:space="preserve">increased </w:t>
      </w:r>
      <w:r w:rsidRPr="001B468B">
        <w:rPr>
          <w:rStyle w:val="StyleUnderline"/>
        </w:rPr>
        <w:t xml:space="preserve">number of private sector </w:t>
      </w:r>
      <w:r w:rsidRPr="001B468B">
        <w:rPr>
          <w:rStyle w:val="StyleUnderline"/>
          <w:b w:val="0"/>
          <w:bCs/>
        </w:rPr>
        <w:t>companies exploiting traditional knowledge</w:t>
      </w:r>
      <w:r w:rsidRPr="001B468B">
        <w:rPr>
          <w:sz w:val="16"/>
        </w:rPr>
        <w:t xml:space="preserve">, often in ways that do not benefit the communities that have created and preserved the knowledge. </w:t>
      </w:r>
      <w:r w:rsidRPr="001B468B">
        <w:rPr>
          <w:rStyle w:val="StyleUnderline"/>
        </w:rPr>
        <w:t xml:space="preserve">This has been accomplished </w:t>
      </w:r>
      <w:r w:rsidRPr="001B468B">
        <w:rPr>
          <w:rStyle w:val="StyleUnderline"/>
          <w:b w:val="0"/>
          <w:bCs/>
        </w:rPr>
        <w:t>through</w:t>
      </w:r>
      <w:r w:rsidRPr="001B468B">
        <w:rPr>
          <w:rStyle w:val="StyleUnderline"/>
        </w:rPr>
        <w:t xml:space="preserve"> the selective use of the idea of</w:t>
      </w:r>
      <w:r w:rsidRPr="001B468B">
        <w:rPr>
          <w:sz w:val="16"/>
        </w:rPr>
        <w:t xml:space="preserve"> </w:t>
      </w:r>
      <w:r w:rsidRPr="001B468B">
        <w:rPr>
          <w:rStyle w:val="StyleUnderline"/>
          <w:b w:val="0"/>
          <w:bCs/>
        </w:rPr>
        <w:t>“public domain”</w:t>
      </w:r>
      <w:r w:rsidRPr="001B468B">
        <w:rPr>
          <w:sz w:val="16"/>
        </w:rPr>
        <w:t>—</w:t>
      </w:r>
      <w:r w:rsidRPr="001B468B">
        <w:rPr>
          <w:rStyle w:val="StyleUnderline"/>
        </w:rPr>
        <w:t xml:space="preserve">the </w:t>
      </w:r>
      <w:r w:rsidRPr="001B468B">
        <w:rPr>
          <w:rStyle w:val="StyleUnderline"/>
          <w:b w:val="0"/>
          <w:bCs/>
        </w:rPr>
        <w:t>notion</w:t>
      </w:r>
      <w:r w:rsidRPr="001B468B">
        <w:rPr>
          <w:rStyle w:val="StyleUnderline"/>
        </w:rPr>
        <w:t xml:space="preserve"> that </w:t>
      </w:r>
      <w:r w:rsidRPr="001B468B">
        <w:rPr>
          <w:rStyle w:val="StyleUnderline"/>
          <w:b w:val="0"/>
          <w:bCs/>
        </w:rPr>
        <w:t xml:space="preserve">traditional knowledge does </w:t>
      </w:r>
      <w:r w:rsidRPr="001B468B">
        <w:rPr>
          <w:rStyle w:val="StyleUnderline"/>
        </w:rPr>
        <w:t>not merit IP protections</w:t>
      </w:r>
      <w:r w:rsidRPr="001B468B">
        <w:rPr>
          <w:sz w:val="16"/>
        </w:rPr>
        <w:t xml:space="preserve"> because it is public, but that commercial innovations building on or benefiting from the same knowledge are proprietary and subject to IP protection. </w:t>
      </w:r>
    </w:p>
    <w:p w14:paraId="3BA2E801" w14:textId="77777777" w:rsidR="00375230" w:rsidRPr="001B468B" w:rsidRDefault="00375230" w:rsidP="00375230">
      <w:pPr>
        <w:rPr>
          <w:sz w:val="16"/>
        </w:rPr>
      </w:pPr>
      <w:r w:rsidRPr="001B468B">
        <w:rPr>
          <w:rStyle w:val="StyleUnderline"/>
        </w:rPr>
        <w:t xml:space="preserve">A </w:t>
      </w:r>
      <w:r w:rsidRPr="000F6215">
        <w:rPr>
          <w:rStyle w:val="StyleUnderline"/>
          <w:b w:val="0"/>
          <w:bCs/>
        </w:rPr>
        <w:t>particular issue is bioprospecting</w:t>
      </w:r>
      <w:r w:rsidRPr="001B468B">
        <w:rPr>
          <w:sz w:val="16"/>
        </w:rPr>
        <w:t>—the search for useful products derived from natural resources, including plants and animals that can be developed further for commercialization:</w:t>
      </w:r>
    </w:p>
    <w:p w14:paraId="73AB425B" w14:textId="77777777" w:rsidR="00375230" w:rsidRPr="001B468B" w:rsidRDefault="00375230" w:rsidP="00375230">
      <w:pPr>
        <w:rPr>
          <w:sz w:val="16"/>
        </w:rPr>
      </w:pPr>
      <w:r w:rsidRPr="001B468B">
        <w:rPr>
          <w:rStyle w:val="StyleUnderline"/>
        </w:rPr>
        <w:t>A natural remedy for malaria</w:t>
      </w:r>
      <w:r w:rsidRPr="001B468B">
        <w:rPr>
          <w:sz w:val="16"/>
        </w:rPr>
        <w:t>. Bitter root (Quassia amara) is a small red-flowered tree native to Central and South America used for centuries by Indigenous groups to combat malaria. Without acknowledging the indigenous and local communities of French Guiana that helped France’s Institut de Recherche pour le Développement (IRD) isolate the active ingredient known for antimalaria activity, and without providing them with a means to access the potential malaria drug at an affordable price, the IRD patented the ingredient. After initially mounting a vigorous defense, IRD finally acquiesced, agreeing to share benefits of the patent with the impacted communities of French Guiana, including ensuring they can obtain the drug at an affordable price.</w:t>
      </w:r>
    </w:p>
    <w:p w14:paraId="0C1D8EA7" w14:textId="77777777" w:rsidR="00375230" w:rsidRPr="001B468B" w:rsidRDefault="00375230" w:rsidP="00375230">
      <w:pPr>
        <w:rPr>
          <w:sz w:val="16"/>
        </w:rPr>
      </w:pPr>
      <w:r w:rsidRPr="001B468B">
        <w:rPr>
          <w:rStyle w:val="StyleUnderline"/>
        </w:rPr>
        <w:t>Using plants to curb hunger</w:t>
      </w:r>
      <w:r w:rsidRPr="001B468B">
        <w:rPr>
          <w:sz w:val="16"/>
        </w:rPr>
        <w:t>. For centuries, the San people of Southern Africa used the hoodia plant as an appetite suppressant, particularly during hunting expeditions where little food was available for many days. In 1963, the Council for Scientific and Industrial Research (CSIR) patented the plant’s appetite-suppressing element (P57) without initially negotiating any agreement with the San. The South African San Council challenged the lack of compensation for their traditional knowledge, resulting in the CSIR and the Council entering into a memorandum of understanding in 2002 which laid out payments to be provided to the San on an ongoing basis.</w:t>
      </w:r>
    </w:p>
    <w:p w14:paraId="64F65E3A" w14:textId="77777777" w:rsidR="00375230" w:rsidRPr="001B468B" w:rsidRDefault="00375230" w:rsidP="00375230">
      <w:pPr>
        <w:rPr>
          <w:rStyle w:val="StyleUnderline"/>
        </w:rPr>
      </w:pPr>
      <w:r w:rsidRPr="001B468B">
        <w:rPr>
          <w:rStyle w:val="StyleUnderline"/>
        </w:rPr>
        <w:t xml:space="preserve">Though </w:t>
      </w:r>
      <w:r w:rsidRPr="000F6215">
        <w:rPr>
          <w:rStyle w:val="StyleUnderline"/>
          <w:b w:val="0"/>
          <w:bCs/>
        </w:rPr>
        <w:t>both</w:t>
      </w:r>
      <w:r w:rsidRPr="001B468B">
        <w:rPr>
          <w:rStyle w:val="StyleUnderline"/>
        </w:rPr>
        <w:t xml:space="preserve"> of these examples eventually </w:t>
      </w:r>
      <w:r w:rsidRPr="000F6215">
        <w:rPr>
          <w:rStyle w:val="StyleUnderline"/>
          <w:b w:val="0"/>
          <w:bCs/>
        </w:rPr>
        <w:t>resulted in the communities</w:t>
      </w:r>
      <w:r w:rsidRPr="001B468B">
        <w:rPr>
          <w:rStyle w:val="StyleUnderline"/>
        </w:rPr>
        <w:t xml:space="preserve"> which generated the traditional knowledge </w:t>
      </w:r>
      <w:r w:rsidRPr="000F6215">
        <w:rPr>
          <w:rStyle w:val="StyleUnderline"/>
          <w:b w:val="0"/>
          <w:bCs/>
        </w:rPr>
        <w:t>receiving benefits from</w:t>
      </w:r>
      <w:r w:rsidRPr="001B468B">
        <w:rPr>
          <w:rStyle w:val="StyleUnderline"/>
        </w:rPr>
        <w:t xml:space="preserve"> the </w:t>
      </w:r>
      <w:r w:rsidRPr="000F6215">
        <w:rPr>
          <w:rStyle w:val="StyleUnderline"/>
          <w:b w:val="0"/>
          <w:bCs/>
        </w:rPr>
        <w:t>patenting</w:t>
      </w:r>
      <w:r w:rsidRPr="001B468B">
        <w:rPr>
          <w:rStyle w:val="StyleUnderline"/>
        </w:rPr>
        <w:t xml:space="preserve">, they had to go through </w:t>
      </w:r>
      <w:r w:rsidRPr="000F6215">
        <w:rPr>
          <w:rStyle w:val="StyleUnderline"/>
          <w:b w:val="0"/>
          <w:bCs/>
        </w:rPr>
        <w:t>lengthy legal and negotiation processes</w:t>
      </w:r>
      <w:r w:rsidRPr="001B468B">
        <w:rPr>
          <w:sz w:val="16"/>
        </w:rPr>
        <w:t xml:space="preserve"> in part </w:t>
      </w:r>
      <w:r w:rsidRPr="001B468B">
        <w:rPr>
          <w:rStyle w:val="StyleUnderline"/>
        </w:rPr>
        <w:t xml:space="preserve">because of the </w:t>
      </w:r>
      <w:r w:rsidRPr="000F6215">
        <w:rPr>
          <w:rStyle w:val="StyleUnderline"/>
          <w:b w:val="0"/>
          <w:bCs/>
        </w:rPr>
        <w:t>ill-fitting nature of standard intellectual</w:t>
      </w:r>
      <w:r w:rsidRPr="001B468B">
        <w:rPr>
          <w:rStyle w:val="StyleUnderline"/>
        </w:rPr>
        <w:t xml:space="preserve"> </w:t>
      </w:r>
      <w:r w:rsidRPr="000F6215">
        <w:rPr>
          <w:rStyle w:val="StyleUnderline"/>
          <w:b w:val="0"/>
          <w:bCs/>
        </w:rPr>
        <w:t>property regimes</w:t>
      </w:r>
      <w:r w:rsidRPr="001B468B">
        <w:rPr>
          <w:rStyle w:val="StyleUnderline"/>
        </w:rPr>
        <w:t xml:space="preserve"> and traditional knowledge.</w:t>
      </w:r>
    </w:p>
    <w:p w14:paraId="5A89D4CC" w14:textId="77777777" w:rsidR="00375230" w:rsidRPr="001B468B" w:rsidRDefault="00375230" w:rsidP="00375230">
      <w:pPr>
        <w:rPr>
          <w:sz w:val="16"/>
        </w:rPr>
      </w:pPr>
      <w:r w:rsidRPr="001B468B">
        <w:rPr>
          <w:sz w:val="16"/>
        </w:rPr>
        <w:t>The steady rise in governance frameworks for traditional knowledge</w:t>
      </w:r>
    </w:p>
    <w:p w14:paraId="74B58E5E" w14:textId="77777777" w:rsidR="00375230" w:rsidRPr="00844A97" w:rsidRDefault="00375230" w:rsidP="00375230">
      <w:pPr>
        <w:rPr>
          <w:rStyle w:val="StyleUnderline"/>
        </w:rPr>
      </w:pPr>
      <w:r w:rsidRPr="001B468B">
        <w:rPr>
          <w:sz w:val="16"/>
        </w:rPr>
        <w:t>Since these cases</w:t>
      </w:r>
      <w:r w:rsidRPr="001B468B">
        <w:rPr>
          <w:rStyle w:val="StyleUnderline"/>
        </w:rPr>
        <w:t xml:space="preserve">, the </w:t>
      </w:r>
      <w:r w:rsidRPr="000F6215">
        <w:rPr>
          <w:rStyle w:val="StyleUnderline"/>
          <w:b w:val="0"/>
          <w:bCs/>
        </w:rPr>
        <w:t>global community</w:t>
      </w:r>
      <w:r w:rsidRPr="001B468B">
        <w:rPr>
          <w:rStyle w:val="StyleUnderline"/>
        </w:rPr>
        <w:t xml:space="preserve"> and national governments have </w:t>
      </w:r>
      <w:r w:rsidRPr="000F6215">
        <w:rPr>
          <w:rStyle w:val="StyleUnderline"/>
          <w:b w:val="0"/>
          <w:bCs/>
        </w:rPr>
        <w:t>developed institutional responses</w:t>
      </w:r>
      <w:r w:rsidRPr="001B468B">
        <w:rPr>
          <w:rStyle w:val="StyleUnderline"/>
        </w:rPr>
        <w:t xml:space="preserve"> to address the challenges traditional knowledge presents</w:t>
      </w:r>
      <w:r w:rsidRPr="001B468B">
        <w:rPr>
          <w:sz w:val="16"/>
        </w:rPr>
        <w:t xml:space="preserve">. The United Nations Declaration on the Rights of Indigenous Peoples addresses inherent rights to “spiritual traditions, histories and philosophies…their lands, territories and resources.” The Convention on Biological Diversity and its Nagoya Protocol explicitly defend the right of Indigenous groups to hold their knowledge, including controlling access to it and to benefit from its use. Additionally, </w:t>
      </w:r>
      <w:r w:rsidRPr="00844A97">
        <w:rPr>
          <w:rStyle w:val="StyleUnderline"/>
        </w:rPr>
        <w:t xml:space="preserve">the </w:t>
      </w:r>
      <w:r w:rsidRPr="000F6215">
        <w:rPr>
          <w:rStyle w:val="StyleUnderline"/>
          <w:b w:val="0"/>
          <w:bCs/>
        </w:rPr>
        <w:t>W</w:t>
      </w:r>
      <w:r w:rsidRPr="001B468B">
        <w:rPr>
          <w:sz w:val="16"/>
        </w:rPr>
        <w:t xml:space="preserve">orld </w:t>
      </w:r>
      <w:r w:rsidRPr="000F6215">
        <w:rPr>
          <w:rStyle w:val="StyleUnderline"/>
          <w:b w:val="0"/>
          <w:bCs/>
        </w:rPr>
        <w:t>T</w:t>
      </w:r>
      <w:r w:rsidRPr="001B468B">
        <w:rPr>
          <w:sz w:val="16"/>
        </w:rPr>
        <w:t xml:space="preserve">rade </w:t>
      </w:r>
      <w:r w:rsidRPr="000F6215">
        <w:rPr>
          <w:rStyle w:val="StyleUnderline"/>
          <w:b w:val="0"/>
          <w:bCs/>
        </w:rPr>
        <w:t>O</w:t>
      </w:r>
      <w:r w:rsidRPr="001B468B">
        <w:rPr>
          <w:sz w:val="16"/>
        </w:rPr>
        <w:t xml:space="preserve">rganization’s </w:t>
      </w:r>
      <w:r w:rsidRPr="00844A97">
        <w:rPr>
          <w:rStyle w:val="StyleUnderline"/>
        </w:rPr>
        <w:t xml:space="preserve">Trade-Related Aspects of Intellectual Property Rights </w:t>
      </w:r>
      <w:r w:rsidRPr="000F6215">
        <w:rPr>
          <w:rStyle w:val="StyleUnderline"/>
          <w:b w:val="0"/>
          <w:bCs/>
        </w:rPr>
        <w:t>agreement addresses t</w:t>
      </w:r>
      <w:r w:rsidRPr="000F6215">
        <w:rPr>
          <w:rStyle w:val="StyleUnderline"/>
        </w:rPr>
        <w:t xml:space="preserve">raditional </w:t>
      </w:r>
      <w:r w:rsidRPr="000F6215">
        <w:rPr>
          <w:rStyle w:val="StyleUnderline"/>
          <w:b w:val="0"/>
          <w:bCs/>
        </w:rPr>
        <w:t>k</w:t>
      </w:r>
      <w:r w:rsidRPr="00844A97">
        <w:rPr>
          <w:rStyle w:val="StyleUnderline"/>
        </w:rPr>
        <w:t>nowledge</w:t>
      </w:r>
      <w:r w:rsidRPr="001B468B">
        <w:rPr>
          <w:sz w:val="16"/>
        </w:rPr>
        <w:t xml:space="preserve"> in article 27(2-3), </w:t>
      </w:r>
      <w:r w:rsidRPr="00844A97">
        <w:rPr>
          <w:rStyle w:val="StyleUnderline"/>
        </w:rPr>
        <w:t xml:space="preserve">which </w:t>
      </w:r>
      <w:r w:rsidRPr="000F6215">
        <w:rPr>
          <w:rStyle w:val="StyleUnderline"/>
          <w:b w:val="0"/>
          <w:bCs/>
        </w:rPr>
        <w:t>allows exclusion from patentability inventions</w:t>
      </w:r>
      <w:r w:rsidRPr="00844A97">
        <w:rPr>
          <w:rStyle w:val="StyleUnderline"/>
        </w:rPr>
        <w:t xml:space="preserve"> whose commercial use needs to be prevented to safeguard against “serious prejudice” to the environment and also allows countries to exclude certain plants and animals from patentability.</w:t>
      </w:r>
    </w:p>
    <w:p w14:paraId="74239A71" w14:textId="77777777" w:rsidR="00375230" w:rsidRPr="00844A97" w:rsidRDefault="00375230" w:rsidP="00375230">
      <w:pPr>
        <w:rPr>
          <w:rStyle w:val="StyleUnderline"/>
        </w:rPr>
      </w:pPr>
      <w:r w:rsidRPr="000F6215">
        <w:rPr>
          <w:rStyle w:val="StyleUnderline"/>
          <w:b w:val="0"/>
          <w:bCs/>
        </w:rPr>
        <w:t>National governments are</w:t>
      </w:r>
      <w:r w:rsidRPr="00844A97">
        <w:rPr>
          <w:rStyle w:val="StyleUnderline"/>
        </w:rPr>
        <w:t xml:space="preserve"> also increasingly </w:t>
      </w:r>
      <w:r w:rsidRPr="000F6215">
        <w:rPr>
          <w:rStyle w:val="StyleUnderline"/>
          <w:b w:val="0"/>
          <w:bCs/>
        </w:rPr>
        <w:t>enacting laws to protect t</w:t>
      </w:r>
      <w:r w:rsidRPr="000F6215">
        <w:rPr>
          <w:rStyle w:val="StyleUnderline"/>
        </w:rPr>
        <w:t>raditional</w:t>
      </w:r>
      <w:r w:rsidRPr="000F6215">
        <w:rPr>
          <w:rStyle w:val="StyleUnderline"/>
          <w:b w:val="0"/>
          <w:bCs/>
        </w:rPr>
        <w:t xml:space="preserve"> k</w:t>
      </w:r>
      <w:r w:rsidRPr="000F6215">
        <w:rPr>
          <w:rStyle w:val="StyleUnderline"/>
        </w:rPr>
        <w:t>nowledge</w:t>
      </w:r>
      <w:r w:rsidRPr="001B468B">
        <w:rPr>
          <w:sz w:val="16"/>
        </w:rPr>
        <w:t xml:space="preserve">. For example, in 2016, Kenya passed the Traditional Knowledge and Cultural Expressions Act, which promotes and protects traditional knowledge and traditional cultural expressions against exploitation by third parties. In 2015, Brazil passed a law that “regulates access to components of the genetic heritage, protection of and access to associated traditional knowledge and the fair and equitable sharing of benefits for the conservation and sustainable use of Brazilian biodiversity.” </w:t>
      </w:r>
      <w:r w:rsidRPr="00844A97">
        <w:rPr>
          <w:rStyle w:val="StyleUnderline"/>
        </w:rPr>
        <w:t xml:space="preserve">Additionally, </w:t>
      </w:r>
      <w:r w:rsidRPr="000F6215">
        <w:rPr>
          <w:rStyle w:val="StyleUnderline"/>
          <w:b w:val="0"/>
          <w:bCs/>
        </w:rPr>
        <w:t>India, the Philippines, and Peru have passed laws that create IP regimes particular to traditional knowledge</w:t>
      </w:r>
      <w:r w:rsidRPr="00844A97">
        <w:rPr>
          <w:rStyle w:val="StyleUnderline"/>
        </w:rPr>
        <w:t>.</w:t>
      </w:r>
    </w:p>
    <w:p w14:paraId="14E8C947" w14:textId="77777777" w:rsidR="00375230" w:rsidRPr="001B468B" w:rsidRDefault="00375230" w:rsidP="00375230">
      <w:pPr>
        <w:rPr>
          <w:sz w:val="16"/>
        </w:rPr>
      </w:pPr>
      <w:r w:rsidRPr="001B468B">
        <w:rPr>
          <w:sz w:val="16"/>
        </w:rPr>
        <w:t>Despite this progress, national governments and Indigenous groups remain engaged in debate concerning the appropriate modalities and terms to protect traditional knowledge. And there are practical and ethical challenges with existing legal frameworks. For example, the challenge of community ownership of IP includes delimiting the community and deciding who represents it with regard to traditional knowledge use and any proceeds that flow from its exploitation. Moreover, there remains the challenge of asymmetric power between holders of traditional knowledge and often significantly resourced corporations that want to exploit it.</w:t>
      </w:r>
    </w:p>
    <w:p w14:paraId="417E75BF" w14:textId="77777777" w:rsidR="00375230" w:rsidRPr="001B468B" w:rsidRDefault="00375230" w:rsidP="00375230">
      <w:pPr>
        <w:rPr>
          <w:sz w:val="16"/>
        </w:rPr>
      </w:pPr>
      <w:r w:rsidRPr="001B468B">
        <w:rPr>
          <w:sz w:val="16"/>
        </w:rPr>
        <w:t>Where can we go from here?</w:t>
      </w:r>
    </w:p>
    <w:p w14:paraId="2B77E8C5" w14:textId="77777777" w:rsidR="00375230" w:rsidRPr="001B468B" w:rsidRDefault="00375230" w:rsidP="00375230">
      <w:pPr>
        <w:rPr>
          <w:sz w:val="16"/>
        </w:rPr>
      </w:pPr>
      <w:r w:rsidRPr="001B468B">
        <w:rPr>
          <w:sz w:val="16"/>
        </w:rPr>
        <w:t xml:space="preserve">There does not have to be tension between traditional knowledge and the public domain. </w:t>
      </w:r>
      <w:r w:rsidRPr="000F6215">
        <w:rPr>
          <w:rStyle w:val="StyleUnderline"/>
        </w:rPr>
        <w:t>Local communities should have custodianship of knowledge</w:t>
      </w:r>
      <w:r w:rsidRPr="00844A97">
        <w:rPr>
          <w:rStyle w:val="StyleUnderline"/>
        </w:rPr>
        <w:t xml:space="preserve"> and should benefit from any commercial exploitation</w:t>
      </w:r>
      <w:r w:rsidRPr="001B468B">
        <w:rPr>
          <w:sz w:val="16"/>
        </w:rPr>
        <w:t>, but that knowledge should be widely available.</w:t>
      </w:r>
    </w:p>
    <w:p w14:paraId="322992E0" w14:textId="77777777" w:rsidR="00375230" w:rsidRPr="001B468B" w:rsidRDefault="00375230" w:rsidP="00375230">
      <w:pPr>
        <w:rPr>
          <w:sz w:val="16"/>
        </w:rPr>
      </w:pPr>
      <w:r w:rsidRPr="001B468B">
        <w:rPr>
          <w:sz w:val="16"/>
        </w:rPr>
        <w:t>A traditional knowledge library or repository may be part of such a solution. India currently has a traditional knowledge digital library in which the country’s traditional medicinal knowledge is being documented in an accessible format to guard against intellectual property claims against it. Similarly, Kenya’s 2016 Traditional Knowledge Act includes a provision that requires the Kenyan Copyright Board to maintain a traditional knowledge digital repository, which will consist of “information relating to both traditional knowledge and [traditional cultural expressions] that have been documented and registered by county governments.” Making this information publicly available on a global scale creates a level of transparency around traditional knowledge that can serve to minimize the risk of exploitation.</w:t>
      </w:r>
    </w:p>
    <w:p w14:paraId="7FF475E3" w14:textId="77777777" w:rsidR="00375230" w:rsidRPr="001B468B" w:rsidRDefault="00375230" w:rsidP="00375230">
      <w:pPr>
        <w:rPr>
          <w:sz w:val="16"/>
        </w:rPr>
      </w:pPr>
      <w:r w:rsidRPr="001B468B">
        <w:rPr>
          <w:sz w:val="16"/>
        </w:rPr>
        <w:t>Beyond documentation</w:t>
      </w:r>
      <w:r w:rsidRPr="000F6215">
        <w:rPr>
          <w:sz w:val="16"/>
        </w:rPr>
        <w:t xml:space="preserve">, </w:t>
      </w:r>
      <w:r w:rsidRPr="000F6215">
        <w:rPr>
          <w:rStyle w:val="StyleUnderline"/>
        </w:rPr>
        <w:t>Indigenous and local communities to whom t</w:t>
      </w:r>
      <w:r w:rsidRPr="00844A97">
        <w:rPr>
          <w:rStyle w:val="StyleUnderline"/>
        </w:rPr>
        <w:t xml:space="preserve">raditional </w:t>
      </w:r>
      <w:r w:rsidRPr="000F6215">
        <w:rPr>
          <w:rStyle w:val="StyleUnderline"/>
        </w:rPr>
        <w:t>k</w:t>
      </w:r>
      <w:r w:rsidRPr="00844A97">
        <w:rPr>
          <w:rStyle w:val="StyleUnderline"/>
        </w:rPr>
        <w:t xml:space="preserve">nowledge </w:t>
      </w:r>
      <w:r w:rsidRPr="000F6215">
        <w:rPr>
          <w:rStyle w:val="StyleUnderline"/>
        </w:rPr>
        <w:t>belongs should be the primary custodians of this knowledge</w:t>
      </w:r>
      <w:r w:rsidRPr="001B468B">
        <w:rPr>
          <w:sz w:val="16"/>
        </w:rPr>
        <w:t xml:space="preserve">: for example, if a spin-off innovation that utilizes traditional knowledge is deemed patentable or a creative work generated by communities can be copyrighted, </w:t>
      </w:r>
      <w:r w:rsidRPr="000F6215">
        <w:rPr>
          <w:rStyle w:val="StyleUnderline"/>
          <w:b w:val="0"/>
          <w:bCs/>
        </w:rPr>
        <w:t>it should be</w:t>
      </w:r>
      <w:r w:rsidRPr="00844A97">
        <w:rPr>
          <w:rStyle w:val="StyleUnderline"/>
        </w:rPr>
        <w:t xml:space="preserve"> </w:t>
      </w:r>
      <w:r w:rsidRPr="000F6215">
        <w:rPr>
          <w:rStyle w:val="StyleUnderline"/>
          <w:b w:val="0"/>
          <w:bCs/>
        </w:rPr>
        <w:t>the choice of community representatives to use and benefit from</w:t>
      </w:r>
      <w:r w:rsidRPr="00844A97">
        <w:rPr>
          <w:rStyle w:val="StyleUnderline"/>
        </w:rPr>
        <w:t xml:space="preserve"> the resulting </w:t>
      </w:r>
      <w:r w:rsidRPr="000F6215">
        <w:rPr>
          <w:rStyle w:val="StyleUnderline"/>
          <w:b w:val="0"/>
          <w:bCs/>
        </w:rPr>
        <w:t>IP protection</w:t>
      </w:r>
      <w:r w:rsidRPr="00844A97">
        <w:rPr>
          <w:rStyle w:val="StyleUnderline"/>
        </w:rPr>
        <w:t xml:space="preserve"> (or refuse use of the traditional knowledge in particular innovations or publications)</w:t>
      </w:r>
      <w:r w:rsidRPr="001B468B">
        <w:rPr>
          <w:sz w:val="16"/>
        </w:rPr>
        <w:t xml:space="preserve">. National </w:t>
      </w:r>
      <w:r w:rsidRPr="000F6215">
        <w:rPr>
          <w:rStyle w:val="StyleUnderline"/>
          <w:b w:val="0"/>
          <w:bCs/>
        </w:rPr>
        <w:t>traditional knowledge systems should include legal support for communities</w:t>
      </w:r>
      <w:r w:rsidRPr="00844A97">
        <w:rPr>
          <w:rStyle w:val="StyleUnderline"/>
        </w:rPr>
        <w:t xml:space="preserve"> to make and enforce those decisions</w:t>
      </w:r>
      <w:r w:rsidRPr="001B468B">
        <w:rPr>
          <w:sz w:val="16"/>
        </w:rPr>
        <w:t xml:space="preserve">. </w:t>
      </w:r>
      <w:r w:rsidRPr="00844A97">
        <w:rPr>
          <w:rStyle w:val="StyleUnderline"/>
        </w:rPr>
        <w:t xml:space="preserve">This will </w:t>
      </w:r>
      <w:r w:rsidRPr="000F6215">
        <w:rPr>
          <w:rStyle w:val="StyleUnderline"/>
          <w:b w:val="0"/>
          <w:bCs/>
        </w:rPr>
        <w:t xml:space="preserve">help </w:t>
      </w:r>
      <w:r w:rsidRPr="00844A97">
        <w:rPr>
          <w:rStyle w:val="StyleUnderline"/>
        </w:rPr>
        <w:t xml:space="preserve">to </w:t>
      </w:r>
      <w:r w:rsidRPr="000F6215">
        <w:rPr>
          <w:rStyle w:val="StyleUnderline"/>
          <w:b w:val="0"/>
          <w:bCs/>
        </w:rPr>
        <w:t>mitigate some</w:t>
      </w:r>
      <w:r w:rsidRPr="00844A97">
        <w:rPr>
          <w:rStyle w:val="StyleUnderline"/>
        </w:rPr>
        <w:t xml:space="preserve"> of the </w:t>
      </w:r>
      <w:r w:rsidRPr="000F6215">
        <w:rPr>
          <w:rStyle w:val="StyleUnderline"/>
          <w:b w:val="0"/>
          <w:bCs/>
        </w:rPr>
        <w:t>inherent power imbalances</w:t>
      </w:r>
      <w:r w:rsidRPr="001B468B">
        <w:rPr>
          <w:sz w:val="16"/>
        </w:rPr>
        <w:t xml:space="preserve"> that conversations around traditional knowledge present.</w:t>
      </w:r>
    </w:p>
    <w:p w14:paraId="605B6F7D" w14:textId="77777777" w:rsidR="00375230" w:rsidRDefault="00375230" w:rsidP="00375230">
      <w:pPr>
        <w:rPr>
          <w:rStyle w:val="StyleUnderline"/>
          <w:b w:val="0"/>
          <w:bCs/>
        </w:rPr>
      </w:pPr>
      <w:r w:rsidRPr="001B468B">
        <w:rPr>
          <w:sz w:val="16"/>
        </w:rPr>
        <w:t xml:space="preserve">There remain practical, legal, and ethical challenges to consider. The principle should be clear, however: </w:t>
      </w:r>
      <w:r w:rsidRPr="000F6215">
        <w:rPr>
          <w:rStyle w:val="StyleUnderline"/>
          <w:b w:val="0"/>
          <w:bCs/>
        </w:rPr>
        <w:t>If</w:t>
      </w:r>
      <w:r w:rsidRPr="00844A97">
        <w:rPr>
          <w:rStyle w:val="StyleUnderline"/>
        </w:rPr>
        <w:t xml:space="preserve"> </w:t>
      </w:r>
      <w:r w:rsidRPr="000F6215">
        <w:rPr>
          <w:rStyle w:val="StyleUnderline"/>
          <w:b w:val="0"/>
          <w:bCs/>
        </w:rPr>
        <w:t>t</w:t>
      </w:r>
      <w:r w:rsidRPr="00844A97">
        <w:rPr>
          <w:rStyle w:val="StyleUnderline"/>
        </w:rPr>
        <w:t xml:space="preserve">raditional </w:t>
      </w:r>
      <w:r w:rsidRPr="000F6215">
        <w:rPr>
          <w:rStyle w:val="StyleUnderline"/>
          <w:b w:val="0"/>
          <w:bCs/>
        </w:rPr>
        <w:t>k</w:t>
      </w:r>
      <w:r w:rsidRPr="00844A97">
        <w:rPr>
          <w:rStyle w:val="StyleUnderline"/>
        </w:rPr>
        <w:t xml:space="preserve">nowledge </w:t>
      </w:r>
      <w:r w:rsidRPr="000F6215">
        <w:rPr>
          <w:rStyle w:val="StyleUnderline"/>
          <w:b w:val="0"/>
          <w:bCs/>
        </w:rPr>
        <w:t>is placed outside the public domain and into the IP system, the choice to do so should be made by the community that created it</w:t>
      </w:r>
      <w:r w:rsidRPr="00844A97">
        <w:rPr>
          <w:rStyle w:val="StyleUnderline"/>
        </w:rPr>
        <w:t xml:space="preserve">—and </w:t>
      </w:r>
      <w:r w:rsidRPr="000F6215">
        <w:rPr>
          <w:rStyle w:val="StyleUnderline"/>
          <w:b w:val="0"/>
          <w:bCs/>
        </w:rPr>
        <w:t>any benefits</w:t>
      </w:r>
      <w:r w:rsidRPr="00844A97">
        <w:rPr>
          <w:rStyle w:val="StyleUnderline"/>
        </w:rPr>
        <w:t xml:space="preserve"> that accrue </w:t>
      </w:r>
      <w:r w:rsidRPr="000F6215">
        <w:rPr>
          <w:rStyle w:val="StyleUnderline"/>
          <w:b w:val="0"/>
          <w:bCs/>
        </w:rPr>
        <w:t>should flow back to</w:t>
      </w:r>
      <w:r w:rsidRPr="00844A97">
        <w:rPr>
          <w:rStyle w:val="StyleUnderline"/>
        </w:rPr>
        <w:t xml:space="preserve"> </w:t>
      </w:r>
      <w:r w:rsidRPr="000F6215">
        <w:rPr>
          <w:rStyle w:val="StyleUnderline"/>
          <w:b w:val="0"/>
          <w:bCs/>
        </w:rPr>
        <w:t>that community.</w:t>
      </w:r>
    </w:p>
    <w:p w14:paraId="12BB643C" w14:textId="6B576721" w:rsidR="00375230" w:rsidRDefault="00375230" w:rsidP="00375230">
      <w:pPr>
        <w:pStyle w:val="Heading3"/>
      </w:pPr>
      <w:r>
        <w:t>IPR Reform Good---</w:t>
      </w:r>
      <w:r w:rsidR="007D1A52">
        <w:t>Generic---</w:t>
      </w:r>
      <w:r>
        <w:t>2NC</w:t>
      </w:r>
    </w:p>
    <w:p w14:paraId="2ED0E926" w14:textId="3B1794FC" w:rsidR="00375230" w:rsidRDefault="00375230" w:rsidP="00375230">
      <w:pPr>
        <w:pStyle w:val="Heading4"/>
      </w:pPr>
      <w:r>
        <w:t>Reform is possible---empirics prove IP can be adapted to fit the needs of indigenous traditional knowledge</w:t>
      </w:r>
    </w:p>
    <w:p w14:paraId="1F8D2F5F" w14:textId="77777777" w:rsidR="00375230" w:rsidRPr="002937CD" w:rsidRDefault="00375230" w:rsidP="00375230">
      <w:r w:rsidRPr="008138FA">
        <w:rPr>
          <w:b/>
          <w:bCs/>
          <w:sz w:val="26"/>
          <w:szCs w:val="26"/>
        </w:rPr>
        <w:t xml:space="preserve">Drahos </w:t>
      </w:r>
      <w:r>
        <w:rPr>
          <w:b/>
          <w:bCs/>
          <w:sz w:val="26"/>
          <w:szCs w:val="26"/>
        </w:rPr>
        <w:t>12</w:t>
      </w:r>
      <w:r>
        <w:t xml:space="preserve"> [Peter and Susy Frankel</w:t>
      </w:r>
      <w:r w:rsidRPr="008138FA">
        <w:t xml:space="preserve">; </w:t>
      </w:r>
      <w:r>
        <w:t xml:space="preserve">2012; </w:t>
      </w:r>
      <w:r w:rsidRPr="008138FA">
        <w:t>Peter Drahos is an Australian academic and researcher specializing in the areas of intellectual property and global business regulation</w:t>
      </w:r>
      <w:r>
        <w:t xml:space="preserve">, </w:t>
      </w:r>
      <w:r w:rsidRPr="008138FA">
        <w:t>Director of the Centre for Governance of Knowledge and Development and was formerly the Head of Program of the Regulatory Institutions Network at the Australian National University; Susy Frankel</w:t>
      </w:r>
      <w:r>
        <w:t xml:space="preserve"> is a</w:t>
      </w:r>
      <w:r w:rsidRPr="008138FA">
        <w:t xml:space="preserve"> Professor of Law</w:t>
      </w:r>
      <w:r>
        <w:t xml:space="preserve"> at NYU</w:t>
      </w:r>
      <w:r w:rsidRPr="008138FA">
        <w:t>, holds the Chair in Intellectual Property and International Trade and is Founding Co-Director of the New Zealand Centre of International Economic Law; ANU Press; “Indigenous Peoples' Innovation: Intellectual Property Pathways to Development</w:t>
      </w:r>
      <w:r>
        <w:t>,</w:t>
      </w:r>
      <w:r w:rsidRPr="008138FA">
        <w:t>” p. 19-22</w:t>
      </w:r>
      <w:r>
        <w:t>]</w:t>
      </w:r>
    </w:p>
    <w:p w14:paraId="065F1DD1" w14:textId="77777777" w:rsidR="00375230" w:rsidRPr="002937CD" w:rsidRDefault="00375230" w:rsidP="00375230">
      <w:pPr>
        <w:rPr>
          <w:rStyle w:val="StyleUnderline"/>
        </w:rPr>
      </w:pPr>
      <w:r w:rsidRPr="007B7C0F">
        <w:rPr>
          <w:sz w:val="16"/>
        </w:rPr>
        <w:t xml:space="preserve">The initial tenor of the debate was essentially critical and sceptical of the relevance and appropriateness of the IP system for traditional knowledge systems. Critics assumed the IP system to be diametrically at odds with traditional knowledge systems, and argued that it was little more than a tool of misappropriation and illicit commodification: that IP is atomistic, concerns only private individual rights, takes a narrow, culturally specific approach, and lacks applicability to intergenerational and collective forms of innovation and creativity. This critical agenda saw traditional knowledge systems as in need of protection from IP, and ruled out the search for solutions within the IP system as inherently inappropriate. </w:t>
      </w:r>
      <w:r w:rsidRPr="002937CD">
        <w:rPr>
          <w:rStyle w:val="StyleUnderline"/>
        </w:rPr>
        <w:t xml:space="preserve">The second phase — building on a richer, </w:t>
      </w:r>
      <w:r w:rsidRPr="007B7C0F">
        <w:rPr>
          <w:rStyle w:val="StyleUnderline"/>
          <w:b w:val="0"/>
          <w:bCs/>
        </w:rPr>
        <w:t>broad-based dialogue</w:t>
      </w:r>
      <w:r w:rsidRPr="002937CD">
        <w:rPr>
          <w:rStyle w:val="StyleUnderline"/>
        </w:rPr>
        <w:t xml:space="preserve"> about the </w:t>
      </w:r>
      <w:r w:rsidRPr="007B7C0F">
        <w:rPr>
          <w:rStyle w:val="StyleUnderline"/>
          <w:b w:val="0"/>
          <w:bCs/>
        </w:rPr>
        <w:t>essential principles of IP law and legal mechanisms</w:t>
      </w:r>
      <w:r w:rsidRPr="002937CD">
        <w:rPr>
          <w:rStyle w:val="StyleUnderline"/>
        </w:rPr>
        <w:t xml:space="preserve"> — </w:t>
      </w:r>
      <w:r w:rsidRPr="007B7C0F">
        <w:rPr>
          <w:rStyle w:val="StyleUnderline"/>
        </w:rPr>
        <w:t>identified</w:t>
      </w:r>
      <w:r w:rsidRPr="007B7C0F">
        <w:rPr>
          <w:rStyle w:val="StyleUnderline"/>
          <w:b w:val="0"/>
          <w:bCs/>
        </w:rPr>
        <w:t xml:space="preserve"> positive avenues</w:t>
      </w:r>
      <w:r w:rsidRPr="007B7C0F">
        <w:rPr>
          <w:rStyle w:val="StyleUnderline"/>
        </w:rPr>
        <w:t xml:space="preserve"> for </w:t>
      </w:r>
      <w:r w:rsidRPr="002937CD">
        <w:rPr>
          <w:rStyle w:val="StyleUnderline"/>
        </w:rPr>
        <w:t xml:space="preserve">the </w:t>
      </w:r>
      <w:r w:rsidRPr="007B7C0F">
        <w:rPr>
          <w:rStyle w:val="StyleUnderline"/>
          <w:b w:val="0"/>
          <w:bCs/>
        </w:rPr>
        <w:t xml:space="preserve">fulfilment </w:t>
      </w:r>
      <w:r w:rsidRPr="002937CD">
        <w:rPr>
          <w:rStyle w:val="StyleUnderline"/>
        </w:rPr>
        <w:t xml:space="preserve">of the </w:t>
      </w:r>
      <w:r w:rsidRPr="007B7C0F">
        <w:rPr>
          <w:rStyle w:val="StyleUnderline"/>
          <w:b w:val="0"/>
          <w:bCs/>
        </w:rPr>
        <w:t xml:space="preserve">needs and expectations of indigenous peoples and </w:t>
      </w:r>
      <w:r w:rsidRPr="007B7C0F">
        <w:rPr>
          <w:rStyle w:val="StyleUnderline"/>
        </w:rPr>
        <w:t xml:space="preserve">other </w:t>
      </w:r>
      <w:r w:rsidRPr="007B7C0F">
        <w:rPr>
          <w:rStyle w:val="StyleUnderline"/>
          <w:b w:val="0"/>
          <w:bCs/>
        </w:rPr>
        <w:t>traditional communities</w:t>
      </w:r>
      <w:r w:rsidRPr="002937CD">
        <w:rPr>
          <w:rStyle w:val="StyleUnderline"/>
        </w:rPr>
        <w:t>.</w:t>
      </w:r>
      <w:r w:rsidRPr="007B7C0F">
        <w:rPr>
          <w:sz w:val="16"/>
        </w:rPr>
        <w:t xml:space="preserve"> The 2007 </w:t>
      </w:r>
      <w:r w:rsidRPr="002937CD">
        <w:rPr>
          <w:rStyle w:val="StyleUnderline"/>
        </w:rPr>
        <w:t xml:space="preserve">recognition, in </w:t>
      </w:r>
      <w:r w:rsidRPr="007B7C0F">
        <w:rPr>
          <w:rStyle w:val="StyleUnderline"/>
          <w:b w:val="0"/>
          <w:bCs/>
        </w:rPr>
        <w:t>the UN Declaration on the Rights of Indigenous Peoples</w:t>
      </w:r>
      <w:r w:rsidRPr="002937CD">
        <w:rPr>
          <w:rStyle w:val="StyleUnderline"/>
        </w:rPr>
        <w:t xml:space="preserve">, of the right of indigenous peoples to ‘maintain, control, protect and develop their intellectual property over … cultural heritage, traditional knowledge, and traditional cultural expressions’ marked a </w:t>
      </w:r>
      <w:r w:rsidRPr="007B7C0F">
        <w:rPr>
          <w:rStyle w:val="StyleUnderline"/>
          <w:b w:val="0"/>
          <w:bCs/>
        </w:rPr>
        <w:t>significant insight into IP within the indigenous context</w:t>
      </w:r>
      <w:r w:rsidRPr="007B7C0F">
        <w:rPr>
          <w:sz w:val="16"/>
        </w:rPr>
        <w:t xml:space="preserve">. Partly </w:t>
      </w:r>
      <w:r w:rsidRPr="002937CD">
        <w:rPr>
          <w:rStyle w:val="StyleUnderline"/>
        </w:rPr>
        <w:t xml:space="preserve">this development entailed </w:t>
      </w:r>
      <w:r w:rsidRPr="007B7C0F">
        <w:rPr>
          <w:rStyle w:val="StyleUnderline"/>
          <w:b w:val="0"/>
          <w:bCs/>
        </w:rPr>
        <w:t>making practical use of IP mechanisms to provide</w:t>
      </w:r>
      <w:r w:rsidRPr="002937CD">
        <w:rPr>
          <w:rStyle w:val="StyleUnderline"/>
        </w:rPr>
        <w:t xml:space="preserve"> immediate </w:t>
      </w:r>
      <w:r w:rsidRPr="007B7C0F">
        <w:rPr>
          <w:rStyle w:val="StyleUnderline"/>
          <w:b w:val="0"/>
          <w:bCs/>
        </w:rPr>
        <w:t>solutions</w:t>
      </w:r>
      <w:r w:rsidRPr="007B7C0F">
        <w:rPr>
          <w:b/>
          <w:bCs/>
          <w:sz w:val="16"/>
        </w:rPr>
        <w:t>,</w:t>
      </w:r>
      <w:r w:rsidRPr="007B7C0F">
        <w:rPr>
          <w:sz w:val="16"/>
        </w:rPr>
        <w:t xml:space="preserve"> but at a policy level </w:t>
      </w:r>
      <w:r w:rsidRPr="002937CD">
        <w:rPr>
          <w:rStyle w:val="StyleUnderline"/>
        </w:rPr>
        <w:t>this shift in emphasis saw</w:t>
      </w:r>
      <w:r w:rsidRPr="007B7C0F">
        <w:rPr>
          <w:sz w:val="16"/>
        </w:rPr>
        <w:t xml:space="preserve"> concerns about </w:t>
      </w:r>
      <w:r w:rsidRPr="002937CD">
        <w:rPr>
          <w:rStyle w:val="StyleUnderline"/>
        </w:rPr>
        <w:t xml:space="preserve">traditional knowledge acting as a </w:t>
      </w:r>
      <w:r w:rsidRPr="007B7C0F">
        <w:rPr>
          <w:rStyle w:val="StyleUnderline"/>
          <w:b w:val="0"/>
          <w:bCs/>
        </w:rPr>
        <w:t>point of pressure for reform</w:t>
      </w:r>
      <w:r w:rsidRPr="002937CD">
        <w:rPr>
          <w:rStyle w:val="StyleUnderline"/>
        </w:rPr>
        <w:t>, and for resituating the system</w:t>
      </w:r>
      <w:r w:rsidRPr="007B7C0F">
        <w:rPr>
          <w:sz w:val="16"/>
        </w:rPr>
        <w:t xml:space="preserve"> — almost literally </w:t>
      </w:r>
      <w:r w:rsidRPr="007B7C0F">
        <w:rPr>
          <w:rStyle w:val="StyleUnderline"/>
          <w:b w:val="0"/>
          <w:bCs/>
        </w:rPr>
        <w:t xml:space="preserve">recentring the system </w:t>
      </w:r>
      <w:r w:rsidRPr="002937CD">
        <w:rPr>
          <w:rStyle w:val="StyleUnderline"/>
        </w:rPr>
        <w:t>on a wider geographical and social base to recognise the needs and context of knowledge-holders beyond the scope of those conventionally perceived as having an interest in the IP system</w:t>
      </w:r>
      <w:r w:rsidRPr="007B7C0F">
        <w:rPr>
          <w:sz w:val="16"/>
        </w:rPr>
        <w:t xml:space="preserve">. The traditional knowledge perspective provided a fresh perspective for the reconsideration, reform and refocusing of the IP system. </w:t>
      </w:r>
      <w:r w:rsidRPr="002937CD">
        <w:rPr>
          <w:rStyle w:val="StyleUnderline"/>
        </w:rPr>
        <w:t xml:space="preserve">The work of the </w:t>
      </w:r>
      <w:r w:rsidRPr="007B7C0F">
        <w:rPr>
          <w:rStyle w:val="StyleUnderline"/>
          <w:b w:val="0"/>
          <w:bCs/>
        </w:rPr>
        <w:t>WIPO IGC,</w:t>
      </w:r>
      <w:r w:rsidRPr="002937CD">
        <w:rPr>
          <w:rStyle w:val="StyleUnderline"/>
        </w:rPr>
        <w:t xml:space="preserve"> drawing on the existing array of IP principles, </w:t>
      </w:r>
      <w:r w:rsidRPr="007B7C0F">
        <w:rPr>
          <w:rStyle w:val="StyleUnderline"/>
          <w:b w:val="0"/>
          <w:bCs/>
        </w:rPr>
        <w:t>adapting and applying them to t</w:t>
      </w:r>
      <w:r w:rsidRPr="002937CD">
        <w:rPr>
          <w:rStyle w:val="StyleUnderline"/>
        </w:rPr>
        <w:t xml:space="preserve">raditional </w:t>
      </w:r>
      <w:r w:rsidRPr="007B7C0F">
        <w:rPr>
          <w:rStyle w:val="StyleUnderline"/>
          <w:b w:val="0"/>
          <w:bCs/>
        </w:rPr>
        <w:t>k</w:t>
      </w:r>
      <w:r w:rsidRPr="002937CD">
        <w:rPr>
          <w:rStyle w:val="StyleUnderline"/>
        </w:rPr>
        <w:t>nowledge, and developing further cognate principles, is the epitome of this second stage.</w:t>
      </w:r>
    </w:p>
    <w:p w14:paraId="0A078749" w14:textId="77777777" w:rsidR="00375230" w:rsidRPr="007B7C0F" w:rsidRDefault="00375230" w:rsidP="00375230">
      <w:pPr>
        <w:rPr>
          <w:sz w:val="16"/>
        </w:rPr>
      </w:pPr>
      <w:r w:rsidRPr="007B7C0F">
        <w:rPr>
          <w:sz w:val="16"/>
        </w:rPr>
        <w:t>The third phase, a kind of systemic consolidation of the second stage, is characterised by traditional knowledge forming part of the concrete interests that some countries bring to the table when they debate and negotiate on a fair and equitable IP system and seek to settle the conditions of international trade. For instance, the 2008 Economic Partnership Agreement between the CARIFORUM states and the European Union (EU) included a significant section on genetic resources, traditional knowledge and folklore. The later EU-Central America association agreement also recognised the significance of these issues, and the 2011 Multiparty Trade Agreement between the EU, Colombia and Peru included more detailed provisions. In 2008, a broad coalition of developing countries and European countries proposed that as part of the WTO’s Doha Work Programme, WTO members should agree to amend the TRIPS Agreement ‘to include a mandatory requirement for the disclosure of the country providing/ source of genetic resources, and/or associated traditional knowledge … in patent applications’. While the scope and practical impact of these measures is currently uncertain (and ongoing work on the link between the TRIPS Agreement and the CBD has not yielded substantive results to date), the immediate point to observe is that developing countries are now identifying interests in this domain as one element what, to them, should comprise an overall comprehensive deal on a host of trade issues.</w:t>
      </w:r>
    </w:p>
    <w:p w14:paraId="5DDDC360" w14:textId="77777777" w:rsidR="00375230" w:rsidRPr="007B7C0F" w:rsidRDefault="00375230" w:rsidP="00375230">
      <w:pPr>
        <w:rPr>
          <w:rStyle w:val="StyleUnderline"/>
        </w:rPr>
      </w:pPr>
      <w:r w:rsidRPr="007B7C0F">
        <w:rPr>
          <w:rStyle w:val="StyleUnderline"/>
        </w:rPr>
        <w:t xml:space="preserve">This recalibration of interests can be seen from at least four perspectives: </w:t>
      </w:r>
    </w:p>
    <w:p w14:paraId="1F9D1B22" w14:textId="77777777" w:rsidR="00375230" w:rsidRPr="007B7C0F" w:rsidRDefault="00375230" w:rsidP="00375230">
      <w:pPr>
        <w:rPr>
          <w:rStyle w:val="StyleUnderline"/>
        </w:rPr>
      </w:pPr>
      <w:r w:rsidRPr="007B7C0F">
        <w:rPr>
          <w:rStyle w:val="StyleUnderline"/>
        </w:rPr>
        <w:t xml:space="preserve">• </w:t>
      </w:r>
      <w:r w:rsidRPr="007B7C0F">
        <w:rPr>
          <w:rStyle w:val="StyleUnderline"/>
          <w:b w:val="0"/>
          <w:bCs/>
        </w:rPr>
        <w:t>empirical</w:t>
      </w:r>
      <w:r w:rsidRPr="007B7C0F">
        <w:rPr>
          <w:rStyle w:val="StyleUnderline"/>
        </w:rPr>
        <w:t xml:space="preserve">: the </w:t>
      </w:r>
      <w:r w:rsidRPr="007B7C0F">
        <w:rPr>
          <w:rStyle w:val="StyleUnderline"/>
          <w:b w:val="0"/>
          <w:bCs/>
        </w:rPr>
        <w:t>evidence of patent statistics</w:t>
      </w:r>
      <w:r w:rsidRPr="007B7C0F">
        <w:rPr>
          <w:rStyle w:val="StyleUnderline"/>
        </w:rPr>
        <w:t xml:space="preserve"> and the </w:t>
      </w:r>
      <w:r w:rsidRPr="007B7C0F">
        <w:rPr>
          <w:rStyle w:val="StyleUnderline"/>
          <w:b w:val="0"/>
          <w:bCs/>
        </w:rPr>
        <w:t>development of new standards</w:t>
      </w:r>
      <w:r w:rsidRPr="007B7C0F">
        <w:rPr>
          <w:rStyle w:val="StyleUnderline"/>
        </w:rPr>
        <w:t xml:space="preserve">, metrics and classification tools </w:t>
      </w:r>
      <w:r w:rsidRPr="007B7C0F">
        <w:rPr>
          <w:rStyle w:val="StyleUnderline"/>
          <w:b w:val="0"/>
          <w:bCs/>
        </w:rPr>
        <w:t>recognising aspects of t</w:t>
      </w:r>
      <w:r w:rsidRPr="007B7C0F">
        <w:rPr>
          <w:rStyle w:val="StyleUnderline"/>
        </w:rPr>
        <w:t xml:space="preserve">raditional </w:t>
      </w:r>
      <w:r w:rsidRPr="007B7C0F">
        <w:rPr>
          <w:rStyle w:val="StyleUnderline"/>
          <w:b w:val="0"/>
          <w:bCs/>
        </w:rPr>
        <w:t>k</w:t>
      </w:r>
      <w:r w:rsidRPr="007B7C0F">
        <w:rPr>
          <w:rStyle w:val="StyleUnderline"/>
        </w:rPr>
        <w:t xml:space="preserve">nowledge; </w:t>
      </w:r>
    </w:p>
    <w:p w14:paraId="6926B859" w14:textId="77777777" w:rsidR="00375230" w:rsidRPr="007B7C0F" w:rsidRDefault="00375230" w:rsidP="00375230">
      <w:pPr>
        <w:rPr>
          <w:rStyle w:val="StyleUnderline"/>
        </w:rPr>
      </w:pPr>
      <w:r w:rsidRPr="007B7C0F">
        <w:rPr>
          <w:rStyle w:val="StyleUnderline"/>
        </w:rPr>
        <w:t>•</w:t>
      </w:r>
      <w:r w:rsidRPr="007B7C0F">
        <w:rPr>
          <w:rStyle w:val="StyleUnderline"/>
          <w:b w:val="0"/>
          <w:bCs/>
        </w:rPr>
        <w:t xml:space="preserve"> jurisprudential</w:t>
      </w:r>
      <w:r w:rsidRPr="007B7C0F">
        <w:rPr>
          <w:rStyle w:val="StyleUnderline"/>
        </w:rPr>
        <w:t xml:space="preserve">: the forms of innovation, ‘skill in the art’, that are recognised by the patent system, and the assumptions about innovation and creativity that lie within ostensibly ‘technical’ standards; </w:t>
      </w:r>
    </w:p>
    <w:p w14:paraId="0D7B15BD" w14:textId="77777777" w:rsidR="00375230" w:rsidRPr="007B7C0F" w:rsidRDefault="00375230" w:rsidP="00375230">
      <w:pPr>
        <w:rPr>
          <w:rStyle w:val="StyleUnderline"/>
        </w:rPr>
      </w:pPr>
      <w:r w:rsidRPr="007B7C0F">
        <w:rPr>
          <w:rStyle w:val="StyleUnderline"/>
        </w:rPr>
        <w:t xml:space="preserve">• the practice of trade negotiations: the emergence of traditional knowledge as a concrete strategic trade interest; </w:t>
      </w:r>
    </w:p>
    <w:p w14:paraId="45FD9A40" w14:textId="77777777" w:rsidR="00375230" w:rsidRPr="007B7C0F" w:rsidRDefault="00375230" w:rsidP="00375230">
      <w:pPr>
        <w:rPr>
          <w:rStyle w:val="StyleUnderline"/>
        </w:rPr>
      </w:pPr>
      <w:r w:rsidRPr="007B7C0F">
        <w:rPr>
          <w:rStyle w:val="StyleUnderline"/>
        </w:rPr>
        <w:t xml:space="preserve">• </w:t>
      </w:r>
      <w:r w:rsidRPr="007B7C0F">
        <w:rPr>
          <w:rStyle w:val="StyleUnderline"/>
          <w:b w:val="0"/>
          <w:bCs/>
        </w:rPr>
        <w:t>development policy</w:t>
      </w:r>
      <w:r w:rsidRPr="007B7C0F">
        <w:rPr>
          <w:rStyle w:val="StyleUnderline"/>
        </w:rPr>
        <w:t>: traditional knowledge systems as a contribution to sustainable, culturally appropriate development strategies.</w:t>
      </w:r>
    </w:p>
    <w:p w14:paraId="2D1351A2" w14:textId="77777777" w:rsidR="00375230" w:rsidRPr="005D1DDC" w:rsidRDefault="00375230" w:rsidP="00375230">
      <w:pPr>
        <w:rPr>
          <w:b/>
          <w:bCs/>
          <w:u w:val="single"/>
        </w:rPr>
      </w:pPr>
      <w:r w:rsidRPr="007B7C0F">
        <w:rPr>
          <w:sz w:val="16"/>
        </w:rPr>
        <w:t xml:space="preserve">Empirically, </w:t>
      </w:r>
      <w:r w:rsidRPr="007B7C0F">
        <w:rPr>
          <w:rStyle w:val="StyleUnderline"/>
        </w:rPr>
        <w:t xml:space="preserve">patent statistics provide </w:t>
      </w:r>
      <w:r w:rsidRPr="008138FA">
        <w:rPr>
          <w:rStyle w:val="StyleUnderline"/>
          <w:b w:val="0"/>
          <w:bCs/>
        </w:rPr>
        <w:t>evidence of</w:t>
      </w:r>
      <w:r w:rsidRPr="007B7C0F">
        <w:rPr>
          <w:rStyle w:val="StyleUnderline"/>
        </w:rPr>
        <w:t xml:space="preserve"> a </w:t>
      </w:r>
      <w:r w:rsidRPr="008138FA">
        <w:rPr>
          <w:rStyle w:val="StyleUnderline"/>
          <w:b w:val="0"/>
          <w:bCs/>
        </w:rPr>
        <w:t>sustained increase in the efforts of researchers</w:t>
      </w:r>
      <w:r w:rsidRPr="007B7C0F">
        <w:rPr>
          <w:rStyle w:val="StyleUnderline"/>
        </w:rPr>
        <w:t xml:space="preserve"> in the developing world </w:t>
      </w:r>
      <w:r w:rsidRPr="008138FA">
        <w:rPr>
          <w:rStyle w:val="StyleUnderline"/>
          <w:b w:val="0"/>
          <w:bCs/>
        </w:rPr>
        <w:t>to capture the benefits of t</w:t>
      </w:r>
      <w:r w:rsidRPr="008138FA">
        <w:rPr>
          <w:rStyle w:val="StyleUnderline"/>
        </w:rPr>
        <w:t xml:space="preserve">raditional </w:t>
      </w:r>
      <w:r w:rsidRPr="008138FA">
        <w:rPr>
          <w:rStyle w:val="StyleUnderline"/>
          <w:b w:val="0"/>
          <w:bCs/>
        </w:rPr>
        <w:t>k</w:t>
      </w:r>
      <w:r w:rsidRPr="008138FA">
        <w:rPr>
          <w:rStyle w:val="StyleUnderline"/>
        </w:rPr>
        <w:t>nowledge</w:t>
      </w:r>
      <w:r w:rsidRPr="008138FA">
        <w:rPr>
          <w:rStyle w:val="StyleUnderline"/>
          <w:b w:val="0"/>
          <w:bCs/>
        </w:rPr>
        <w:t xml:space="preserve"> systems that are rooted in their own countries</w:t>
      </w:r>
      <w:r w:rsidRPr="007B7C0F">
        <w:rPr>
          <w:sz w:val="16"/>
        </w:rPr>
        <w:t xml:space="preserve">. Without entering into analysis of the nature and impact of such research programmes and patenting activities, they do at least illustrate how some developing countries are exercising their interests in their heritage of genetic resources and traditional knowledge systems. Jurisprudentially, </w:t>
      </w:r>
      <w:r w:rsidRPr="007B7C0F">
        <w:rPr>
          <w:rStyle w:val="StyleUnderline"/>
        </w:rPr>
        <w:t xml:space="preserve">the concerns that drive </w:t>
      </w:r>
      <w:r w:rsidRPr="008138FA">
        <w:rPr>
          <w:rStyle w:val="StyleUnderline"/>
          <w:b w:val="0"/>
          <w:bCs/>
        </w:rPr>
        <w:t>the t</w:t>
      </w:r>
      <w:r w:rsidRPr="007B7C0F">
        <w:rPr>
          <w:rStyle w:val="StyleUnderline"/>
        </w:rPr>
        <w:t xml:space="preserve">raditional </w:t>
      </w:r>
      <w:r w:rsidRPr="008138FA">
        <w:rPr>
          <w:rStyle w:val="StyleUnderline"/>
          <w:b w:val="0"/>
          <w:bCs/>
        </w:rPr>
        <w:t>k</w:t>
      </w:r>
      <w:r w:rsidRPr="007B7C0F">
        <w:rPr>
          <w:rStyle w:val="StyleUnderline"/>
        </w:rPr>
        <w:t xml:space="preserve">nowledge </w:t>
      </w:r>
      <w:r w:rsidRPr="008138FA">
        <w:rPr>
          <w:rStyle w:val="StyleUnderline"/>
          <w:b w:val="0"/>
          <w:bCs/>
        </w:rPr>
        <w:t>debate have had some influence on the character of IP law</w:t>
      </w:r>
      <w:r w:rsidRPr="008138FA">
        <w:rPr>
          <w:b/>
          <w:bCs/>
          <w:sz w:val="16"/>
        </w:rPr>
        <w:t>.</w:t>
      </w:r>
      <w:r w:rsidRPr="007B7C0F">
        <w:rPr>
          <w:sz w:val="16"/>
        </w:rPr>
        <w:t xml:space="preserve"> Often cited in this context are </w:t>
      </w:r>
      <w:r w:rsidRPr="007B7C0F">
        <w:rPr>
          <w:rStyle w:val="StyleUnderline"/>
        </w:rPr>
        <w:t xml:space="preserve">the </w:t>
      </w:r>
      <w:r w:rsidRPr="008138FA">
        <w:rPr>
          <w:rStyle w:val="StyleUnderline"/>
          <w:b w:val="0"/>
          <w:bCs/>
        </w:rPr>
        <w:t>Australian Federal Court cases</w:t>
      </w:r>
      <w:r w:rsidRPr="007B7C0F">
        <w:rPr>
          <w:rStyle w:val="StyleUnderline"/>
        </w:rPr>
        <w:t xml:space="preserve"> in the field of copyright which </w:t>
      </w:r>
      <w:r w:rsidRPr="008138FA">
        <w:rPr>
          <w:rStyle w:val="StyleUnderline"/>
          <w:b w:val="0"/>
          <w:bCs/>
        </w:rPr>
        <w:t>gave recognition to the customary law background and cultural context of indigenous artistic creativity</w:t>
      </w:r>
      <w:r w:rsidRPr="007B7C0F">
        <w:rPr>
          <w:rStyle w:val="StyleUnderline"/>
        </w:rPr>
        <w:t>, and the interests of the community that stands behind a traditional artist.</w:t>
      </w:r>
      <w:r w:rsidRPr="007B7C0F">
        <w:rPr>
          <w:sz w:val="16"/>
        </w:rPr>
        <w:t xml:space="preserve"> We see more recently </w:t>
      </w:r>
      <w:r w:rsidRPr="008138FA">
        <w:rPr>
          <w:rStyle w:val="StyleUnderline"/>
          <w:b w:val="0"/>
          <w:bCs/>
        </w:rPr>
        <w:t xml:space="preserve">a series of initiatives </w:t>
      </w:r>
      <w:r w:rsidRPr="007B7C0F">
        <w:rPr>
          <w:rStyle w:val="StyleUnderline"/>
        </w:rPr>
        <w:t xml:space="preserve">to </w:t>
      </w:r>
      <w:r w:rsidRPr="008138FA">
        <w:rPr>
          <w:rStyle w:val="StyleUnderline"/>
          <w:b w:val="0"/>
          <w:bCs/>
        </w:rPr>
        <w:t>build recognition of t</w:t>
      </w:r>
      <w:r w:rsidRPr="007B7C0F">
        <w:rPr>
          <w:rStyle w:val="StyleUnderline"/>
        </w:rPr>
        <w:t xml:space="preserve">raditional </w:t>
      </w:r>
      <w:r w:rsidRPr="008138FA">
        <w:rPr>
          <w:rStyle w:val="StyleUnderline"/>
          <w:b w:val="0"/>
          <w:bCs/>
        </w:rPr>
        <w:t>k</w:t>
      </w:r>
      <w:r w:rsidRPr="007B7C0F">
        <w:rPr>
          <w:rStyle w:val="StyleUnderline"/>
        </w:rPr>
        <w:t>nowledge and traditional creativity directly into IP law.</w:t>
      </w:r>
      <w:r w:rsidRPr="007B7C0F">
        <w:rPr>
          <w:sz w:val="16"/>
        </w:rPr>
        <w:t xml:space="preserve"> </w:t>
      </w:r>
      <w:r w:rsidRPr="007B7C0F">
        <w:rPr>
          <w:rStyle w:val="StyleUnderline"/>
        </w:rPr>
        <w:t>Examples include</w:t>
      </w:r>
      <w:r w:rsidRPr="007B7C0F">
        <w:rPr>
          <w:sz w:val="16"/>
        </w:rPr>
        <w:t xml:space="preserve"> the 2005 </w:t>
      </w:r>
      <w:r w:rsidRPr="008138FA">
        <w:rPr>
          <w:rStyle w:val="StyleUnderline"/>
          <w:b w:val="0"/>
          <w:bCs/>
        </w:rPr>
        <w:t>revision to the Patent Law of India</w:t>
      </w:r>
      <w:r w:rsidRPr="007B7C0F">
        <w:rPr>
          <w:sz w:val="16"/>
        </w:rPr>
        <w:t xml:space="preserve">, which explicitly excludes from patentability certain forms of traditional knowledge out of concern that they are inappropriate subject matter for patents; </w:t>
      </w:r>
      <w:r w:rsidRPr="007B7C0F">
        <w:rPr>
          <w:rStyle w:val="StyleUnderline"/>
        </w:rPr>
        <w:t xml:space="preserve">and the </w:t>
      </w:r>
      <w:r w:rsidRPr="008138FA">
        <w:rPr>
          <w:rStyle w:val="StyleUnderline"/>
          <w:b w:val="0"/>
          <w:bCs/>
        </w:rPr>
        <w:t>New</w:t>
      </w:r>
      <w:r w:rsidRPr="008138FA">
        <w:rPr>
          <w:b/>
          <w:bCs/>
          <w:sz w:val="16"/>
        </w:rPr>
        <w:t xml:space="preserve"> </w:t>
      </w:r>
      <w:r w:rsidRPr="008138FA">
        <w:rPr>
          <w:rStyle w:val="StyleUnderline"/>
          <w:b w:val="0"/>
          <w:bCs/>
        </w:rPr>
        <w:t>Zealand Trade Marks Act of 2002</w:t>
      </w:r>
      <w:r w:rsidRPr="007B7C0F">
        <w:rPr>
          <w:sz w:val="16"/>
        </w:rPr>
        <w:t xml:space="preserve"> which gave explicit protection to Māori culture under the broader principle of avoiding offensive registration of trade marks, with the guidance of a Māori Trade Marks Advisory Committee which forms part of the registration process.</w:t>
      </w:r>
    </w:p>
    <w:p w14:paraId="7837AAD3" w14:textId="4FE66685" w:rsidR="00375230" w:rsidRDefault="00305812" w:rsidP="00305812">
      <w:pPr>
        <w:pStyle w:val="Heading3"/>
      </w:pPr>
      <w:r>
        <w:t>IPR Reform Good---Patents—</w:t>
      </w:r>
      <w:r w:rsidR="007D1A52">
        <w:t>1</w:t>
      </w:r>
      <w:r>
        <w:t>NC</w:t>
      </w:r>
    </w:p>
    <w:p w14:paraId="7B6892F7" w14:textId="77777777" w:rsidR="00305812" w:rsidRDefault="00305812" w:rsidP="00305812">
      <w:pPr>
        <w:pStyle w:val="Heading4"/>
      </w:pPr>
      <w:r>
        <w:t>The patent system is malleable and subject to change---it can be used as a tool for indigenous communities to protect their knowledge</w:t>
      </w:r>
    </w:p>
    <w:p w14:paraId="75DB131A" w14:textId="77777777" w:rsidR="00305812" w:rsidRPr="00D7067A" w:rsidRDefault="00305812" w:rsidP="00305812">
      <w:r w:rsidRPr="002102C9">
        <w:rPr>
          <w:b/>
          <w:bCs/>
          <w:sz w:val="26"/>
          <w:szCs w:val="26"/>
        </w:rPr>
        <w:t>Mgbeoji 01</w:t>
      </w:r>
      <w:r>
        <w:t xml:space="preserve"> [Ikechi; 2001</w:t>
      </w:r>
      <w:r w:rsidRPr="00C5104B">
        <w:t xml:space="preserve">; LLM from Dalhousie University, summa cum laude, recipient of the Governor-General’s Gold Medal for the highest academic standing at the graduate level in Dalhousie University, doctoral research in Patent Law, </w:t>
      </w:r>
      <w:r w:rsidRPr="00D7067A">
        <w:t>graduating, summa cum laude, Professor of Law at Osgoode Hall Law School, Toronto; Indiana Journal of Global Legal Studies; “Patents and Traditional Knowledge of the Uses of Plants: Is a Communal Patent Regime Part of the Solution to the Scourge of Bio Piracy”; Vol. 9; p. 173-175]</w:t>
      </w:r>
    </w:p>
    <w:p w14:paraId="7078B292" w14:textId="77777777" w:rsidR="00305812" w:rsidRPr="00B77F4A" w:rsidRDefault="00305812" w:rsidP="00305812">
      <w:pPr>
        <w:rPr>
          <w:sz w:val="16"/>
        </w:rPr>
      </w:pPr>
      <w:r w:rsidRPr="00D7067A">
        <w:rPr>
          <w:rStyle w:val="StyleUnderline"/>
        </w:rPr>
        <w:t>Given the internal contradictions</w:t>
      </w:r>
      <w:r w:rsidRPr="00B77F4A">
        <w:rPr>
          <w:sz w:val="16"/>
        </w:rPr>
        <w:t xml:space="preserve"> 43 </w:t>
      </w:r>
      <w:r w:rsidRPr="00D7067A">
        <w:rPr>
          <w:rStyle w:val="StyleUnderline"/>
        </w:rPr>
        <w:t>and interstices of the patent law system</w:t>
      </w:r>
      <w:r w:rsidRPr="00B77F4A">
        <w:rPr>
          <w:sz w:val="16"/>
        </w:rPr>
        <w:t xml:space="preserve">, </w:t>
      </w:r>
      <w:r w:rsidRPr="00D7067A">
        <w:rPr>
          <w:rStyle w:val="StyleUnderline"/>
        </w:rPr>
        <w:t xml:space="preserve">there is </w:t>
      </w:r>
      <w:r w:rsidRPr="00B77F4A">
        <w:rPr>
          <w:rStyle w:val="StyleUnderline"/>
          <w:b w:val="0"/>
          <w:bCs/>
        </w:rPr>
        <w:t>ample room</w:t>
      </w:r>
      <w:r w:rsidRPr="00D7067A">
        <w:rPr>
          <w:rStyle w:val="StyleUnderline"/>
        </w:rPr>
        <w:t xml:space="preserve"> for creative "fencing off" of </w:t>
      </w:r>
      <w:r w:rsidRPr="00B77F4A">
        <w:rPr>
          <w:rStyle w:val="StyleUnderline"/>
          <w:b w:val="0"/>
          <w:bCs/>
        </w:rPr>
        <w:t>unwanted appropriation and commodification</w:t>
      </w:r>
      <w:r w:rsidRPr="00D7067A">
        <w:rPr>
          <w:rStyle w:val="StyleUnderline"/>
        </w:rPr>
        <w:t xml:space="preserve"> of life forms</w:t>
      </w:r>
      <w:r w:rsidRPr="00B77F4A">
        <w:rPr>
          <w:sz w:val="16"/>
        </w:rPr>
        <w:t xml:space="preserve">. This is especially true now that </w:t>
      </w:r>
      <w:r w:rsidRPr="00D7067A">
        <w:rPr>
          <w:rStyle w:val="StyleUnderline"/>
        </w:rPr>
        <w:t xml:space="preserve">the </w:t>
      </w:r>
      <w:r w:rsidRPr="00B77F4A">
        <w:rPr>
          <w:rStyle w:val="StyleUnderline"/>
          <w:b w:val="0"/>
          <w:bCs/>
        </w:rPr>
        <w:t>patent system</w:t>
      </w:r>
      <w:r w:rsidRPr="00D7067A">
        <w:rPr>
          <w:rStyle w:val="StyleUnderline"/>
        </w:rPr>
        <w:t xml:space="preserve"> has so </w:t>
      </w:r>
      <w:r w:rsidRPr="00B77F4A">
        <w:rPr>
          <w:rStyle w:val="StyleUnderline"/>
          <w:b w:val="0"/>
          <w:bCs/>
        </w:rPr>
        <w:t>significantly altered its basic</w:t>
      </w:r>
      <w:r w:rsidRPr="00D7067A">
        <w:rPr>
          <w:rStyle w:val="StyleUnderline"/>
        </w:rPr>
        <w:t xml:space="preserve"> </w:t>
      </w:r>
      <w:r w:rsidRPr="00B77F4A">
        <w:rPr>
          <w:rStyle w:val="StyleUnderline"/>
          <w:b w:val="0"/>
          <w:bCs/>
        </w:rPr>
        <w:t>concepts</w:t>
      </w:r>
      <w:r w:rsidRPr="00B77F4A">
        <w:rPr>
          <w:sz w:val="16"/>
        </w:rPr>
        <w:t xml:space="preserve"> </w:t>
      </w:r>
      <w:r w:rsidRPr="00B77F4A">
        <w:rPr>
          <w:rStyle w:val="StyleUnderline"/>
        </w:rPr>
        <w:t>that its essential postulates,</w:t>
      </w:r>
      <w:r w:rsidRPr="00B77F4A">
        <w:rPr>
          <w:sz w:val="16"/>
        </w:rPr>
        <w:t xml:space="preserve"> </w:t>
      </w:r>
      <w:r w:rsidRPr="00D7067A">
        <w:rPr>
          <w:rStyle w:val="StyleUnderline"/>
        </w:rPr>
        <w:t xml:space="preserve">and </w:t>
      </w:r>
      <w:r w:rsidRPr="00B77F4A">
        <w:rPr>
          <w:rStyle w:val="StyleUnderline"/>
          <w:b w:val="0"/>
          <w:bCs/>
        </w:rPr>
        <w:t>the cultural milieu that gave birth</w:t>
      </w:r>
      <w:r w:rsidRPr="00D7067A">
        <w:rPr>
          <w:rStyle w:val="StyleUnderline"/>
        </w:rPr>
        <w:t xml:space="preserve"> to it, may </w:t>
      </w:r>
      <w:r w:rsidRPr="00B77F4A">
        <w:rPr>
          <w:rStyle w:val="StyleUnderline"/>
          <w:b w:val="0"/>
          <w:bCs/>
        </w:rPr>
        <w:t>no longer be invoked in preventing indigenous peoples</w:t>
      </w:r>
      <w:r w:rsidRPr="00D7067A">
        <w:rPr>
          <w:rStyle w:val="StyleUnderline"/>
        </w:rPr>
        <w:t xml:space="preserve"> from applying it</w:t>
      </w:r>
      <w:r w:rsidRPr="00B77F4A">
        <w:rPr>
          <w:sz w:val="16"/>
        </w:rPr>
        <w:t xml:space="preserve">, at least defensively. For example, </w:t>
      </w:r>
      <w:r w:rsidRPr="00D7067A">
        <w:rPr>
          <w:rStyle w:val="StyleUnderline"/>
        </w:rPr>
        <w:t xml:space="preserve">the </w:t>
      </w:r>
      <w:r w:rsidRPr="00B77F4A">
        <w:rPr>
          <w:rStyle w:val="StyleUnderline"/>
          <w:b w:val="0"/>
          <w:bCs/>
        </w:rPr>
        <w:t xml:space="preserve">paradigm of the patent system </w:t>
      </w:r>
      <w:r w:rsidRPr="00B77F4A">
        <w:rPr>
          <w:rStyle w:val="StyleUnderline"/>
        </w:rPr>
        <w:t>as a</w:t>
      </w:r>
      <w:r w:rsidRPr="00B77F4A">
        <w:rPr>
          <w:rStyle w:val="StyleUnderline"/>
          <w:b w:val="0"/>
          <w:bCs/>
        </w:rPr>
        <w:t xml:space="preserve"> normative</w:t>
      </w:r>
      <w:r w:rsidRPr="00D7067A">
        <w:rPr>
          <w:rStyle w:val="StyleUnderline"/>
        </w:rPr>
        <w:t xml:space="preserve"> relationship between the individual inventor and the state</w:t>
      </w:r>
      <w:r w:rsidRPr="00B77F4A">
        <w:rPr>
          <w:sz w:val="16"/>
        </w:rPr>
        <w:t xml:space="preserve">, as demonstrated in the classical "Signor Brunnelleschi v. Florence" confrontation, </w:t>
      </w:r>
      <w:r w:rsidRPr="00D7067A">
        <w:rPr>
          <w:rStyle w:val="StyleUnderline"/>
        </w:rPr>
        <w:t xml:space="preserve">is now an </w:t>
      </w:r>
      <w:r w:rsidRPr="00B77F4A">
        <w:rPr>
          <w:rStyle w:val="StyleUnderline"/>
          <w:b w:val="0"/>
          <w:bCs/>
        </w:rPr>
        <w:t>anachronism</w:t>
      </w:r>
      <w:r w:rsidRPr="00D7067A">
        <w:rPr>
          <w:rStyle w:val="StyleUnderline"/>
        </w:rPr>
        <w:t>.</w:t>
      </w:r>
      <w:r w:rsidRPr="00B77F4A">
        <w:rPr>
          <w:sz w:val="16"/>
        </w:rPr>
        <w:t xml:space="preserve"> Similarly, the routine granting of patents on descriptions of genomes and "natural" products has blurred the distinctions between inventive step and improvement, discoveries and inventions.44 Ironically,</w:t>
      </w:r>
      <w:r w:rsidRPr="00B77F4A">
        <w:rPr>
          <w:rStyle w:val="StyleUnderline"/>
        </w:rPr>
        <w:t xml:space="preserve"> arguments</w:t>
      </w:r>
      <w:r w:rsidRPr="00D7067A">
        <w:rPr>
          <w:rStyle w:val="StyleUnderline"/>
        </w:rPr>
        <w:t xml:space="preserve"> ostensibly based on the non-violability of the criteria for patentability have been vigorously employed to dissuade traditional communities and local providers of TKUP from obtaining patents on TKUP</w:t>
      </w:r>
      <w:r w:rsidRPr="00B77F4A">
        <w:rPr>
          <w:sz w:val="16"/>
        </w:rPr>
        <w:t xml:space="preserve">. However, the concept of Community Intellectual Rights45 has found legislative support in Brazil and a few other countries.46 Accordingly, </w:t>
      </w:r>
      <w:r w:rsidRPr="00B77F4A">
        <w:rPr>
          <w:rStyle w:val="StyleUnderline"/>
          <w:b w:val="0"/>
          <w:bCs/>
        </w:rPr>
        <w:t>indigenous peoples</w:t>
      </w:r>
      <w:r w:rsidRPr="00B77F4A">
        <w:rPr>
          <w:sz w:val="16"/>
        </w:rPr>
        <w:t xml:space="preserve">, with the active cooperation of their respective states, </w:t>
      </w:r>
      <w:r w:rsidRPr="00B77F4A">
        <w:rPr>
          <w:rStyle w:val="StyleUnderline"/>
        </w:rPr>
        <w:t>may create regimes of</w:t>
      </w:r>
      <w:r w:rsidRPr="00B77F4A">
        <w:rPr>
          <w:rStyle w:val="StyleUnderline"/>
          <w:b w:val="0"/>
          <w:bCs/>
        </w:rPr>
        <w:t xml:space="preserve"> communal patents</w:t>
      </w:r>
      <w:r w:rsidRPr="00D7067A">
        <w:rPr>
          <w:rStyle w:val="StyleUnderline"/>
        </w:rPr>
        <w:t xml:space="preserve"> in which </w:t>
      </w:r>
      <w:r w:rsidRPr="00B77F4A">
        <w:rPr>
          <w:rStyle w:val="StyleUnderline"/>
        </w:rPr>
        <w:t>inventions related to</w:t>
      </w:r>
      <w:r w:rsidRPr="00B77F4A">
        <w:rPr>
          <w:rStyle w:val="StyleUnderline"/>
          <w:b w:val="0"/>
          <w:bCs/>
        </w:rPr>
        <w:t xml:space="preserve"> TKUP </w:t>
      </w:r>
      <w:r w:rsidRPr="00B77F4A">
        <w:rPr>
          <w:rStyle w:val="StyleUnderline"/>
        </w:rPr>
        <w:t>may be</w:t>
      </w:r>
      <w:r w:rsidRPr="00B77F4A">
        <w:rPr>
          <w:rStyle w:val="StyleUnderline"/>
          <w:b w:val="0"/>
          <w:bCs/>
        </w:rPr>
        <w:t xml:space="preserve"> protected with patents</w:t>
      </w:r>
      <w:r w:rsidRPr="00B77F4A">
        <w:rPr>
          <w:sz w:val="16"/>
        </w:rPr>
        <w:t xml:space="preserve"> or modifications thereof granted to collectives or other identifiable groups of local innovators and inventors.47</w:t>
      </w:r>
    </w:p>
    <w:p w14:paraId="61677B0E" w14:textId="77777777" w:rsidR="00305812" w:rsidRPr="00B77F4A" w:rsidRDefault="00305812" w:rsidP="00305812">
      <w:pPr>
        <w:rPr>
          <w:sz w:val="16"/>
        </w:rPr>
      </w:pPr>
      <w:r w:rsidRPr="00B77F4A">
        <w:rPr>
          <w:sz w:val="16"/>
        </w:rPr>
        <w:t>B. Patents and the Concept of Patentability</w:t>
      </w:r>
    </w:p>
    <w:p w14:paraId="59E8B734" w14:textId="77777777" w:rsidR="00305812" w:rsidRPr="00D7067A" w:rsidRDefault="00305812" w:rsidP="00305812">
      <w:pPr>
        <w:rPr>
          <w:rStyle w:val="StyleUnderline"/>
        </w:rPr>
      </w:pPr>
      <w:r w:rsidRPr="00B77F4A">
        <w:rPr>
          <w:sz w:val="16"/>
        </w:rPr>
        <w:t xml:space="preserve">Although the patent system is intrinsically international, it is peculiarly nationalistic;48 often, aggressively so. The phenomenon of aggressive patent nationalism has been so pervasive that </w:t>
      </w:r>
      <w:r w:rsidRPr="00D7067A">
        <w:rPr>
          <w:rStyle w:val="StyleUnderline"/>
        </w:rPr>
        <w:t>it is occasionally difficult, if not impossible, to define concretely the conditions for granting patents</w:t>
      </w:r>
      <w:r w:rsidRPr="00B77F4A">
        <w:rPr>
          <w:sz w:val="16"/>
        </w:rPr>
        <w:t xml:space="preserve">.49 In other words, </w:t>
      </w:r>
      <w:r w:rsidRPr="00D7067A">
        <w:rPr>
          <w:rStyle w:val="StyleUnderline"/>
        </w:rPr>
        <w:t>there are no absolute or uniform standards or criteria worldwide for the patentability of inventions.</w:t>
      </w:r>
      <w:r w:rsidRPr="00B77F4A">
        <w:rPr>
          <w:sz w:val="16"/>
        </w:rPr>
        <w:t xml:space="preserve"> </w:t>
      </w:r>
      <w:r w:rsidRPr="00D7067A">
        <w:rPr>
          <w:rStyle w:val="StyleUnderline"/>
        </w:rPr>
        <w:t>Even though textbooks and learned disquisitions on the criteria for patentability generally point out</w:t>
      </w:r>
      <w:r w:rsidRPr="00B77F4A">
        <w:rPr>
          <w:sz w:val="16"/>
        </w:rPr>
        <w:t xml:space="preserve"> such </w:t>
      </w:r>
      <w:r w:rsidRPr="00D7067A">
        <w:rPr>
          <w:rStyle w:val="StyleUnderline"/>
        </w:rPr>
        <w:t>standards</w:t>
      </w:r>
      <w:r w:rsidRPr="00B77F4A">
        <w:rPr>
          <w:sz w:val="16"/>
        </w:rPr>
        <w:t xml:space="preserve"> as (a) novelty, (b) inventive step, (c) industrial applicability, et cetera as conditions precedent to the grant of patents, </w:t>
      </w:r>
      <w:r w:rsidRPr="00D7067A">
        <w:rPr>
          <w:rStyle w:val="StyleUnderline"/>
        </w:rPr>
        <w:t>the reality is that there is little consensus across national systems on the appropriate content of a patent regime.</w:t>
      </w:r>
    </w:p>
    <w:p w14:paraId="4FC92E0A" w14:textId="77777777" w:rsidR="00305812" w:rsidRPr="00B77F4A" w:rsidRDefault="00305812" w:rsidP="00305812">
      <w:pPr>
        <w:rPr>
          <w:sz w:val="16"/>
        </w:rPr>
      </w:pPr>
      <w:r w:rsidRPr="00D7067A">
        <w:rPr>
          <w:rStyle w:val="StyleUnderline"/>
        </w:rPr>
        <w:t>Neither the Agreement on Trade Related Apects of Intellectual Property Rights</w:t>
      </w:r>
      <w:r w:rsidRPr="00B77F4A">
        <w:rPr>
          <w:sz w:val="16"/>
        </w:rPr>
        <w:t xml:space="preserve"> (TRIPS), </w:t>
      </w:r>
      <w:r w:rsidRPr="00D7067A">
        <w:rPr>
          <w:rStyle w:val="StyleUnderline"/>
        </w:rPr>
        <w:t xml:space="preserve">nor any other </w:t>
      </w:r>
      <w:r w:rsidRPr="00B77F4A">
        <w:rPr>
          <w:rStyle w:val="StyleUnderline"/>
          <w:b w:val="0"/>
          <w:bCs/>
        </w:rPr>
        <w:t>relevant international legal instrument</w:t>
      </w:r>
      <w:r w:rsidRPr="00B77F4A">
        <w:rPr>
          <w:sz w:val="16"/>
        </w:rPr>
        <w:t xml:space="preserve">, nor an international adjudicative panel or court </w:t>
      </w:r>
      <w:r w:rsidRPr="00D7067A">
        <w:rPr>
          <w:rStyle w:val="StyleUnderline"/>
        </w:rPr>
        <w:t xml:space="preserve">has articulated a </w:t>
      </w:r>
      <w:r w:rsidRPr="00B77F4A">
        <w:rPr>
          <w:rStyle w:val="StyleUnderline"/>
          <w:b w:val="0"/>
          <w:bCs/>
        </w:rPr>
        <w:t>binding, authoritative or definitive interpretation</w:t>
      </w:r>
      <w:r w:rsidRPr="00D7067A">
        <w:rPr>
          <w:rStyle w:val="StyleUnderline"/>
        </w:rPr>
        <w:t xml:space="preserve"> of the key elements of a global patent system</w:t>
      </w:r>
      <w:r w:rsidRPr="00B77F4A">
        <w:rPr>
          <w:sz w:val="16"/>
        </w:rPr>
        <w:t>. The most recent international instrument that deals with patents</w:t>
      </w:r>
      <w:r w:rsidRPr="00D7067A">
        <w:rPr>
          <w:rStyle w:val="StyleUnderline"/>
        </w:rPr>
        <w:t xml:space="preserve">, the WTO/TRIPS Agreement, is often seen as "a </w:t>
      </w:r>
      <w:r w:rsidRPr="00B77F4A">
        <w:rPr>
          <w:rStyle w:val="StyleUnderline"/>
          <w:b w:val="0"/>
          <w:bCs/>
        </w:rPr>
        <w:t xml:space="preserve">flexible </w:t>
      </w:r>
      <w:r w:rsidRPr="00D7067A">
        <w:rPr>
          <w:rStyle w:val="StyleUnderline"/>
        </w:rPr>
        <w:t>document open to many interpretations</w:t>
      </w:r>
      <w:r w:rsidRPr="00B77F4A">
        <w:rPr>
          <w:sz w:val="16"/>
        </w:rPr>
        <w:t xml:space="preserve">." 50 In short, </w:t>
      </w:r>
      <w:r w:rsidRPr="00D7067A">
        <w:rPr>
          <w:rStyle w:val="StyleUnderline"/>
        </w:rPr>
        <w:t xml:space="preserve">on a strict analysis, there is </w:t>
      </w:r>
      <w:r w:rsidRPr="00B77F4A">
        <w:rPr>
          <w:rStyle w:val="StyleUnderline"/>
          <w:b w:val="0"/>
          <w:bCs/>
        </w:rPr>
        <w:t>no "international law" on</w:t>
      </w:r>
      <w:r w:rsidRPr="00D7067A">
        <w:rPr>
          <w:rStyle w:val="StyleUnderline"/>
        </w:rPr>
        <w:t xml:space="preserve">, or system of, </w:t>
      </w:r>
      <w:r w:rsidRPr="00B77F4A">
        <w:rPr>
          <w:rStyle w:val="StyleUnderline"/>
          <w:b w:val="0"/>
          <w:bCs/>
        </w:rPr>
        <w:t>patents</w:t>
      </w:r>
      <w:r w:rsidRPr="00B77F4A">
        <w:rPr>
          <w:sz w:val="16"/>
        </w:rPr>
        <w:t>. None of the key elements of patentability, especially the concepts of "novelty" and "invention," has any globally accepted definition.</w:t>
      </w:r>
    </w:p>
    <w:p w14:paraId="73F821E7" w14:textId="77777777" w:rsidR="00305812" w:rsidRPr="00D7067A" w:rsidRDefault="00305812" w:rsidP="00305812">
      <w:pPr>
        <w:rPr>
          <w:rStyle w:val="StyleUnderline"/>
        </w:rPr>
      </w:pPr>
      <w:r w:rsidRPr="00B77F4A">
        <w:rPr>
          <w:sz w:val="16"/>
        </w:rPr>
        <w:t xml:space="preserve">In addition, a close scrutiny of the prescribed conditions for patentability shows </w:t>
      </w:r>
      <w:r w:rsidRPr="00D7067A">
        <w:rPr>
          <w:rStyle w:val="StyleUnderline"/>
        </w:rPr>
        <w:t xml:space="preserve">that the </w:t>
      </w:r>
      <w:r w:rsidRPr="00B77F4A">
        <w:rPr>
          <w:rStyle w:val="StyleUnderline"/>
          <w:b w:val="0"/>
          <w:bCs/>
        </w:rPr>
        <w:t>interpretation</w:t>
      </w:r>
      <w:r w:rsidRPr="00D7067A">
        <w:rPr>
          <w:rStyle w:val="StyleUnderline"/>
        </w:rPr>
        <w:t xml:space="preserve"> of these concepts </w:t>
      </w:r>
      <w:r w:rsidRPr="00B77F4A">
        <w:rPr>
          <w:rStyle w:val="StyleUnderline"/>
          <w:b w:val="0"/>
          <w:bCs/>
        </w:rPr>
        <w:t>by various courts</w:t>
      </w:r>
      <w:r w:rsidRPr="00D7067A">
        <w:rPr>
          <w:rStyle w:val="StyleUnderline"/>
        </w:rPr>
        <w:t xml:space="preserve"> at the domestic level </w:t>
      </w:r>
      <w:r w:rsidRPr="00B77F4A">
        <w:rPr>
          <w:rStyle w:val="StyleUnderline"/>
          <w:b w:val="0"/>
          <w:bCs/>
        </w:rPr>
        <w:t>has been</w:t>
      </w:r>
      <w:r w:rsidRPr="00D7067A">
        <w:rPr>
          <w:rStyle w:val="StyleUnderline"/>
        </w:rPr>
        <w:t xml:space="preserve"> largely </w:t>
      </w:r>
      <w:r w:rsidRPr="00B77F4A">
        <w:rPr>
          <w:rStyle w:val="StyleUnderline"/>
          <w:b w:val="0"/>
          <w:bCs/>
        </w:rPr>
        <w:t>subjective</w:t>
      </w:r>
      <w:r w:rsidRPr="00B77F4A">
        <w:rPr>
          <w:sz w:val="16"/>
        </w:rPr>
        <w:t xml:space="preserve">. As John Golden and other scholars have noted, the expansion of the patent system has been largely a function of judicial activism. 5 1 The result is that judges of varying judicial temperament and philosophies have played key roles in the changes to patent regimes. As a notable British commentator observed, "readers of the Reports of Patent cases might well reach the conclusion that the state of the law in this field depends on how key words and concepts at any crucial moment strike the judge hearing a cause or fit the line of reasoning." 2 The inference, then, is that </w:t>
      </w:r>
      <w:r w:rsidRPr="00B77F4A">
        <w:rPr>
          <w:rStyle w:val="StyleUnderline"/>
          <w:b w:val="0"/>
          <w:bCs/>
        </w:rPr>
        <w:t>indigenous peoples</w:t>
      </w:r>
      <w:r w:rsidRPr="00D7067A">
        <w:rPr>
          <w:rStyle w:val="StyleUnderline"/>
        </w:rPr>
        <w:t xml:space="preserve"> and affected states may profit from this </w:t>
      </w:r>
      <w:r w:rsidRPr="00B77F4A">
        <w:rPr>
          <w:rStyle w:val="StyleUnderline"/>
          <w:b w:val="0"/>
          <w:bCs/>
        </w:rPr>
        <w:t>interpretative gap</w:t>
      </w:r>
      <w:r w:rsidRPr="00D7067A">
        <w:rPr>
          <w:rStyle w:val="StyleUnderline"/>
        </w:rPr>
        <w:t xml:space="preserve"> and </w:t>
      </w:r>
      <w:r w:rsidRPr="00B77F4A">
        <w:rPr>
          <w:rStyle w:val="StyleUnderline"/>
          <w:b w:val="0"/>
          <w:bCs/>
        </w:rPr>
        <w:t>protect</w:t>
      </w:r>
      <w:r w:rsidRPr="00D7067A">
        <w:rPr>
          <w:rStyle w:val="StyleUnderline"/>
        </w:rPr>
        <w:t xml:space="preserve"> their "informal knowledge" from misappropriation by </w:t>
      </w:r>
      <w:r w:rsidRPr="00B77F4A">
        <w:rPr>
          <w:rStyle w:val="StyleUnderline"/>
          <w:b w:val="0"/>
          <w:bCs/>
        </w:rPr>
        <w:t>promoting interpretations</w:t>
      </w:r>
      <w:r w:rsidRPr="00D7067A">
        <w:rPr>
          <w:rStyle w:val="StyleUnderline"/>
        </w:rPr>
        <w:t xml:space="preserve"> suitable to their aspirations</w:t>
      </w:r>
      <w:r w:rsidRPr="00B77F4A">
        <w:rPr>
          <w:sz w:val="16"/>
        </w:rPr>
        <w:t xml:space="preserve">. In this regard, a </w:t>
      </w:r>
      <w:r w:rsidRPr="00D7067A">
        <w:rPr>
          <w:rStyle w:val="StyleUnderline"/>
        </w:rPr>
        <w:t>close scrutiny of the judicial explication of some of the key concepts of the patent system may be instructive.</w:t>
      </w:r>
    </w:p>
    <w:p w14:paraId="24D49502" w14:textId="77777777" w:rsidR="007D1A52" w:rsidRDefault="007D1A52" w:rsidP="007D1A52">
      <w:pPr>
        <w:pStyle w:val="Heading3"/>
      </w:pPr>
      <w:r>
        <w:t>IPR Reform Good---Patents—2NC</w:t>
      </w:r>
    </w:p>
    <w:p w14:paraId="113986D1" w14:textId="54F7E1FE" w:rsidR="00305812" w:rsidRDefault="00305812" w:rsidP="00305812">
      <w:pPr>
        <w:pStyle w:val="Heading4"/>
      </w:pPr>
      <w:r>
        <w:t>The patent system can be reformed to protect traditional knowledge---criticizing the system absent material action is ineffective</w:t>
      </w:r>
    </w:p>
    <w:p w14:paraId="66F5C8FB" w14:textId="77777777" w:rsidR="00305812" w:rsidRDefault="00305812" w:rsidP="00305812">
      <w:r w:rsidRPr="002102C9">
        <w:rPr>
          <w:b/>
          <w:bCs/>
          <w:sz w:val="26"/>
          <w:szCs w:val="26"/>
        </w:rPr>
        <w:t>Mgbeoji 01</w:t>
      </w:r>
      <w:r>
        <w:t xml:space="preserve"> [Ikechi; 2001</w:t>
      </w:r>
      <w:r w:rsidRPr="00C5104B">
        <w:t>; LLM from Dalhousie University, summa cum laude, recipient of the Governor-General’s Gold Medal for the highest academic standing at the graduate level in Dalhousie University, doctoral research in Patent Law, graduating, summa cum laude, Professor of Law at Osgoode Hall Law School, Toronto</w:t>
      </w:r>
      <w:r>
        <w:t>; Indiana Journal of Global Legal Studies; “Patents and Traditional Knowledge of the Uses of Plants: Is a Communal Patent Regime Part of the Solution to the Scourge of Bio Piracy”; Vol. 9; p. 185-186]</w:t>
      </w:r>
    </w:p>
    <w:p w14:paraId="7E2C22D7" w14:textId="77777777" w:rsidR="00305812" w:rsidRPr="001B64B7" w:rsidRDefault="00305812" w:rsidP="00305812">
      <w:pPr>
        <w:rPr>
          <w:sz w:val="16"/>
        </w:rPr>
      </w:pPr>
      <w:r w:rsidRPr="001B64B7">
        <w:rPr>
          <w:sz w:val="16"/>
        </w:rPr>
        <w:t xml:space="preserve">The race for patents on biodiversity and bio cultural knowledge is a contemporary "gold rush," with devastating consequences for the ecosystem and local bio cultural communities. </w:t>
      </w:r>
      <w:r w:rsidRPr="00C5104B">
        <w:rPr>
          <w:rStyle w:val="StyleUnderline"/>
        </w:rPr>
        <w:t>The alignment of global forces does not allow for a decrease in the scope of the patent system</w:t>
      </w:r>
      <w:r w:rsidRPr="001B64B7">
        <w:rPr>
          <w:sz w:val="16"/>
        </w:rPr>
        <w:t xml:space="preserve">. </w:t>
      </w:r>
      <w:r w:rsidRPr="00C5104B">
        <w:rPr>
          <w:rStyle w:val="StyleUnderline"/>
        </w:rPr>
        <w:t xml:space="preserve">Nor are </w:t>
      </w:r>
      <w:r w:rsidRPr="001B64B7">
        <w:rPr>
          <w:rStyle w:val="StyleUnderline"/>
          <w:b w:val="0"/>
          <w:bCs/>
        </w:rPr>
        <w:t>justified outrage and indignation against</w:t>
      </w:r>
      <w:r w:rsidRPr="00C5104B">
        <w:rPr>
          <w:rStyle w:val="StyleUnderline"/>
        </w:rPr>
        <w:t xml:space="preserve"> the excesses of the patent system likely to yield more </w:t>
      </w:r>
      <w:r w:rsidRPr="001B64B7">
        <w:rPr>
          <w:rStyle w:val="StyleUnderline"/>
        </w:rPr>
        <w:t>than</w:t>
      </w:r>
      <w:r w:rsidRPr="001B64B7">
        <w:rPr>
          <w:rStyle w:val="StyleUnderline"/>
          <w:b w:val="0"/>
          <w:bCs/>
        </w:rPr>
        <w:t xml:space="preserve"> marginal moral victories</w:t>
      </w:r>
      <w:r w:rsidRPr="001B64B7">
        <w:rPr>
          <w:b/>
          <w:bCs/>
          <w:sz w:val="16"/>
        </w:rPr>
        <w:t>.</w:t>
      </w:r>
      <w:r w:rsidRPr="001B64B7">
        <w:rPr>
          <w:sz w:val="16"/>
        </w:rPr>
        <w:t xml:space="preserve"> </w:t>
      </w:r>
      <w:r w:rsidRPr="00C5104B">
        <w:rPr>
          <w:rStyle w:val="StyleUnderline"/>
        </w:rPr>
        <w:t xml:space="preserve">The </w:t>
      </w:r>
      <w:r w:rsidRPr="001B64B7">
        <w:rPr>
          <w:rStyle w:val="StyleUnderline"/>
          <w:b w:val="0"/>
          <w:bCs/>
        </w:rPr>
        <w:t>more effective approach</w:t>
      </w:r>
      <w:r w:rsidRPr="00C5104B">
        <w:rPr>
          <w:rStyle w:val="StyleUnderline"/>
        </w:rPr>
        <w:t xml:space="preserve"> may be to undermine the ethos of</w:t>
      </w:r>
      <w:r w:rsidRPr="001B64B7">
        <w:rPr>
          <w:sz w:val="16"/>
        </w:rPr>
        <w:t xml:space="preserve"> the </w:t>
      </w:r>
      <w:r w:rsidRPr="00C5104B">
        <w:rPr>
          <w:rStyle w:val="StyleUnderline"/>
        </w:rPr>
        <w:t xml:space="preserve">contemporary patent systems by </w:t>
      </w:r>
      <w:r w:rsidRPr="001B64B7">
        <w:rPr>
          <w:rStyle w:val="StyleUnderline"/>
          <w:b w:val="0"/>
          <w:bCs/>
        </w:rPr>
        <w:t>operating from within the international patent system</w:t>
      </w:r>
      <w:r w:rsidRPr="001B64B7">
        <w:rPr>
          <w:sz w:val="16"/>
        </w:rPr>
        <w:t xml:space="preserve"> itself.</w:t>
      </w:r>
    </w:p>
    <w:p w14:paraId="7E419441" w14:textId="77777777" w:rsidR="00305812" w:rsidRPr="008F12D7" w:rsidRDefault="00305812" w:rsidP="00305812">
      <w:pPr>
        <w:rPr>
          <w:rStyle w:val="StyleUnderline"/>
        </w:rPr>
      </w:pPr>
      <w:r w:rsidRPr="00C5104B">
        <w:rPr>
          <w:rStyle w:val="StyleUnderline"/>
        </w:rPr>
        <w:t xml:space="preserve">This </w:t>
      </w:r>
      <w:r w:rsidRPr="001B64B7">
        <w:rPr>
          <w:rStyle w:val="StyleUnderline"/>
          <w:b w:val="0"/>
          <w:bCs/>
        </w:rPr>
        <w:t>objective is achievable</w:t>
      </w:r>
      <w:r w:rsidRPr="00C5104B">
        <w:rPr>
          <w:rStyle w:val="StyleUnderline"/>
        </w:rPr>
        <w:t xml:space="preserve"> if the patent system is applied creatively to </w:t>
      </w:r>
      <w:r w:rsidRPr="001B64B7">
        <w:rPr>
          <w:rStyle w:val="StyleUnderline"/>
          <w:b w:val="0"/>
          <w:bCs/>
        </w:rPr>
        <w:t>address the needs of peoples genuinely committed to</w:t>
      </w:r>
      <w:r w:rsidRPr="00C5104B">
        <w:rPr>
          <w:rStyle w:val="StyleUnderline"/>
        </w:rPr>
        <w:t xml:space="preserve"> the sustenance and </w:t>
      </w:r>
      <w:r w:rsidRPr="001B64B7">
        <w:rPr>
          <w:rStyle w:val="StyleUnderline"/>
          <w:b w:val="0"/>
          <w:bCs/>
        </w:rPr>
        <w:t>conservation of biological diversity</w:t>
      </w:r>
      <w:r w:rsidRPr="00C5104B">
        <w:rPr>
          <w:rStyle w:val="StyleUnderline"/>
        </w:rPr>
        <w:t xml:space="preserve"> </w:t>
      </w:r>
      <w:r w:rsidRPr="001B64B7">
        <w:rPr>
          <w:sz w:val="16"/>
        </w:rPr>
        <w:t xml:space="preserve">for the benefit of the entire world.9' </w:t>
      </w:r>
      <w:r w:rsidRPr="001B64B7">
        <w:rPr>
          <w:rStyle w:val="StyleUnderline"/>
          <w:b w:val="0"/>
          <w:bCs/>
        </w:rPr>
        <w:t>Communal patents</w:t>
      </w:r>
      <w:r w:rsidRPr="008F12D7">
        <w:rPr>
          <w:rStyle w:val="StyleUnderline"/>
        </w:rPr>
        <w:t xml:space="preserve"> give scope for blocking the issuance of future patents on biological diversity and also </w:t>
      </w:r>
      <w:r w:rsidRPr="001B64B7">
        <w:rPr>
          <w:rStyle w:val="StyleUnderline"/>
          <w:b w:val="0"/>
          <w:bCs/>
        </w:rPr>
        <w:t>afford weak local communities a stronger basis for the negotiation</w:t>
      </w:r>
      <w:r w:rsidRPr="008F12D7">
        <w:rPr>
          <w:rStyle w:val="StyleUnderline"/>
        </w:rPr>
        <w:t xml:space="preserve"> of terms for access and benefit sharing</w:t>
      </w:r>
      <w:r w:rsidRPr="001B64B7">
        <w:rPr>
          <w:sz w:val="16"/>
        </w:rPr>
        <w:t xml:space="preserve">. </w:t>
      </w:r>
      <w:r w:rsidRPr="001B64B7">
        <w:rPr>
          <w:rStyle w:val="StyleUnderline"/>
          <w:b w:val="0"/>
          <w:bCs/>
        </w:rPr>
        <w:t>Providers</w:t>
      </w:r>
      <w:r w:rsidRPr="008F12D7">
        <w:rPr>
          <w:rStyle w:val="StyleUnderline"/>
        </w:rPr>
        <w:t xml:space="preserve"> of bio cultural knowledge deserve to have the right to determine </w:t>
      </w:r>
      <w:r w:rsidRPr="001B64B7">
        <w:rPr>
          <w:rStyle w:val="StyleUnderline"/>
          <w:b w:val="0"/>
          <w:bCs/>
        </w:rPr>
        <w:t>when, where, and how their bio cultural knowledge is used.</w:t>
      </w:r>
      <w:r w:rsidRPr="008F12D7">
        <w:rPr>
          <w:rStyle w:val="StyleUnderline"/>
        </w:rPr>
        <w:t>92</w:t>
      </w:r>
    </w:p>
    <w:p w14:paraId="34E16F16" w14:textId="77777777" w:rsidR="00305812" w:rsidRPr="001B64B7" w:rsidRDefault="00305812" w:rsidP="00305812">
      <w:pPr>
        <w:rPr>
          <w:sz w:val="16"/>
        </w:rPr>
      </w:pPr>
      <w:r w:rsidRPr="001B64B7">
        <w:rPr>
          <w:rStyle w:val="StyleUnderline"/>
          <w:b w:val="0"/>
          <w:bCs/>
        </w:rPr>
        <w:t>A five-pronged strategy may be used to achieve this goal</w:t>
      </w:r>
      <w:r w:rsidRPr="001B64B7">
        <w:rPr>
          <w:b/>
          <w:bCs/>
          <w:sz w:val="16"/>
        </w:rPr>
        <w:t>.</w:t>
      </w:r>
      <w:r w:rsidRPr="001B64B7">
        <w:rPr>
          <w:sz w:val="16"/>
        </w:rPr>
        <w:t xml:space="preserve"> First, </w:t>
      </w:r>
      <w:r w:rsidRPr="001B64B7">
        <w:rPr>
          <w:rStyle w:val="StyleUnderline"/>
        </w:rPr>
        <w:t>a registry of uses should be created</w:t>
      </w:r>
      <w:r w:rsidRPr="001B64B7">
        <w:rPr>
          <w:sz w:val="16"/>
        </w:rPr>
        <w:t xml:space="preserve">, detailing indigenous knowledge practices, innovations, and bio cultural knowledge. Second, </w:t>
      </w:r>
      <w:r w:rsidRPr="001B64B7">
        <w:rPr>
          <w:rStyle w:val="StyleUnderline"/>
        </w:rPr>
        <w:t>this registry should provide the basis for the issuance of community patents under CIPR legislation.</w:t>
      </w:r>
      <w:r w:rsidRPr="001B64B7">
        <w:rPr>
          <w:sz w:val="16"/>
        </w:rPr>
        <w:t xml:space="preserve"> Community patents may be issued without examinations. Competing claims may be resolved by local and inexpensive arbitration. Third, a </w:t>
      </w:r>
      <w:r w:rsidRPr="001B64B7">
        <w:rPr>
          <w:rStyle w:val="StyleUnderline"/>
        </w:rPr>
        <w:t>public officer with the status of a public defender of Community patents should be created with competence to track down, on a global scale, cases of appropriation of indigenous knowledge and to make necessary international representations.</w:t>
      </w:r>
      <w:r w:rsidRPr="001B64B7">
        <w:rPr>
          <w:sz w:val="16"/>
        </w:rPr>
        <w:t xml:space="preserve"> Fourth, the Public Defender of Community Patents should establish a Gene Tracking Database for rare genes occurring within the boundaries of the biological diversity in the local communities. </w:t>
      </w:r>
      <w:r w:rsidRPr="001B64B7">
        <w:rPr>
          <w:rStyle w:val="StyleUnderline"/>
        </w:rPr>
        <w:t>Fifth, the concept of environmental self-determination should be revisited.</w:t>
      </w:r>
      <w:r w:rsidRPr="001B64B7">
        <w:rPr>
          <w:sz w:val="16"/>
        </w:rPr>
        <w:t xml:space="preserve"> As Richard Falk has rightly pointed out, indigenous peoples often constitute "'captive nations' caught within the confines of. . .juristic entities often established and maintained by coercion, not consent .... ,9 </w:t>
      </w:r>
      <w:r w:rsidRPr="001B64B7">
        <w:rPr>
          <w:rStyle w:val="StyleUnderline"/>
        </w:rPr>
        <w:t>Multicultural states should seriously consider maintaining a plurality of regimes on ownership and protection of bio cultural knowledge.</w:t>
      </w:r>
      <w:r w:rsidRPr="001B64B7">
        <w:rPr>
          <w:sz w:val="16"/>
        </w:rPr>
        <w:t xml:space="preserve"> The time to act is now.</w:t>
      </w:r>
    </w:p>
    <w:p w14:paraId="476F6101" w14:textId="77777777" w:rsidR="00305812" w:rsidRDefault="00305812" w:rsidP="00305812">
      <w:pPr>
        <w:pStyle w:val="Heading4"/>
      </w:pPr>
      <w:r>
        <w:t>Patent rights are being reformed to address biopiracy in the squo</w:t>
      </w:r>
    </w:p>
    <w:p w14:paraId="16E93E2E" w14:textId="77777777" w:rsidR="00305812" w:rsidRPr="009C0C96" w:rsidRDefault="00305812" w:rsidP="00305812">
      <w:r w:rsidRPr="009C0C96">
        <w:rPr>
          <w:b/>
          <w:bCs/>
          <w:sz w:val="26"/>
          <w:szCs w:val="26"/>
        </w:rPr>
        <w:t xml:space="preserve">Crouch </w:t>
      </w:r>
      <w:r>
        <w:rPr>
          <w:b/>
          <w:bCs/>
          <w:sz w:val="26"/>
          <w:szCs w:val="26"/>
        </w:rPr>
        <w:t>’</w:t>
      </w:r>
      <w:r w:rsidRPr="009C0C96">
        <w:rPr>
          <w:b/>
          <w:bCs/>
          <w:sz w:val="26"/>
          <w:szCs w:val="26"/>
        </w:rPr>
        <w:t>24</w:t>
      </w:r>
      <w:r>
        <w:rPr>
          <w:b/>
          <w:bCs/>
          <w:sz w:val="26"/>
          <w:szCs w:val="26"/>
        </w:rPr>
        <w:t xml:space="preserve"> </w:t>
      </w:r>
      <w:r>
        <w:t>[Dennis; May 26</w:t>
      </w:r>
      <w:r w:rsidRPr="009C0C96">
        <w:t>; Judge C.A. Leedy Professor of Law and Director of the Center for Intellectual Property and Entrepreneurship at the University of Missouri School of Law</w:t>
      </w:r>
      <w:r>
        <w:t>,</w:t>
      </w:r>
      <w:r w:rsidRPr="009C0C96">
        <w:t xml:space="preserve"> BSE in mechanical engineering cum laude from Princeton University,</w:t>
      </w:r>
      <w:r>
        <w:t xml:space="preserve"> </w:t>
      </w:r>
      <w:r w:rsidRPr="009C0C96">
        <w:t>JD cum laude from the University of Chicago Law School. While at the University of Chicago, he was a Microsoft, Merck, &amp; Pfizer scholar, and a member of the Olin program in law and economics</w:t>
      </w:r>
      <w:r>
        <w:t xml:space="preserve">; </w:t>
      </w:r>
      <w:r w:rsidRPr="009C0C96">
        <w:t>Patently-O</w:t>
      </w:r>
      <w:r>
        <w:t>, “</w:t>
      </w:r>
      <w:r w:rsidRPr="009C0C96">
        <w:t>WIPO Adopts Treaty on Intellectual Property, Genetic Resources, and Associated Traditional Knowledge</w:t>
      </w:r>
      <w:r>
        <w:t xml:space="preserve">,” </w:t>
      </w:r>
      <w:r w:rsidRPr="009C0C96">
        <w:t>https://patentlyo.com/patent/2024/05/intellectual-associated-traditional.html</w:t>
      </w:r>
      <w:r>
        <w:t>]</w:t>
      </w:r>
    </w:p>
    <w:p w14:paraId="0D0323E2" w14:textId="77777777" w:rsidR="00305812" w:rsidRPr="009C0C96" w:rsidRDefault="00305812" w:rsidP="00305812">
      <w:pPr>
        <w:rPr>
          <w:sz w:val="16"/>
          <w:lang w:eastAsia="zh-CN"/>
        </w:rPr>
      </w:pPr>
      <w:r w:rsidRPr="009C0C96">
        <w:rPr>
          <w:sz w:val="16"/>
          <w:lang w:eastAsia="zh-CN"/>
        </w:rPr>
        <w:t xml:space="preserve">For many years, </w:t>
      </w:r>
      <w:r w:rsidRPr="009C0C96">
        <w:rPr>
          <w:rStyle w:val="StyleUnderline"/>
          <w:lang w:eastAsia="zh-CN"/>
        </w:rPr>
        <w:t xml:space="preserve">there have been </w:t>
      </w:r>
      <w:r w:rsidRPr="009C0C96">
        <w:rPr>
          <w:rStyle w:val="StyleUnderline"/>
          <w:b w:val="0"/>
          <w:bCs/>
          <w:lang w:eastAsia="zh-CN"/>
        </w:rPr>
        <w:t>concerns about “biopiracy”</w:t>
      </w:r>
      <w:r w:rsidRPr="009C0C96">
        <w:rPr>
          <w:b/>
          <w:bCs/>
          <w:sz w:val="16"/>
          <w:lang w:eastAsia="zh-CN"/>
        </w:rPr>
        <w:t xml:space="preserve"> </w:t>
      </w:r>
      <w:r w:rsidRPr="009C0C96">
        <w:rPr>
          <w:sz w:val="16"/>
          <w:lang w:eastAsia="zh-CN"/>
        </w:rPr>
        <w:t xml:space="preserve">– </w:t>
      </w:r>
      <w:r w:rsidRPr="009C0C96">
        <w:rPr>
          <w:rStyle w:val="StyleUnderline"/>
          <w:lang w:eastAsia="zh-CN"/>
        </w:rPr>
        <w:t>the misappropriation of genetic resources (GR) and traditional knowledge (TK) from indigenous peoples and local communities,</w:t>
      </w:r>
      <w:r w:rsidRPr="009C0C96">
        <w:rPr>
          <w:sz w:val="16"/>
          <w:lang w:eastAsia="zh-CN"/>
        </w:rPr>
        <w:t xml:space="preserve"> often in developing countries. Biopiracy involves researchers or companies obtaining GR or TK, using it to develop commercial products like medicines, and obtaining patents without adequately compensating or getting permission from the original TK/GR holders.</w:t>
      </w:r>
    </w:p>
    <w:p w14:paraId="4C845F48" w14:textId="77777777" w:rsidR="00305812" w:rsidRPr="009C0C96" w:rsidRDefault="00305812" w:rsidP="00305812">
      <w:pPr>
        <w:rPr>
          <w:sz w:val="16"/>
          <w:lang w:eastAsia="zh-CN"/>
        </w:rPr>
      </w:pPr>
      <w:r w:rsidRPr="009C0C96">
        <w:rPr>
          <w:sz w:val="16"/>
          <w:lang w:eastAsia="zh-CN"/>
        </w:rPr>
        <w:t>Some well-known examples of alleged biopiracy include: patents on wound-healing properties of turmeric, which had long been known in India; patents related to neem tree extracts, also used for centuries in India; Japanese and American patents on extracts of the African “Hoodia” cactus, traditional used by San people to stave off hunger; and a US patent on the Amazonian “ayahuasca” vine, considered sacred and used in ceremonies by indigenous peoples. You can see a Sean Connery look-alike doing this in my image below.</w:t>
      </w:r>
    </w:p>
    <w:p w14:paraId="0D482041" w14:textId="77777777" w:rsidR="00305812" w:rsidRPr="009C0C96" w:rsidRDefault="00305812" w:rsidP="00305812">
      <w:pPr>
        <w:rPr>
          <w:sz w:val="16"/>
          <w:lang w:eastAsia="zh-CN"/>
        </w:rPr>
      </w:pPr>
      <w:r w:rsidRPr="009C0C96">
        <w:rPr>
          <w:sz w:val="16"/>
        </w:rPr>
        <w:t>W</w:t>
      </w:r>
      <w:r w:rsidRPr="009C0C96">
        <w:rPr>
          <w:sz w:val="16"/>
          <w:lang w:eastAsia="zh-CN"/>
        </w:rPr>
        <w:t>orld</w:t>
      </w:r>
      <w:r w:rsidRPr="009C0C96">
        <w:rPr>
          <w:sz w:val="16"/>
        </w:rPr>
        <w:t xml:space="preserve"> Intellectual</w:t>
      </w:r>
      <w:r w:rsidRPr="009C0C96">
        <w:rPr>
          <w:sz w:val="16"/>
          <w:lang w:eastAsia="zh-CN"/>
        </w:rPr>
        <w:t xml:space="preserve"> </w:t>
      </w:r>
      <w:r w:rsidRPr="009C0C96">
        <w:rPr>
          <w:sz w:val="16"/>
        </w:rPr>
        <w:t>P</w:t>
      </w:r>
      <w:r w:rsidRPr="009C0C96">
        <w:rPr>
          <w:sz w:val="16"/>
          <w:lang w:eastAsia="zh-CN"/>
        </w:rPr>
        <w:t xml:space="preserve">roperty </w:t>
      </w:r>
      <w:r w:rsidRPr="009C0C96">
        <w:rPr>
          <w:sz w:val="16"/>
        </w:rPr>
        <w:t>O</w:t>
      </w:r>
      <w:r w:rsidRPr="009C0C96">
        <w:rPr>
          <w:sz w:val="16"/>
          <w:lang w:eastAsia="zh-CN"/>
        </w:rPr>
        <w:t>rganization (</w:t>
      </w:r>
      <w:r w:rsidRPr="009C0C96">
        <w:rPr>
          <w:rStyle w:val="StyleUnderline"/>
          <w:b w:val="0"/>
          <w:bCs/>
          <w:lang w:eastAsia="zh-CN"/>
        </w:rPr>
        <w:t>WIPO</w:t>
      </w:r>
      <w:r w:rsidRPr="009C0C96">
        <w:rPr>
          <w:b/>
          <w:bCs/>
          <w:sz w:val="16"/>
          <w:lang w:eastAsia="zh-CN"/>
        </w:rPr>
        <w:t>)</w:t>
      </w:r>
      <w:r w:rsidRPr="009C0C96">
        <w:rPr>
          <w:sz w:val="16"/>
          <w:lang w:eastAsia="zh-CN"/>
        </w:rPr>
        <w:t xml:space="preserve"> </w:t>
      </w:r>
      <w:r w:rsidRPr="009C0C96">
        <w:rPr>
          <w:rStyle w:val="StyleUnderline"/>
          <w:lang w:eastAsia="zh-CN"/>
        </w:rPr>
        <w:t xml:space="preserve">member states have </w:t>
      </w:r>
      <w:r w:rsidRPr="009C0C96">
        <w:rPr>
          <w:rStyle w:val="StyleUnderline"/>
          <w:b w:val="0"/>
          <w:bCs/>
          <w:lang w:eastAsia="zh-CN"/>
        </w:rPr>
        <w:t>adopted a groundbreaking new treaty addressing patent rights in</w:t>
      </w:r>
      <w:r w:rsidRPr="009C0C96">
        <w:rPr>
          <w:sz w:val="16"/>
          <w:lang w:eastAsia="zh-CN"/>
        </w:rPr>
        <w:t xml:space="preserve"> the context of </w:t>
      </w:r>
      <w:r w:rsidRPr="009C0C96">
        <w:rPr>
          <w:rStyle w:val="StyleUnderline"/>
          <w:lang w:eastAsia="zh-CN"/>
        </w:rPr>
        <w:t xml:space="preserve">these </w:t>
      </w:r>
      <w:r w:rsidRPr="009C0C96">
        <w:rPr>
          <w:rStyle w:val="StyleUnderline"/>
          <w:b w:val="0"/>
          <w:bCs/>
          <w:lang w:eastAsia="zh-CN"/>
        </w:rPr>
        <w:t>genetic resources</w:t>
      </w:r>
      <w:r w:rsidRPr="009C0C96">
        <w:rPr>
          <w:rStyle w:val="StyleUnderline"/>
          <w:lang w:eastAsia="zh-CN"/>
        </w:rPr>
        <w:t xml:space="preserve"> </w:t>
      </w:r>
      <w:r w:rsidRPr="009C0C96">
        <w:rPr>
          <w:rStyle w:val="StyleUnderline"/>
          <w:b w:val="0"/>
          <w:bCs/>
          <w:lang w:eastAsia="zh-CN"/>
        </w:rPr>
        <w:t>and traditional knowledge</w:t>
      </w:r>
      <w:r w:rsidRPr="009C0C96">
        <w:rPr>
          <w:rStyle w:val="StyleUnderline"/>
          <w:lang w:eastAsia="zh-CN"/>
        </w:rPr>
        <w:t xml:space="preserve"> associated with genetic resources</w:t>
      </w:r>
      <w:r w:rsidRPr="009C0C96">
        <w:rPr>
          <w:sz w:val="16"/>
          <w:lang w:eastAsia="zh-CN"/>
        </w:rPr>
        <w:t xml:space="preserve">. The </w:t>
      </w:r>
      <w:r w:rsidRPr="009C0C96">
        <w:rPr>
          <w:rStyle w:val="StyleUnderline"/>
          <w:lang w:eastAsia="zh-CN"/>
        </w:rPr>
        <w:t>WIPO Treaty on Intellectual Property</w:t>
      </w:r>
      <w:r w:rsidRPr="009C0C96">
        <w:rPr>
          <w:sz w:val="16"/>
          <w:lang w:eastAsia="zh-CN"/>
        </w:rPr>
        <w:t xml:space="preserve">, </w:t>
      </w:r>
      <w:r w:rsidRPr="009C0C96">
        <w:rPr>
          <w:rStyle w:val="StyleUnderline"/>
          <w:lang w:eastAsia="zh-CN"/>
        </w:rPr>
        <w:t>Genetic Resources, and Associated Traditional Knowledge, finalized on May 24, 2024</w:t>
      </w:r>
      <w:r w:rsidRPr="009C0C96">
        <w:rPr>
          <w:sz w:val="16"/>
          <w:lang w:eastAsia="zh-CN"/>
        </w:rPr>
        <w:t>, </w:t>
      </w:r>
      <w:r w:rsidRPr="009C0C96">
        <w:rPr>
          <w:rStyle w:val="StyleUnderline"/>
          <w:lang w:eastAsia="zh-CN"/>
        </w:rPr>
        <w:t xml:space="preserve">marks </w:t>
      </w:r>
      <w:r w:rsidRPr="009C0C96">
        <w:rPr>
          <w:rStyle w:val="StyleUnderline"/>
          <w:b w:val="0"/>
          <w:bCs/>
          <w:lang w:eastAsia="zh-CN"/>
        </w:rPr>
        <w:t>the first WIPO treaty in over a decade</w:t>
      </w:r>
      <w:r w:rsidRPr="009C0C96">
        <w:rPr>
          <w:sz w:val="16"/>
          <w:lang w:eastAsia="zh-CN"/>
        </w:rPr>
        <w:t xml:space="preserve"> and </w:t>
      </w:r>
      <w:r w:rsidRPr="009C0C96">
        <w:rPr>
          <w:b/>
          <w:bCs/>
          <w:sz w:val="16"/>
          <w:lang w:eastAsia="zh-CN"/>
        </w:rPr>
        <w:t xml:space="preserve">the </w:t>
      </w:r>
      <w:r w:rsidRPr="009C0C96">
        <w:rPr>
          <w:rStyle w:val="StyleUnderline"/>
          <w:b w:val="0"/>
          <w:bCs/>
          <w:lang w:eastAsia="zh-CN"/>
        </w:rPr>
        <w:t>first to specifically address the rights of Indigenous Peoples and local communities</w:t>
      </w:r>
      <w:r w:rsidRPr="009C0C96">
        <w:rPr>
          <w:sz w:val="16"/>
          <w:lang w:eastAsia="zh-CN"/>
        </w:rPr>
        <w:t xml:space="preserve">. This </w:t>
      </w:r>
      <w:r w:rsidRPr="009C0C96">
        <w:rPr>
          <w:rStyle w:val="StyleUnderline"/>
          <w:lang w:eastAsia="zh-CN"/>
        </w:rPr>
        <w:t xml:space="preserve">historic agreement aims to </w:t>
      </w:r>
      <w:r w:rsidRPr="009C0C96">
        <w:rPr>
          <w:rStyle w:val="StyleUnderline"/>
          <w:b w:val="0"/>
          <w:bCs/>
          <w:lang w:eastAsia="zh-CN"/>
        </w:rPr>
        <w:t>enhance transparency</w:t>
      </w:r>
      <w:r w:rsidRPr="009C0C96">
        <w:rPr>
          <w:sz w:val="16"/>
          <w:lang w:eastAsia="zh-CN"/>
        </w:rPr>
        <w:t xml:space="preserve"> by </w:t>
      </w:r>
      <w:r w:rsidRPr="009C0C96">
        <w:rPr>
          <w:rStyle w:val="StyleUnderline"/>
          <w:lang w:eastAsia="zh-CN"/>
        </w:rPr>
        <w:t xml:space="preserve">requiring patent applicants to </w:t>
      </w:r>
      <w:r w:rsidRPr="009C0C96">
        <w:rPr>
          <w:rStyle w:val="StyleUnderline"/>
          <w:b w:val="0"/>
          <w:bCs/>
          <w:lang w:eastAsia="zh-CN"/>
        </w:rPr>
        <w:t>disclose the country of origin of any Genetic Resources</w:t>
      </w:r>
      <w:r w:rsidRPr="009C0C96">
        <w:rPr>
          <w:rStyle w:val="StyleUnderline"/>
          <w:lang w:eastAsia="zh-CN"/>
        </w:rPr>
        <w:t xml:space="preserve"> and the “</w:t>
      </w:r>
      <w:r w:rsidRPr="009C0C96">
        <w:rPr>
          <w:rStyle w:val="StyleUnderline"/>
          <w:b w:val="0"/>
          <w:bCs/>
          <w:lang w:eastAsia="zh-CN"/>
        </w:rPr>
        <w:t>Indigenous Peoples or local community</w:t>
      </w:r>
      <w:r w:rsidRPr="009C0C96">
        <w:rPr>
          <w:rStyle w:val="StyleUnderline"/>
          <w:lang w:eastAsia="zh-CN"/>
        </w:rPr>
        <w:t>”  who provided any Associated Traditional Knowledge</w:t>
      </w:r>
      <w:r w:rsidRPr="009C0C96">
        <w:rPr>
          <w:sz w:val="16"/>
          <w:lang w:eastAsia="zh-CN"/>
        </w:rPr>
        <w:t>. The disclosure requirement is triggered when a “claimed invention” is “based on” the GR or TK.  The treaty only becomes effective once 15 eligible member nations ratify the agreement.   The agreement here also relates directly to the UN Convention on Biological Diversity (CBD), adopted in 1992, establishing that states have sovereign rights over their GR, and that access to GR should be subject to prior informed consent and equitable benefit-sharing.</w:t>
      </w:r>
    </w:p>
    <w:p w14:paraId="230A21F3" w14:textId="77777777" w:rsidR="00305812" w:rsidRPr="009C0C96" w:rsidRDefault="00305812" w:rsidP="00305812">
      <w:pPr>
        <w:rPr>
          <w:rStyle w:val="StyleUnderline"/>
          <w:lang w:eastAsia="zh-CN"/>
        </w:rPr>
      </w:pPr>
      <w:r w:rsidRPr="009C0C96">
        <w:rPr>
          <w:sz w:val="16"/>
          <w:lang w:eastAsia="zh-CN"/>
        </w:rPr>
        <w:t xml:space="preserve">We know that </w:t>
      </w:r>
      <w:r w:rsidRPr="009C0C96">
        <w:rPr>
          <w:rStyle w:val="StyleUnderline"/>
          <w:lang w:eastAsia="zh-CN"/>
        </w:rPr>
        <w:t>US patentees have a duty to disclose information material to patentability</w:t>
      </w:r>
      <w:r w:rsidRPr="009C0C96">
        <w:rPr>
          <w:sz w:val="16"/>
          <w:lang w:eastAsia="zh-CN"/>
        </w:rPr>
        <w:t xml:space="preserve">, but </w:t>
      </w:r>
      <w:r w:rsidRPr="009C0C96">
        <w:rPr>
          <w:rStyle w:val="StyleUnderline"/>
          <w:lang w:eastAsia="zh-CN"/>
        </w:rPr>
        <w:t xml:space="preserve">this agreement </w:t>
      </w:r>
      <w:r w:rsidRPr="009C0C96">
        <w:rPr>
          <w:sz w:val="16"/>
          <w:lang w:eastAsia="zh-CN"/>
        </w:rPr>
        <w:t xml:space="preserve">takes things a substantial step further </w:t>
      </w:r>
      <w:r w:rsidRPr="009C0C96">
        <w:rPr>
          <w:rStyle w:val="StyleUnderline"/>
          <w:lang w:eastAsia="zh-CN"/>
        </w:rPr>
        <w:t>– requiring additional disclosures when the invention is based upon a GR or associated TK.</w:t>
      </w:r>
    </w:p>
    <w:p w14:paraId="56C533EE" w14:textId="77777777" w:rsidR="00305812" w:rsidRPr="009C0C96" w:rsidRDefault="00305812" w:rsidP="00305812">
      <w:pPr>
        <w:rPr>
          <w:sz w:val="16"/>
          <w:lang w:eastAsia="zh-CN"/>
        </w:rPr>
      </w:pPr>
      <w:r w:rsidRPr="009C0C96">
        <w:rPr>
          <w:sz w:val="16"/>
          <w:lang w:eastAsia="zh-CN"/>
        </w:rPr>
        <w:t>Some definitions for the new treaty:</w:t>
      </w:r>
    </w:p>
    <w:p w14:paraId="66660454" w14:textId="77777777" w:rsidR="00305812" w:rsidRPr="009C0C96" w:rsidRDefault="00305812" w:rsidP="00305812">
      <w:pPr>
        <w:rPr>
          <w:sz w:val="16"/>
          <w:lang w:eastAsia="zh-CN"/>
        </w:rPr>
      </w:pPr>
      <w:r w:rsidRPr="009C0C96">
        <w:rPr>
          <w:sz w:val="16"/>
          <w:lang w:eastAsia="zh-CN"/>
        </w:rPr>
        <w:t>Genetic Resources (GR):  “Genetic material of actual or potential value” but not including “human genetic resources.”  The definition generally includes material, regardless of origin, “containing functional units of heredity.”</w:t>
      </w:r>
    </w:p>
    <w:p w14:paraId="72C106AB" w14:textId="77777777" w:rsidR="00305812" w:rsidRPr="009C0C96" w:rsidRDefault="00305812" w:rsidP="00305812">
      <w:pPr>
        <w:rPr>
          <w:sz w:val="16"/>
          <w:lang w:eastAsia="zh-CN"/>
        </w:rPr>
      </w:pPr>
      <w:r w:rsidRPr="009C0C96">
        <w:rPr>
          <w:sz w:val="16"/>
          <w:lang w:eastAsia="zh-CN"/>
        </w:rPr>
        <w:t>Traditional Knowledge (TK) associated with Genetic Resources: This is not expressly defined within the agreement, but TK has been defined previously by WIPO to include “knowledge, know-how, skills and practices that are developed, sustained and passed on from generation to generation within a community, often forming part of its cultural or spiritual identity,” including know-how, practices, skills, and innovations.</w:t>
      </w:r>
    </w:p>
    <w:p w14:paraId="7229CD7F" w14:textId="77777777" w:rsidR="00305812" w:rsidRPr="009C0C96" w:rsidRDefault="00305812" w:rsidP="00305812">
      <w:pPr>
        <w:rPr>
          <w:sz w:val="16"/>
          <w:lang w:eastAsia="zh-CN"/>
        </w:rPr>
      </w:pPr>
      <w:r w:rsidRPr="009C0C96">
        <w:rPr>
          <w:sz w:val="16"/>
          <w:lang w:eastAsia="zh-CN"/>
        </w:rPr>
        <w:t>Based on: A claimed invention is only “based on” GR or TK if they “must have been necessary for the claimed invention” and, “the claimed invention must depend on the specific properties of the genetic resources and/or on the traditional knowledge.”  In this final version, the disclosure requirement was significantly weakened — an earlier draft would have required disclosure if the GR/TK was “material to development of the claimed invention.”</w:t>
      </w:r>
    </w:p>
    <w:p w14:paraId="48BD793F" w14:textId="77777777" w:rsidR="00305812" w:rsidRPr="009C0C96" w:rsidRDefault="00305812" w:rsidP="00305812">
      <w:pPr>
        <w:rPr>
          <w:sz w:val="16"/>
          <w:lang w:eastAsia="zh-CN"/>
        </w:rPr>
      </w:pPr>
      <w:r w:rsidRPr="009C0C96">
        <w:rPr>
          <w:sz w:val="16"/>
          <w:lang w:eastAsia="zh-CN"/>
        </w:rPr>
        <w:t xml:space="preserve">Disclosure Requirement: The key provision is </w:t>
      </w:r>
      <w:r w:rsidRPr="009C0C96">
        <w:rPr>
          <w:rStyle w:val="StyleUnderline"/>
          <w:lang w:eastAsia="zh-CN"/>
        </w:rPr>
        <w:t xml:space="preserve">that </w:t>
      </w:r>
      <w:r w:rsidRPr="009C0C96">
        <w:rPr>
          <w:rStyle w:val="StyleUnderline"/>
          <w:b w:val="0"/>
          <w:bCs/>
          <w:lang w:eastAsia="zh-CN"/>
        </w:rPr>
        <w:t>each nation</w:t>
      </w:r>
      <w:r w:rsidRPr="009C0C96">
        <w:rPr>
          <w:rStyle w:val="StyleUnderline"/>
          <w:lang w:eastAsia="zh-CN"/>
        </w:rPr>
        <w:t xml:space="preserve"> (or EU) must </w:t>
      </w:r>
      <w:r w:rsidRPr="009C0C96">
        <w:rPr>
          <w:rStyle w:val="StyleUnderline"/>
          <w:b w:val="0"/>
          <w:bCs/>
          <w:lang w:eastAsia="zh-CN"/>
        </w:rPr>
        <w:t>require patent applicants to disclose</w:t>
      </w:r>
      <w:r w:rsidRPr="009C0C96">
        <w:rPr>
          <w:rStyle w:val="StyleUnderline"/>
          <w:lang w:eastAsia="zh-CN"/>
        </w:rPr>
        <w:t xml:space="preserve"> whenever inventions are based on GRs or associated TK.</w:t>
      </w:r>
      <w:r w:rsidRPr="009C0C96">
        <w:rPr>
          <w:sz w:val="16"/>
          <w:lang w:eastAsia="zh-CN"/>
        </w:rPr>
        <w:t xml:space="preserve"> Under Article 3, </w:t>
      </w:r>
      <w:r w:rsidRPr="009C0C96">
        <w:rPr>
          <w:rStyle w:val="StyleUnderline"/>
          <w:lang w:eastAsia="zh-CN"/>
        </w:rPr>
        <w:t xml:space="preserve">contracting parties must require applicants to disclose the </w:t>
      </w:r>
      <w:r w:rsidRPr="009C0C96">
        <w:rPr>
          <w:rStyle w:val="StyleUnderline"/>
          <w:b w:val="0"/>
          <w:bCs/>
          <w:lang w:eastAsia="zh-CN"/>
        </w:rPr>
        <w:t>country of origin or source of the GRs and the Indigenous Peoples or local community who provided the associated TK</w:t>
      </w:r>
      <w:r w:rsidRPr="009C0C96">
        <w:rPr>
          <w:sz w:val="16"/>
          <w:lang w:eastAsia="zh-CN"/>
        </w:rPr>
        <w:t>. This disclosure requirement applies to all applicants seeking patents within a contracting party’s jurisdiction, including foreign applicants not subject to similar requirements in their home jurisdictions.</w:t>
      </w:r>
    </w:p>
    <w:p w14:paraId="27E14652" w14:textId="77777777" w:rsidR="00305812" w:rsidRPr="009C0C96" w:rsidRDefault="00305812" w:rsidP="00305812">
      <w:pPr>
        <w:rPr>
          <w:sz w:val="16"/>
          <w:lang w:eastAsia="zh-CN"/>
        </w:rPr>
      </w:pPr>
      <w:r w:rsidRPr="009C0C96">
        <w:rPr>
          <w:sz w:val="16"/>
          <w:lang w:eastAsia="zh-CN"/>
        </w:rPr>
        <w:t xml:space="preserve">Remedy for Failure to Disclose: </w:t>
      </w:r>
      <w:r w:rsidRPr="009C0C96">
        <w:rPr>
          <w:rStyle w:val="StyleUnderline"/>
          <w:lang w:eastAsia="zh-CN"/>
        </w:rPr>
        <w:t xml:space="preserve">The treaty indicates that each country should create an effective and proportional sanction for situations </w:t>
      </w:r>
      <w:r w:rsidRPr="009C0C96">
        <w:rPr>
          <w:rStyle w:val="StyleUnderline"/>
          <w:b w:val="0"/>
          <w:bCs/>
          <w:lang w:eastAsia="zh-CN"/>
        </w:rPr>
        <w:t>where a party fails to disclose</w:t>
      </w:r>
      <w:r w:rsidRPr="009C0C96">
        <w:rPr>
          <w:sz w:val="16"/>
          <w:lang w:eastAsia="zh-CN"/>
        </w:rPr>
        <w:t xml:space="preserve">.  However, the treaty indicates that the law cannot “revoke, invalidate, or render unenforceable” an issued patent “solely on the basis of an applicant’s failure to disclose” absent additional evidence of “fraudulent conduct or intent.”  </w:t>
      </w:r>
      <w:r w:rsidRPr="009C0C96">
        <w:rPr>
          <w:rStyle w:val="StyleUnderline"/>
          <w:lang w:eastAsia="zh-CN"/>
        </w:rPr>
        <w:t xml:space="preserve">A potential result is </w:t>
      </w:r>
      <w:r w:rsidRPr="009C0C96">
        <w:rPr>
          <w:rStyle w:val="StyleUnderline"/>
          <w:b w:val="0"/>
          <w:bCs/>
          <w:lang w:eastAsia="zh-CN"/>
        </w:rPr>
        <w:t>some form of compulsory license or</w:t>
      </w:r>
      <w:r w:rsidRPr="009C0C96">
        <w:rPr>
          <w:rStyle w:val="StyleUnderline"/>
          <w:lang w:eastAsia="zh-CN"/>
        </w:rPr>
        <w:t xml:space="preserve"> perhaps </w:t>
      </w:r>
      <w:r w:rsidRPr="009C0C96">
        <w:rPr>
          <w:rStyle w:val="StyleUnderline"/>
          <w:b w:val="0"/>
          <w:bCs/>
          <w:lang w:eastAsia="zh-CN"/>
        </w:rPr>
        <w:t>a profit sharing requirement</w:t>
      </w:r>
      <w:r w:rsidRPr="009C0C96">
        <w:rPr>
          <w:rStyle w:val="StyleUnderline"/>
          <w:lang w:eastAsia="zh-CN"/>
        </w:rPr>
        <w:t>.</w:t>
      </w:r>
      <w:r w:rsidRPr="009C0C96">
        <w:rPr>
          <w:sz w:val="16"/>
          <w:lang w:eastAsia="zh-CN"/>
        </w:rPr>
        <w:t>  In addition, the obligations are not retroactive, meaning they do not apply to patent applications filed prior to the treaty’s entry into force.  However, the treaty does not indicate whether the non-retroactive clause applies to the priority filing date or to the actual national stage or continuation filing date.</w:t>
      </w:r>
    </w:p>
    <w:p w14:paraId="085388DD" w14:textId="77777777" w:rsidR="00305812" w:rsidRPr="0023440D" w:rsidRDefault="00305812" w:rsidP="00305812">
      <w:pPr>
        <w:rPr>
          <w:sz w:val="16"/>
          <w:lang w:eastAsia="zh-CN"/>
        </w:rPr>
      </w:pPr>
      <w:r w:rsidRPr="009C0C96">
        <w:rPr>
          <w:sz w:val="16"/>
          <w:lang w:eastAsia="zh-CN"/>
        </w:rPr>
        <w:t xml:space="preserve">Information Systems and Relationship with Other Agreements: </w:t>
      </w:r>
      <w:r w:rsidRPr="009C0C96">
        <w:rPr>
          <w:rStyle w:val="StyleUnderline"/>
          <w:lang w:eastAsia="zh-CN"/>
        </w:rPr>
        <w:t xml:space="preserve">The </w:t>
      </w:r>
      <w:r w:rsidRPr="009C0C96">
        <w:rPr>
          <w:rStyle w:val="StyleUnderline"/>
          <w:b w:val="0"/>
          <w:bCs/>
          <w:lang w:eastAsia="zh-CN"/>
        </w:rPr>
        <w:t>treaty allows</w:t>
      </w:r>
      <w:r w:rsidRPr="009C0C96">
        <w:rPr>
          <w:rStyle w:val="StyleUnderline"/>
          <w:lang w:eastAsia="zh-CN"/>
        </w:rPr>
        <w:t xml:space="preserve"> (but does not require)  contracting parties to establish </w:t>
      </w:r>
      <w:r w:rsidRPr="009C0C96">
        <w:rPr>
          <w:rStyle w:val="StyleUnderline"/>
          <w:b w:val="0"/>
          <w:bCs/>
          <w:lang w:eastAsia="zh-CN"/>
        </w:rPr>
        <w:t>information systems,</w:t>
      </w:r>
      <w:r w:rsidRPr="009C0C96">
        <w:rPr>
          <w:rStyle w:val="StyleUnderline"/>
          <w:lang w:eastAsia="zh-CN"/>
        </w:rPr>
        <w:t xml:space="preserve"> </w:t>
      </w:r>
      <w:r w:rsidRPr="009C0C96">
        <w:rPr>
          <w:rStyle w:val="StyleUnderline"/>
          <w:b w:val="0"/>
          <w:bCs/>
          <w:lang w:eastAsia="zh-CN"/>
        </w:rPr>
        <w:t>such as databases, for GRs and associated TK, in consultation with Indigenous Peoples, local communities</w:t>
      </w:r>
      <w:r w:rsidRPr="009C0C96">
        <w:rPr>
          <w:rStyle w:val="StyleUnderline"/>
          <w:lang w:eastAsia="zh-CN"/>
        </w:rPr>
        <w:t xml:space="preserve">, and other stakeholders. </w:t>
      </w:r>
      <w:r w:rsidRPr="009C0C96">
        <w:rPr>
          <w:sz w:val="16"/>
          <w:lang w:eastAsia="zh-CN"/>
        </w:rPr>
        <w:t>These information systems should be accessible to patent offices for search and examination purposes, subject to appropriate safeguards. The treaty also emphasizes its mutually supportive implementation with other relevant international agreements.</w:t>
      </w:r>
    </w:p>
    <w:p w14:paraId="07B64E4C" w14:textId="77777777" w:rsidR="00305812" w:rsidRPr="009E2EED" w:rsidRDefault="00305812" w:rsidP="00305812"/>
    <w:p w14:paraId="42C42FBF" w14:textId="77777777" w:rsidR="00305812" w:rsidRPr="00305812" w:rsidRDefault="00305812" w:rsidP="00305812"/>
    <w:p w14:paraId="45D1FE0C" w14:textId="2285D30D" w:rsidR="007D1A52" w:rsidRDefault="007D1A52" w:rsidP="009937BE">
      <w:pPr>
        <w:pStyle w:val="Heading3"/>
      </w:pPr>
      <w:r>
        <w:t>IPR Reform Good---Trademark---1NC</w:t>
      </w:r>
    </w:p>
    <w:p w14:paraId="6C462E83" w14:textId="77777777" w:rsidR="007D1A52" w:rsidRPr="00F40CCF" w:rsidRDefault="007D1A52" w:rsidP="007D1A52">
      <w:pPr>
        <w:pStyle w:val="Heading4"/>
        <w:rPr>
          <w:lang w:eastAsia="zh-CN"/>
        </w:rPr>
      </w:pPr>
      <w:r>
        <w:rPr>
          <w:lang w:eastAsia="zh-CN"/>
        </w:rPr>
        <w:t>Empirics---The New Zealand Trade Marks Act over Maori indigenous knowledge proves IP can be reformed to protect indigenous culture</w:t>
      </w:r>
    </w:p>
    <w:p w14:paraId="5B733EC4" w14:textId="77777777" w:rsidR="007D1A52" w:rsidRPr="00F40CCF" w:rsidRDefault="007D1A52" w:rsidP="007D1A52">
      <w:pPr>
        <w:rPr>
          <w:lang w:eastAsia="zh-CN"/>
        </w:rPr>
      </w:pPr>
      <w:r w:rsidRPr="00F40CCF">
        <w:rPr>
          <w:b/>
          <w:bCs/>
          <w:sz w:val="26"/>
          <w:szCs w:val="26"/>
          <w:lang w:eastAsia="zh-CN"/>
        </w:rPr>
        <w:t>Pak 11</w:t>
      </w:r>
      <w:r>
        <w:rPr>
          <w:lang w:eastAsia="zh-CN"/>
        </w:rPr>
        <w:t xml:space="preserve"> [Jimmy; 2011; B.A in political science from </w:t>
      </w:r>
      <w:r w:rsidRPr="00F40CCF">
        <w:t>the University of California, Irvine</w:t>
      </w:r>
      <w:r>
        <w:t xml:space="preserve">, J.D. in Business Law from University of the Pacific, McGeorge School of Law; Global Business &amp; Development Law Journal; </w:t>
      </w:r>
      <w:r w:rsidRPr="00F40CCF">
        <w:t>“Re-imagining</w:t>
      </w:r>
      <w:r w:rsidRPr="00F40CCF">
        <w:rPr>
          <w:lang w:eastAsia="zh-CN"/>
        </w:rPr>
        <w:t xml:space="preserve"> the Wheel: Seeking a Feasible International Regime to Protect Indigenous Cultural Expressions Through Trademark Law</w:t>
      </w:r>
      <w:r>
        <w:rPr>
          <w:lang w:eastAsia="zh-CN"/>
        </w:rPr>
        <w:t>”; Vol 24; p. 386-388]</w:t>
      </w:r>
    </w:p>
    <w:p w14:paraId="6F3BC3AF" w14:textId="77777777" w:rsidR="007D1A52" w:rsidRPr="00A01477" w:rsidRDefault="007D1A52" w:rsidP="007D1A52">
      <w:pPr>
        <w:rPr>
          <w:sz w:val="16"/>
          <w:lang w:eastAsia="zh-CN"/>
        </w:rPr>
      </w:pPr>
      <w:r w:rsidRPr="00A01477">
        <w:rPr>
          <w:sz w:val="16"/>
          <w:lang w:eastAsia="zh-CN"/>
        </w:rPr>
        <w:t>III. CURRENT EFFORTS TO PROTECT INDIGENOUS TRADEMARKS</w:t>
      </w:r>
    </w:p>
    <w:p w14:paraId="62CF12A6" w14:textId="77777777" w:rsidR="007D1A52" w:rsidRPr="00A01477" w:rsidRDefault="007D1A52" w:rsidP="007D1A52">
      <w:pPr>
        <w:rPr>
          <w:sz w:val="16"/>
          <w:lang w:eastAsia="zh-CN"/>
        </w:rPr>
      </w:pPr>
      <w:r w:rsidRPr="00A01477">
        <w:rPr>
          <w:sz w:val="16"/>
          <w:lang w:eastAsia="zh-CN"/>
        </w:rPr>
        <w:t xml:space="preserve">A. Maori Peoples of New Zealand </w:t>
      </w:r>
    </w:p>
    <w:p w14:paraId="3D0B50BB" w14:textId="77777777" w:rsidR="007D1A52" w:rsidRPr="00F40CCF" w:rsidRDefault="007D1A52" w:rsidP="007D1A52">
      <w:pPr>
        <w:rPr>
          <w:rStyle w:val="StyleUnderline"/>
        </w:rPr>
      </w:pPr>
      <w:r w:rsidRPr="00A01477">
        <w:rPr>
          <w:sz w:val="16"/>
          <w:lang w:eastAsia="zh-CN"/>
        </w:rPr>
        <w:t xml:space="preserve">The Maori, the largest indigenous population of New Zealand, first arrived over 1,000 years ago by sea-voyaging canoes, described as part of the people's mythical origins s6 In addition to sharing a deep history and culture with New Zealand, the Maori peoples also make up nearly fourteen percent of the country's population. 7 Because they constitute a large portion of the population, </w:t>
      </w:r>
      <w:r w:rsidRPr="00F40CCF">
        <w:rPr>
          <w:rStyle w:val="StyleUnderline"/>
        </w:rPr>
        <w:t xml:space="preserve">the </w:t>
      </w:r>
      <w:r w:rsidRPr="00A01477">
        <w:rPr>
          <w:rStyle w:val="StyleUnderline"/>
          <w:b w:val="0"/>
          <w:bCs/>
        </w:rPr>
        <w:t>Maori greatly benefit</w:t>
      </w:r>
      <w:r w:rsidRPr="00F40CCF">
        <w:rPr>
          <w:rStyle w:val="StyleUnderline"/>
        </w:rPr>
        <w:t xml:space="preserve"> from </w:t>
      </w:r>
      <w:r w:rsidRPr="00A01477">
        <w:rPr>
          <w:rStyle w:val="StyleUnderline"/>
          <w:b w:val="0"/>
          <w:bCs/>
        </w:rPr>
        <w:t xml:space="preserve">indigenous trademark protections </w:t>
      </w:r>
      <w:r w:rsidRPr="00A01477">
        <w:rPr>
          <w:rStyle w:val="StyleUnderline"/>
        </w:rPr>
        <w:t>enacted in</w:t>
      </w:r>
      <w:r w:rsidRPr="00A01477">
        <w:rPr>
          <w:rStyle w:val="StyleUnderline"/>
          <w:b w:val="0"/>
          <w:bCs/>
        </w:rPr>
        <w:t xml:space="preserve"> New Zealand</w:t>
      </w:r>
      <w:r w:rsidRPr="00F40CCF">
        <w:rPr>
          <w:rStyle w:val="StyleUnderline"/>
        </w:rPr>
        <w:t>.</w:t>
      </w:r>
    </w:p>
    <w:p w14:paraId="7624FB62" w14:textId="77777777" w:rsidR="007D1A52" w:rsidRPr="00A01477" w:rsidRDefault="007D1A52" w:rsidP="007D1A52">
      <w:pPr>
        <w:rPr>
          <w:sz w:val="16"/>
          <w:lang w:eastAsia="zh-CN"/>
        </w:rPr>
      </w:pPr>
      <w:r w:rsidRPr="00A01477">
        <w:rPr>
          <w:sz w:val="16"/>
          <w:lang w:eastAsia="zh-CN"/>
        </w:rPr>
        <w:t xml:space="preserve">The </w:t>
      </w:r>
      <w:r w:rsidRPr="00F40CCF">
        <w:rPr>
          <w:rStyle w:val="StyleUnderline"/>
        </w:rPr>
        <w:t xml:space="preserve">most compelling form of trademark protections offered by an individual government for indigenous populations comes from </w:t>
      </w:r>
      <w:r w:rsidRPr="00A01477">
        <w:rPr>
          <w:rStyle w:val="StyleUnderline"/>
          <w:b w:val="0"/>
          <w:bCs/>
        </w:rPr>
        <w:t>the New</w:t>
      </w:r>
      <w:r w:rsidRPr="00F40CCF">
        <w:rPr>
          <w:rStyle w:val="StyleUnderline"/>
        </w:rPr>
        <w:t xml:space="preserve"> </w:t>
      </w:r>
      <w:r w:rsidRPr="00A01477">
        <w:rPr>
          <w:rStyle w:val="StyleUnderline"/>
          <w:b w:val="0"/>
          <w:bCs/>
        </w:rPr>
        <w:t>Zealand Trade</w:t>
      </w:r>
      <w:r w:rsidRPr="00F40CCF">
        <w:rPr>
          <w:rStyle w:val="StyleUnderline"/>
        </w:rPr>
        <w:t xml:space="preserve"> </w:t>
      </w:r>
      <w:r w:rsidRPr="00A01477">
        <w:rPr>
          <w:rStyle w:val="StyleUnderline"/>
          <w:sz w:val="16"/>
        </w:rPr>
        <w:t>58</w:t>
      </w:r>
      <w:r w:rsidRPr="00F40CCF">
        <w:rPr>
          <w:rStyle w:val="StyleUnderline"/>
        </w:rPr>
        <w:t xml:space="preserve"> </w:t>
      </w:r>
      <w:r w:rsidRPr="00A01477">
        <w:rPr>
          <w:rStyle w:val="StyleUnderline"/>
          <w:b w:val="0"/>
          <w:bCs/>
        </w:rPr>
        <w:t>Marks Act</w:t>
      </w:r>
      <w:r w:rsidRPr="00F40CCF">
        <w:rPr>
          <w:rStyle w:val="StyleUnderline"/>
        </w:rPr>
        <w:t xml:space="preserve"> ("Act"), enacted due to concerns </w:t>
      </w:r>
      <w:r w:rsidRPr="00A01477">
        <w:rPr>
          <w:rStyle w:val="StyleUnderline"/>
          <w:b w:val="0"/>
          <w:bCs/>
        </w:rPr>
        <w:t>over Maori rights</w:t>
      </w:r>
      <w:r w:rsidRPr="00F40CCF">
        <w:rPr>
          <w:rStyle w:val="StyleUnderline"/>
        </w:rPr>
        <w:t>.</w:t>
      </w:r>
      <w:r w:rsidRPr="00A01477">
        <w:rPr>
          <w:sz w:val="16"/>
          <w:lang w:eastAsia="zh-CN"/>
        </w:rPr>
        <w:t xml:space="preserve"> </w:t>
      </w:r>
      <w:r w:rsidRPr="00F40CCF">
        <w:rPr>
          <w:rStyle w:val="StyleUnderline"/>
        </w:rPr>
        <w:t>This Act provides special protection in the form of the Maori Trade Marks Advisory Committee,</w:t>
      </w:r>
      <w:r w:rsidRPr="00A01477">
        <w:rPr>
          <w:sz w:val="16"/>
          <w:lang w:eastAsia="zh-CN"/>
        </w:rPr>
        <w:t xml:space="preserve"> which </w:t>
      </w:r>
      <w:r w:rsidRPr="00F40CCF">
        <w:rPr>
          <w:rStyle w:val="StyleUnderline"/>
        </w:rPr>
        <w:t xml:space="preserve">makes </w:t>
      </w:r>
      <w:r w:rsidRPr="00A01477">
        <w:rPr>
          <w:rStyle w:val="StyleUnderline"/>
          <w:b w:val="0"/>
          <w:bCs/>
        </w:rPr>
        <w:t>recommendations</w:t>
      </w:r>
      <w:r w:rsidRPr="00F40CCF">
        <w:rPr>
          <w:rStyle w:val="StyleUnderline"/>
        </w:rPr>
        <w:t xml:space="preserve"> to the Commissioner about whether a proposed application appears to be "derivative of </w:t>
      </w:r>
      <w:r w:rsidRPr="00A01477">
        <w:rPr>
          <w:rStyle w:val="StyleUnderline"/>
          <w:b w:val="0"/>
          <w:bCs/>
        </w:rPr>
        <w:t>a Maori sign, including text and imagery</w:t>
      </w:r>
      <w:r w:rsidRPr="00F40CCF">
        <w:rPr>
          <w:rStyle w:val="StyleUnderline"/>
        </w:rPr>
        <w:t xml:space="preserve">" </w:t>
      </w:r>
      <w:r w:rsidRPr="00A01477">
        <w:rPr>
          <w:sz w:val="16"/>
          <w:lang w:eastAsia="zh-CN"/>
        </w:rPr>
        <w:t xml:space="preserve">that "is, or is likely to be, offensive to Maori.,,59 </w:t>
      </w:r>
      <w:r w:rsidRPr="00F40CCF">
        <w:rPr>
          <w:rStyle w:val="StyleUnderline"/>
        </w:rPr>
        <w:t>These are not,</w:t>
      </w:r>
      <w:r w:rsidRPr="00A01477">
        <w:rPr>
          <w:sz w:val="16"/>
          <w:lang w:eastAsia="zh-CN"/>
        </w:rPr>
        <w:t xml:space="preserve"> however, </w:t>
      </w:r>
      <w:r w:rsidRPr="00F40CCF">
        <w:rPr>
          <w:rStyle w:val="StyleUnderline"/>
        </w:rPr>
        <w:t>the only form of trademark protections offered by the Act</w:t>
      </w:r>
      <w:r w:rsidRPr="00A01477">
        <w:rPr>
          <w:sz w:val="16"/>
          <w:lang w:eastAsia="zh-CN"/>
        </w:rPr>
        <w:t>.60</w:t>
      </w:r>
    </w:p>
    <w:p w14:paraId="03CCDC8F" w14:textId="77777777" w:rsidR="007D1A52" w:rsidRPr="00A01477" w:rsidRDefault="007D1A52" w:rsidP="007D1A52">
      <w:pPr>
        <w:rPr>
          <w:rStyle w:val="StyleUnderline"/>
          <w:b w:val="0"/>
          <w:bCs/>
        </w:rPr>
      </w:pPr>
      <w:r w:rsidRPr="00F40CCF">
        <w:rPr>
          <w:rStyle w:val="StyleUnderline"/>
        </w:rPr>
        <w:t xml:space="preserve">Another form of protecting indigenous trademarks granted by the Act is to simply </w:t>
      </w:r>
      <w:r w:rsidRPr="00A01477">
        <w:rPr>
          <w:rStyle w:val="StyleUnderline"/>
          <w:b w:val="0"/>
          <w:bCs/>
        </w:rPr>
        <w:t>deny offending trademarks</w:t>
      </w:r>
      <w:r w:rsidRPr="00F40CCF">
        <w:rPr>
          <w:rStyle w:val="StyleUnderline"/>
        </w:rPr>
        <w:t xml:space="preserve"> at the outset of the trademark application where they offend indigenous peoples' cultural sensibilities</w:t>
      </w:r>
      <w:r w:rsidRPr="00A01477">
        <w:rPr>
          <w:sz w:val="16"/>
          <w:lang w:eastAsia="zh-CN"/>
        </w:rPr>
        <w:t xml:space="preserve">.6 ' For example, </w:t>
      </w:r>
      <w:r w:rsidRPr="00A01477">
        <w:rPr>
          <w:u w:val="single"/>
        </w:rPr>
        <w:t>diff</w:t>
      </w:r>
      <w:r w:rsidRPr="00F40CCF">
        <w:rPr>
          <w:rStyle w:val="StyleUnderline"/>
        </w:rPr>
        <w:t xml:space="preserve">erent </w:t>
      </w:r>
      <w:r w:rsidRPr="00A01477">
        <w:rPr>
          <w:rStyle w:val="StyleUnderline"/>
        </w:rPr>
        <w:t>languages that resemble offensive marks</w:t>
      </w:r>
      <w:r w:rsidRPr="00F40CCF">
        <w:rPr>
          <w:rStyle w:val="StyleUnderline"/>
        </w:rPr>
        <w:t xml:space="preserve"> may become the basis of denying registration in New Zealand</w:t>
      </w:r>
      <w:r w:rsidRPr="00A01477">
        <w:rPr>
          <w:sz w:val="16"/>
          <w:lang w:eastAsia="zh-CN"/>
        </w:rPr>
        <w:t xml:space="preserve">62 because </w:t>
      </w:r>
      <w:r w:rsidRPr="00F40CCF">
        <w:rPr>
          <w:rStyle w:val="StyleUnderline"/>
        </w:rPr>
        <w:t>the Maori consider the usage of any of its signs or languages by outsiders as offensive.</w:t>
      </w:r>
      <w:r w:rsidRPr="00A01477">
        <w:rPr>
          <w:sz w:val="16"/>
          <w:lang w:eastAsia="zh-CN"/>
        </w:rPr>
        <w:t xml:space="preserve">63 One example, given by the Intellectual Property Office of New Zealand, states that the Japanese word "amaru," meaning "to remain, to be left over, to be in excess," also has meaning in the Maori language as "dignified." 64 </w:t>
      </w:r>
      <w:r w:rsidRPr="00F40CCF">
        <w:rPr>
          <w:rStyle w:val="StyleUnderline"/>
        </w:rPr>
        <w:t xml:space="preserve">This example hopes to inform potential trademark applicants, and to instill some </w:t>
      </w:r>
      <w:r w:rsidRPr="00A01477">
        <w:rPr>
          <w:rStyle w:val="StyleUnderline"/>
          <w:b w:val="0"/>
          <w:bCs/>
        </w:rPr>
        <w:t>cultural sensitivity</w:t>
      </w:r>
      <w:r w:rsidRPr="00F40CCF">
        <w:rPr>
          <w:rStyle w:val="StyleUnderline"/>
        </w:rPr>
        <w:t xml:space="preserve"> in the </w:t>
      </w:r>
      <w:r w:rsidRPr="00A01477">
        <w:rPr>
          <w:rStyle w:val="StyleUnderline"/>
          <w:b w:val="0"/>
          <w:bCs/>
        </w:rPr>
        <w:t>broader</w:t>
      </w:r>
      <w:r w:rsidRPr="00F40CCF">
        <w:rPr>
          <w:rStyle w:val="StyleUnderline"/>
        </w:rPr>
        <w:t xml:space="preserve"> </w:t>
      </w:r>
      <w:r w:rsidRPr="00A01477">
        <w:rPr>
          <w:sz w:val="16"/>
        </w:rPr>
        <w:t>65</w:t>
      </w:r>
      <w:r w:rsidRPr="00F40CCF">
        <w:rPr>
          <w:rStyle w:val="StyleUnderline"/>
        </w:rPr>
        <w:t xml:space="preserve"> </w:t>
      </w:r>
      <w:r w:rsidRPr="00A01477">
        <w:rPr>
          <w:rStyle w:val="StyleUnderline"/>
          <w:b w:val="0"/>
          <w:bCs/>
        </w:rPr>
        <w:t>community.</w:t>
      </w:r>
    </w:p>
    <w:p w14:paraId="65361A76" w14:textId="77777777" w:rsidR="007D1A52" w:rsidRPr="00A01477" w:rsidRDefault="007D1A52" w:rsidP="007D1A52">
      <w:pPr>
        <w:rPr>
          <w:sz w:val="16"/>
          <w:lang w:eastAsia="zh-CN"/>
        </w:rPr>
      </w:pPr>
      <w:r w:rsidRPr="00F40CCF">
        <w:rPr>
          <w:rStyle w:val="StyleUnderline"/>
        </w:rPr>
        <w:t>An attractive method of providing protection for indigenous cultures is the power to refuse registration to such "offensive" marks</w:t>
      </w:r>
      <w:r w:rsidRPr="00A01477">
        <w:rPr>
          <w:sz w:val="16"/>
          <w:lang w:eastAsia="zh-CN"/>
        </w:rPr>
        <w:t xml:space="preserve">. 66 For example, </w:t>
      </w:r>
      <w:r w:rsidRPr="00F40CCF">
        <w:rPr>
          <w:rStyle w:val="StyleUnderline"/>
        </w:rPr>
        <w:t xml:space="preserve">the </w:t>
      </w:r>
      <w:r w:rsidRPr="00A01477">
        <w:rPr>
          <w:rStyle w:val="StyleUnderline"/>
          <w:b w:val="0"/>
          <w:bCs/>
        </w:rPr>
        <w:t>Advisory Committee</w:t>
      </w:r>
      <w:r w:rsidRPr="00F40CCF">
        <w:rPr>
          <w:rStyle w:val="StyleUnderline"/>
        </w:rPr>
        <w:t xml:space="preserve"> has used its influence to </w:t>
      </w:r>
      <w:r w:rsidRPr="00A01477">
        <w:rPr>
          <w:rStyle w:val="StyleUnderline"/>
          <w:b w:val="0"/>
          <w:bCs/>
        </w:rPr>
        <w:t>reject over 5,000 trademark applications</w:t>
      </w:r>
      <w:r w:rsidRPr="00F40CCF">
        <w:rPr>
          <w:rStyle w:val="StyleUnderline"/>
        </w:rPr>
        <w:t xml:space="preserve"> as of 2008</w:t>
      </w:r>
      <w:r w:rsidRPr="00A01477">
        <w:rPr>
          <w:sz w:val="16"/>
          <w:lang w:eastAsia="zh-CN"/>
        </w:rPr>
        <w:t>.67 The Advisory Committee has several examples of offending Maori marks on their website, including the following example of cigarette packaging that contains a mask figure.68 These examples are meant to 69 give some reference and guidance to the public at large.</w:t>
      </w:r>
    </w:p>
    <w:p w14:paraId="67A209C4" w14:textId="77777777" w:rsidR="007D1A52" w:rsidRDefault="007D1A52" w:rsidP="007D1A52">
      <w:pPr>
        <w:rPr>
          <w:rStyle w:val="StyleUnderline"/>
        </w:rPr>
      </w:pPr>
      <w:r w:rsidRPr="00F40CCF">
        <w:rPr>
          <w:rStyle w:val="StyleUnderline"/>
        </w:rPr>
        <w:t xml:space="preserve">The Advisory </w:t>
      </w:r>
      <w:r w:rsidRPr="00A01477">
        <w:rPr>
          <w:rStyle w:val="StyleUnderline"/>
          <w:b w:val="0"/>
          <w:bCs/>
        </w:rPr>
        <w:t>Committee</w:t>
      </w:r>
      <w:r w:rsidRPr="00F40CCF">
        <w:rPr>
          <w:rStyle w:val="StyleUnderline"/>
        </w:rPr>
        <w:t xml:space="preserve"> consists of diverse </w:t>
      </w:r>
      <w:r w:rsidRPr="00A01477">
        <w:rPr>
          <w:rStyle w:val="StyleUnderline"/>
          <w:b w:val="0"/>
          <w:bCs/>
        </w:rPr>
        <w:t>members from the Maori community</w:t>
      </w:r>
      <w:r w:rsidRPr="00A01477">
        <w:rPr>
          <w:sz w:val="16"/>
          <w:lang w:eastAsia="zh-CN"/>
        </w:rPr>
        <w:t xml:space="preserve">. 0 Exact standards and practices in determining the offensiveness of a mark remain elusive, since Committee discussions are confidential and closed to the public.7 ' Moreover, </w:t>
      </w:r>
      <w:r w:rsidRPr="00F40CCF">
        <w:rPr>
          <w:rStyle w:val="StyleUnderline"/>
        </w:rPr>
        <w:t>the Act specifically grants the Committee power to "</w:t>
      </w:r>
      <w:r w:rsidRPr="00A01477">
        <w:rPr>
          <w:rStyle w:val="StyleUnderline"/>
          <w:b w:val="0"/>
          <w:bCs/>
        </w:rPr>
        <w:t>regulate its own procedure</w:t>
      </w:r>
      <w:r w:rsidRPr="00F40CCF">
        <w:rPr>
          <w:rStyle w:val="StyleUnderline"/>
        </w:rPr>
        <w:t>" in screening and advising of potentially offensive</w:t>
      </w:r>
      <w:r w:rsidRPr="00A01477">
        <w:rPr>
          <w:sz w:val="16"/>
        </w:rPr>
        <w:t xml:space="preserve"> 71</w:t>
      </w:r>
      <w:r w:rsidRPr="00F40CCF">
        <w:rPr>
          <w:rStyle w:val="StyleUnderline"/>
        </w:rPr>
        <w:t xml:space="preserve"> trademark applications.</w:t>
      </w:r>
    </w:p>
    <w:p w14:paraId="63382481" w14:textId="4BA6BC2D" w:rsidR="007D1A52" w:rsidRDefault="007D1A52" w:rsidP="007D1A52">
      <w:pPr>
        <w:pStyle w:val="Heading3"/>
      </w:pPr>
      <w:r>
        <w:t>IPR Reform Good---Trademark---2NC</w:t>
      </w:r>
    </w:p>
    <w:p w14:paraId="4E5D896E" w14:textId="7E33A58F" w:rsidR="007D1A52" w:rsidRDefault="007D1A52" w:rsidP="007D1A52">
      <w:pPr>
        <w:pStyle w:val="Heading4"/>
        <w:rPr>
          <w:lang w:eastAsia="zh-CN"/>
        </w:rPr>
      </w:pPr>
      <w:r>
        <w:rPr>
          <w:lang w:eastAsia="zh-CN"/>
        </w:rPr>
        <w:t>The trademark regime can be used to protect indigenous culture---all deficits can be overcome with thoughtful reforms</w:t>
      </w:r>
    </w:p>
    <w:p w14:paraId="756E2A02" w14:textId="77777777" w:rsidR="007D1A52" w:rsidRPr="00F40CCF" w:rsidRDefault="007D1A52" w:rsidP="007D1A52">
      <w:pPr>
        <w:rPr>
          <w:lang w:eastAsia="zh-CN"/>
        </w:rPr>
      </w:pPr>
      <w:r w:rsidRPr="00F40CCF">
        <w:rPr>
          <w:b/>
          <w:bCs/>
          <w:sz w:val="26"/>
          <w:szCs w:val="26"/>
          <w:lang w:eastAsia="zh-CN"/>
        </w:rPr>
        <w:t>Pak 11</w:t>
      </w:r>
      <w:r>
        <w:rPr>
          <w:lang w:eastAsia="zh-CN"/>
        </w:rPr>
        <w:t xml:space="preserve"> [Jimmy; 2011; B.A in political science from </w:t>
      </w:r>
      <w:r w:rsidRPr="00F40CCF">
        <w:t>the University of California, Irvine</w:t>
      </w:r>
      <w:r>
        <w:t xml:space="preserve">, J.D. in Business Law from University of the Pacific, McGeorge School of Law; Global Business &amp; Development Law Journal; </w:t>
      </w:r>
      <w:r w:rsidRPr="00F40CCF">
        <w:t>“Re-imagining</w:t>
      </w:r>
      <w:r w:rsidRPr="00F40CCF">
        <w:rPr>
          <w:lang w:eastAsia="zh-CN"/>
        </w:rPr>
        <w:t xml:space="preserve"> the Wheel: Seeking a Feasible International Regime to Protect Indigenous Cultural Expressions Through Trademark Law</w:t>
      </w:r>
      <w:r>
        <w:rPr>
          <w:lang w:eastAsia="zh-CN"/>
        </w:rPr>
        <w:t>”; Vol 24; p. 401-408]</w:t>
      </w:r>
    </w:p>
    <w:p w14:paraId="1E4E81E5" w14:textId="77777777" w:rsidR="007D1A52" w:rsidRPr="00C711F6" w:rsidRDefault="007D1A52" w:rsidP="007D1A52">
      <w:pPr>
        <w:rPr>
          <w:sz w:val="16"/>
        </w:rPr>
      </w:pPr>
      <w:r w:rsidRPr="00C711F6">
        <w:rPr>
          <w:sz w:val="16"/>
        </w:rPr>
        <w:t>VI. TRADEMARK AS A VIABLE PROTECTION TOOL</w:t>
      </w:r>
    </w:p>
    <w:p w14:paraId="44D9E8B6" w14:textId="77777777" w:rsidR="007D1A52" w:rsidRPr="00C711F6" w:rsidRDefault="007D1A52" w:rsidP="007D1A52">
      <w:pPr>
        <w:rPr>
          <w:sz w:val="16"/>
        </w:rPr>
      </w:pPr>
      <w:r w:rsidRPr="00C711F6">
        <w:rPr>
          <w:sz w:val="16"/>
        </w:rPr>
        <w:t xml:space="preserve">As seen by the number of approaches that attempt to protect indigenous cultures and their cultural property, specific countries and the international community struggle with granting cultural autonomy.24 Nevertheless, </w:t>
      </w:r>
      <w:r w:rsidRPr="000F532D">
        <w:rPr>
          <w:rStyle w:val="StyleUnderline"/>
        </w:rPr>
        <w:t xml:space="preserve">utilizing time-tested IP laws would </w:t>
      </w:r>
      <w:r w:rsidRPr="007A058F">
        <w:rPr>
          <w:rStyle w:val="StyleUnderline"/>
          <w:b w:val="0"/>
          <w:bCs/>
        </w:rPr>
        <w:t>not require</w:t>
      </w:r>
      <w:r w:rsidRPr="000F532D">
        <w:rPr>
          <w:rStyle w:val="StyleUnderline"/>
        </w:rPr>
        <w:t xml:space="preserve"> the extensive imagination that </w:t>
      </w:r>
      <w:r w:rsidRPr="007A058F">
        <w:rPr>
          <w:rStyle w:val="StyleUnderline"/>
          <w:b w:val="0"/>
          <w:bCs/>
        </w:rPr>
        <w:t>creating a brand new</w:t>
      </w:r>
      <w:r w:rsidRPr="000F532D">
        <w:rPr>
          <w:rStyle w:val="StyleUnderline"/>
        </w:rPr>
        <w:t xml:space="preserve"> international </w:t>
      </w:r>
      <w:r w:rsidRPr="007A058F">
        <w:rPr>
          <w:rStyle w:val="StyleUnderline"/>
          <w:b w:val="0"/>
          <w:bCs/>
        </w:rPr>
        <w:t>protection scheme</w:t>
      </w:r>
      <w:r w:rsidRPr="000F532D">
        <w:rPr>
          <w:rStyle w:val="StyleUnderline"/>
        </w:rPr>
        <w:t xml:space="preserve"> does</w:t>
      </w:r>
      <w:r w:rsidRPr="00C711F6">
        <w:rPr>
          <w:sz w:val="16"/>
        </w:rPr>
        <w:t>. 2 5 Adopting an international model based on Western trademark law can offer adequate protection against the exploitation of indigenous groups without sacrificing centuries of the practical legal infrastructure.26</w:t>
      </w:r>
    </w:p>
    <w:p w14:paraId="76C162A2" w14:textId="77777777" w:rsidR="007D1A52" w:rsidRPr="000F532D" w:rsidRDefault="007D1A52" w:rsidP="007D1A52">
      <w:pPr>
        <w:rPr>
          <w:rStyle w:val="StyleUnderline"/>
        </w:rPr>
      </w:pPr>
      <w:r w:rsidRPr="000F532D">
        <w:rPr>
          <w:rStyle w:val="StyleUnderline"/>
        </w:rPr>
        <w:t>To assess the viability of trademark law jurisprudence in today's international protection scheme, the various criticisms of trademark law must be addressed.</w:t>
      </w:r>
      <w:r w:rsidRPr="00C711F6">
        <w:rPr>
          <w:sz w:val="16"/>
        </w:rPr>
        <w:t xml:space="preserve"> 217 </w:t>
      </w:r>
      <w:r w:rsidRPr="000F532D">
        <w:rPr>
          <w:rStyle w:val="StyleUnderline"/>
        </w:rPr>
        <w:t xml:space="preserve">By examining the reoccurring trends that plague every mechanism designed to protect indigenous cultures, trademark law can be adapted to fulfill a much broader role in protecting TCEs. </w:t>
      </w:r>
    </w:p>
    <w:p w14:paraId="73F1DCDB" w14:textId="77777777" w:rsidR="007D1A52" w:rsidRPr="00C711F6" w:rsidRDefault="007D1A52" w:rsidP="007D1A52">
      <w:pPr>
        <w:rPr>
          <w:sz w:val="16"/>
        </w:rPr>
      </w:pPr>
      <w:r w:rsidRPr="00C711F6">
        <w:rPr>
          <w:sz w:val="16"/>
        </w:rPr>
        <w:t>A. Overcoming Criticisms of Trademark Law</w:t>
      </w:r>
    </w:p>
    <w:p w14:paraId="20B2AF14" w14:textId="77777777" w:rsidR="007D1A52" w:rsidRPr="00C711F6" w:rsidRDefault="007D1A52" w:rsidP="007D1A52">
      <w:pPr>
        <w:rPr>
          <w:sz w:val="16"/>
        </w:rPr>
      </w:pPr>
      <w:r w:rsidRPr="007A058F">
        <w:rPr>
          <w:rStyle w:val="StyleUnderline"/>
          <w:b w:val="0"/>
          <w:bCs/>
        </w:rPr>
        <w:t>Current criticisms</w:t>
      </w:r>
      <w:r w:rsidRPr="00C711F6">
        <w:rPr>
          <w:rStyle w:val="StyleUnderline"/>
        </w:rPr>
        <w:t xml:space="preserve"> of trademark law in protecting TCEs </w:t>
      </w:r>
      <w:r w:rsidRPr="007A058F">
        <w:rPr>
          <w:rStyle w:val="StyleUnderline"/>
          <w:b w:val="0"/>
          <w:bCs/>
        </w:rPr>
        <w:t xml:space="preserve">stem from </w:t>
      </w:r>
      <w:r w:rsidRPr="00C711F6">
        <w:rPr>
          <w:rStyle w:val="StyleUnderline"/>
        </w:rPr>
        <w:t xml:space="preserve">the foundations of </w:t>
      </w:r>
      <w:r w:rsidRPr="007A058F">
        <w:rPr>
          <w:rStyle w:val="StyleUnderline"/>
          <w:b w:val="0"/>
          <w:bCs/>
        </w:rPr>
        <w:t>trademark jurisprudence</w:t>
      </w:r>
      <w:r w:rsidRPr="00C711F6">
        <w:rPr>
          <w:rStyle w:val="StyleUnderline"/>
        </w:rPr>
        <w:t xml:space="preserve"> itself</w:t>
      </w:r>
      <w:r w:rsidRPr="00C711F6">
        <w:rPr>
          <w:sz w:val="16"/>
        </w:rPr>
        <w:t>."</w:t>
      </w:r>
      <w:r w:rsidRPr="00C711F6">
        <w:rPr>
          <w:rStyle w:val="StyleUnderline"/>
        </w:rPr>
        <w:t>8 First, trademark laws cannot prevent the use of TCEs when a third party does not seek to register that trademark.2 9 Second, current TCE trademark holders prevent legitimate indigenous groups from acquiring trademark rights.2 20 Third, the commercial use requirement of trademark law prevents indigenous groups who simply wish to prevent misappropriation of their TCE from utilizing the law.</w:t>
      </w:r>
      <w:r w:rsidRPr="00C711F6">
        <w:rPr>
          <w:sz w:val="16"/>
        </w:rPr>
        <w:t xml:space="preserve"> 22 ' Finally, it would be prohibitively expensive for indigenous peoples to register all prospective TCEs as trademarks.222 These points summarize the main difficulty that indigenous cultures face when attempting to enact their property rights in an international forum.223</w:t>
      </w:r>
    </w:p>
    <w:p w14:paraId="01F34CF0" w14:textId="77777777" w:rsidR="007D1A52" w:rsidRPr="00C711F6" w:rsidRDefault="007D1A52" w:rsidP="007D1A52">
      <w:pPr>
        <w:rPr>
          <w:sz w:val="16"/>
        </w:rPr>
      </w:pPr>
      <w:r w:rsidRPr="00C711F6">
        <w:rPr>
          <w:sz w:val="16"/>
        </w:rPr>
        <w:t>1. Misappropriation Without Registering a Trademark.</w:t>
      </w:r>
    </w:p>
    <w:p w14:paraId="6DDB4F47" w14:textId="77777777" w:rsidR="007D1A52" w:rsidRPr="00C711F6" w:rsidRDefault="007D1A52" w:rsidP="007D1A52">
      <w:pPr>
        <w:rPr>
          <w:sz w:val="16"/>
        </w:rPr>
      </w:pPr>
      <w:r w:rsidRPr="00C711F6">
        <w:rPr>
          <w:rStyle w:val="StyleUnderline"/>
        </w:rPr>
        <w:t xml:space="preserve">The first criticism </w:t>
      </w:r>
      <w:r w:rsidRPr="007A058F">
        <w:rPr>
          <w:rStyle w:val="StyleUnderline"/>
          <w:b w:val="0"/>
          <w:bCs/>
        </w:rPr>
        <w:t>dismisses the central purpose of trademark registration</w:t>
      </w:r>
      <w:r w:rsidRPr="00C711F6">
        <w:rPr>
          <w:sz w:val="16"/>
        </w:rPr>
        <w:t xml:space="preserve">.224 In the United States, for example, </w:t>
      </w:r>
      <w:r w:rsidRPr="007A058F">
        <w:rPr>
          <w:rStyle w:val="StyleUnderline"/>
          <w:b w:val="0"/>
          <w:bCs/>
        </w:rPr>
        <w:t>laws protect registered trademarks</w:t>
      </w:r>
      <w:r w:rsidRPr="00C711F6">
        <w:rPr>
          <w:rStyle w:val="StyleUnderline"/>
        </w:rPr>
        <w:t xml:space="preserve"> against illegal misrepresentation of the source or origin of a good.</w:t>
      </w:r>
      <w:r w:rsidRPr="00C711F6">
        <w:rPr>
          <w:sz w:val="16"/>
        </w:rPr>
        <w:t>225 Section 43(a) of the Lanham Act can protect TCEs by treating third party uses as false advertising and misleading the public as to the "nature, characteristics, qualities, or geographic origin., 226 Federal-Mogul-Bower Bearings, Inc. v. Azoff 27 expanded this definition to include "origin of source or manufacture," which theoretically can include indigenous peoples as the manufacturer.228 Therefore, even when a third party misappropriates an indigenous group's TCEs without applying for a trademark, indigenous groups can take active steps to prevent these nontrademark uses.229</w:t>
      </w:r>
    </w:p>
    <w:p w14:paraId="117D4A90" w14:textId="77777777" w:rsidR="007D1A52" w:rsidRPr="00C711F6" w:rsidRDefault="007D1A52" w:rsidP="007D1A52">
      <w:pPr>
        <w:rPr>
          <w:sz w:val="16"/>
        </w:rPr>
      </w:pPr>
      <w:r w:rsidRPr="00C711F6">
        <w:rPr>
          <w:rStyle w:val="StyleUnderline"/>
        </w:rPr>
        <w:t xml:space="preserve">The first criticism arises </w:t>
      </w:r>
      <w:r w:rsidRPr="007A058F">
        <w:rPr>
          <w:rStyle w:val="StyleUnderline"/>
          <w:b w:val="0"/>
          <w:bCs/>
        </w:rPr>
        <w:t>when there is</w:t>
      </w:r>
      <w:r w:rsidRPr="007A058F">
        <w:rPr>
          <w:rStyle w:val="StyleUnderline"/>
        </w:rPr>
        <w:t xml:space="preserve"> mere</w:t>
      </w:r>
      <w:r w:rsidRPr="007A058F">
        <w:rPr>
          <w:rStyle w:val="StyleUnderline"/>
          <w:b w:val="0"/>
          <w:bCs/>
        </w:rPr>
        <w:t xml:space="preserve"> superfluous use of an indigenous TCE </w:t>
      </w:r>
      <w:r w:rsidRPr="007A058F">
        <w:rPr>
          <w:rStyle w:val="StyleUnderline"/>
        </w:rPr>
        <w:t>by a third party</w:t>
      </w:r>
      <w:r w:rsidRPr="00C711F6">
        <w:rPr>
          <w:rStyle w:val="StyleUnderline"/>
        </w:rPr>
        <w:t>, which threatens to bypass any trademark protection scheme.</w:t>
      </w:r>
      <w:r w:rsidRPr="00C711F6">
        <w:rPr>
          <w:sz w:val="16"/>
        </w:rPr>
        <w:t xml:space="preserve">23° One example of superfluous use is Lego's use of various Maori names in the game "Bionicle," in which the company claimed no intent to assert trademark rights over the texts or imagery used. 3 Other provisions of U.S. 232 trademark law can be adapted to suit an international protection scheme. For example, </w:t>
      </w:r>
      <w:r w:rsidRPr="007A058F">
        <w:rPr>
          <w:rStyle w:val="StyleUnderline"/>
          <w:b w:val="0"/>
          <w:bCs/>
        </w:rPr>
        <w:t>the U</w:t>
      </w:r>
      <w:r w:rsidRPr="00C711F6">
        <w:rPr>
          <w:rStyle w:val="StyleUnderline"/>
        </w:rPr>
        <w:t xml:space="preserve">nited </w:t>
      </w:r>
      <w:r w:rsidRPr="007A058F">
        <w:rPr>
          <w:rStyle w:val="StyleUnderline"/>
          <w:b w:val="0"/>
          <w:bCs/>
        </w:rPr>
        <w:t>S</w:t>
      </w:r>
      <w:r w:rsidRPr="00C711F6">
        <w:rPr>
          <w:rStyle w:val="StyleUnderline"/>
        </w:rPr>
        <w:t xml:space="preserve">tates </w:t>
      </w:r>
      <w:r w:rsidRPr="007A058F">
        <w:rPr>
          <w:rStyle w:val="StyleUnderline"/>
          <w:b w:val="0"/>
          <w:bCs/>
        </w:rPr>
        <w:t>allows mark holders to bring causes of action</w:t>
      </w:r>
      <w:r w:rsidRPr="00C711F6">
        <w:rPr>
          <w:rStyle w:val="StyleUnderline"/>
        </w:rPr>
        <w:t xml:space="preserve"> for dilution, even in cases of </w:t>
      </w:r>
      <w:r w:rsidRPr="007A058F">
        <w:rPr>
          <w:rStyle w:val="StyleUnderline"/>
          <w:b w:val="0"/>
          <w:bCs/>
        </w:rPr>
        <w:t>non-competing usages</w:t>
      </w:r>
      <w:r w:rsidRPr="00C711F6">
        <w:rPr>
          <w:rStyle w:val="StyleUnderline"/>
        </w:rPr>
        <w:t xml:space="preserve"> of a registered trademark.23 Because U.S. dilution laws provide a cause of action against blurring or tarnishing trademarks,3 </w:t>
      </w:r>
      <w:r w:rsidRPr="007A058F">
        <w:rPr>
          <w:rStyle w:val="StyleUnderline"/>
          <w:b w:val="0"/>
          <w:bCs/>
        </w:rPr>
        <w:t>indigenous groups</w:t>
      </w:r>
      <w:r w:rsidRPr="00C711F6">
        <w:rPr>
          <w:rStyle w:val="StyleUnderline"/>
        </w:rPr>
        <w:t xml:space="preserve"> can </w:t>
      </w:r>
      <w:r w:rsidRPr="007A058F">
        <w:rPr>
          <w:rStyle w:val="StyleUnderline"/>
          <w:b w:val="0"/>
          <w:bCs/>
        </w:rPr>
        <w:t>deter others</w:t>
      </w:r>
      <w:r w:rsidRPr="00C711F6">
        <w:rPr>
          <w:rStyle w:val="StyleUnderline"/>
        </w:rPr>
        <w:t xml:space="preserve"> against the </w:t>
      </w:r>
      <w:r w:rsidRPr="007A058F">
        <w:rPr>
          <w:rStyle w:val="StyleUnderline"/>
          <w:b w:val="0"/>
          <w:bCs/>
        </w:rPr>
        <w:t xml:space="preserve">misappropriation </w:t>
      </w:r>
      <w:r w:rsidRPr="00C711F6">
        <w:rPr>
          <w:rStyle w:val="StyleUnderline"/>
        </w:rPr>
        <w:t>of TCEs.</w:t>
      </w:r>
      <w:r w:rsidRPr="00C711F6">
        <w:rPr>
          <w:sz w:val="16"/>
        </w:rPr>
        <w:t>235</w:t>
      </w:r>
    </w:p>
    <w:p w14:paraId="0EA232C8" w14:textId="77777777" w:rsidR="007D1A52" w:rsidRPr="00C711F6" w:rsidRDefault="007D1A52" w:rsidP="007D1A52">
      <w:pPr>
        <w:rPr>
          <w:sz w:val="16"/>
        </w:rPr>
      </w:pPr>
      <w:r w:rsidRPr="00C711F6">
        <w:rPr>
          <w:sz w:val="16"/>
        </w:rPr>
        <w:t>For third party users who do not trademark their use of indigenous TCEs, international protection can still be based on traditional trademark law if procedures are reformed.236 In cases where no trademark registration is filed and a third party uses a TCE, indigenous groups must assert trademark ownership rights.237 Indigenous groups have not applied for trademarks in the past, which stems from their general distaste of the legal system.2 " WIPO's suggestion to create an international body that informs indigenous groups of their legal rights resolves this situation. 9 Such committees are highly effective in protecting 240 specific indigenous groups, like the Maori in New Zealand. With these committees acting as watchdogs for indigenous groups on the international level, local indigenous groups would be protected vicariously through these committees and would even prevent non-trademark uses of their cultural properties.24 '</w:t>
      </w:r>
    </w:p>
    <w:p w14:paraId="7F82EC88" w14:textId="77777777" w:rsidR="007D1A52" w:rsidRPr="00C711F6" w:rsidRDefault="007D1A52" w:rsidP="007D1A52">
      <w:pPr>
        <w:rPr>
          <w:sz w:val="16"/>
        </w:rPr>
      </w:pPr>
      <w:r w:rsidRPr="00C711F6">
        <w:rPr>
          <w:sz w:val="16"/>
        </w:rPr>
        <w:t xml:space="preserve">The commercial nature and extent of trademark law shows how protecting 242 one's mark is a valuable venture. Brand names, for example, offer profits estimated in the billions. 24 Because of the high value placed on trademarks, the smart business choice is to register trademarks in order to protect the brand.244 </w:t>
      </w:r>
      <w:r w:rsidRPr="00C711F6">
        <w:rPr>
          <w:rStyle w:val="StyleUnderline"/>
        </w:rPr>
        <w:t xml:space="preserve">Thus, an effective check against TCE misappropriation is relying on </w:t>
      </w:r>
      <w:r w:rsidRPr="007A058F">
        <w:rPr>
          <w:rStyle w:val="StyleUnderline"/>
          <w:b w:val="0"/>
          <w:bCs/>
        </w:rPr>
        <w:t>business</w:t>
      </w:r>
      <w:r w:rsidRPr="00C711F6">
        <w:rPr>
          <w:sz w:val="16"/>
        </w:rPr>
        <w:t xml:space="preserve"> 245 </w:t>
      </w:r>
      <w:r w:rsidRPr="007A058F">
        <w:rPr>
          <w:rStyle w:val="StyleUnderline"/>
          <w:b w:val="0"/>
          <w:bCs/>
        </w:rPr>
        <w:t>sense and judgment</w:t>
      </w:r>
      <w:r w:rsidRPr="00C711F6">
        <w:rPr>
          <w:rStyle w:val="StyleUnderline"/>
        </w:rPr>
        <w:t>.</w:t>
      </w:r>
    </w:p>
    <w:p w14:paraId="5CB9215B" w14:textId="77777777" w:rsidR="007D1A52" w:rsidRPr="00C711F6" w:rsidRDefault="007D1A52" w:rsidP="007D1A52">
      <w:pPr>
        <w:rPr>
          <w:sz w:val="16"/>
        </w:rPr>
      </w:pPr>
      <w:r w:rsidRPr="00C711F6">
        <w:rPr>
          <w:sz w:val="16"/>
        </w:rPr>
        <w:t>2. Current Mark Holders Prevent Indigenous Groups from Trademarking Their Own Property</w:t>
      </w:r>
    </w:p>
    <w:p w14:paraId="454174F4" w14:textId="77777777" w:rsidR="007D1A52" w:rsidRPr="00C711F6" w:rsidRDefault="007D1A52" w:rsidP="007D1A52">
      <w:pPr>
        <w:rPr>
          <w:sz w:val="16"/>
        </w:rPr>
      </w:pPr>
      <w:r w:rsidRPr="00C711F6">
        <w:rPr>
          <w:rStyle w:val="StyleUnderline"/>
        </w:rPr>
        <w:t>The second criticism</w:t>
      </w:r>
      <w:r w:rsidRPr="00C711F6">
        <w:rPr>
          <w:sz w:val="16"/>
        </w:rPr>
        <w:t xml:space="preserve">, which cites third parties that have previously registered indigenous groups' TCEs, </w:t>
      </w:r>
      <w:r w:rsidRPr="00C711F6">
        <w:rPr>
          <w:rStyle w:val="StyleUnderline"/>
        </w:rPr>
        <w:t xml:space="preserve">is </w:t>
      </w:r>
      <w:r w:rsidRPr="007A058F">
        <w:rPr>
          <w:rStyle w:val="StyleUnderline"/>
        </w:rPr>
        <w:t>addressed by</w:t>
      </w:r>
      <w:r w:rsidRPr="007A058F">
        <w:rPr>
          <w:rStyle w:val="StyleUnderline"/>
          <w:b w:val="0"/>
          <w:bCs/>
        </w:rPr>
        <w:t xml:space="preserve"> synthesizing American cancellation</w:t>
      </w:r>
      <w:r w:rsidRPr="00C711F6">
        <w:rPr>
          <w:rStyle w:val="StyleUnderline"/>
        </w:rPr>
        <w:t xml:space="preserve"> </w:t>
      </w:r>
      <w:r w:rsidRPr="007A058F">
        <w:rPr>
          <w:rStyle w:val="StyleUnderline"/>
          <w:b w:val="0"/>
          <w:bCs/>
        </w:rPr>
        <w:t>procedures</w:t>
      </w:r>
      <w:r w:rsidRPr="00C711F6">
        <w:rPr>
          <w:rStyle w:val="StyleUnderline"/>
        </w:rPr>
        <w:t>.</w:t>
      </w:r>
      <w:r w:rsidRPr="00C711F6">
        <w:rPr>
          <w:sz w:val="16"/>
        </w:rPr>
        <w:t xml:space="preserve">246 </w:t>
      </w:r>
      <w:r w:rsidRPr="00C711F6">
        <w:rPr>
          <w:rStyle w:val="StyleUnderline"/>
        </w:rPr>
        <w:t xml:space="preserve">Once the PTO grants a trademark application, the mark is </w:t>
      </w:r>
      <w:r w:rsidRPr="007A058F">
        <w:rPr>
          <w:rStyle w:val="StyleUnderline"/>
          <w:b w:val="0"/>
          <w:bCs/>
        </w:rPr>
        <w:t>subject to cancellation</w:t>
      </w:r>
      <w:r w:rsidRPr="00C711F6">
        <w:rPr>
          <w:rStyle w:val="StyleUnderline"/>
        </w:rPr>
        <w:t xml:space="preserve"> by third parties with </w:t>
      </w:r>
      <w:r w:rsidRPr="007A058F">
        <w:rPr>
          <w:rStyle w:val="StyleUnderline"/>
          <w:b w:val="0"/>
          <w:bCs/>
        </w:rPr>
        <w:t>proper justification</w:t>
      </w:r>
      <w:r w:rsidRPr="00C711F6">
        <w:rPr>
          <w:sz w:val="16"/>
        </w:rPr>
        <w:t xml:space="preserve">.247 Typical grounds for cancellation arise under non-use of the mark, or when the mark becomes generic and loses its source-identifying function.248 </w:t>
      </w:r>
      <w:r w:rsidRPr="00C711F6">
        <w:rPr>
          <w:rStyle w:val="StyleUnderline"/>
        </w:rPr>
        <w:t xml:space="preserve">Other cancellation grounds exist which may </w:t>
      </w:r>
      <w:r w:rsidRPr="007A058F">
        <w:rPr>
          <w:rStyle w:val="StyleUnderline"/>
          <w:b w:val="0"/>
          <w:bCs/>
        </w:rPr>
        <w:t xml:space="preserve">allow </w:t>
      </w:r>
      <w:r w:rsidRPr="00C711F6">
        <w:rPr>
          <w:rStyle w:val="StyleUnderline"/>
        </w:rPr>
        <w:t xml:space="preserve">indigenous groups </w:t>
      </w:r>
      <w:r w:rsidRPr="007A058F">
        <w:rPr>
          <w:rStyle w:val="StyleUnderline"/>
          <w:b w:val="0"/>
          <w:bCs/>
        </w:rPr>
        <w:t xml:space="preserve">relief from </w:t>
      </w:r>
      <w:r w:rsidRPr="007A058F">
        <w:rPr>
          <w:rStyle w:val="StyleUnderline"/>
        </w:rPr>
        <w:t xml:space="preserve">the </w:t>
      </w:r>
      <w:r w:rsidRPr="007A058F">
        <w:rPr>
          <w:rStyle w:val="StyleUnderline"/>
          <w:b w:val="0"/>
          <w:bCs/>
        </w:rPr>
        <w:t>misappropriation</w:t>
      </w:r>
      <w:r w:rsidRPr="00C711F6">
        <w:rPr>
          <w:rStyle w:val="StyleUnderline"/>
        </w:rPr>
        <w:t xml:space="preserve"> of their TCEs</w:t>
      </w:r>
      <w:r w:rsidRPr="00C711F6">
        <w:rPr>
          <w:sz w:val="16"/>
        </w:rPr>
        <w:t>.249 One example results from the cancellation action in Harjo v. Pro Football, Inc. 25 As discussed earlier, Harjo provided the basis for indigenous cultures to seek cancellation of a registered mark based on its "disparaging or scandalous" nature.25 ' While the term "Redskins" was not considered disparaging to Native 252 Americans, the cancellation test in Harjo survives the holding of the case. This disparaging nature test could be reformed to include indigenous TCEs used by third parties.2 3</w:t>
      </w:r>
    </w:p>
    <w:p w14:paraId="7B3086C2" w14:textId="77777777" w:rsidR="007D1A52" w:rsidRPr="00C711F6" w:rsidRDefault="007D1A52" w:rsidP="007D1A52">
      <w:pPr>
        <w:rPr>
          <w:sz w:val="16"/>
        </w:rPr>
      </w:pPr>
      <w:r w:rsidRPr="00C711F6">
        <w:rPr>
          <w:sz w:val="16"/>
        </w:rPr>
        <w:t xml:space="preserve">While cancellation procedures allow indigenous groups in the United States to prevent disparaging or scandalous use of their TCEs, a problem arises where a 254 third party does not use indigenous TCEs in a disparaging manner. Here is where </w:t>
      </w:r>
      <w:r w:rsidRPr="00C711F6">
        <w:rPr>
          <w:rStyle w:val="StyleUnderline"/>
        </w:rPr>
        <w:t xml:space="preserve">the PTO examiner and </w:t>
      </w:r>
      <w:r w:rsidRPr="007A058F">
        <w:rPr>
          <w:rStyle w:val="StyleUnderline"/>
          <w:b w:val="0"/>
          <w:bCs/>
        </w:rPr>
        <w:t>advisory groups</w:t>
      </w:r>
      <w:r w:rsidRPr="00C711F6">
        <w:rPr>
          <w:sz w:val="16"/>
        </w:rPr>
        <w:t xml:space="preserve">, like the advisory committee created to benefit the Maori people, </w:t>
      </w:r>
      <w:r w:rsidRPr="007A058F">
        <w:rPr>
          <w:rStyle w:val="StyleUnderline"/>
        </w:rPr>
        <w:t xml:space="preserve">would </w:t>
      </w:r>
      <w:r w:rsidRPr="007A058F">
        <w:rPr>
          <w:rStyle w:val="StyleUnderline"/>
          <w:b w:val="0"/>
          <w:bCs/>
        </w:rPr>
        <w:t xml:space="preserve">provide a gateway function </w:t>
      </w:r>
      <w:r w:rsidRPr="00C711F6">
        <w:rPr>
          <w:rStyle w:val="StyleUnderline"/>
        </w:rPr>
        <w:t>in preventing the misappropriation of TCEs</w:t>
      </w:r>
      <w:r w:rsidRPr="00C711F6">
        <w:rPr>
          <w:sz w:val="16"/>
        </w:rPr>
        <w:t>.255 The PTO examiner has authority to reject the registration of a trademark if it is based on "institution, beliefs or national symbols. 256 Therefore, the PTO examiner in U.S. trademark cases has sufficient authority to reject indigenous TCEs, which often represent the institutional knowledge, belief systems, or national symbol of an indigenous 257 group.</w:t>
      </w:r>
    </w:p>
    <w:p w14:paraId="0FAEC3AE" w14:textId="77777777" w:rsidR="007D1A52" w:rsidRPr="00C711F6" w:rsidRDefault="007D1A52" w:rsidP="007D1A52">
      <w:pPr>
        <w:rPr>
          <w:sz w:val="16"/>
        </w:rPr>
      </w:pPr>
      <w:r w:rsidRPr="00C711F6">
        <w:rPr>
          <w:sz w:val="16"/>
        </w:rPr>
        <w:t xml:space="preserve">There remains a serious question as to the practicality of a PTO examiner identifying indigenous marks. However, </w:t>
      </w:r>
      <w:r w:rsidRPr="007A058F">
        <w:rPr>
          <w:rStyle w:val="StyleUnderline"/>
          <w:b w:val="0"/>
          <w:bCs/>
        </w:rPr>
        <w:t>an advisory committee</w:t>
      </w:r>
      <w:r w:rsidRPr="00C711F6">
        <w:rPr>
          <w:rStyle w:val="StyleUnderline"/>
        </w:rPr>
        <w:t xml:space="preserve"> would allow the </w:t>
      </w:r>
      <w:r w:rsidRPr="007A058F">
        <w:rPr>
          <w:rStyle w:val="StyleUnderline"/>
          <w:b w:val="0"/>
          <w:bCs/>
        </w:rPr>
        <w:t>proper identification</w:t>
      </w:r>
      <w:r w:rsidRPr="00C711F6">
        <w:rPr>
          <w:rStyle w:val="StyleUnderline"/>
        </w:rPr>
        <w:t xml:space="preserve"> of TCEs before improperly granting trademark registration</w:t>
      </w:r>
      <w:r w:rsidRPr="00C711F6">
        <w:rPr>
          <w:sz w:val="16"/>
        </w:rPr>
        <w:t>."' A full-blown advisory committee is not required; the PTO examiner can allow objections by indigenous groups and other non-profit organizations to trademarks that violate the Lanham Act.259</w:t>
      </w:r>
    </w:p>
    <w:p w14:paraId="3E959FC9" w14:textId="77777777" w:rsidR="007D1A52" w:rsidRPr="00C711F6" w:rsidRDefault="007D1A52" w:rsidP="007D1A52">
      <w:pPr>
        <w:rPr>
          <w:sz w:val="16"/>
        </w:rPr>
      </w:pPr>
      <w:r w:rsidRPr="00C711F6">
        <w:rPr>
          <w:rStyle w:val="StyleUnderline"/>
        </w:rPr>
        <w:t xml:space="preserve">This method of gate-keeping TCEs is </w:t>
      </w:r>
      <w:r w:rsidRPr="007A058F">
        <w:rPr>
          <w:rStyle w:val="StyleUnderline"/>
          <w:b w:val="0"/>
          <w:bCs/>
        </w:rPr>
        <w:t>not a new concept</w:t>
      </w:r>
      <w:r w:rsidRPr="00C711F6">
        <w:rPr>
          <w:sz w:val="16"/>
        </w:rPr>
        <w:t xml:space="preserve">. 26 0 Article 4 of the WIPO draft papers allows third parties to seek direct permission for the usage of a TCE.261 While the draft provisions seek to shift the gate-keeping function to specific indigenous cultures themselves and rely on the education of indigenous 212 groups, the simpler solution is to rework traditional IP regimes already in place. Moreover, allowing third parties to object to TCEs, rather than placing the burden on indigenous peoples, permits educated, non-profit groups to protect indigenous TCEs.263 Making suggestions to the trademark office, like the Maori's Advisory Committee,264 could prevent future registration of TCEs.265 Overall, an international system based on the New Zealand model and within WIPO's current administrative framework could prevent the misappropriation of trademarks of indigenous cultures. </w:t>
      </w:r>
    </w:p>
    <w:p w14:paraId="0D1FB6FE" w14:textId="77777777" w:rsidR="007D1A52" w:rsidRPr="00C711F6" w:rsidRDefault="007D1A52" w:rsidP="007D1A52">
      <w:pPr>
        <w:rPr>
          <w:sz w:val="16"/>
        </w:rPr>
      </w:pPr>
      <w:r w:rsidRPr="00C711F6">
        <w:rPr>
          <w:sz w:val="16"/>
        </w:rPr>
        <w:t>3. Commercial Use Requirement of Trademark Law Prevents Indigenous Groups from Asserting Trademark Rights</w:t>
      </w:r>
    </w:p>
    <w:p w14:paraId="14BBE101" w14:textId="77777777" w:rsidR="007D1A52" w:rsidRPr="00C711F6" w:rsidRDefault="007D1A52" w:rsidP="007D1A52">
      <w:pPr>
        <w:rPr>
          <w:sz w:val="16"/>
        </w:rPr>
      </w:pPr>
      <w:r w:rsidRPr="00C711F6">
        <w:rPr>
          <w:rStyle w:val="StyleUnderline"/>
        </w:rPr>
        <w:t>Another criticism of utilizing traditional trademark law as a basis for TCE protection is the requirement of commercial use</w:t>
      </w:r>
      <w:r w:rsidRPr="00C711F6">
        <w:rPr>
          <w:sz w:val="16"/>
        </w:rPr>
        <w:t>.266 One of the requirements for the creation of a trademark right is that the mark be used in commerce. 267 This 'use in commerce' requirement is one of the foundations of trademark law.266 Indigenous groups simply wish to protect their TCE against any commercial use, especially of their sacred items.2 69</w:t>
      </w:r>
    </w:p>
    <w:p w14:paraId="06B395B8" w14:textId="77777777" w:rsidR="007D1A52" w:rsidRPr="00C711F6" w:rsidRDefault="007D1A52" w:rsidP="007D1A52">
      <w:pPr>
        <w:rPr>
          <w:sz w:val="16"/>
        </w:rPr>
      </w:pPr>
      <w:r w:rsidRPr="00C711F6">
        <w:rPr>
          <w:rStyle w:val="StyleUnderline"/>
        </w:rPr>
        <w:t xml:space="preserve">Rather than requiring indigenous groups to trademark their TCEs to prevent third party use, </w:t>
      </w:r>
      <w:r w:rsidRPr="007A058F">
        <w:rPr>
          <w:rStyle w:val="StyleUnderline"/>
          <w:b w:val="0"/>
          <w:bCs/>
        </w:rPr>
        <w:t>cancellation procedures could prevent</w:t>
      </w:r>
      <w:r w:rsidRPr="00C711F6">
        <w:rPr>
          <w:rStyle w:val="StyleUnderline"/>
        </w:rPr>
        <w:t xml:space="preserve"> </w:t>
      </w:r>
      <w:r w:rsidRPr="007A058F">
        <w:rPr>
          <w:rStyle w:val="StyleUnderline"/>
          <w:b w:val="0"/>
          <w:bCs/>
        </w:rPr>
        <w:t>misappropriation</w:t>
      </w:r>
      <w:r w:rsidRPr="00C711F6">
        <w:rPr>
          <w:rStyle w:val="StyleUnderline"/>
        </w:rPr>
        <w:t xml:space="preserve"> based on</w:t>
      </w:r>
      <w:r w:rsidRPr="00C711F6">
        <w:rPr>
          <w:sz w:val="16"/>
        </w:rPr>
        <w:t xml:space="preserve"> 270</w:t>
      </w:r>
      <w:r w:rsidRPr="00C711F6">
        <w:rPr>
          <w:rStyle w:val="StyleUnderline"/>
        </w:rPr>
        <w:t xml:space="preserve"> a mark's affiliation with an indigenous group</w:t>
      </w:r>
      <w:r w:rsidRPr="00C711F6">
        <w:rPr>
          <w:sz w:val="16"/>
        </w:rPr>
        <w:t xml:space="preserve">. </w:t>
      </w:r>
      <w:r w:rsidRPr="007A058F">
        <w:rPr>
          <w:rStyle w:val="StyleUnderline"/>
          <w:b w:val="0"/>
          <w:bCs/>
        </w:rPr>
        <w:t>Cancellation could</w:t>
      </w:r>
      <w:r w:rsidRPr="00C711F6">
        <w:rPr>
          <w:rStyle w:val="StyleUnderline"/>
        </w:rPr>
        <w:t xml:space="preserve"> therefore </w:t>
      </w:r>
      <w:r w:rsidRPr="007A058F">
        <w:rPr>
          <w:rStyle w:val="StyleUnderline"/>
          <w:b w:val="0"/>
          <w:bCs/>
        </w:rPr>
        <w:t>reconcile indigenous concerns</w:t>
      </w:r>
      <w:r w:rsidRPr="00C711F6">
        <w:rPr>
          <w:rStyle w:val="StyleUnderline"/>
        </w:rPr>
        <w:t xml:space="preserve"> over cultural ownership. </w:t>
      </w:r>
      <w:r w:rsidRPr="00C711F6">
        <w:rPr>
          <w:sz w:val="16"/>
        </w:rPr>
        <w:t>27'</w:t>
      </w:r>
    </w:p>
    <w:p w14:paraId="328369B8" w14:textId="77777777" w:rsidR="007D1A52" w:rsidRPr="00C711F6" w:rsidRDefault="007D1A52" w:rsidP="007D1A52">
      <w:pPr>
        <w:rPr>
          <w:sz w:val="16"/>
        </w:rPr>
      </w:pPr>
      <w:r w:rsidRPr="00C711F6">
        <w:rPr>
          <w:sz w:val="16"/>
        </w:rPr>
        <w:t>Typically, a trademark user can only prevent others from using the mark 272 once the trademark is properly registered. However, other provisions of trademark jurisprudence exhibit the relatively insignificant nature of proper ownership.</w:t>
      </w:r>
      <w:r w:rsidRPr="00C711F6">
        <w:rPr>
          <w:rStyle w:val="StyleUnderline"/>
        </w:rPr>
        <w:t xml:space="preserve">273 If the indigenous property in question consists of disparaging or false connections to their "institutions, beliefs, or national symbols," then such items would </w:t>
      </w:r>
      <w:r w:rsidRPr="007A058F">
        <w:rPr>
          <w:rStyle w:val="StyleUnderline"/>
          <w:b w:val="0"/>
          <w:bCs/>
        </w:rPr>
        <w:t>never be granted registration</w:t>
      </w:r>
      <w:r w:rsidRPr="00C711F6">
        <w:rPr>
          <w:rStyle w:val="StyleUnderline"/>
        </w:rPr>
        <w:t xml:space="preserve"> by a trademark examiner</w:t>
      </w:r>
      <w:r w:rsidRPr="00C711F6">
        <w:rPr>
          <w:sz w:val="16"/>
        </w:rPr>
        <w:t xml:space="preserve">. 14 One </w:t>
      </w:r>
      <w:r w:rsidRPr="007A058F">
        <w:rPr>
          <w:rStyle w:val="StyleUnderline"/>
          <w:b w:val="0"/>
          <w:bCs/>
        </w:rPr>
        <w:t>solution for increasing indigenous protections</w:t>
      </w:r>
      <w:r w:rsidRPr="00C711F6">
        <w:rPr>
          <w:rStyle w:val="StyleUnderline"/>
        </w:rPr>
        <w:t xml:space="preserve"> is to instruct trademark examiners to </w:t>
      </w:r>
      <w:r w:rsidRPr="007A058F">
        <w:rPr>
          <w:rStyle w:val="StyleUnderline"/>
          <w:b w:val="0"/>
          <w:bCs/>
        </w:rPr>
        <w:t>competently screen indigenous marks</w:t>
      </w:r>
      <w:r w:rsidRPr="00C711F6">
        <w:rPr>
          <w:rStyle w:val="StyleUnderline"/>
        </w:rPr>
        <w:t xml:space="preserve"> that qualify under this provision</w:t>
      </w:r>
      <w:r w:rsidRPr="00C711F6">
        <w:rPr>
          <w:sz w:val="16"/>
        </w:rPr>
        <w:t>, which is comparable to WIPO's suggestion to educate indigenous groups on their legal rights.2 75 By educating trademark examiners to recognize sacred indigenous properties, misappropriation could be prevented early in the process of trademark approval. 6</w:t>
      </w:r>
    </w:p>
    <w:p w14:paraId="767B8252" w14:textId="77777777" w:rsidR="007D1A52" w:rsidRPr="00C711F6" w:rsidRDefault="007D1A52" w:rsidP="007D1A52">
      <w:pPr>
        <w:rPr>
          <w:sz w:val="16"/>
        </w:rPr>
      </w:pPr>
      <w:r w:rsidRPr="00C711F6">
        <w:rPr>
          <w:sz w:val="16"/>
        </w:rPr>
        <w:t>4. No Current International Trademark Regime Adequately Protects Indigenous Cultures</w:t>
      </w:r>
    </w:p>
    <w:p w14:paraId="7B4372C1" w14:textId="77777777" w:rsidR="007D1A52" w:rsidRPr="00C711F6" w:rsidRDefault="007D1A52" w:rsidP="007D1A52">
      <w:pPr>
        <w:rPr>
          <w:sz w:val="16"/>
        </w:rPr>
      </w:pPr>
      <w:r w:rsidRPr="00C711F6">
        <w:rPr>
          <w:sz w:val="16"/>
        </w:rPr>
        <w:t>The final criticism is the lack of a comprehensive protection system.277 This is one area where the WIPO draft provisions can have a significant role."' In Article 4 of the draft provisions, WIPO provides that TCEs' rights can be granted when consent is received from the governing body for the indigenous group in question." Applied in a trademark context, this would allow the trademark office a streamlined process to grant TCE rights to third parties while also protecting 280 indigenous groups. While the lack of an international protection scheme remains a problem, the issue of high costs is unavoidable without some third 281 party intervention or benefit-sharing system. Under WIPO's draft provisions, these costs would be subsumed by the newly created agency under WIPO's purview, which would be used to educate indigenous cultures on their legal rights.2 1 2 However, when combined with a Maori-like advisory committee, the WIPO draft provisions could provide substantial relief from cost burdens to indigenous cultures.283 Instead of requiring indigenous cultures to constantly object to every TCE ownership application by a third party, a procedure requiring the indigenous culture's consent merely requires a simple yes or no. Incorporated on the international level, this system would acknowledge that indigenous cultures retain ownership rights, and it would also provide a mechanism to reject unwanted exploitation of TCEs.285 Moreover, a Maori-like advisory committee would shift costs away from indigenous groups and allow international organizations like WIPO to bear most of the costs. 8 6</w:t>
      </w:r>
    </w:p>
    <w:p w14:paraId="659656C3" w14:textId="77777777" w:rsidR="007D1A52" w:rsidRPr="00C711F6" w:rsidRDefault="007D1A52" w:rsidP="007D1A52">
      <w:pPr>
        <w:rPr>
          <w:sz w:val="16"/>
        </w:rPr>
      </w:pPr>
      <w:r w:rsidRPr="00C711F6">
        <w:rPr>
          <w:sz w:val="16"/>
        </w:rPr>
        <w:t>B. Advantages of a Trademark Model</w:t>
      </w:r>
    </w:p>
    <w:p w14:paraId="538B7265" w14:textId="77777777" w:rsidR="007D1A52" w:rsidRPr="00C711F6" w:rsidRDefault="007D1A52" w:rsidP="007D1A52">
      <w:pPr>
        <w:rPr>
          <w:sz w:val="16"/>
        </w:rPr>
      </w:pPr>
      <w:r w:rsidRPr="00C711F6">
        <w:rPr>
          <w:rStyle w:val="StyleUnderline"/>
        </w:rPr>
        <w:t xml:space="preserve">The key </w:t>
      </w:r>
      <w:r w:rsidRPr="007A058F">
        <w:rPr>
          <w:rStyle w:val="StyleUnderline"/>
          <w:b w:val="0"/>
          <w:bCs/>
        </w:rPr>
        <w:t xml:space="preserve">benefit in relying on a </w:t>
      </w:r>
      <w:r w:rsidRPr="007A058F">
        <w:rPr>
          <w:rStyle w:val="StyleUnderline"/>
        </w:rPr>
        <w:t>traditional</w:t>
      </w:r>
      <w:r w:rsidRPr="007A058F">
        <w:rPr>
          <w:rStyle w:val="StyleUnderline"/>
          <w:b w:val="0"/>
          <w:bCs/>
        </w:rPr>
        <w:t xml:space="preserve"> IP </w:t>
      </w:r>
      <w:r w:rsidRPr="007A058F">
        <w:rPr>
          <w:rStyle w:val="StyleUnderline"/>
        </w:rPr>
        <w:t>model</w:t>
      </w:r>
      <w:r w:rsidRPr="007A058F">
        <w:rPr>
          <w:rStyle w:val="StyleUnderline"/>
          <w:b w:val="0"/>
          <w:bCs/>
        </w:rPr>
        <w:t xml:space="preserve"> </w:t>
      </w:r>
      <w:r w:rsidRPr="007A058F">
        <w:rPr>
          <w:rStyle w:val="StyleUnderline"/>
        </w:rPr>
        <w:t>is the</w:t>
      </w:r>
      <w:r w:rsidRPr="007A058F">
        <w:rPr>
          <w:rStyle w:val="StyleUnderline"/>
          <w:b w:val="0"/>
          <w:bCs/>
        </w:rPr>
        <w:t xml:space="preserve"> centuries of finetuning</w:t>
      </w:r>
      <w:r w:rsidRPr="00C711F6">
        <w:rPr>
          <w:rStyle w:val="StyleUnderline"/>
        </w:rPr>
        <w:t>, culminating in the current trademark system.</w:t>
      </w:r>
      <w:r w:rsidRPr="00C711F6">
        <w:rPr>
          <w:sz w:val="16"/>
        </w:rPr>
        <w:t xml:space="preserve">" 7 </w:t>
      </w:r>
      <w:r w:rsidRPr="007A058F">
        <w:rPr>
          <w:rStyle w:val="StyleUnderline"/>
          <w:b w:val="0"/>
          <w:bCs/>
        </w:rPr>
        <w:t>Evolving case law and social norms</w:t>
      </w:r>
      <w:r w:rsidRPr="00C711F6">
        <w:rPr>
          <w:rStyle w:val="StyleUnderline"/>
        </w:rPr>
        <w:t xml:space="preserve"> have created a </w:t>
      </w:r>
      <w:r w:rsidRPr="007A058F">
        <w:rPr>
          <w:rStyle w:val="StyleUnderline"/>
          <w:b w:val="0"/>
          <w:bCs/>
        </w:rPr>
        <w:t>trademark system</w:t>
      </w:r>
      <w:r w:rsidRPr="00C711F6">
        <w:rPr>
          <w:rStyle w:val="StyleUnderline"/>
        </w:rPr>
        <w:t xml:space="preserve"> in the United States that is concerned with the protection of commercial interests</w:t>
      </w:r>
      <w:r w:rsidRPr="00C711F6">
        <w:rPr>
          <w:sz w:val="16"/>
        </w:rPr>
        <w:t xml:space="preserve">2 ' </w:t>
      </w:r>
      <w:r w:rsidRPr="00C711F6">
        <w:rPr>
          <w:rStyle w:val="StyleUnderline"/>
        </w:rPr>
        <w:t xml:space="preserve">and that is </w:t>
      </w:r>
      <w:r w:rsidRPr="007A058F">
        <w:rPr>
          <w:rStyle w:val="StyleUnderline"/>
          <w:b w:val="0"/>
          <w:bCs/>
        </w:rPr>
        <w:t>influenced by the public policy concern of protecting minority interests</w:t>
      </w:r>
      <w:r w:rsidRPr="00C711F6">
        <w:rPr>
          <w:sz w:val="16"/>
        </w:rPr>
        <w:t xml:space="preserve">.2 9 While many countries and international bodies attempt to create their own </w:t>
      </w:r>
      <w:r w:rsidRPr="007A058F">
        <w:rPr>
          <w:rStyle w:val="StyleUnderline"/>
          <w:b w:val="0"/>
          <w:bCs/>
        </w:rPr>
        <w:t>new and unique</w:t>
      </w:r>
      <w:r w:rsidRPr="00C711F6">
        <w:rPr>
          <w:sz w:val="16"/>
        </w:rPr>
        <w:t xml:space="preserve"> 290 </w:t>
      </w:r>
      <w:r w:rsidRPr="00C711F6">
        <w:rPr>
          <w:rStyle w:val="StyleUnderline"/>
        </w:rPr>
        <w:t>protection systems</w:t>
      </w:r>
      <w:r w:rsidRPr="00C711F6">
        <w:rPr>
          <w:sz w:val="16"/>
        </w:rPr>
        <w:t xml:space="preserve">, many of those attempts </w:t>
      </w:r>
      <w:r w:rsidRPr="00C711F6">
        <w:rPr>
          <w:rStyle w:val="StyleUnderline"/>
        </w:rPr>
        <w:t xml:space="preserve">pose a serious </w:t>
      </w:r>
      <w:r w:rsidRPr="007A058F">
        <w:rPr>
          <w:rStyle w:val="StyleUnderline"/>
          <w:b w:val="0"/>
          <w:bCs/>
        </w:rPr>
        <w:t>administrative nightmare</w:t>
      </w:r>
      <w:r w:rsidRPr="00C711F6">
        <w:rPr>
          <w:sz w:val="16"/>
        </w:rPr>
        <w:t xml:space="preserve"> on the global scale.29</w:t>
      </w:r>
    </w:p>
    <w:p w14:paraId="27B07AB0" w14:textId="77777777" w:rsidR="007D1A52" w:rsidRPr="00C711F6" w:rsidRDefault="007D1A52" w:rsidP="007D1A52">
      <w:pPr>
        <w:rPr>
          <w:sz w:val="16"/>
        </w:rPr>
      </w:pPr>
      <w:r w:rsidRPr="00C711F6">
        <w:rPr>
          <w:sz w:val="16"/>
        </w:rPr>
        <w:t>The first advantage of relying on U.S. trademark jurisprudence to structure the administrative aspects of a global protection regime is that various international trademark regimes are already in place. 292 These systems currently enjoy compliance by a majority of countries.</w:t>
      </w:r>
    </w:p>
    <w:p w14:paraId="385F7E4A" w14:textId="77777777" w:rsidR="007D1A52" w:rsidRPr="00C711F6" w:rsidRDefault="007D1A52" w:rsidP="007D1A52">
      <w:pPr>
        <w:rPr>
          <w:sz w:val="16"/>
        </w:rPr>
      </w:pPr>
      <w:r w:rsidRPr="00C711F6">
        <w:rPr>
          <w:sz w:val="16"/>
        </w:rPr>
        <w:t>Regardless of the substantive disconnects within indigenous protection schemes, recent reforms attempt to disregard these procedural foundations and advance a new international system. 9 WIPO's draft provisions are the only current international effort to protect indigenous TCEs.295 According to the WIPO draft provisions, WIPO would provide most of the administrative duties in establishing a protection system for indigenous peoples,2 96 in addition to its current responsibilities of handling other IP treaties and arbitrations.297 While WIPO's ambition may be lauded, the draft provisions speak nothing as to the costs, manpower, and practicality in forming this new system of trademark protection.298 By structuring reform based on existing administrative procedures and international treaties already in place, 99 and limiting reform to the fundamental policies embodied by traditional trademark law,3°° administrative strain could be distributed.</w:t>
      </w:r>
    </w:p>
    <w:p w14:paraId="427CBA3E" w14:textId="77777777" w:rsidR="007D1A52" w:rsidRPr="00C711F6" w:rsidRDefault="007D1A52" w:rsidP="007D1A52">
      <w:pPr>
        <w:rPr>
          <w:sz w:val="16"/>
        </w:rPr>
      </w:pPr>
      <w:r w:rsidRPr="00C711F6">
        <w:rPr>
          <w:rStyle w:val="StyleUnderline"/>
        </w:rPr>
        <w:t xml:space="preserve">The </w:t>
      </w:r>
      <w:r w:rsidRPr="00C711F6">
        <w:rPr>
          <w:sz w:val="16"/>
        </w:rPr>
        <w:t xml:space="preserve">international community's </w:t>
      </w:r>
      <w:r w:rsidRPr="00C711F6">
        <w:rPr>
          <w:rStyle w:val="StyleUnderline"/>
        </w:rPr>
        <w:t xml:space="preserve">willingness to abandon traditional IP regimes in favor of a </w:t>
      </w:r>
      <w:r w:rsidRPr="007A058F">
        <w:rPr>
          <w:rStyle w:val="StyleUnderline"/>
          <w:b w:val="0"/>
          <w:bCs/>
        </w:rPr>
        <w:t>sui generis</w:t>
      </w:r>
      <w:r w:rsidRPr="00C711F6">
        <w:rPr>
          <w:rStyle w:val="StyleUnderline"/>
        </w:rPr>
        <w:t xml:space="preserve"> protection system </w:t>
      </w:r>
      <w:r w:rsidRPr="007A058F">
        <w:rPr>
          <w:rStyle w:val="StyleUnderline"/>
          <w:b w:val="0"/>
          <w:bCs/>
        </w:rPr>
        <w:t>is premature</w:t>
      </w:r>
      <w:r w:rsidRPr="00C711F6">
        <w:rPr>
          <w:sz w:val="16"/>
        </w:rPr>
        <w:t xml:space="preserve">. 0 ° </w:t>
      </w:r>
      <w:r w:rsidRPr="00C711F6">
        <w:rPr>
          <w:rStyle w:val="StyleUnderline"/>
        </w:rPr>
        <w:t xml:space="preserve">The dangers of creating sui generis systems were shown </w:t>
      </w:r>
      <w:r w:rsidRPr="007A058F">
        <w:rPr>
          <w:rStyle w:val="StyleUnderline"/>
          <w:b w:val="0"/>
          <w:bCs/>
        </w:rPr>
        <w:t>by Panama's Law No. 20</w:t>
      </w:r>
      <w:r w:rsidRPr="00C711F6">
        <w:rPr>
          <w:rStyle w:val="StyleUnderline"/>
        </w:rPr>
        <w:t xml:space="preserve">, where the focus in the law was </w:t>
      </w:r>
      <w:r w:rsidRPr="007A058F">
        <w:rPr>
          <w:rStyle w:val="StyleUnderline"/>
          <w:b w:val="0"/>
          <w:bCs/>
        </w:rPr>
        <w:t>shifted to only commercial interests</w:t>
      </w:r>
      <w:r w:rsidRPr="00C711F6">
        <w:rPr>
          <w:rStyle w:val="StyleUnderline"/>
        </w:rPr>
        <w:t>.</w:t>
      </w:r>
      <w:r w:rsidRPr="00C711F6">
        <w:rPr>
          <w:sz w:val="16"/>
        </w:rPr>
        <w:t xml:space="preserve">3 2 </w:t>
      </w:r>
      <w:r w:rsidRPr="00C711F6">
        <w:rPr>
          <w:rStyle w:val="StyleUnderline"/>
        </w:rPr>
        <w:t xml:space="preserve">The greatest flaw in WIPO's recommended sui generis system is the </w:t>
      </w:r>
      <w:r w:rsidRPr="007A058F">
        <w:rPr>
          <w:rStyle w:val="StyleUnderline"/>
          <w:b w:val="0"/>
          <w:bCs/>
        </w:rPr>
        <w:t>delay of actual reform</w:t>
      </w:r>
      <w:r w:rsidRPr="00C711F6">
        <w:rPr>
          <w:rStyle w:val="StyleUnderline"/>
        </w:rPr>
        <w:t>.</w:t>
      </w:r>
      <w:r w:rsidRPr="00C711F6">
        <w:rPr>
          <w:sz w:val="16"/>
        </w:rPr>
        <w:t>3 3 From its initial procedural gesture, to the current substantive draft provisions, nearly a decade passed with no real enforceable agreement.3 While any international agreement would suffer the same fate, adding reform amendments to existing international treaties would be more efficient than creating a brand new protection scheme from scratch.0 5</w:t>
      </w:r>
    </w:p>
    <w:p w14:paraId="4601C2CD" w14:textId="77777777" w:rsidR="007D1A52" w:rsidRDefault="007D1A52" w:rsidP="007D1A52">
      <w:pPr>
        <w:rPr>
          <w:lang w:eastAsia="zh-CN"/>
        </w:rPr>
      </w:pPr>
      <w:r w:rsidRPr="00C711F6">
        <w:rPr>
          <w:rStyle w:val="StyleUnderline"/>
        </w:rPr>
        <w:t xml:space="preserve">Trademark law itself is the </w:t>
      </w:r>
      <w:r w:rsidRPr="007A058F">
        <w:rPr>
          <w:rStyle w:val="StyleUnderline"/>
          <w:b w:val="0"/>
          <w:bCs/>
        </w:rPr>
        <w:t>product of substantial reform</w:t>
      </w:r>
      <w:r w:rsidRPr="00C711F6">
        <w:rPr>
          <w:rStyle w:val="StyleUnderline"/>
        </w:rPr>
        <w:t>, which has endured the test of time</w:t>
      </w:r>
      <w:r w:rsidRPr="00C711F6">
        <w:rPr>
          <w:sz w:val="16"/>
        </w:rPr>
        <w:t xml:space="preserve">3 6 </w:t>
      </w:r>
      <w:r w:rsidRPr="00C711F6">
        <w:rPr>
          <w:rStyle w:val="StyleUnderline"/>
        </w:rPr>
        <w:t xml:space="preserve">and could </w:t>
      </w:r>
      <w:r w:rsidRPr="007A058F">
        <w:rPr>
          <w:rStyle w:val="StyleUnderline"/>
        </w:rPr>
        <w:t>withstand substantial reform</w:t>
      </w:r>
      <w:r w:rsidRPr="00C711F6">
        <w:rPr>
          <w:rStyle w:val="StyleUnderline"/>
        </w:rPr>
        <w:t xml:space="preserve"> without abandoning its core structure.</w:t>
      </w:r>
      <w:r w:rsidRPr="00C711F6">
        <w:rPr>
          <w:sz w:val="16"/>
        </w:rPr>
        <w:t xml:space="preserve"> 37 The Lanham Act is an example of how </w:t>
      </w:r>
      <w:r w:rsidRPr="00C711F6">
        <w:rPr>
          <w:rStyle w:val="StyleUnderline"/>
        </w:rPr>
        <w:t xml:space="preserve">U.S. trademark law </w:t>
      </w:r>
      <w:r w:rsidRPr="007A058F">
        <w:rPr>
          <w:rStyle w:val="StyleUnderline"/>
          <w:b w:val="0"/>
          <w:bCs/>
        </w:rPr>
        <w:t>advocates emerging public policy issues</w:t>
      </w:r>
      <w:r w:rsidRPr="00C711F6">
        <w:rPr>
          <w:rStyle w:val="StyleUnderline"/>
        </w:rPr>
        <w:t>.</w:t>
      </w:r>
      <w:r w:rsidRPr="00C711F6">
        <w:rPr>
          <w:sz w:val="16"/>
        </w:rPr>
        <w:t xml:space="preserve"> 3°s </w:t>
      </w:r>
      <w:r w:rsidRPr="007A058F">
        <w:rPr>
          <w:rStyle w:val="StyleUnderline"/>
          <w:b w:val="0"/>
          <w:bCs/>
        </w:rPr>
        <w:t xml:space="preserve">Harjo </w:t>
      </w:r>
      <w:r w:rsidRPr="00C711F6">
        <w:rPr>
          <w:rStyle w:val="StyleUnderline"/>
        </w:rPr>
        <w:t xml:space="preserve">exhibits the possibility of </w:t>
      </w:r>
      <w:r w:rsidRPr="007A058F">
        <w:rPr>
          <w:rStyle w:val="StyleUnderline"/>
          <w:b w:val="0"/>
          <w:bCs/>
        </w:rPr>
        <w:t>bringing suit</w:t>
      </w:r>
      <w:r w:rsidRPr="00C711F6">
        <w:rPr>
          <w:rStyle w:val="StyleUnderline"/>
        </w:rPr>
        <w:t xml:space="preserve"> against a disparaging trademark</w:t>
      </w:r>
      <w:r w:rsidRPr="00C711F6">
        <w:rPr>
          <w:sz w:val="16"/>
        </w:rPr>
        <w:t xml:space="preserve">.3O </w:t>
      </w:r>
      <w:r w:rsidRPr="00C711F6">
        <w:rPr>
          <w:rStyle w:val="StyleUnderline"/>
        </w:rPr>
        <w:t xml:space="preserve">New Zealand laws demonstrate how </w:t>
      </w:r>
      <w:r w:rsidRPr="007A058F">
        <w:rPr>
          <w:rStyle w:val="StyleUnderline"/>
          <w:b w:val="0"/>
          <w:bCs/>
        </w:rPr>
        <w:t>reform can be accomplished</w:t>
      </w:r>
      <w:r w:rsidRPr="00C711F6">
        <w:rPr>
          <w:rStyle w:val="StyleUnderline"/>
        </w:rPr>
        <w:t xml:space="preserve"> by the creation of an </w:t>
      </w:r>
      <w:r w:rsidRPr="007A058F">
        <w:rPr>
          <w:rStyle w:val="StyleUnderline"/>
          <w:b w:val="0"/>
          <w:bCs/>
        </w:rPr>
        <w:t>advisory committee</w:t>
      </w:r>
      <w:r w:rsidRPr="00C711F6">
        <w:rPr>
          <w:rStyle w:val="StyleUnderline"/>
        </w:rPr>
        <w:t xml:space="preserve">, which can be </w:t>
      </w:r>
      <w:r w:rsidRPr="007A058F">
        <w:rPr>
          <w:rStyle w:val="StyleUnderline"/>
          <w:b w:val="0"/>
          <w:bCs/>
        </w:rPr>
        <w:t>successfully integrated</w:t>
      </w:r>
      <w:r w:rsidRPr="00C711F6">
        <w:rPr>
          <w:rStyle w:val="StyleUnderline"/>
        </w:rPr>
        <w:t xml:space="preserve"> into the country's </w:t>
      </w:r>
      <w:r w:rsidRPr="007A058F">
        <w:rPr>
          <w:rStyle w:val="StyleUnderline"/>
          <w:b w:val="0"/>
          <w:bCs/>
        </w:rPr>
        <w:t>trademark system</w:t>
      </w:r>
      <w:r w:rsidRPr="00C711F6">
        <w:rPr>
          <w:rStyle w:val="StyleUnderline"/>
        </w:rPr>
        <w:t>.</w:t>
      </w:r>
      <w:r w:rsidRPr="00C711F6">
        <w:rPr>
          <w:sz w:val="16"/>
        </w:rPr>
        <w:t>31</w:t>
      </w:r>
      <w:r>
        <w:rPr>
          <w:lang w:eastAsia="zh-CN"/>
        </w:rPr>
        <w:t xml:space="preserve"> </w:t>
      </w:r>
    </w:p>
    <w:p w14:paraId="711B0CBD" w14:textId="5527A087" w:rsidR="007D1A52" w:rsidRPr="007D1A52" w:rsidRDefault="007D1A52" w:rsidP="007D1A52"/>
    <w:p w14:paraId="0D487B0E" w14:textId="7AA7CDCE" w:rsidR="007D1A52" w:rsidRDefault="007D1A52" w:rsidP="009937BE">
      <w:pPr>
        <w:pStyle w:val="Heading3"/>
      </w:pPr>
      <w:r>
        <w:t>IPR Reform Good---Copyright---1NC</w:t>
      </w:r>
    </w:p>
    <w:p w14:paraId="3FE1AB2E" w14:textId="77777777" w:rsidR="007D1A52" w:rsidRDefault="007D1A52" w:rsidP="007D1A52">
      <w:pPr>
        <w:pStyle w:val="Heading4"/>
        <w:rPr>
          <w:lang w:eastAsia="zh-CN"/>
        </w:rPr>
      </w:pPr>
      <w:r>
        <w:rPr>
          <w:lang w:eastAsia="zh-CN"/>
        </w:rPr>
        <w:t>Copyright has been used to protect indigenous culture in the past</w:t>
      </w:r>
    </w:p>
    <w:p w14:paraId="4F70D143" w14:textId="77777777" w:rsidR="007D1A52" w:rsidRPr="0010144C" w:rsidRDefault="007D1A52" w:rsidP="007D1A52">
      <w:pPr>
        <w:rPr>
          <w:lang w:eastAsia="zh-CN"/>
        </w:rPr>
      </w:pPr>
      <w:r w:rsidRPr="0010144C">
        <w:rPr>
          <w:b/>
          <w:bCs/>
          <w:sz w:val="26"/>
          <w:szCs w:val="26"/>
          <w:lang w:eastAsia="zh-CN"/>
        </w:rPr>
        <w:t>Boggs 22</w:t>
      </w:r>
      <w:r>
        <w:rPr>
          <w:lang w:eastAsia="zh-CN"/>
        </w:rPr>
        <w:t xml:space="preserve"> [Jada; November 17; </w:t>
      </w:r>
      <w:r w:rsidRPr="0010144C">
        <w:rPr>
          <w:lang w:eastAsia="zh-CN"/>
        </w:rPr>
        <w:t xml:space="preserve">Manager of Member Programs at the Association of American Publishers (AAP) and </w:t>
      </w:r>
      <w:r>
        <w:rPr>
          <w:lang w:eastAsia="zh-CN"/>
        </w:rPr>
        <w:t>a former</w:t>
      </w:r>
      <w:r w:rsidRPr="0010144C">
        <w:rPr>
          <w:lang w:eastAsia="zh-CN"/>
        </w:rPr>
        <w:t xml:space="preserve"> Community Liaison</w:t>
      </w:r>
      <w:r>
        <w:rPr>
          <w:lang w:eastAsia="zh-CN"/>
        </w:rPr>
        <w:t xml:space="preserve"> and Assistant of Events and Communications</w:t>
      </w:r>
      <w:r w:rsidRPr="0010144C">
        <w:rPr>
          <w:lang w:eastAsia="zh-CN"/>
        </w:rPr>
        <w:t xml:space="preserve"> at </w:t>
      </w:r>
      <w:r>
        <w:rPr>
          <w:lang w:eastAsia="zh-CN"/>
        </w:rPr>
        <w:t xml:space="preserve">the </w:t>
      </w:r>
      <w:r w:rsidRPr="0010144C">
        <w:rPr>
          <w:lang w:eastAsia="zh-CN"/>
        </w:rPr>
        <w:t>Copyright Alliance</w:t>
      </w:r>
      <w:r>
        <w:rPr>
          <w:lang w:eastAsia="zh-CN"/>
        </w:rPr>
        <w:t>; Copyright Alliance, “</w:t>
      </w:r>
      <w:r w:rsidRPr="0010144C">
        <w:rPr>
          <w:lang w:eastAsia="zh-CN"/>
        </w:rPr>
        <w:t>Protecting Indigenous Artists Against Infringement and Appropriation</w:t>
      </w:r>
      <w:r>
        <w:rPr>
          <w:lang w:eastAsia="zh-CN"/>
        </w:rPr>
        <w:t xml:space="preserve">,” </w:t>
      </w:r>
      <w:r w:rsidRPr="0010144C">
        <w:rPr>
          <w:lang w:eastAsia="zh-CN"/>
        </w:rPr>
        <w:t>https://copyrightalliance.org/protecting-indigenous-artists-infringement-appropriation/</w:t>
      </w:r>
      <w:r>
        <w:rPr>
          <w:lang w:eastAsia="zh-CN"/>
        </w:rPr>
        <w:t>]</w:t>
      </w:r>
    </w:p>
    <w:p w14:paraId="3618D11B" w14:textId="77777777" w:rsidR="007D1A52" w:rsidRPr="00E13F25" w:rsidRDefault="007D1A52" w:rsidP="007D1A52">
      <w:pPr>
        <w:rPr>
          <w:rStyle w:val="StyleUnderline"/>
        </w:rPr>
      </w:pPr>
      <w:r w:rsidRPr="00E13F25">
        <w:rPr>
          <w:rStyle w:val="StyleUnderline"/>
        </w:rPr>
        <w:t>Sealaska Heritage Institute v. Neiman Marcus Group</w:t>
      </w:r>
    </w:p>
    <w:p w14:paraId="711AC382" w14:textId="77777777" w:rsidR="007D1A52" w:rsidRPr="00E13F25" w:rsidRDefault="007D1A52" w:rsidP="007D1A52">
      <w:pPr>
        <w:rPr>
          <w:b/>
          <w:bCs/>
          <w:sz w:val="16"/>
        </w:rPr>
      </w:pPr>
      <w:r w:rsidRPr="00E13F25">
        <w:rPr>
          <w:sz w:val="16"/>
        </w:rPr>
        <w:t xml:space="preserve">In 2020, </w:t>
      </w:r>
      <w:r w:rsidRPr="00E13F25">
        <w:rPr>
          <w:rStyle w:val="StyleUnderline"/>
        </w:rPr>
        <w:t>the </w:t>
      </w:r>
      <w:r w:rsidRPr="00E13F25">
        <w:rPr>
          <w:rStyle w:val="StyleUnderline"/>
          <w:b w:val="0"/>
          <w:bCs/>
        </w:rPr>
        <w:t>Sealaska Heritage Institute</w:t>
      </w:r>
      <w:r w:rsidRPr="00E13F25">
        <w:rPr>
          <w:rStyle w:val="StyleUnderline"/>
        </w:rPr>
        <w:t> (SHI) filed a </w:t>
      </w:r>
      <w:r w:rsidRPr="00E13F25">
        <w:rPr>
          <w:rStyle w:val="StyleUnderline"/>
          <w:b w:val="0"/>
          <w:bCs/>
        </w:rPr>
        <w:t>lawsuit against the Neiman Marcus Group</w:t>
      </w:r>
      <w:r w:rsidRPr="00E13F25">
        <w:rPr>
          <w:rStyle w:val="StyleUnderline"/>
        </w:rPr>
        <w:t xml:space="preserve"> for the unlawful sale of a</w:t>
      </w:r>
      <w:r w:rsidRPr="00E13F25">
        <w:rPr>
          <w:sz w:val="16"/>
        </w:rPr>
        <w:t xml:space="preserve"> $2,500 “Ravenstail Knitted </w:t>
      </w:r>
      <w:r w:rsidRPr="00E13F25">
        <w:rPr>
          <w:rStyle w:val="StyleUnderline"/>
        </w:rPr>
        <w:t>Coat</w:t>
      </w:r>
      <w:r w:rsidRPr="00E13F25">
        <w:rPr>
          <w:sz w:val="16"/>
        </w:rPr>
        <w:t>.” </w:t>
      </w:r>
      <w:r w:rsidRPr="00E13F25">
        <w:rPr>
          <w:rStyle w:val="StyleUnderline"/>
        </w:rPr>
        <w:t xml:space="preserve">SHI alleged that the defendants’ coat </w:t>
      </w:r>
      <w:r w:rsidRPr="00E13F25">
        <w:rPr>
          <w:rStyle w:val="StyleUnderline"/>
          <w:b w:val="0"/>
          <w:bCs/>
        </w:rPr>
        <w:t>infringed upon the copyright</w:t>
      </w:r>
      <w:r w:rsidRPr="00E13F25">
        <w:rPr>
          <w:rStyle w:val="StyleUnderline"/>
        </w:rPr>
        <w:t xml:space="preserve"> of a robe created by National Endowment for the Arts National Heritage Fellow and famed weaver Clarissa Rizal’s creation in 1996 titled “Discovering the Angles of an Electrified Heart,” which displayed the intricate and highly distinctive, 200-year tradition of the Tlingit, Haida, and Tsimshian Ravenstail weaving, and </w:t>
      </w:r>
      <w:r w:rsidRPr="00E13F25">
        <w:rPr>
          <w:rStyle w:val="StyleUnderline"/>
          <w:b w:val="0"/>
          <w:bCs/>
        </w:rPr>
        <w:t>pattern associated with Alaska Native and Northwest Coast peoples.</w:t>
      </w:r>
    </w:p>
    <w:p w14:paraId="2ACB561A" w14:textId="77777777" w:rsidR="007D1A52" w:rsidRPr="00E13F25" w:rsidRDefault="007D1A52" w:rsidP="007D1A52">
      <w:pPr>
        <w:rPr>
          <w:sz w:val="16"/>
        </w:rPr>
      </w:pPr>
      <w:r w:rsidRPr="00E13F25">
        <w:rPr>
          <w:rStyle w:val="StyleUnderline"/>
        </w:rPr>
        <w:t>After Rizal’s death, the copyright to the work was passed to her heirs, seeking to protect and enforce Rizal’s work</w:t>
      </w:r>
      <w:r w:rsidRPr="00E13F25">
        <w:rPr>
          <w:sz w:val="16"/>
        </w:rPr>
        <w:t xml:space="preserve">. </w:t>
      </w:r>
      <w:r w:rsidRPr="00E13F25">
        <w:rPr>
          <w:rStyle w:val="StyleUnderline"/>
        </w:rPr>
        <w:t xml:space="preserve">Neiman Marcus had allegedly been selling copies of their own version of Rizal’s work since August 30, 2019. SHI argued that by using the term “Ravenstail” and replicating the copyrighted robe, the Neiman Marcus Group was in violation of the Indian Arts and Crafts Act of 1991 and the Indian Arts and Crafts Enforcement Act of 2000, and infringed Rizal’s copyright. </w:t>
      </w:r>
      <w:r w:rsidRPr="00E13F25">
        <w:rPr>
          <w:sz w:val="16"/>
        </w:rPr>
        <w:t>The defendants responded, claiming that the term and design were in the public domain.</w:t>
      </w:r>
    </w:p>
    <w:p w14:paraId="55B2F14B" w14:textId="77777777" w:rsidR="007D1A52" w:rsidRPr="00E13F25" w:rsidRDefault="007D1A52" w:rsidP="007D1A52">
      <w:pPr>
        <w:rPr>
          <w:sz w:val="16"/>
        </w:rPr>
      </w:pPr>
      <w:r w:rsidRPr="00E13F25">
        <w:rPr>
          <w:sz w:val="16"/>
        </w:rPr>
        <w:t xml:space="preserve">The court never got to rule on the copyright infringement, or any other claims made in the lawsuit, since </w:t>
      </w:r>
      <w:r w:rsidRPr="00E13F25">
        <w:rPr>
          <w:rStyle w:val="StyleUnderline"/>
        </w:rPr>
        <w:t xml:space="preserve">in 2021 </w:t>
      </w:r>
      <w:r w:rsidRPr="00E13F25">
        <w:rPr>
          <w:rStyle w:val="StyleUnderline"/>
          <w:b w:val="0"/>
          <w:bCs/>
        </w:rPr>
        <w:t>SHI and Neiman Marcus settled the lawsuit</w:t>
      </w:r>
      <w:r w:rsidRPr="00E13F25">
        <w:rPr>
          <w:rStyle w:val="StyleUnderline"/>
        </w:rPr>
        <w:t xml:space="preserve"> with SHI </w:t>
      </w:r>
      <w:r w:rsidRPr="00E13F25">
        <w:rPr>
          <w:sz w:val="16"/>
        </w:rPr>
        <w:t>stating:</w:t>
      </w:r>
    </w:p>
    <w:p w14:paraId="4CDFBFE2" w14:textId="77777777" w:rsidR="007D1A52" w:rsidRPr="00E13F25" w:rsidRDefault="007D1A52" w:rsidP="007D1A52">
      <w:pPr>
        <w:rPr>
          <w:sz w:val="16"/>
        </w:rPr>
      </w:pPr>
      <w:r w:rsidRPr="00E13F25">
        <w:rPr>
          <w:sz w:val="16"/>
        </w:rPr>
        <w:t>“Though the parties disagree on the merits of the lawsuit, they acknowledge the cultural significance of the issues underlying the development, sustainability, and survival of Native cultures, as well as the importance of encouraging creative endeavors through freedom of expression and artistic design. The parties have agreed on terms to resolve all disputes between them under U.S. and Tlingit law.” </w:t>
      </w:r>
    </w:p>
    <w:p w14:paraId="3ED121AF" w14:textId="77777777" w:rsidR="007D1A52" w:rsidRPr="00E13F25" w:rsidRDefault="007D1A52" w:rsidP="007D1A52">
      <w:pPr>
        <w:rPr>
          <w:sz w:val="16"/>
        </w:rPr>
      </w:pPr>
      <w:r w:rsidRPr="00E13F25">
        <w:rPr>
          <w:sz w:val="16"/>
        </w:rPr>
        <w:t>What About Overseas?</w:t>
      </w:r>
    </w:p>
    <w:p w14:paraId="78061595" w14:textId="77777777" w:rsidR="007D1A52" w:rsidRPr="00E13F25" w:rsidRDefault="007D1A52" w:rsidP="007D1A52">
      <w:pPr>
        <w:rPr>
          <w:sz w:val="16"/>
        </w:rPr>
      </w:pPr>
      <w:r w:rsidRPr="00E13F25">
        <w:rPr>
          <w:rStyle w:val="StyleUnderline"/>
        </w:rPr>
        <w:t>One of the most influential overseas Indigenous copyright cases is </w:t>
      </w:r>
      <w:r w:rsidRPr="00E13F25">
        <w:rPr>
          <w:rStyle w:val="StyleUnderline"/>
          <w:b w:val="0"/>
          <w:bCs/>
        </w:rPr>
        <w:t>Milpurrurru v. Indofurn Pty Ltd</w:t>
      </w:r>
      <w:r w:rsidRPr="00E13F25">
        <w:rPr>
          <w:rStyle w:val="StyleUnderline"/>
        </w:rPr>
        <w:t> from the Federal Court of Australia in 1993.</w:t>
      </w:r>
      <w:r w:rsidRPr="00E13F25">
        <w:rPr>
          <w:sz w:val="16"/>
        </w:rPr>
        <w:t xml:space="preserve"> </w:t>
      </w:r>
      <w:r w:rsidRPr="00E13F25">
        <w:rPr>
          <w:rStyle w:val="StyleUnderline"/>
        </w:rPr>
        <w:t xml:space="preserve">The National Indigenous Arts Advocacy Association (NIAAA) discovered that a company, </w:t>
      </w:r>
      <w:r w:rsidRPr="00E13F25">
        <w:rPr>
          <w:rStyle w:val="StyleUnderline"/>
          <w:b w:val="0"/>
          <w:bCs/>
        </w:rPr>
        <w:t>Indofurn, imported and sold carpets</w:t>
      </w:r>
      <w:r w:rsidRPr="00E13F25">
        <w:rPr>
          <w:rStyle w:val="StyleUnderline"/>
        </w:rPr>
        <w:t xml:space="preserve"> reproducing the work of </w:t>
      </w:r>
      <w:r w:rsidRPr="00E13F25">
        <w:rPr>
          <w:rStyle w:val="StyleUnderline"/>
          <w:b w:val="0"/>
          <w:bCs/>
        </w:rPr>
        <w:t>several Aboriginal artists</w:t>
      </w:r>
      <w:r w:rsidRPr="00E13F25">
        <w:rPr>
          <w:sz w:val="16"/>
        </w:rPr>
        <w:t xml:space="preserve">. </w:t>
      </w:r>
      <w:r w:rsidRPr="00E13F25">
        <w:rPr>
          <w:rStyle w:val="StyleUnderline"/>
        </w:rPr>
        <w:t xml:space="preserve">Most of the works copied were created by three prominent artists, George Milpurrurru, Tim Payungka Tjapangarti </w:t>
      </w:r>
      <w:r w:rsidRPr="00E13F25">
        <w:rPr>
          <w:sz w:val="16"/>
        </w:rPr>
        <w:t xml:space="preserve">(both deceased at the time of trial), </w:t>
      </w:r>
      <w:r w:rsidRPr="00E13F25">
        <w:rPr>
          <w:rStyle w:val="StyleUnderline"/>
        </w:rPr>
        <w:t>and Banduk Marika</w:t>
      </w:r>
      <w:r w:rsidRPr="00E13F25">
        <w:rPr>
          <w:sz w:val="16"/>
        </w:rPr>
        <w:t xml:space="preserve">. </w:t>
      </w:r>
      <w:r w:rsidRPr="00E13F25">
        <w:rPr>
          <w:rStyle w:val="StyleUnderline"/>
          <w:b w:val="0"/>
          <w:bCs/>
        </w:rPr>
        <w:t>Banduk brought action against Indofurn</w:t>
      </w:r>
      <w:r w:rsidRPr="00E13F25">
        <w:rPr>
          <w:rStyle w:val="StyleUnderline"/>
        </w:rPr>
        <w:t xml:space="preserve"> along with the Public Trustee of the Northern Territory, who represented the two deceased artists.</w:t>
      </w:r>
      <w:r w:rsidRPr="00E13F25">
        <w:rPr>
          <w:sz w:val="16"/>
        </w:rPr>
        <w:t xml:space="preserve"> Banduk, a well-recognized Aboriginal artist and the first Aboriginal appointed to the Board of the National Gallery of Australia, was outraged to find her artwork replicated and manufactured without permission. </w:t>
      </w:r>
      <w:r w:rsidRPr="00E13F25">
        <w:rPr>
          <w:rStyle w:val="StyleUnderline"/>
        </w:rPr>
        <w:t>Her work was initially featured in the Australian National Gallery portfolio, meant to educate on Indigenous culture, and featured images and messages long associated with the Rirratingu clan</w:t>
      </w:r>
      <w:r w:rsidRPr="00E13F25">
        <w:rPr>
          <w:sz w:val="16"/>
        </w:rPr>
        <w:t>; images and messages which were distorted by Indofurns commercial process. Banduk did not consider this work solely her own, as during trial she noted:</w:t>
      </w:r>
    </w:p>
    <w:p w14:paraId="1C76DB42" w14:textId="77777777" w:rsidR="007D1A52" w:rsidRPr="00E13F25" w:rsidRDefault="007D1A52" w:rsidP="007D1A52">
      <w:pPr>
        <w:rPr>
          <w:sz w:val="16"/>
        </w:rPr>
      </w:pPr>
      <w:r w:rsidRPr="00E13F25">
        <w:rPr>
          <w:sz w:val="16"/>
        </w:rPr>
        <w:t>“My artwork, which has been reproduced on carpets by the respondents herein, is known as the “Djanda Sacred Waterhole.” The image is an image [that] belongs to my clan, the Rirratjingu, and forms part of the mythology of the Djangkawu creation story. The image is of great importance to my clan and also has importance to clans in neighboring areas, which have rights in this image.” </w:t>
      </w:r>
    </w:p>
    <w:p w14:paraId="16C63CA2" w14:textId="77777777" w:rsidR="007D1A52" w:rsidRPr="00E13F25" w:rsidRDefault="007D1A52" w:rsidP="007D1A52">
      <w:pPr>
        <w:rPr>
          <w:rStyle w:val="StyleUnderline"/>
        </w:rPr>
      </w:pPr>
      <w:r w:rsidRPr="00E13F25">
        <w:rPr>
          <w:sz w:val="16"/>
        </w:rPr>
        <w:t xml:space="preserve">Beyond having her work stolen, </w:t>
      </w:r>
      <w:r w:rsidRPr="00E13F25">
        <w:rPr>
          <w:rStyle w:val="StyleUnderline"/>
        </w:rPr>
        <w:t xml:space="preserve">the </w:t>
      </w:r>
      <w:r w:rsidRPr="00E13F25">
        <w:rPr>
          <w:rStyle w:val="StyleUnderline"/>
          <w:b w:val="0"/>
          <w:bCs/>
        </w:rPr>
        <w:t>misuse of the artwork had severe spiritual and cultural implications</w:t>
      </w:r>
      <w:r w:rsidRPr="00E13F25">
        <w:rPr>
          <w:rStyle w:val="StyleUnderline"/>
        </w:rPr>
        <w:t xml:space="preserve"> that could have resulted in </w:t>
      </w:r>
      <w:r w:rsidRPr="00E13F25">
        <w:rPr>
          <w:rStyle w:val="StyleUnderline"/>
          <w:b w:val="0"/>
          <w:bCs/>
        </w:rPr>
        <w:t xml:space="preserve">repercussions </w:t>
      </w:r>
      <w:r w:rsidRPr="00E13F25">
        <w:rPr>
          <w:rStyle w:val="StyleUnderline"/>
        </w:rPr>
        <w:t>against Banduk.</w:t>
      </w:r>
      <w:r w:rsidRPr="00E13F25">
        <w:rPr>
          <w:sz w:val="16"/>
        </w:rPr>
        <w:t xml:space="preserve"> </w:t>
      </w:r>
      <w:r w:rsidRPr="00E13F25">
        <w:rPr>
          <w:rStyle w:val="StyleUnderline"/>
        </w:rPr>
        <w:t>She explained that these repercussions range from removing her right to create designs relating to her clan’s story, removing ceremonial participation rights, being outcasted from her clan, or being required to pay damages.</w:t>
      </w:r>
    </w:p>
    <w:p w14:paraId="4E10DB88" w14:textId="77777777" w:rsidR="007D1A52" w:rsidRPr="00E13F25" w:rsidRDefault="007D1A52" w:rsidP="007D1A52">
      <w:pPr>
        <w:rPr>
          <w:sz w:val="16"/>
        </w:rPr>
      </w:pPr>
      <w:r w:rsidRPr="00E13F25">
        <w:rPr>
          <w:rStyle w:val="StyleUnderline"/>
        </w:rPr>
        <w:t xml:space="preserve">The </w:t>
      </w:r>
      <w:r w:rsidRPr="00E13F25">
        <w:rPr>
          <w:rStyle w:val="StyleUnderline"/>
          <w:b w:val="0"/>
          <w:bCs/>
        </w:rPr>
        <w:t>court found</w:t>
      </w:r>
      <w:r w:rsidRPr="00E13F25">
        <w:rPr>
          <w:rStyle w:val="StyleUnderline"/>
        </w:rPr>
        <w:t xml:space="preserve"> that the carpet manufacturers </w:t>
      </w:r>
      <w:r w:rsidRPr="00E13F25">
        <w:rPr>
          <w:rStyle w:val="StyleUnderline"/>
          <w:b w:val="0"/>
          <w:bCs/>
        </w:rPr>
        <w:t>infringed upon the copyrighted work</w:t>
      </w:r>
      <w:r w:rsidRPr="00E13F25">
        <w:rPr>
          <w:rStyle w:val="StyleUnderline"/>
        </w:rPr>
        <w:t xml:space="preserve"> and ordered Indofurn </w:t>
      </w:r>
      <w:r w:rsidRPr="00E13F25">
        <w:rPr>
          <w:rStyle w:val="StyleUnderline"/>
          <w:b w:val="0"/>
          <w:bCs/>
        </w:rPr>
        <w:t>to release all unsold carpets</w:t>
      </w:r>
      <w:r w:rsidRPr="00E13F25">
        <w:rPr>
          <w:rStyle w:val="StyleUnderline"/>
        </w:rPr>
        <w:t xml:space="preserve"> and </w:t>
      </w:r>
      <w:r w:rsidRPr="00E13F25">
        <w:rPr>
          <w:rStyle w:val="StyleUnderline"/>
          <w:b w:val="0"/>
          <w:bCs/>
        </w:rPr>
        <w:t>pay damages of approximately $188,640</w:t>
      </w:r>
      <w:r w:rsidRPr="00E13F25">
        <w:rPr>
          <w:sz w:val="16"/>
        </w:rPr>
        <w:t xml:space="preserve">, distributed as a collective award among the artists. Unfortunately, the artists received only part of the award due to Infodurns executives appealing and declaring bankruptcy. However, </w:t>
      </w:r>
      <w:r w:rsidRPr="00E13F25">
        <w:rPr>
          <w:rStyle w:val="StyleUnderline"/>
        </w:rPr>
        <w:t>this case has served as a building block toward a greater scope of Indigenous copyright protections.</w:t>
      </w:r>
      <w:r w:rsidRPr="00E13F25">
        <w:rPr>
          <w:sz w:val="16"/>
        </w:rPr>
        <w:t xml:space="preserve"> In the years following the trial, the original works were toured nationally, and Banduk now stands as an influential advocate for Indigenous artists protecting their rights under copyright.</w:t>
      </w:r>
    </w:p>
    <w:p w14:paraId="77C2D196" w14:textId="77777777" w:rsidR="007D1A52" w:rsidRPr="00E13F25" w:rsidRDefault="007D1A52" w:rsidP="007D1A52">
      <w:pPr>
        <w:rPr>
          <w:sz w:val="16"/>
        </w:rPr>
      </w:pPr>
      <w:r w:rsidRPr="00E13F25">
        <w:rPr>
          <w:sz w:val="16"/>
        </w:rPr>
        <w:t>What Progress Has Been Made?</w:t>
      </w:r>
    </w:p>
    <w:p w14:paraId="07EF57E3" w14:textId="77777777" w:rsidR="007D1A52" w:rsidRPr="00E13F25" w:rsidRDefault="007D1A52" w:rsidP="007D1A52">
      <w:pPr>
        <w:rPr>
          <w:sz w:val="16"/>
        </w:rPr>
      </w:pPr>
      <w:r w:rsidRPr="00E13F25">
        <w:rPr>
          <w:sz w:val="16"/>
        </w:rPr>
        <w:t xml:space="preserve">Internally, many tribes have enacted self-governing principles to guide the rights and expression of cultural trademarks and art. </w:t>
      </w:r>
      <w:r w:rsidRPr="00E13F25">
        <w:rPr>
          <w:rStyle w:val="StyleUnderline"/>
        </w:rPr>
        <w:t xml:space="preserve">Nationally, many </w:t>
      </w:r>
      <w:r w:rsidRPr="00E13F25">
        <w:rPr>
          <w:rStyle w:val="StyleUnderline"/>
          <w:b w:val="0"/>
          <w:bCs/>
        </w:rPr>
        <w:t>activists and movements</w:t>
      </w:r>
      <w:r w:rsidRPr="00E13F25">
        <w:rPr>
          <w:rStyle w:val="StyleUnderline"/>
        </w:rPr>
        <w:t xml:space="preserve"> are surrounding the </w:t>
      </w:r>
      <w:r w:rsidRPr="00E13F25">
        <w:rPr>
          <w:rStyle w:val="StyleUnderline"/>
          <w:b w:val="0"/>
          <w:bCs/>
        </w:rPr>
        <w:t>expansion of copyright protections for Indigenous peoples</w:t>
      </w:r>
      <w:r w:rsidRPr="00E13F25">
        <w:rPr>
          <w:rStyle w:val="StyleUnderline"/>
        </w:rPr>
        <w:t>. On a global scale, the 2007 </w:t>
      </w:r>
      <w:r w:rsidRPr="00E13F25">
        <w:rPr>
          <w:rStyle w:val="StyleUnderline"/>
          <w:b w:val="0"/>
          <w:bCs/>
        </w:rPr>
        <w:t>United Nations Declaration of the Rights of Indigenous Peoples</w:t>
      </w:r>
      <w:r w:rsidRPr="00E13F25">
        <w:rPr>
          <w:rStyle w:val="StyleUnderline"/>
        </w:rPr>
        <w:t>, now adopted by 147 countries, including the U.S., references copyright protections</w:t>
      </w:r>
      <w:r w:rsidRPr="00E13F25">
        <w:rPr>
          <w:sz w:val="16"/>
        </w:rPr>
        <w:t xml:space="preserve"> in Article 11 declaring,</w:t>
      </w:r>
    </w:p>
    <w:p w14:paraId="040B64A1" w14:textId="77777777" w:rsidR="007D1A52" w:rsidRPr="00E13F25" w:rsidRDefault="007D1A52" w:rsidP="007D1A52">
      <w:pPr>
        <w:rPr>
          <w:sz w:val="16"/>
        </w:rPr>
      </w:pPr>
      <w:r w:rsidRPr="00E13F25">
        <w:rPr>
          <w:sz w:val="16"/>
        </w:rPr>
        <w:t>1. “Indigenous peoples have the right to practice and revitalize their cultural traditions and customs. This includes the right to maintain, protect, and develop the past, present and future manifestations of their cultures, such as archaeological and historical sites, artifacts, designs, ceremonies, technologies and visual and performing arts and literature.”</w:t>
      </w:r>
    </w:p>
    <w:p w14:paraId="44201AB4" w14:textId="77777777" w:rsidR="007D1A52" w:rsidRPr="00E13F25" w:rsidRDefault="007D1A52" w:rsidP="007D1A52">
      <w:pPr>
        <w:rPr>
          <w:sz w:val="16"/>
        </w:rPr>
      </w:pPr>
      <w:r w:rsidRPr="00E13F25">
        <w:rPr>
          <w:sz w:val="16"/>
        </w:rPr>
        <w:t>2. “States shall provide redress through effective mechanisms, which may include restitution, developed in conjunction with indigenous peoples, with respect to their cultural, intellectual, religious and spiritual property taken without their free, prior and informed consent or in violation of their laws, traditions and customs.”</w:t>
      </w:r>
    </w:p>
    <w:p w14:paraId="1EAD374C" w14:textId="77777777" w:rsidR="007D1A52" w:rsidRPr="00E13F25" w:rsidRDefault="007D1A52" w:rsidP="007D1A52">
      <w:pPr>
        <w:rPr>
          <w:rStyle w:val="StyleUnderline"/>
        </w:rPr>
      </w:pPr>
      <w:r w:rsidRPr="00E13F25">
        <w:rPr>
          <w:rStyle w:val="StyleUnderline"/>
        </w:rPr>
        <w:t xml:space="preserve">This document, although largely presentational, </w:t>
      </w:r>
      <w:r w:rsidRPr="00E13F25">
        <w:rPr>
          <w:rStyle w:val="StyleUnderline"/>
          <w:b w:val="0"/>
          <w:bCs/>
        </w:rPr>
        <w:t>shows a promising interest in protecting Indigenous intellectual property and copyright</w:t>
      </w:r>
      <w:r w:rsidRPr="00E13F25">
        <w:rPr>
          <w:rStyle w:val="StyleUnderline"/>
        </w:rPr>
        <w:t>.</w:t>
      </w:r>
    </w:p>
    <w:p w14:paraId="762F1228" w14:textId="77777777" w:rsidR="007D1A52" w:rsidRPr="00E13F25" w:rsidRDefault="007D1A52" w:rsidP="007D1A52">
      <w:pPr>
        <w:rPr>
          <w:sz w:val="16"/>
        </w:rPr>
      </w:pPr>
      <w:r w:rsidRPr="00E13F25">
        <w:rPr>
          <w:sz w:val="16"/>
        </w:rPr>
        <w:t>A Look to The Future</w:t>
      </w:r>
    </w:p>
    <w:p w14:paraId="06D8878A" w14:textId="77777777" w:rsidR="007D1A52" w:rsidRPr="00A529BA" w:rsidRDefault="007D1A52" w:rsidP="007D1A52">
      <w:pPr>
        <w:rPr>
          <w:u w:val="single"/>
        </w:rPr>
      </w:pPr>
      <w:r w:rsidRPr="00E13F25">
        <w:rPr>
          <w:sz w:val="16"/>
        </w:rPr>
        <w:t xml:space="preserve">For Indigenous communities battling on the front lines of environmentalism, appropriation, and sovereignty, </w:t>
      </w:r>
      <w:r w:rsidRPr="00E13F25">
        <w:rPr>
          <w:rStyle w:val="StyleUnderline"/>
          <w:b w:val="0"/>
          <w:bCs/>
        </w:rPr>
        <w:t>copyright protections</w:t>
      </w:r>
      <w:r w:rsidRPr="00E13F25">
        <w:rPr>
          <w:rStyle w:val="StyleUnderline"/>
        </w:rPr>
        <w:t xml:space="preserve"> can serve as an avenue for </w:t>
      </w:r>
      <w:r w:rsidRPr="00E13F25">
        <w:rPr>
          <w:rStyle w:val="StyleUnderline"/>
          <w:b w:val="0"/>
          <w:bCs/>
        </w:rPr>
        <w:t>justice</w:t>
      </w:r>
      <w:r w:rsidRPr="00E13F25">
        <w:rPr>
          <w:b/>
          <w:bCs/>
          <w:sz w:val="16"/>
        </w:rPr>
        <w:t>.</w:t>
      </w:r>
      <w:r w:rsidRPr="00E13F25">
        <w:rPr>
          <w:sz w:val="16"/>
        </w:rPr>
        <w:t xml:space="preserve"> Although we inch ever closer, current copyright protections do not cover the wide variety of cultural and communal intricacies that reside with Indigenous art, history, and traditions. Some advocates push for a framework of protections within intellectual property law, specifically ones covering oral and non-assigned community works. Others suggest something akin to a registry or database to handle royalties and protections for Indigenous work. Regardless, all of these proposals come with the quarry of fitting the complex needs of Indigenous culture into our western ideas and systems of intellectual property. I suspect there is not a perfect fit around the corner; however, I remain hopeful that we can continue to explore ways in which our intellectual property laws can wholly encompass the freedom of expression and culture for Indigenous creators. Until then, </w:t>
      </w:r>
      <w:r w:rsidRPr="00E13F25">
        <w:rPr>
          <w:rStyle w:val="StyleUnderline"/>
        </w:rPr>
        <w:t xml:space="preserve">the copyright and creative communities remain steadfast </w:t>
      </w:r>
      <w:r w:rsidRPr="00E13F25">
        <w:rPr>
          <w:rStyle w:val="StyleUnderline"/>
          <w:b w:val="0"/>
          <w:bCs/>
        </w:rPr>
        <w:t>in support</w:t>
      </w:r>
      <w:r w:rsidRPr="00E13F25">
        <w:rPr>
          <w:rStyle w:val="StyleUnderline"/>
        </w:rPr>
        <w:t xml:space="preserve"> of </w:t>
      </w:r>
      <w:r w:rsidRPr="00E13F25">
        <w:rPr>
          <w:rStyle w:val="StyleUnderline"/>
          <w:b w:val="0"/>
          <w:bCs/>
        </w:rPr>
        <w:t>Indigenous and Native American creators</w:t>
      </w:r>
      <w:r w:rsidRPr="00E13F25">
        <w:rPr>
          <w:rStyle w:val="StyleUnderline"/>
        </w:rPr>
        <w:t xml:space="preserve"> everywhere.</w:t>
      </w:r>
    </w:p>
    <w:p w14:paraId="1CD8AFEC" w14:textId="77777777" w:rsidR="007D1A52" w:rsidRPr="007D1A52" w:rsidRDefault="007D1A52" w:rsidP="007D1A52"/>
    <w:p w14:paraId="04D8DD8F" w14:textId="3D9EB9BE" w:rsidR="009937BE" w:rsidRDefault="009937BE" w:rsidP="009937BE">
      <w:pPr>
        <w:pStyle w:val="Heading3"/>
      </w:pPr>
      <w:r>
        <w:t>AT: University K---1NC</w:t>
      </w:r>
    </w:p>
    <w:p w14:paraId="0EB87152" w14:textId="77777777" w:rsidR="009937BE" w:rsidRDefault="009937BE" w:rsidP="009937BE">
      <w:pPr>
        <w:pStyle w:val="Heading4"/>
      </w:pPr>
      <w:r>
        <w:t>The university equips students with skills necessary for reform and nourishes their intellectual identities</w:t>
      </w:r>
    </w:p>
    <w:p w14:paraId="54E01D5F" w14:textId="77777777" w:rsidR="009937BE" w:rsidRDefault="009937BE" w:rsidP="009937BE">
      <w:r w:rsidRPr="0063644E">
        <w:rPr>
          <w:rStyle w:val="Style13ptBold"/>
        </w:rPr>
        <w:t xml:space="preserve">Wan 22 </w:t>
      </w:r>
      <w:r>
        <w:t xml:space="preserve">[Noel Wan;As an educator and scholar, she has contributed to Harp Column, The Collective, and The American Harp Journal, where she has written on philosophy, music education, and feminism. Wan has taught at the University of Notre Dame, Saint Mary's College, and Western University. ; 8/16/2022; "The undercommon life: Why I’m staying in academia"; TheCollective; </w:t>
      </w:r>
      <w:r w:rsidRPr="0063644E">
        <w:t>https://thecollectiveis.us/?p=5226</w:t>
      </w:r>
      <w:r>
        <w:t>; accessed 7-23-2024; AH]</w:t>
      </w:r>
    </w:p>
    <w:p w14:paraId="34D3A366" w14:textId="77777777" w:rsidR="009937BE" w:rsidRPr="0014004A" w:rsidRDefault="009937BE" w:rsidP="009937BE">
      <w:pPr>
        <w:rPr>
          <w:sz w:val="16"/>
        </w:rPr>
      </w:pPr>
      <w:r w:rsidRPr="0014004A">
        <w:rPr>
          <w:sz w:val="16"/>
        </w:rPr>
        <w:t>This year, the impossible happened: I accepted an offer for a tenure-track (TT) position in a top US public university music program. For harpists, a TT job is a unicorn (within the past five years, only three TT positions have opened in the US). Due to declining university enrollment, budget and program cuts, and other administrative decisions stemming from the neoliberal turn in US higher education,[4] TT jobs — especially in music — are becoming increasingly scarce. With that in mind, I would be lying if I said job security wasn’t a motivating factor in my choice to remain in academia.</w:t>
      </w:r>
    </w:p>
    <w:p w14:paraId="36304A62" w14:textId="77777777" w:rsidR="009937BE" w:rsidRPr="0014004A" w:rsidRDefault="009937BE" w:rsidP="009937BE">
      <w:pPr>
        <w:rPr>
          <w:u w:val="single"/>
        </w:rPr>
      </w:pPr>
      <w:r w:rsidRPr="0014004A">
        <w:rPr>
          <w:sz w:val="16"/>
        </w:rPr>
        <w:t xml:space="preserve">However, </w:t>
      </w:r>
      <w:r w:rsidRPr="00512431">
        <w:rPr>
          <w:rStyle w:val="StyleUnderline"/>
        </w:rPr>
        <w:t xml:space="preserve">I’d like to think that receiving a key to the </w:t>
      </w:r>
      <w:r w:rsidRPr="0014004A">
        <w:rPr>
          <w:rStyle w:val="StyleUnderline"/>
          <w:highlight w:val="cyan"/>
        </w:rPr>
        <w:t>ivory tower won’t change</w:t>
      </w:r>
      <w:r w:rsidRPr="00512431">
        <w:rPr>
          <w:rStyle w:val="StyleUnderline"/>
        </w:rPr>
        <w:t xml:space="preserve"> my empathetic recognition that it’s “fucked up for you” as much as it’s “fucked up for </w:t>
      </w:r>
      <w:r w:rsidRPr="0014004A">
        <w:rPr>
          <w:rStyle w:val="StyleUnderline"/>
          <w:highlight w:val="cyan"/>
        </w:rPr>
        <w:t>us.”</w:t>
      </w:r>
      <w:r w:rsidRPr="0014004A">
        <w:rPr>
          <w:sz w:val="16"/>
        </w:rPr>
        <w:t xml:space="preserve"> A huge part of why I wanted to be in academia in the first place comes from my commitment to higher education and my belief that the university can be more than just a place that insulates elitism or gorges on middle-class aspiration. In the wake of the COVID-19 pandemic and cultural/economic upheavals[5] in the US, my </w:t>
      </w:r>
      <w:r w:rsidRPr="00512431">
        <w:rPr>
          <w:rStyle w:val="StyleUnderline"/>
        </w:rPr>
        <w:t xml:space="preserve">role as a university </w:t>
      </w:r>
      <w:r w:rsidRPr="0014004A">
        <w:rPr>
          <w:rStyle w:val="StyleUnderline"/>
          <w:highlight w:val="cyan"/>
        </w:rPr>
        <w:t>professor</w:t>
      </w:r>
      <w:r w:rsidRPr="00512431">
        <w:rPr>
          <w:rStyle w:val="StyleUnderline"/>
        </w:rPr>
        <w:t xml:space="preserve"> should be more than just teaching my students how to better play the harp, penning scathing critiques from the comfort of my desk, or fighting for the bigger office with the better view. Rather I must </w:t>
      </w:r>
      <w:r w:rsidRPr="0014004A">
        <w:rPr>
          <w:rStyle w:val="StyleUnderline"/>
          <w:highlight w:val="cyan"/>
        </w:rPr>
        <w:t>participate in</w:t>
      </w:r>
      <w:r w:rsidRPr="00512431">
        <w:rPr>
          <w:rStyle w:val="StyleUnderline"/>
        </w:rPr>
        <w:t xml:space="preserve"> the </w:t>
      </w:r>
      <w:r w:rsidRPr="0014004A">
        <w:rPr>
          <w:rStyle w:val="StyleUnderline"/>
          <w:highlight w:val="cyan"/>
        </w:rPr>
        <w:t>reform necessary to sustain</w:t>
      </w:r>
      <w:r w:rsidRPr="00512431">
        <w:rPr>
          <w:rStyle w:val="StyleUnderline"/>
        </w:rPr>
        <w:t xml:space="preserve"> the </w:t>
      </w:r>
      <w:r w:rsidRPr="0014004A">
        <w:rPr>
          <w:rStyle w:val="StyleUnderline"/>
          <w:highlight w:val="cyan"/>
        </w:rPr>
        <w:t>social, cultural</w:t>
      </w:r>
      <w:r w:rsidRPr="00512431">
        <w:rPr>
          <w:rStyle w:val="StyleUnderline"/>
        </w:rPr>
        <w:t xml:space="preserve">, and economic </w:t>
      </w:r>
      <w:r w:rsidRPr="0014004A">
        <w:rPr>
          <w:rStyle w:val="StyleUnderline"/>
          <w:highlight w:val="cyan"/>
        </w:rPr>
        <w:t>relevance</w:t>
      </w:r>
      <w:r w:rsidRPr="00512431">
        <w:rPr>
          <w:rStyle w:val="StyleUnderline"/>
        </w:rPr>
        <w:t xml:space="preserve"> of post-secondary music education: </w:t>
      </w:r>
      <w:r w:rsidRPr="0014004A">
        <w:rPr>
          <w:rStyle w:val="StyleUnderline"/>
          <w:highlight w:val="cyan"/>
        </w:rPr>
        <w:t>1</w:t>
      </w:r>
      <w:r w:rsidRPr="0014004A">
        <w:rPr>
          <w:rStyle w:val="StyleUnderline"/>
          <w:b w:val="0"/>
          <w:bCs/>
          <w:highlight w:val="cyan"/>
        </w:rPr>
        <w:t>) a</w:t>
      </w:r>
      <w:r w:rsidRPr="0014004A">
        <w:rPr>
          <w:rStyle w:val="StyleUnderline"/>
          <w:b w:val="0"/>
          <w:bCs/>
        </w:rPr>
        <w:t xml:space="preserve"> pragmatic turn in </w:t>
      </w:r>
      <w:r w:rsidRPr="0014004A">
        <w:rPr>
          <w:rStyle w:val="StyleUnderline"/>
          <w:b w:val="0"/>
          <w:bCs/>
          <w:highlight w:val="cyan"/>
        </w:rPr>
        <w:t>curriculum</w:t>
      </w:r>
      <w:r w:rsidRPr="0014004A">
        <w:rPr>
          <w:rStyle w:val="StyleUnderline"/>
          <w:b w:val="0"/>
          <w:bCs/>
        </w:rPr>
        <w:t xml:space="preserve"> that will better </w:t>
      </w:r>
      <w:r w:rsidRPr="0014004A">
        <w:rPr>
          <w:rStyle w:val="StyleUnderline"/>
          <w:b w:val="0"/>
          <w:bCs/>
          <w:highlight w:val="cyan"/>
        </w:rPr>
        <w:t>equip students to succeed</w:t>
      </w:r>
      <w:r w:rsidRPr="00512431">
        <w:rPr>
          <w:rStyle w:val="StyleUnderline"/>
        </w:rPr>
        <w:t xml:space="preserve"> after graduation; </w:t>
      </w:r>
      <w:r w:rsidRPr="0014004A">
        <w:rPr>
          <w:rStyle w:val="StyleUnderline"/>
          <w:highlight w:val="cyan"/>
        </w:rPr>
        <w:t>2)</w:t>
      </w:r>
      <w:r w:rsidRPr="00512431">
        <w:rPr>
          <w:rStyle w:val="StyleUnderline"/>
        </w:rPr>
        <w:t xml:space="preserve"> the implementation of </w:t>
      </w:r>
      <w:r w:rsidRPr="0014004A">
        <w:rPr>
          <w:rStyle w:val="StyleUnderline"/>
          <w:b w:val="0"/>
          <w:bCs/>
          <w:highlight w:val="cyan"/>
        </w:rPr>
        <w:t>civic responsibility in the classroom</w:t>
      </w:r>
      <w:r w:rsidRPr="00512431">
        <w:rPr>
          <w:rStyle w:val="StyleUnderline"/>
        </w:rPr>
        <w:t>, to encourage students to listen to each other more</w:t>
      </w:r>
      <w:r w:rsidRPr="0014004A">
        <w:rPr>
          <w:sz w:val="16"/>
        </w:rPr>
        <w:t xml:space="preserve"> thoughtfully and consider how their research and performances intersect with public life; </w:t>
      </w:r>
      <w:r w:rsidRPr="0014004A">
        <w:rPr>
          <w:rStyle w:val="StyleUnderline"/>
          <w:highlight w:val="cyan"/>
        </w:rPr>
        <w:t>3</w:t>
      </w:r>
      <w:r w:rsidRPr="0014004A">
        <w:rPr>
          <w:rStyle w:val="StyleUnderline"/>
          <w:b w:val="0"/>
          <w:bCs/>
          <w:highlight w:val="cyan"/>
        </w:rPr>
        <w:t>)</w:t>
      </w:r>
      <w:r w:rsidRPr="0014004A">
        <w:rPr>
          <w:rStyle w:val="StyleUnderline"/>
          <w:b w:val="0"/>
          <w:bCs/>
        </w:rPr>
        <w:t xml:space="preserve"> a </w:t>
      </w:r>
      <w:r w:rsidRPr="0014004A">
        <w:rPr>
          <w:rStyle w:val="StyleUnderline"/>
          <w:b w:val="0"/>
          <w:bCs/>
          <w:highlight w:val="cyan"/>
        </w:rPr>
        <w:t>recognition of</w:t>
      </w:r>
      <w:r w:rsidRPr="0014004A">
        <w:rPr>
          <w:rStyle w:val="StyleUnderline"/>
          <w:b w:val="0"/>
          <w:bCs/>
        </w:rPr>
        <w:t xml:space="preserve"> the real </w:t>
      </w:r>
      <w:r w:rsidRPr="0014004A">
        <w:rPr>
          <w:rStyle w:val="StyleUnderline"/>
          <w:b w:val="0"/>
          <w:bCs/>
          <w:highlight w:val="cyan"/>
        </w:rPr>
        <w:t>economic obstacles</w:t>
      </w:r>
      <w:r w:rsidRPr="00512431">
        <w:rPr>
          <w:rStyle w:val="StyleUnderline"/>
        </w:rPr>
        <w:t xml:space="preserve"> faced by those in the arts so we can </w:t>
      </w:r>
      <w:r w:rsidRPr="0014004A">
        <w:rPr>
          <w:rStyle w:val="StyleUnderline"/>
          <w:highlight w:val="cyan"/>
        </w:rPr>
        <w:t>improve our mentorship of financially-disadvantaged</w:t>
      </w:r>
      <w:r w:rsidRPr="00512431">
        <w:rPr>
          <w:rStyle w:val="StyleUnderline"/>
        </w:rPr>
        <w:t xml:space="preserve"> students; </w:t>
      </w:r>
      <w:r w:rsidRPr="0014004A">
        <w:rPr>
          <w:rStyle w:val="StyleUnderline"/>
          <w:b w:val="0"/>
          <w:bCs/>
        </w:rPr>
        <w:t xml:space="preserve">and </w:t>
      </w:r>
      <w:r w:rsidRPr="0014004A">
        <w:rPr>
          <w:rStyle w:val="StyleUnderline"/>
          <w:b w:val="0"/>
          <w:bCs/>
          <w:highlight w:val="cyan"/>
        </w:rPr>
        <w:t>4) the diversification of</w:t>
      </w:r>
      <w:r w:rsidRPr="0014004A">
        <w:rPr>
          <w:rStyle w:val="StyleUnderline"/>
          <w:b w:val="0"/>
          <w:bCs/>
        </w:rPr>
        <w:t xml:space="preserve"> </w:t>
      </w:r>
      <w:r w:rsidRPr="0014004A">
        <w:rPr>
          <w:rStyle w:val="StyleUnderline"/>
          <w:b w:val="0"/>
          <w:bCs/>
          <w:highlight w:val="cyan"/>
        </w:rPr>
        <w:t>art</w:t>
      </w:r>
      <w:r w:rsidRPr="0014004A">
        <w:rPr>
          <w:rStyle w:val="StyleUnderline"/>
          <w:b w:val="0"/>
          <w:bCs/>
        </w:rPr>
        <w:t>i</w:t>
      </w:r>
      <w:r w:rsidRPr="00512431">
        <w:rPr>
          <w:rStyle w:val="StyleUnderline"/>
        </w:rPr>
        <w:t>stic voices in identity (i.e., race, gender, sexuality, and class) and in forms (e.g., genre, performance practice, interpretation, theories). Perhaps these hopes are naïve — exposing my lack of experience — but they motivate me to continue my journey as a post-secondary educator.</w:t>
      </w:r>
    </w:p>
    <w:p w14:paraId="75A272A1" w14:textId="77777777" w:rsidR="009937BE" w:rsidRPr="0014004A" w:rsidRDefault="009937BE" w:rsidP="009937BE">
      <w:pPr>
        <w:rPr>
          <w:sz w:val="16"/>
        </w:rPr>
      </w:pPr>
      <w:r w:rsidRPr="0014004A">
        <w:rPr>
          <w:rStyle w:val="StyleUnderline"/>
        </w:rPr>
        <w:t xml:space="preserve">It cannot be denied that the </w:t>
      </w:r>
      <w:r w:rsidRPr="0014004A">
        <w:rPr>
          <w:rStyle w:val="StyleUnderline"/>
          <w:b w:val="0"/>
          <w:bCs/>
          <w:highlight w:val="cyan"/>
        </w:rPr>
        <w:t>university is</w:t>
      </w:r>
      <w:r w:rsidRPr="0014004A">
        <w:rPr>
          <w:rStyle w:val="StyleUnderline"/>
          <w:b w:val="0"/>
          <w:bCs/>
        </w:rPr>
        <w:t xml:space="preserve"> a place of </w:t>
      </w:r>
      <w:r w:rsidRPr="0014004A">
        <w:rPr>
          <w:rStyle w:val="StyleUnderline"/>
          <w:b w:val="0"/>
          <w:bCs/>
          <w:highlight w:val="cyan"/>
        </w:rPr>
        <w:t>refuge</w:t>
      </w:r>
      <w:r w:rsidRPr="0014004A">
        <w:rPr>
          <w:sz w:val="16"/>
          <w:highlight w:val="cyan"/>
        </w:rPr>
        <w:t>,</w:t>
      </w:r>
      <w:r w:rsidRPr="0014004A">
        <w:rPr>
          <w:sz w:val="16"/>
        </w:rPr>
        <w:t xml:space="preserve"> and it cannot be accepted that the university is a place of enlightenment.</w:t>
      </w:r>
    </w:p>
    <w:p w14:paraId="7414934E" w14:textId="77777777" w:rsidR="009937BE" w:rsidRPr="0014004A" w:rsidRDefault="009937BE" w:rsidP="009937BE">
      <w:pPr>
        <w:rPr>
          <w:sz w:val="16"/>
        </w:rPr>
      </w:pPr>
      <w:r w:rsidRPr="0014004A">
        <w:rPr>
          <w:sz w:val="16"/>
        </w:rPr>
        <w:t>HARNEY/MOTEN, THE UNDERCOMMONS</w:t>
      </w:r>
    </w:p>
    <w:p w14:paraId="54640B40" w14:textId="77777777" w:rsidR="009937BE" w:rsidRPr="0014004A" w:rsidRDefault="009937BE" w:rsidP="009937BE">
      <w:pPr>
        <w:rPr>
          <w:sz w:val="16"/>
        </w:rPr>
      </w:pPr>
      <w:r w:rsidRPr="0014004A">
        <w:rPr>
          <w:sz w:val="16"/>
        </w:rPr>
        <w:t>In this issue of The Collective, Vijay M. Rajan explains his reasons for not being in academia [link to Vijay’s article]. A thread in his reflection really stuck out to me: that is, the expectation — whether coming from his father, other academics, or himself — of the university as a safe place for freedom of thought, especially radical thought. Vijay is right in that academia is no longer (if it ever was) a place that offers either safety or freedom, particularly for adjuncts and minority groups; if anything, the university has become a terrifying place to work, with one’s job constantly at the mercy of student evaluations, culture wars, and faculty politics.</w:t>
      </w:r>
    </w:p>
    <w:p w14:paraId="1D107017" w14:textId="77777777" w:rsidR="009937BE" w:rsidRPr="0014004A" w:rsidRDefault="009937BE" w:rsidP="009937BE">
      <w:pPr>
        <w:rPr>
          <w:sz w:val="16"/>
        </w:rPr>
      </w:pPr>
      <w:r w:rsidRPr="0014004A">
        <w:rPr>
          <w:sz w:val="16"/>
        </w:rPr>
        <w:t>Photograph by Michael Dziedzic on Unsplash</w:t>
      </w:r>
    </w:p>
    <w:p w14:paraId="1AA8F408" w14:textId="77777777" w:rsidR="009937BE" w:rsidRPr="0014004A" w:rsidRDefault="009937BE" w:rsidP="009937BE">
      <w:pPr>
        <w:rPr>
          <w:sz w:val="16"/>
        </w:rPr>
      </w:pPr>
      <w:r w:rsidRPr="0014004A">
        <w:rPr>
          <w:sz w:val="16"/>
        </w:rPr>
        <w:t>However, I would like us to briefly consider this philosophical conundrum: Can safety and freedom be guaranteed for everyone at all times? For one, the electric wiring around my in-laws’ garden keeps their vegetables safe only because its dual ontological purpose is to endanger/exclude critters hankering for a tasty snack. Or a more serious scenario: My freedom to walk with peace of mind in public places is deeply threatened by another’s freedom to buy a semi-automatic rifle (at least in the US). So, I am skeptical that academia — already so deeply fractured and inequitable — can transcend this conundrum, and I often wonder whether the university has been fundamentally structured to offer safety and freedom of thought to some but not others. Sure, scholars still flock to universities seeking haven for their research and worldviews, but their havens can become an alienating place for students who inevitably will explore ideas that challenge theirs. Meanwhile, we are witnessing more students clashing with professors over controversial topics and the issue of “safe spaces,”[6] each side equally convinced its actions are doing something justice. When all parties go into the academy seeking intellectual safety and freedom, we must reconcile the exclusionary nature of that desire and recognize we are all grieving for the same thing.</w:t>
      </w:r>
    </w:p>
    <w:p w14:paraId="5EA689EE" w14:textId="77777777" w:rsidR="009937BE" w:rsidRPr="0014004A" w:rsidRDefault="009937BE" w:rsidP="009937BE">
      <w:pPr>
        <w:rPr>
          <w:sz w:val="16"/>
        </w:rPr>
      </w:pPr>
      <w:r w:rsidRPr="0014004A">
        <w:rPr>
          <w:sz w:val="16"/>
        </w:rPr>
        <w:t>Knowing this, I begin this new chapter of my academic life with the ethical imperative of the undercommons:</w:t>
      </w:r>
    </w:p>
    <w:p w14:paraId="3606640D" w14:textId="77777777" w:rsidR="009937BE" w:rsidRPr="0014004A" w:rsidRDefault="009937BE" w:rsidP="009937BE">
      <w:pPr>
        <w:rPr>
          <w:sz w:val="16"/>
        </w:rPr>
      </w:pPr>
      <w:r w:rsidRPr="0014004A">
        <w:rPr>
          <w:sz w:val="16"/>
        </w:rPr>
        <w:t>Hapticality, the capacity to feel through others, for others to feel through you, for you to feel them feeling you […] Thrown together touching each other we were denied all sentiment, denied all the things that were supposed to produce sentiment, family, nation, language, religion, place, home. Though forced to touch and be touched, to sense and be sensed in that space of no space, though refused sentiment, history and home, we feel (for) each other.[7]</w:t>
      </w:r>
    </w:p>
    <w:p w14:paraId="2E39127A" w14:textId="77777777" w:rsidR="009937BE" w:rsidRDefault="009937BE" w:rsidP="009937BE">
      <w:pPr>
        <w:rPr>
          <w:sz w:val="16"/>
        </w:rPr>
      </w:pPr>
      <w:r w:rsidRPr="0014004A">
        <w:rPr>
          <w:sz w:val="16"/>
        </w:rPr>
        <w:t>One of my biggest fears is that the privileges granted by my new job will cause me to forget what it is like to dwell in the undercommons. Nevertheless, that fear also motivates me to weave hapticality into my work — to weave it so tightly in the present that it leaves traces in everything I do in the future. Thus, as a</w:t>
      </w:r>
      <w:r w:rsidRPr="0014004A">
        <w:rPr>
          <w:rStyle w:val="StyleUnderline"/>
        </w:rPr>
        <w:t xml:space="preserve"> </w:t>
      </w:r>
      <w:r w:rsidRPr="0014004A">
        <w:rPr>
          <w:rStyle w:val="StyleUnderline"/>
          <w:highlight w:val="cyan"/>
        </w:rPr>
        <w:t>teacher</w:t>
      </w:r>
      <w:r w:rsidRPr="0014004A">
        <w:rPr>
          <w:rStyle w:val="StyleUnderline"/>
        </w:rPr>
        <w:t xml:space="preserve">, I hope to use my position to </w:t>
      </w:r>
      <w:r w:rsidRPr="0014004A">
        <w:rPr>
          <w:rStyle w:val="StyleUnderline"/>
          <w:highlight w:val="cyan"/>
        </w:rPr>
        <w:t>nourish</w:t>
      </w:r>
      <w:r w:rsidRPr="0014004A">
        <w:rPr>
          <w:rStyle w:val="StyleUnderline"/>
        </w:rPr>
        <w:t xml:space="preserve"> artistic communities, to share resources, and to affirm musicians discovering their personal and </w:t>
      </w:r>
      <w:r w:rsidRPr="0014004A">
        <w:rPr>
          <w:rStyle w:val="StyleUnderline"/>
          <w:b w:val="0"/>
          <w:bCs/>
          <w:highlight w:val="cyan"/>
        </w:rPr>
        <w:t>intellectual identities.</w:t>
      </w:r>
      <w:r w:rsidRPr="0014004A">
        <w:rPr>
          <w:rStyle w:val="StyleUnderline"/>
        </w:rPr>
        <w:t xml:space="preserve"> As a scholar, I hope to make spaces for </w:t>
      </w:r>
      <w:r w:rsidRPr="0014004A">
        <w:rPr>
          <w:rStyle w:val="StyleUnderline"/>
          <w:highlight w:val="cyan"/>
        </w:rPr>
        <w:t>radical ideas that challenge</w:t>
      </w:r>
      <w:r w:rsidRPr="0014004A">
        <w:rPr>
          <w:rStyle w:val="StyleUnderline"/>
        </w:rPr>
        <w:t xml:space="preserve"> mine and to harbor </w:t>
      </w:r>
      <w:r w:rsidRPr="0014004A">
        <w:rPr>
          <w:rStyle w:val="StyleUnderline"/>
          <w:b w:val="0"/>
          <w:bCs/>
          <w:highlight w:val="cyan"/>
        </w:rPr>
        <w:t>intellectual fugitives</w:t>
      </w:r>
      <w:r w:rsidRPr="0014004A">
        <w:rPr>
          <w:rStyle w:val="StyleUnderline"/>
        </w:rPr>
        <w:t>, even when they threaten my safety and freedom.</w:t>
      </w:r>
      <w:r w:rsidRPr="0014004A">
        <w:rPr>
          <w:sz w:val="16"/>
        </w:rPr>
        <w:t xml:space="preserve"> Those of us who are invested in the survival of the academy — because some argue that it should die — must learn to “feel through others, for others to feel through [us].” Otherwise, we will become even more siloed in our niches and too paralyzed by our own ideologies to act when the ivory tower collapses, taking all its inhabitants with it.  </w:t>
      </w:r>
    </w:p>
    <w:p w14:paraId="5E869E4C" w14:textId="77777777" w:rsidR="009937BE" w:rsidRPr="009937BE" w:rsidRDefault="009937BE" w:rsidP="009937BE"/>
    <w:p w14:paraId="64CB4DE0" w14:textId="77777777" w:rsidR="009937BE" w:rsidRDefault="009937BE">
      <w:pPr>
        <w:rPr>
          <w:rFonts w:asciiTheme="minorHAnsi" w:hAnsiTheme="minorHAnsi" w:cstheme="minorBidi"/>
        </w:rPr>
      </w:pPr>
    </w:p>
    <w:p w14:paraId="4783C042" w14:textId="77777777" w:rsidR="009937BE" w:rsidRDefault="009937BE" w:rsidP="009937BE">
      <w:pPr>
        <w:pStyle w:val="Heading3"/>
      </w:pPr>
      <w:r>
        <w:t>AT: Narratives---1NC</w:t>
      </w:r>
    </w:p>
    <w:p w14:paraId="24737487" w14:textId="77777777" w:rsidR="009937BE" w:rsidRDefault="009937BE" w:rsidP="009937BE">
      <w:pPr>
        <w:pStyle w:val="Heading4"/>
      </w:pPr>
      <w:r>
        <w:t>Their focus on narrative as revolution is a diversion from real change that intensifies the separation of the academy.</w:t>
      </w:r>
    </w:p>
    <w:p w14:paraId="7C4A1CA1" w14:textId="77777777" w:rsidR="009937BE" w:rsidRPr="00847D28" w:rsidRDefault="009937BE" w:rsidP="009937BE">
      <w:pPr>
        <w:rPr>
          <w:b/>
          <w:bCs/>
          <w:sz w:val="26"/>
          <w:szCs w:val="26"/>
        </w:rPr>
      </w:pPr>
      <w:r w:rsidRPr="00847D28">
        <w:rPr>
          <w:b/>
          <w:bCs/>
          <w:sz w:val="26"/>
          <w:szCs w:val="26"/>
        </w:rPr>
        <w:t>Žižek 08</w:t>
      </w:r>
    </w:p>
    <w:p w14:paraId="42395888" w14:textId="77777777" w:rsidR="009937BE" w:rsidRDefault="009937BE" w:rsidP="009937BE">
      <w:r>
        <w:t>(</w:t>
      </w:r>
      <w:r w:rsidRPr="00C8414F">
        <w:t>Slavoj Žižek</w:t>
      </w:r>
      <w:r>
        <w:t xml:space="preserve"> (</w:t>
      </w:r>
      <w:r w:rsidRPr="00C8414F">
        <w:t>He is a professor in the Department of Philosophy at the University of Ljubljana, Global Distinguished Professor at New York University, and International Director of the Birkbeck Institute for the Humanities at the University of London.</w:t>
      </w:r>
      <w:r>
        <w:t xml:space="preserve">) </w:t>
      </w:r>
      <w:r w:rsidRPr="00C8414F">
        <w:t xml:space="preserve">, </w:t>
      </w:r>
      <w:r>
        <w:t>January 2008</w:t>
      </w:r>
      <w:r w:rsidRPr="00C8414F">
        <w:t xml:space="preserve">, "The Prospects of Radical Change Today", International Journal of Baudrillard Studies, </w:t>
      </w:r>
      <w:hyperlink r:id="rId20" w:history="1">
        <w:r w:rsidRPr="00F7309F">
          <w:rPr>
            <w:rStyle w:val="Hyperlink"/>
          </w:rPr>
          <w:t>https://www.triple-c.at/index.php/tripleC/article/view/1023</w:t>
        </w:r>
      </w:hyperlink>
      <w:r>
        <w:t>) Julia T</w:t>
      </w:r>
    </w:p>
    <w:p w14:paraId="2D061F9E" w14:textId="77777777" w:rsidR="009937BE" w:rsidRDefault="009937BE" w:rsidP="009937BE">
      <w:r>
        <w:t xml:space="preserve">Let us take two predominant topics of </w:t>
      </w:r>
      <w:r w:rsidRPr="00AE7D3C">
        <w:rPr>
          <w:rStyle w:val="StyleUnderline"/>
        </w:rPr>
        <w:t>today’s American radical academia: postcolonial</w:t>
      </w:r>
      <w:r>
        <w:t xml:space="preserve"> and queer (gay) </w:t>
      </w:r>
      <w:r w:rsidRPr="00AE7D3C">
        <w:rPr>
          <w:rStyle w:val="StyleUnderline"/>
        </w:rPr>
        <w:t>studies.</w:t>
      </w:r>
      <w:r>
        <w:t xml:space="preserve"> The problem of postcolonialism is undoubtedly crucial; however, “</w:t>
      </w:r>
      <w:r w:rsidRPr="00AE7D3C">
        <w:rPr>
          <w:rStyle w:val="StyleUnderline"/>
        </w:rPr>
        <w:t>postcolonial studies</w:t>
      </w:r>
      <w:r>
        <w:t xml:space="preserve">” tend to </w:t>
      </w:r>
      <w:r w:rsidRPr="00AE7D3C">
        <w:rPr>
          <w:rStyle w:val="StyleUnderline"/>
        </w:rPr>
        <w:t>translate it into the multiculturalist problematic of the colonized minorities’ “</w:t>
      </w:r>
      <w:r w:rsidRPr="00C8414F">
        <w:rPr>
          <w:rStyle w:val="Emphasis"/>
        </w:rPr>
        <w:t>right to narrate”</w:t>
      </w:r>
      <w:r w:rsidRPr="00AE7D3C">
        <w:rPr>
          <w:rStyle w:val="StyleUnderline"/>
        </w:rPr>
        <w:t xml:space="preserve"> their victimizing experience, of the power mechanisms which repress “otherness,” so that,</w:t>
      </w:r>
      <w:r>
        <w:t xml:space="preserve"> at the end of the day, </w:t>
      </w:r>
      <w:r w:rsidRPr="00AE7D3C">
        <w:rPr>
          <w:rStyle w:val="StyleUnderline"/>
        </w:rPr>
        <w:t>we learn that the root of postcolonial exploitation is our intolerance toward the Other</w:t>
      </w:r>
      <w:r>
        <w:t xml:space="preserve">, and, furthermore, that this intolerance itself is rooted in our intolerance toward the “Stranger in Ourselves,” in our inability to confront what we repressed in and of ourselves. </w:t>
      </w:r>
      <w:r w:rsidRPr="00AE7D3C">
        <w:rPr>
          <w:rStyle w:val="StyleUnderline"/>
        </w:rPr>
        <w:t>The politico-economic strug­gle is</w:t>
      </w:r>
      <w:r>
        <w:t xml:space="preserve"> thus </w:t>
      </w:r>
      <w:r w:rsidRPr="00AE7D3C">
        <w:rPr>
          <w:rStyle w:val="StyleUnderline"/>
        </w:rPr>
        <w:t>imperceptibly transformed into a pseudo-psychoanalytic drama of the subject unable to confront its inner traumas</w:t>
      </w:r>
      <w:r>
        <w:t xml:space="preserve"> … </w:t>
      </w:r>
      <w:r w:rsidRPr="00AE7D3C">
        <w:rPr>
          <w:rStyle w:val="StyleUnderline"/>
        </w:rPr>
        <w:t xml:space="preserve">The true </w:t>
      </w:r>
      <w:r w:rsidRPr="00C8414F">
        <w:rPr>
          <w:rStyle w:val="Emphasis"/>
        </w:rPr>
        <w:t>corruption of American academia</w:t>
      </w:r>
      <w:r>
        <w:t xml:space="preserve"> is not primarily financial, it is not only that they are able to buy many European critical intellectuals (myself included – up to a point), but conceptual: </w:t>
      </w:r>
      <w:r w:rsidRPr="00AE7D3C">
        <w:rPr>
          <w:rStyle w:val="StyleUnderline"/>
        </w:rPr>
        <w:t xml:space="preserve">notions of “European” critical theory are imperceptibly translated into the benign universe of </w:t>
      </w:r>
      <w:r w:rsidRPr="00C8414F">
        <w:rPr>
          <w:rStyle w:val="Emphasis"/>
        </w:rPr>
        <w:t>Cultural Studies chic</w:t>
      </w:r>
      <w:r w:rsidRPr="00AE7D3C">
        <w:rPr>
          <w:rStyle w:val="StyleUnderline"/>
        </w:rPr>
        <w:t>.</w:t>
      </w:r>
      <w:r>
        <w:t xml:space="preserve"> My personal experience is that </w:t>
      </w:r>
      <w:r w:rsidRPr="00AE7D3C">
        <w:rPr>
          <w:rStyle w:val="StyleUnderline"/>
        </w:rPr>
        <w:t>practically all of the “radical” academics</w:t>
      </w:r>
      <w:r>
        <w:t xml:space="preserve"> silently </w:t>
      </w:r>
      <w:r w:rsidRPr="00AE7D3C">
        <w:rPr>
          <w:rStyle w:val="StyleUnderline"/>
        </w:rPr>
        <w:t>count on the long-term stability of the American capitalist model, with the secure tenured position as their ultimate professional goal</w:t>
      </w:r>
      <w:r>
        <w:t xml:space="preserve"> (a surprising number of them even play on the stock market). If there is a thing they are gen­uinely horrified of, it is a radical shattering of the (relatively) safe life environ­ment of the “symbolic classes” in the developed Western societies. </w:t>
      </w:r>
      <w:r w:rsidRPr="00AE7D3C">
        <w:rPr>
          <w:rStyle w:val="StyleUnderline"/>
        </w:rPr>
        <w:t>Their exces­sive Politically Correct zeal</w:t>
      </w:r>
      <w:r>
        <w:t xml:space="preserve"> when dealing with sexism, racism, Third World sweatshops, etc., </w:t>
      </w:r>
      <w:r w:rsidRPr="00AE7D3C">
        <w:rPr>
          <w:rStyle w:val="StyleUnderline"/>
        </w:rPr>
        <w:t>is</w:t>
      </w:r>
      <w:r>
        <w:t xml:space="preserve"> thus </w:t>
      </w:r>
      <w:r w:rsidRPr="00AE7D3C">
        <w:rPr>
          <w:rStyle w:val="StyleUnderline"/>
        </w:rPr>
        <w:t xml:space="preserve">ultimately a defense against their own innermost identi­fication, a kind of compulsive ritual whose hidden logic is: “Let’s </w:t>
      </w:r>
      <w:r w:rsidRPr="00C8414F">
        <w:rPr>
          <w:rStyle w:val="Emphasis"/>
        </w:rPr>
        <w:t>talk as much as possible</w:t>
      </w:r>
      <w:r w:rsidRPr="00AE7D3C">
        <w:rPr>
          <w:rStyle w:val="StyleUnderline"/>
        </w:rPr>
        <w:t xml:space="preserve"> about the necessity of a radical change </w:t>
      </w:r>
      <w:r w:rsidRPr="00847D28">
        <w:rPr>
          <w:rStyle w:val="Emphasis"/>
        </w:rPr>
        <w:t>to make sure that nothing will really change</w:t>
      </w:r>
      <w:r>
        <w:t xml:space="preserve">!” Symptomatic here is the journal October: when you ask one of the editors to what the title refers, they will half-confidentially signal that it is, of course, that October – in this way, one can indulge in the jargonistic analyses of modern art, with the hidden assurance that one is somehow retaining the link with the radical revolutionary past … With regard to this radical chic, the first gesture toward Third Way ideologists and practitioners should be that of praise: they at least play their game straight and are honest in their acceptance of global capitalist coordinates, in contrast to the pseudo-radical academic Leftists who adopt toward the Third Way the attitude of utter disdain, while their own radi­cality ultimately amounts to an empty gesture which obligates no one to any­thing determinate. II. From Human to Animal Rights </w:t>
      </w:r>
      <w:r w:rsidRPr="00AE7D3C">
        <w:rPr>
          <w:rStyle w:val="StyleUnderline"/>
        </w:rPr>
        <w:t>We live in the “postmodern” era in which truth­ claims</w:t>
      </w:r>
      <w:r>
        <w:t xml:space="preserve"> as such </w:t>
      </w:r>
      <w:r w:rsidRPr="00AE7D3C">
        <w:rPr>
          <w:rStyle w:val="StyleUnderline"/>
        </w:rPr>
        <w:t>are dismissed as an expression of hidden power mechanisms</w:t>
      </w:r>
      <w:r>
        <w:t xml:space="preserve"> – as </w:t>
      </w:r>
      <w:r w:rsidRPr="00AE7D3C">
        <w:rPr>
          <w:rStyle w:val="StyleUnderline"/>
        </w:rPr>
        <w:t>the reborn pseudo-Nietzscheans like to emphasize, truth is a lie which is most efficient in asserting our will to power.</w:t>
      </w:r>
      <w:r>
        <w:t xml:space="preserve"> The very question “Is it true?” apropos of some statement is supplanted by another question: “Under what power con­ditions can this statement be uttered?” </w:t>
      </w:r>
      <w:r w:rsidRPr="00AE7D3C">
        <w:rPr>
          <w:rStyle w:val="StyleUnderline"/>
        </w:rPr>
        <w:t>What we get instead of the universal truth is a multitude of perspectives, or, as it is fashionable to put</w:t>
      </w:r>
      <w:r>
        <w:t xml:space="preserve"> it today, </w:t>
      </w:r>
      <w:r w:rsidRPr="00AE7D3C">
        <w:rPr>
          <w:rStyle w:val="StyleUnderline"/>
        </w:rPr>
        <w:t>of “narratives</w:t>
      </w:r>
      <w:r>
        <w:t xml:space="preserve">” – not only of literature, but also of politics, religion, science, they are all different narratives, stories we tell ourselves about ourselves, and </w:t>
      </w:r>
      <w:r w:rsidRPr="00AE7D3C">
        <w:rPr>
          <w:rStyle w:val="StyleUnderline"/>
        </w:rPr>
        <w:t>the ultimate goal of ethics is to guarantee the neutral space in which this multitude of narratives can peacefully coexist</w:t>
      </w:r>
      <w:r>
        <w:t xml:space="preserve">, in which everyone, from ethnic to sexual minorities, will have the right and possibility to tell his/her story. The two philosophers of today’s global capitalism are the two great Left-liberal “progres­sives,” Richard </w:t>
      </w:r>
      <w:r w:rsidRPr="00847D28">
        <w:t>Rorty and Peter Singer – honest</w:t>
      </w:r>
      <w:r>
        <w:t xml:space="preserve"> in their respective stances. Rorty defines the basic coordinates: the fundamental dimension of a human being is the ability to suffer, to experience pain and humiliation – consequently, since humans are symbolic animals, the fundamental right is the right to nar­rate one’s experience of suffering and humiliation.2  Singer then provides the Darwinian background.3</w:t>
      </w:r>
    </w:p>
    <w:p w14:paraId="5EF7AB71" w14:textId="77777777" w:rsidR="009937BE" w:rsidRPr="00AE7D3C" w:rsidRDefault="009937BE" w:rsidP="009937BE"/>
    <w:p w14:paraId="5E78ECFC" w14:textId="77777777" w:rsidR="009937BE" w:rsidRPr="009937BE" w:rsidRDefault="009937BE" w:rsidP="009937BE"/>
    <w:p w14:paraId="7342A5A0" w14:textId="77777777" w:rsidR="009937BE" w:rsidRDefault="009937BE">
      <w:pPr>
        <w:rPr>
          <w:rFonts w:asciiTheme="minorHAnsi" w:hAnsiTheme="minorHAnsi" w:cstheme="minorBidi"/>
        </w:rPr>
      </w:pPr>
    </w:p>
    <w:sectPr w:rsidR="009937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859007972">
    <w:abstractNumId w:val="9"/>
  </w:num>
  <w:num w:numId="2" w16cid:durableId="990060701">
    <w:abstractNumId w:val="7"/>
  </w:num>
  <w:num w:numId="3" w16cid:durableId="1825273985">
    <w:abstractNumId w:val="6"/>
  </w:num>
  <w:num w:numId="4" w16cid:durableId="1588728230">
    <w:abstractNumId w:val="5"/>
  </w:num>
  <w:num w:numId="5" w16cid:durableId="347950227">
    <w:abstractNumId w:val="4"/>
  </w:num>
  <w:num w:numId="6" w16cid:durableId="832449927">
    <w:abstractNumId w:val="8"/>
  </w:num>
  <w:num w:numId="7" w16cid:durableId="721027595">
    <w:abstractNumId w:val="3"/>
  </w:num>
  <w:num w:numId="8" w16cid:durableId="1561863453">
    <w:abstractNumId w:val="2"/>
  </w:num>
  <w:num w:numId="9" w16cid:durableId="1511600610">
    <w:abstractNumId w:val="1"/>
  </w:num>
  <w:num w:numId="10" w16cid:durableId="1987931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78725256672"/>
    <w:docVar w:name="VerbatimVersion" w:val="5.1"/>
  </w:docVars>
  <w:rsids>
    <w:rsidRoot w:val="0077094C"/>
    <w:rsid w:val="000139A3"/>
    <w:rsid w:val="000D735A"/>
    <w:rsid w:val="000E4F99"/>
    <w:rsid w:val="000E6A3C"/>
    <w:rsid w:val="00100833"/>
    <w:rsid w:val="00104529"/>
    <w:rsid w:val="00105942"/>
    <w:rsid w:val="00107396"/>
    <w:rsid w:val="00113F6F"/>
    <w:rsid w:val="00144A4C"/>
    <w:rsid w:val="00145076"/>
    <w:rsid w:val="00176AB0"/>
    <w:rsid w:val="00177B7D"/>
    <w:rsid w:val="0018322D"/>
    <w:rsid w:val="001858E6"/>
    <w:rsid w:val="00195015"/>
    <w:rsid w:val="001B56AC"/>
    <w:rsid w:val="001B5776"/>
    <w:rsid w:val="001E295F"/>
    <w:rsid w:val="001E527A"/>
    <w:rsid w:val="001F78CE"/>
    <w:rsid w:val="00244266"/>
    <w:rsid w:val="00251FC7"/>
    <w:rsid w:val="00265624"/>
    <w:rsid w:val="002855A7"/>
    <w:rsid w:val="002B146A"/>
    <w:rsid w:val="002B5E17"/>
    <w:rsid w:val="002F7BA3"/>
    <w:rsid w:val="00305812"/>
    <w:rsid w:val="00315690"/>
    <w:rsid w:val="00316B75"/>
    <w:rsid w:val="00325646"/>
    <w:rsid w:val="00332C1A"/>
    <w:rsid w:val="003460F2"/>
    <w:rsid w:val="00375230"/>
    <w:rsid w:val="0038158C"/>
    <w:rsid w:val="003902BA"/>
    <w:rsid w:val="003A09E2"/>
    <w:rsid w:val="003B4889"/>
    <w:rsid w:val="00407037"/>
    <w:rsid w:val="0043290B"/>
    <w:rsid w:val="004605D6"/>
    <w:rsid w:val="004717A4"/>
    <w:rsid w:val="004929EA"/>
    <w:rsid w:val="004B33A4"/>
    <w:rsid w:val="004C5419"/>
    <w:rsid w:val="004C60E8"/>
    <w:rsid w:val="004E3579"/>
    <w:rsid w:val="004E728B"/>
    <w:rsid w:val="004F39E0"/>
    <w:rsid w:val="00511762"/>
    <w:rsid w:val="0051472D"/>
    <w:rsid w:val="00537BD5"/>
    <w:rsid w:val="0057268A"/>
    <w:rsid w:val="0057314A"/>
    <w:rsid w:val="00594878"/>
    <w:rsid w:val="005D2912"/>
    <w:rsid w:val="00602805"/>
    <w:rsid w:val="00603D18"/>
    <w:rsid w:val="006065BD"/>
    <w:rsid w:val="00645FA9"/>
    <w:rsid w:val="00647866"/>
    <w:rsid w:val="00665003"/>
    <w:rsid w:val="006A2926"/>
    <w:rsid w:val="006A2AD0"/>
    <w:rsid w:val="006B2827"/>
    <w:rsid w:val="006C2375"/>
    <w:rsid w:val="006D4ECC"/>
    <w:rsid w:val="0072167A"/>
    <w:rsid w:val="00722258"/>
    <w:rsid w:val="007243E5"/>
    <w:rsid w:val="007458F1"/>
    <w:rsid w:val="00763497"/>
    <w:rsid w:val="00766EA0"/>
    <w:rsid w:val="0077094C"/>
    <w:rsid w:val="007A2226"/>
    <w:rsid w:val="007D14CD"/>
    <w:rsid w:val="007D1A52"/>
    <w:rsid w:val="007F0EB1"/>
    <w:rsid w:val="007F5B66"/>
    <w:rsid w:val="00823A1C"/>
    <w:rsid w:val="00845B9D"/>
    <w:rsid w:val="00860984"/>
    <w:rsid w:val="00875A06"/>
    <w:rsid w:val="00890F61"/>
    <w:rsid w:val="008B3ECB"/>
    <w:rsid w:val="008B4E85"/>
    <w:rsid w:val="008C1B2E"/>
    <w:rsid w:val="008E4191"/>
    <w:rsid w:val="00900D47"/>
    <w:rsid w:val="0091627E"/>
    <w:rsid w:val="009363FA"/>
    <w:rsid w:val="0097032B"/>
    <w:rsid w:val="009937BE"/>
    <w:rsid w:val="009D2EAD"/>
    <w:rsid w:val="009D54B2"/>
    <w:rsid w:val="009E1922"/>
    <w:rsid w:val="009F7D0D"/>
    <w:rsid w:val="009F7ED2"/>
    <w:rsid w:val="00A44D7B"/>
    <w:rsid w:val="00A93661"/>
    <w:rsid w:val="00A95652"/>
    <w:rsid w:val="00AB44FD"/>
    <w:rsid w:val="00AB7FEA"/>
    <w:rsid w:val="00AC0AB8"/>
    <w:rsid w:val="00B33C6D"/>
    <w:rsid w:val="00B4508F"/>
    <w:rsid w:val="00B55AD5"/>
    <w:rsid w:val="00B62D99"/>
    <w:rsid w:val="00B8057C"/>
    <w:rsid w:val="00BA4715"/>
    <w:rsid w:val="00BB47E4"/>
    <w:rsid w:val="00BD6238"/>
    <w:rsid w:val="00BE78C5"/>
    <w:rsid w:val="00BF593B"/>
    <w:rsid w:val="00BF773A"/>
    <w:rsid w:val="00BF7E81"/>
    <w:rsid w:val="00C05415"/>
    <w:rsid w:val="00C13773"/>
    <w:rsid w:val="00C17CC8"/>
    <w:rsid w:val="00C2210F"/>
    <w:rsid w:val="00C61705"/>
    <w:rsid w:val="00C83417"/>
    <w:rsid w:val="00C86F94"/>
    <w:rsid w:val="00C9604F"/>
    <w:rsid w:val="00CA19AA"/>
    <w:rsid w:val="00CC5298"/>
    <w:rsid w:val="00CD736E"/>
    <w:rsid w:val="00CD798D"/>
    <w:rsid w:val="00CE161E"/>
    <w:rsid w:val="00CF05E7"/>
    <w:rsid w:val="00CF59A8"/>
    <w:rsid w:val="00D02780"/>
    <w:rsid w:val="00D325A9"/>
    <w:rsid w:val="00D36A8A"/>
    <w:rsid w:val="00D505AD"/>
    <w:rsid w:val="00D52000"/>
    <w:rsid w:val="00D61409"/>
    <w:rsid w:val="00D6615D"/>
    <w:rsid w:val="00D6691E"/>
    <w:rsid w:val="00D71170"/>
    <w:rsid w:val="00D8344A"/>
    <w:rsid w:val="00DA1C92"/>
    <w:rsid w:val="00DA25D4"/>
    <w:rsid w:val="00DA6538"/>
    <w:rsid w:val="00DD70DA"/>
    <w:rsid w:val="00DF2037"/>
    <w:rsid w:val="00E15E75"/>
    <w:rsid w:val="00E349C5"/>
    <w:rsid w:val="00E5262C"/>
    <w:rsid w:val="00E811EA"/>
    <w:rsid w:val="00EC7DC4"/>
    <w:rsid w:val="00ED30CF"/>
    <w:rsid w:val="00F176EF"/>
    <w:rsid w:val="00F45E10"/>
    <w:rsid w:val="00F606B3"/>
    <w:rsid w:val="00F6197B"/>
    <w:rsid w:val="00F6364A"/>
    <w:rsid w:val="00F65D76"/>
    <w:rsid w:val="00F9113A"/>
    <w:rsid w:val="00FB21B6"/>
    <w:rsid w:val="00FD33F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881FD"/>
  <w15:chartTrackingRefBased/>
  <w15:docId w15:val="{4936809E-C1E4-4779-AD28-36AE641C7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B21B6"/>
    <w:rPr>
      <w:rFonts w:ascii="Calibri" w:hAnsi="Calibri" w:cs="Calibri"/>
    </w:rPr>
  </w:style>
  <w:style w:type="paragraph" w:styleId="Heading1">
    <w:name w:val="heading 1"/>
    <w:aliases w:val="Pocket"/>
    <w:basedOn w:val="Normal"/>
    <w:next w:val="Normal"/>
    <w:link w:val="Heading1Char"/>
    <w:qFormat/>
    <w:rsid w:val="00FB21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1 Char1,Heading 2 Char Char Char Char Char Char Char Char,C,Heading 2 Char Char Char,Heading 21,Heading 2 Char Char1,TagStyle,Tag&amp;Cite,HEADING 2,BlockText,Hats,Super Script, 1, 2,Tag&amp;Ci"/>
    <w:basedOn w:val="Normal"/>
    <w:next w:val="Normal"/>
    <w:link w:val="Heading2Char"/>
    <w:uiPriority w:val="1"/>
    <w:unhideWhenUsed/>
    <w:qFormat/>
    <w:rsid w:val="00FB21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Citation,no,Author and Date,Index Headers,Block Writing,n"/>
    <w:basedOn w:val="Normal"/>
    <w:next w:val="Normal"/>
    <w:link w:val="Heading3Char"/>
    <w:uiPriority w:val="2"/>
    <w:unhideWhenUsed/>
    <w:qFormat/>
    <w:rsid w:val="00FB21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small text,No Spacing112,No Spacing1121,No Spacing4,CD - Cite,Heading 2 Char2 Char,Heading 2 Char1 Char Char,Ch,t,TAG,no read,No Spacing11111,Card,No Spacing1111,ta,small space,Ta,Ca,No Spacing111111"/>
    <w:basedOn w:val="Normal"/>
    <w:next w:val="Normal"/>
    <w:link w:val="Heading4Char"/>
    <w:uiPriority w:val="3"/>
    <w:unhideWhenUsed/>
    <w:qFormat/>
    <w:rsid w:val="00FB21B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B21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21B6"/>
  </w:style>
  <w:style w:type="character" w:customStyle="1" w:styleId="Heading1Char">
    <w:name w:val="Heading 1 Char"/>
    <w:aliases w:val="Pocket Char"/>
    <w:basedOn w:val="DefaultParagraphFont"/>
    <w:link w:val="Heading1"/>
    <w:rsid w:val="00FB21B6"/>
    <w:rPr>
      <w:rFonts w:ascii="Calibri" w:eastAsiaTheme="majorEastAsia" w:hAnsi="Calibri" w:cstheme="majorBidi"/>
      <w:b/>
      <w:sz w:val="52"/>
      <w:szCs w:val="32"/>
    </w:rPr>
  </w:style>
  <w:style w:type="character" w:customStyle="1" w:styleId="Heading2Char">
    <w:name w:val="Heading 2 Char"/>
    <w:aliases w:val="Hat Char,Char Char Char Char Char Char Char1,Heading 2 Char1 Char1 Char,Heading 2 Char Char Char Char Char Char Char Char Char,C Char,Heading 2 Char Char Char Char,Heading 21 Char,Heading 2 Char Char1 Char,TagStyle Char,Tag&amp;Cite Char"/>
    <w:basedOn w:val="DefaultParagraphFont"/>
    <w:link w:val="Heading2"/>
    <w:uiPriority w:val="1"/>
    <w:rsid w:val="00FB21B6"/>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FB21B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 Ch Char,small text Char,No Spacing112 Char,No Spacing1121 Char,No Spacing4 Char,CD - Cite Char,Heading 2 Char2 Char Char,Heading 2 Char1 Char Char Char,Ch Char,t Char"/>
    <w:basedOn w:val="DefaultParagraphFont"/>
    <w:link w:val="Heading4"/>
    <w:uiPriority w:val="3"/>
    <w:rsid w:val="00FB21B6"/>
    <w:rPr>
      <w:rFonts w:ascii="Calibri" w:eastAsiaTheme="majorEastAsia" w:hAnsi="Calibri" w:cstheme="majorBidi"/>
      <w:b/>
      <w:iCs/>
      <w:sz w:val="26"/>
    </w:rPr>
  </w:style>
  <w:style w:type="character" w:styleId="Emphasis">
    <w:name w:val="Emphasis"/>
    <w:aliases w:val="Box,Evidence,Minimized,minimized,Highlighted,tag2,Size 10,emphasis in card,CD Card,ED - Tag,Underlined,emphasis,Emphasis!!,Qualifications,Bold Underline,small,normal card text,Shrunk,qualifications in card,qualifications,bold underline,Style1,s"/>
    <w:basedOn w:val="DefaultParagraphFont"/>
    <w:link w:val="Emphasis1"/>
    <w:uiPriority w:val="7"/>
    <w:qFormat/>
    <w:rsid w:val="00FB21B6"/>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FB21B6"/>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FB21B6"/>
    <w:rPr>
      <w:b/>
      <w:sz w:val="22"/>
      <w:u w:val="single"/>
    </w:rPr>
  </w:style>
  <w:style w:type="character" w:styleId="Hyperlink">
    <w:name w:val="Hyperlink"/>
    <w:aliases w:val="No Spacing Char,Card Format Char,ClearFormatting Char,Clear Char,DDI Tag Char,Tag Title Char,No Spacing51 Char,Very Small Text Char,Note Level 2 Char,Small Text Char,Tag and Cite Char,nonunderlined Char,No Spacing111112 Char,Note Level 21 Char"/>
    <w:basedOn w:val="DefaultParagraphFont"/>
    <w:link w:val="NoSpacing"/>
    <w:uiPriority w:val="99"/>
    <w:unhideWhenUsed/>
    <w:rsid w:val="00FB21B6"/>
    <w:rPr>
      <w:color w:val="auto"/>
      <w:u w:val="none"/>
    </w:rPr>
  </w:style>
  <w:style w:type="character" w:styleId="FollowedHyperlink">
    <w:name w:val="FollowedHyperlink"/>
    <w:basedOn w:val="DefaultParagraphFont"/>
    <w:uiPriority w:val="99"/>
    <w:semiHidden/>
    <w:unhideWhenUsed/>
    <w:rsid w:val="00FB21B6"/>
    <w:rPr>
      <w:color w:val="auto"/>
      <w:u w:val="none"/>
    </w:rPr>
  </w:style>
  <w:style w:type="paragraph" w:customStyle="1" w:styleId="Emphasis1">
    <w:name w:val="Emphasis1"/>
    <w:basedOn w:val="Normal"/>
    <w:link w:val="Emphasis"/>
    <w:autoRedefine/>
    <w:uiPriority w:val="7"/>
    <w:qFormat/>
    <w:rsid w:val="00F65D76"/>
    <w:pPr>
      <w:pBdr>
        <w:top w:val="single" w:sz="4" w:space="1" w:color="auto"/>
        <w:left w:val="single" w:sz="4" w:space="4" w:color="auto"/>
        <w:bottom w:val="single" w:sz="4" w:space="1" w:color="auto"/>
        <w:right w:val="single" w:sz="4" w:space="4" w:color="auto"/>
      </w:pBdr>
      <w:ind w:left="720"/>
      <w:jc w:val="both"/>
    </w:pPr>
    <w:rPr>
      <w:b/>
      <w:iCs/>
      <w:sz w:val="24"/>
      <w:u w:val="single"/>
    </w:rPr>
  </w:style>
  <w:style w:type="paragraph" w:customStyle="1" w:styleId="textbold">
    <w:name w:val="text bold"/>
    <w:basedOn w:val="Normal"/>
    <w:autoRedefine/>
    <w:uiPriority w:val="7"/>
    <w:qFormat/>
    <w:rsid w:val="00D505AD"/>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rPr>
  </w:style>
  <w:style w:type="paragraph" w:styleId="NoSpacing">
    <w:name w:val="No Spacing"/>
    <w:aliases w:val="Card Format,ClearFormatting,Clear,DDI Tag,Tag Title,No Spacing51,Very Small Text,Note Level 2,Small Text,Tag and Cite,nonunderlined,No Spacing111112,Note Level 21,Tag and Ci,No Spacing11211,Debate Text,No Spacing31,card,No Spacing6,Tags"/>
    <w:basedOn w:val="Heading1"/>
    <w:link w:val="Hyperlink"/>
    <w:autoRedefine/>
    <w:uiPriority w:val="99"/>
    <w:qFormat/>
    <w:rsid w:val="00D505AD"/>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016718523001501)" TargetMode="External"/><Relationship Id="rId13" Type="http://schemas.openxmlformats.org/officeDocument/2006/relationships/hyperlink" Target="https://dspace.library.uvic.ca/items/32e25a35-1d23-4e89-a399-a3aa7b848c2c" TargetMode="External"/><Relationship Id="rId18" Type="http://schemas.openxmlformats.org/officeDocument/2006/relationships/hyperlink" Target="https://www.bostonreview.net/articles/daniel-tiffany-cheap-signaling-class-conflict-and-diction-avant-garde-poetry/"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doi.org/10.1093/isr/vix013" TargetMode="External"/><Relationship Id="rId12" Type="http://schemas.openxmlformats.org/officeDocument/2006/relationships/hyperlink" Target="https://dspace.library.uvic.ca/items/32e25a35-1d23-4e89-a399-a3aa7b848c2c" TargetMode="External"/><Relationship Id="rId17" Type="http://schemas.openxmlformats.org/officeDocument/2006/relationships/hyperlink" Target="https://doi.org/10.1080/00131857.2017.1279879" TargetMode="External"/><Relationship Id="rId2" Type="http://schemas.openxmlformats.org/officeDocument/2006/relationships/numbering" Target="numbering.xml"/><Relationship Id="rId16" Type="http://schemas.openxmlformats.org/officeDocument/2006/relationships/hyperlink" Target="https://dspace.library.uvic.ca/items/32e25a35-1d23-4e89-a399-a3aa7b848c2c" TargetMode="External"/><Relationship Id="rId20" Type="http://schemas.openxmlformats.org/officeDocument/2006/relationships/hyperlink" Target="https://www.triple-c.at/index.php/tripleC/article/view/1023" TargetMode="External"/><Relationship Id="rId1" Type="http://schemas.openxmlformats.org/officeDocument/2006/relationships/customXml" Target="../customXml/item1.xml"/><Relationship Id="rId6" Type="http://schemas.openxmlformats.org/officeDocument/2006/relationships/hyperlink" Target="https://www-tandfonline-com.proxy.lib.umich.edu/doi/full/10.1080/03050068.2019.1665268" TargetMode="External"/><Relationship Id="rId11" Type="http://schemas.openxmlformats.org/officeDocument/2006/relationships/hyperlink" Target="https://dspace.library.uvic.ca/items/32e25a35-1d23-4e89-a399-a3aa7b848c2c" TargetMode="External"/><Relationship Id="rId5" Type="http://schemas.openxmlformats.org/officeDocument/2006/relationships/webSettings" Target="webSettings.xml"/><Relationship Id="rId15" Type="http://schemas.openxmlformats.org/officeDocument/2006/relationships/hyperlink" Target="https://dspace.library.uvic.ca/items/32e25a35-1d23-4e89-a399-a3aa7b848c2c" TargetMode="External"/><Relationship Id="rId10" Type="http://schemas.openxmlformats.org/officeDocument/2006/relationships/hyperlink" Target="https://www-tandfonline-com.proxy.lib.umich.edu/doi/full/10.1080/03050068.2019.1665268" TargetMode="External"/><Relationship Id="rId19" Type="http://schemas.openxmlformats.org/officeDocument/2006/relationships/hyperlink" Target="https://www-tandfonline-com.proxy.lib.umich.edu/doi/full/10.1080/02533952.2023.2226497" TargetMode="External"/><Relationship Id="rId4" Type="http://schemas.openxmlformats.org/officeDocument/2006/relationships/settings" Target="settings.xml"/><Relationship Id="rId9" Type="http://schemas.openxmlformats.org/officeDocument/2006/relationships/hyperlink" Target="https://doi.org/10.1007/s10734-023-01074-0" TargetMode="External"/><Relationship Id="rId14" Type="http://schemas.openxmlformats.org/officeDocument/2006/relationships/hyperlink" Target="https://dspace.library.uvic.ca/items/32e25a35-1d23-4e89-a399-a3aa7b848c2c"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Kat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52</TotalTime>
  <Pages>73</Pages>
  <Words>37231</Words>
  <Characters>212218</Characters>
  <Application>Microsoft Office Word</Application>
  <DocSecurity>0</DocSecurity>
  <Lines>1768</Lines>
  <Paragraphs>497</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Intellectual Fugitivity v1 Neg Supplement</vt:lpstr>
      <vt:lpstr>    Eurocentrism K</vt:lpstr>
      <vt:lpstr>        Eurocentrism K---1NC</vt:lpstr>
      <vt:lpstr>        Link---Fungibility</vt:lpstr>
      <vt:lpstr>    Counterhegemony PIC</vt:lpstr>
      <vt:lpstr>        Counterhegemony PIC---1NC</vt:lpstr>
      <vt:lpstr>    “Indigenous” PIC</vt:lpstr>
      <vt:lpstr>        “Indigenous” PIC---1NC</vt:lpstr>
      <vt:lpstr>        Solvency/Net Benefit---Turns Case---2NC</vt:lpstr>
      <vt:lpstr>        Solvency/Net Benefit---Link---2NC</vt:lpstr>
      <vt:lpstr>    Case</vt:lpstr>
      <vt:lpstr>        AT: Fugitivity---1NC</vt:lpstr>
      <vt:lpstr>        AT: Decolonial Theory---1NC </vt:lpstr>
    </vt:vector>
  </TitlesOfParts>
  <Company/>
  <LinksUpToDate>false</LinksUpToDate>
  <CharactersWithSpaces>248952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Katz, William</dc:creator>
  <cp:keywords>5.1.1</cp:keywords>
  <dc:description/>
  <cp:lastModifiedBy>Katz, William</cp:lastModifiedBy>
  <cp:revision>21</cp:revision>
  <dcterms:created xsi:type="dcterms:W3CDTF">2024-07-23T17:44:00Z</dcterms:created>
  <dcterms:modified xsi:type="dcterms:W3CDTF">2024-07-28T18:03:00Z</dcterms:modified>
</cp:coreProperties>
</file>