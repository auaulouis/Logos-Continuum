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B6184C" w14:textId="37008723" w:rsidR="00A95652" w:rsidRPr="003A37F4" w:rsidRDefault="00AB7495" w:rsidP="002A7924">
      <w:pPr>
        <w:pStyle w:val="Heading1"/>
        <w:rPr>
          <w:rFonts w:cs="Times New Roman"/>
        </w:rPr>
      </w:pPr>
      <w:r w:rsidRPr="003A37F4">
        <w:rPr>
          <w:rFonts w:cs="Times New Roman"/>
        </w:rPr>
        <w:t xml:space="preserve">INNOVATION </w:t>
      </w:r>
      <w:r w:rsidR="00980A70">
        <w:rPr>
          <w:rFonts w:cs="Times New Roman"/>
        </w:rPr>
        <w:t>GOOD/BAD</w:t>
      </w:r>
      <w:r w:rsidRPr="003A37F4">
        <w:rPr>
          <w:rFonts w:cs="Times New Roman"/>
        </w:rPr>
        <w:t xml:space="preserve"> – </w:t>
      </w:r>
      <w:r w:rsidR="00293A0F">
        <w:rPr>
          <w:rFonts w:cs="Times New Roman"/>
        </w:rPr>
        <w:t>MILITARY AI</w:t>
      </w:r>
    </w:p>
    <w:p w14:paraId="0B1C5363" w14:textId="77777777" w:rsidR="00CE593C" w:rsidRPr="003A37F4" w:rsidRDefault="00CE593C" w:rsidP="00CE593C"/>
    <w:p w14:paraId="485DF7B6" w14:textId="0DEA3C5C" w:rsidR="00630B35" w:rsidRDefault="00630B35" w:rsidP="00630B35">
      <w:pPr>
        <w:pStyle w:val="Heading2"/>
      </w:pPr>
      <w:r>
        <w:t>NEG</w:t>
      </w:r>
    </w:p>
    <w:p w14:paraId="08A5867E" w14:textId="26208368" w:rsidR="002A7924" w:rsidRPr="003A37F4" w:rsidRDefault="002A7924" w:rsidP="002A7924">
      <w:pPr>
        <w:pStyle w:val="Heading2"/>
        <w:rPr>
          <w:rFonts w:cs="Times New Roman"/>
        </w:rPr>
      </w:pPr>
      <w:r w:rsidRPr="003A37F4">
        <w:rPr>
          <w:rFonts w:cs="Times New Roman"/>
        </w:rPr>
        <w:t>1NC</w:t>
      </w:r>
    </w:p>
    <w:p w14:paraId="5125475F" w14:textId="77777777" w:rsidR="002A7924" w:rsidRPr="003A37F4" w:rsidRDefault="002A7924" w:rsidP="002A7924">
      <w:pPr>
        <w:pStyle w:val="Heading3"/>
        <w:rPr>
          <w:rFonts w:cs="Times New Roman"/>
        </w:rPr>
      </w:pPr>
      <w:r w:rsidRPr="003A37F4">
        <w:rPr>
          <w:rFonts w:cs="Times New Roman"/>
        </w:rPr>
        <w:t>Deterrence Turn---1NC</w:t>
      </w:r>
    </w:p>
    <w:p w14:paraId="1E2FD8D0" w14:textId="7645C979" w:rsidR="002A7924" w:rsidRPr="003A37F4" w:rsidRDefault="002A7924" w:rsidP="002A7924">
      <w:pPr>
        <w:pStyle w:val="Heading4"/>
        <w:rPr>
          <w:rFonts w:cs="Times New Roman"/>
        </w:rPr>
      </w:pPr>
      <w:r w:rsidRPr="003A37F4">
        <w:rPr>
          <w:rFonts w:cs="Times New Roman"/>
        </w:rPr>
        <w:t xml:space="preserve">A </w:t>
      </w:r>
      <w:r w:rsidRPr="003A37F4">
        <w:rPr>
          <w:rFonts w:cs="Times New Roman"/>
          <w:u w:val="single"/>
        </w:rPr>
        <w:t>lack of innovation</w:t>
      </w:r>
      <w:r w:rsidRPr="003A37F4">
        <w:rPr>
          <w:rFonts w:cs="Times New Roman"/>
        </w:rPr>
        <w:t xml:space="preserve"> </w:t>
      </w:r>
      <w:proofErr w:type="gramStart"/>
      <w:r w:rsidR="00F43736">
        <w:rPr>
          <w:rFonts w:cs="Times New Roman"/>
        </w:rPr>
        <w:t>of</w:t>
      </w:r>
      <w:proofErr w:type="gramEnd"/>
      <w:r w:rsidRPr="003A37F4">
        <w:rPr>
          <w:rFonts w:cs="Times New Roman"/>
        </w:rPr>
        <w:t xml:space="preserve"> A.I. is </w:t>
      </w:r>
      <w:r w:rsidR="00F43736">
        <w:rPr>
          <w:rFonts w:cs="Times New Roman"/>
          <w:u w:val="single"/>
        </w:rPr>
        <w:t>holding back</w:t>
      </w:r>
      <w:r w:rsidRPr="003A37F4">
        <w:rPr>
          <w:rFonts w:cs="Times New Roman"/>
          <w:u w:val="single"/>
        </w:rPr>
        <w:t xml:space="preserve"> military integration</w:t>
      </w:r>
      <w:r w:rsidRPr="003A37F4">
        <w:rPr>
          <w:rFonts w:cs="Times New Roman"/>
        </w:rPr>
        <w:t xml:space="preserve">, but further innovation </w:t>
      </w:r>
      <w:r w:rsidRPr="003A37F4">
        <w:rPr>
          <w:rFonts w:cs="Times New Roman"/>
          <w:u w:val="single"/>
        </w:rPr>
        <w:t>could</w:t>
      </w:r>
      <w:r w:rsidRPr="003A37F4">
        <w:rPr>
          <w:rFonts w:cs="Times New Roman"/>
        </w:rPr>
        <w:t xml:space="preserve"> revolutionize military technology.</w:t>
      </w:r>
    </w:p>
    <w:p w14:paraId="2C9D5A1D" w14:textId="2A956706" w:rsidR="002A7924" w:rsidRDefault="002A7924" w:rsidP="002A7924">
      <w:bookmarkStart w:id="0" w:name="_Hlk125709822"/>
      <w:r w:rsidRPr="003A37F4">
        <w:rPr>
          <w:rStyle w:val="Style13ptBold"/>
        </w:rPr>
        <w:t xml:space="preserve">Daniels </w:t>
      </w:r>
      <w:r w:rsidRPr="003A37F4">
        <w:t>12-21-20</w:t>
      </w:r>
      <w:r w:rsidRPr="003A37F4">
        <w:rPr>
          <w:rStyle w:val="Style13ptBold"/>
        </w:rPr>
        <w:t>22</w:t>
      </w:r>
      <w:r w:rsidRPr="003A37F4">
        <w:t xml:space="preserve">, Fellow and policy communications specialist at Georgetown University’s Center for Security and Emerging Technology (CSET). He is also a 2022-2023 Penn Kemble Forum fellow at the National Endowment for Democracy. He is the winner of the inaugural Andrew W. Marshall Foundation Paper Prize Competition on New Revolutions in Military Affairs. He previously worked in the Joint Advanced Warfighting Division at the Institute for Defense Analyses, at the Atlantic Council, and at Aviation Week Magazine. (Owen, “The AI “Revolution in Military Affairs”: What Would it Really Look Like?,” </w:t>
      </w:r>
      <w:r w:rsidRPr="00B6792E">
        <w:rPr>
          <w:i/>
          <w:iCs/>
        </w:rPr>
        <w:t>Lawfare</w:t>
      </w:r>
      <w:r w:rsidRPr="003A37F4">
        <w:t xml:space="preserve">, </w:t>
      </w:r>
      <w:hyperlink r:id="rId6" w:history="1">
        <w:r w:rsidRPr="003A37F4">
          <w:rPr>
            <w:rStyle w:val="Hyperlink"/>
            <w:rFonts w:ascii="Times New Roman" w:hAnsi="Times New Roman" w:cs="Times New Roman"/>
          </w:rPr>
          <w:t>https://www.lawfareblog.com/ai-revolution-military-affairs-what-would-it-really-look</w:t>
        </w:r>
      </w:hyperlink>
      <w:r w:rsidRPr="003A37F4">
        <w:t>)</w:t>
      </w:r>
      <w:r w:rsidR="00060B07">
        <w:t>//BB</w:t>
      </w:r>
    </w:p>
    <w:p w14:paraId="0F18EE2A" w14:textId="77777777" w:rsidR="00060B07" w:rsidRPr="003A37F4" w:rsidRDefault="00060B07" w:rsidP="002A7924"/>
    <w:p w14:paraId="2B96C701" w14:textId="77777777" w:rsidR="002A7924" w:rsidRPr="003A37F4" w:rsidRDefault="002A7924" w:rsidP="002A7924">
      <w:r w:rsidRPr="003A37F4">
        <w:t xml:space="preserve">Similarly, </w:t>
      </w:r>
      <w:r w:rsidRPr="00980A70">
        <w:rPr>
          <w:rStyle w:val="StyleUnderline"/>
          <w:highlight w:val="cyan"/>
        </w:rPr>
        <w:t>AI is sparking military</w:t>
      </w:r>
      <w:r w:rsidRPr="003A37F4">
        <w:t xml:space="preserve"> systems </w:t>
      </w:r>
      <w:r w:rsidRPr="00980A70">
        <w:rPr>
          <w:rStyle w:val="StyleUnderline"/>
          <w:highlight w:val="cyan"/>
        </w:rPr>
        <w:t xml:space="preserve">evolution in the </w:t>
      </w:r>
      <w:r w:rsidRPr="00980A70">
        <w:rPr>
          <w:rStyle w:val="Emphasis"/>
          <w:highlight w:val="cyan"/>
        </w:rPr>
        <w:t>U</w:t>
      </w:r>
      <w:r w:rsidRPr="003A37F4">
        <w:rPr>
          <w:rStyle w:val="StyleUnderline"/>
        </w:rPr>
        <w:t xml:space="preserve">nited </w:t>
      </w:r>
      <w:r w:rsidRPr="00980A70">
        <w:rPr>
          <w:rStyle w:val="Emphasis"/>
          <w:highlight w:val="cyan"/>
        </w:rPr>
        <w:t>S</w:t>
      </w:r>
      <w:r w:rsidRPr="003A37F4">
        <w:rPr>
          <w:rStyle w:val="StyleUnderline"/>
        </w:rPr>
        <w:t>tates and China</w:t>
      </w:r>
      <w:r w:rsidRPr="003A37F4">
        <w:t xml:space="preserve">, two countries that lead in global AI development by </w:t>
      </w:r>
      <w:proofErr w:type="gramStart"/>
      <w:r w:rsidRPr="003A37F4">
        <w:t>a number of</w:t>
      </w:r>
      <w:proofErr w:type="gramEnd"/>
      <w:r w:rsidRPr="003A37F4">
        <w:t xml:space="preserve"> different markers, </w:t>
      </w:r>
      <w:r w:rsidRPr="00980A70">
        <w:rPr>
          <w:rStyle w:val="Emphasis"/>
          <w:sz w:val="36"/>
          <w:szCs w:val="36"/>
          <w:highlight w:val="cyan"/>
        </w:rPr>
        <w:t>but not yet in a militarily transformative way</w:t>
      </w:r>
      <w:r w:rsidRPr="003A37F4">
        <w:t xml:space="preserve">. Military systems evolution refers to the ways that new technologies are incorporated into new or existing military capabilities and applications. </w:t>
      </w:r>
      <w:r w:rsidRPr="00980A70">
        <w:rPr>
          <w:rStyle w:val="StyleUnderline"/>
          <w:highlight w:val="cyan"/>
        </w:rPr>
        <w:t>AI applications have advanced</w:t>
      </w:r>
      <w:r w:rsidRPr="003A37F4">
        <w:rPr>
          <w:rStyle w:val="StyleUnderline"/>
        </w:rPr>
        <w:t xml:space="preserve"> </w:t>
      </w:r>
      <w:r w:rsidRPr="003A37F4">
        <w:t xml:space="preserve">in autonomy and robotics, decision support, predictive maintenance and logistics, cyber, and modeling and simulation, </w:t>
      </w:r>
      <w:r w:rsidRPr="00980A70">
        <w:rPr>
          <w:rStyle w:val="StyleUnderline"/>
          <w:highlight w:val="cyan"/>
        </w:rPr>
        <w:t>yet are</w:t>
      </w:r>
      <w:r w:rsidRPr="003A37F4">
        <w:t xml:space="preserve"> subject to many of the </w:t>
      </w:r>
      <w:r w:rsidRPr="00980A70">
        <w:rPr>
          <w:rStyle w:val="StyleUnderline"/>
          <w:highlight w:val="cyan"/>
        </w:rPr>
        <w:t>wea</w:t>
      </w:r>
      <w:r w:rsidRPr="003A37F4">
        <w:t xml:space="preserve">knesses mentioned above; </w:t>
      </w:r>
      <w:r w:rsidRPr="00980A70">
        <w:rPr>
          <w:rStyle w:val="StyleUnderline"/>
          <w:highlight w:val="cyan"/>
        </w:rPr>
        <w:t>progress is generally broader than it is deep</w:t>
      </w:r>
      <w:r w:rsidRPr="003A37F4">
        <w:t xml:space="preserve">. Many higher-profile AI-enabled programs in the unclassified realm across different types of applications, such as Joint All-Domain Command and Control (JADC2) or Loyal Wingman, are comparatively nascent. </w:t>
      </w:r>
      <w:r w:rsidRPr="00980A70">
        <w:rPr>
          <w:rStyle w:val="StyleUnderline"/>
          <w:highlight w:val="cyan"/>
        </w:rPr>
        <w:t>Military access</w:t>
      </w:r>
      <w:r w:rsidRPr="003A37F4">
        <w:t xml:space="preserve"> to the useful, clean, and comprehensive data sets necessary to train AI applications </w:t>
      </w:r>
      <w:r w:rsidRPr="00980A70">
        <w:rPr>
          <w:rStyle w:val="StyleUnderline"/>
          <w:highlight w:val="cyan"/>
        </w:rPr>
        <w:t>can be limited</w:t>
      </w:r>
      <w:r w:rsidRPr="003A37F4">
        <w:t>.</w:t>
      </w:r>
    </w:p>
    <w:p w14:paraId="525D3B3E" w14:textId="77777777" w:rsidR="002A7924" w:rsidRPr="003A37F4" w:rsidRDefault="002A7924" w:rsidP="002A7924">
      <w:r w:rsidRPr="003A37F4">
        <w:t xml:space="preserve">As such, </w:t>
      </w:r>
      <w:r w:rsidRPr="00980A70">
        <w:rPr>
          <w:rStyle w:val="StyleUnderline"/>
          <w:highlight w:val="cyan"/>
        </w:rPr>
        <w:t xml:space="preserve">AI has done </w:t>
      </w:r>
      <w:r w:rsidRPr="00980A70">
        <w:rPr>
          <w:rStyle w:val="Emphasis"/>
          <w:highlight w:val="cyan"/>
        </w:rPr>
        <w:t>little</w:t>
      </w:r>
      <w:r w:rsidRPr="00980A70">
        <w:rPr>
          <w:rStyle w:val="StyleUnderline"/>
          <w:highlight w:val="cyan"/>
        </w:rPr>
        <w:t xml:space="preserve"> to spark</w:t>
      </w:r>
      <w:r w:rsidRPr="003A37F4">
        <w:rPr>
          <w:rStyle w:val="StyleUnderline"/>
        </w:rPr>
        <w:t xml:space="preserve"> either </w:t>
      </w:r>
      <w:r w:rsidRPr="00980A70">
        <w:rPr>
          <w:rStyle w:val="StyleUnderline"/>
          <w:highlight w:val="cyan"/>
        </w:rPr>
        <w:t>operational</w:t>
      </w:r>
      <w:r w:rsidRPr="003A37F4">
        <w:rPr>
          <w:rStyle w:val="StyleUnderline"/>
        </w:rPr>
        <w:t xml:space="preserve"> innovation or organizational </w:t>
      </w:r>
      <w:r w:rsidRPr="00980A70">
        <w:rPr>
          <w:rStyle w:val="StyleUnderline"/>
          <w:highlight w:val="cyan"/>
        </w:rPr>
        <w:t>adaptation</w:t>
      </w:r>
      <w:r w:rsidRPr="003A37F4">
        <w:rPr>
          <w:rStyle w:val="StyleUnderline"/>
        </w:rPr>
        <w:t xml:space="preserve"> in the United States and China</w:t>
      </w:r>
      <w:r w:rsidRPr="003A37F4">
        <w:t xml:space="preserve">. Operational innovation stems from critical thinking about how militaries can capitalize on new technologies and systems to achieve their objectives; organizational adaptation connotes changes to the structure of the fighting force to exploit new systems and patterns of operations. For example, German blitzkrieg warfare centered new operations around speed and mechanized (tank) maneuvers, leading to the organizational adaptation of separating tank units from soldiers moving on foot. </w:t>
      </w:r>
    </w:p>
    <w:p w14:paraId="5DB6971B" w14:textId="77777777" w:rsidR="002A7924" w:rsidRPr="003A37F4" w:rsidRDefault="002A7924" w:rsidP="002A7924">
      <w:r w:rsidRPr="003A37F4">
        <w:rPr>
          <w:rStyle w:val="StyleUnderline"/>
        </w:rPr>
        <w:t xml:space="preserve">In the United States today, </w:t>
      </w:r>
      <w:r w:rsidRPr="00980A70">
        <w:rPr>
          <w:rStyle w:val="StyleUnderline"/>
          <w:highlight w:val="cyan"/>
        </w:rPr>
        <w:t>current</w:t>
      </w:r>
      <w:r w:rsidRPr="003A37F4">
        <w:rPr>
          <w:rStyle w:val="StyleUnderline"/>
        </w:rPr>
        <w:t xml:space="preserve"> and forward-looking joint and service </w:t>
      </w:r>
      <w:r w:rsidRPr="00980A70">
        <w:rPr>
          <w:rStyle w:val="StyleUnderline"/>
          <w:highlight w:val="cyan"/>
        </w:rPr>
        <w:t xml:space="preserve">operational concepts </w:t>
      </w:r>
      <w:r w:rsidRPr="00980A70">
        <w:rPr>
          <w:rStyle w:val="Emphasis"/>
          <w:highlight w:val="cyan"/>
        </w:rPr>
        <w:t>continue to emphasize the importance of traditional elements</w:t>
      </w:r>
      <w:r w:rsidRPr="003A37F4">
        <w:rPr>
          <w:rStyle w:val="StyleUnderline"/>
        </w:rPr>
        <w:t xml:space="preserve"> like long-range fires, maneuver, information dominance, and joint force projection as augmented but not transformed by AI</w:t>
      </w:r>
      <w:r w:rsidRPr="003A37F4">
        <w:t xml:space="preserve">. </w:t>
      </w:r>
      <w:r w:rsidRPr="003A37F4">
        <w:rPr>
          <w:rStyle w:val="StyleUnderline"/>
        </w:rPr>
        <w:t xml:space="preserve">In China, </w:t>
      </w:r>
      <w:r w:rsidRPr="00980A70">
        <w:rPr>
          <w:rStyle w:val="StyleUnderline"/>
          <w:highlight w:val="cyan"/>
        </w:rPr>
        <w:t>AI</w:t>
      </w:r>
      <w:r w:rsidRPr="003A37F4">
        <w:rPr>
          <w:rStyle w:val="StyleUnderline"/>
        </w:rPr>
        <w:t xml:space="preserve"> similarly </w:t>
      </w:r>
      <w:r w:rsidRPr="00980A70">
        <w:rPr>
          <w:rStyle w:val="StyleUnderline"/>
          <w:highlight w:val="cyan"/>
        </w:rPr>
        <w:t>does not appear poised to transform</w:t>
      </w:r>
      <w:r w:rsidRPr="003A37F4">
        <w:t xml:space="preserve"> the informatization concept of </w:t>
      </w:r>
      <w:r w:rsidRPr="00980A70">
        <w:rPr>
          <w:rStyle w:val="StyleUnderline"/>
          <w:highlight w:val="cyan"/>
        </w:rPr>
        <w:t>warfare</w:t>
      </w:r>
      <w:r w:rsidRPr="003A37F4">
        <w:t>, which emphasizes dominating the information environment as part of an asymmetric strategy to counter U.S. comparative advantages. Intriguingly, though, the future “</w:t>
      </w:r>
      <w:proofErr w:type="spellStart"/>
      <w:r w:rsidRPr="003A37F4">
        <w:t>intelligentization</w:t>
      </w:r>
      <w:proofErr w:type="spellEnd"/>
      <w:r w:rsidRPr="003A37F4">
        <w:t xml:space="preserve">” concept discussed by some Chinese strategists, envisions AI as helping dominate the “cognitive” domain—including an adversary’s psychology, perception of information, and even brain function—and represents longer-term thinking about disruptive operations. Regardless, though, </w:t>
      </w:r>
      <w:r w:rsidRPr="00980A70">
        <w:rPr>
          <w:rStyle w:val="StyleUnderline"/>
          <w:highlight w:val="cyan"/>
        </w:rPr>
        <w:t xml:space="preserve">with military AI applications largely </w:t>
      </w:r>
      <w:r w:rsidRPr="00980A70">
        <w:rPr>
          <w:rStyle w:val="Emphasis"/>
          <w:highlight w:val="cyan"/>
        </w:rPr>
        <w:t>too immature</w:t>
      </w:r>
      <w:r w:rsidRPr="00980A70">
        <w:rPr>
          <w:rStyle w:val="StyleUnderline"/>
          <w:highlight w:val="cyan"/>
        </w:rPr>
        <w:t xml:space="preserve"> to dictate shifts in operations, </w:t>
      </w:r>
      <w:r w:rsidRPr="00980A70">
        <w:rPr>
          <w:rStyle w:val="Emphasis"/>
          <w:highlight w:val="cyan"/>
        </w:rPr>
        <w:t>neither the U</w:t>
      </w:r>
      <w:r w:rsidRPr="003A37F4">
        <w:rPr>
          <w:rStyle w:val="Emphasis"/>
        </w:rPr>
        <w:t xml:space="preserve">nited </w:t>
      </w:r>
      <w:r w:rsidRPr="00980A70">
        <w:rPr>
          <w:rStyle w:val="Emphasis"/>
          <w:highlight w:val="cyan"/>
        </w:rPr>
        <w:t>S</w:t>
      </w:r>
      <w:r w:rsidRPr="003A37F4">
        <w:rPr>
          <w:rStyle w:val="Emphasis"/>
        </w:rPr>
        <w:t xml:space="preserve">tates </w:t>
      </w:r>
      <w:r w:rsidRPr="00980A70">
        <w:rPr>
          <w:rStyle w:val="Emphasis"/>
          <w:highlight w:val="cyan"/>
        </w:rPr>
        <w:t>nor China</w:t>
      </w:r>
      <w:r w:rsidRPr="00980A70">
        <w:rPr>
          <w:rStyle w:val="StyleUnderline"/>
          <w:highlight w:val="cyan"/>
        </w:rPr>
        <w:t xml:space="preserve"> has altered its military</w:t>
      </w:r>
      <w:r w:rsidRPr="003A37F4">
        <w:rPr>
          <w:rStyle w:val="StyleUnderline"/>
        </w:rPr>
        <w:t xml:space="preserve"> organizations </w:t>
      </w:r>
      <w:r w:rsidRPr="00980A70">
        <w:rPr>
          <w:rStyle w:val="StyleUnderline"/>
          <w:highlight w:val="cyan"/>
        </w:rPr>
        <w:t>based on AI</w:t>
      </w:r>
      <w:r w:rsidRPr="003A37F4">
        <w:t>.</w:t>
      </w:r>
    </w:p>
    <w:p w14:paraId="40CFE1FE" w14:textId="77777777" w:rsidR="002A7924" w:rsidRPr="003A37F4" w:rsidRDefault="002A7924" w:rsidP="002A7924">
      <w:pPr>
        <w:rPr>
          <w:sz w:val="10"/>
          <w:szCs w:val="10"/>
        </w:rPr>
      </w:pPr>
      <w:r w:rsidRPr="003A37F4">
        <w:rPr>
          <w:sz w:val="10"/>
          <w:szCs w:val="10"/>
        </w:rPr>
        <w:t>U.S.-China AI Competition Through the RMA Lens</w:t>
      </w:r>
    </w:p>
    <w:p w14:paraId="021D986E" w14:textId="77777777" w:rsidR="002A7924" w:rsidRPr="003A37F4" w:rsidRDefault="002A7924" w:rsidP="002A7924">
      <w:pPr>
        <w:rPr>
          <w:sz w:val="10"/>
          <w:szCs w:val="10"/>
        </w:rPr>
      </w:pPr>
      <w:r w:rsidRPr="003A37F4">
        <w:rPr>
          <w:sz w:val="10"/>
          <w:szCs w:val="10"/>
        </w:rPr>
        <w:t>So, what can policymakers do with this information? How can insights gleaned from the RMA framework inform U.S. policy approaches to tech competition with China? Why should defense analysts, technologists, or the public care if AI is not sparking imminent revolutionary changes to military affairs?</w:t>
      </w:r>
    </w:p>
    <w:p w14:paraId="446D6E8E" w14:textId="77777777" w:rsidR="002A7924" w:rsidRPr="003A37F4" w:rsidRDefault="002A7924" w:rsidP="002A7924">
      <w:pPr>
        <w:rPr>
          <w:sz w:val="10"/>
          <w:szCs w:val="10"/>
        </w:rPr>
      </w:pPr>
      <w:r w:rsidRPr="003A37F4">
        <w:rPr>
          <w:sz w:val="10"/>
          <w:szCs w:val="10"/>
        </w:rPr>
        <w:t xml:space="preserve">For one, thinking in RMA terms helps to evaluate mental models for AI’s impact on security and defense along an “evolutionary to revolutionary” spectrum. AI might spark evolutionary near-term change in the next decade or so, augmenting reconnaissance-strike capabilities without overturning dominant patterns of operations. In the United States, discussion about JADC2 points to this possibility—connecting “sensors to shooters” has been a joint goal since the Gulf War. AI could continue advancing autonomous capabilities, fulfilling noncombat functions like predictive maintenance, or augmenting cyber capabilities. However, analysis of seemingly less revolutionary change, including careful analysis of technological developments that may seem less obviously militarily applicable, must accompany evolutionary framing. With certain AI applications and methods advancing rapidly, it is important to acknowledge AI’s game-changing potential and how unforeseen technological applications could generate new, revolutionary military systems and operations. Analysts and policymakers who offhandedly dismiss even seemingly militarily irrelevant applications of AI do so at the risk of ceding advantages to creative adversaries. It is better to be safe than sorry. </w:t>
      </w:r>
    </w:p>
    <w:p w14:paraId="35371914" w14:textId="77777777" w:rsidR="002A7924" w:rsidRPr="003A37F4" w:rsidRDefault="002A7924" w:rsidP="002A7924">
      <w:pPr>
        <w:rPr>
          <w:sz w:val="10"/>
          <w:szCs w:val="10"/>
        </w:rPr>
      </w:pPr>
      <w:r w:rsidRPr="003A37F4">
        <w:rPr>
          <w:sz w:val="10"/>
          <w:szCs w:val="10"/>
        </w:rPr>
        <w:t xml:space="preserve">Policymakers can also use the RMA framework to identify indicators of AI-driven transformative change. Open-source technology monitoring could uncover potentially disruptive academic or private-sector tech progress. Specific AI signposts could include advanced development of enabling computing technologies, new, less </w:t>
      </w:r>
      <w:proofErr w:type="gramStart"/>
      <w:r w:rsidRPr="003A37F4">
        <w:rPr>
          <w:sz w:val="10"/>
          <w:szCs w:val="10"/>
        </w:rPr>
        <w:t>compute</w:t>
      </w:r>
      <w:proofErr w:type="gramEnd"/>
      <w:r w:rsidRPr="003A37F4">
        <w:rPr>
          <w:sz w:val="10"/>
          <w:szCs w:val="10"/>
        </w:rPr>
        <w:t>-heavy learning methods, or progress in explainability that could help warfighters trust previously opaque capabilities. Advanced government signposts could include AI assurance cases and dependable test and evaluation frameworks that suggest a need and ability to assess application performance at scale, as well as new doctrinal guidance incorporating AI that informs future training and force development. For example, examining new Chinese doctrine will help determine the importance the People’s Liberation Army sees for AI applications in its future force. Passing these early- and late-stage signposts would indicate that AI technology may be making disruptions to military paradigms increasingly likely.</w:t>
      </w:r>
    </w:p>
    <w:p w14:paraId="1DC9D66E" w14:textId="77777777" w:rsidR="002A7924" w:rsidRPr="003A37F4" w:rsidRDefault="002A7924" w:rsidP="002A7924">
      <w:pPr>
        <w:rPr>
          <w:sz w:val="10"/>
          <w:szCs w:val="10"/>
        </w:rPr>
      </w:pPr>
      <w:r w:rsidRPr="003A37F4">
        <w:rPr>
          <w:sz w:val="10"/>
          <w:szCs w:val="10"/>
        </w:rPr>
        <w:t xml:space="preserve">Finally, and crucially, the RMA framework can help identify the missing pieces of the intellectual puzzle when it comes to military applications of emerging technology. To date, the United States and China have made little progress on operational innovation and organizational adaptation with AI. A future AI RMA instigated by the United States or China will therefore require more grappling with how AI might change patterns of operations, thinking, and experimentation that historical case studies illustrate—such as the carrier aviation RMA and China’s writing on </w:t>
      </w:r>
      <w:proofErr w:type="spellStart"/>
      <w:r w:rsidRPr="003A37F4">
        <w:rPr>
          <w:sz w:val="10"/>
          <w:szCs w:val="10"/>
        </w:rPr>
        <w:t>intelligentization</w:t>
      </w:r>
      <w:proofErr w:type="spellEnd"/>
      <w:r w:rsidRPr="003A37F4">
        <w:rPr>
          <w:sz w:val="10"/>
          <w:szCs w:val="10"/>
        </w:rPr>
        <w:t xml:space="preserve">—can be done even before new technological applications become operational. In the case of the carrier RMA, both the U.S. and Japanese navies possessed cutting-edge (for the </w:t>
      </w:r>
      <w:proofErr w:type="gramStart"/>
      <w:r w:rsidRPr="003A37F4">
        <w:rPr>
          <w:sz w:val="10"/>
          <w:szCs w:val="10"/>
        </w:rPr>
        <w:t>time period</w:t>
      </w:r>
      <w:proofErr w:type="gramEnd"/>
      <w:r w:rsidRPr="003A37F4">
        <w:rPr>
          <w:sz w:val="10"/>
          <w:szCs w:val="10"/>
        </w:rPr>
        <w:t xml:space="preserve">) carrier and aviation technologies. However, the unique way the United States came up with operational patterns and structures using the new capabilities transformed naval warfare from being centered around battleships and thus provided a decisive advantage compared to the Japanese. Without critical thinking and experimentation around how new technologies will be applied, their impact on military affairs is not guaranteed to be revolutionary. </w:t>
      </w:r>
    </w:p>
    <w:p w14:paraId="6333FC58" w14:textId="77777777" w:rsidR="002A7924" w:rsidRPr="003A37F4" w:rsidRDefault="002A7924" w:rsidP="002A7924">
      <w:r w:rsidRPr="003A37F4">
        <w:t>Conclusion</w:t>
      </w:r>
    </w:p>
    <w:p w14:paraId="5C64B99F" w14:textId="77777777" w:rsidR="002A7924" w:rsidRPr="003A37F4" w:rsidRDefault="002A7924" w:rsidP="002A7924">
      <w:r w:rsidRPr="00980A70">
        <w:rPr>
          <w:rStyle w:val="StyleUnderline"/>
          <w:highlight w:val="cyan"/>
        </w:rPr>
        <w:t>AI may not</w:t>
      </w:r>
      <w:r w:rsidRPr="003A37F4">
        <w:rPr>
          <w:rStyle w:val="StyleUnderline"/>
        </w:rPr>
        <w:t xml:space="preserve"> yet or even imminently </w:t>
      </w:r>
      <w:r w:rsidRPr="00980A70">
        <w:rPr>
          <w:rStyle w:val="StyleUnderline"/>
          <w:highlight w:val="cyan"/>
        </w:rPr>
        <w:t>spark a revolution in military affairs</w:t>
      </w:r>
      <w:r w:rsidRPr="00980A70">
        <w:rPr>
          <w:highlight w:val="cyan"/>
        </w:rPr>
        <w:t xml:space="preserve">. </w:t>
      </w:r>
      <w:r w:rsidRPr="00980A70">
        <w:rPr>
          <w:rStyle w:val="Emphasis"/>
          <w:highlight w:val="cyan"/>
        </w:rPr>
        <w:t>Nonetheless</w:t>
      </w:r>
      <w:r w:rsidRPr="003A37F4">
        <w:t xml:space="preserve">, using the RMA analytical framework to delve into why it is not doing so, and how it might in the future, can help us think systematically about AI’s potential impact on future warfare. </w:t>
      </w:r>
      <w:r w:rsidRPr="00980A70">
        <w:rPr>
          <w:rStyle w:val="Emphasis"/>
          <w:sz w:val="32"/>
          <w:szCs w:val="32"/>
          <w:highlight w:val="cyan"/>
        </w:rPr>
        <w:t>AI’s impact could one day be transformative</w:t>
      </w:r>
      <w:r w:rsidRPr="00980A70">
        <w:rPr>
          <w:rStyle w:val="StyleUnderline"/>
          <w:highlight w:val="cyan"/>
        </w:rPr>
        <w:t xml:space="preserve"> enough in</w:t>
      </w:r>
      <w:r w:rsidRPr="003A37F4">
        <w:t xml:space="preserve"> areas like cyberwarfare or even </w:t>
      </w:r>
      <w:r w:rsidRPr="00980A70">
        <w:rPr>
          <w:rStyle w:val="Emphasis"/>
          <w:highlight w:val="cyan"/>
        </w:rPr>
        <w:t>nuclear deterrence</w:t>
      </w:r>
      <w:r w:rsidRPr="003A37F4">
        <w:t xml:space="preserve"> without over-hyping nascent capabilities. To ensure that militaries use AI-enabled capabilities thoughtfully and responsibly, military futures analysis should be as rational and grounded as possible.</w:t>
      </w:r>
      <w:bookmarkEnd w:id="0"/>
    </w:p>
    <w:p w14:paraId="1F31FA0E" w14:textId="77777777" w:rsidR="002A7924" w:rsidRPr="003A37F4" w:rsidRDefault="002A7924" w:rsidP="002A7924">
      <w:pPr>
        <w:pStyle w:val="Heading4"/>
        <w:rPr>
          <w:rFonts w:cs="Times New Roman"/>
        </w:rPr>
      </w:pPr>
      <w:r w:rsidRPr="003A37F4">
        <w:rPr>
          <w:rFonts w:cs="Times New Roman"/>
        </w:rPr>
        <w:t>[Insert link/explanation of how the AFF advantage guarantees a link]</w:t>
      </w:r>
    </w:p>
    <w:p w14:paraId="5B52B723" w14:textId="77777777" w:rsidR="002A7924" w:rsidRPr="003A37F4" w:rsidRDefault="002A7924" w:rsidP="002A7924">
      <w:pPr>
        <w:pStyle w:val="Heading4"/>
        <w:rPr>
          <w:rFonts w:cs="Times New Roman"/>
        </w:rPr>
      </w:pPr>
      <w:r w:rsidRPr="003A37F4">
        <w:rPr>
          <w:rFonts w:cs="Times New Roman"/>
          <w:u w:val="single"/>
        </w:rPr>
        <w:t>Effective</w:t>
      </w:r>
      <w:r w:rsidRPr="003A37F4">
        <w:rPr>
          <w:rFonts w:cs="Times New Roman"/>
        </w:rPr>
        <w:t xml:space="preserve"> military A.I. enables a </w:t>
      </w:r>
      <w:r w:rsidRPr="003A37F4">
        <w:rPr>
          <w:rFonts w:cs="Times New Roman"/>
          <w:u w:val="single"/>
        </w:rPr>
        <w:t>credible first-strike</w:t>
      </w:r>
      <w:r w:rsidRPr="003A37F4">
        <w:rPr>
          <w:rFonts w:cs="Times New Roman"/>
        </w:rPr>
        <w:t xml:space="preserve"> capability, </w:t>
      </w:r>
      <w:r w:rsidRPr="003A37F4">
        <w:rPr>
          <w:rFonts w:cs="Times New Roman"/>
          <w:u w:val="single"/>
        </w:rPr>
        <w:t>upending MAD</w:t>
      </w:r>
      <w:r w:rsidRPr="003A37F4">
        <w:rPr>
          <w:rFonts w:cs="Times New Roman"/>
        </w:rPr>
        <w:t xml:space="preserve">, creating </w:t>
      </w:r>
      <w:r w:rsidRPr="003A37F4">
        <w:rPr>
          <w:rFonts w:cs="Times New Roman"/>
          <w:u w:val="single"/>
        </w:rPr>
        <w:t>use-it-or-lose-it pressures</w:t>
      </w:r>
      <w:r w:rsidRPr="003A37F4">
        <w:rPr>
          <w:rFonts w:cs="Times New Roman"/>
        </w:rPr>
        <w:t xml:space="preserve"> and pushing adversaries towards </w:t>
      </w:r>
      <w:r w:rsidRPr="003A37F4">
        <w:rPr>
          <w:rFonts w:cs="Times New Roman"/>
          <w:u w:val="single"/>
        </w:rPr>
        <w:t>launch-on-warning</w:t>
      </w:r>
      <w:r w:rsidRPr="003A37F4">
        <w:rPr>
          <w:rFonts w:cs="Times New Roman"/>
        </w:rPr>
        <w:t xml:space="preserve"> postures. This ensures </w:t>
      </w:r>
      <w:r w:rsidRPr="003A37F4">
        <w:rPr>
          <w:rFonts w:cs="Times New Roman"/>
          <w:u w:val="single"/>
        </w:rPr>
        <w:t>accidental wars</w:t>
      </w:r>
      <w:r w:rsidRPr="003A37F4">
        <w:rPr>
          <w:rFonts w:cs="Times New Roman"/>
        </w:rPr>
        <w:t xml:space="preserve"> and </w:t>
      </w:r>
      <w:r w:rsidRPr="003A37F4">
        <w:rPr>
          <w:rFonts w:cs="Times New Roman"/>
          <w:u w:val="single"/>
        </w:rPr>
        <w:t>nuclear escalation</w:t>
      </w:r>
      <w:r w:rsidRPr="003A37F4">
        <w:rPr>
          <w:rFonts w:cs="Times New Roman"/>
        </w:rPr>
        <w:t>.</w:t>
      </w:r>
    </w:p>
    <w:p w14:paraId="0F48A192" w14:textId="77777777" w:rsidR="002A7924" w:rsidRPr="003A37F4" w:rsidRDefault="002A7924" w:rsidP="002A7924">
      <w:r w:rsidRPr="003A37F4">
        <w:rPr>
          <w:rStyle w:val="Style13ptBold"/>
        </w:rPr>
        <w:t>Geist</w:t>
      </w:r>
      <w:r w:rsidRPr="003A37F4">
        <w:t xml:space="preserve"> &amp; Lohn </w:t>
      </w:r>
      <w:r w:rsidRPr="003A37F4">
        <w:rPr>
          <w:rStyle w:val="Style13ptBold"/>
        </w:rPr>
        <w:t>18</w:t>
      </w:r>
      <w:r w:rsidRPr="003A37F4">
        <w:t xml:space="preserve">, Edward Geist: Policy researcher at the RAND Corporation. Formerly a MacArthur Nuclear Security Fellow at Stanford's Center for International Security and Cooperation and a Stanton Nuclear Security Fellow at RAND, Geist received his Ph.D. in history from the University of North Carolina in 2013. Andrew J. Lohn: Senior Fellow at Georgetown's Center for Security and Emerging Technology (CSET), where he works on the </w:t>
      </w:r>
      <w:proofErr w:type="spellStart"/>
      <w:r w:rsidRPr="003A37F4">
        <w:t>CyberAI</w:t>
      </w:r>
      <w:proofErr w:type="spellEnd"/>
      <w:r w:rsidRPr="003A37F4">
        <w:t xml:space="preserve"> Project (How Might Artificial Intelligence Affect the Risk of Nuclear War? </w:t>
      </w:r>
      <w:r w:rsidRPr="003A37F4">
        <w:rPr>
          <w:i/>
          <w:iCs/>
        </w:rPr>
        <w:t>RAND Corporation</w:t>
      </w:r>
      <w:r w:rsidRPr="003A37F4">
        <w:t>, Available Online at: https://www.rand.org/pubs/perspectives/PE296.html)</w:t>
      </w:r>
    </w:p>
    <w:p w14:paraId="706B0812" w14:textId="77777777" w:rsidR="002A7924" w:rsidRPr="003A37F4" w:rsidRDefault="002A7924" w:rsidP="002A7924">
      <w:r w:rsidRPr="003A37F4">
        <w:t xml:space="preserve">In an extreme case, </w:t>
      </w:r>
      <w:r w:rsidRPr="00980A70">
        <w:rPr>
          <w:rStyle w:val="StyleUnderline"/>
          <w:highlight w:val="cyan"/>
        </w:rPr>
        <w:t xml:space="preserve">AI could </w:t>
      </w:r>
      <w:r w:rsidRPr="00980A70">
        <w:rPr>
          <w:rStyle w:val="Emphasis"/>
          <w:highlight w:val="cyan"/>
        </w:rPr>
        <w:t>undermine</w:t>
      </w:r>
      <w:r w:rsidRPr="00980A70">
        <w:rPr>
          <w:highlight w:val="cyan"/>
        </w:rPr>
        <w:t xml:space="preserve"> </w:t>
      </w:r>
      <w:r w:rsidRPr="00980A70">
        <w:rPr>
          <w:rStyle w:val="StyleUnderline"/>
          <w:highlight w:val="cyan"/>
        </w:rPr>
        <w:t xml:space="preserve">the </w:t>
      </w:r>
      <w:r w:rsidRPr="00980A70">
        <w:rPr>
          <w:rStyle w:val="Emphasis"/>
          <w:highlight w:val="cyan"/>
        </w:rPr>
        <w:t>condition of MAD</w:t>
      </w:r>
      <w:r w:rsidRPr="00980A70">
        <w:rPr>
          <w:highlight w:val="cyan"/>
        </w:rPr>
        <w:t xml:space="preserve"> </w:t>
      </w:r>
      <w:r w:rsidRPr="00980A70">
        <w:rPr>
          <w:rStyle w:val="StyleUnderline"/>
          <w:highlight w:val="cyan"/>
        </w:rPr>
        <w:t>and</w:t>
      </w:r>
      <w:r w:rsidRPr="00980A70">
        <w:rPr>
          <w:highlight w:val="cyan"/>
        </w:rPr>
        <w:t xml:space="preserve"> </w:t>
      </w:r>
      <w:r w:rsidRPr="00980A70">
        <w:rPr>
          <w:rStyle w:val="Emphasis"/>
          <w:highlight w:val="cyan"/>
        </w:rPr>
        <w:t>make nuclear war winnable</w:t>
      </w:r>
      <w:r w:rsidRPr="003A37F4">
        <w:t xml:space="preserve">, </w:t>
      </w:r>
      <w:r w:rsidRPr="003A37F4">
        <w:rPr>
          <w:rStyle w:val="StyleUnderline"/>
        </w:rPr>
        <w:t>but it takes much less to undermine strategic stability</w:t>
      </w:r>
      <w:r w:rsidRPr="003A37F4">
        <w:t xml:space="preserve">. </w:t>
      </w:r>
      <w:r w:rsidRPr="00980A70">
        <w:rPr>
          <w:rStyle w:val="StyleUnderline"/>
          <w:highlight w:val="cyan"/>
        </w:rPr>
        <w:t>AI advancements merely need to</w:t>
      </w:r>
      <w:r w:rsidRPr="00980A70">
        <w:rPr>
          <w:highlight w:val="cyan"/>
        </w:rPr>
        <w:t xml:space="preserve"> </w:t>
      </w:r>
      <w:r w:rsidRPr="00980A70">
        <w:rPr>
          <w:rStyle w:val="Emphasis"/>
          <w:highlight w:val="cyan"/>
        </w:rPr>
        <w:t>cast doubt</w:t>
      </w:r>
      <w:r w:rsidRPr="00980A70">
        <w:rPr>
          <w:highlight w:val="cyan"/>
        </w:rPr>
        <w:t xml:space="preserve"> </w:t>
      </w:r>
      <w:r w:rsidRPr="00980A70">
        <w:rPr>
          <w:rStyle w:val="StyleUnderline"/>
          <w:highlight w:val="cyan"/>
        </w:rPr>
        <w:t>on the</w:t>
      </w:r>
      <w:r w:rsidRPr="00980A70">
        <w:rPr>
          <w:highlight w:val="cyan"/>
        </w:rPr>
        <w:t xml:space="preserve"> </w:t>
      </w:r>
      <w:r w:rsidRPr="00980A70">
        <w:rPr>
          <w:rStyle w:val="Emphasis"/>
          <w:highlight w:val="cyan"/>
        </w:rPr>
        <w:t>credibility of retaliation</w:t>
      </w:r>
      <w:r w:rsidRPr="003A37F4">
        <w:t xml:space="preserve"> at some level of conflict. </w:t>
      </w:r>
      <w:r w:rsidRPr="003A37F4">
        <w:rPr>
          <w:rStyle w:val="StyleUnderline"/>
        </w:rPr>
        <w:t>Major nuclear powers, such as the U</w:t>
      </w:r>
      <w:r w:rsidRPr="003A37F4">
        <w:t xml:space="preserve">nited </w:t>
      </w:r>
      <w:r w:rsidRPr="003A37F4">
        <w:rPr>
          <w:rStyle w:val="StyleUnderline"/>
        </w:rPr>
        <w:t>S</w:t>
      </w:r>
      <w:r w:rsidRPr="003A37F4">
        <w:t xml:space="preserve">tates, </w:t>
      </w:r>
      <w:r w:rsidRPr="003A37F4">
        <w:rPr>
          <w:rStyle w:val="StyleUnderline"/>
        </w:rPr>
        <w:t>Russia</w:t>
      </w:r>
      <w:r w:rsidRPr="003A37F4">
        <w:t xml:space="preserve">, </w:t>
      </w:r>
      <w:r w:rsidRPr="003A37F4">
        <w:rPr>
          <w:rStyle w:val="StyleUnderline"/>
        </w:rPr>
        <w:t>and China</w:t>
      </w:r>
      <w:r w:rsidRPr="003A37F4">
        <w:t xml:space="preserve">, </w:t>
      </w:r>
      <w:r w:rsidRPr="003A37F4">
        <w:rPr>
          <w:rStyle w:val="StyleUnderline"/>
        </w:rPr>
        <w:t>have a shared interest in maintaining the credibility of central deterrence, but they seek regional advantages</w:t>
      </w:r>
      <w:r w:rsidRPr="003A37F4">
        <w:t xml:space="preserve"> in pursuit of what they regard as their core strategic interests. </w:t>
      </w:r>
      <w:r w:rsidRPr="003A37F4">
        <w:rPr>
          <w:rStyle w:val="StyleUnderline"/>
        </w:rPr>
        <w:t xml:space="preserve">Areas where credibility is already strained, such as certain </w:t>
      </w:r>
      <w:r w:rsidRPr="00980A70">
        <w:rPr>
          <w:rStyle w:val="StyleUnderline"/>
          <w:highlight w:val="cyan"/>
        </w:rPr>
        <w:t xml:space="preserve">extended deterrence guarantees, are particularly </w:t>
      </w:r>
      <w:r w:rsidRPr="00980A70">
        <w:rPr>
          <w:rStyle w:val="Emphasis"/>
          <w:highlight w:val="cyan"/>
        </w:rPr>
        <w:t>vulnerable to destabilization</w:t>
      </w:r>
      <w:r w:rsidRPr="003A37F4">
        <w:t xml:space="preserve">. </w:t>
      </w:r>
      <w:r w:rsidRPr="003A37F4">
        <w:rPr>
          <w:rStyle w:val="StyleUnderline"/>
        </w:rPr>
        <w:t>The increasingly multipolar strategic environment is</w:t>
      </w:r>
      <w:r w:rsidRPr="003A37F4">
        <w:t xml:space="preserve"> also </w:t>
      </w:r>
      <w:r w:rsidRPr="003A37F4">
        <w:rPr>
          <w:rStyle w:val="StyleUnderline"/>
        </w:rPr>
        <w:t>encouraging</w:t>
      </w:r>
      <w:r w:rsidRPr="003A37F4">
        <w:t xml:space="preserve"> forms of </w:t>
      </w:r>
      <w:r w:rsidRPr="00980A70">
        <w:rPr>
          <w:rStyle w:val="Emphasis"/>
          <w:highlight w:val="cyan"/>
        </w:rPr>
        <w:t>competition</w:t>
      </w:r>
      <w:r w:rsidRPr="003A37F4">
        <w:t xml:space="preserve"> </w:t>
      </w:r>
      <w:r w:rsidRPr="003A37F4">
        <w:rPr>
          <w:rStyle w:val="StyleUnderline"/>
        </w:rPr>
        <w:t xml:space="preserve">that </w:t>
      </w:r>
      <w:proofErr w:type="gramStart"/>
      <w:r w:rsidRPr="00980A70">
        <w:rPr>
          <w:rStyle w:val="StyleUnderline"/>
          <w:highlight w:val="cyan"/>
        </w:rPr>
        <w:t>threaten</w:t>
      </w:r>
      <w:proofErr w:type="gramEnd"/>
      <w:r w:rsidRPr="00980A70">
        <w:rPr>
          <w:rStyle w:val="StyleUnderline"/>
          <w:highlight w:val="cyan"/>
        </w:rPr>
        <w:t xml:space="preserve"> stability</w:t>
      </w:r>
      <w:r w:rsidRPr="003A37F4">
        <w:t xml:space="preserve">. For instance, </w:t>
      </w:r>
      <w:r w:rsidRPr="003A37F4">
        <w:rPr>
          <w:rStyle w:val="StyleUnderline"/>
        </w:rPr>
        <w:t xml:space="preserve">the </w:t>
      </w:r>
      <w:r w:rsidRPr="00980A70">
        <w:rPr>
          <w:rStyle w:val="StyleUnderline"/>
          <w:highlight w:val="cyan"/>
        </w:rPr>
        <w:t>U</w:t>
      </w:r>
      <w:r w:rsidRPr="003A37F4">
        <w:t xml:space="preserve">nited </w:t>
      </w:r>
      <w:r w:rsidRPr="00980A70">
        <w:rPr>
          <w:rStyle w:val="StyleUnderline"/>
          <w:highlight w:val="cyan"/>
        </w:rPr>
        <w:t>S</w:t>
      </w:r>
      <w:r w:rsidRPr="003A37F4">
        <w:t xml:space="preserve">tates </w:t>
      </w:r>
      <w:r w:rsidRPr="003A37F4">
        <w:rPr>
          <w:rStyle w:val="StyleUnderline"/>
        </w:rPr>
        <w:t xml:space="preserve">is </w:t>
      </w:r>
      <w:r w:rsidRPr="00980A70">
        <w:rPr>
          <w:rStyle w:val="StyleUnderline"/>
          <w:highlight w:val="cyan"/>
        </w:rPr>
        <w:t>interested in developing the capability to track and target</w:t>
      </w:r>
      <w:r w:rsidRPr="003A37F4">
        <w:rPr>
          <w:rStyle w:val="StyleUnderline"/>
        </w:rPr>
        <w:t xml:space="preserve"> a minor </w:t>
      </w:r>
      <w:r w:rsidRPr="00980A70">
        <w:rPr>
          <w:rStyle w:val="StyleUnderline"/>
          <w:highlight w:val="cyan"/>
        </w:rPr>
        <w:t>nuclear</w:t>
      </w:r>
      <w:r w:rsidRPr="003A37F4">
        <w:rPr>
          <w:rStyle w:val="StyleUnderline"/>
        </w:rPr>
        <w:t xml:space="preserve"> power’s mobile missile </w:t>
      </w:r>
      <w:r w:rsidRPr="00980A70">
        <w:rPr>
          <w:rStyle w:val="StyleUnderline"/>
          <w:highlight w:val="cyan"/>
        </w:rPr>
        <w:t>launchers, but</w:t>
      </w:r>
      <w:r w:rsidRPr="00980A70">
        <w:rPr>
          <w:highlight w:val="cyan"/>
        </w:rPr>
        <w:t xml:space="preserve"> </w:t>
      </w:r>
      <w:r w:rsidRPr="00980A70">
        <w:rPr>
          <w:rStyle w:val="Emphasis"/>
          <w:highlight w:val="cyan"/>
        </w:rPr>
        <w:t>Russia</w:t>
      </w:r>
      <w:r w:rsidRPr="00980A70">
        <w:rPr>
          <w:highlight w:val="cyan"/>
        </w:rPr>
        <w:t xml:space="preserve"> </w:t>
      </w:r>
      <w:r w:rsidRPr="00980A70">
        <w:rPr>
          <w:rStyle w:val="StyleUnderline"/>
          <w:highlight w:val="cyan"/>
        </w:rPr>
        <w:t>and</w:t>
      </w:r>
      <w:r w:rsidRPr="00980A70">
        <w:rPr>
          <w:highlight w:val="cyan"/>
        </w:rPr>
        <w:t xml:space="preserve"> </w:t>
      </w:r>
      <w:r w:rsidRPr="00980A70">
        <w:rPr>
          <w:rStyle w:val="Emphasis"/>
          <w:highlight w:val="cyan"/>
        </w:rPr>
        <w:t>China</w:t>
      </w:r>
      <w:r w:rsidRPr="00980A70">
        <w:rPr>
          <w:highlight w:val="cyan"/>
        </w:rPr>
        <w:t xml:space="preserve"> </w:t>
      </w:r>
      <w:r w:rsidRPr="00980A70">
        <w:rPr>
          <w:rStyle w:val="Emphasis"/>
          <w:highlight w:val="cyan"/>
        </w:rPr>
        <w:t>fear</w:t>
      </w:r>
      <w:r w:rsidRPr="00980A70">
        <w:rPr>
          <w:highlight w:val="cyan"/>
        </w:rPr>
        <w:t xml:space="preserve"> </w:t>
      </w:r>
      <w:r w:rsidRPr="00980A70">
        <w:rPr>
          <w:rStyle w:val="StyleUnderline"/>
          <w:highlight w:val="cyan"/>
        </w:rPr>
        <w:t>that</w:t>
      </w:r>
      <w:r w:rsidRPr="003A37F4">
        <w:rPr>
          <w:rStyle w:val="StyleUnderline"/>
        </w:rPr>
        <w:t xml:space="preserve"> the same </w:t>
      </w:r>
      <w:r w:rsidRPr="00980A70">
        <w:rPr>
          <w:rStyle w:val="StyleUnderline"/>
          <w:highlight w:val="cyan"/>
        </w:rPr>
        <w:t>technology</w:t>
      </w:r>
      <w:r w:rsidRPr="003A37F4">
        <w:rPr>
          <w:rStyle w:val="StyleUnderline"/>
        </w:rPr>
        <w:t xml:space="preserve"> could mature into </w:t>
      </w:r>
      <w:r w:rsidRPr="00980A70">
        <w:rPr>
          <w:rStyle w:val="StyleUnderline"/>
          <w:highlight w:val="cyan"/>
        </w:rPr>
        <w:t>a threat</w:t>
      </w:r>
      <w:r w:rsidRPr="003A37F4">
        <w:rPr>
          <w:rStyle w:val="StyleUnderline"/>
        </w:rPr>
        <w:t xml:space="preserve"> to their more sophisticated retaliatory forces</w:t>
      </w:r>
      <w:r w:rsidRPr="003A37F4">
        <w:t xml:space="preserve">. </w:t>
      </w:r>
      <w:r w:rsidRPr="003A37F4">
        <w:rPr>
          <w:rStyle w:val="StyleUnderline"/>
        </w:rPr>
        <w:t xml:space="preserve">In </w:t>
      </w:r>
      <w:proofErr w:type="gramStart"/>
      <w:r w:rsidRPr="003A37F4">
        <w:rPr>
          <w:rStyle w:val="StyleUnderline"/>
        </w:rPr>
        <w:t>a crisis situation</w:t>
      </w:r>
      <w:proofErr w:type="gramEnd"/>
      <w:r w:rsidRPr="003A37F4">
        <w:rPr>
          <w:rStyle w:val="StyleUnderline"/>
        </w:rPr>
        <w:t>, the</w:t>
      </w:r>
      <w:r w:rsidRPr="003A37F4">
        <w:t xml:space="preserve"> employment or </w:t>
      </w:r>
      <w:r w:rsidRPr="003A37F4">
        <w:rPr>
          <w:rStyle w:val="StyleUnderline"/>
        </w:rPr>
        <w:t>availability of</w:t>
      </w:r>
      <w:r w:rsidRPr="003A37F4">
        <w:t xml:space="preserve"> </w:t>
      </w:r>
      <w:r w:rsidRPr="00980A70">
        <w:rPr>
          <w:rStyle w:val="Emphasis"/>
          <w:highlight w:val="cyan"/>
        </w:rPr>
        <w:t>AI</w:t>
      </w:r>
      <w:r w:rsidRPr="003A37F4">
        <w:t>-</w:t>
      </w:r>
      <w:r w:rsidRPr="003A37F4">
        <w:rPr>
          <w:rStyle w:val="StyleUnderline"/>
        </w:rPr>
        <w:t>enabled</w:t>
      </w:r>
      <w:r w:rsidRPr="003A37F4">
        <w:t xml:space="preserve"> intelligence, surveillance, and reconnaissance (</w:t>
      </w:r>
      <w:r w:rsidRPr="00980A70">
        <w:rPr>
          <w:rStyle w:val="Emphasis"/>
          <w:highlight w:val="cyan"/>
        </w:rPr>
        <w:t>ISR</w:t>
      </w:r>
      <w:r w:rsidRPr="003A37F4">
        <w:t xml:space="preserve">) or weapon systems </w:t>
      </w:r>
      <w:r w:rsidRPr="00980A70">
        <w:rPr>
          <w:rStyle w:val="StyleUnderline"/>
          <w:highlight w:val="cyan"/>
        </w:rPr>
        <w:t>could</w:t>
      </w:r>
      <w:r w:rsidRPr="00980A70">
        <w:rPr>
          <w:highlight w:val="cyan"/>
        </w:rPr>
        <w:t xml:space="preserve"> </w:t>
      </w:r>
      <w:r w:rsidRPr="00980A70">
        <w:rPr>
          <w:rStyle w:val="Emphasis"/>
          <w:highlight w:val="cyan"/>
        </w:rPr>
        <w:t>stoke tensions</w:t>
      </w:r>
      <w:r w:rsidRPr="00980A70">
        <w:rPr>
          <w:highlight w:val="cyan"/>
        </w:rPr>
        <w:t xml:space="preserve"> </w:t>
      </w:r>
      <w:r w:rsidRPr="00980A70">
        <w:rPr>
          <w:rStyle w:val="StyleUnderline"/>
          <w:highlight w:val="cyan"/>
        </w:rPr>
        <w:t>and increase the chances of</w:t>
      </w:r>
      <w:r w:rsidRPr="00980A70">
        <w:rPr>
          <w:highlight w:val="cyan"/>
        </w:rPr>
        <w:t xml:space="preserve"> </w:t>
      </w:r>
      <w:r w:rsidRPr="00980A70">
        <w:rPr>
          <w:rStyle w:val="Emphasis"/>
          <w:highlight w:val="cyan"/>
        </w:rPr>
        <w:t>inadvertent escalation</w:t>
      </w:r>
      <w:r w:rsidRPr="003A37F4">
        <w:t xml:space="preserve">. </w:t>
      </w:r>
      <w:r w:rsidRPr="003A37F4">
        <w:rPr>
          <w:rStyle w:val="StyleUnderline"/>
        </w:rPr>
        <w:t xml:space="preserve">Finally, the pursuit of advanced military capabilities is </w:t>
      </w:r>
      <w:r w:rsidRPr="00980A70">
        <w:rPr>
          <w:rStyle w:val="StyleUnderline"/>
          <w:highlight w:val="cyan"/>
        </w:rPr>
        <w:t>liable to cause</w:t>
      </w:r>
      <w:r w:rsidRPr="00980A70">
        <w:rPr>
          <w:highlight w:val="cyan"/>
        </w:rPr>
        <w:t xml:space="preserve"> </w:t>
      </w:r>
      <w:r w:rsidRPr="00980A70">
        <w:rPr>
          <w:rStyle w:val="Emphasis"/>
          <w:highlight w:val="cyan"/>
        </w:rPr>
        <w:t>arms race instability</w:t>
      </w:r>
      <w:r w:rsidRPr="003A37F4">
        <w:t xml:space="preserve"> </w:t>
      </w:r>
      <w:r w:rsidRPr="003A37F4">
        <w:rPr>
          <w:rStyle w:val="StyleUnderline"/>
        </w:rPr>
        <w:t>even if those technologies are nonviable</w:t>
      </w:r>
      <w:r w:rsidRPr="003A37F4">
        <w:t>, as in the historical case of missile defense.</w:t>
      </w:r>
    </w:p>
    <w:p w14:paraId="552196EB" w14:textId="77777777" w:rsidR="002A7924" w:rsidRPr="003A37F4" w:rsidRDefault="002A7924" w:rsidP="002A7924">
      <w:r w:rsidRPr="003A37F4">
        <w:rPr>
          <w:rStyle w:val="StyleUnderline"/>
        </w:rPr>
        <w:t>The challenge AI poses to strategic stability</w:t>
      </w:r>
      <w:r w:rsidRPr="003A37F4">
        <w:t xml:space="preserve"> is not unique to this </w:t>
      </w:r>
      <w:proofErr w:type="gramStart"/>
      <w:r w:rsidRPr="003A37F4">
        <w:t>particular technology</w:t>
      </w:r>
      <w:proofErr w:type="gramEnd"/>
      <w:r w:rsidRPr="003A37F4">
        <w:t xml:space="preserve">, but it </w:t>
      </w:r>
      <w:r w:rsidRPr="003A37F4">
        <w:rPr>
          <w:rStyle w:val="StyleUnderline"/>
        </w:rPr>
        <w:t>is more acute because of rapid technical progress in AI and its many potential intersections with nuclear strategy</w:t>
      </w:r>
      <w:r w:rsidRPr="003A37F4">
        <w:t xml:space="preserve">. Most of the </w:t>
      </w:r>
      <w:r w:rsidRPr="003A37F4">
        <w:rPr>
          <w:rStyle w:val="StyleUnderline"/>
        </w:rPr>
        <w:t>specific applications AI</w:t>
      </w:r>
      <w:r w:rsidRPr="003A37F4">
        <w:t xml:space="preserve"> are likely to be used for, </w:t>
      </w:r>
      <w:r w:rsidRPr="003A37F4">
        <w:rPr>
          <w:rStyle w:val="StyleUnderline"/>
        </w:rPr>
        <w:t>such as</w:t>
      </w:r>
      <w:r w:rsidRPr="003A37F4">
        <w:t xml:space="preserve"> analysis of </w:t>
      </w:r>
      <w:r w:rsidRPr="003A37F4">
        <w:rPr>
          <w:rStyle w:val="StyleUnderline"/>
        </w:rPr>
        <w:t>ISR data, controlling autonomous sensor platforms, and automated target recognition</w:t>
      </w:r>
      <w:r w:rsidRPr="003A37F4">
        <w:t xml:space="preserve"> (ATR) have been eagerly sought for decades but were beyond the capability of available technology. Even without further breakthroughs, incremental progress using existing AI techniques may make these long-sought goals practical realities in the foreseeable future.</w:t>
      </w:r>
    </w:p>
    <w:p w14:paraId="04A7A34B" w14:textId="77777777" w:rsidR="002A7924" w:rsidRPr="003A37F4" w:rsidRDefault="002A7924" w:rsidP="002A7924">
      <w:r w:rsidRPr="003A37F4">
        <w:t xml:space="preserve">Both Russia and China appear to believe that the United States is attempting to leverage AI to threaten the survivability of their strategic nuclear forces, stoking mutual distrust that could prove catastrophic in a crisis. As Paul Bracken observes, </w:t>
      </w:r>
      <w:r w:rsidRPr="003A37F4">
        <w:rPr>
          <w:rStyle w:val="StyleUnderline"/>
        </w:rPr>
        <w:t xml:space="preserve">ongoing improvements in technology such as </w:t>
      </w:r>
      <w:r w:rsidRPr="00980A70">
        <w:rPr>
          <w:rStyle w:val="StyleUnderline"/>
          <w:highlight w:val="cyan"/>
        </w:rPr>
        <w:t>AI threaten to</w:t>
      </w:r>
      <w:r w:rsidRPr="003A37F4">
        <w:t xml:space="preserve"> “</w:t>
      </w:r>
      <w:r w:rsidRPr="00980A70">
        <w:rPr>
          <w:rStyle w:val="Emphasis"/>
          <w:highlight w:val="cyan"/>
        </w:rPr>
        <w:t>undermine</w:t>
      </w:r>
      <w:r w:rsidRPr="003A37F4">
        <w:t xml:space="preserve"> minimum </w:t>
      </w:r>
      <w:r w:rsidRPr="00980A70">
        <w:rPr>
          <w:rStyle w:val="Emphasis"/>
          <w:highlight w:val="cyan"/>
        </w:rPr>
        <w:t>deterrence</w:t>
      </w:r>
      <w:r w:rsidRPr="003A37F4">
        <w:t xml:space="preserve"> strategies” and “</w:t>
      </w:r>
      <w:r w:rsidRPr="00980A70">
        <w:rPr>
          <w:rStyle w:val="Emphasis"/>
          <w:highlight w:val="cyan"/>
        </w:rPr>
        <w:t>blur the line between conventional and nuclear war</w:t>
      </w:r>
      <w:r w:rsidRPr="003A37F4">
        <w:t xml:space="preserve">” (Bracken, 2017). </w:t>
      </w:r>
    </w:p>
    <w:p w14:paraId="2E3039A2" w14:textId="77777777" w:rsidR="002A7924" w:rsidRPr="003A37F4" w:rsidRDefault="002A7924" w:rsidP="002A7924">
      <w:pPr>
        <w:rPr>
          <w:sz w:val="10"/>
          <w:szCs w:val="10"/>
        </w:rPr>
      </w:pPr>
      <w:r w:rsidRPr="003A37F4">
        <w:rPr>
          <w:sz w:val="10"/>
          <w:szCs w:val="10"/>
        </w:rPr>
        <w:t>AI in the Cold War</w:t>
      </w:r>
    </w:p>
    <w:p w14:paraId="0B1FB6F9" w14:textId="77777777" w:rsidR="002A7924" w:rsidRPr="003A37F4" w:rsidRDefault="002A7924" w:rsidP="002A7924">
      <w:pPr>
        <w:rPr>
          <w:sz w:val="10"/>
          <w:szCs w:val="10"/>
        </w:rPr>
      </w:pPr>
      <w:r w:rsidRPr="003A37F4">
        <w:rPr>
          <w:sz w:val="10"/>
          <w:szCs w:val="10"/>
        </w:rPr>
        <w:t xml:space="preserve">AI pioneer Marvin Minsky defined AI as “the science of making machines do things that would require intelligence if done by men” (Minsky, 1968, p. v). Since AI research began in the 1950s, the boundaries of the field have shifted as computers have reshaped how humans comprehend “intelligence.” AI has also evolved as theoretical paradigms have shifted in and out of vogue. From the 1950s until the 1980s, a “symbolic” paradigm that aimed to replicate high-level human reasoning predominated, only to be supplanted by a “connectionist” paradigm that sought to emulate the biological basis of human cognition using artificial neural networks. In the 20th century, neither paradigm worked particularly well outside laboratory demonstrations. This triggered occasional periods (sometimes characterized as AI winters) during which funding for AI research was scarce. Thanks to decades of progress in computer science, advances in computing and communications hardware and software, and the rise of cloud computing and big data, AI has advanced rapidly in the past few years, most prominently in the field of “deep neural networks” (DNNs), or neural networks with many layers (Goodfellow, Bengio, and Courville, 2016). The increase in the performance of DNNs has been so spectacular that they have become almost synonymous with AI, but </w:t>
      </w:r>
      <w:proofErr w:type="gramStart"/>
      <w:r w:rsidRPr="003A37F4">
        <w:rPr>
          <w:sz w:val="10"/>
          <w:szCs w:val="10"/>
        </w:rPr>
        <w:t>in actuality the</w:t>
      </w:r>
      <w:proofErr w:type="gramEnd"/>
      <w:r w:rsidRPr="003A37F4">
        <w:rPr>
          <w:sz w:val="10"/>
          <w:szCs w:val="10"/>
        </w:rPr>
        <w:t xml:space="preserve"> older paradigms are also continuing to progress and are in widespread commercial and military use. Some impressive recent AI systems, such as Alphabet DeepMind’s AlphaGo program, which beat the world Go champion, employ DNNs in combination with such older techniques as searching the tree of possible moves. One thing that has remained constant over AI’s 60-year history is its proponents’ high hopes. With enough intelligence, might it be possible to conquer such seemingly impossible problems as poverty and illness—or even win a nuclear war?</w:t>
      </w:r>
    </w:p>
    <w:p w14:paraId="5ABB2DFF" w14:textId="77777777" w:rsidR="002A7924" w:rsidRPr="003A37F4" w:rsidRDefault="002A7924" w:rsidP="002A7924">
      <w:pPr>
        <w:rPr>
          <w:sz w:val="10"/>
          <w:szCs w:val="10"/>
        </w:rPr>
      </w:pPr>
      <w:r w:rsidRPr="003A37F4">
        <w:rPr>
          <w:sz w:val="10"/>
          <w:szCs w:val="10"/>
        </w:rPr>
        <w:t xml:space="preserve">The intersection between AI and nuclear warfare became a science fiction cliché more than 50 years ago, but their real-world connections are even older. The earliest AI researchers were deeply involved in national security work and secured government support by suggesting that their theoretical studies would soon translate into practical military applications. Claude Shannon asserted in his foundational 1950 article “Programming a Computer for Playing Chess” that making computers play that venerable game would impart theoretical insights that would make “machines for making strategic decisions in simplified military operations” possible “in the </w:t>
      </w:r>
      <w:proofErr w:type="spellStart"/>
      <w:r w:rsidRPr="003A37F4">
        <w:rPr>
          <w:sz w:val="10"/>
          <w:szCs w:val="10"/>
        </w:rPr>
        <w:t>nearterm</w:t>
      </w:r>
      <w:proofErr w:type="spellEnd"/>
      <w:r w:rsidRPr="003A37F4">
        <w:rPr>
          <w:sz w:val="10"/>
          <w:szCs w:val="10"/>
        </w:rPr>
        <w:t xml:space="preserve"> future” (Shannon, 1950, p. 256). In the mid-1950s, researchers created the earliest working AI programs with support from the U.S. Air Force (Simon and Newell, 1958; Newell, Shaw, and Simon, 1959). Potential applications of such machines soon began appearing in the writings of strategic theorists. In the late 1950s, Herman Kahn postulated the notion of “doomsday machines” that would employ 10 computers programmed to recognize unacceptable enemy provocations and retaliate (Kahn, 1960, pp. 145–154). While Kahn intended these as thought experiments illustrating how not to conduct nuclear strategy, science fiction authors latched onto the idea of intelligent computers controlling nuclear weapons, inspiring numerous novels and such films as Colossus (1970), </w:t>
      </w:r>
      <w:proofErr w:type="spellStart"/>
      <w:r w:rsidRPr="003A37F4">
        <w:rPr>
          <w:sz w:val="10"/>
          <w:szCs w:val="10"/>
        </w:rPr>
        <w:t>WarGames</w:t>
      </w:r>
      <w:proofErr w:type="spellEnd"/>
      <w:r w:rsidRPr="003A37F4">
        <w:rPr>
          <w:sz w:val="10"/>
          <w:szCs w:val="10"/>
        </w:rPr>
        <w:t xml:space="preserve"> (1983), and Terminator (1984).</w:t>
      </w:r>
    </w:p>
    <w:p w14:paraId="59E06AAC" w14:textId="77777777" w:rsidR="002A7924" w:rsidRPr="003A37F4" w:rsidRDefault="002A7924" w:rsidP="002A7924">
      <w:pPr>
        <w:rPr>
          <w:sz w:val="10"/>
          <w:szCs w:val="10"/>
        </w:rPr>
      </w:pPr>
      <w:r w:rsidRPr="003A37F4">
        <w:rPr>
          <w:sz w:val="10"/>
          <w:szCs w:val="10"/>
        </w:rPr>
        <w:t xml:space="preserve">While fictional thrillers spin tales of nuclear armed computers run amok, real-world attempts to apply AI to nuclear strategic problems tended to be much more mundane. Neither U.S. nor Soviet officials were inclined to entrust launch decisions to computers, both because they jealously reserved this prerogative for themselves and because automating retaliation was not a logical response to difficult strategic problems, such as </w:t>
      </w:r>
      <w:proofErr w:type="spellStart"/>
      <w:r w:rsidRPr="003A37F4">
        <w:rPr>
          <w:sz w:val="10"/>
          <w:szCs w:val="10"/>
        </w:rPr>
        <w:t>compellence</w:t>
      </w:r>
      <w:proofErr w:type="spellEnd"/>
      <w:r w:rsidRPr="003A37F4">
        <w:rPr>
          <w:sz w:val="10"/>
          <w:szCs w:val="10"/>
        </w:rPr>
        <w:t xml:space="preserve"> or crisis stability. The sole notable exception came from the Soviet Union at the end of the Cold War. Perceiving that the United States aspired to a first-strike capability and anxious that they might be the objects of a decapitation strike, Soviet leaders sought measures to ensure that capitalist aggressors would never go unpunished.6 The Soviet Union reportedly considered developing a system that would have automatically launched surviving ICBMs at the United States following a first strike if it could not contact the Soviet political leadership. It seems that the fully automated version, nicknamed the “Dead Hand,” was rejected in favor of a version, dubbed “</w:t>
      </w:r>
      <w:proofErr w:type="spellStart"/>
      <w:r w:rsidRPr="003A37F4">
        <w:rPr>
          <w:sz w:val="10"/>
          <w:szCs w:val="10"/>
        </w:rPr>
        <w:t>Perimetr</w:t>
      </w:r>
      <w:proofErr w:type="spellEnd"/>
      <w:r w:rsidRPr="003A37F4">
        <w:rPr>
          <w:sz w:val="10"/>
          <w:szCs w:val="10"/>
        </w:rPr>
        <w:t xml:space="preserve">,” that would automatically delegate launch authority to field commanders but would always require a human in the loop (Hoffman, 2009). According to Russian media accounts, the </w:t>
      </w:r>
      <w:proofErr w:type="spellStart"/>
      <w:r w:rsidRPr="003A37F4">
        <w:rPr>
          <w:sz w:val="10"/>
          <w:szCs w:val="10"/>
        </w:rPr>
        <w:t>Perimetr</w:t>
      </w:r>
      <w:proofErr w:type="spellEnd"/>
      <w:r w:rsidRPr="003A37F4">
        <w:rPr>
          <w:sz w:val="10"/>
          <w:szCs w:val="10"/>
        </w:rPr>
        <w:t xml:space="preserve"> system still exists and uses some kind of AI.7 The United States, meanwhile, explored the possibility that AI could be used to bolster its counterforce capability. One late 1980s research project, the Survivable Adaptive Planning Experiment (SAPE), sought to use the AI technology of the time to enable the United States to target the Soviet Union’s mobile ICBM launchers. The SAPE would not control nuclear weapons directly; rather, it would employ expert systems to translate reconnaissance data into nuclear targeting plans that would then be carried out by manned B-2 bombers. The SAPE was just one part of an envisioned suite of systems and capabilities that, if actualized, would have severely challenged the survivability of the Soviet Union’s nuclear arsenal (Roland and Shiman, 2002, p. 305; Long and Green, 2012).</w:t>
      </w:r>
    </w:p>
    <w:p w14:paraId="11693CED" w14:textId="77777777" w:rsidR="002A7924" w:rsidRPr="003A37F4" w:rsidRDefault="002A7924" w:rsidP="002A7924">
      <w:r w:rsidRPr="003A37F4">
        <w:t>AI and the Emerging Geopolitical Order</w:t>
      </w:r>
    </w:p>
    <w:p w14:paraId="0D530DEB" w14:textId="77777777" w:rsidR="002A7924" w:rsidRPr="003A37F4" w:rsidRDefault="002A7924" w:rsidP="002A7924">
      <w:r w:rsidRPr="00980A70">
        <w:rPr>
          <w:rStyle w:val="StyleUnderline"/>
          <w:highlight w:val="cyan"/>
        </w:rPr>
        <w:t>Although</w:t>
      </w:r>
      <w:r w:rsidRPr="003A37F4">
        <w:t xml:space="preserve"> 20th-century </w:t>
      </w:r>
      <w:r w:rsidRPr="00980A70">
        <w:rPr>
          <w:rStyle w:val="StyleUnderline"/>
          <w:highlight w:val="cyan"/>
        </w:rPr>
        <w:t>AI struggled to actualize</w:t>
      </w:r>
      <w:r w:rsidRPr="003A37F4">
        <w:t xml:space="preserve"> these </w:t>
      </w:r>
      <w:r w:rsidRPr="00980A70">
        <w:rPr>
          <w:rStyle w:val="StyleUnderline"/>
          <w:highlight w:val="cyan"/>
        </w:rPr>
        <w:t>applications</w:t>
      </w:r>
      <w:r w:rsidRPr="003A37F4">
        <w:t xml:space="preserve">, </w:t>
      </w:r>
      <w:r w:rsidRPr="00980A70">
        <w:rPr>
          <w:rStyle w:val="Emphasis"/>
          <w:highlight w:val="cyan"/>
        </w:rPr>
        <w:t>more</w:t>
      </w:r>
      <w:r w:rsidRPr="003A37F4">
        <w:t xml:space="preserve">-recent </w:t>
      </w:r>
      <w:r w:rsidRPr="00980A70">
        <w:rPr>
          <w:rStyle w:val="Emphasis"/>
          <w:highlight w:val="cyan"/>
        </w:rPr>
        <w:t>advances</w:t>
      </w:r>
      <w:r w:rsidRPr="003A37F4">
        <w:t xml:space="preserve"> </w:t>
      </w:r>
      <w:r w:rsidRPr="003A37F4">
        <w:rPr>
          <w:rStyle w:val="StyleUnderline"/>
        </w:rPr>
        <w:t>in computing could release their potential</w:t>
      </w:r>
      <w:r w:rsidRPr="003A37F4">
        <w:t xml:space="preserve">. Such contemporary techniques as deep learning are dramatically advancing machine vision and other signal processing applications, which </w:t>
      </w:r>
      <w:r w:rsidRPr="003A37F4">
        <w:rPr>
          <w:rStyle w:val="StyleUnderline"/>
        </w:rPr>
        <w:t>can enhance autonomy and sensor fusion</w:t>
      </w:r>
      <w:r w:rsidRPr="003A37F4">
        <w:t xml:space="preserve">. Autonomy and sensor fusion may be of paramount strategic relevance because </w:t>
      </w:r>
      <w:r w:rsidRPr="003A37F4">
        <w:rPr>
          <w:rStyle w:val="StyleUnderline"/>
        </w:rPr>
        <w:t xml:space="preserve">they </w:t>
      </w:r>
      <w:r w:rsidRPr="00980A70">
        <w:rPr>
          <w:rStyle w:val="StyleUnderline"/>
          <w:highlight w:val="cyan"/>
        </w:rPr>
        <w:t>could greatly improve ISR</w:t>
      </w:r>
      <w:r w:rsidRPr="003A37F4">
        <w:rPr>
          <w:rStyle w:val="StyleUnderline"/>
        </w:rPr>
        <w:t>, ATR, and terminal guidance capabilities</w:t>
      </w:r>
      <w:r w:rsidRPr="003A37F4">
        <w:t xml:space="preserve">. All of </w:t>
      </w:r>
      <w:r w:rsidRPr="003A37F4">
        <w:rPr>
          <w:rStyle w:val="StyleUnderline"/>
        </w:rPr>
        <w:t xml:space="preserve">these </w:t>
      </w:r>
      <w:r w:rsidRPr="00980A70">
        <w:rPr>
          <w:rStyle w:val="StyleUnderline"/>
          <w:highlight w:val="cyan"/>
        </w:rPr>
        <w:t>might</w:t>
      </w:r>
      <w:r w:rsidRPr="00980A70">
        <w:rPr>
          <w:highlight w:val="cyan"/>
        </w:rPr>
        <w:t xml:space="preserve"> </w:t>
      </w:r>
      <w:r w:rsidRPr="00980A70">
        <w:rPr>
          <w:rStyle w:val="Emphasis"/>
          <w:highlight w:val="cyan"/>
        </w:rPr>
        <w:t>severely erode</w:t>
      </w:r>
      <w:r w:rsidRPr="00980A70">
        <w:rPr>
          <w:highlight w:val="cyan"/>
        </w:rPr>
        <w:t xml:space="preserve"> </w:t>
      </w:r>
      <w:proofErr w:type="gramStart"/>
      <w:r w:rsidRPr="00980A70">
        <w:rPr>
          <w:rStyle w:val="StyleUnderline"/>
          <w:highlight w:val="cyan"/>
        </w:rPr>
        <w:t>the means by which</w:t>
      </w:r>
      <w:proofErr w:type="gramEnd"/>
      <w:r w:rsidRPr="00980A70">
        <w:rPr>
          <w:rStyle w:val="StyleUnderline"/>
          <w:highlight w:val="cyan"/>
        </w:rPr>
        <w:t xml:space="preserve"> nuclear powers </w:t>
      </w:r>
      <w:r w:rsidRPr="00980A70">
        <w:rPr>
          <w:rStyle w:val="Emphasis"/>
          <w:highlight w:val="cyan"/>
        </w:rPr>
        <w:t>assure the survivability of their nuc</w:t>
      </w:r>
      <w:r w:rsidRPr="003A37F4">
        <w:t>lear force</w:t>
      </w:r>
      <w:r w:rsidRPr="00980A70">
        <w:rPr>
          <w:rStyle w:val="Emphasis"/>
          <w:highlight w:val="cyan"/>
        </w:rPr>
        <w:t>s</w:t>
      </w:r>
      <w:r w:rsidRPr="003A37F4">
        <w:t xml:space="preserve">. Because increased weapon accuracy has long since undermined the survivability of silo-based ICBMs, the United States, Russia, and China put nuclear weapons on submarines and mobile ICBMs that were deemed more likely to survive a first strike. </w:t>
      </w:r>
      <w:r w:rsidRPr="00980A70">
        <w:rPr>
          <w:rStyle w:val="StyleUnderline"/>
          <w:highlight w:val="cyan"/>
        </w:rPr>
        <w:t>Technologies</w:t>
      </w:r>
      <w:r w:rsidRPr="003A37F4">
        <w:rPr>
          <w:rStyle w:val="StyleUnderline"/>
        </w:rPr>
        <w:t xml:space="preserve"> that make it more likely that survivable forces</w:t>
      </w:r>
      <w:r w:rsidRPr="003A37F4">
        <w:t xml:space="preserve"> (</w:t>
      </w:r>
      <w:r w:rsidRPr="003A37F4">
        <w:rPr>
          <w:rStyle w:val="StyleUnderline"/>
        </w:rPr>
        <w:t>such as sub</w:t>
      </w:r>
      <w:r w:rsidRPr="003A37F4">
        <w:t>marine and mobile missile</w:t>
      </w:r>
      <w:r w:rsidRPr="003A37F4">
        <w:rPr>
          <w:rStyle w:val="StyleUnderline"/>
        </w:rPr>
        <w:t>s</w:t>
      </w:r>
      <w:r w:rsidRPr="003A37F4">
        <w:t xml:space="preserve">) </w:t>
      </w:r>
      <w:r w:rsidRPr="003A37F4">
        <w:rPr>
          <w:rStyle w:val="StyleUnderline"/>
        </w:rPr>
        <w:t xml:space="preserve">could be targeted and destroyed </w:t>
      </w:r>
      <w:r w:rsidRPr="00980A70">
        <w:rPr>
          <w:rStyle w:val="StyleUnderline"/>
          <w:highlight w:val="cyan"/>
        </w:rPr>
        <w:t xml:space="preserve">make it more plausible that one country might threaten a </w:t>
      </w:r>
      <w:r w:rsidRPr="00980A70">
        <w:rPr>
          <w:rStyle w:val="Emphasis"/>
          <w:highlight w:val="cyan"/>
        </w:rPr>
        <w:t>first strike</w:t>
      </w:r>
      <w:r w:rsidRPr="003A37F4">
        <w:t xml:space="preserve">. </w:t>
      </w:r>
      <w:r w:rsidRPr="003A37F4">
        <w:rPr>
          <w:rStyle w:val="StyleUnderline"/>
        </w:rPr>
        <w:t xml:space="preserve">This undermines strategic stability, because even if the state possessing these capabilities has no intention of </w:t>
      </w:r>
      <w:proofErr w:type="gramStart"/>
      <w:r w:rsidRPr="003A37F4">
        <w:rPr>
          <w:rStyle w:val="StyleUnderline"/>
        </w:rPr>
        <w:t>actually using</w:t>
      </w:r>
      <w:proofErr w:type="gramEnd"/>
      <w:r w:rsidRPr="003A37F4">
        <w:rPr>
          <w:rStyle w:val="StyleUnderline"/>
        </w:rPr>
        <w:t xml:space="preserve"> them, the adversary cannot be sure of that</w:t>
      </w:r>
      <w:r w:rsidRPr="003A37F4">
        <w:t xml:space="preserve">. Thus, the capabilities can still be used to pressure potential adversaries and perhaps extract concessions during a crisis. Such a capability does not have to be exploited during a crisis to be politically useful. As Alfred T. Mahan observed, “force is never more operative than when it is known to exist but is not brandished” (Mahan, 1912, p. 105). </w:t>
      </w:r>
      <w:proofErr w:type="gramStart"/>
      <w:r w:rsidRPr="003A37F4">
        <w:t>As long as</w:t>
      </w:r>
      <w:proofErr w:type="gramEnd"/>
      <w:r w:rsidRPr="003A37F4">
        <w:t xml:space="preserve"> adversaries fear that the capability may exist, they can be cowed into submission without explicit confrontation—the more powerful state can in effect preemptively “win” the crisis. </w:t>
      </w:r>
      <w:proofErr w:type="gramStart"/>
      <w:r w:rsidRPr="003A37F4">
        <w:t>As a consequence</w:t>
      </w:r>
      <w:proofErr w:type="gramEnd"/>
      <w:r w:rsidRPr="003A37F4">
        <w:t>, counterforce targeting capability is an enticing prospect for many despite its potential to compromise strategic stability.</w:t>
      </w:r>
    </w:p>
    <w:p w14:paraId="46499E3A" w14:textId="77777777" w:rsidR="002A7924" w:rsidRPr="003A37F4" w:rsidRDefault="002A7924" w:rsidP="002A7924">
      <w:r w:rsidRPr="003A37F4">
        <w:rPr>
          <w:rStyle w:val="StyleUnderline"/>
        </w:rPr>
        <w:t>AI technologies could help enable new breakthroughs in tracking and targeting and in antisubmarine warfare or make it easier for high-precision conventional munitions to destroy hardened ICBM silos</w:t>
      </w:r>
      <w:r w:rsidRPr="003A37F4">
        <w:t xml:space="preserve"> (Holmes, 2016). </w:t>
      </w:r>
      <w:r w:rsidRPr="00980A70">
        <w:rPr>
          <w:rStyle w:val="StyleUnderline"/>
          <w:highlight w:val="cyan"/>
        </w:rPr>
        <w:t xml:space="preserve">Such capabilities would be </w:t>
      </w:r>
      <w:r w:rsidRPr="00980A70">
        <w:rPr>
          <w:rStyle w:val="Emphasis"/>
          <w:highlight w:val="cyan"/>
        </w:rPr>
        <w:t>especially destabilizing</w:t>
      </w:r>
      <w:r w:rsidRPr="00980A70">
        <w:rPr>
          <w:highlight w:val="cyan"/>
        </w:rPr>
        <w:t xml:space="preserve"> </w:t>
      </w:r>
      <w:r w:rsidRPr="00980A70">
        <w:rPr>
          <w:rStyle w:val="StyleUnderline"/>
          <w:highlight w:val="cyan"/>
        </w:rPr>
        <w:t>because decisionmakers could</w:t>
      </w:r>
      <w:r w:rsidRPr="00980A70">
        <w:rPr>
          <w:highlight w:val="cyan"/>
        </w:rPr>
        <w:t xml:space="preserve"> </w:t>
      </w:r>
      <w:r w:rsidRPr="00980A70">
        <w:rPr>
          <w:rStyle w:val="Emphasis"/>
          <w:highlight w:val="cyan"/>
        </w:rPr>
        <w:t>threaten</w:t>
      </w:r>
      <w:r w:rsidRPr="003A37F4">
        <w:t xml:space="preserve"> to employ </w:t>
      </w:r>
      <w:r w:rsidRPr="00980A70">
        <w:rPr>
          <w:rStyle w:val="Emphasis"/>
          <w:highlight w:val="cyan"/>
        </w:rPr>
        <w:t>conventional weapons</w:t>
      </w:r>
      <w:r w:rsidRPr="003A37F4">
        <w:t xml:space="preserve"> </w:t>
      </w:r>
      <w:r w:rsidRPr="003A37F4">
        <w:rPr>
          <w:rStyle w:val="StyleUnderline"/>
        </w:rPr>
        <w:t>much more plausibly</w:t>
      </w:r>
      <w:r w:rsidRPr="003A37F4">
        <w:t xml:space="preserve"> than any kind of nuclear attack. </w:t>
      </w:r>
      <w:r w:rsidRPr="003A37F4">
        <w:rPr>
          <w:rStyle w:val="StyleUnderline"/>
        </w:rPr>
        <w:t>A conventional threat would place the adversary under enormous pressure during a crisis, which could</w:t>
      </w:r>
      <w:r w:rsidRPr="003A37F4">
        <w:t xml:space="preserve"> force it to capitulate—but could also </w:t>
      </w:r>
      <w:r w:rsidRPr="00980A70">
        <w:rPr>
          <w:rStyle w:val="Emphasis"/>
          <w:highlight w:val="cyan"/>
        </w:rPr>
        <w:t>spiral into nuclear war</w:t>
      </w:r>
      <w:r w:rsidRPr="003A37F4">
        <w:t xml:space="preserve">. </w:t>
      </w:r>
      <w:r w:rsidRPr="003A37F4">
        <w:rPr>
          <w:rStyle w:val="StyleUnderline"/>
        </w:rPr>
        <w:t xml:space="preserve">Such escalation could happen </w:t>
      </w:r>
      <w:r w:rsidRPr="00980A70">
        <w:rPr>
          <w:rStyle w:val="StyleUnderline"/>
          <w:highlight w:val="cyan"/>
        </w:rPr>
        <w:t xml:space="preserve">because the adversary felt the </w:t>
      </w:r>
      <w:r w:rsidRPr="00980A70">
        <w:rPr>
          <w:rStyle w:val="Emphasis"/>
          <w:highlight w:val="cyan"/>
        </w:rPr>
        <w:t>need to use its weapons before being disarmed</w:t>
      </w:r>
      <w:r w:rsidRPr="003A37F4">
        <w:t xml:space="preserve">, </w:t>
      </w:r>
      <w:r w:rsidRPr="003A37F4">
        <w:rPr>
          <w:rStyle w:val="StyleUnderline"/>
        </w:rPr>
        <w:t xml:space="preserve">in retaliation for an unsuccessful disarming strike, </w:t>
      </w:r>
      <w:r w:rsidRPr="00980A70">
        <w:rPr>
          <w:rStyle w:val="StyleUnderline"/>
          <w:highlight w:val="cyan"/>
        </w:rPr>
        <w:t>or</w:t>
      </w:r>
      <w:r w:rsidRPr="003A37F4">
        <w:rPr>
          <w:rStyle w:val="StyleUnderline"/>
        </w:rPr>
        <w:t xml:space="preserve"> simply </w:t>
      </w:r>
      <w:r w:rsidRPr="00980A70">
        <w:rPr>
          <w:rStyle w:val="StyleUnderline"/>
          <w:highlight w:val="cyan"/>
        </w:rPr>
        <w:t xml:space="preserve">because the crisis triggered </w:t>
      </w:r>
      <w:r w:rsidRPr="00980A70">
        <w:rPr>
          <w:rStyle w:val="Emphasis"/>
          <w:highlight w:val="cyan"/>
        </w:rPr>
        <w:t>accidental use</w:t>
      </w:r>
      <w:r w:rsidRPr="003A37F4">
        <w:t>.</w:t>
      </w:r>
    </w:p>
    <w:p w14:paraId="1147F735" w14:textId="77777777" w:rsidR="002A7924" w:rsidRPr="003A37F4" w:rsidRDefault="002A7924" w:rsidP="002A7924">
      <w:pPr>
        <w:pStyle w:val="Heading2"/>
        <w:rPr>
          <w:rFonts w:cs="Times New Roman"/>
        </w:rPr>
      </w:pPr>
      <w:r w:rsidRPr="003A37F4">
        <w:rPr>
          <w:rFonts w:cs="Times New Roman"/>
        </w:rPr>
        <w:t>U</w:t>
      </w:r>
    </w:p>
    <w:p w14:paraId="78E967B0" w14:textId="255066AA" w:rsidR="00146FF2" w:rsidRDefault="00146FF2" w:rsidP="00146FF2">
      <w:pPr>
        <w:pStyle w:val="Heading3"/>
        <w:rPr>
          <w:rFonts w:cs="Times New Roman"/>
        </w:rPr>
      </w:pPr>
      <w:r w:rsidRPr="003A37F4">
        <w:rPr>
          <w:rFonts w:cs="Times New Roman"/>
        </w:rPr>
        <w:t>Uniqueness---2NC</w:t>
      </w:r>
    </w:p>
    <w:p w14:paraId="5F4FE8F1" w14:textId="77777777" w:rsidR="00812BE2" w:rsidRPr="003A37F4" w:rsidRDefault="00812BE2" w:rsidP="00812BE2">
      <w:pPr>
        <w:pStyle w:val="Heading4"/>
        <w:rPr>
          <w:rFonts w:cs="Times New Roman"/>
        </w:rPr>
      </w:pPr>
      <w:r w:rsidRPr="003A37F4">
        <w:rPr>
          <w:rFonts w:cs="Times New Roman"/>
          <w:u w:val="single"/>
        </w:rPr>
        <w:t>AI Winter</w:t>
      </w:r>
      <w:r w:rsidRPr="003A37F4">
        <w:rPr>
          <w:rFonts w:cs="Times New Roman"/>
        </w:rPr>
        <w:t xml:space="preserve"> is coming now</w:t>
      </w:r>
    </w:p>
    <w:p w14:paraId="17A8471C" w14:textId="77777777" w:rsidR="00812BE2" w:rsidRPr="003A37F4" w:rsidRDefault="00812BE2" w:rsidP="00812BE2">
      <w:r w:rsidRPr="003F75F6">
        <w:rPr>
          <w:rStyle w:val="Style13ptBold"/>
        </w:rPr>
        <w:t>Hale 24</w:t>
      </w:r>
      <w:r w:rsidRPr="003A37F4">
        <w:t xml:space="preserve">, senior journalist @ IFL Science (Tom, “The AI Winter Is Coming In 2024, A Top Scientist Predicts,” </w:t>
      </w:r>
      <w:r w:rsidRPr="00FB1D02">
        <w:rPr>
          <w:i/>
          <w:iCs/>
        </w:rPr>
        <w:t>IFL Science</w:t>
      </w:r>
      <w:r w:rsidRPr="003A37F4">
        <w:t>, https://www.iflscience.com/the-ai-winter-is-coming-in-2024-a-top-scientist-predicts-72352)//BB</w:t>
      </w:r>
    </w:p>
    <w:p w14:paraId="2DBCC3AE" w14:textId="77777777" w:rsidR="00812BE2" w:rsidRPr="003A37F4" w:rsidRDefault="00812BE2" w:rsidP="00812BE2"/>
    <w:p w14:paraId="0ACC6BCA" w14:textId="011CDD71" w:rsidR="00812BE2" w:rsidRPr="00812BE2" w:rsidRDefault="00812BE2" w:rsidP="00812BE2">
      <w:r w:rsidRPr="00812BE2">
        <w:rPr>
          <w:rStyle w:val="StyleUnderline"/>
          <w:highlight w:val="cyan"/>
        </w:rPr>
        <w:t>2023 was</w:t>
      </w:r>
      <w:r w:rsidRPr="00FB1D02">
        <w:rPr>
          <w:rStyle w:val="StyleUnderline"/>
        </w:rPr>
        <w:t xml:space="preserve"> the year when</w:t>
      </w:r>
      <w:r w:rsidRPr="003A37F4">
        <w:t xml:space="preserve"> the </w:t>
      </w:r>
      <w:r w:rsidRPr="00FB1D02">
        <w:rPr>
          <w:rStyle w:val="StyleUnderline"/>
        </w:rPr>
        <w:t>hype around</w:t>
      </w:r>
      <w:r w:rsidRPr="003A37F4">
        <w:t xml:space="preserve"> artificial intelligence (</w:t>
      </w:r>
      <w:r w:rsidRPr="00812BE2">
        <w:rPr>
          <w:rStyle w:val="StyleUnderline"/>
          <w:highlight w:val="cyan"/>
        </w:rPr>
        <w:t>AI</w:t>
      </w:r>
      <w:r w:rsidRPr="003A37F4">
        <w:t xml:space="preserve">) </w:t>
      </w:r>
      <w:r w:rsidRPr="00FB1D02">
        <w:rPr>
          <w:rStyle w:val="StyleUnderline"/>
        </w:rPr>
        <w:t xml:space="preserve">went into </w:t>
      </w:r>
      <w:r w:rsidRPr="00812BE2">
        <w:rPr>
          <w:rStyle w:val="StyleUnderline"/>
          <w:highlight w:val="cyan"/>
        </w:rPr>
        <w:t>hyperdrive</w:t>
      </w:r>
      <w:r w:rsidRPr="003A37F4">
        <w:t xml:space="preserve">. Following its release in late 2022, ChatGPT-3 made AI technology accessible and genuinely useful to the </w:t>
      </w:r>
      <w:proofErr w:type="gramStart"/>
      <w:r w:rsidRPr="003A37F4">
        <w:t>general public</w:t>
      </w:r>
      <w:proofErr w:type="gramEnd"/>
      <w:r w:rsidRPr="003A37F4">
        <w:t xml:space="preserve">, prompting the development of numerous other Large Language Models (LLM) by some of Silicon Valley’s mightiest giants. AI was the word on everyone’s lips last year, but could it be set to enter a period of </w:t>
      </w:r>
      <w:proofErr w:type="gramStart"/>
      <w:r w:rsidRPr="003A37F4">
        <w:t>stagnation?</w:t>
      </w:r>
      <w:r w:rsidRPr="00FB1D02">
        <w:rPr>
          <w:sz w:val="12"/>
        </w:rPr>
        <w:t>¶</w:t>
      </w:r>
      <w:proofErr w:type="gramEnd"/>
      <w:r w:rsidRPr="00FB1D02">
        <w:rPr>
          <w:sz w:val="12"/>
        </w:rPr>
        <w:t xml:space="preserve"> </w:t>
      </w:r>
      <w:r w:rsidRPr="003A37F4">
        <w:t xml:space="preserve">Rodney Brooks believes so. </w:t>
      </w:r>
      <w:r w:rsidRPr="00812BE2">
        <w:rPr>
          <w:rStyle w:val="StyleUnderline"/>
          <w:highlight w:val="cyan"/>
        </w:rPr>
        <w:t>Brooks</w:t>
      </w:r>
      <w:r w:rsidRPr="003A37F4">
        <w:t xml:space="preserve"> is a </w:t>
      </w:r>
      <w:r w:rsidRPr="00812BE2">
        <w:rPr>
          <w:rStyle w:val="StyleUnderline"/>
          <w:highlight w:val="cyan"/>
        </w:rPr>
        <w:t>former director of the</w:t>
      </w:r>
      <w:r w:rsidRPr="00FB1D02">
        <w:rPr>
          <w:rStyle w:val="StyleUnderline"/>
        </w:rPr>
        <w:t xml:space="preserve"> Computer Science and </w:t>
      </w:r>
      <w:r w:rsidRPr="00812BE2">
        <w:rPr>
          <w:rStyle w:val="Emphasis"/>
          <w:highlight w:val="cyan"/>
        </w:rPr>
        <w:t>A</w:t>
      </w:r>
      <w:r w:rsidRPr="00FB1D02">
        <w:rPr>
          <w:rStyle w:val="StyleUnderline"/>
        </w:rPr>
        <w:t xml:space="preserve">rtificial </w:t>
      </w:r>
      <w:r w:rsidRPr="00812BE2">
        <w:rPr>
          <w:rStyle w:val="Emphasis"/>
          <w:highlight w:val="cyan"/>
        </w:rPr>
        <w:t>I</w:t>
      </w:r>
      <w:r w:rsidRPr="00FB1D02">
        <w:rPr>
          <w:rStyle w:val="StyleUnderline"/>
        </w:rPr>
        <w:t xml:space="preserve">ntelligence </w:t>
      </w:r>
      <w:r w:rsidRPr="00812BE2">
        <w:rPr>
          <w:rStyle w:val="StyleUnderline"/>
          <w:highlight w:val="cyan"/>
        </w:rPr>
        <w:t>Laboratory at MIT</w:t>
      </w:r>
      <w:r w:rsidRPr="00FB1D02">
        <w:rPr>
          <w:rStyle w:val="StyleUnderline"/>
        </w:rPr>
        <w:t xml:space="preserve"> </w:t>
      </w:r>
      <w:r w:rsidRPr="003A37F4">
        <w:t xml:space="preserve">who regularly comments on technology's progress (or lack thereof). Since 2018, he has posted his predictions of self-driving cars, human space travel, and – </w:t>
      </w:r>
      <w:proofErr w:type="gramStart"/>
      <w:r w:rsidRPr="003A37F4">
        <w:t>last but not least</w:t>
      </w:r>
      <w:proofErr w:type="gramEnd"/>
      <w:r w:rsidRPr="003A37F4">
        <w:t xml:space="preserve"> – robotics, AI, and machine learning. He’s promised to keep making the forecasts each year until 2050 when he’ll turn </w:t>
      </w:r>
      <w:proofErr w:type="gramStart"/>
      <w:r w:rsidRPr="003A37F4">
        <w:t>95.</w:t>
      </w:r>
      <w:r w:rsidRPr="00FB1D02">
        <w:rPr>
          <w:sz w:val="12"/>
        </w:rPr>
        <w:t>¶</w:t>
      </w:r>
      <w:proofErr w:type="gramEnd"/>
      <w:r w:rsidRPr="00FB1D02">
        <w:rPr>
          <w:sz w:val="12"/>
        </w:rPr>
        <w:t xml:space="preserve"> </w:t>
      </w:r>
      <w:r w:rsidRPr="003A37F4">
        <w:t xml:space="preserve">In his latest scorecard, Brooks </w:t>
      </w:r>
      <w:r w:rsidRPr="00812BE2">
        <w:rPr>
          <w:rStyle w:val="StyleUnderline"/>
          <w:highlight w:val="cyan"/>
        </w:rPr>
        <w:t>predicted that 2024 won’t be a golden age for AI</w:t>
      </w:r>
      <w:r w:rsidRPr="003A37F4">
        <w:t xml:space="preserve">, noting that </w:t>
      </w:r>
      <w:r w:rsidRPr="00812BE2">
        <w:rPr>
          <w:rStyle w:val="StyleUnderline"/>
          <w:highlight w:val="cyan"/>
        </w:rPr>
        <w:t xml:space="preserve">the current fanfare is “following a </w:t>
      </w:r>
      <w:proofErr w:type="spellStart"/>
      <w:r w:rsidRPr="00812BE2">
        <w:rPr>
          <w:rStyle w:val="Emphasis"/>
          <w:highlight w:val="cyan"/>
        </w:rPr>
        <w:t>well worn</w:t>
      </w:r>
      <w:proofErr w:type="spellEnd"/>
      <w:r w:rsidRPr="00812BE2">
        <w:rPr>
          <w:rStyle w:val="Emphasis"/>
          <w:highlight w:val="cyan"/>
        </w:rPr>
        <w:t xml:space="preserve"> hype cycle</w:t>
      </w:r>
      <w:r w:rsidRPr="003A37F4">
        <w:t xml:space="preserve"> that we have seen again, and again, during the 60+ year history of AI.”</w:t>
      </w:r>
      <w:r w:rsidRPr="00FB1D02">
        <w:rPr>
          <w:sz w:val="12"/>
        </w:rPr>
        <w:t xml:space="preserve">¶ </w:t>
      </w:r>
      <w:r w:rsidRPr="003A37F4">
        <w:t xml:space="preserve">“Get your thick coats now. </w:t>
      </w:r>
      <w:r w:rsidRPr="00FB1D02">
        <w:rPr>
          <w:rStyle w:val="StyleUnderline"/>
        </w:rPr>
        <w:t xml:space="preserve">There may be yet another </w:t>
      </w:r>
      <w:r w:rsidRPr="00812BE2">
        <w:rPr>
          <w:rStyle w:val="StyleUnderline"/>
          <w:highlight w:val="cyan"/>
        </w:rPr>
        <w:t>AI winter</w:t>
      </w:r>
      <w:r w:rsidRPr="00FB1D02">
        <w:rPr>
          <w:rStyle w:val="StyleUnderline"/>
        </w:rPr>
        <w:t>, and perhap</w:t>
      </w:r>
      <w:r w:rsidRPr="00812BE2">
        <w:rPr>
          <w:rStyle w:val="Emphasis"/>
          <w:highlight w:val="cyan"/>
        </w:rPr>
        <w:t>s</w:t>
      </w:r>
      <w:r w:rsidRPr="00FB1D02">
        <w:rPr>
          <w:rStyle w:val="StyleUnderline"/>
        </w:rPr>
        <w:t xml:space="preserve"> even a full-scale tech winter, </w:t>
      </w:r>
      <w:r w:rsidRPr="00812BE2">
        <w:rPr>
          <w:rStyle w:val="Emphasis"/>
          <w:highlight w:val="cyan"/>
        </w:rPr>
        <w:t>just around the corner</w:t>
      </w:r>
      <w:r w:rsidRPr="00FB1D02">
        <w:rPr>
          <w:rStyle w:val="StyleUnderline"/>
        </w:rPr>
        <w:t>. And it is going to be cold</w:t>
      </w:r>
      <w:r w:rsidRPr="003A37F4">
        <w:t xml:space="preserve">,” Brooks </w:t>
      </w:r>
      <w:proofErr w:type="gramStart"/>
      <w:r w:rsidRPr="003A37F4">
        <w:t>concluded.</w:t>
      </w:r>
      <w:r w:rsidRPr="00FB1D02">
        <w:rPr>
          <w:sz w:val="12"/>
        </w:rPr>
        <w:t>¶</w:t>
      </w:r>
      <w:proofErr w:type="gramEnd"/>
      <w:r w:rsidRPr="00FB1D02">
        <w:rPr>
          <w:sz w:val="12"/>
        </w:rPr>
        <w:t xml:space="preserve"> </w:t>
      </w:r>
      <w:r w:rsidRPr="00812BE2">
        <w:rPr>
          <w:rStyle w:val="StyleUnderline"/>
          <w:highlight w:val="cyan"/>
        </w:rPr>
        <w:t>Brooks</w:t>
      </w:r>
      <w:r w:rsidRPr="003A37F4">
        <w:t xml:space="preserve"> is far from a pessimistic Luddite. He</w:t>
      </w:r>
      <w:r w:rsidRPr="00812BE2">
        <w:rPr>
          <w:rStyle w:val="Emphasis"/>
          <w:highlight w:val="cyan"/>
        </w:rPr>
        <w:t>’s</w:t>
      </w:r>
      <w:r w:rsidRPr="003A37F4">
        <w:t xml:space="preserve"> </w:t>
      </w:r>
      <w:r w:rsidRPr="00FB1D02">
        <w:rPr>
          <w:rStyle w:val="StyleUnderline"/>
        </w:rPr>
        <w:t>been studying AI since the 1970s and has been dubbed “</w:t>
      </w:r>
      <w:r w:rsidRPr="00812BE2">
        <w:rPr>
          <w:rStyle w:val="StyleUnderline"/>
          <w:highlight w:val="cyan"/>
        </w:rPr>
        <w:t>one of the world’s most accomplished</w:t>
      </w:r>
      <w:r w:rsidRPr="00FB1D02">
        <w:rPr>
          <w:rStyle w:val="StyleUnderline"/>
        </w:rPr>
        <w:t xml:space="preserve"> </w:t>
      </w:r>
      <w:r w:rsidRPr="00812BE2">
        <w:rPr>
          <w:rStyle w:val="StyleUnderline"/>
          <w:highlight w:val="cyan"/>
        </w:rPr>
        <w:t>experts in</w:t>
      </w:r>
      <w:r w:rsidRPr="00FB1D02">
        <w:rPr>
          <w:rStyle w:val="StyleUnderline"/>
        </w:rPr>
        <w:t xml:space="preserve"> robotics and </w:t>
      </w:r>
      <w:r w:rsidRPr="00812BE2">
        <w:rPr>
          <w:rStyle w:val="Emphasis"/>
          <w:highlight w:val="cyan"/>
        </w:rPr>
        <w:t>a</w:t>
      </w:r>
      <w:r w:rsidRPr="00FB1D02">
        <w:rPr>
          <w:rStyle w:val="StyleUnderline"/>
        </w:rPr>
        <w:t xml:space="preserve">rtificial </w:t>
      </w:r>
      <w:r w:rsidRPr="00812BE2">
        <w:rPr>
          <w:rStyle w:val="Emphasis"/>
          <w:highlight w:val="cyan"/>
        </w:rPr>
        <w:t>i</w:t>
      </w:r>
      <w:r w:rsidRPr="00FB1D02">
        <w:rPr>
          <w:rStyle w:val="StyleUnderline"/>
        </w:rPr>
        <w:t>ntelligence</w:t>
      </w:r>
      <w:r w:rsidRPr="003A37F4">
        <w:t xml:space="preserve">.” If he seems cynical, it’s simply because </w:t>
      </w:r>
      <w:r w:rsidRPr="00FB1D02">
        <w:rPr>
          <w:rStyle w:val="Emphasis"/>
        </w:rPr>
        <w:t xml:space="preserve">he’s seen it all </w:t>
      </w:r>
      <w:proofErr w:type="gramStart"/>
      <w:r w:rsidRPr="00FB1D02">
        <w:rPr>
          <w:rStyle w:val="Emphasis"/>
        </w:rPr>
        <w:t>before</w:t>
      </w:r>
      <w:r w:rsidRPr="003A37F4">
        <w:t>;</w:t>
      </w:r>
      <w:proofErr w:type="gramEnd"/>
      <w:r w:rsidRPr="003A37F4">
        <w:t xml:space="preserve"> </w:t>
      </w:r>
      <w:r w:rsidRPr="00FB1D02">
        <w:rPr>
          <w:rStyle w:val="StyleUnderline"/>
        </w:rPr>
        <w:t>all the publicity, letdowns, false promises, and setbacks</w:t>
      </w:r>
      <w:r w:rsidRPr="003A37F4">
        <w:t xml:space="preserve">. </w:t>
      </w:r>
      <w:proofErr w:type="gramStart"/>
      <w:r w:rsidRPr="003A37F4">
        <w:t>Take a look</w:t>
      </w:r>
      <w:proofErr w:type="gramEnd"/>
      <w:r w:rsidRPr="003A37F4">
        <w:t xml:space="preserve"> at his former predictions and you’ll see </w:t>
      </w:r>
      <w:r w:rsidRPr="00812BE2">
        <w:rPr>
          <w:rStyle w:val="Emphasis"/>
          <w:highlight w:val="cyan"/>
        </w:rPr>
        <w:t>his tech</w:t>
      </w:r>
      <w:r w:rsidRPr="00FB1D02">
        <w:rPr>
          <w:rStyle w:val="StyleUnderline"/>
        </w:rPr>
        <w:t xml:space="preserve">nological </w:t>
      </w:r>
      <w:r w:rsidRPr="00812BE2">
        <w:rPr>
          <w:rStyle w:val="StyleUnderline"/>
          <w:highlight w:val="cyan"/>
        </w:rPr>
        <w:t>prophecies are</w:t>
      </w:r>
      <w:r w:rsidRPr="00FB1D02">
        <w:rPr>
          <w:rStyle w:val="StyleUnderline"/>
        </w:rPr>
        <w:t xml:space="preserve"> often </w:t>
      </w:r>
      <w:r w:rsidRPr="00812BE2">
        <w:rPr>
          <w:rStyle w:val="StyleUnderline"/>
          <w:highlight w:val="cyan"/>
        </w:rPr>
        <w:t>right on the money</w:t>
      </w:r>
      <w:r w:rsidRPr="003A37F4">
        <w:t>.</w:t>
      </w:r>
    </w:p>
    <w:p w14:paraId="2D3BBEEE" w14:textId="77777777" w:rsidR="00146FF2" w:rsidRPr="003A37F4" w:rsidRDefault="00146FF2" w:rsidP="00146FF2">
      <w:pPr>
        <w:pStyle w:val="Heading4"/>
        <w:rPr>
          <w:rFonts w:cs="Times New Roman"/>
        </w:rPr>
      </w:pPr>
      <w:r w:rsidRPr="003A37F4">
        <w:rPr>
          <w:rFonts w:cs="Times New Roman"/>
        </w:rPr>
        <w:t xml:space="preserve">AI is </w:t>
      </w:r>
      <w:r w:rsidRPr="003A37F4">
        <w:rPr>
          <w:rFonts w:cs="Times New Roman"/>
          <w:u w:val="single"/>
        </w:rPr>
        <w:t>limited</w:t>
      </w:r>
      <w:r w:rsidRPr="003A37F4">
        <w:rPr>
          <w:rFonts w:cs="Times New Roman"/>
        </w:rPr>
        <w:t xml:space="preserve"> now</w:t>
      </w:r>
    </w:p>
    <w:p w14:paraId="68186AD4" w14:textId="77777777" w:rsidR="00146FF2" w:rsidRPr="003A37F4" w:rsidRDefault="00146FF2" w:rsidP="00146FF2">
      <w:r w:rsidRPr="003A37F4">
        <w:rPr>
          <w:rStyle w:val="Style13ptBold"/>
        </w:rPr>
        <w:t>Coombs 24</w:t>
      </w:r>
      <w:r w:rsidRPr="003A37F4">
        <w:t>, Major, US Army (Robert, “AI Integration for Scenario Development: Training the Whole-of-</w:t>
      </w:r>
      <w:proofErr w:type="gramStart"/>
      <w:r w:rsidRPr="003A37F4">
        <w:t>Force ,</w:t>
      </w:r>
      <w:proofErr w:type="gramEnd"/>
      <w:r w:rsidRPr="003A37F4">
        <w:t>” Military Review, https://www.armyupress.army.mil/Journals/Military-Review/Online-Exclusive/2024-OLE/AI-Integration-for-Scenario-Development/)//BB</w:t>
      </w:r>
    </w:p>
    <w:p w14:paraId="0BC733F7" w14:textId="77777777" w:rsidR="00146FF2" w:rsidRPr="003A37F4" w:rsidRDefault="00146FF2" w:rsidP="00146FF2"/>
    <w:p w14:paraId="74214240" w14:textId="77777777" w:rsidR="00146FF2" w:rsidRPr="003A37F4" w:rsidRDefault="00146FF2" w:rsidP="00146FF2">
      <w:r w:rsidRPr="00980A70">
        <w:rPr>
          <w:rStyle w:val="Emphasis"/>
          <w:highlight w:val="cyan"/>
        </w:rPr>
        <w:t>Current Limitations</w:t>
      </w:r>
      <w:r w:rsidRPr="003A37F4">
        <w:t xml:space="preserve"> and Opportunities</w:t>
      </w:r>
    </w:p>
    <w:p w14:paraId="2A4A213A" w14:textId="4440DB95" w:rsidR="00146FF2" w:rsidRPr="003A37F4" w:rsidRDefault="00146FF2" w:rsidP="00146FF2">
      <w:r w:rsidRPr="00980A70">
        <w:rPr>
          <w:rStyle w:val="StyleUnderline"/>
          <w:highlight w:val="cyan"/>
        </w:rPr>
        <w:t>The phrase “garbage in, garbage out” accurately depicts</w:t>
      </w:r>
      <w:r w:rsidRPr="003A37F4">
        <w:t xml:space="preserve"> the </w:t>
      </w:r>
      <w:r w:rsidRPr="00980A70">
        <w:rPr>
          <w:rStyle w:val="StyleUnderline"/>
          <w:highlight w:val="cyan"/>
        </w:rPr>
        <w:t>current</w:t>
      </w:r>
      <w:r w:rsidRPr="003A37F4">
        <w:t xml:space="preserve"> status of many </w:t>
      </w:r>
      <w:proofErr w:type="gramStart"/>
      <w:r w:rsidRPr="00980A70">
        <w:rPr>
          <w:rStyle w:val="StyleUnderline"/>
          <w:highlight w:val="cyan"/>
        </w:rPr>
        <w:t>AI</w:t>
      </w:r>
      <w:proofErr w:type="gramEnd"/>
      <w:r w:rsidRPr="003A37F4">
        <w:t xml:space="preserve"> generative programs. Remedial attempts to use AI generative imagery platforms </w:t>
      </w:r>
      <w:proofErr w:type="gramStart"/>
      <w:r w:rsidRPr="003A37F4">
        <w:t>demonstrates</w:t>
      </w:r>
      <w:proofErr w:type="gramEnd"/>
      <w:r w:rsidRPr="003A37F4">
        <w:t xml:space="preserve"> these programs have challenges in writing words and uniquely with the drawing of hands. In text-based use, outputs commonly lack the depth and clarity one would expect of human-produced products. Various attempts to create Army written documents without a robust dataset generally leads to an underwhelming output. These documents may not fit proper formats, even when asking the program to use Army Regulation 25-50, Preparing and Managing Correspondence, as the base of instructions.12 Additionally, when testing various AI language models, it demonstrated limitations in developing information that could be called “creative,” as the capability only allows replicative creation of reference information. </w:t>
      </w:r>
      <w:r w:rsidRPr="00980A70">
        <w:rPr>
          <w:rStyle w:val="Emphasis"/>
          <w:highlight w:val="cyan"/>
        </w:rPr>
        <w:t>For</w:t>
      </w:r>
      <w:r w:rsidRPr="003A37F4">
        <w:t xml:space="preserve"> </w:t>
      </w:r>
      <w:r w:rsidRPr="00980A70">
        <w:rPr>
          <w:rStyle w:val="StyleUnderline"/>
          <w:highlight w:val="cyan"/>
        </w:rPr>
        <w:t>all the potential use of AI systems</w:t>
      </w:r>
      <w:r w:rsidRPr="003A37F4">
        <w:t xml:space="preserve">, </w:t>
      </w:r>
      <w:r w:rsidRPr="00980A70">
        <w:rPr>
          <w:rStyle w:val="StyleUnderline"/>
          <w:highlight w:val="cyan"/>
        </w:rPr>
        <w:t>we are witnessing a capability still</w:t>
      </w:r>
      <w:r w:rsidRPr="003A37F4">
        <w:rPr>
          <w:rStyle w:val="StyleUnderline"/>
        </w:rPr>
        <w:t xml:space="preserve"> with</w:t>
      </w:r>
      <w:r w:rsidRPr="00980A70">
        <w:rPr>
          <w:rStyle w:val="Emphasis"/>
          <w:highlight w:val="cyan"/>
        </w:rPr>
        <w:t>in</w:t>
      </w:r>
      <w:r w:rsidRPr="003A37F4">
        <w:rPr>
          <w:rStyle w:val="StyleUnderline"/>
        </w:rPr>
        <w:t xml:space="preserve"> </w:t>
      </w:r>
      <w:r w:rsidRPr="00980A70">
        <w:rPr>
          <w:rStyle w:val="StyleUnderline"/>
          <w:highlight w:val="cyan"/>
        </w:rPr>
        <w:t>its</w:t>
      </w:r>
      <w:r w:rsidRPr="003A37F4">
        <w:rPr>
          <w:rStyle w:val="StyleUnderline"/>
        </w:rPr>
        <w:t xml:space="preserve"> </w:t>
      </w:r>
      <w:r w:rsidRPr="00980A70">
        <w:rPr>
          <w:rStyle w:val="StyleUnderline"/>
          <w:highlight w:val="cyan"/>
        </w:rPr>
        <w:t>infancy</w:t>
      </w:r>
      <w:r w:rsidRPr="003A37F4">
        <w:t xml:space="preserve">. AI currently produces what I will refer to as constrained and unconstrained coding. Constrained coding refers to systematic modeling used to truncate information down to a specific answer; this is similar in concept to the text-to-model prompting. This type of coding is exemplified in the use of AI to identify armored vehicles in large data sets of satellite imagery. The goal of constrained coding is to decrease ambiguity to provide a specific response. The second format is unconstrained coding, or the use of human linguistics to query a database with increased ambiguity of response. Unconstrained coding is applied in systems like ChatGPT to query, “create a fictitious city scenario in the city of </w:t>
      </w:r>
      <w:proofErr w:type="spellStart"/>
      <w:r w:rsidRPr="003A37F4">
        <w:t>Radesna</w:t>
      </w:r>
      <w:proofErr w:type="spellEnd"/>
      <w:r w:rsidRPr="003A37F4">
        <w:t xml:space="preserve"> and the required data for a SOF civil affairs unit to conduct civil reconnaissance.” </w:t>
      </w:r>
      <w:r w:rsidRPr="00980A70">
        <w:rPr>
          <w:rStyle w:val="Emphasis"/>
          <w:highlight w:val="cyan"/>
        </w:rPr>
        <w:t>AI</w:t>
      </w:r>
      <w:r w:rsidRPr="003A37F4">
        <w:t xml:space="preserve"> has the capability to identify the components of a civil reconnaissance but </w:t>
      </w:r>
      <w:r w:rsidRPr="00980A70">
        <w:rPr>
          <w:rStyle w:val="Emphasis"/>
          <w:highlight w:val="cyan"/>
        </w:rPr>
        <w:t>is limited</w:t>
      </w:r>
      <w:r w:rsidRPr="003A37F4">
        <w:t xml:space="preserve"> by what data it can provide on made up groups like civil resistance organizations and local nonprofits. Unconstrained coding requires Socratic querying and multiple developed research models. </w:t>
      </w:r>
      <w:r w:rsidRPr="003A37F4">
        <w:rPr>
          <w:rStyle w:val="StyleUnderline"/>
        </w:rPr>
        <w:t xml:space="preserve">A lack of a robust database of examples and </w:t>
      </w:r>
      <w:r w:rsidRPr="00980A70">
        <w:rPr>
          <w:rStyle w:val="StyleUnderline"/>
          <w:highlight w:val="cyan"/>
        </w:rPr>
        <w:t>AI’s</w:t>
      </w:r>
      <w:r w:rsidRPr="003A37F4">
        <w:rPr>
          <w:rStyle w:val="StyleUnderline"/>
        </w:rPr>
        <w:t xml:space="preserve"> </w:t>
      </w:r>
      <w:r w:rsidRPr="00980A70">
        <w:rPr>
          <w:rStyle w:val="StyleUnderline"/>
          <w:highlight w:val="cyan"/>
        </w:rPr>
        <w:t>creativity challenge currently pose issues when attempting to leverage AI</w:t>
      </w:r>
      <w:r w:rsidRPr="003A37F4">
        <w:t xml:space="preserve"> to produce hypothetical questions or scenarios in which it must combine desperate data through contextual clues.</w:t>
      </w:r>
    </w:p>
    <w:p w14:paraId="10E36175" w14:textId="08B599EB" w:rsidR="002A7924" w:rsidRPr="003A37F4" w:rsidRDefault="002A7924" w:rsidP="002A7924">
      <w:pPr>
        <w:pStyle w:val="Heading3"/>
        <w:rPr>
          <w:rFonts w:cs="Times New Roman"/>
        </w:rPr>
      </w:pPr>
      <w:r w:rsidRPr="003A37F4">
        <w:rPr>
          <w:rFonts w:cs="Times New Roman"/>
        </w:rPr>
        <w:t>Uniqueness---</w:t>
      </w:r>
      <w:r w:rsidR="00D4350B">
        <w:rPr>
          <w:rFonts w:cs="Times New Roman"/>
        </w:rPr>
        <w:t>Military-</w:t>
      </w:r>
      <w:r w:rsidR="00635439" w:rsidRPr="003A37F4">
        <w:rPr>
          <w:rFonts w:cs="Times New Roman"/>
        </w:rPr>
        <w:t>Specific---2NC</w:t>
      </w:r>
    </w:p>
    <w:p w14:paraId="7E1E77A1" w14:textId="77777777" w:rsidR="002A7924" w:rsidRPr="003A37F4" w:rsidRDefault="002A7924" w:rsidP="002A7924">
      <w:pPr>
        <w:pStyle w:val="Heading4"/>
        <w:rPr>
          <w:rFonts w:cs="Times New Roman"/>
        </w:rPr>
      </w:pPr>
      <w:r w:rsidRPr="003A37F4">
        <w:rPr>
          <w:rFonts w:cs="Times New Roman"/>
        </w:rPr>
        <w:t xml:space="preserve">A.I. </w:t>
      </w:r>
      <w:r w:rsidRPr="003A37F4">
        <w:rPr>
          <w:rFonts w:cs="Times New Roman"/>
          <w:u w:val="single"/>
        </w:rPr>
        <w:t>cannot</w:t>
      </w:r>
      <w:r w:rsidRPr="003A37F4">
        <w:rPr>
          <w:rFonts w:cs="Times New Roman"/>
        </w:rPr>
        <w:t xml:space="preserve"> enable certain counterforce </w:t>
      </w:r>
      <w:r w:rsidRPr="003A37F4">
        <w:rPr>
          <w:rFonts w:cs="Times New Roman"/>
          <w:u w:val="single"/>
        </w:rPr>
        <w:t>yet</w:t>
      </w:r>
      <w:r w:rsidRPr="003A37F4">
        <w:rPr>
          <w:rFonts w:cs="Times New Roman"/>
        </w:rPr>
        <w:t xml:space="preserve">, but it </w:t>
      </w:r>
      <w:r w:rsidRPr="003A37F4">
        <w:rPr>
          <w:rFonts w:cs="Times New Roman"/>
          <w:u w:val="single"/>
        </w:rPr>
        <w:t>could in the future</w:t>
      </w:r>
      <w:r w:rsidRPr="003A37F4">
        <w:rPr>
          <w:rFonts w:cs="Times New Roman"/>
        </w:rPr>
        <w:t>.</w:t>
      </w:r>
    </w:p>
    <w:p w14:paraId="71E0492E" w14:textId="77777777" w:rsidR="002A7924" w:rsidRPr="003A37F4" w:rsidRDefault="002A7924" w:rsidP="002A7924">
      <w:r w:rsidRPr="003A37F4">
        <w:rPr>
          <w:rStyle w:val="Style13ptBold"/>
        </w:rPr>
        <w:t>Loss 19</w:t>
      </w:r>
      <w:r w:rsidRPr="003A37F4">
        <w:t xml:space="preserve">, Nuclear scholar with the Project on Nuclear Issues at the Center for Strategic and International Studies (Rafael, Artificial Intelligence, the Final Piece to the Counterforce Puzzle? </w:t>
      </w:r>
      <w:r w:rsidRPr="003A37F4">
        <w:rPr>
          <w:i/>
          <w:iCs/>
        </w:rPr>
        <w:t>Lawrence Livermore National Library</w:t>
      </w:r>
      <w:r w:rsidRPr="003A37F4">
        <w:t>, Created for the U.S. Department of Energy, Available Online at: https://www.osti.gov/servlets/purl/1568008)</w:t>
      </w:r>
    </w:p>
    <w:p w14:paraId="73AE7B3E" w14:textId="0734C597" w:rsidR="0031109B" w:rsidRDefault="002A7924" w:rsidP="0031109B">
      <w:r w:rsidRPr="003A37F4">
        <w:t xml:space="preserve">It is widely expected that artificial intelligence (AI) will disrupt and fundamentally transform many aspects of social, economic, and political life over the coming decades.2 </w:t>
      </w:r>
      <w:r w:rsidRPr="00980A70">
        <w:rPr>
          <w:rStyle w:val="StyleUnderline"/>
          <w:highlight w:val="cyan"/>
        </w:rPr>
        <w:t xml:space="preserve">As we are in the </w:t>
      </w:r>
      <w:r w:rsidRPr="00980A70">
        <w:rPr>
          <w:rStyle w:val="Emphasis"/>
          <w:highlight w:val="cyan"/>
        </w:rPr>
        <w:t>early stages of AI adoption</w:t>
      </w:r>
      <w:r w:rsidRPr="003A37F4">
        <w:t xml:space="preserve"> </w:t>
      </w:r>
      <w:r w:rsidRPr="003A37F4">
        <w:rPr>
          <w:rStyle w:val="StyleUnderline"/>
        </w:rPr>
        <w:t>in most fields, many discussions of its potential necessarily impact remain vague and superficial, including</w:t>
      </w:r>
      <w:r w:rsidRPr="003A37F4">
        <w:t xml:space="preserve"> where </w:t>
      </w:r>
      <w:r w:rsidRPr="003A37F4">
        <w:rPr>
          <w:rStyle w:val="StyleUnderline"/>
        </w:rPr>
        <w:t>national security</w:t>
      </w:r>
      <w:r w:rsidRPr="003A37F4">
        <w:t xml:space="preserve"> is concerned. 3 Nevertheless, some scholars have productively explored AI’s impact on the character of warfare,4 the balance of power among states,5 and human society itself. 6 This article contributes to this growing body of literature by examining how this new technology might interact with one of the most prominent features of the post-World War II strategic environment: nuclear weapons. Specifically, it asks whether </w:t>
      </w:r>
      <w:r w:rsidRPr="00980A70">
        <w:rPr>
          <w:rStyle w:val="StyleUnderline"/>
          <w:highlight w:val="cyan"/>
        </w:rPr>
        <w:t>AI driven improvements to</w:t>
      </w:r>
      <w:r w:rsidRPr="003A37F4">
        <w:t xml:space="preserve"> intelligence, surveillance, and reconnaissance (</w:t>
      </w:r>
      <w:r w:rsidRPr="00980A70">
        <w:rPr>
          <w:rStyle w:val="StyleUnderline"/>
          <w:highlight w:val="cyan"/>
        </w:rPr>
        <w:t>ISR</w:t>
      </w:r>
      <w:r w:rsidRPr="003A37F4">
        <w:t xml:space="preserve">) capabilities, i.e., automated image recognition/computer vision, </w:t>
      </w:r>
      <w:r w:rsidRPr="00980A70">
        <w:rPr>
          <w:rStyle w:val="StyleUnderline"/>
          <w:highlight w:val="cyan"/>
        </w:rPr>
        <w:t>could enable an effective</w:t>
      </w:r>
      <w:r w:rsidRPr="00980A70">
        <w:rPr>
          <w:highlight w:val="cyan"/>
        </w:rPr>
        <w:t xml:space="preserve"> </w:t>
      </w:r>
      <w:r w:rsidRPr="00980A70">
        <w:rPr>
          <w:rStyle w:val="Emphasis"/>
          <w:highlight w:val="cyan"/>
        </w:rPr>
        <w:t>counterforce capability</w:t>
      </w:r>
      <w:r w:rsidRPr="00980A70">
        <w:rPr>
          <w:highlight w:val="cyan"/>
        </w:rPr>
        <w:t xml:space="preserve"> </w:t>
      </w:r>
      <w:r w:rsidRPr="00980A70">
        <w:rPr>
          <w:rStyle w:val="StyleUnderline"/>
          <w:highlight w:val="cyan"/>
        </w:rPr>
        <w:t>and thereby</w:t>
      </w:r>
      <w:r w:rsidRPr="00980A70">
        <w:rPr>
          <w:highlight w:val="cyan"/>
        </w:rPr>
        <w:t xml:space="preserve"> </w:t>
      </w:r>
      <w:r w:rsidRPr="00980A70">
        <w:rPr>
          <w:rStyle w:val="Emphasis"/>
          <w:highlight w:val="cyan"/>
        </w:rPr>
        <w:t>imperil nuclear deterrence</w:t>
      </w:r>
      <w:r w:rsidRPr="00980A70">
        <w:rPr>
          <w:highlight w:val="cyan"/>
        </w:rPr>
        <w:t xml:space="preserve"> </w:t>
      </w:r>
      <w:r w:rsidRPr="00980A70">
        <w:rPr>
          <w:rStyle w:val="StyleUnderline"/>
          <w:highlight w:val="cyan"/>
        </w:rPr>
        <w:t>and</w:t>
      </w:r>
      <w:r w:rsidRPr="00980A70">
        <w:rPr>
          <w:highlight w:val="cyan"/>
        </w:rPr>
        <w:t xml:space="preserve"> </w:t>
      </w:r>
      <w:r w:rsidRPr="00980A70">
        <w:rPr>
          <w:rStyle w:val="Emphasis"/>
          <w:highlight w:val="cyan"/>
        </w:rPr>
        <w:t>weaken first-strike stability</w:t>
      </w:r>
      <w:r w:rsidRPr="003A37F4">
        <w:t xml:space="preserve">. 7 Since the advent of the nuclear age, analysts have been divided over the meaning of nuclear weapons for international politics. Proponents of the “nuclear revolution” argue that nuclear weapons, particularly </w:t>
      </w:r>
      <w:r w:rsidRPr="00980A70">
        <w:rPr>
          <w:rStyle w:val="StyleUnderline"/>
          <w:highlight w:val="cyan"/>
        </w:rPr>
        <w:t xml:space="preserve">a </w:t>
      </w:r>
      <w:r w:rsidRPr="00980A70">
        <w:rPr>
          <w:rStyle w:val="Emphasis"/>
          <w:highlight w:val="cyan"/>
        </w:rPr>
        <w:t>secure second-strike</w:t>
      </w:r>
      <w:r w:rsidRPr="00980A70">
        <w:rPr>
          <w:rStyle w:val="StyleUnderline"/>
          <w:highlight w:val="cyan"/>
        </w:rPr>
        <w:t xml:space="preserve"> capability</w:t>
      </w:r>
      <w:r w:rsidRPr="003A37F4">
        <w:t xml:space="preserve">, which would allow a state to retaliate with nuclear force after suffering a first strike, </w:t>
      </w:r>
      <w:r w:rsidRPr="003A37F4">
        <w:rPr>
          <w:rStyle w:val="StyleUnderline"/>
        </w:rPr>
        <w:t xml:space="preserve">satisfy a state’s security needs because they present a potential for unacceptable damage that </w:t>
      </w:r>
      <w:r w:rsidRPr="00980A70">
        <w:rPr>
          <w:rStyle w:val="StyleUnderline"/>
          <w:highlight w:val="cyan"/>
        </w:rPr>
        <w:t xml:space="preserve">would </w:t>
      </w:r>
      <w:r w:rsidRPr="00980A70">
        <w:rPr>
          <w:rStyle w:val="Emphasis"/>
          <w:highlight w:val="cyan"/>
        </w:rPr>
        <w:t>deter</w:t>
      </w:r>
      <w:r w:rsidRPr="00980A70">
        <w:rPr>
          <w:rStyle w:val="StyleUnderline"/>
          <w:highlight w:val="cyan"/>
        </w:rPr>
        <w:t xml:space="preserve"> any potential challenger from even considering aggression</w:t>
      </w:r>
      <w:r w:rsidRPr="003A37F4">
        <w:t xml:space="preserve">.8 In their view, international politics in the shadow of nuclear weapons would be largely peaceful, competition would be relegated to the margins, and nuclear superiority would be meaningless.9 However, recent research suggests that this may not be the case. In fact, nuclear weapon states have sought to hold at risk the nuclear arsenals of their adversaries throughout the nuclear age.10 Still, </w:t>
      </w:r>
      <w:r w:rsidRPr="003A37F4">
        <w:rPr>
          <w:rStyle w:val="StyleUnderline"/>
        </w:rPr>
        <w:t>no country has attacked another’s operational nuclear arsenal</w:t>
      </w:r>
      <w:r w:rsidRPr="003A37F4">
        <w:t xml:space="preserve">.11 That is </w:t>
      </w:r>
      <w:r w:rsidRPr="003A37F4">
        <w:rPr>
          <w:rStyle w:val="StyleUnderline"/>
        </w:rPr>
        <w:t>because the requirements for a disarming strike are</w:t>
      </w:r>
      <w:r w:rsidRPr="003A37F4">
        <w:t xml:space="preserve"> considerably </w:t>
      </w:r>
      <w:r w:rsidRPr="003A37F4">
        <w:rPr>
          <w:rStyle w:val="StyleUnderline"/>
        </w:rPr>
        <w:t>high</w:t>
      </w:r>
      <w:r w:rsidRPr="003A37F4">
        <w:t xml:space="preserve">er than for damage limitation or retaliation against nuclear attack. </w:t>
      </w:r>
      <w:r w:rsidRPr="003A37F4">
        <w:rPr>
          <w:rStyle w:val="StyleUnderline"/>
        </w:rPr>
        <w:t xml:space="preserve">A state trying to disarm its opponent would have to be certain to destroy, or at least disable, </w:t>
      </w:r>
      <w:proofErr w:type="gramStart"/>
      <w:r w:rsidRPr="003A37F4">
        <w:rPr>
          <w:rStyle w:val="StyleUnderline"/>
        </w:rPr>
        <w:t>all of</w:t>
      </w:r>
      <w:proofErr w:type="gramEnd"/>
      <w:r w:rsidRPr="003A37F4">
        <w:rPr>
          <w:rStyle w:val="StyleUnderline"/>
        </w:rPr>
        <w:t xml:space="preserve"> its adversary’s nuclear weapons</w:t>
      </w:r>
      <w:r w:rsidRPr="003A37F4">
        <w:t xml:space="preserve">. Even one operational nuclear warhead could inflict unacceptable damage in a retaliatory blow. </w:t>
      </w:r>
      <w:r w:rsidRPr="00980A70">
        <w:rPr>
          <w:rStyle w:val="StyleUnderline"/>
          <w:highlight w:val="cyan"/>
        </w:rPr>
        <w:t>The inability to be certain that a first strike could find</w:t>
      </w:r>
      <w:r w:rsidRPr="003A37F4">
        <w:rPr>
          <w:rStyle w:val="StyleUnderline"/>
        </w:rPr>
        <w:t xml:space="preserve"> and eliminate </w:t>
      </w:r>
      <w:r w:rsidRPr="00980A70">
        <w:rPr>
          <w:rStyle w:val="StyleUnderline"/>
          <w:highlight w:val="cyan"/>
        </w:rPr>
        <w:t xml:space="preserve">all enemy nuclear weapons has been the </w:t>
      </w:r>
      <w:r w:rsidRPr="00980A70">
        <w:rPr>
          <w:rStyle w:val="Emphasis"/>
          <w:highlight w:val="cyan"/>
        </w:rPr>
        <w:t>main roadblock</w:t>
      </w:r>
      <w:r w:rsidRPr="00980A70">
        <w:rPr>
          <w:rStyle w:val="StyleUnderline"/>
          <w:highlight w:val="cyan"/>
        </w:rPr>
        <w:t xml:space="preserve"> for effective counterforce</w:t>
      </w:r>
      <w:r w:rsidRPr="003A37F4">
        <w:t xml:space="preserve">.12 </w:t>
      </w:r>
      <w:r w:rsidRPr="003A37F4">
        <w:rPr>
          <w:rStyle w:val="StyleUnderline"/>
        </w:rPr>
        <w:t>As</w:t>
      </w:r>
      <w:r w:rsidRPr="003A37F4">
        <w:t xml:space="preserve"> the number of battlefield sensors grows and </w:t>
      </w:r>
      <w:r w:rsidRPr="003A37F4">
        <w:rPr>
          <w:rStyle w:val="StyleUnderline"/>
        </w:rPr>
        <w:t>ISR capabilities improve, however, this roadblock is crumbling.</w:t>
      </w:r>
      <w:r w:rsidRPr="003A37F4">
        <w:t xml:space="preserve"> </w:t>
      </w:r>
      <w:r w:rsidRPr="00980A70">
        <w:rPr>
          <w:rStyle w:val="Emphasis"/>
          <w:highlight w:val="cyan"/>
        </w:rPr>
        <w:t>Some expect it to be fully overcome with</w:t>
      </w:r>
      <w:r w:rsidRPr="003A37F4">
        <w:t xml:space="preserve"> the help of </w:t>
      </w:r>
      <w:r w:rsidRPr="00980A70">
        <w:rPr>
          <w:rStyle w:val="Emphasis"/>
          <w:highlight w:val="cyan"/>
        </w:rPr>
        <w:t>AI</w:t>
      </w:r>
      <w:r w:rsidRPr="003A37F4">
        <w:t>.</w:t>
      </w:r>
    </w:p>
    <w:p w14:paraId="2DB97B97" w14:textId="41A5EB5C" w:rsidR="00B97280" w:rsidRDefault="00B97280" w:rsidP="00B97280">
      <w:pPr>
        <w:pStyle w:val="Heading3"/>
      </w:pPr>
      <w:r>
        <w:t>Uniqueness---AT “Integration Inevitable”</w:t>
      </w:r>
    </w:p>
    <w:p w14:paraId="6A397EA3" w14:textId="77777777" w:rsidR="00B97280" w:rsidRDefault="00B97280" w:rsidP="00B97280">
      <w:pPr>
        <w:pStyle w:val="Heading4"/>
      </w:pPr>
      <w:r>
        <w:t xml:space="preserve">We’ve conceded </w:t>
      </w:r>
      <w:proofErr w:type="spellStart"/>
      <w:r>
        <w:t>aff</w:t>
      </w:r>
      <w:proofErr w:type="spellEnd"/>
      <w:r>
        <w:t xml:space="preserve"> uniqueness---innovation is impossible absent the </w:t>
      </w:r>
      <w:proofErr w:type="spellStart"/>
      <w:r>
        <w:t>aff</w:t>
      </w:r>
      <w:proofErr w:type="spellEnd"/>
      <w:r>
        <w:t>.</w:t>
      </w:r>
    </w:p>
    <w:p w14:paraId="10A96E1B" w14:textId="77777777" w:rsidR="00B97280" w:rsidRDefault="00B97280" w:rsidP="00B97280">
      <w:pPr>
        <w:pStyle w:val="Heading4"/>
      </w:pPr>
      <w:r>
        <w:t xml:space="preserve">The link is NOT about AI generally, it’s about a rapid development of US nuclear primacy from AI. That’s only facilitated by the </w:t>
      </w:r>
      <w:proofErr w:type="spellStart"/>
      <w:r>
        <w:t>aff</w:t>
      </w:r>
      <w:proofErr w:type="spellEnd"/>
      <w:r>
        <w:t>.</w:t>
      </w:r>
    </w:p>
    <w:p w14:paraId="7FAAC8BE" w14:textId="77777777" w:rsidR="00B97280" w:rsidRDefault="00B97280" w:rsidP="00B97280">
      <w:pPr>
        <w:pStyle w:val="Heading4"/>
      </w:pPr>
      <w:r>
        <w:t>Reject “inevitability” claims---that’s what the AI industry wants you to believe</w:t>
      </w:r>
    </w:p>
    <w:p w14:paraId="55B6E8DE" w14:textId="705A11F4" w:rsidR="00B97280" w:rsidRDefault="00B97280" w:rsidP="00B97280">
      <w:r w:rsidRPr="00B97280">
        <w:rPr>
          <w:rStyle w:val="Style13ptBold"/>
        </w:rPr>
        <w:t>Gardner 23</w:t>
      </w:r>
      <w:r>
        <w:t xml:space="preserve">, New York Times bestselling author of Risk (The Science of Fear in the US) and Future Babble(Dan, “Technology is not "inevitable",” </w:t>
      </w:r>
      <w:hyperlink r:id="rId7" w:history="1">
        <w:r w:rsidRPr="00AE3CCB">
          <w:rPr>
            <w:rStyle w:val="Hyperlink"/>
            <w:rFonts w:ascii="Times New Roman" w:hAnsi="Times New Roman" w:cs="Times New Roman"/>
          </w:rPr>
          <w:t>https://dgardner.substack.com/p/technology-is-not-inevitable)//BB</w:t>
        </w:r>
      </w:hyperlink>
    </w:p>
    <w:p w14:paraId="4BCA8779" w14:textId="77777777" w:rsidR="00B97280" w:rsidRPr="00B97280" w:rsidRDefault="00B97280" w:rsidP="00B97280"/>
    <w:p w14:paraId="1DA74A24" w14:textId="0020B2D9" w:rsidR="00B97280" w:rsidRDefault="00B97280" w:rsidP="00B97280">
      <w:r>
        <w:t xml:space="preserve">But being wrong is the least of it. </w:t>
      </w:r>
      <w:r w:rsidRPr="00B97280">
        <w:rPr>
          <w:rStyle w:val="StyleUnderline"/>
        </w:rPr>
        <w:t>The idea that technology is “inevitable” is downright dangerous</w:t>
      </w:r>
      <w:r>
        <w:t>.</w:t>
      </w:r>
    </w:p>
    <w:p w14:paraId="202BCC2A" w14:textId="77777777" w:rsidR="00B97280" w:rsidRDefault="00B97280" w:rsidP="00B97280">
      <w:r>
        <w:t>The mushroom cloud one hour after an atom bomb was dropped on Hiroshima.</w:t>
      </w:r>
    </w:p>
    <w:p w14:paraId="1F4E9F09" w14:textId="4A6FBD8B" w:rsidR="00B97280" w:rsidRDefault="00B97280" w:rsidP="00B97280">
      <w:r w:rsidRPr="00B97280">
        <w:rPr>
          <w:rStyle w:val="StyleUnderline"/>
        </w:rPr>
        <w:t xml:space="preserve">Lots of </w:t>
      </w:r>
      <w:r w:rsidRPr="00313587">
        <w:rPr>
          <w:rStyle w:val="StyleUnderline"/>
          <w:highlight w:val="cyan"/>
        </w:rPr>
        <w:t>Silicon Valley types</w:t>
      </w:r>
      <w:r>
        <w:t xml:space="preserve"> — both critics who </w:t>
      </w:r>
      <w:r w:rsidRPr="00313587">
        <w:rPr>
          <w:rStyle w:val="Emphasis"/>
          <w:highlight w:val="cyan"/>
        </w:rPr>
        <w:t>want to</w:t>
      </w:r>
      <w:r w:rsidRPr="00313587">
        <w:t xml:space="preserve"> slow things </w:t>
      </w:r>
      <w:r>
        <w:t xml:space="preserve">down and “accelerationists” who want to floor it — </w:t>
      </w:r>
      <w:r w:rsidRPr="00313587">
        <w:rPr>
          <w:rStyle w:val="StyleUnderline"/>
          <w:highlight w:val="cyan"/>
        </w:rPr>
        <w:t>bring up the Manhattan Project</w:t>
      </w:r>
      <w:r>
        <w:t xml:space="preserve"> in the context of the AI debate. That’s understandable.</w:t>
      </w:r>
    </w:p>
    <w:p w14:paraId="2D977B46" w14:textId="3BC759BC" w:rsidR="00B97280" w:rsidRDefault="00B97280" w:rsidP="00B97280">
      <w:r>
        <w:t xml:space="preserve">The one thing that both sides of the AI debate seem to agree on is that AI could become a technology of such huge importance that it would effectively divide history into pre- and post-. As the printing press did. And the atom bomb did. Both sides, I think, also agree that AI is </w:t>
      </w:r>
      <w:proofErr w:type="gramStart"/>
      <w:r>
        <w:t>similar to</w:t>
      </w:r>
      <w:proofErr w:type="gramEnd"/>
      <w:r>
        <w:t xml:space="preserve"> the atom bomb in that it could be used to wonderful ends (drop a bomb on Hitler) or it could threaten the very existence of civilization (Hitler dropping bombs).</w:t>
      </w:r>
    </w:p>
    <w:p w14:paraId="37C10369" w14:textId="69CA4BC6" w:rsidR="00B97280" w:rsidRDefault="00B97280" w:rsidP="00B97280">
      <w:r>
        <w:t xml:space="preserve">Given that the Manhattan Project keeps popping up in these discussions, one would think the Silicon Valley types have all read </w:t>
      </w:r>
      <w:proofErr w:type="gramStart"/>
      <w:r>
        <w:t>the history</w:t>
      </w:r>
      <w:proofErr w:type="gramEnd"/>
      <w:r>
        <w:t xml:space="preserve"> with great care. Comments like Altman’s suggest not.</w:t>
      </w:r>
    </w:p>
    <w:p w14:paraId="7F98F8C6" w14:textId="10C9D9E7" w:rsidR="00B97280" w:rsidRDefault="00B97280" w:rsidP="00B97280">
      <w:r w:rsidRPr="00B97280">
        <w:rPr>
          <w:rStyle w:val="StyleUnderline"/>
        </w:rPr>
        <w:t xml:space="preserve">There is abundant evidence that the development of </w:t>
      </w:r>
      <w:r w:rsidRPr="00313587">
        <w:rPr>
          <w:rStyle w:val="StyleUnderline"/>
          <w:highlight w:val="cyan"/>
        </w:rPr>
        <w:t>the</w:t>
      </w:r>
      <w:r w:rsidRPr="00B97280">
        <w:rPr>
          <w:rStyle w:val="StyleUnderline"/>
        </w:rPr>
        <w:t xml:space="preserve"> atom </w:t>
      </w:r>
      <w:r w:rsidRPr="00313587">
        <w:rPr>
          <w:rStyle w:val="StyleUnderline"/>
          <w:highlight w:val="cyan"/>
        </w:rPr>
        <w:t>bomb was</w:t>
      </w:r>
      <w:r w:rsidRPr="00B97280">
        <w:rPr>
          <w:rStyle w:val="StyleUnderline"/>
        </w:rPr>
        <w:t xml:space="preserve"> </w:t>
      </w:r>
      <w:r w:rsidRPr="00313587">
        <w:rPr>
          <w:rStyle w:val="Emphasis"/>
          <w:highlight w:val="cyan"/>
        </w:rPr>
        <w:t>not</w:t>
      </w:r>
      <w:r w:rsidRPr="00313587">
        <w:rPr>
          <w:rStyle w:val="StyleUnderline"/>
          <w:highlight w:val="cyan"/>
        </w:rPr>
        <w:t xml:space="preserve"> </w:t>
      </w:r>
      <w:r w:rsidRPr="00313587">
        <w:rPr>
          <w:rStyle w:val="Emphasis"/>
          <w:highlight w:val="cyan"/>
        </w:rPr>
        <w:t>remotely</w:t>
      </w:r>
      <w:r w:rsidRPr="00313587">
        <w:rPr>
          <w:rStyle w:val="StyleUnderline"/>
          <w:highlight w:val="cyan"/>
        </w:rPr>
        <w:t xml:space="preserve"> “inevitable</w:t>
      </w:r>
      <w:r>
        <w:t>.”</w:t>
      </w:r>
    </w:p>
    <w:p w14:paraId="0C660554" w14:textId="2AB926C5" w:rsidR="00B97280" w:rsidRDefault="00B97280" w:rsidP="00B97280">
      <w:r>
        <w:t xml:space="preserve">This essay by historian Alex </w:t>
      </w:r>
      <w:proofErr w:type="spellStart"/>
      <w:r>
        <w:t>Wellerstein</w:t>
      </w:r>
      <w:proofErr w:type="spellEnd"/>
      <w:r>
        <w:t>, who specializes in the period, is an excellent summary.</w:t>
      </w:r>
    </w:p>
    <w:p w14:paraId="7FAE36C7" w14:textId="1C1121B8" w:rsidR="00B97280" w:rsidRDefault="00B97280" w:rsidP="00B97280">
      <w:r w:rsidRPr="00B97280">
        <w:rPr>
          <w:rStyle w:val="StyleUnderline"/>
        </w:rPr>
        <w:t>The development of nuclear weapons</w:t>
      </w:r>
      <w:r>
        <w:t xml:space="preserve"> during World War II is</w:t>
      </w:r>
      <w:r w:rsidRPr="00B97280">
        <w:rPr>
          <w:rStyle w:val="StyleUnderline"/>
        </w:rPr>
        <w:t>,</w:t>
      </w:r>
      <w:r>
        <w:t xml:space="preserve"> in many ways, </w:t>
      </w:r>
      <w:r w:rsidRPr="00B97280">
        <w:rPr>
          <w:rStyle w:val="StyleUnderline"/>
        </w:rPr>
        <w:t>an unexpected and improbable outcome</w:t>
      </w:r>
      <w:r>
        <w:t>, and instead of asking why other nations did not develop such weapons, it is more fruitful to look instead at the various contingent and at times even coincidental factors that led to the United States being the only nation to pursue such a program with vigor.</w:t>
      </w:r>
    </w:p>
    <w:p w14:paraId="3EFC0ED5" w14:textId="584754A0" w:rsidR="00B97280" w:rsidRDefault="00B97280" w:rsidP="00B97280">
      <w:r>
        <w:t xml:space="preserve">Why was it “unexpected and improbable”? Because at the start of the war, there were massive uncertainties about whether it was even technically possible. And even if you agreed it could be done, the resources such an undertaking would require would be </w:t>
      </w:r>
      <w:proofErr w:type="gramStart"/>
      <w:r>
        <w:t>absolutely massive</w:t>
      </w:r>
      <w:proofErr w:type="gramEnd"/>
      <w:r>
        <w:t>.</w:t>
      </w:r>
    </w:p>
    <w:p w14:paraId="25376C36" w14:textId="43867496" w:rsidR="00B97280" w:rsidRDefault="00B97280" w:rsidP="00B97280">
      <w:r>
        <w:t xml:space="preserve">Here is </w:t>
      </w:r>
      <w:proofErr w:type="spellStart"/>
      <w:r>
        <w:t>Wellerstein’s</w:t>
      </w:r>
      <w:proofErr w:type="spellEnd"/>
      <w:r>
        <w:t xml:space="preserve"> summary of what the Manhattan Project ultimately required (emphasis mine):</w:t>
      </w:r>
    </w:p>
    <w:p w14:paraId="2DFDBCFF" w14:textId="18337F01" w:rsidR="00B97280" w:rsidRDefault="00B97280" w:rsidP="00B97280">
      <w:r w:rsidRPr="00B97280">
        <w:rPr>
          <w:rStyle w:val="StyleUnderline"/>
        </w:rPr>
        <w:t>It is difficult to overemphasize the scale of the work</w:t>
      </w:r>
      <w:r>
        <w:t xml:space="preserve">…. </w:t>
      </w:r>
      <w:r w:rsidRPr="00B97280">
        <w:rPr>
          <w:rStyle w:val="StyleUnderline"/>
        </w:rPr>
        <w:t>At its peak, it employed over 125,000 direct staff members</w:t>
      </w:r>
      <w:r>
        <w:t xml:space="preserve">, and probably a larger number of additional people were involved through the subcontracted labor that fed raw resources into the project. </w:t>
      </w:r>
      <w:r w:rsidRPr="00B97280">
        <w:rPr>
          <w:rStyle w:val="StyleUnderline"/>
        </w:rPr>
        <w:t>Because of the high rate of labor turnover on the project, some 500,000 Americans worked on some aspect of the sprawling Manhattan Project</w:t>
      </w:r>
      <w:r>
        <w:t>, almost 1% of the entire US civilian labor force during World War II. In 1943, the project was estimated to be consuming approximately over half of all Army construction labor and steel production, and the Oak Ridge site alone used approximately 1% of the electrical power produced for the entire country…. the total project sites across the United States number into the hundreds, including work done at over two dozen universities. It was not merely a scientific research project: it entailed the creation of an entirely new industry as well as the military coordination required to mobilize its byproducts as usable weapons, all under an unusually heavy cloak of military and governmental secrecy.</w:t>
      </w:r>
    </w:p>
    <w:p w14:paraId="237C90B2" w14:textId="0A9BFB0B" w:rsidR="00B97280" w:rsidRDefault="00B97280" w:rsidP="00B97280">
      <w:r>
        <w:t xml:space="preserve">This map gives some sense of the scale of the Manhattan Project, although it </w:t>
      </w:r>
      <w:proofErr w:type="gramStart"/>
      <w:r>
        <w:t>actually understates</w:t>
      </w:r>
      <w:proofErr w:type="gramEnd"/>
      <w:r>
        <w:t xml:space="preserve"> the reality by leaving off the crucial contributions made by Britain.</w:t>
      </w:r>
    </w:p>
    <w:p w14:paraId="2286963B" w14:textId="1CFA98E2" w:rsidR="00B97280" w:rsidRDefault="00B97280" w:rsidP="00B97280">
      <w:r w:rsidRPr="00B97280">
        <w:rPr>
          <w:rStyle w:val="StyleUnderline"/>
        </w:rPr>
        <w:t xml:space="preserve">And remember, </w:t>
      </w:r>
      <w:r w:rsidRPr="00313587">
        <w:rPr>
          <w:rStyle w:val="StyleUnderline"/>
          <w:highlight w:val="cyan"/>
        </w:rPr>
        <w:t>this massive outpouring of resources was made in the context of a desperate global war</w:t>
      </w:r>
      <w:r>
        <w:t>, when resources were stretched to the limit and every country knew that a mistake in allocating resources could lose the war. Imagine how many more planes, ships, and tanks the United States could have produced if it hadn’t launched the Manhattan Project. Imagine all the other weapons it could have researched and developed with a much higher probability of success.</w:t>
      </w:r>
    </w:p>
    <w:p w14:paraId="41A4EF75" w14:textId="54C7DF4E" w:rsidR="00B97280" w:rsidRDefault="00B97280" w:rsidP="00B97280">
      <w:r>
        <w:t xml:space="preserve">When Nazi Germany considered the problem, it concluded that it was technically possible to create an atom </w:t>
      </w:r>
      <w:proofErr w:type="gramStart"/>
      <w:r>
        <w:t>bomb</w:t>
      </w:r>
      <w:proofErr w:type="gramEnd"/>
      <w:r>
        <w:t xml:space="preserve"> but the cost was too great and the probability of success too low. The United Kingdom also explored the problem — and it turned what it learned over to the Americans because British officials believed they did not have the huge economic and natural resources required to pull it off.</w:t>
      </w:r>
    </w:p>
    <w:p w14:paraId="2E07FB33" w14:textId="12CE9EF0" w:rsidR="00B97280" w:rsidRDefault="00B97280" w:rsidP="00B97280">
      <w:r>
        <w:t>The United States had by far the largest economy, along with an abundance of natural resources. Yet historians who have looked carefully at the American decision-making process have emphasized how easily the American decision could have gone the other way. In fact, when you consider traditional American grand strategy in war — build up massive numbers then start marching — it’s downright perplexing that the United States decided to green light the Manhattan Project.</w:t>
      </w:r>
    </w:p>
    <w:p w14:paraId="417A7851" w14:textId="1BB40A5F" w:rsidR="00B97280" w:rsidRDefault="00B97280" w:rsidP="00B97280">
      <w:r>
        <w:t>For a fascinating look at the decision, watch this lecture (between 3:30 and 28:35) by historian Philip Zelikow (who is best known as the executive director of the 9/11 Commission.)</w:t>
      </w:r>
    </w:p>
    <w:p w14:paraId="5ECE267D" w14:textId="64FEA64B" w:rsidR="00B97280" w:rsidRDefault="00B97280" w:rsidP="00B97280">
      <w:r>
        <w:t>Still, you may say, if the US had not developed the atom bomb during the Second World War, it would have later. Eventually. Or someone else would have. Because the bomb was “inevitable.”</w:t>
      </w:r>
    </w:p>
    <w:p w14:paraId="41B0FCFB" w14:textId="183E658A" w:rsidR="00B97280" w:rsidRDefault="00B97280" w:rsidP="00B97280">
      <w:r>
        <w:t xml:space="preserve">But note Zelikow’s argument on this point. A world war is a compelling argument for expending vast resources to develop a bomb that may or may not work. Absent that incentive, why would the United States have launched such a massive project? And if not the US, who? Other countries didn’t have America’s wealth, then or later. Without knowing whether it was even possible, any other country would have been </w:t>
      </w:r>
      <w:proofErr w:type="gramStart"/>
      <w:r>
        <w:t>mad</w:t>
      </w:r>
      <w:proofErr w:type="gramEnd"/>
      <w:r>
        <w:t xml:space="preserve"> to try.</w:t>
      </w:r>
    </w:p>
    <w:p w14:paraId="3B85EB61" w14:textId="2CCA0DE4" w:rsidR="00B97280" w:rsidRDefault="00B97280" w:rsidP="00B97280">
      <w:r>
        <w:t>Of course, we can imagine that in this alternate history the absence of nuclear weapons allowed conflict to escalate into a Third World War, thus providing, once again, strong incentive to invent the bomb. And this time, just the right set of circumstances for the launching of an atomic weapons program — timing, resources, personnel, key decision-makers — may have arisen at just the right time. But that takes us way down a road strewn with “maybes.”</w:t>
      </w:r>
    </w:p>
    <w:p w14:paraId="7FFC77F4" w14:textId="5E83A47D" w:rsidR="00B97280" w:rsidRDefault="00B97280" w:rsidP="00B97280">
      <w:r>
        <w:t>And there are no maybes when something is “inevitable.”</w:t>
      </w:r>
    </w:p>
    <w:p w14:paraId="03C236B4" w14:textId="77777777" w:rsidR="00B97280" w:rsidRDefault="00B97280" w:rsidP="00B97280">
      <w:r>
        <w:t>Listen to the meme, people.</w:t>
      </w:r>
    </w:p>
    <w:p w14:paraId="2244B14B" w14:textId="7B4A463E" w:rsidR="00B97280" w:rsidRDefault="00B97280" w:rsidP="00B97280">
      <w:r w:rsidRPr="00313587">
        <w:rPr>
          <w:rStyle w:val="StyleUnderline"/>
          <w:highlight w:val="cyan"/>
        </w:rPr>
        <w:t>I</w:t>
      </w:r>
      <w:r w:rsidRPr="00B97280">
        <w:rPr>
          <w:rStyle w:val="StyleUnderline"/>
        </w:rPr>
        <w:t xml:space="preserve"> can </w:t>
      </w:r>
      <w:r w:rsidRPr="00313587">
        <w:rPr>
          <w:rStyle w:val="StyleUnderline"/>
          <w:highlight w:val="cyan"/>
        </w:rPr>
        <w:t>understand the appeal of thinking things are inevitable</w:t>
      </w:r>
      <w:r w:rsidRPr="00B97280">
        <w:rPr>
          <w:rStyle w:val="StyleUnderline"/>
        </w:rPr>
        <w:t>. People loathe uncertainty. Inevitable is the opposite</w:t>
      </w:r>
      <w:r>
        <w:t>.</w:t>
      </w:r>
    </w:p>
    <w:p w14:paraId="67DA1A88" w14:textId="6B75BBDF" w:rsidR="00B97280" w:rsidRDefault="00B97280" w:rsidP="00B97280">
      <w:r w:rsidRPr="00313587">
        <w:rPr>
          <w:rStyle w:val="StyleUnderline"/>
          <w:highlight w:val="cyan"/>
        </w:rPr>
        <w:t>It’s particularly alluring if you are</w:t>
      </w:r>
      <w:r w:rsidRPr="00B97280">
        <w:rPr>
          <w:rStyle w:val="StyleUnderline"/>
        </w:rPr>
        <w:t xml:space="preserve">, say, a scientist </w:t>
      </w:r>
      <w:r w:rsidRPr="00313587">
        <w:rPr>
          <w:rStyle w:val="StyleUnderline"/>
          <w:highlight w:val="cyan"/>
        </w:rPr>
        <w:t>developing a powerful technology that could deliver wonders to humanity, or hell on earth</w:t>
      </w:r>
      <w:r>
        <w:t>, or some unknowable mix of blessing and curse. You are confronted by a profound moral dilemma: “Should I do this? At what point does the risk of harm outweigh the possibility of benefit? Should I listen to Jeff Goldblum?” But if the technology is “inevitable” — poof! — the dilemma vanishes.</w:t>
      </w:r>
    </w:p>
    <w:p w14:paraId="1BC8D852" w14:textId="1EB543E3" w:rsidR="00B97280" w:rsidRDefault="00B97280" w:rsidP="00B97280">
      <w:r w:rsidRPr="00313587">
        <w:rPr>
          <w:rStyle w:val="StyleUnderline"/>
          <w:highlight w:val="cyan"/>
        </w:rPr>
        <w:t>If the technology is inevitable, all that’s left to be decided is who will develop the technology, when it will be developed, and where</w:t>
      </w:r>
      <w:r>
        <w:t>.</w:t>
      </w:r>
    </w:p>
    <w:p w14:paraId="471E9D24" w14:textId="2AFA2845" w:rsidR="00B97280" w:rsidRDefault="00B97280" w:rsidP="00B97280">
      <w:r>
        <w:t xml:space="preserve">Who should develop this technology? An unusually thoughtful and humane person like the scientist who is pondering this question and thinking highly of himself? The sort of person who will attempt to guide </w:t>
      </w:r>
      <w:proofErr w:type="gramStart"/>
      <w:r>
        <w:t>the technology</w:t>
      </w:r>
      <w:proofErr w:type="gramEnd"/>
      <w:r>
        <w:t xml:space="preserve"> toward positive uses as best he </w:t>
      </w:r>
      <w:proofErr w:type="gramStart"/>
      <w:r>
        <w:t>can?</w:t>
      </w:r>
      <w:proofErr w:type="gramEnd"/>
      <w:r>
        <w:t xml:space="preserve"> Or should the technology be developed by others, who are likely to be much less noble-minded? The question answers itself.</w:t>
      </w:r>
    </w:p>
    <w:p w14:paraId="44FD6D5F" w14:textId="59E79982" w:rsidR="00B97280" w:rsidRDefault="00B97280" w:rsidP="00B97280">
      <w:r>
        <w:t>Now, as it happens, I think the atom bomb is a terrible analogy for AI. And Sam Altman is clearly not in the same position as Oppenheimer and Company: He can reasonably say that if he doesn’t do the work, others will. Because they are.</w:t>
      </w:r>
    </w:p>
    <w:p w14:paraId="68CE3D3E" w14:textId="24F90425" w:rsidR="00B97280" w:rsidRDefault="00B97280" w:rsidP="00B97280">
      <w:r w:rsidRPr="00313587">
        <w:rPr>
          <w:rStyle w:val="Emphasis"/>
          <w:highlight w:val="cyan"/>
        </w:rPr>
        <w:t>I</w:t>
      </w:r>
      <w:r w:rsidRPr="00B97280">
        <w:rPr>
          <w:rStyle w:val="Emphasis"/>
        </w:rPr>
        <w:t xml:space="preserve"> just really </w:t>
      </w:r>
      <w:r w:rsidRPr="00313587">
        <w:rPr>
          <w:rStyle w:val="Emphasis"/>
          <w:highlight w:val="cyan"/>
        </w:rPr>
        <w:t>hate talk of “inevitability</w:t>
      </w:r>
      <w:r>
        <w:t>.”</w:t>
      </w:r>
    </w:p>
    <w:p w14:paraId="43FD3591" w14:textId="4C7A4EB0" w:rsidR="00B97280" w:rsidRPr="00B97280" w:rsidRDefault="00B97280" w:rsidP="00B97280">
      <w:r w:rsidRPr="00313587">
        <w:rPr>
          <w:rStyle w:val="Emphasis"/>
          <w:highlight w:val="cyan"/>
        </w:rPr>
        <w:t>It invites moral laziness. And passivity</w:t>
      </w:r>
      <w:r>
        <w:t xml:space="preserve">. </w:t>
      </w:r>
      <w:r w:rsidRPr="00313587">
        <w:rPr>
          <w:rStyle w:val="StyleUnderline"/>
          <w:highlight w:val="cyan"/>
        </w:rPr>
        <w:t>It encourages us to think of technology as being deterministic</w:t>
      </w:r>
      <w:r w:rsidRPr="00B97280">
        <w:rPr>
          <w:rStyle w:val="StyleUnderline"/>
        </w:rPr>
        <w:t xml:space="preserve"> — </w:t>
      </w:r>
      <w:r w:rsidRPr="00313587">
        <w:rPr>
          <w:rStyle w:val="StyleUnderline"/>
          <w:highlight w:val="cyan"/>
        </w:rPr>
        <w:t>that whatever is “possible” will be</w:t>
      </w:r>
      <w:r w:rsidRPr="00B97280">
        <w:rPr>
          <w:rStyle w:val="StyleUnderline"/>
        </w:rPr>
        <w:t xml:space="preserve">. </w:t>
      </w:r>
      <w:r w:rsidRPr="00B97280">
        <w:t>Technology is irresistible. Humanity can</w:t>
      </w:r>
      <w:r>
        <w:t xml:space="preserve"> only watch and hope for the best as technology works its will. </w:t>
      </w:r>
    </w:p>
    <w:p w14:paraId="5ACD0CED" w14:textId="77777777" w:rsidR="002A7924" w:rsidRPr="003A37F4" w:rsidRDefault="002A7924" w:rsidP="002A7924">
      <w:pPr>
        <w:pStyle w:val="Heading2"/>
        <w:rPr>
          <w:rFonts w:cs="Times New Roman"/>
        </w:rPr>
      </w:pPr>
      <w:r w:rsidRPr="003A37F4">
        <w:rPr>
          <w:rFonts w:cs="Times New Roman"/>
        </w:rPr>
        <w:t>L</w:t>
      </w:r>
    </w:p>
    <w:p w14:paraId="0775CBD9" w14:textId="77777777" w:rsidR="002A7924" w:rsidRPr="003A37F4" w:rsidRDefault="002A7924" w:rsidP="002A7924">
      <w:pPr>
        <w:pStyle w:val="Heading3"/>
        <w:rPr>
          <w:rFonts w:cs="Times New Roman"/>
        </w:rPr>
      </w:pPr>
      <w:r w:rsidRPr="003A37F4">
        <w:rPr>
          <w:rFonts w:cs="Times New Roman"/>
        </w:rPr>
        <w:t>Link---A.I. Race---1NC/2NC</w:t>
      </w:r>
    </w:p>
    <w:p w14:paraId="4D19FEF3" w14:textId="77777777" w:rsidR="002A7924" w:rsidRPr="003A37F4" w:rsidRDefault="002A7924" w:rsidP="002A7924">
      <w:pPr>
        <w:pStyle w:val="Heading4"/>
        <w:rPr>
          <w:rFonts w:cs="Times New Roman"/>
        </w:rPr>
      </w:pPr>
      <w:r w:rsidRPr="003A37F4">
        <w:rPr>
          <w:rFonts w:cs="Times New Roman"/>
          <w:u w:val="single"/>
        </w:rPr>
        <w:t>Winning the A.I. race</w:t>
      </w:r>
      <w:r w:rsidRPr="003A37F4">
        <w:rPr>
          <w:rFonts w:cs="Times New Roman"/>
        </w:rPr>
        <w:t xml:space="preserve"> causes </w:t>
      </w:r>
      <w:r w:rsidRPr="003A37F4">
        <w:rPr>
          <w:rFonts w:cs="Times New Roman"/>
          <w:u w:val="single"/>
        </w:rPr>
        <w:t>insurmountable gaps</w:t>
      </w:r>
      <w:r w:rsidRPr="003A37F4">
        <w:rPr>
          <w:rFonts w:cs="Times New Roman"/>
        </w:rPr>
        <w:t xml:space="preserve"> in nuclear power, </w:t>
      </w:r>
      <w:r w:rsidRPr="003A37F4">
        <w:rPr>
          <w:rFonts w:cs="Times New Roman"/>
          <w:u w:val="single"/>
        </w:rPr>
        <w:t>upending MAD</w:t>
      </w:r>
      <w:r w:rsidRPr="003A37F4">
        <w:rPr>
          <w:rFonts w:cs="Times New Roman"/>
        </w:rPr>
        <w:t xml:space="preserve"> and </w:t>
      </w:r>
      <w:r w:rsidRPr="003A37F4">
        <w:rPr>
          <w:rFonts w:cs="Times New Roman"/>
          <w:u w:val="single"/>
        </w:rPr>
        <w:t>decimating strategic stability</w:t>
      </w:r>
      <w:r w:rsidRPr="003A37F4">
        <w:rPr>
          <w:rFonts w:cs="Times New Roman"/>
        </w:rPr>
        <w:t>.</w:t>
      </w:r>
    </w:p>
    <w:p w14:paraId="7956962D" w14:textId="77777777" w:rsidR="002A7924" w:rsidRPr="003A37F4" w:rsidRDefault="002A7924" w:rsidP="002A7924">
      <w:proofErr w:type="spellStart"/>
      <w:r w:rsidRPr="003A37F4">
        <w:rPr>
          <w:rStyle w:val="Style13ptBold"/>
        </w:rPr>
        <w:t>Cuihong</w:t>
      </w:r>
      <w:proofErr w:type="spellEnd"/>
      <w:r w:rsidRPr="003A37F4">
        <w:rPr>
          <w:rStyle w:val="Style13ptBold"/>
        </w:rPr>
        <w:t xml:space="preserve"> 19</w:t>
      </w:r>
      <w:r w:rsidRPr="003A37F4">
        <w:t xml:space="preserve">, Professor of international relations with the Center for American Studies at Fudan University (Cai, “The shaping of strategic stability by artificial Intelligence” in: </w:t>
      </w:r>
      <w:r w:rsidRPr="003A37F4">
        <w:rPr>
          <w:i/>
          <w:iCs/>
        </w:rPr>
        <w:t>The Impact of Artificial Intelligence on Strategic Stability and Nuclear Risk, Volume II: East Asian Perspectives</w:t>
      </w:r>
      <w:r w:rsidRPr="003A37F4">
        <w:t>, p. 65, Available Online at: https://www.sipri.org/sites/default/files/2019-10/the_impact_of_artificial_intelligence_on_strategic_stability_and_nuclear_risk_volume_ii.pdf)</w:t>
      </w:r>
    </w:p>
    <w:p w14:paraId="09CC3DC1" w14:textId="77777777" w:rsidR="002A7924" w:rsidRPr="003A37F4" w:rsidRDefault="002A7924" w:rsidP="002A7924">
      <w:r w:rsidRPr="003A37F4">
        <w:t xml:space="preserve">Furthermore, </w:t>
      </w:r>
      <w:r w:rsidRPr="003A37F4">
        <w:rPr>
          <w:rStyle w:val="StyleUnderline"/>
        </w:rPr>
        <w:t>involvement of AI tech</w:t>
      </w:r>
      <w:r w:rsidRPr="003A37F4">
        <w:t xml:space="preserve">nology </w:t>
      </w:r>
      <w:r w:rsidRPr="003A37F4">
        <w:rPr>
          <w:rStyle w:val="StyleUnderline"/>
        </w:rPr>
        <w:t>will</w:t>
      </w:r>
      <w:r w:rsidRPr="003A37F4">
        <w:t xml:space="preserve"> also </w:t>
      </w:r>
      <w:r w:rsidRPr="003A37F4">
        <w:rPr>
          <w:rStyle w:val="StyleUnderline"/>
        </w:rPr>
        <w:t xml:space="preserve">introduce new variables into the stability of the global system of nuclear deterrence. </w:t>
      </w:r>
      <w:r w:rsidRPr="00980A70">
        <w:rPr>
          <w:rStyle w:val="StyleUnderline"/>
          <w:highlight w:val="cyan"/>
        </w:rPr>
        <w:t xml:space="preserve">In an era of </w:t>
      </w:r>
      <w:r w:rsidRPr="00980A70">
        <w:rPr>
          <w:rStyle w:val="Emphasis"/>
          <w:highlight w:val="cyan"/>
        </w:rPr>
        <w:t>weak AI</w:t>
      </w:r>
      <w:r w:rsidRPr="003A37F4">
        <w:t xml:space="preserve">, only </w:t>
      </w:r>
      <w:r w:rsidRPr="003A37F4">
        <w:rPr>
          <w:rStyle w:val="StyleUnderline"/>
        </w:rPr>
        <w:t>a combination</w:t>
      </w:r>
      <w:r w:rsidRPr="003A37F4">
        <w:t xml:space="preserve"> of AI technology and nuclear weapons </w:t>
      </w:r>
      <w:r w:rsidRPr="00980A70">
        <w:rPr>
          <w:rStyle w:val="StyleUnderline"/>
          <w:highlight w:val="cyan"/>
        </w:rPr>
        <w:t>can form an</w:t>
      </w:r>
      <w:r w:rsidRPr="00980A70">
        <w:rPr>
          <w:highlight w:val="cyan"/>
        </w:rPr>
        <w:t xml:space="preserve"> </w:t>
      </w:r>
      <w:r w:rsidRPr="00980A70">
        <w:rPr>
          <w:rStyle w:val="Emphasis"/>
          <w:highlight w:val="cyan"/>
        </w:rPr>
        <w:t>effective deterrent system</w:t>
      </w:r>
      <w:r w:rsidRPr="00980A70">
        <w:rPr>
          <w:highlight w:val="cyan"/>
        </w:rPr>
        <w:t xml:space="preserve">. </w:t>
      </w:r>
      <w:r w:rsidRPr="00980A70">
        <w:rPr>
          <w:rStyle w:val="StyleUnderline"/>
          <w:highlight w:val="cyan"/>
        </w:rPr>
        <w:t>When AI</w:t>
      </w:r>
      <w:r w:rsidRPr="003A37F4">
        <w:rPr>
          <w:rStyle w:val="StyleUnderline"/>
        </w:rPr>
        <w:t xml:space="preserve"> technology </w:t>
      </w:r>
      <w:r w:rsidRPr="00980A70">
        <w:rPr>
          <w:rStyle w:val="StyleUnderline"/>
          <w:highlight w:val="cyan"/>
        </w:rPr>
        <w:t xml:space="preserve">is involved in </w:t>
      </w:r>
      <w:r w:rsidRPr="00980A70">
        <w:rPr>
          <w:rStyle w:val="Emphasis"/>
          <w:highlight w:val="cyan"/>
        </w:rPr>
        <w:t>all aspects</w:t>
      </w:r>
      <w:r w:rsidRPr="00980A70">
        <w:rPr>
          <w:highlight w:val="cyan"/>
        </w:rPr>
        <w:t xml:space="preserve"> </w:t>
      </w:r>
      <w:r w:rsidRPr="00980A70">
        <w:rPr>
          <w:rStyle w:val="StyleUnderline"/>
          <w:highlight w:val="cyan"/>
        </w:rPr>
        <w:t>of</w:t>
      </w:r>
      <w:r w:rsidRPr="003A37F4">
        <w:rPr>
          <w:rStyle w:val="StyleUnderline"/>
        </w:rPr>
        <w:t xml:space="preserve"> a nuclear </w:t>
      </w:r>
      <w:r w:rsidRPr="00980A70">
        <w:rPr>
          <w:rStyle w:val="StyleUnderline"/>
          <w:highlight w:val="cyan"/>
        </w:rPr>
        <w:t>deterrent structure</w:t>
      </w:r>
      <w:r w:rsidRPr="003A37F4">
        <w:rPr>
          <w:rStyle w:val="StyleUnderline"/>
        </w:rPr>
        <w:t>, the original</w:t>
      </w:r>
      <w:r w:rsidRPr="003A37F4">
        <w:t xml:space="preserve"> system of </w:t>
      </w:r>
      <w:r w:rsidRPr="00980A70">
        <w:rPr>
          <w:rStyle w:val="Emphasis"/>
          <w:highlight w:val="cyan"/>
        </w:rPr>
        <w:t>stability will change</w:t>
      </w:r>
      <w:r w:rsidRPr="003A37F4">
        <w:t xml:space="preserve">. </w:t>
      </w:r>
      <w:r w:rsidRPr="003A37F4">
        <w:rPr>
          <w:rStyle w:val="StyleUnderline"/>
        </w:rPr>
        <w:t xml:space="preserve">As a data tool, </w:t>
      </w:r>
      <w:r w:rsidRPr="00980A70">
        <w:rPr>
          <w:rStyle w:val="StyleUnderline"/>
          <w:highlight w:val="cyan"/>
        </w:rPr>
        <w:t xml:space="preserve">AI </w:t>
      </w:r>
      <w:r w:rsidRPr="003A37F4">
        <w:rPr>
          <w:rStyle w:val="StyleUnderline"/>
        </w:rPr>
        <w:t xml:space="preserve">provides countries with new offensive capabilities and </w:t>
      </w:r>
      <w:r w:rsidRPr="00980A70">
        <w:rPr>
          <w:rStyle w:val="StyleUnderline"/>
          <w:highlight w:val="cyan"/>
        </w:rPr>
        <w:t>has a direct impact on the reliability of nuclear weapon use</w:t>
      </w:r>
      <w:r w:rsidRPr="003A37F4">
        <w:rPr>
          <w:rStyle w:val="StyleUnderline"/>
        </w:rPr>
        <w:t>. In a big data environment</w:t>
      </w:r>
      <w:r w:rsidRPr="003A37F4">
        <w:t xml:space="preserve">, however, </w:t>
      </w:r>
      <w:r w:rsidRPr="003A37F4">
        <w:rPr>
          <w:rStyle w:val="StyleUnderline"/>
        </w:rPr>
        <w:t xml:space="preserve">there are also </w:t>
      </w:r>
      <w:proofErr w:type="gramStart"/>
      <w:r w:rsidRPr="003A37F4">
        <w:rPr>
          <w:rStyle w:val="StyleUnderline"/>
        </w:rPr>
        <w:t>a number of</w:t>
      </w:r>
      <w:proofErr w:type="gramEnd"/>
      <w:r w:rsidRPr="003A37F4">
        <w:rPr>
          <w:rStyle w:val="StyleUnderline"/>
        </w:rPr>
        <w:t xml:space="preserve"> subjective factors, such as the unpredictability of national will and strategic </w:t>
      </w:r>
      <w:r w:rsidRPr="003A37F4">
        <w:rPr>
          <w:rStyle w:val="Emphasis"/>
        </w:rPr>
        <w:t>intent</w:t>
      </w:r>
      <w:r w:rsidRPr="003A37F4">
        <w:t xml:space="preserve">. When subjected to deep learning algorithms, intent may be clarified. </w:t>
      </w:r>
      <w:r w:rsidRPr="00980A70">
        <w:rPr>
          <w:rStyle w:val="StyleUnderline"/>
          <w:highlight w:val="cyan"/>
        </w:rPr>
        <w:t>These shifts could result in an imbalance in the</w:t>
      </w:r>
      <w:r w:rsidRPr="00980A70">
        <w:rPr>
          <w:highlight w:val="cyan"/>
        </w:rPr>
        <w:t xml:space="preserve"> </w:t>
      </w:r>
      <w:r w:rsidRPr="00980A70">
        <w:rPr>
          <w:rStyle w:val="Emphasis"/>
          <w:highlight w:val="cyan"/>
        </w:rPr>
        <w:t>MAD-based system of nuclear deterrence</w:t>
      </w:r>
      <w:r w:rsidRPr="00980A70">
        <w:rPr>
          <w:highlight w:val="cyan"/>
        </w:rPr>
        <w:t xml:space="preserve">. </w:t>
      </w:r>
      <w:r w:rsidRPr="00980A70">
        <w:rPr>
          <w:rStyle w:val="Emphasis"/>
          <w:sz w:val="32"/>
          <w:szCs w:val="32"/>
          <w:highlight w:val="cyan"/>
        </w:rPr>
        <w:t>The party with a command of AI technology</w:t>
      </w:r>
      <w:r w:rsidRPr="00980A70">
        <w:rPr>
          <w:highlight w:val="cyan"/>
        </w:rPr>
        <w:t xml:space="preserve"> </w:t>
      </w:r>
      <w:r w:rsidRPr="00980A70">
        <w:rPr>
          <w:rStyle w:val="StyleUnderline"/>
          <w:highlight w:val="cyan"/>
        </w:rPr>
        <w:t>will have the ability to clearly assess</w:t>
      </w:r>
      <w:r w:rsidRPr="003A37F4">
        <w:rPr>
          <w:rStyle w:val="StyleUnderline"/>
        </w:rPr>
        <w:t xml:space="preserve"> the possibility and destructiveness of </w:t>
      </w:r>
      <w:r w:rsidRPr="00980A70">
        <w:rPr>
          <w:rStyle w:val="StyleUnderline"/>
          <w:highlight w:val="cyan"/>
        </w:rPr>
        <w:t>the other party’s nuclear counterattack</w:t>
      </w:r>
      <w:r w:rsidRPr="003A37F4">
        <w:rPr>
          <w:rStyle w:val="StyleUnderline"/>
        </w:rPr>
        <w:t xml:space="preserve">, thus having more flexible strategic options, </w:t>
      </w:r>
      <w:r w:rsidRPr="00980A70">
        <w:rPr>
          <w:rStyle w:val="StyleUnderline"/>
          <w:highlight w:val="cyan"/>
        </w:rPr>
        <w:t>while the side with</w:t>
      </w:r>
      <w:r w:rsidRPr="00980A70">
        <w:rPr>
          <w:highlight w:val="cyan"/>
        </w:rPr>
        <w:t xml:space="preserve"> </w:t>
      </w:r>
      <w:r w:rsidRPr="00980A70">
        <w:rPr>
          <w:rStyle w:val="Emphasis"/>
          <w:sz w:val="32"/>
          <w:szCs w:val="32"/>
          <w:highlight w:val="cyan"/>
        </w:rPr>
        <w:t>relatively backward technologies</w:t>
      </w:r>
      <w:r w:rsidRPr="00980A70">
        <w:rPr>
          <w:highlight w:val="cyan"/>
        </w:rPr>
        <w:t xml:space="preserve"> </w:t>
      </w:r>
      <w:r w:rsidRPr="00980A70">
        <w:rPr>
          <w:rStyle w:val="StyleUnderline"/>
          <w:highlight w:val="cyan"/>
        </w:rPr>
        <w:t>will possess</w:t>
      </w:r>
      <w:r w:rsidRPr="00980A70">
        <w:rPr>
          <w:highlight w:val="cyan"/>
        </w:rPr>
        <w:t xml:space="preserve"> </w:t>
      </w:r>
      <w:r w:rsidRPr="00980A70">
        <w:rPr>
          <w:rStyle w:val="Emphasis"/>
          <w:highlight w:val="cyan"/>
        </w:rPr>
        <w:t>less credible retaliatory capabilities</w:t>
      </w:r>
      <w:r w:rsidRPr="003A37F4">
        <w:t xml:space="preserve">.41 </w:t>
      </w:r>
      <w:r w:rsidRPr="00980A70">
        <w:rPr>
          <w:rStyle w:val="StyleUnderline"/>
          <w:highlight w:val="cyan"/>
        </w:rPr>
        <w:t xml:space="preserve">The </w:t>
      </w:r>
      <w:r w:rsidRPr="00980A70">
        <w:rPr>
          <w:rStyle w:val="Emphasis"/>
          <w:highlight w:val="cyan"/>
        </w:rPr>
        <w:t>gap between military powers will</w:t>
      </w:r>
      <w:r w:rsidRPr="003A37F4">
        <w:t xml:space="preserve"> again </w:t>
      </w:r>
      <w:r w:rsidRPr="00980A70">
        <w:rPr>
          <w:rStyle w:val="Emphasis"/>
          <w:highlight w:val="cyan"/>
        </w:rPr>
        <w:t>expand</w:t>
      </w:r>
      <w:r w:rsidRPr="003A37F4">
        <w:t xml:space="preserve"> and countries’ military strategic aims will accordingly readjust. In other words, </w:t>
      </w:r>
      <w:r w:rsidRPr="00980A70">
        <w:rPr>
          <w:rStyle w:val="StyleUnderline"/>
          <w:highlight w:val="cyan"/>
        </w:rPr>
        <w:t>the traditional</w:t>
      </w:r>
      <w:r w:rsidRPr="00980A70">
        <w:rPr>
          <w:highlight w:val="cyan"/>
        </w:rPr>
        <w:t xml:space="preserve"> </w:t>
      </w:r>
      <w:r w:rsidRPr="00980A70">
        <w:rPr>
          <w:rStyle w:val="Emphasis"/>
          <w:highlight w:val="cyan"/>
        </w:rPr>
        <w:t>international security system will become unstable</w:t>
      </w:r>
      <w:r w:rsidRPr="003A37F4">
        <w:t>.</w:t>
      </w:r>
    </w:p>
    <w:p w14:paraId="7B69BCE6" w14:textId="77777777" w:rsidR="002A7924" w:rsidRPr="003A37F4" w:rsidRDefault="002A7924" w:rsidP="002A7924">
      <w:pPr>
        <w:pStyle w:val="Heading3"/>
        <w:rPr>
          <w:rFonts w:cs="Times New Roman"/>
        </w:rPr>
      </w:pPr>
      <w:r w:rsidRPr="003A37F4">
        <w:rPr>
          <w:rFonts w:cs="Times New Roman"/>
        </w:rPr>
        <w:t>Link---Private Sector---1NC/2NC</w:t>
      </w:r>
    </w:p>
    <w:p w14:paraId="2280AEB4" w14:textId="77777777" w:rsidR="002A7924" w:rsidRPr="003A37F4" w:rsidRDefault="002A7924" w:rsidP="002A7924">
      <w:pPr>
        <w:pStyle w:val="Heading4"/>
        <w:rPr>
          <w:rFonts w:cs="Times New Roman"/>
        </w:rPr>
      </w:pPr>
      <w:r w:rsidRPr="003A37F4">
        <w:rPr>
          <w:rFonts w:cs="Times New Roman"/>
        </w:rPr>
        <w:t xml:space="preserve">Increased </w:t>
      </w:r>
      <w:r w:rsidRPr="003A37F4">
        <w:rPr>
          <w:rFonts w:cs="Times New Roman"/>
          <w:u w:val="single"/>
        </w:rPr>
        <w:t>private sector</w:t>
      </w:r>
      <w:r w:rsidRPr="003A37F4">
        <w:rPr>
          <w:rFonts w:cs="Times New Roman"/>
        </w:rPr>
        <w:t xml:space="preserve"> A.I. innovation will be </w:t>
      </w:r>
      <w:r w:rsidRPr="003A37F4">
        <w:rPr>
          <w:rFonts w:cs="Times New Roman"/>
          <w:u w:val="single"/>
        </w:rPr>
        <w:t>funneled into the military</w:t>
      </w:r>
      <w:r w:rsidRPr="003A37F4">
        <w:rPr>
          <w:rFonts w:cs="Times New Roman"/>
        </w:rPr>
        <w:t>.</w:t>
      </w:r>
    </w:p>
    <w:p w14:paraId="3DBAFFA4" w14:textId="77777777" w:rsidR="002A7924" w:rsidRPr="003A37F4" w:rsidRDefault="002A7924" w:rsidP="002A7924">
      <w:r w:rsidRPr="003A37F4">
        <w:rPr>
          <w:rStyle w:val="Style13ptBold"/>
        </w:rPr>
        <w:t>Kahn 22</w:t>
      </w:r>
      <w:r w:rsidRPr="003A37F4">
        <w:t>, Research Fellow, Council on Foreign Relations (Laura, November 9</w:t>
      </w:r>
      <w:r w:rsidRPr="003A37F4">
        <w:rPr>
          <w:vertAlign w:val="superscript"/>
        </w:rPr>
        <w:t>th</w:t>
      </w:r>
      <w:r w:rsidRPr="003A37F4">
        <w:t xml:space="preserve">, “Academic Webinar: AI Military Innovation and U.S. Defense Strategy,” </w:t>
      </w:r>
      <w:r w:rsidRPr="003A37F4">
        <w:rPr>
          <w:i/>
          <w:iCs/>
        </w:rPr>
        <w:t>The Council on Foreign Relations</w:t>
      </w:r>
      <w:r w:rsidRPr="003A37F4">
        <w:t xml:space="preserve">, </w:t>
      </w:r>
      <w:hyperlink r:id="rId8" w:history="1">
        <w:r w:rsidRPr="003A37F4">
          <w:rPr>
            <w:rStyle w:val="Hyperlink"/>
            <w:rFonts w:ascii="Times New Roman" w:hAnsi="Times New Roman" w:cs="Times New Roman"/>
          </w:rPr>
          <w:t>https://www.cfr.org/event/academic-webinar-ai-military-innovation-and-us-defense-strategy</w:t>
        </w:r>
      </w:hyperlink>
      <w:r w:rsidRPr="003A37F4">
        <w:t>, Accessed 01-27-2023)</w:t>
      </w:r>
    </w:p>
    <w:p w14:paraId="49EDFEA9" w14:textId="77777777" w:rsidR="002A7924" w:rsidRPr="003A37F4" w:rsidRDefault="002A7924" w:rsidP="002A7924">
      <w:r w:rsidRPr="003A37F4">
        <w:t xml:space="preserve">Other examples of </w:t>
      </w:r>
      <w:r w:rsidRPr="00980A70">
        <w:rPr>
          <w:rStyle w:val="Emphasis"/>
          <w:highlight w:val="cyan"/>
        </w:rPr>
        <w:t>artificial intelligence</w:t>
      </w:r>
      <w:r w:rsidRPr="003A37F4">
        <w:t>, there’s facial recognition technology being used to identify civilians and casualties, for example. They’re being used to—they’re using natural language processing, which is a type of artificial intelligence that kind of analyzes the way people speak.</w:t>
      </w:r>
    </w:p>
    <w:p w14:paraId="4A4F6931" w14:textId="77777777" w:rsidR="002A7924" w:rsidRPr="003A37F4" w:rsidRDefault="002A7924" w:rsidP="002A7924">
      <w:r w:rsidRPr="003A37F4">
        <w:t xml:space="preserve">You </w:t>
      </w:r>
      <w:r w:rsidRPr="003A37F4">
        <w:rPr>
          <w:rStyle w:val="StyleUnderline"/>
        </w:rPr>
        <w:t>think of Siri</w:t>
      </w:r>
      <w:r w:rsidRPr="003A37F4">
        <w:t xml:space="preserve">. You </w:t>
      </w:r>
      <w:r w:rsidRPr="003A37F4">
        <w:rPr>
          <w:rStyle w:val="StyleUnderline"/>
        </w:rPr>
        <w:t xml:space="preserve">think of chat bots. But more advanced versions </w:t>
      </w:r>
      <w:proofErr w:type="gramStart"/>
      <w:r w:rsidRPr="003A37F4">
        <w:rPr>
          <w:rStyle w:val="StyleUnderline"/>
        </w:rPr>
        <w:t>being</w:t>
      </w:r>
      <w:proofErr w:type="gramEnd"/>
      <w:r w:rsidRPr="003A37F4">
        <w:rPr>
          <w:rStyle w:val="StyleUnderline"/>
        </w:rPr>
        <w:t xml:space="preserve"> used</w:t>
      </w:r>
      <w:r w:rsidRPr="003A37F4">
        <w:t xml:space="preserve"> to kind of read in radio transmissions and translate them and tag them so that they’re able to—that forces </w:t>
      </w:r>
      <w:proofErr w:type="gramStart"/>
      <w:r w:rsidRPr="003A37F4">
        <w:t>are able to</w:t>
      </w:r>
      <w:proofErr w:type="gramEnd"/>
      <w:r w:rsidRPr="003A37F4">
        <w:t xml:space="preserve"> go through more quickly and identify what combatants are saying.</w:t>
      </w:r>
    </w:p>
    <w:p w14:paraId="638367CC" w14:textId="77777777" w:rsidR="002A7924" w:rsidRPr="003A37F4" w:rsidRDefault="002A7924" w:rsidP="002A7924">
      <w:pPr>
        <w:rPr>
          <w:sz w:val="10"/>
          <w:szCs w:val="10"/>
        </w:rPr>
      </w:pPr>
      <w:r w:rsidRPr="003A37F4">
        <w:rPr>
          <w:sz w:val="10"/>
          <w:szCs w:val="10"/>
        </w:rPr>
        <w:t xml:space="preserve">There’s the use of 3D printing and additive manufacturing where individuals </w:t>
      </w:r>
      <w:proofErr w:type="gramStart"/>
      <w:r w:rsidRPr="003A37F4">
        <w:rPr>
          <w:sz w:val="10"/>
          <w:szCs w:val="10"/>
        </w:rPr>
        <w:t>are able to</w:t>
      </w:r>
      <w:proofErr w:type="gramEnd"/>
      <w:r w:rsidRPr="003A37F4">
        <w:rPr>
          <w:sz w:val="10"/>
          <w:szCs w:val="10"/>
        </w:rPr>
        <w:t xml:space="preserve"> for very cheap—a 3D printer costs a couple—a thousand dollars and you can get it for maybe less if you build it yourself.</w:t>
      </w:r>
    </w:p>
    <w:p w14:paraId="4331E5A2" w14:textId="77777777" w:rsidR="002A7924" w:rsidRPr="003A37F4" w:rsidRDefault="002A7924" w:rsidP="002A7924">
      <w:pPr>
        <w:rPr>
          <w:sz w:val="10"/>
          <w:szCs w:val="10"/>
        </w:rPr>
      </w:pPr>
      <w:r w:rsidRPr="003A37F4">
        <w:rPr>
          <w:sz w:val="10"/>
          <w:szCs w:val="10"/>
        </w:rPr>
        <w:t>You can add—you can add different components to grenades to make—and then people are taking smaller commercial drones to kind of make a MacGyvered smart bomb that you can maneuver.</w:t>
      </w:r>
    </w:p>
    <w:p w14:paraId="6C436099" w14:textId="77777777" w:rsidR="002A7924" w:rsidRPr="003A37F4" w:rsidRDefault="002A7924" w:rsidP="002A7924">
      <w:r w:rsidRPr="003A37F4">
        <w:rPr>
          <w:rStyle w:val="StyleUnderline"/>
        </w:rPr>
        <w:t xml:space="preserve">So </w:t>
      </w:r>
      <w:r w:rsidRPr="00980A70">
        <w:rPr>
          <w:rStyle w:val="StyleUnderline"/>
          <w:highlight w:val="cyan"/>
        </w:rPr>
        <w:t xml:space="preserve">those are some of the </w:t>
      </w:r>
      <w:proofErr w:type="gramStart"/>
      <w:r w:rsidRPr="00980A70">
        <w:rPr>
          <w:rStyle w:val="StyleUnderline"/>
          <w:highlight w:val="cyan"/>
        </w:rPr>
        <w:t>kind</w:t>
      </w:r>
      <w:proofErr w:type="gramEnd"/>
      <w:r w:rsidRPr="00980A70">
        <w:rPr>
          <w:rStyle w:val="StyleUnderline"/>
          <w:highlight w:val="cyan"/>
        </w:rPr>
        <w:t xml:space="preserve"> of </w:t>
      </w:r>
      <w:r w:rsidRPr="00980A70">
        <w:rPr>
          <w:rStyle w:val="Emphasis"/>
          <w:highlight w:val="cyan"/>
        </w:rPr>
        <w:t>commercial technologies</w:t>
      </w:r>
      <w:r w:rsidRPr="00980A70">
        <w:rPr>
          <w:highlight w:val="cyan"/>
        </w:rPr>
        <w:t xml:space="preserve"> </w:t>
      </w:r>
      <w:r w:rsidRPr="00980A70">
        <w:rPr>
          <w:rStyle w:val="StyleUnderline"/>
          <w:highlight w:val="cyan"/>
        </w:rPr>
        <w:t>that are being</w:t>
      </w:r>
      <w:r w:rsidRPr="00980A70">
        <w:rPr>
          <w:highlight w:val="cyan"/>
        </w:rPr>
        <w:t xml:space="preserve"> </w:t>
      </w:r>
      <w:r w:rsidRPr="00980A70">
        <w:rPr>
          <w:rStyle w:val="Emphasis"/>
          <w:highlight w:val="cyan"/>
        </w:rPr>
        <w:t>pulled into</w:t>
      </w:r>
      <w:r w:rsidRPr="00980A70">
        <w:rPr>
          <w:highlight w:val="cyan"/>
        </w:rPr>
        <w:t xml:space="preserve"> </w:t>
      </w:r>
      <w:r w:rsidRPr="00980A70">
        <w:rPr>
          <w:rStyle w:val="StyleUnderline"/>
          <w:highlight w:val="cyan"/>
        </w:rPr>
        <w:t>the</w:t>
      </w:r>
      <w:r w:rsidRPr="003A37F4">
        <w:t xml:space="preserve"> kind of </w:t>
      </w:r>
      <w:r w:rsidRPr="00980A70">
        <w:rPr>
          <w:rStyle w:val="Emphasis"/>
          <w:highlight w:val="cyan"/>
        </w:rPr>
        <w:t>military</w:t>
      </w:r>
      <w:r w:rsidRPr="003A37F4">
        <w:t xml:space="preserve"> sphere and into the battlefield. They might not be large. </w:t>
      </w:r>
      <w:r w:rsidRPr="00980A70">
        <w:rPr>
          <w:rStyle w:val="StyleUnderline"/>
          <w:highlight w:val="cyan"/>
        </w:rPr>
        <w:t xml:space="preserve">They might not be military in </w:t>
      </w:r>
      <w:proofErr w:type="gramStart"/>
      <w:r w:rsidRPr="00980A70">
        <w:rPr>
          <w:rStyle w:val="StyleUnderline"/>
          <w:highlight w:val="cyan"/>
        </w:rPr>
        <w:t>its</w:t>
      </w:r>
      <w:proofErr w:type="gramEnd"/>
      <w:r w:rsidRPr="00980A70">
        <w:rPr>
          <w:rStyle w:val="StyleUnderline"/>
          <w:highlight w:val="cyan"/>
        </w:rPr>
        <w:t xml:space="preserve"> first creation</w:t>
      </w:r>
      <w:r w:rsidRPr="003A37F4">
        <w:t>.</w:t>
      </w:r>
    </w:p>
    <w:p w14:paraId="6FDDCB3C" w14:textId="77777777" w:rsidR="002A7924" w:rsidRPr="003A37F4" w:rsidRDefault="002A7924" w:rsidP="002A7924">
      <w:r w:rsidRPr="00980A70">
        <w:rPr>
          <w:rStyle w:val="StyleUnderline"/>
          <w:highlight w:val="cyan"/>
        </w:rPr>
        <w:t xml:space="preserve">But because they’re so </w:t>
      </w:r>
      <w:proofErr w:type="gramStart"/>
      <w:r w:rsidRPr="00980A70">
        <w:rPr>
          <w:rStyle w:val="StyleUnderline"/>
          <w:highlight w:val="cyan"/>
        </w:rPr>
        <w:t>general purpose</w:t>
      </w:r>
      <w:proofErr w:type="gramEnd"/>
      <w:r w:rsidRPr="00980A70">
        <w:rPr>
          <w:rStyle w:val="StyleUnderline"/>
          <w:highlight w:val="cyan"/>
        </w:rPr>
        <w:t xml:space="preserve"> technologies</w:t>
      </w:r>
      <w:r w:rsidRPr="003A37F4">
        <w:t>—they’re dual use—</w:t>
      </w:r>
      <w:r w:rsidRPr="00980A70">
        <w:rPr>
          <w:rStyle w:val="StyleUnderline"/>
          <w:highlight w:val="cyan"/>
        </w:rPr>
        <w:t xml:space="preserve">they’re being </w:t>
      </w:r>
      <w:r w:rsidRPr="00980A70">
        <w:rPr>
          <w:rStyle w:val="Emphasis"/>
          <w:highlight w:val="cyan"/>
        </w:rPr>
        <w:t>developed in the private sector</w:t>
      </w:r>
      <w:r w:rsidRPr="00980A70">
        <w:rPr>
          <w:highlight w:val="cyan"/>
        </w:rPr>
        <w:t xml:space="preserve"> </w:t>
      </w:r>
      <w:r w:rsidRPr="00980A70">
        <w:rPr>
          <w:rStyle w:val="StyleUnderline"/>
          <w:highlight w:val="cyan"/>
        </w:rPr>
        <w:t>and you’re seeing them being used on the battlefield</w:t>
      </w:r>
      <w:r w:rsidRPr="003A37F4">
        <w:rPr>
          <w:rStyle w:val="StyleUnderline"/>
        </w:rPr>
        <w:t xml:space="preserve"> and weaponized in new ways</w:t>
      </w:r>
      <w:r w:rsidRPr="003A37F4">
        <w:t>.</w:t>
      </w:r>
    </w:p>
    <w:p w14:paraId="2ACAAE2A" w14:textId="77777777" w:rsidR="002A7924" w:rsidRPr="003A37F4" w:rsidRDefault="002A7924" w:rsidP="002A7924">
      <w:pPr>
        <w:pStyle w:val="Heading3"/>
        <w:rPr>
          <w:rFonts w:cs="Times New Roman"/>
        </w:rPr>
      </w:pPr>
      <w:r w:rsidRPr="003A37F4">
        <w:rPr>
          <w:rFonts w:cs="Times New Roman"/>
        </w:rPr>
        <w:t>Link---A.I. Winter---1NC/2NC</w:t>
      </w:r>
    </w:p>
    <w:p w14:paraId="3C88545B" w14:textId="118D9F2D" w:rsidR="002A7924" w:rsidRPr="003A37F4" w:rsidRDefault="009D1B83" w:rsidP="002A7924">
      <w:pPr>
        <w:pStyle w:val="Heading4"/>
        <w:rPr>
          <w:rFonts w:cs="Times New Roman"/>
        </w:rPr>
      </w:pPr>
      <w:r>
        <w:rPr>
          <w:rFonts w:cs="Times New Roman"/>
        </w:rPr>
        <w:t>“AI winter now”</w:t>
      </w:r>
      <w:r w:rsidR="00256765" w:rsidRPr="003A37F4">
        <w:rPr>
          <w:rFonts w:cs="Times New Roman"/>
        </w:rPr>
        <w:t xml:space="preserve"> means the </w:t>
      </w:r>
      <w:proofErr w:type="spellStart"/>
      <w:r w:rsidR="00256765" w:rsidRPr="003A37F4">
        <w:rPr>
          <w:rFonts w:cs="Times New Roman"/>
        </w:rPr>
        <w:t>squo</w:t>
      </w:r>
      <w:proofErr w:type="spellEnd"/>
      <w:r w:rsidR="00256765" w:rsidRPr="003A37F4">
        <w:rPr>
          <w:rFonts w:cs="Times New Roman"/>
        </w:rPr>
        <w:t xml:space="preserve"> </w:t>
      </w:r>
      <w:r w:rsidR="00256765" w:rsidRPr="003A37F4">
        <w:rPr>
          <w:rFonts w:cs="Times New Roman"/>
          <w:u w:val="single"/>
        </w:rPr>
        <w:t>does not</w:t>
      </w:r>
      <w:r w:rsidR="00256765" w:rsidRPr="003A37F4">
        <w:rPr>
          <w:rFonts w:cs="Times New Roman"/>
        </w:rPr>
        <w:t xml:space="preserve"> upend nuclear stability</w:t>
      </w:r>
    </w:p>
    <w:p w14:paraId="5518EB64" w14:textId="77777777" w:rsidR="002A7924" w:rsidRPr="003A37F4" w:rsidRDefault="002A7924" w:rsidP="002A7924">
      <w:r w:rsidRPr="003A37F4">
        <w:rPr>
          <w:rStyle w:val="Style13ptBold"/>
        </w:rPr>
        <w:t>Geist</w:t>
      </w:r>
      <w:r w:rsidRPr="003A37F4">
        <w:t xml:space="preserve"> &amp; Lohn </w:t>
      </w:r>
      <w:r w:rsidRPr="003A37F4">
        <w:rPr>
          <w:rStyle w:val="Style13ptBold"/>
        </w:rPr>
        <w:t>18</w:t>
      </w:r>
      <w:r w:rsidRPr="003A37F4">
        <w:t xml:space="preserve">, Edward Geist: Policy researcher at the RAND Corporation. Formerly a MacArthur Nuclear Security Fellow at Stanford's Center for International Security and Cooperation and a Stanton Nuclear Security Fellow at RAND, Geist received his Ph.D. in history from the University of North Carolina in 2013. Andrew J. Lohn: Senior Fellow at Georgetown's Center for Security and Emerging Technology (CSET), where he works on the </w:t>
      </w:r>
      <w:proofErr w:type="spellStart"/>
      <w:r w:rsidRPr="003A37F4">
        <w:t>CyberAI</w:t>
      </w:r>
      <w:proofErr w:type="spellEnd"/>
      <w:r w:rsidRPr="003A37F4">
        <w:t xml:space="preserve"> Project (How Might Artificial Intelligence Affect the Risk of Nuclear War? </w:t>
      </w:r>
      <w:r w:rsidRPr="003A37F4">
        <w:rPr>
          <w:i/>
          <w:iCs/>
        </w:rPr>
        <w:t>RAND Corporation</w:t>
      </w:r>
      <w:r w:rsidRPr="003A37F4">
        <w:t>, Available Online at: https://www.rand.org/pubs/perspectives/PE296.html)</w:t>
      </w:r>
    </w:p>
    <w:p w14:paraId="380B4E58" w14:textId="77777777" w:rsidR="002A7924" w:rsidRPr="003A37F4" w:rsidRDefault="002A7924" w:rsidP="002A7924">
      <w:r w:rsidRPr="003A37F4">
        <w:t xml:space="preserve">The two extreme cases have only limited relevance for the future of nuclear warfare. </w:t>
      </w:r>
      <w:r w:rsidRPr="00980A70">
        <w:rPr>
          <w:rStyle w:val="Emphasis"/>
          <w:highlight w:val="cyan"/>
        </w:rPr>
        <w:t>Stalling development</w:t>
      </w:r>
      <w:r w:rsidRPr="00980A70">
        <w:rPr>
          <w:highlight w:val="cyan"/>
        </w:rPr>
        <w:t xml:space="preserve"> (</w:t>
      </w:r>
      <w:r w:rsidRPr="00980A70">
        <w:rPr>
          <w:rStyle w:val="StyleUnderline"/>
          <w:highlight w:val="cyan"/>
        </w:rPr>
        <w:t>also referred to as</w:t>
      </w:r>
      <w:r w:rsidRPr="00980A70">
        <w:rPr>
          <w:highlight w:val="cyan"/>
        </w:rPr>
        <w:t xml:space="preserve"> </w:t>
      </w:r>
      <w:r w:rsidRPr="00980A70">
        <w:rPr>
          <w:rStyle w:val="Emphasis"/>
          <w:sz w:val="32"/>
          <w:szCs w:val="32"/>
          <w:highlight w:val="cyan"/>
        </w:rPr>
        <w:t>AI winter</w:t>
      </w:r>
      <w:r w:rsidRPr="00980A70">
        <w:rPr>
          <w:highlight w:val="cyan"/>
        </w:rPr>
        <w:t xml:space="preserve">) </w:t>
      </w:r>
      <w:r w:rsidRPr="00980A70">
        <w:rPr>
          <w:rStyle w:val="StyleUnderline"/>
          <w:highlight w:val="cyan"/>
        </w:rPr>
        <w:t xml:space="preserve">would result in </w:t>
      </w:r>
      <w:r w:rsidRPr="00980A70">
        <w:rPr>
          <w:rStyle w:val="Emphasis"/>
          <w:highlight w:val="cyan"/>
        </w:rPr>
        <w:t>only minor changes</w:t>
      </w:r>
      <w:r w:rsidRPr="00980A70">
        <w:rPr>
          <w:rStyle w:val="StyleUnderline"/>
          <w:highlight w:val="cyan"/>
        </w:rPr>
        <w:t xml:space="preserve"> from the current nuclear-security environment</w:t>
      </w:r>
      <w:r w:rsidRPr="003A37F4">
        <w:t xml:space="preserve">. </w:t>
      </w:r>
      <w:r w:rsidRPr="003A37F4">
        <w:rPr>
          <w:rStyle w:val="StyleUnderline"/>
        </w:rPr>
        <w:t>With superintelligence, AI would render the world unrecognizable</w:t>
      </w:r>
      <w:r w:rsidRPr="003A37F4">
        <w:t xml:space="preserve"> and either save or destroy humanity in the process. The </w:t>
      </w:r>
      <w:r w:rsidRPr="00980A70">
        <w:rPr>
          <w:rStyle w:val="StyleUnderline"/>
          <w:highlight w:val="cyan"/>
        </w:rPr>
        <w:t>other</w:t>
      </w:r>
      <w:r w:rsidRPr="003A37F4">
        <w:t xml:space="preserve"> two </w:t>
      </w:r>
      <w:r w:rsidRPr="00980A70">
        <w:rPr>
          <w:rStyle w:val="StyleUnderline"/>
          <w:highlight w:val="cyan"/>
        </w:rPr>
        <w:t>cases, in which</w:t>
      </w:r>
      <w:r w:rsidRPr="00980A70">
        <w:rPr>
          <w:highlight w:val="cyan"/>
        </w:rPr>
        <w:t xml:space="preserve"> </w:t>
      </w:r>
      <w:r w:rsidRPr="00980A70">
        <w:rPr>
          <w:rStyle w:val="Emphasis"/>
          <w:highlight w:val="cyan"/>
        </w:rPr>
        <w:t>AI progresses substantially</w:t>
      </w:r>
      <w:r w:rsidRPr="00980A70">
        <w:rPr>
          <w:highlight w:val="cyan"/>
        </w:rPr>
        <w:t xml:space="preserve"> </w:t>
      </w:r>
      <w:r w:rsidRPr="00980A70">
        <w:rPr>
          <w:rStyle w:val="StyleUnderline"/>
          <w:highlight w:val="cyan"/>
        </w:rPr>
        <w:t>and</w:t>
      </w:r>
      <w:r w:rsidRPr="00980A70">
        <w:rPr>
          <w:highlight w:val="cyan"/>
        </w:rPr>
        <w:t xml:space="preserve"> </w:t>
      </w:r>
      <w:r w:rsidRPr="00980A70">
        <w:rPr>
          <w:rStyle w:val="Emphasis"/>
          <w:highlight w:val="cyan"/>
        </w:rPr>
        <w:t>enables many new capabilities</w:t>
      </w:r>
      <w:r w:rsidRPr="003A37F4">
        <w:t xml:space="preserve"> while </w:t>
      </w:r>
      <w:proofErr w:type="gramStart"/>
      <w:r w:rsidRPr="003A37F4">
        <w:t>still remaining</w:t>
      </w:r>
      <w:proofErr w:type="gramEnd"/>
      <w:r w:rsidRPr="003A37F4">
        <w:t xml:space="preserve"> fallible and inferior to humans in at least some respects, seem to have more support from the expert community, although </w:t>
      </w:r>
      <w:r w:rsidRPr="003A37F4">
        <w:rPr>
          <w:rStyle w:val="StyleUnderline"/>
        </w:rPr>
        <w:t xml:space="preserve">experts disagree about the </w:t>
      </w:r>
      <w:r w:rsidRPr="00980A70">
        <w:rPr>
          <w:rStyle w:val="StyleUnderline"/>
          <w:highlight w:val="cyan"/>
        </w:rPr>
        <w:t>national security implications</w:t>
      </w:r>
      <w:r w:rsidRPr="003A37F4">
        <w:rPr>
          <w:rStyle w:val="StyleUnderline"/>
        </w:rPr>
        <w:t xml:space="preserve"> of such capabilities</w:t>
      </w:r>
      <w:r w:rsidRPr="003A37F4">
        <w:t>. Some fall in the category of “</w:t>
      </w:r>
      <w:proofErr w:type="spellStart"/>
      <w:r w:rsidRPr="003A37F4">
        <w:t>Complacents</w:t>
      </w:r>
      <w:proofErr w:type="spellEnd"/>
      <w:r w:rsidRPr="003A37F4">
        <w:t xml:space="preserve">”: These tend to believe that producing an AI capable of performing the types of tasks that would destabilize the nuclear balance is sufficiently difficult that it is unlikely to be achieved. “Alarmists” hold the opposite view, that </w:t>
      </w:r>
      <w:r w:rsidRPr="003A37F4">
        <w:rPr>
          <w:rStyle w:val="StyleUnderline"/>
        </w:rPr>
        <w:t xml:space="preserve">an </w:t>
      </w:r>
      <w:r w:rsidRPr="00980A70">
        <w:rPr>
          <w:rStyle w:val="StyleUnderline"/>
          <w:highlight w:val="cyan"/>
        </w:rPr>
        <w:t>AI could be capable of certain tasks</w:t>
      </w:r>
      <w:r w:rsidRPr="003A37F4">
        <w:rPr>
          <w:rStyle w:val="StyleUnderline"/>
        </w:rPr>
        <w:t xml:space="preserve"> but should not be included in any aspect of nuclear war</w:t>
      </w:r>
      <w:r w:rsidRPr="003A37F4">
        <w:t>. A third group, “</w:t>
      </w:r>
      <w:proofErr w:type="spellStart"/>
      <w:r w:rsidRPr="003A37F4">
        <w:t>Subversionists</w:t>
      </w:r>
      <w:proofErr w:type="spellEnd"/>
      <w:r w:rsidRPr="003A37F4">
        <w:t>,” focus on an adversary’s ability to alter, mislead, divert, or otherwise trick the AI, which could prove either stabilizing or destabilizing.</w:t>
      </w:r>
    </w:p>
    <w:p w14:paraId="5EB50CA9" w14:textId="77777777" w:rsidR="002A7924" w:rsidRPr="003A37F4" w:rsidRDefault="002A7924" w:rsidP="002A7924">
      <w:pPr>
        <w:pStyle w:val="Heading2"/>
        <w:rPr>
          <w:rFonts w:cs="Times New Roman"/>
        </w:rPr>
      </w:pPr>
      <w:r w:rsidRPr="003A37F4">
        <w:rPr>
          <w:rFonts w:cs="Times New Roman"/>
        </w:rPr>
        <w:t>!</w:t>
      </w:r>
    </w:p>
    <w:p w14:paraId="62B392F9" w14:textId="77777777" w:rsidR="002A7924" w:rsidRPr="003A37F4" w:rsidRDefault="002A7924" w:rsidP="002A7924">
      <w:pPr>
        <w:pStyle w:val="Heading3"/>
        <w:rPr>
          <w:rFonts w:cs="Times New Roman"/>
        </w:rPr>
      </w:pPr>
      <w:r w:rsidRPr="003A37F4">
        <w:rPr>
          <w:rFonts w:cs="Times New Roman"/>
        </w:rPr>
        <w:t>Overview---2NC</w:t>
      </w:r>
    </w:p>
    <w:p w14:paraId="272AE5BF" w14:textId="77777777" w:rsidR="00965DDE" w:rsidRDefault="002A7924" w:rsidP="002A7924">
      <w:pPr>
        <w:pStyle w:val="Heading4"/>
        <w:rPr>
          <w:rFonts w:cs="Times New Roman"/>
        </w:rPr>
      </w:pPr>
      <w:r w:rsidRPr="003A37F4">
        <w:rPr>
          <w:rFonts w:cs="Times New Roman"/>
        </w:rPr>
        <w:t xml:space="preserve">Increasing military AI innovation </w:t>
      </w:r>
      <w:r w:rsidR="00AB7495" w:rsidRPr="003A37F4">
        <w:rPr>
          <w:rFonts w:cs="Times New Roman"/>
        </w:rPr>
        <w:t>SHREDS</w:t>
      </w:r>
      <w:r w:rsidRPr="003A37F4">
        <w:rPr>
          <w:rFonts w:cs="Times New Roman"/>
        </w:rPr>
        <w:t xml:space="preserve"> global nuclear stability. Effective military AI </w:t>
      </w:r>
      <w:r w:rsidR="00965DDE">
        <w:rPr>
          <w:rFonts w:cs="Times New Roman"/>
        </w:rPr>
        <w:t>makes</w:t>
      </w:r>
      <w:r w:rsidRPr="003A37F4">
        <w:rPr>
          <w:rFonts w:cs="Times New Roman"/>
        </w:rPr>
        <w:t xml:space="preserve"> a successful counterforce strike feasible</w:t>
      </w:r>
      <w:r w:rsidR="00965DDE">
        <w:rPr>
          <w:rFonts w:cs="Times New Roman"/>
        </w:rPr>
        <w:t xml:space="preserve">, </w:t>
      </w:r>
      <w:r w:rsidR="00AB7495" w:rsidRPr="003A37F4">
        <w:rPr>
          <w:rFonts w:cs="Times New Roman"/>
        </w:rPr>
        <w:t>undermining</w:t>
      </w:r>
      <w:r w:rsidRPr="003A37F4">
        <w:rPr>
          <w:rFonts w:cs="Times New Roman"/>
        </w:rPr>
        <w:t xml:space="preserve"> second-strike capability. </w:t>
      </w:r>
    </w:p>
    <w:p w14:paraId="1E1A43A9" w14:textId="2BD2F2B3" w:rsidR="002A7924" w:rsidRPr="003A37F4" w:rsidRDefault="002A7924" w:rsidP="002A7924">
      <w:pPr>
        <w:pStyle w:val="Heading4"/>
        <w:rPr>
          <w:rFonts w:cs="Times New Roman"/>
        </w:rPr>
      </w:pPr>
      <w:r w:rsidRPr="003A37F4">
        <w:rPr>
          <w:rFonts w:cs="Times New Roman"/>
        </w:rPr>
        <w:t>Second strike assurance is the foundation of global stability---</w:t>
      </w:r>
      <w:r w:rsidR="00965DDE">
        <w:rPr>
          <w:rFonts w:cs="Times New Roman"/>
        </w:rPr>
        <w:t>absent assurance,</w:t>
      </w:r>
      <w:r w:rsidRPr="003A37F4">
        <w:rPr>
          <w:rFonts w:cs="Times New Roman"/>
        </w:rPr>
        <w:t xml:space="preserve"> enemies move to Launch on Warning, disperse their nuclear weapons, make rash decisions that prompt </w:t>
      </w:r>
      <w:r w:rsidR="004E0027" w:rsidRPr="003A37F4">
        <w:rPr>
          <w:rFonts w:cs="Times New Roman"/>
        </w:rPr>
        <w:t>accidents</w:t>
      </w:r>
      <w:r w:rsidRPr="003A37F4">
        <w:rPr>
          <w:rFonts w:cs="Times New Roman"/>
        </w:rPr>
        <w:t>, and are incentivized to go nuclear quickly in a conventional conflict before they’re disarmed. That’s Geist.</w:t>
      </w:r>
    </w:p>
    <w:p w14:paraId="70A25EC4" w14:textId="77777777" w:rsidR="002A7924" w:rsidRPr="003A37F4" w:rsidRDefault="002A7924" w:rsidP="002A7924">
      <w:pPr>
        <w:pStyle w:val="Heading4"/>
        <w:rPr>
          <w:rFonts w:cs="Times New Roman"/>
        </w:rPr>
      </w:pPr>
      <w:r w:rsidRPr="003A37F4">
        <w:rPr>
          <w:rFonts w:cs="Times New Roman"/>
        </w:rPr>
        <w:t>Outweighs and turns case:</w:t>
      </w:r>
    </w:p>
    <w:p w14:paraId="201A8422" w14:textId="77777777" w:rsidR="002A7924" w:rsidRPr="003A37F4" w:rsidRDefault="002A7924" w:rsidP="002A7924">
      <w:pPr>
        <w:pStyle w:val="Heading4"/>
        <w:numPr>
          <w:ilvl w:val="0"/>
          <w:numId w:val="11"/>
        </w:numPr>
        <w:rPr>
          <w:rFonts w:cs="Times New Roman"/>
        </w:rPr>
      </w:pPr>
      <w:r w:rsidRPr="003A37F4">
        <w:rPr>
          <w:rFonts w:cs="Times New Roman"/>
        </w:rPr>
        <w:t xml:space="preserve">Timeframe: The integration of effective AI technology triggers fears of </w:t>
      </w:r>
      <w:proofErr w:type="gramStart"/>
      <w:r w:rsidRPr="003A37F4">
        <w:rPr>
          <w:rFonts w:cs="Times New Roman"/>
        </w:rPr>
        <w:t>first</w:t>
      </w:r>
      <w:proofErr w:type="gramEnd"/>
      <w:r w:rsidRPr="003A37F4">
        <w:rPr>
          <w:rFonts w:cs="Times New Roman"/>
        </w:rPr>
        <w:t xml:space="preserve"> strike before the technology </w:t>
      </w:r>
      <w:proofErr w:type="gramStart"/>
      <w:r w:rsidRPr="003A37F4">
        <w:rPr>
          <w:rFonts w:cs="Times New Roman"/>
        </w:rPr>
        <w:t>actually works</w:t>
      </w:r>
      <w:proofErr w:type="gramEnd"/>
      <w:r w:rsidRPr="003A37F4">
        <w:rPr>
          <w:rFonts w:cs="Times New Roman"/>
        </w:rPr>
        <w:t>, which ensures quick escalation of conflicts before the AFF could solve them. That’s Geist.</w:t>
      </w:r>
    </w:p>
    <w:p w14:paraId="344BDACD" w14:textId="77777777" w:rsidR="002A7924" w:rsidRPr="003A37F4" w:rsidRDefault="002A7924" w:rsidP="002A7924">
      <w:pPr>
        <w:pStyle w:val="Heading4"/>
        <w:numPr>
          <w:ilvl w:val="0"/>
          <w:numId w:val="11"/>
        </w:numPr>
        <w:rPr>
          <w:rFonts w:cs="Times New Roman"/>
        </w:rPr>
      </w:pPr>
      <w:r w:rsidRPr="003A37F4">
        <w:rPr>
          <w:rFonts w:cs="Times New Roman"/>
        </w:rPr>
        <w:t>Magnitude: US counterforce destabilizes every hotspot---China, Russia, North Korea, Iran, etc. are all pushed towards paranoia, ensuring Great Power War that draws in nuclear powers.</w:t>
      </w:r>
    </w:p>
    <w:p w14:paraId="5D15CB21" w14:textId="77777777" w:rsidR="002A7924" w:rsidRPr="003A37F4" w:rsidRDefault="002A7924" w:rsidP="002A7924">
      <w:pPr>
        <w:pStyle w:val="Heading4"/>
        <w:numPr>
          <w:ilvl w:val="0"/>
          <w:numId w:val="11"/>
        </w:numPr>
        <w:rPr>
          <w:rFonts w:cs="Times New Roman"/>
        </w:rPr>
      </w:pPr>
      <w:r w:rsidRPr="003A37F4">
        <w:rPr>
          <w:rFonts w:cs="Times New Roman"/>
        </w:rPr>
        <w:t xml:space="preserve">Solves case: Nuclear parity solves </w:t>
      </w:r>
      <w:r w:rsidRPr="003A37F4">
        <w:rPr>
          <w:rFonts w:cs="Times New Roman"/>
          <w:u w:val="single"/>
        </w:rPr>
        <w:t>every AFF impact</w:t>
      </w:r>
      <w:r w:rsidRPr="003A37F4">
        <w:rPr>
          <w:rFonts w:cs="Times New Roman"/>
        </w:rPr>
        <w:t xml:space="preserve">. Only military A.I. </w:t>
      </w:r>
      <w:proofErr w:type="gramStart"/>
      <w:r w:rsidRPr="003A37F4">
        <w:rPr>
          <w:rFonts w:cs="Times New Roman"/>
          <w:u w:val="single"/>
        </w:rPr>
        <w:t>upends</w:t>
      </w:r>
      <w:proofErr w:type="gramEnd"/>
      <w:r w:rsidRPr="003A37F4">
        <w:rPr>
          <w:rFonts w:cs="Times New Roman"/>
          <w:u w:val="single"/>
        </w:rPr>
        <w:t xml:space="preserve"> 70 years of stability</w:t>
      </w:r>
      <w:r w:rsidRPr="003A37F4">
        <w:rPr>
          <w:rFonts w:cs="Times New Roman"/>
        </w:rPr>
        <w:t>.</w:t>
      </w:r>
    </w:p>
    <w:p w14:paraId="281E96F8" w14:textId="77777777" w:rsidR="002A7924" w:rsidRPr="003A37F4" w:rsidRDefault="002A7924" w:rsidP="002A7924">
      <w:r w:rsidRPr="003A37F4">
        <w:rPr>
          <w:rStyle w:val="Style13ptBold"/>
        </w:rPr>
        <w:t>Jiang 19</w:t>
      </w:r>
      <w:r w:rsidRPr="003A37F4">
        <w:t>, Assistant professor in the Department of International Relations at the Shanghai International Studies University in China (</w:t>
      </w:r>
      <w:proofErr w:type="spellStart"/>
      <w:r w:rsidRPr="003A37F4">
        <w:t>Tianjiao</w:t>
      </w:r>
      <w:proofErr w:type="spellEnd"/>
      <w:r w:rsidRPr="003A37F4">
        <w:t xml:space="preserve">, “The impact of military artificial intelligence on warfare” in: </w:t>
      </w:r>
      <w:r w:rsidRPr="003A37F4">
        <w:rPr>
          <w:i/>
          <w:iCs/>
        </w:rPr>
        <w:t>The Impact of Artificial Intelligence on Strategic Stability and Nuclear Risk, Volume II: East Asian Perspectives</w:t>
      </w:r>
      <w:r w:rsidRPr="003A37F4">
        <w:t>, p. 52, Available Online at: https://www.sipri.org/sites/default/files/2019-10/the_impact_of_artificial_intelligence_on_strategic_stability_and_nuclear_risk_volume_ii.pdf)</w:t>
      </w:r>
    </w:p>
    <w:p w14:paraId="389263BD" w14:textId="77777777" w:rsidR="002A7924" w:rsidRPr="003A37F4" w:rsidRDefault="002A7924" w:rsidP="002A7924">
      <w:r w:rsidRPr="00980A70">
        <w:rPr>
          <w:rStyle w:val="StyleUnderline"/>
          <w:highlight w:val="cyan"/>
        </w:rPr>
        <w:t xml:space="preserve">A </w:t>
      </w:r>
      <w:r w:rsidRPr="00980A70">
        <w:rPr>
          <w:rStyle w:val="Emphasis"/>
          <w:highlight w:val="cyan"/>
        </w:rPr>
        <w:t>core important reason why war has not erupted</w:t>
      </w:r>
      <w:r w:rsidRPr="00980A70">
        <w:rPr>
          <w:highlight w:val="cyan"/>
        </w:rPr>
        <w:t xml:space="preserve"> </w:t>
      </w:r>
      <w:r w:rsidRPr="00980A70">
        <w:rPr>
          <w:rStyle w:val="StyleUnderline"/>
          <w:highlight w:val="cyan"/>
        </w:rPr>
        <w:t xml:space="preserve">among major powers from the </w:t>
      </w:r>
      <w:r w:rsidRPr="00980A70">
        <w:rPr>
          <w:rStyle w:val="Emphasis"/>
          <w:highlight w:val="cyan"/>
        </w:rPr>
        <w:t>cold war until today</w:t>
      </w:r>
      <w:r w:rsidRPr="00980A70">
        <w:rPr>
          <w:highlight w:val="cyan"/>
        </w:rPr>
        <w:t xml:space="preserve"> </w:t>
      </w:r>
      <w:r w:rsidRPr="00980A70">
        <w:rPr>
          <w:rStyle w:val="StyleUnderline"/>
          <w:highlight w:val="cyan"/>
        </w:rPr>
        <w:t>has been the</w:t>
      </w:r>
      <w:r w:rsidRPr="00980A70">
        <w:rPr>
          <w:highlight w:val="cyan"/>
        </w:rPr>
        <w:t xml:space="preserve"> </w:t>
      </w:r>
      <w:r w:rsidRPr="00980A70">
        <w:rPr>
          <w:rStyle w:val="Emphasis"/>
          <w:highlight w:val="cyan"/>
        </w:rPr>
        <w:t>existence of nuc</w:t>
      </w:r>
      <w:r w:rsidRPr="003A37F4">
        <w:t>lear weapon</w:t>
      </w:r>
      <w:r w:rsidRPr="00980A70">
        <w:rPr>
          <w:rStyle w:val="Emphasis"/>
          <w:highlight w:val="cyan"/>
        </w:rPr>
        <w:t>s</w:t>
      </w:r>
      <w:r w:rsidRPr="003A37F4">
        <w:t xml:space="preserve">. </w:t>
      </w:r>
      <w:r w:rsidRPr="003A37F4">
        <w:rPr>
          <w:rStyle w:val="StyleUnderline"/>
        </w:rPr>
        <w:t>However,</w:t>
      </w:r>
      <w:r w:rsidRPr="003A37F4">
        <w:t xml:space="preserve"> </w:t>
      </w:r>
      <w:r w:rsidRPr="00980A70">
        <w:rPr>
          <w:rStyle w:val="Emphasis"/>
          <w:highlight w:val="cyan"/>
        </w:rPr>
        <w:t>AI</w:t>
      </w:r>
      <w:r w:rsidRPr="003A37F4">
        <w:t xml:space="preserve"> </w:t>
      </w:r>
      <w:r w:rsidRPr="003A37F4">
        <w:rPr>
          <w:rStyle w:val="StyleUnderline"/>
        </w:rPr>
        <w:t xml:space="preserve">and its military applications </w:t>
      </w:r>
      <w:r w:rsidRPr="00980A70">
        <w:rPr>
          <w:rStyle w:val="StyleUnderline"/>
          <w:highlight w:val="cyan"/>
        </w:rPr>
        <w:t xml:space="preserve">are </w:t>
      </w:r>
      <w:r w:rsidRPr="00980A70">
        <w:rPr>
          <w:rStyle w:val="Emphasis"/>
          <w:highlight w:val="cyan"/>
        </w:rPr>
        <w:t>likely to engender conflict</w:t>
      </w:r>
      <w:r w:rsidRPr="00980A70">
        <w:rPr>
          <w:highlight w:val="cyan"/>
        </w:rPr>
        <w:t xml:space="preserve"> </w:t>
      </w:r>
      <w:r w:rsidRPr="00980A70">
        <w:rPr>
          <w:rStyle w:val="StyleUnderline"/>
          <w:highlight w:val="cyan"/>
        </w:rPr>
        <w:t xml:space="preserve">as it </w:t>
      </w:r>
      <w:r w:rsidRPr="00980A70">
        <w:rPr>
          <w:rStyle w:val="Emphasis"/>
          <w:highlight w:val="cyan"/>
        </w:rPr>
        <w:t>undermines nuclear strategic stability</w:t>
      </w:r>
      <w:r w:rsidRPr="003A37F4">
        <w:t xml:space="preserve">. This is particularly the case when </w:t>
      </w:r>
      <w:r w:rsidRPr="00980A70">
        <w:rPr>
          <w:rStyle w:val="StyleUnderline"/>
          <w:highlight w:val="cyan"/>
        </w:rPr>
        <w:t>AI</w:t>
      </w:r>
      <w:r w:rsidRPr="003A37F4">
        <w:t xml:space="preserve"> technology is combined with remote sensing and unmanned aerial vehicle (UAV) surveillance, which </w:t>
      </w:r>
      <w:r w:rsidRPr="003A37F4">
        <w:rPr>
          <w:rStyle w:val="StyleUnderline"/>
        </w:rPr>
        <w:t xml:space="preserve">assist in more accurate detection of an opponent’s deployment of strategic power. This </w:t>
      </w:r>
      <w:r w:rsidRPr="00980A70">
        <w:rPr>
          <w:rStyle w:val="Emphasis"/>
          <w:highlight w:val="cyan"/>
        </w:rPr>
        <w:t>reduces strategic stability</w:t>
      </w:r>
      <w:r w:rsidRPr="003A37F4">
        <w:t xml:space="preserve">, which is predicated on a certain level of uncertainty. Additionally, some autonomous weapon platforms, including unmanned underwater vehicles (UUVs), </w:t>
      </w:r>
      <w:r w:rsidRPr="00980A70">
        <w:rPr>
          <w:rStyle w:val="StyleUnderline"/>
          <w:highlight w:val="cyan"/>
        </w:rPr>
        <w:t xml:space="preserve">increase the risks of </w:t>
      </w:r>
      <w:r w:rsidRPr="00980A70">
        <w:rPr>
          <w:rStyle w:val="Emphasis"/>
          <w:highlight w:val="cyan"/>
        </w:rPr>
        <w:t>accidental launch</w:t>
      </w:r>
      <w:r w:rsidRPr="00980A70">
        <w:rPr>
          <w:rStyle w:val="StyleUnderline"/>
          <w:highlight w:val="cyan"/>
        </w:rPr>
        <w:t xml:space="preserve"> and </w:t>
      </w:r>
      <w:r w:rsidRPr="00980A70">
        <w:rPr>
          <w:rStyle w:val="Emphasis"/>
          <w:highlight w:val="cyan"/>
        </w:rPr>
        <w:t>nuclear war</w:t>
      </w:r>
      <w:r w:rsidRPr="003A37F4">
        <w:t>. They do this through the potential for accidents and lack of human control.</w:t>
      </w:r>
    </w:p>
    <w:p w14:paraId="38948556" w14:textId="3FEDA86D" w:rsidR="0031109B" w:rsidRPr="003A37F4" w:rsidRDefault="0031109B" w:rsidP="0031109B">
      <w:pPr>
        <w:pStyle w:val="Heading4"/>
        <w:numPr>
          <w:ilvl w:val="0"/>
          <w:numId w:val="11"/>
        </w:numPr>
        <w:rPr>
          <w:rFonts w:cs="Times New Roman"/>
        </w:rPr>
      </w:pPr>
      <w:r w:rsidRPr="003A37F4">
        <w:rPr>
          <w:rFonts w:cs="Times New Roman"/>
        </w:rPr>
        <w:t>US-initiated nuclear war is more likely after AI integration</w:t>
      </w:r>
    </w:p>
    <w:p w14:paraId="11C68CBC" w14:textId="77777777" w:rsidR="0031109B" w:rsidRPr="003A37F4" w:rsidRDefault="0031109B" w:rsidP="0031109B">
      <w:r w:rsidRPr="003A37F4">
        <w:rPr>
          <w:rStyle w:val="Style13ptBold"/>
        </w:rPr>
        <w:t>Heath 5-1-</w:t>
      </w:r>
      <w:r w:rsidRPr="003A37F4">
        <w:t>2024 (Ryan, “AI hits trust hurdles with U.S. military,” Axios, https://www.axios.com/2024/05/01/pentagon-military-ai-trust-issues)//BB</w:t>
      </w:r>
    </w:p>
    <w:p w14:paraId="0911CDC2" w14:textId="77777777" w:rsidR="0031109B" w:rsidRPr="003A37F4" w:rsidRDefault="0031109B" w:rsidP="0031109B"/>
    <w:p w14:paraId="0F1EECDC" w14:textId="751C4C0B" w:rsidR="0031109B" w:rsidRPr="003A37F4" w:rsidRDefault="0031109B" w:rsidP="0031109B">
      <w:r w:rsidRPr="003A37F4">
        <w:t xml:space="preserve">Some </w:t>
      </w:r>
      <w:r w:rsidRPr="003A37F4">
        <w:rPr>
          <w:rStyle w:val="StyleUnderline"/>
        </w:rPr>
        <w:t>branches of the U.S. military are hitting the brakes on</w:t>
      </w:r>
      <w:r w:rsidRPr="003A37F4">
        <w:t xml:space="preserve"> generative </w:t>
      </w:r>
      <w:r w:rsidRPr="00C216E8">
        <w:rPr>
          <w:rStyle w:val="Emphasis"/>
          <w:highlight w:val="cyan"/>
        </w:rPr>
        <w:t>AI</w:t>
      </w:r>
      <w:r w:rsidRPr="003A37F4">
        <w:t xml:space="preserve"> </w:t>
      </w:r>
      <w:r w:rsidRPr="003A37F4">
        <w:rPr>
          <w:rStyle w:val="StyleUnderline"/>
        </w:rPr>
        <w:t>after</w:t>
      </w:r>
      <w:r w:rsidRPr="003A37F4">
        <w:t xml:space="preserve"> decades of Department of Defense </w:t>
      </w:r>
      <w:r w:rsidRPr="003A37F4">
        <w:rPr>
          <w:rStyle w:val="StyleUnderline"/>
        </w:rPr>
        <w:t>experiments</w:t>
      </w:r>
      <w:r w:rsidRPr="003A37F4">
        <w:t xml:space="preserve"> with broader AI technology.</w:t>
      </w:r>
      <w:r w:rsidR="00CE593C" w:rsidRPr="003A37F4">
        <w:rPr>
          <w:sz w:val="12"/>
        </w:rPr>
        <w:t xml:space="preserve">¶ </w:t>
      </w:r>
      <w:r w:rsidRPr="003A37F4">
        <w:rPr>
          <w:rStyle w:val="Emphasis"/>
        </w:rPr>
        <w:t>Why</w:t>
      </w:r>
      <w:r w:rsidRPr="003A37F4">
        <w:t xml:space="preserve"> it matters: As businesses race to put generative AI in front of customers everywhere, </w:t>
      </w:r>
      <w:r w:rsidRPr="00C216E8">
        <w:rPr>
          <w:rStyle w:val="StyleUnderline"/>
          <w:highlight w:val="cyan"/>
        </w:rPr>
        <w:t>military experts say</w:t>
      </w:r>
      <w:r w:rsidRPr="003A37F4">
        <w:rPr>
          <w:rStyle w:val="StyleUnderline"/>
        </w:rPr>
        <w:t xml:space="preserve"> its</w:t>
      </w:r>
      <w:r w:rsidRPr="003A37F4">
        <w:t xml:space="preserve"> strengths and </w:t>
      </w:r>
      <w:r w:rsidRPr="00C216E8">
        <w:rPr>
          <w:rStyle w:val="StyleUnderline"/>
          <w:highlight w:val="cyan"/>
        </w:rPr>
        <w:t>limitations need</w:t>
      </w:r>
      <w:r w:rsidRPr="003A37F4">
        <w:rPr>
          <w:rStyle w:val="StyleUnderline"/>
        </w:rPr>
        <w:t xml:space="preserve"> further </w:t>
      </w:r>
      <w:r w:rsidRPr="00C216E8">
        <w:rPr>
          <w:rStyle w:val="StyleUnderline"/>
          <w:highlight w:val="cyan"/>
        </w:rPr>
        <w:t>testing and evaluation</w:t>
      </w:r>
      <w:r w:rsidRPr="003A37F4">
        <w:rPr>
          <w:rStyle w:val="StyleUnderline"/>
        </w:rPr>
        <w:t xml:space="preserve"> in order to deploy it responsibly</w:t>
      </w:r>
      <w:r w:rsidRPr="003A37F4">
        <w:t>.</w:t>
      </w:r>
      <w:r w:rsidR="00CE593C" w:rsidRPr="003A37F4">
        <w:rPr>
          <w:sz w:val="12"/>
        </w:rPr>
        <w:t xml:space="preserve">¶ </w:t>
      </w:r>
      <w:r w:rsidRPr="003A37F4">
        <w:t xml:space="preserve">Driving the news: In a new essay in Foreign Affairs, Jacquelyn Schneider, the Hoover Institution's director of the wargaming and crisis simulation initiative, and AI researcher Max </w:t>
      </w:r>
      <w:proofErr w:type="spellStart"/>
      <w:r w:rsidRPr="003A37F4">
        <w:t>Lamparth</w:t>
      </w:r>
      <w:proofErr w:type="spellEnd"/>
      <w:r w:rsidRPr="003A37F4">
        <w:t xml:space="preserve"> write that </w:t>
      </w:r>
      <w:r w:rsidRPr="00C216E8">
        <w:rPr>
          <w:rStyle w:val="Emphasis"/>
          <w:highlight w:val="cyan"/>
        </w:rPr>
        <w:t>l</w:t>
      </w:r>
      <w:r w:rsidRPr="003A37F4">
        <w:rPr>
          <w:rStyle w:val="StyleUnderline"/>
        </w:rPr>
        <w:t xml:space="preserve">arge </w:t>
      </w:r>
      <w:r w:rsidRPr="00C216E8">
        <w:rPr>
          <w:rStyle w:val="Emphasis"/>
          <w:highlight w:val="cyan"/>
        </w:rPr>
        <w:t>l</w:t>
      </w:r>
      <w:r w:rsidRPr="003A37F4">
        <w:rPr>
          <w:rStyle w:val="StyleUnderline"/>
        </w:rPr>
        <w:t xml:space="preserve">anguage </w:t>
      </w:r>
      <w:r w:rsidRPr="00C216E8">
        <w:rPr>
          <w:rStyle w:val="Emphasis"/>
          <w:highlight w:val="cyan"/>
        </w:rPr>
        <w:t>m</w:t>
      </w:r>
      <w:r w:rsidRPr="003A37F4">
        <w:rPr>
          <w:rStyle w:val="StyleUnderline"/>
        </w:rPr>
        <w:t>odel</w:t>
      </w:r>
      <w:r w:rsidRPr="00C216E8">
        <w:rPr>
          <w:rStyle w:val="Emphasis"/>
          <w:highlight w:val="cyan"/>
        </w:rPr>
        <w:t>s</w:t>
      </w:r>
      <w:r w:rsidRPr="003A37F4">
        <w:rPr>
          <w:rStyle w:val="StyleUnderline"/>
        </w:rPr>
        <w:t xml:space="preserve"> </w:t>
      </w:r>
      <w:r w:rsidRPr="00C216E8">
        <w:rPr>
          <w:rStyle w:val="StyleUnderline"/>
          <w:highlight w:val="cyan"/>
        </w:rPr>
        <w:t xml:space="preserve">have a potentially </w:t>
      </w:r>
      <w:r w:rsidRPr="00C216E8">
        <w:rPr>
          <w:rStyle w:val="Emphasis"/>
          <w:highlight w:val="cyan"/>
        </w:rPr>
        <w:t>dangerous tendency</w:t>
      </w:r>
      <w:r w:rsidRPr="00C216E8">
        <w:rPr>
          <w:rStyle w:val="StyleUnderline"/>
          <w:highlight w:val="cyan"/>
        </w:rPr>
        <w:t xml:space="preserve"> to go nuclear</w:t>
      </w:r>
      <w:r w:rsidRPr="003A37F4">
        <w:t>.</w:t>
      </w:r>
      <w:r w:rsidR="00CE593C" w:rsidRPr="003A37F4">
        <w:rPr>
          <w:sz w:val="12"/>
        </w:rPr>
        <w:t xml:space="preserve">¶ </w:t>
      </w:r>
      <w:r w:rsidRPr="00C216E8">
        <w:rPr>
          <w:rStyle w:val="StyleUnderline"/>
          <w:highlight w:val="cyan"/>
        </w:rPr>
        <w:t>When</w:t>
      </w:r>
      <w:r w:rsidRPr="003A37F4">
        <w:rPr>
          <w:rStyle w:val="StyleUnderline"/>
        </w:rPr>
        <w:t xml:space="preserve"> they </w:t>
      </w:r>
      <w:r w:rsidRPr="00C216E8">
        <w:rPr>
          <w:rStyle w:val="StyleUnderline"/>
          <w:highlight w:val="cyan"/>
        </w:rPr>
        <w:t>tested</w:t>
      </w:r>
      <w:r w:rsidRPr="003A37F4">
        <w:rPr>
          <w:rStyle w:val="StyleUnderline"/>
        </w:rPr>
        <w:t xml:space="preserve"> LLMs</w:t>
      </w:r>
      <w:r w:rsidRPr="003A37F4">
        <w:t xml:space="preserve"> from OpenAI, Anthropic and Meta </w:t>
      </w:r>
      <w:r w:rsidRPr="003A37F4">
        <w:rPr>
          <w:rStyle w:val="StyleUnderline"/>
        </w:rPr>
        <w:t xml:space="preserve">in situations like simulated war games, the pair found the </w:t>
      </w:r>
      <w:r w:rsidRPr="00C216E8">
        <w:rPr>
          <w:rStyle w:val="StyleUnderline"/>
          <w:highlight w:val="cyan"/>
        </w:rPr>
        <w:t>AIs suggested escalation, arms races, conflict</w:t>
      </w:r>
      <w:r w:rsidRPr="003A37F4">
        <w:rPr>
          <w:rStyle w:val="StyleUnderline"/>
        </w:rPr>
        <w:t xml:space="preserve"> — </w:t>
      </w:r>
      <w:r w:rsidRPr="00C216E8">
        <w:rPr>
          <w:rStyle w:val="Emphasis"/>
          <w:highlight w:val="cyan"/>
        </w:rPr>
        <w:t>and even use of nuclear weapons</w:t>
      </w:r>
      <w:r w:rsidRPr="003A37F4">
        <w:rPr>
          <w:rStyle w:val="StyleUnderline"/>
        </w:rPr>
        <w:t xml:space="preserve"> — </w:t>
      </w:r>
      <w:r w:rsidRPr="00C216E8">
        <w:rPr>
          <w:rStyle w:val="StyleUnderline"/>
          <w:highlight w:val="cyan"/>
        </w:rPr>
        <w:t>over alternatives</w:t>
      </w:r>
      <w:r w:rsidRPr="003A37F4">
        <w:t>.</w:t>
      </w:r>
      <w:r w:rsidR="00CE593C" w:rsidRPr="003A37F4">
        <w:rPr>
          <w:sz w:val="12"/>
        </w:rPr>
        <w:t xml:space="preserve">¶ </w:t>
      </w:r>
      <w:r w:rsidRPr="003A37F4">
        <w:t>"</w:t>
      </w:r>
      <w:r w:rsidRPr="003A37F4">
        <w:rPr>
          <w:rStyle w:val="StyleUnderline"/>
        </w:rPr>
        <w:t>It is</w:t>
      </w:r>
      <w:r w:rsidRPr="003A37F4">
        <w:t xml:space="preserve"> practically </w:t>
      </w:r>
      <w:r w:rsidRPr="003A37F4">
        <w:rPr>
          <w:rStyle w:val="Emphasis"/>
        </w:rPr>
        <w:t>impossible</w:t>
      </w:r>
      <w:r w:rsidRPr="003A37F4">
        <w:t xml:space="preserve"> </w:t>
      </w:r>
      <w:r w:rsidRPr="003A37F4">
        <w:rPr>
          <w:rStyle w:val="StyleUnderline"/>
        </w:rPr>
        <w:t xml:space="preserve">for an LLM to be taught </w:t>
      </w:r>
      <w:r w:rsidRPr="003A37F4">
        <w:rPr>
          <w:rStyle w:val="Emphasis"/>
        </w:rPr>
        <w:t>solely</w:t>
      </w:r>
      <w:r w:rsidRPr="003A37F4">
        <w:rPr>
          <w:rStyle w:val="StyleUnderline"/>
        </w:rPr>
        <w:t xml:space="preserve"> on vetted high-quality data</w:t>
      </w:r>
      <w:r w:rsidRPr="003A37F4">
        <w:t xml:space="preserve">," Schneider and </w:t>
      </w:r>
      <w:proofErr w:type="spellStart"/>
      <w:r w:rsidRPr="003A37F4">
        <w:t>Lamparth</w:t>
      </w:r>
      <w:proofErr w:type="spellEnd"/>
      <w:r w:rsidRPr="003A37F4">
        <w:t xml:space="preserve"> write.</w:t>
      </w:r>
    </w:p>
    <w:p w14:paraId="481917F2" w14:textId="77777777" w:rsidR="0031109B" w:rsidRPr="003A37F4" w:rsidRDefault="0031109B" w:rsidP="0031109B"/>
    <w:p w14:paraId="6309139D" w14:textId="77777777" w:rsidR="002A7924" w:rsidRPr="003A37F4" w:rsidRDefault="002A7924" w:rsidP="002A7924">
      <w:pPr>
        <w:pStyle w:val="Heading3"/>
        <w:rPr>
          <w:rFonts w:cs="Times New Roman"/>
        </w:rPr>
      </w:pPr>
      <w:r w:rsidRPr="003A37F4">
        <w:rPr>
          <w:rFonts w:cs="Times New Roman"/>
        </w:rPr>
        <w:t>Impact---Russia---2NC</w:t>
      </w:r>
    </w:p>
    <w:p w14:paraId="6E425296" w14:textId="77777777" w:rsidR="002A7924" w:rsidRPr="003A37F4" w:rsidRDefault="002A7924" w:rsidP="002A7924">
      <w:pPr>
        <w:pStyle w:val="Heading4"/>
        <w:rPr>
          <w:rFonts w:cs="Times New Roman"/>
        </w:rPr>
      </w:pPr>
      <w:r w:rsidRPr="003A37F4">
        <w:rPr>
          <w:rFonts w:cs="Times New Roman"/>
        </w:rPr>
        <w:t xml:space="preserve">Military A.I. causes Russia </w:t>
      </w:r>
      <w:r w:rsidRPr="003A37F4">
        <w:rPr>
          <w:rFonts w:cs="Times New Roman"/>
          <w:u w:val="single"/>
        </w:rPr>
        <w:t>launch-on-warning</w:t>
      </w:r>
      <w:r w:rsidRPr="003A37F4">
        <w:rPr>
          <w:rFonts w:cs="Times New Roman"/>
        </w:rPr>
        <w:t xml:space="preserve">, triggering </w:t>
      </w:r>
      <w:r w:rsidRPr="003A37F4">
        <w:rPr>
          <w:rFonts w:cs="Times New Roman"/>
          <w:u w:val="single"/>
        </w:rPr>
        <w:t>accidental nuclear war</w:t>
      </w:r>
      <w:r w:rsidRPr="003A37F4">
        <w:rPr>
          <w:rFonts w:cs="Times New Roman"/>
        </w:rPr>
        <w:t>.</w:t>
      </w:r>
    </w:p>
    <w:p w14:paraId="01673B8F" w14:textId="77777777" w:rsidR="002A7924" w:rsidRPr="003A37F4" w:rsidRDefault="002A7924" w:rsidP="002A7924">
      <w:r w:rsidRPr="003A37F4">
        <w:rPr>
          <w:rStyle w:val="Style13ptBold"/>
        </w:rPr>
        <w:t>Geist</w:t>
      </w:r>
      <w:r w:rsidRPr="003A37F4">
        <w:t xml:space="preserve"> &amp; Lohn </w:t>
      </w:r>
      <w:r w:rsidRPr="003A37F4">
        <w:rPr>
          <w:rStyle w:val="Style13ptBold"/>
        </w:rPr>
        <w:t>18</w:t>
      </w:r>
      <w:r w:rsidRPr="003A37F4">
        <w:t xml:space="preserve">, Edward Geist: Policy researcher at the RAND Corporation. Formerly a MacArthur Nuclear Security Fellow at Stanford's Center for International Security and Cooperation and a Stanton Nuclear Security Fellow at RAND, Geist received his Ph.D. in history from the University of North Carolina in 2013. Andrew J. Lohn: Senior Fellow at Georgetown's Center for Security and Emerging Technology (CSET), where he works on the </w:t>
      </w:r>
      <w:proofErr w:type="spellStart"/>
      <w:r w:rsidRPr="003A37F4">
        <w:t>CyberAI</w:t>
      </w:r>
      <w:proofErr w:type="spellEnd"/>
      <w:r w:rsidRPr="003A37F4">
        <w:t xml:space="preserve"> Project (How Might Artificial Intelligence Affect the Risk of Nuclear War? </w:t>
      </w:r>
      <w:r w:rsidRPr="003A37F4">
        <w:rPr>
          <w:i/>
          <w:iCs/>
        </w:rPr>
        <w:t>RAND Corporation</w:t>
      </w:r>
      <w:r w:rsidRPr="003A37F4">
        <w:t>, Available Online at: https://www.rand.org/pubs/perspectives/PE296.html)</w:t>
      </w:r>
    </w:p>
    <w:p w14:paraId="70648230" w14:textId="77777777" w:rsidR="002A7924" w:rsidRPr="003A37F4" w:rsidRDefault="002A7924" w:rsidP="002A7924">
      <w:r w:rsidRPr="003A37F4">
        <w:t xml:space="preserve">Potential U.S. adversaries, such as </w:t>
      </w:r>
      <w:r w:rsidRPr="00980A70">
        <w:rPr>
          <w:rStyle w:val="Emphasis"/>
          <w:highlight w:val="cyan"/>
        </w:rPr>
        <w:t>Russia</w:t>
      </w:r>
      <w:r w:rsidRPr="00980A70">
        <w:rPr>
          <w:rStyle w:val="StyleUnderline"/>
          <w:highlight w:val="cyan"/>
        </w:rPr>
        <w:t>, take seriously the possibility that the U</w:t>
      </w:r>
      <w:r w:rsidRPr="003A37F4">
        <w:t xml:space="preserve">nited </w:t>
      </w:r>
      <w:r w:rsidRPr="00980A70">
        <w:rPr>
          <w:rStyle w:val="StyleUnderline"/>
          <w:highlight w:val="cyan"/>
        </w:rPr>
        <w:t>S</w:t>
      </w:r>
      <w:r w:rsidRPr="003A37F4">
        <w:t xml:space="preserve">tates </w:t>
      </w:r>
      <w:r w:rsidRPr="003A37F4">
        <w:rPr>
          <w:rStyle w:val="StyleUnderline"/>
        </w:rPr>
        <w:t>might leverage its advantage in</w:t>
      </w:r>
      <w:r w:rsidRPr="003A37F4">
        <w:t xml:space="preserve"> such technologies as </w:t>
      </w:r>
      <w:r w:rsidRPr="00980A70">
        <w:rPr>
          <w:rStyle w:val="StyleUnderline"/>
          <w:highlight w:val="cyan"/>
        </w:rPr>
        <w:t>AI</w:t>
      </w:r>
      <w:r w:rsidRPr="003A37F4">
        <w:rPr>
          <w:rStyle w:val="StyleUnderline"/>
        </w:rPr>
        <w:t xml:space="preserve"> to </w:t>
      </w:r>
      <w:r w:rsidRPr="00980A70">
        <w:rPr>
          <w:rStyle w:val="StyleUnderline"/>
          <w:highlight w:val="cyan"/>
        </w:rPr>
        <w:t>radically improve its counterforce capabilities</w:t>
      </w:r>
      <w:r w:rsidRPr="003A37F4">
        <w:t>. For the past several years, Russian military analysts have been engaged in a vociferous debate in the military press about the extent of their country’s strategic vulnerabilities.8 Their tendency to assume that current and future U.S. capabilities pose a dire threat to Russia’s security stokes these anxieties.</w:t>
      </w:r>
    </w:p>
    <w:p w14:paraId="5AE34FD7" w14:textId="77777777" w:rsidR="002A7924" w:rsidRPr="003A37F4" w:rsidRDefault="002A7924" w:rsidP="002A7924">
      <w:r w:rsidRPr="003A37F4">
        <w:t xml:space="preserve">A major challenge of nuclear strategy is that adversaries may interpret one nation’s secure retaliatory forces as a first-strike threat or a doomsday machine and react accordingly. For instance, the Russians probably conceived of Status-6 as a last-ditch second-strike option exploiting AI to autonomously circumvent U.S. defenses, but Western observers interpreted it as a </w:t>
      </w:r>
      <w:proofErr w:type="spellStart"/>
      <w:r w:rsidRPr="003A37F4">
        <w:t>Strangelovean</w:t>
      </w:r>
      <w:proofErr w:type="spellEnd"/>
      <w:r w:rsidRPr="003A37F4">
        <w:t xml:space="preserve"> “cobalt bomb.” </w:t>
      </w:r>
      <w:r w:rsidRPr="00980A70">
        <w:rPr>
          <w:rStyle w:val="Emphasis"/>
          <w:highlight w:val="cyan"/>
        </w:rPr>
        <w:t>AI progress</w:t>
      </w:r>
      <w:r w:rsidRPr="00980A70">
        <w:rPr>
          <w:rStyle w:val="StyleUnderline"/>
          <w:highlight w:val="cyan"/>
        </w:rPr>
        <w:t xml:space="preserve"> is</w:t>
      </w:r>
      <w:r w:rsidRPr="003A37F4">
        <w:t xml:space="preserve"> also </w:t>
      </w:r>
      <w:r w:rsidRPr="00980A70">
        <w:rPr>
          <w:rStyle w:val="StyleUnderline"/>
          <w:highlight w:val="cyan"/>
        </w:rPr>
        <w:t>contributing to Russia’s doubling down</w:t>
      </w:r>
      <w:r w:rsidRPr="003A37F4">
        <w:rPr>
          <w:rStyle w:val="StyleUnderline"/>
        </w:rPr>
        <w:t xml:space="preserve"> on older types of systems with undesirable strategic properties</w:t>
      </w:r>
      <w:r w:rsidRPr="003A37F4">
        <w:t xml:space="preserve">. For example, with its RS-28 “Sarmat” missile, Russia is reinvesting in large, </w:t>
      </w:r>
      <w:proofErr w:type="spellStart"/>
      <w:r w:rsidRPr="003A37F4">
        <w:t>silobased</w:t>
      </w:r>
      <w:proofErr w:type="spellEnd"/>
      <w:r w:rsidRPr="003A37F4">
        <w:t xml:space="preserve"> ICBMs with multiple independently targetable reentry vehicle (MIRV) warheads, a category of weapon it once planned to abandon under the now-defunct Strategic Arms Reduction Talks II treaty. Western strategic theory generally considers large </w:t>
      </w:r>
      <w:proofErr w:type="spellStart"/>
      <w:r w:rsidRPr="003A37F4">
        <w:t>MIRVed</w:t>
      </w:r>
      <w:proofErr w:type="spellEnd"/>
      <w:r w:rsidRPr="003A37F4">
        <w:t xml:space="preserve"> ICBMs to be destabilizing because they are ideal for preemptive strikes and are vulnerable to preemption.</w:t>
      </w:r>
    </w:p>
    <w:p w14:paraId="5D7ADFC4" w14:textId="77777777" w:rsidR="002A7924" w:rsidRPr="003A37F4" w:rsidRDefault="002A7924" w:rsidP="002A7924">
      <w:r w:rsidRPr="003A37F4">
        <w:t xml:space="preserve">At the dawn of the millennium, Moscow believed that it could ensure the survivability of its forces by emphasizing mobile ICBMs and scrapping large silo-based missiles inherited from the Soviet Union. However, </w:t>
      </w:r>
      <w:r w:rsidRPr="00980A70">
        <w:rPr>
          <w:rStyle w:val="StyleUnderline"/>
          <w:highlight w:val="cyan"/>
        </w:rPr>
        <w:t>Russian leaders’ anxieties about potential U.S. threats</w:t>
      </w:r>
      <w:r w:rsidRPr="003A37F4">
        <w:rPr>
          <w:rStyle w:val="StyleUnderline"/>
        </w:rPr>
        <w:t xml:space="preserve"> to the survivability of the mobile ICBMs seem to have changed this calculus and </w:t>
      </w:r>
      <w:r w:rsidRPr="00980A70">
        <w:rPr>
          <w:rStyle w:val="StyleUnderline"/>
          <w:highlight w:val="cyan"/>
        </w:rPr>
        <w:t>led them to try to ensure retaliation by launching during a U.S. attack instead of riding it out</w:t>
      </w:r>
      <w:r w:rsidRPr="00980A70">
        <w:rPr>
          <w:highlight w:val="cyan"/>
        </w:rPr>
        <w:t xml:space="preserve">. </w:t>
      </w:r>
      <w:r w:rsidRPr="00980A70">
        <w:rPr>
          <w:rStyle w:val="StyleUnderline"/>
          <w:highlight w:val="cyan"/>
        </w:rPr>
        <w:t xml:space="preserve">This is tantamount to the adoption of a </w:t>
      </w:r>
      <w:r w:rsidRPr="00980A70">
        <w:rPr>
          <w:rStyle w:val="Emphasis"/>
          <w:sz w:val="32"/>
          <w:szCs w:val="32"/>
          <w:highlight w:val="cyan"/>
        </w:rPr>
        <w:t>launch-under-attack posture</w:t>
      </w:r>
      <w:r w:rsidRPr="00980A70">
        <w:rPr>
          <w:highlight w:val="cyan"/>
        </w:rPr>
        <w:t xml:space="preserve"> </w:t>
      </w:r>
      <w:r w:rsidRPr="00980A70">
        <w:rPr>
          <w:rStyle w:val="StyleUnderline"/>
          <w:highlight w:val="cyan"/>
        </w:rPr>
        <w:t xml:space="preserve">that could place great pressure on Russian leaders to launch first in a crisis, increasing the chances of </w:t>
      </w:r>
      <w:r w:rsidRPr="00980A70">
        <w:rPr>
          <w:rStyle w:val="Emphasis"/>
          <w:highlight w:val="cyan"/>
        </w:rPr>
        <w:t>accidental escalation</w:t>
      </w:r>
      <w:r w:rsidRPr="003A37F4">
        <w:t>. The Russians recognize that the Sarmat silo would be unlikely to survive a preemptive attack on its own, so its survivability hinges on an associated active defense system, code-named “</w:t>
      </w:r>
      <w:proofErr w:type="spellStart"/>
      <w:r w:rsidRPr="003A37F4">
        <w:t>Mozyr</w:t>
      </w:r>
      <w:proofErr w:type="spellEnd"/>
      <w:r w:rsidRPr="003A37F4">
        <w:t>’,” that would attempt to force enemy warheads to detonate at a slight distance from a silo, allowing it to survive the nuclear explosions.</w:t>
      </w:r>
    </w:p>
    <w:p w14:paraId="4DE75B49" w14:textId="77777777" w:rsidR="002A7924" w:rsidRPr="003A37F4" w:rsidRDefault="002A7924" w:rsidP="002A7924">
      <w:pPr>
        <w:pStyle w:val="Heading3"/>
        <w:rPr>
          <w:rFonts w:cs="Times New Roman"/>
        </w:rPr>
      </w:pPr>
      <w:r w:rsidRPr="003A37F4">
        <w:rPr>
          <w:rFonts w:cs="Times New Roman"/>
        </w:rPr>
        <w:t>Impact---China---2NC</w:t>
      </w:r>
    </w:p>
    <w:p w14:paraId="3FA5EDBD" w14:textId="77777777" w:rsidR="002A7924" w:rsidRPr="003A37F4" w:rsidRDefault="002A7924" w:rsidP="002A7924">
      <w:pPr>
        <w:pStyle w:val="Heading4"/>
        <w:rPr>
          <w:rFonts w:cs="Times New Roman"/>
        </w:rPr>
      </w:pPr>
      <w:r w:rsidRPr="003A37F4">
        <w:rPr>
          <w:rFonts w:cs="Times New Roman"/>
          <w:u w:val="single"/>
        </w:rPr>
        <w:t>Improved</w:t>
      </w:r>
      <w:r w:rsidRPr="003A37F4">
        <w:rPr>
          <w:rFonts w:cs="Times New Roman"/>
        </w:rPr>
        <w:t xml:space="preserve"> military A.I. pushes China to </w:t>
      </w:r>
      <w:r w:rsidRPr="003A37F4">
        <w:rPr>
          <w:rFonts w:cs="Times New Roman"/>
          <w:u w:val="single"/>
        </w:rPr>
        <w:t>high alert</w:t>
      </w:r>
      <w:r w:rsidRPr="003A37F4">
        <w:rPr>
          <w:rFonts w:cs="Times New Roman"/>
        </w:rPr>
        <w:t xml:space="preserve">, guaranteeing </w:t>
      </w:r>
      <w:r w:rsidRPr="003A37F4">
        <w:rPr>
          <w:rFonts w:cs="Times New Roman"/>
          <w:u w:val="single"/>
        </w:rPr>
        <w:t>nuclear escalation</w:t>
      </w:r>
      <w:r w:rsidRPr="003A37F4">
        <w:rPr>
          <w:rFonts w:cs="Times New Roman"/>
        </w:rPr>
        <w:t>.</w:t>
      </w:r>
    </w:p>
    <w:p w14:paraId="5B9E4CEA" w14:textId="77777777" w:rsidR="002A7924" w:rsidRPr="003A37F4" w:rsidRDefault="002A7924" w:rsidP="002A7924">
      <w:r w:rsidRPr="003A37F4">
        <w:rPr>
          <w:rStyle w:val="Style13ptBold"/>
        </w:rPr>
        <w:t>Li 19</w:t>
      </w:r>
      <w:r w:rsidRPr="003A37F4">
        <w:t xml:space="preserve">, Assistant engineer with the China Shipbuilding Information Center (Xiang, “Artificial intelligence and its impact on weaponization and arms control” in </w:t>
      </w:r>
      <w:r w:rsidRPr="003A37F4">
        <w:rPr>
          <w:i/>
          <w:iCs/>
        </w:rPr>
        <w:t>The Impact of Artificial Intelligence on Strategic Stability and Nuclear Risk, Volume II: East Asian Perspectives</w:t>
      </w:r>
      <w:r w:rsidRPr="003A37F4">
        <w:t>, p. 13-14, Available Online at: https://www.sipri.org/sites/default/files/2019-10/the_impact_of_artificial_intelligence_on_strategic_stability_and_nuclear_risk_volume_ii.pdf)</w:t>
      </w:r>
    </w:p>
    <w:p w14:paraId="62F9A45E" w14:textId="77777777" w:rsidR="002A7924" w:rsidRPr="003A37F4" w:rsidRDefault="002A7924" w:rsidP="002A7924">
      <w:r w:rsidRPr="003A37F4">
        <w:t xml:space="preserve">Further, </w:t>
      </w:r>
      <w:r w:rsidRPr="00980A70">
        <w:rPr>
          <w:rStyle w:val="StyleUnderline"/>
          <w:highlight w:val="cyan"/>
        </w:rPr>
        <w:t>the application of</w:t>
      </w:r>
      <w:r w:rsidRPr="00980A70">
        <w:rPr>
          <w:highlight w:val="cyan"/>
        </w:rPr>
        <w:t xml:space="preserve"> </w:t>
      </w:r>
      <w:r w:rsidRPr="00980A70">
        <w:rPr>
          <w:rStyle w:val="Emphasis"/>
          <w:highlight w:val="cyan"/>
        </w:rPr>
        <w:t>AI</w:t>
      </w:r>
      <w:r w:rsidRPr="003A37F4">
        <w:t xml:space="preserve"> technology </w:t>
      </w:r>
      <w:r w:rsidRPr="00980A70">
        <w:rPr>
          <w:rStyle w:val="StyleUnderline"/>
          <w:highlight w:val="cyan"/>
        </w:rPr>
        <w:t>has a marked impact on strategic stability</w:t>
      </w:r>
      <w:r w:rsidRPr="003A37F4">
        <w:rPr>
          <w:rStyle w:val="StyleUnderline"/>
        </w:rPr>
        <w:t xml:space="preserve"> among nuclear powers </w:t>
      </w:r>
      <w:r w:rsidRPr="00980A70">
        <w:rPr>
          <w:rStyle w:val="StyleUnderline"/>
          <w:highlight w:val="cyan"/>
        </w:rPr>
        <w:t>and may</w:t>
      </w:r>
      <w:r w:rsidRPr="00980A70">
        <w:rPr>
          <w:highlight w:val="cyan"/>
        </w:rPr>
        <w:t xml:space="preserve"> </w:t>
      </w:r>
      <w:r w:rsidRPr="00980A70">
        <w:rPr>
          <w:rStyle w:val="Emphasis"/>
          <w:highlight w:val="cyan"/>
        </w:rPr>
        <w:t>undermine</w:t>
      </w:r>
      <w:r w:rsidRPr="003A37F4">
        <w:t xml:space="preserve"> the </w:t>
      </w:r>
      <w:r w:rsidRPr="00980A70">
        <w:rPr>
          <w:rStyle w:val="Emphasis"/>
          <w:highlight w:val="cyan"/>
        </w:rPr>
        <w:t>mutual vulnerability</w:t>
      </w:r>
      <w:r w:rsidRPr="00980A70">
        <w:rPr>
          <w:highlight w:val="cyan"/>
        </w:rPr>
        <w:t xml:space="preserve"> </w:t>
      </w:r>
      <w:r w:rsidRPr="00980A70">
        <w:rPr>
          <w:rStyle w:val="StyleUnderline"/>
          <w:highlight w:val="cyan"/>
        </w:rPr>
        <w:t>and</w:t>
      </w:r>
      <w:r w:rsidRPr="00980A70">
        <w:rPr>
          <w:highlight w:val="cyan"/>
        </w:rPr>
        <w:t xml:space="preserve"> </w:t>
      </w:r>
      <w:r w:rsidRPr="00980A70">
        <w:rPr>
          <w:rStyle w:val="Emphasis"/>
          <w:highlight w:val="cyan"/>
        </w:rPr>
        <w:t>strategic stability</w:t>
      </w:r>
      <w:r w:rsidRPr="003A37F4">
        <w:t xml:space="preserve"> </w:t>
      </w:r>
      <w:r w:rsidRPr="003A37F4">
        <w:rPr>
          <w:rStyle w:val="StyleUnderline"/>
        </w:rPr>
        <w:t>of nuclear-armed states of unequal power</w:t>
      </w:r>
      <w:r w:rsidRPr="003A37F4">
        <w:t xml:space="preserve">. Because </w:t>
      </w:r>
      <w:r w:rsidRPr="003A37F4">
        <w:rPr>
          <w:rStyle w:val="StyleUnderline"/>
        </w:rPr>
        <w:t>AI</w:t>
      </w:r>
      <w:r w:rsidRPr="003A37F4">
        <w:t xml:space="preserve"> boasts strong capabilities in image and pattern recognition, </w:t>
      </w:r>
      <w:proofErr w:type="gramStart"/>
      <w:r w:rsidRPr="003A37F4">
        <w:t>similar to</w:t>
      </w:r>
      <w:proofErr w:type="gramEnd"/>
      <w:r w:rsidRPr="003A37F4">
        <w:t xml:space="preserve"> facial recognition, its ability to recognize still images is strong and it </w:t>
      </w:r>
      <w:r w:rsidRPr="003A37F4">
        <w:rPr>
          <w:rStyle w:val="StyleUnderline"/>
        </w:rPr>
        <w:t>will greatly enhance the effectiveness of strategic reconnaissance</w:t>
      </w:r>
      <w:r w:rsidRPr="003A37F4">
        <w:t xml:space="preserve">. By improving the ability to interpret satellite images and the deep reconnaissance of long-distance UAVs, </w:t>
      </w:r>
      <w:r w:rsidRPr="003A37F4">
        <w:rPr>
          <w:rStyle w:val="StyleUnderline"/>
        </w:rPr>
        <w:t>the country that possesses nuclear superiority will be able to gain further intelligence on the basic characteristics and procedures of its opponent’s nuclear force deployment and movements</w:t>
      </w:r>
      <w:r w:rsidRPr="003A37F4">
        <w:t xml:space="preserve">. </w:t>
      </w:r>
      <w:r w:rsidRPr="00980A70">
        <w:rPr>
          <w:rStyle w:val="StyleUnderline"/>
          <w:highlight w:val="cyan"/>
        </w:rPr>
        <w:t xml:space="preserve">This will enhance a country’s confidence in its ability to </w:t>
      </w:r>
      <w:r w:rsidRPr="00980A70">
        <w:rPr>
          <w:rStyle w:val="Emphasis"/>
          <w:highlight w:val="cyan"/>
        </w:rPr>
        <w:t>disarm</w:t>
      </w:r>
      <w:r w:rsidRPr="003A37F4">
        <w:t xml:space="preserve"> its opponent’s nuclear weapons </w:t>
      </w:r>
      <w:r w:rsidRPr="00980A70">
        <w:rPr>
          <w:rStyle w:val="StyleUnderline"/>
          <w:highlight w:val="cyan"/>
        </w:rPr>
        <w:t>with a</w:t>
      </w:r>
      <w:r w:rsidRPr="00980A70">
        <w:rPr>
          <w:highlight w:val="cyan"/>
        </w:rPr>
        <w:t xml:space="preserve"> </w:t>
      </w:r>
      <w:r w:rsidRPr="00980A70">
        <w:rPr>
          <w:rStyle w:val="Emphasis"/>
          <w:highlight w:val="cyan"/>
        </w:rPr>
        <w:t>first strike</w:t>
      </w:r>
      <w:r w:rsidRPr="003A37F4">
        <w:t xml:space="preserve">. When there is a large gap between the nuclear forces of the two countries, </w:t>
      </w:r>
      <w:r w:rsidRPr="00980A70">
        <w:rPr>
          <w:rStyle w:val="StyleUnderline"/>
          <w:highlight w:val="cyan"/>
        </w:rPr>
        <w:t>this situation will make a</w:t>
      </w:r>
      <w:r w:rsidRPr="00980A70">
        <w:rPr>
          <w:highlight w:val="cyan"/>
        </w:rPr>
        <w:t xml:space="preserve"> </w:t>
      </w:r>
      <w:r w:rsidRPr="00980A70">
        <w:rPr>
          <w:rStyle w:val="Emphasis"/>
          <w:highlight w:val="cyan"/>
        </w:rPr>
        <w:t>preemptive strike</w:t>
      </w:r>
      <w:r w:rsidRPr="003A37F4">
        <w:t xml:space="preserve"> </w:t>
      </w:r>
      <w:r w:rsidRPr="003A37F4">
        <w:rPr>
          <w:rStyle w:val="StyleUnderline"/>
        </w:rPr>
        <w:t xml:space="preserve">by the more powerful one more advantageous, thus weakening the strategic stability of the two countries </w:t>
      </w:r>
      <w:r w:rsidRPr="00980A70">
        <w:rPr>
          <w:rStyle w:val="StyleUnderline"/>
          <w:highlight w:val="cyan"/>
        </w:rPr>
        <w:t xml:space="preserve">during a </w:t>
      </w:r>
      <w:r w:rsidRPr="00980A70">
        <w:rPr>
          <w:rStyle w:val="Emphasis"/>
          <w:highlight w:val="cyan"/>
        </w:rPr>
        <w:t>crisis</w:t>
      </w:r>
      <w:r w:rsidRPr="003A37F4">
        <w:t>.</w:t>
      </w:r>
    </w:p>
    <w:p w14:paraId="1E23918D" w14:textId="77777777" w:rsidR="002A7924" w:rsidRPr="003A37F4" w:rsidRDefault="002A7924" w:rsidP="002A7924">
      <w:r w:rsidRPr="003A37F4">
        <w:rPr>
          <w:rStyle w:val="StyleUnderline"/>
        </w:rPr>
        <w:t>At sea, AI technology can be used to improve the capability to collect and process a submarine’s sound signature</w:t>
      </w:r>
      <w:r w:rsidRPr="003A37F4">
        <w:t xml:space="preserve">. In anti-submarine warfare, UUVs can also be used to conduct close-range reconnaissance, </w:t>
      </w:r>
      <w:r w:rsidRPr="003A37F4">
        <w:rPr>
          <w:rStyle w:val="StyleUnderline"/>
        </w:rPr>
        <w:t>which can strengthen the capacity to detect and recognize enemy</w:t>
      </w:r>
      <w:r w:rsidRPr="003A37F4">
        <w:t xml:space="preserve"> nuclear-powered ballistic missile submarines (</w:t>
      </w:r>
      <w:r w:rsidRPr="003A37F4">
        <w:rPr>
          <w:rStyle w:val="StyleUnderline"/>
        </w:rPr>
        <w:t>SSBNs</w:t>
      </w:r>
      <w:r w:rsidRPr="003A37F4">
        <w:t>). On the one hand, this reduces the survivability of the enemy SSBNs, thereby weakening the effectiveness of nuclear deterrence and reducing strategic stability.1 On the other hand, this AI technology can reduce the probability of accidental nuclear war: by improving the ability to identify SSBNs, a country can avoid accidentally hitting an SSBN as part of conventional anti-submarine warfare.</w:t>
      </w:r>
    </w:p>
    <w:p w14:paraId="55939B2C" w14:textId="77777777" w:rsidR="002A7924" w:rsidRPr="003A37F4" w:rsidRDefault="002A7924" w:rsidP="002A7924">
      <w:r w:rsidRPr="003A37F4">
        <w:t xml:space="preserve">Facing the huge quantitative and qualitative advantages of the USA in nuclear weapons, </w:t>
      </w:r>
      <w:r w:rsidRPr="00980A70">
        <w:rPr>
          <w:rStyle w:val="StyleUnderline"/>
          <w:highlight w:val="cyan"/>
        </w:rPr>
        <w:t>China has maintained</w:t>
      </w:r>
      <w:r w:rsidRPr="003A37F4">
        <w:rPr>
          <w:rStyle w:val="StyleUnderline"/>
        </w:rPr>
        <w:t xml:space="preserve"> a slim and </w:t>
      </w:r>
      <w:r w:rsidRPr="00980A70">
        <w:rPr>
          <w:rStyle w:val="StyleUnderline"/>
          <w:highlight w:val="cyan"/>
        </w:rPr>
        <w:t>effective retaliatory nuclear force</w:t>
      </w:r>
      <w:r w:rsidRPr="003A37F4">
        <w:rPr>
          <w:rStyle w:val="StyleUnderline"/>
        </w:rPr>
        <w:t xml:space="preserve"> based on mobile strategic missiles with relatively strong concealment</w:t>
      </w:r>
      <w:r w:rsidRPr="003A37F4">
        <w:t xml:space="preserve">, </w:t>
      </w:r>
      <w:proofErr w:type="spellStart"/>
      <w:r w:rsidRPr="003A37F4">
        <w:t>manoeuvrability</w:t>
      </w:r>
      <w:proofErr w:type="spellEnd"/>
      <w:r w:rsidRPr="003A37F4">
        <w:t xml:space="preserve"> </w:t>
      </w:r>
      <w:r w:rsidRPr="003A37F4">
        <w:rPr>
          <w:rStyle w:val="StyleUnderline"/>
        </w:rPr>
        <w:t>and survivability</w:t>
      </w:r>
      <w:r w:rsidRPr="003A37F4">
        <w:t>. This force is predicated on increasing the opponent’s ‘first-strike uncertainty’ (</w:t>
      </w:r>
      <w:proofErr w:type="spellStart"/>
      <w:r w:rsidRPr="003A37F4">
        <w:rPr>
          <w:rFonts w:eastAsia="MS Gothic"/>
        </w:rPr>
        <w:t>第一次打</w:t>
      </w:r>
      <w:r w:rsidRPr="003A37F4">
        <w:rPr>
          <w:rFonts w:eastAsia="Microsoft JhengHei"/>
        </w:rPr>
        <w:t>击的不确定性</w:t>
      </w:r>
      <w:proofErr w:type="spellEnd"/>
      <w:r w:rsidRPr="003A37F4">
        <w:t xml:space="preserve">) to ensure credible deterrence.2 </w:t>
      </w:r>
      <w:r w:rsidRPr="00980A70">
        <w:rPr>
          <w:rStyle w:val="StyleUnderline"/>
          <w:highlight w:val="cyan"/>
        </w:rPr>
        <w:t>However</w:t>
      </w:r>
      <w:r w:rsidRPr="00980A70">
        <w:rPr>
          <w:highlight w:val="cyan"/>
        </w:rPr>
        <w:t xml:space="preserve">, </w:t>
      </w:r>
      <w:r w:rsidRPr="00980A70">
        <w:rPr>
          <w:rStyle w:val="Emphasis"/>
          <w:highlight w:val="cyan"/>
        </w:rPr>
        <w:t xml:space="preserve">once the USA </w:t>
      </w:r>
      <w:proofErr w:type="gramStart"/>
      <w:r w:rsidRPr="00980A70">
        <w:rPr>
          <w:rStyle w:val="Emphasis"/>
          <w:highlight w:val="cyan"/>
        </w:rPr>
        <w:t>is able to</w:t>
      </w:r>
      <w:proofErr w:type="gramEnd"/>
      <w:r w:rsidRPr="00980A70">
        <w:rPr>
          <w:rStyle w:val="Emphasis"/>
          <w:highlight w:val="cyan"/>
        </w:rPr>
        <w:t xml:space="preserve"> effectively employ AI technology</w:t>
      </w:r>
      <w:r w:rsidRPr="003A37F4">
        <w:t xml:space="preserve"> </w:t>
      </w:r>
      <w:r w:rsidRPr="003A37F4">
        <w:rPr>
          <w:rStyle w:val="StyleUnderline"/>
        </w:rPr>
        <w:t xml:space="preserve">to improve its reconnaissance capabilities </w:t>
      </w:r>
      <w:r w:rsidRPr="00980A70">
        <w:rPr>
          <w:rStyle w:val="StyleUnderline"/>
          <w:highlight w:val="cyan"/>
        </w:rPr>
        <w:t>against China’s mobile strategic missiles</w:t>
      </w:r>
      <w:r w:rsidRPr="003A37F4">
        <w:t xml:space="preserve">—enabling discovery of deployment rules, </w:t>
      </w:r>
      <w:proofErr w:type="spellStart"/>
      <w:r w:rsidRPr="003A37F4">
        <w:t>manoeuvring</w:t>
      </w:r>
      <w:proofErr w:type="spellEnd"/>
      <w:r w:rsidRPr="003A37F4">
        <w:t xml:space="preserve"> routes and launch site locations—</w:t>
      </w:r>
      <w:r w:rsidRPr="00980A70">
        <w:rPr>
          <w:rStyle w:val="StyleUnderline"/>
          <w:highlight w:val="cyan"/>
        </w:rPr>
        <w:t>this ‘first strike uncertainty’ would be eliminated</w:t>
      </w:r>
      <w:r w:rsidRPr="003A37F4">
        <w:t>.</w:t>
      </w:r>
    </w:p>
    <w:p w14:paraId="1AB4D5BB" w14:textId="77777777" w:rsidR="002A7924" w:rsidRPr="003A37F4" w:rsidRDefault="002A7924" w:rsidP="002A7924">
      <w:r w:rsidRPr="00980A70">
        <w:rPr>
          <w:rStyle w:val="StyleUnderline"/>
          <w:highlight w:val="cyan"/>
        </w:rPr>
        <w:t>The USA would thereby</w:t>
      </w:r>
      <w:r w:rsidRPr="003A37F4">
        <w:rPr>
          <w:rStyle w:val="StyleUnderline"/>
        </w:rPr>
        <w:t xml:space="preserve"> gain the advantage of </w:t>
      </w:r>
      <w:r w:rsidRPr="00980A70">
        <w:rPr>
          <w:rStyle w:val="StyleUnderline"/>
          <w:highlight w:val="cyan"/>
        </w:rPr>
        <w:t>be</w:t>
      </w:r>
      <w:r w:rsidRPr="003A37F4">
        <w:rPr>
          <w:rStyle w:val="StyleUnderline"/>
        </w:rPr>
        <w:t xml:space="preserve">ing </w:t>
      </w:r>
      <w:r w:rsidRPr="00980A70">
        <w:rPr>
          <w:rStyle w:val="StyleUnderline"/>
          <w:highlight w:val="cyan"/>
        </w:rPr>
        <w:t>able to decapitate China’s nuclear arsenal</w:t>
      </w:r>
      <w:r w:rsidRPr="003A37F4">
        <w:t xml:space="preserve">. To overcome concerns over this potential, </w:t>
      </w:r>
      <w:r w:rsidRPr="00980A70">
        <w:rPr>
          <w:rStyle w:val="StyleUnderline"/>
          <w:highlight w:val="cyan"/>
        </w:rPr>
        <w:t xml:space="preserve">China would have to </w:t>
      </w:r>
      <w:r w:rsidRPr="00980A70">
        <w:rPr>
          <w:rStyle w:val="Emphasis"/>
          <w:highlight w:val="cyan"/>
        </w:rPr>
        <w:t>increase the alert level of its nuclear weapons</w:t>
      </w:r>
      <w:r w:rsidRPr="00980A70">
        <w:rPr>
          <w:highlight w:val="cyan"/>
        </w:rPr>
        <w:t xml:space="preserve"> </w:t>
      </w:r>
      <w:r w:rsidRPr="00980A70">
        <w:rPr>
          <w:rStyle w:val="StyleUnderline"/>
          <w:highlight w:val="cyan"/>
        </w:rPr>
        <w:t>to ensure</w:t>
      </w:r>
      <w:r w:rsidRPr="003A37F4">
        <w:rPr>
          <w:rStyle w:val="StyleUnderline"/>
        </w:rPr>
        <w:t xml:space="preserve"> the </w:t>
      </w:r>
      <w:r w:rsidRPr="00980A70">
        <w:rPr>
          <w:rStyle w:val="StyleUnderline"/>
          <w:highlight w:val="cyan"/>
        </w:rPr>
        <w:t>credibility</w:t>
      </w:r>
      <w:r w:rsidRPr="003A37F4">
        <w:rPr>
          <w:rStyle w:val="StyleUnderline"/>
        </w:rPr>
        <w:t xml:space="preserve"> of its deterrent</w:t>
      </w:r>
      <w:r w:rsidRPr="003A37F4">
        <w:t xml:space="preserve">. </w:t>
      </w:r>
      <w:r w:rsidRPr="00980A70">
        <w:rPr>
          <w:rStyle w:val="StyleUnderline"/>
          <w:highlight w:val="cyan"/>
        </w:rPr>
        <w:t xml:space="preserve">This would lead to a state in which </w:t>
      </w:r>
      <w:r w:rsidRPr="00980A70">
        <w:rPr>
          <w:rStyle w:val="Emphasis"/>
          <w:highlight w:val="cyan"/>
        </w:rPr>
        <w:t>both sides tend toward pre-emption</w:t>
      </w:r>
      <w:r w:rsidRPr="00980A70">
        <w:rPr>
          <w:highlight w:val="cyan"/>
        </w:rPr>
        <w:t xml:space="preserve">, </w:t>
      </w:r>
      <w:r w:rsidRPr="00980A70">
        <w:rPr>
          <w:rStyle w:val="Emphasis"/>
          <w:highlight w:val="cyan"/>
        </w:rPr>
        <w:t>weakening</w:t>
      </w:r>
      <w:r w:rsidRPr="003A37F4">
        <w:t xml:space="preserve"> the </w:t>
      </w:r>
      <w:r w:rsidRPr="00980A70">
        <w:rPr>
          <w:rStyle w:val="Emphasis"/>
          <w:highlight w:val="cyan"/>
        </w:rPr>
        <w:t>strategic stability</w:t>
      </w:r>
      <w:r w:rsidRPr="003A37F4">
        <w:t xml:space="preserve"> of the two countries </w:t>
      </w:r>
      <w:r w:rsidRPr="00980A70">
        <w:rPr>
          <w:rStyle w:val="StyleUnderline"/>
          <w:highlight w:val="cyan"/>
        </w:rPr>
        <w:t>and</w:t>
      </w:r>
      <w:r w:rsidRPr="00980A70">
        <w:rPr>
          <w:highlight w:val="cyan"/>
        </w:rPr>
        <w:t xml:space="preserve"> </w:t>
      </w:r>
      <w:r w:rsidRPr="00980A70">
        <w:rPr>
          <w:rStyle w:val="Emphasis"/>
          <w:sz w:val="32"/>
          <w:szCs w:val="32"/>
          <w:highlight w:val="cyan"/>
        </w:rPr>
        <w:t>increasing the risk of nuclear conflict</w:t>
      </w:r>
      <w:r w:rsidRPr="003A37F4">
        <w:t xml:space="preserve">. </w:t>
      </w:r>
      <w:r w:rsidRPr="003A37F4">
        <w:rPr>
          <w:rStyle w:val="StyleUnderline"/>
        </w:rPr>
        <w:t>In the case of sea-based nuclear deterrence, the employment of AI-based detection technology</w:t>
      </w:r>
      <w:r w:rsidRPr="003A37F4">
        <w:t xml:space="preserve"> and offensive UUVs </w:t>
      </w:r>
      <w:r w:rsidRPr="003A37F4">
        <w:rPr>
          <w:rStyle w:val="StyleUnderline"/>
        </w:rPr>
        <w:t>may also have similar effects</w:t>
      </w:r>
      <w:r w:rsidRPr="003A37F4">
        <w:t xml:space="preserve">. </w:t>
      </w:r>
      <w:proofErr w:type="gramStart"/>
      <w:r w:rsidRPr="003A37F4">
        <w:t>In particular, due</w:t>
      </w:r>
      <w:proofErr w:type="gramEnd"/>
      <w:r w:rsidRPr="003A37F4">
        <w:t xml:space="preserve"> to the difficulty of underwater communication, it would be difficult for these weapon platforms to receive onshore command and control signals in a timely manner. This would make it difficult to control, much less recall such platforms when engaged in operations. </w:t>
      </w:r>
    </w:p>
    <w:p w14:paraId="26782C3F" w14:textId="77777777" w:rsidR="002A7924" w:rsidRPr="003A37F4" w:rsidRDefault="002A7924" w:rsidP="002A7924">
      <w:pPr>
        <w:pStyle w:val="Heading3"/>
        <w:rPr>
          <w:rFonts w:cs="Times New Roman"/>
        </w:rPr>
      </w:pPr>
      <w:r w:rsidRPr="003A37F4">
        <w:rPr>
          <w:rFonts w:cs="Times New Roman"/>
        </w:rPr>
        <w:t>Impact---North Korea---2NC</w:t>
      </w:r>
    </w:p>
    <w:p w14:paraId="6B462109" w14:textId="77777777" w:rsidR="002A7924" w:rsidRPr="003A37F4" w:rsidRDefault="002A7924" w:rsidP="002A7924">
      <w:pPr>
        <w:pStyle w:val="Heading4"/>
        <w:rPr>
          <w:rFonts w:cs="Times New Roman"/>
        </w:rPr>
      </w:pPr>
      <w:r w:rsidRPr="003A37F4">
        <w:rPr>
          <w:rFonts w:cs="Times New Roman"/>
          <w:u w:val="single"/>
        </w:rPr>
        <w:t>Successful</w:t>
      </w:r>
      <w:r w:rsidRPr="003A37F4">
        <w:rPr>
          <w:rFonts w:cs="Times New Roman"/>
        </w:rPr>
        <w:t xml:space="preserve"> military A.I. causes </w:t>
      </w:r>
      <w:r w:rsidRPr="003A37F4">
        <w:rPr>
          <w:rFonts w:cs="Times New Roman"/>
          <w:u w:val="single"/>
        </w:rPr>
        <w:t>North Korean war</w:t>
      </w:r>
      <w:r w:rsidRPr="003A37F4">
        <w:rPr>
          <w:rFonts w:cs="Times New Roman"/>
        </w:rPr>
        <w:t xml:space="preserve"> in </w:t>
      </w:r>
      <w:r w:rsidRPr="003A37F4">
        <w:rPr>
          <w:rFonts w:cs="Times New Roman"/>
          <w:u w:val="single"/>
        </w:rPr>
        <w:t>15 minutes</w:t>
      </w:r>
      <w:r w:rsidRPr="003A37F4">
        <w:rPr>
          <w:rFonts w:cs="Times New Roman"/>
        </w:rPr>
        <w:t>.</w:t>
      </w:r>
    </w:p>
    <w:p w14:paraId="7C6E404A" w14:textId="77777777" w:rsidR="002A7924" w:rsidRPr="003A37F4" w:rsidRDefault="002A7924" w:rsidP="002A7924">
      <w:r w:rsidRPr="003A37F4">
        <w:rPr>
          <w:rStyle w:val="Style13ptBold"/>
        </w:rPr>
        <w:t>Tucker 18</w:t>
      </w:r>
      <w:r w:rsidRPr="003A37F4">
        <w:t>, Technology Editor, Defense One (Patrick, April 24</w:t>
      </w:r>
      <w:r w:rsidRPr="003A37F4">
        <w:rPr>
          <w:vertAlign w:val="superscript"/>
        </w:rPr>
        <w:t>th</w:t>
      </w:r>
      <w:r w:rsidRPr="003A37F4">
        <w:t xml:space="preserve">, “Experts Say AI Could Raise the Risks of Nuclear War,” </w:t>
      </w:r>
      <w:r w:rsidRPr="003A37F4">
        <w:rPr>
          <w:i/>
          <w:iCs/>
        </w:rPr>
        <w:t>Defense One</w:t>
      </w:r>
      <w:r w:rsidRPr="003A37F4">
        <w:t xml:space="preserve">, </w:t>
      </w:r>
      <w:hyperlink r:id="rId9" w:history="1">
        <w:r w:rsidRPr="003A37F4">
          <w:rPr>
            <w:rStyle w:val="Hyperlink"/>
            <w:rFonts w:ascii="Times New Roman" w:hAnsi="Times New Roman" w:cs="Times New Roman"/>
          </w:rPr>
          <w:t>https://www.defenseone.com/technology/2018/04/experts-say-artificial-intelligence-could-raise-risks-nuclear-war/147673/</w:t>
        </w:r>
      </w:hyperlink>
      <w:r w:rsidRPr="003A37F4">
        <w:t>, Accessed 12-07-2022)</w:t>
      </w:r>
    </w:p>
    <w:p w14:paraId="2CA557FC" w14:textId="77777777" w:rsidR="002A7924" w:rsidRPr="003A37F4" w:rsidRDefault="002A7924" w:rsidP="002A7924">
      <w:r w:rsidRPr="00980A70">
        <w:rPr>
          <w:rStyle w:val="StyleUnderline"/>
          <w:highlight w:val="cyan"/>
        </w:rPr>
        <w:t>A</w:t>
      </w:r>
      <w:r w:rsidRPr="003A37F4">
        <w:t xml:space="preserve">rtificial </w:t>
      </w:r>
      <w:r w:rsidRPr="00980A70">
        <w:rPr>
          <w:rStyle w:val="StyleUnderline"/>
          <w:highlight w:val="cyan"/>
        </w:rPr>
        <w:t>i</w:t>
      </w:r>
      <w:r w:rsidRPr="003A37F4">
        <w:t xml:space="preserve">ntelligence </w:t>
      </w:r>
      <w:r w:rsidRPr="00980A70">
        <w:rPr>
          <w:rStyle w:val="StyleUnderline"/>
          <w:highlight w:val="cyan"/>
        </w:rPr>
        <w:t xml:space="preserve">could </w:t>
      </w:r>
      <w:r w:rsidRPr="00980A70">
        <w:rPr>
          <w:rStyle w:val="Emphasis"/>
          <w:highlight w:val="cyan"/>
        </w:rPr>
        <w:t>destabilize</w:t>
      </w:r>
      <w:r w:rsidRPr="00980A70">
        <w:rPr>
          <w:highlight w:val="cyan"/>
        </w:rPr>
        <w:t xml:space="preserve"> </w:t>
      </w:r>
      <w:r w:rsidRPr="00980A70">
        <w:rPr>
          <w:rStyle w:val="StyleUnderline"/>
          <w:highlight w:val="cyan"/>
        </w:rPr>
        <w:t xml:space="preserve">the delicate balance of </w:t>
      </w:r>
      <w:r w:rsidRPr="00980A70">
        <w:rPr>
          <w:rStyle w:val="Emphasis"/>
          <w:highlight w:val="cyan"/>
        </w:rPr>
        <w:t>nuclear deterrence</w:t>
      </w:r>
      <w:r w:rsidRPr="003A37F4">
        <w:t xml:space="preserve">, </w:t>
      </w:r>
      <w:r w:rsidRPr="003A37F4">
        <w:rPr>
          <w:rStyle w:val="StyleUnderline"/>
        </w:rPr>
        <w:t xml:space="preserve">inching the world closer </w:t>
      </w:r>
      <w:r w:rsidRPr="00980A70">
        <w:rPr>
          <w:rStyle w:val="StyleUnderline"/>
          <w:highlight w:val="cyan"/>
        </w:rPr>
        <w:t xml:space="preserve">to </w:t>
      </w:r>
      <w:r w:rsidRPr="00980A70">
        <w:rPr>
          <w:rStyle w:val="Emphasis"/>
          <w:highlight w:val="cyan"/>
        </w:rPr>
        <w:t>catastrophe</w:t>
      </w:r>
      <w:r w:rsidRPr="003A37F4">
        <w:t xml:space="preserve">, according to a working group of experts convened by RAND. </w:t>
      </w:r>
      <w:r w:rsidRPr="003A37F4">
        <w:rPr>
          <w:rStyle w:val="StyleUnderline"/>
        </w:rPr>
        <w:t xml:space="preserve">New smarter, faster intelligence analysis from </w:t>
      </w:r>
      <w:r w:rsidRPr="00980A70">
        <w:rPr>
          <w:rStyle w:val="StyleUnderline"/>
          <w:highlight w:val="cyan"/>
        </w:rPr>
        <w:t>AI</w:t>
      </w:r>
      <w:r w:rsidRPr="003A37F4">
        <w:t xml:space="preserve"> agents, </w:t>
      </w:r>
      <w:r w:rsidRPr="003A37F4">
        <w:rPr>
          <w:rStyle w:val="StyleUnderline"/>
        </w:rPr>
        <w:t xml:space="preserve">combined with more sensor and open-source data, </w:t>
      </w:r>
      <w:r w:rsidRPr="00980A70">
        <w:rPr>
          <w:rStyle w:val="StyleUnderline"/>
          <w:highlight w:val="cyan"/>
        </w:rPr>
        <w:t xml:space="preserve">could convince countries that their nuclear capability is </w:t>
      </w:r>
      <w:r w:rsidRPr="00980A70">
        <w:rPr>
          <w:rStyle w:val="Emphasis"/>
          <w:highlight w:val="cyan"/>
        </w:rPr>
        <w:t>increasingly vulnerable</w:t>
      </w:r>
      <w:r w:rsidRPr="00980A70">
        <w:rPr>
          <w:highlight w:val="cyan"/>
        </w:rPr>
        <w:t xml:space="preserve">. </w:t>
      </w:r>
      <w:r w:rsidRPr="00980A70">
        <w:rPr>
          <w:rStyle w:val="StyleUnderline"/>
          <w:highlight w:val="cyan"/>
        </w:rPr>
        <w:t xml:space="preserve">That may cause them to take more </w:t>
      </w:r>
      <w:r w:rsidRPr="00980A70">
        <w:rPr>
          <w:rStyle w:val="Emphasis"/>
          <w:highlight w:val="cyan"/>
        </w:rPr>
        <w:t>drastic steps</w:t>
      </w:r>
      <w:r w:rsidRPr="00980A70">
        <w:rPr>
          <w:rStyle w:val="StyleUnderline"/>
          <w:highlight w:val="cyan"/>
        </w:rPr>
        <w:t xml:space="preserve"> to keep up</w:t>
      </w:r>
      <w:r w:rsidRPr="003A37F4">
        <w:rPr>
          <w:rStyle w:val="StyleUnderline"/>
        </w:rPr>
        <w:t xml:space="preserve"> with the U.S.</w:t>
      </w:r>
      <w:r w:rsidRPr="003A37F4">
        <w:t xml:space="preserve"> Another worrying scenario: commanders could make decisions to launch strikes based on advice from AI assistants that have been fed wrong information.</w:t>
      </w:r>
    </w:p>
    <w:p w14:paraId="5E2D372F" w14:textId="77777777" w:rsidR="002A7924" w:rsidRPr="003A37F4" w:rsidRDefault="002A7924" w:rsidP="002A7924">
      <w:r w:rsidRPr="003A37F4">
        <w:t xml:space="preserve">Last May and June, RAND convened a series of workshops, bringing together experts from nuclear security, artificial intelligence, government, and industry. The workshops produced a report, released on Tuesday, that underlines how AI promises to rapidly improve Country A’s ability to target Country B’s nuclear weapons. And that may lead Country B to radically rethink the risks and rewards of acquiring more nuclear weapons or even launching a first </w:t>
      </w:r>
      <w:proofErr w:type="spellStart"/>
      <w:proofErr w:type="gramStart"/>
      <w:r w:rsidRPr="003A37F4">
        <w:t>strike.“</w:t>
      </w:r>
      <w:proofErr w:type="gramEnd"/>
      <w:r w:rsidRPr="003A37F4">
        <w:rPr>
          <w:rStyle w:val="StyleUnderline"/>
        </w:rPr>
        <w:t>Even</w:t>
      </w:r>
      <w:proofErr w:type="spellEnd"/>
      <w:r w:rsidRPr="003A37F4">
        <w:rPr>
          <w:rStyle w:val="StyleUnderline"/>
        </w:rPr>
        <w:t xml:space="preserve"> if AI only modestly improves the ability to integrate data about the disposition of enemy missiles, it </w:t>
      </w:r>
      <w:r w:rsidRPr="00980A70">
        <w:rPr>
          <w:rStyle w:val="StyleUnderline"/>
          <w:highlight w:val="cyan"/>
        </w:rPr>
        <w:t xml:space="preserve">might </w:t>
      </w:r>
      <w:r w:rsidRPr="00980A70">
        <w:rPr>
          <w:rStyle w:val="Emphasis"/>
          <w:highlight w:val="cyan"/>
        </w:rPr>
        <w:t>substantially undermine a state’s sense of security</w:t>
      </w:r>
      <w:r w:rsidRPr="00980A70">
        <w:rPr>
          <w:highlight w:val="cyan"/>
        </w:rPr>
        <w:t xml:space="preserve"> </w:t>
      </w:r>
      <w:r w:rsidRPr="00980A70">
        <w:rPr>
          <w:rStyle w:val="StyleUnderline"/>
          <w:highlight w:val="cyan"/>
        </w:rPr>
        <w:t>and</w:t>
      </w:r>
      <w:r w:rsidRPr="00980A70">
        <w:rPr>
          <w:highlight w:val="cyan"/>
        </w:rPr>
        <w:t xml:space="preserve"> </w:t>
      </w:r>
      <w:r w:rsidRPr="00980A70">
        <w:rPr>
          <w:rStyle w:val="Emphasis"/>
          <w:highlight w:val="cyan"/>
        </w:rPr>
        <w:t>undermine crisis stability</w:t>
      </w:r>
      <w:r w:rsidRPr="003A37F4">
        <w:t>,” the report said.</w:t>
      </w:r>
    </w:p>
    <w:p w14:paraId="07AB01B6" w14:textId="77777777" w:rsidR="002A7924" w:rsidRPr="003A37F4" w:rsidRDefault="002A7924" w:rsidP="002A7924">
      <w:r w:rsidRPr="00980A70">
        <w:rPr>
          <w:rStyle w:val="Emphasis"/>
          <w:highlight w:val="cyan"/>
        </w:rPr>
        <w:t>North Korea</w:t>
      </w:r>
      <w:r w:rsidRPr="00980A70">
        <w:rPr>
          <w:highlight w:val="cyan"/>
        </w:rPr>
        <w:t xml:space="preserve">, </w:t>
      </w:r>
      <w:r w:rsidRPr="00980A70">
        <w:rPr>
          <w:rStyle w:val="Emphasis"/>
          <w:highlight w:val="cyan"/>
        </w:rPr>
        <w:t>China</w:t>
      </w:r>
      <w:r w:rsidRPr="00980A70">
        <w:rPr>
          <w:highlight w:val="cyan"/>
        </w:rPr>
        <w:t xml:space="preserve">, </w:t>
      </w:r>
      <w:r w:rsidRPr="00980A70">
        <w:rPr>
          <w:rStyle w:val="StyleUnderline"/>
          <w:highlight w:val="cyan"/>
        </w:rPr>
        <w:t>and</w:t>
      </w:r>
      <w:r w:rsidRPr="00980A70">
        <w:rPr>
          <w:highlight w:val="cyan"/>
        </w:rPr>
        <w:t xml:space="preserve"> </w:t>
      </w:r>
      <w:r w:rsidRPr="00980A70">
        <w:rPr>
          <w:rStyle w:val="Emphasis"/>
          <w:highlight w:val="cyan"/>
        </w:rPr>
        <w:t>Russia</w:t>
      </w:r>
      <w:r w:rsidRPr="00980A70">
        <w:rPr>
          <w:highlight w:val="cyan"/>
        </w:rPr>
        <w:t xml:space="preserve"> </w:t>
      </w:r>
      <w:r w:rsidRPr="00980A70">
        <w:rPr>
          <w:rStyle w:val="StyleUnderline"/>
          <w:highlight w:val="cyan"/>
        </w:rPr>
        <w:t>use mobile launchers</w:t>
      </w:r>
      <w:r w:rsidRPr="003A37F4">
        <w:t xml:space="preserve"> (even elaborate tunnel networks) </w:t>
      </w:r>
      <w:r w:rsidRPr="003A37F4">
        <w:rPr>
          <w:rStyle w:val="StyleUnderline"/>
        </w:rPr>
        <w:t xml:space="preserve">to position ICBMs rapidly for strike. </w:t>
      </w:r>
      <w:r w:rsidRPr="00980A70">
        <w:rPr>
          <w:rStyle w:val="StyleUnderline"/>
          <w:highlight w:val="cyan"/>
        </w:rPr>
        <w:t xml:space="preserve">The U.S. would have </w:t>
      </w:r>
      <w:r w:rsidRPr="00980A70">
        <w:rPr>
          <w:rStyle w:val="Emphasis"/>
          <w:sz w:val="32"/>
          <w:szCs w:val="32"/>
          <w:highlight w:val="cyan"/>
        </w:rPr>
        <w:t>less than 15 minutes of warning before a North Korean launch</w:t>
      </w:r>
      <w:r w:rsidRPr="003A37F4">
        <w:t>, Joint Chiefs of Staff Vice Chairman Gen. Paul Selva told reporters in January.</w:t>
      </w:r>
    </w:p>
    <w:p w14:paraId="466D4B5B" w14:textId="77777777" w:rsidR="002A7924" w:rsidRPr="003A37F4" w:rsidRDefault="002A7924" w:rsidP="002A7924">
      <w:r w:rsidRPr="00980A70">
        <w:rPr>
          <w:rStyle w:val="StyleUnderline"/>
          <w:highlight w:val="cyan"/>
        </w:rPr>
        <w:t>If U.S.</w:t>
      </w:r>
      <w:r w:rsidRPr="003A37F4">
        <w:rPr>
          <w:rStyle w:val="StyleUnderline"/>
        </w:rPr>
        <w:t xml:space="preserve"> analysts </w:t>
      </w:r>
      <w:r w:rsidRPr="00980A70">
        <w:rPr>
          <w:rStyle w:val="StyleUnderline"/>
          <w:highlight w:val="cyan"/>
        </w:rPr>
        <w:t>could harness</w:t>
      </w:r>
      <w:r w:rsidRPr="003A37F4">
        <w:t xml:space="preserve"> big data and </w:t>
      </w:r>
      <w:r w:rsidRPr="00980A70">
        <w:rPr>
          <w:rStyle w:val="Emphasis"/>
          <w:highlight w:val="cyan"/>
        </w:rPr>
        <w:t>AI</w:t>
      </w:r>
      <w:r w:rsidRPr="00980A70">
        <w:rPr>
          <w:rStyle w:val="StyleUnderline"/>
          <w:highlight w:val="cyan"/>
        </w:rPr>
        <w:t xml:space="preserve"> to better predict the location of those launchers, </w:t>
      </w:r>
      <w:r w:rsidRPr="00980A70">
        <w:rPr>
          <w:rStyle w:val="Emphasis"/>
          <w:highlight w:val="cyan"/>
        </w:rPr>
        <w:t>North Korea</w:t>
      </w:r>
      <w:r w:rsidRPr="00980A70">
        <w:rPr>
          <w:highlight w:val="cyan"/>
        </w:rPr>
        <w:t xml:space="preserve"> </w:t>
      </w:r>
      <w:r w:rsidRPr="00980A70">
        <w:rPr>
          <w:rStyle w:val="StyleUnderline"/>
          <w:highlight w:val="cyan"/>
        </w:rPr>
        <w:t xml:space="preserve">might conclude that it </w:t>
      </w:r>
      <w:r w:rsidRPr="00980A70">
        <w:rPr>
          <w:rStyle w:val="Emphasis"/>
          <w:highlight w:val="cyan"/>
        </w:rPr>
        <w:t>needs more of them</w:t>
      </w:r>
      <w:r w:rsidRPr="003A37F4">
        <w:t>. Or Russia might decide that it needs nuclear weapons that are harder to detect, such as the autonomous Status-6 torpedo.</w:t>
      </w:r>
    </w:p>
    <w:p w14:paraId="69F0AA4A" w14:textId="77777777" w:rsidR="002A7924" w:rsidRPr="003A37F4" w:rsidRDefault="002A7924" w:rsidP="002A7924">
      <w:r w:rsidRPr="003A37F4">
        <w:t>“It is extremely technically challenging for a state to develop the ability to locate and target all enemy nuclear-weapon launchers, but such an ability also yields an immense strategic advantage,” the report said. “</w:t>
      </w:r>
      <w:r w:rsidRPr="00980A70">
        <w:rPr>
          <w:rStyle w:val="StyleUnderline"/>
          <w:highlight w:val="cyan"/>
        </w:rPr>
        <w:t>The tracking</w:t>
      </w:r>
      <w:r w:rsidRPr="003A37F4">
        <w:rPr>
          <w:rStyle w:val="StyleUnderline"/>
        </w:rPr>
        <w:t xml:space="preserve"> and targeting system </w:t>
      </w:r>
      <w:proofErr w:type="gramStart"/>
      <w:r w:rsidRPr="00980A70">
        <w:rPr>
          <w:rStyle w:val="Emphasis"/>
          <w:highlight w:val="cyan"/>
        </w:rPr>
        <w:t>needs</w:t>
      </w:r>
      <w:proofErr w:type="gramEnd"/>
      <w:r w:rsidRPr="00980A70">
        <w:rPr>
          <w:rStyle w:val="Emphasis"/>
          <w:highlight w:val="cyan"/>
        </w:rPr>
        <w:t xml:space="preserve"> only to be perceived as capable </w:t>
      </w:r>
      <w:proofErr w:type="gramStart"/>
      <w:r w:rsidRPr="00980A70">
        <w:rPr>
          <w:rStyle w:val="Emphasis"/>
          <w:highlight w:val="cyan"/>
        </w:rPr>
        <w:t>to be</w:t>
      </w:r>
      <w:proofErr w:type="gramEnd"/>
      <w:r w:rsidRPr="00980A70">
        <w:rPr>
          <w:rStyle w:val="Emphasis"/>
          <w:highlight w:val="cyan"/>
        </w:rPr>
        <w:t xml:space="preserve"> destabilizing</w:t>
      </w:r>
      <w:r w:rsidRPr="003A37F4">
        <w:t xml:space="preserve">. </w:t>
      </w:r>
      <w:r w:rsidRPr="003A37F4">
        <w:rPr>
          <w:rStyle w:val="StyleUnderline"/>
        </w:rPr>
        <w:t>A capability that is nearly effective might be even more dangerous than one that already works</w:t>
      </w:r>
      <w:r w:rsidRPr="003A37F4">
        <w:t>.”</w:t>
      </w:r>
    </w:p>
    <w:p w14:paraId="50C1B69E" w14:textId="77777777" w:rsidR="002A7924" w:rsidRPr="003A37F4" w:rsidRDefault="002A7924" w:rsidP="002A7924">
      <w:r w:rsidRPr="003A37F4">
        <w:t>Such a capability might employ drones with next-generation sensors, which “could enable the development of strategically destabilizing threats to the survivability of mobile ICBM launchers but also offer some hope that arms control could help forestall threats.”</w:t>
      </w:r>
    </w:p>
    <w:p w14:paraId="3287AE28" w14:textId="77777777" w:rsidR="002A7924" w:rsidRPr="003A37F4" w:rsidRDefault="002A7924" w:rsidP="002A7924">
      <w:r w:rsidRPr="003A37F4">
        <w:t xml:space="preserve">The workshop also explored how </w:t>
      </w:r>
      <w:r w:rsidRPr="003A37F4">
        <w:rPr>
          <w:rStyle w:val="StyleUnderline"/>
        </w:rPr>
        <w:t xml:space="preserve">commanders might use </w:t>
      </w:r>
      <w:proofErr w:type="gramStart"/>
      <w:r w:rsidRPr="003A37F4">
        <w:rPr>
          <w:rStyle w:val="StyleUnderline"/>
        </w:rPr>
        <w:t>artificially-intelligent</w:t>
      </w:r>
      <w:proofErr w:type="gramEnd"/>
      <w:r w:rsidRPr="003A37F4">
        <w:rPr>
          <w:rStyle w:val="StyleUnderline"/>
        </w:rPr>
        <w:t xml:space="preserve"> decision aids when making judgment calls about nuclear strikes</w:t>
      </w:r>
      <w:r w:rsidRPr="003A37F4">
        <w:t xml:space="preserve">. Such aids might help commanders to make much better-informed decisions — or, </w:t>
      </w:r>
      <w:r w:rsidRPr="00980A70">
        <w:rPr>
          <w:rStyle w:val="StyleUnderline"/>
          <w:highlight w:val="cyan"/>
        </w:rPr>
        <w:t>if</w:t>
      </w:r>
      <w:r w:rsidRPr="003A37F4">
        <w:rPr>
          <w:rStyle w:val="StyleUnderline"/>
        </w:rPr>
        <w:t xml:space="preserve"> penetrated and </w:t>
      </w:r>
      <w:r w:rsidRPr="00980A70">
        <w:rPr>
          <w:rStyle w:val="Emphasis"/>
          <w:highlight w:val="cyan"/>
        </w:rPr>
        <w:t>fed malicious data by an adversary</w:t>
      </w:r>
      <w:r w:rsidRPr="003A37F4">
        <w:t xml:space="preserve">, </w:t>
      </w:r>
      <w:r w:rsidRPr="003A37F4">
        <w:rPr>
          <w:rStyle w:val="StyleUnderline"/>
        </w:rPr>
        <w:t>catastrophically wrong ones</w:t>
      </w:r>
      <w:r w:rsidRPr="003A37F4">
        <w:t>.</w:t>
      </w:r>
    </w:p>
    <w:p w14:paraId="1A30F772" w14:textId="77777777" w:rsidR="002A7924" w:rsidRPr="003A37F4" w:rsidRDefault="002A7924" w:rsidP="002A7924">
      <w:r w:rsidRPr="003A37F4">
        <w:t xml:space="preserve">Absent some means to better verify the validity of data inputs — an ongoing project at the Defense Advanced Research Projects Agency and a key concern of the CIA </w:t>
      </w:r>
      <w:proofErr w:type="gramStart"/>
      <w:r w:rsidRPr="003A37F4">
        <w:t>—  and</w:t>
      </w:r>
      <w:proofErr w:type="gramEnd"/>
      <w:r w:rsidRPr="003A37F4">
        <w:t xml:space="preserve"> a better understanding of enemy intent, </w:t>
      </w:r>
      <w:r w:rsidRPr="003A37F4">
        <w:rPr>
          <w:rStyle w:val="StyleUnderline"/>
        </w:rPr>
        <w:t>adversaries could turn the vast U.S. intelligence collection and digestion tools against them, especially as those tools work faster and more efficiently</w:t>
      </w:r>
      <w:r w:rsidRPr="003A37F4">
        <w:t xml:space="preserve">. In other words, </w:t>
      </w:r>
      <w:r w:rsidRPr="00980A70">
        <w:rPr>
          <w:rStyle w:val="Emphasis"/>
          <w:highlight w:val="cyan"/>
        </w:rPr>
        <w:t>fake news, combined with AI</w:t>
      </w:r>
      <w:r w:rsidRPr="003A37F4">
        <w:t xml:space="preserve">, just </w:t>
      </w:r>
      <w:r w:rsidRPr="00980A70">
        <w:rPr>
          <w:rStyle w:val="Emphasis"/>
          <w:highlight w:val="cyan"/>
        </w:rPr>
        <w:t>might bring about World War III</w:t>
      </w:r>
      <w:r w:rsidRPr="003A37F4">
        <w:t>.</w:t>
      </w:r>
    </w:p>
    <w:p w14:paraId="63918BC1" w14:textId="77777777" w:rsidR="002A7924" w:rsidRPr="003A37F4" w:rsidRDefault="002A7924" w:rsidP="002A7924">
      <w:pPr>
        <w:pStyle w:val="Heading3"/>
        <w:rPr>
          <w:rFonts w:cs="Times New Roman"/>
        </w:rPr>
      </w:pPr>
      <w:r w:rsidRPr="003A37F4">
        <w:rPr>
          <w:rFonts w:cs="Times New Roman"/>
        </w:rPr>
        <w:t>Impact---Naval Disputes---2NC</w:t>
      </w:r>
    </w:p>
    <w:p w14:paraId="61AB65EB" w14:textId="77777777" w:rsidR="002A7924" w:rsidRPr="003A37F4" w:rsidRDefault="002A7924" w:rsidP="002A7924">
      <w:pPr>
        <w:pStyle w:val="Heading4"/>
        <w:rPr>
          <w:rFonts w:cs="Times New Roman"/>
        </w:rPr>
      </w:pPr>
      <w:r w:rsidRPr="003A37F4">
        <w:rPr>
          <w:rFonts w:cs="Times New Roman"/>
        </w:rPr>
        <w:t xml:space="preserve">Military A.I. escalates </w:t>
      </w:r>
      <w:r w:rsidRPr="003A37F4">
        <w:rPr>
          <w:rFonts w:cs="Times New Roman"/>
          <w:u w:val="single"/>
        </w:rPr>
        <w:t>naval disputes</w:t>
      </w:r>
      <w:r w:rsidRPr="003A37F4">
        <w:rPr>
          <w:rFonts w:cs="Times New Roman"/>
        </w:rPr>
        <w:t xml:space="preserve"> to nuclear war.</w:t>
      </w:r>
    </w:p>
    <w:p w14:paraId="0771DD6A" w14:textId="77777777" w:rsidR="002A7924" w:rsidRPr="003A37F4" w:rsidRDefault="002A7924" w:rsidP="002A7924">
      <w:r w:rsidRPr="003A37F4">
        <w:rPr>
          <w:rStyle w:val="Style13ptBold"/>
        </w:rPr>
        <w:t>Carlsson</w:t>
      </w:r>
      <w:r w:rsidRPr="003A37F4">
        <w:t xml:space="preserve"> et al. </w:t>
      </w:r>
      <w:r w:rsidRPr="003A37F4">
        <w:rPr>
          <w:rStyle w:val="Style13ptBold"/>
        </w:rPr>
        <w:t>20</w:t>
      </w:r>
      <w:r w:rsidRPr="003A37F4">
        <w:t xml:space="preserve">, *Moa </w:t>
      </w:r>
      <w:proofErr w:type="spellStart"/>
      <w:r w:rsidRPr="003A37F4">
        <w:t>Peldán</w:t>
      </w:r>
      <w:proofErr w:type="spellEnd"/>
      <w:r w:rsidRPr="003A37F4">
        <w:t xml:space="preserve"> Carlsson, Research Assistant on emerging military and security technologies. *Dr Petr </w:t>
      </w:r>
      <w:proofErr w:type="spellStart"/>
      <w:r w:rsidRPr="003A37F4">
        <w:t>Topychkanov</w:t>
      </w:r>
      <w:proofErr w:type="spellEnd"/>
      <w:r w:rsidRPr="003A37F4">
        <w:t xml:space="preserve">, Senior Researcher in the SIPRI Nuclear Disarmament, Arms Control and Non-proliferation </w:t>
      </w:r>
      <w:proofErr w:type="spellStart"/>
      <w:r w:rsidRPr="003A37F4">
        <w:t>Programme</w:t>
      </w:r>
      <w:proofErr w:type="spellEnd"/>
      <w:r w:rsidRPr="003A37F4">
        <w:t xml:space="preserve">. *Dr Lora Saalman, Associate Senior Fellow within SIPRI’s Armament and Disarmament and Conflict, Peace and Security research areas and a Senior Fellow in the Global Cooperation in Cyberspace Program at the </w:t>
      </w:r>
      <w:proofErr w:type="spellStart"/>
      <w:r w:rsidRPr="003A37F4">
        <w:t>EastWest</w:t>
      </w:r>
      <w:proofErr w:type="spellEnd"/>
      <w:r w:rsidRPr="003A37F4">
        <w:t xml:space="preserve"> Institute. *Fei Su, Researcher with SIPRI’s China and Asia Security </w:t>
      </w:r>
      <w:proofErr w:type="spellStart"/>
      <w:r w:rsidRPr="003A37F4">
        <w:t>Programme</w:t>
      </w:r>
      <w:proofErr w:type="spellEnd"/>
      <w:r w:rsidRPr="003A37F4">
        <w:t xml:space="preserve">. *Dr Vincent </w:t>
      </w:r>
      <w:proofErr w:type="spellStart"/>
      <w:r w:rsidRPr="003A37F4">
        <w:t>Boulanin</w:t>
      </w:r>
      <w:proofErr w:type="spellEnd"/>
      <w:r w:rsidRPr="003A37F4">
        <w:t xml:space="preserve"> is a Senior Researcher on emerging military and security technologies. (June 2020, “Introduction”, Artificial Intelligence, Strategic Stability and Nuclear Risk, pg. 4, https://www.jstor.org/stable/resrep25355.7)</w:t>
      </w:r>
    </w:p>
    <w:p w14:paraId="3647D458" w14:textId="77777777" w:rsidR="002A7924" w:rsidRPr="003A37F4" w:rsidRDefault="002A7924" w:rsidP="002A7924">
      <w:r w:rsidRPr="00980A70">
        <w:rPr>
          <w:rStyle w:val="StyleUnderline"/>
          <w:highlight w:val="cyan"/>
        </w:rPr>
        <w:t>The</w:t>
      </w:r>
      <w:r w:rsidRPr="00980A70">
        <w:rPr>
          <w:highlight w:val="cyan"/>
        </w:rPr>
        <w:t xml:space="preserve"> </w:t>
      </w:r>
      <w:r w:rsidRPr="00980A70">
        <w:rPr>
          <w:rStyle w:val="Emphasis"/>
          <w:highlight w:val="cyan"/>
        </w:rPr>
        <w:t>incorporation of AI into military systems</w:t>
      </w:r>
      <w:r w:rsidRPr="003A37F4">
        <w:t xml:space="preserve"> could also pose new challenges as far as nuclear risk reduction is concerned, as it </w:t>
      </w:r>
      <w:r w:rsidRPr="00980A70">
        <w:rPr>
          <w:rStyle w:val="StyleUnderline"/>
          <w:highlight w:val="cyan"/>
        </w:rPr>
        <w:t>could</w:t>
      </w:r>
      <w:r w:rsidRPr="003A37F4">
        <w:rPr>
          <w:rStyle w:val="StyleUnderline"/>
        </w:rPr>
        <w:t xml:space="preserve"> increase the </w:t>
      </w:r>
      <w:r w:rsidRPr="00980A70">
        <w:rPr>
          <w:rStyle w:val="StyleUnderline"/>
          <w:highlight w:val="cyan"/>
        </w:rPr>
        <w:t>risk</w:t>
      </w:r>
      <w:r w:rsidRPr="003A37F4">
        <w:rPr>
          <w:rStyle w:val="StyleUnderline"/>
        </w:rPr>
        <w:t xml:space="preserve"> of </w:t>
      </w:r>
      <w:r w:rsidRPr="00980A70">
        <w:rPr>
          <w:rStyle w:val="Emphasis"/>
          <w:highlight w:val="cyan"/>
        </w:rPr>
        <w:t>escalation into a nuclear conflict</w:t>
      </w:r>
      <w:r w:rsidRPr="003A37F4">
        <w:t xml:space="preserve"> either </w:t>
      </w:r>
      <w:r w:rsidRPr="00980A70">
        <w:rPr>
          <w:rStyle w:val="Emphasis"/>
          <w:highlight w:val="cyan"/>
        </w:rPr>
        <w:t>accidentally</w:t>
      </w:r>
      <w:r w:rsidRPr="003A37F4">
        <w:t xml:space="preserve"> (i.e. </w:t>
      </w:r>
      <w:r w:rsidRPr="003A37F4">
        <w:rPr>
          <w:rStyle w:val="StyleUnderline"/>
        </w:rPr>
        <w:t xml:space="preserve">as </w:t>
      </w:r>
      <w:r w:rsidRPr="00980A70">
        <w:rPr>
          <w:rStyle w:val="StyleUnderline"/>
          <w:highlight w:val="cyan"/>
        </w:rPr>
        <w:t>a result of</w:t>
      </w:r>
      <w:r w:rsidRPr="00980A70">
        <w:rPr>
          <w:highlight w:val="cyan"/>
        </w:rPr>
        <w:t xml:space="preserve"> </w:t>
      </w:r>
      <w:r w:rsidRPr="00980A70">
        <w:rPr>
          <w:rStyle w:val="Emphasis"/>
          <w:highlight w:val="cyan"/>
        </w:rPr>
        <w:t>technical failure</w:t>
      </w:r>
      <w:r w:rsidRPr="00980A70">
        <w:rPr>
          <w:highlight w:val="cyan"/>
        </w:rPr>
        <w:t xml:space="preserve"> </w:t>
      </w:r>
      <w:r w:rsidRPr="00980A70">
        <w:rPr>
          <w:rStyle w:val="StyleUnderline"/>
          <w:highlight w:val="cyan"/>
        </w:rPr>
        <w:t>or</w:t>
      </w:r>
      <w:r w:rsidRPr="00980A70">
        <w:rPr>
          <w:highlight w:val="cyan"/>
        </w:rPr>
        <w:t xml:space="preserve"> </w:t>
      </w:r>
      <w:r w:rsidRPr="00980A70">
        <w:rPr>
          <w:rStyle w:val="Emphasis"/>
          <w:highlight w:val="cyan"/>
        </w:rPr>
        <w:t>unauthorized use</w:t>
      </w:r>
      <w:r w:rsidRPr="00980A70">
        <w:rPr>
          <w:highlight w:val="cyan"/>
        </w:rPr>
        <w:t xml:space="preserve">) </w:t>
      </w:r>
      <w:r w:rsidRPr="00980A70">
        <w:rPr>
          <w:rStyle w:val="StyleUnderline"/>
          <w:highlight w:val="cyan"/>
        </w:rPr>
        <w:t>or</w:t>
      </w:r>
      <w:r w:rsidRPr="00980A70">
        <w:rPr>
          <w:highlight w:val="cyan"/>
        </w:rPr>
        <w:t xml:space="preserve"> </w:t>
      </w:r>
      <w:r w:rsidRPr="00980A70">
        <w:rPr>
          <w:rStyle w:val="Emphasis"/>
          <w:highlight w:val="cyan"/>
        </w:rPr>
        <w:t>inadvertently</w:t>
      </w:r>
      <w:r w:rsidRPr="003A37F4">
        <w:t xml:space="preserve"> (i.e. </w:t>
      </w:r>
      <w:r w:rsidRPr="00980A70">
        <w:rPr>
          <w:rStyle w:val="StyleUnderline"/>
          <w:highlight w:val="cyan"/>
        </w:rPr>
        <w:t xml:space="preserve">as ‘the </w:t>
      </w:r>
      <w:r w:rsidRPr="00980A70">
        <w:rPr>
          <w:rStyle w:val="Emphasis"/>
          <w:highlight w:val="cyan"/>
        </w:rPr>
        <w:t>unintended consequence of a</w:t>
      </w:r>
      <w:r w:rsidRPr="003A37F4">
        <w:t xml:space="preserve"> decision to fight a </w:t>
      </w:r>
      <w:r w:rsidRPr="00980A70">
        <w:rPr>
          <w:rStyle w:val="Emphasis"/>
          <w:highlight w:val="cyan"/>
        </w:rPr>
        <w:t>conventional war</w:t>
      </w:r>
      <w:r w:rsidRPr="00980A70">
        <w:rPr>
          <w:highlight w:val="cyan"/>
        </w:rPr>
        <w:t>’</w:t>
      </w:r>
      <w:r w:rsidRPr="003A37F4">
        <w:t xml:space="preserve">).17 </w:t>
      </w:r>
      <w:r w:rsidRPr="00980A70">
        <w:rPr>
          <w:rStyle w:val="StyleUnderline"/>
          <w:highlight w:val="cyan"/>
        </w:rPr>
        <w:t>In</w:t>
      </w:r>
      <w:r w:rsidRPr="003A37F4">
        <w:t xml:space="preserve"> politically sensitive situations, such as </w:t>
      </w:r>
      <w:r w:rsidRPr="00980A70">
        <w:rPr>
          <w:rStyle w:val="StyleUnderline"/>
          <w:highlight w:val="cyan"/>
        </w:rPr>
        <w:t>an intentional or unintentional</w:t>
      </w:r>
      <w:r w:rsidRPr="00980A70">
        <w:rPr>
          <w:highlight w:val="cyan"/>
        </w:rPr>
        <w:t xml:space="preserve"> </w:t>
      </w:r>
      <w:r w:rsidRPr="00980A70">
        <w:rPr>
          <w:rStyle w:val="Emphasis"/>
          <w:sz w:val="32"/>
          <w:szCs w:val="32"/>
          <w:highlight w:val="cyan"/>
        </w:rPr>
        <w:t>collision at sea</w:t>
      </w:r>
      <w:r w:rsidRPr="00980A70">
        <w:rPr>
          <w:highlight w:val="cyan"/>
        </w:rPr>
        <w:t xml:space="preserve">, </w:t>
      </w:r>
      <w:r w:rsidRPr="00980A70">
        <w:rPr>
          <w:rStyle w:val="StyleUnderline"/>
          <w:highlight w:val="cyan"/>
        </w:rPr>
        <w:t xml:space="preserve">increasing </w:t>
      </w:r>
      <w:r w:rsidRPr="00980A70">
        <w:rPr>
          <w:rStyle w:val="Emphasis"/>
          <w:highlight w:val="cyan"/>
        </w:rPr>
        <w:t>reliance on AI</w:t>
      </w:r>
      <w:r w:rsidRPr="003A37F4">
        <w:t xml:space="preserve"> systems could turn out to be highly problematic. Such a dependence </w:t>
      </w:r>
      <w:r w:rsidRPr="00980A70">
        <w:rPr>
          <w:rStyle w:val="StyleUnderline"/>
          <w:highlight w:val="cyan"/>
        </w:rPr>
        <w:t>could lead humans to take premature or</w:t>
      </w:r>
      <w:r w:rsidRPr="00980A70">
        <w:rPr>
          <w:highlight w:val="cyan"/>
        </w:rPr>
        <w:t xml:space="preserve"> </w:t>
      </w:r>
      <w:r w:rsidRPr="00980A70">
        <w:rPr>
          <w:rStyle w:val="Emphasis"/>
          <w:highlight w:val="cyan"/>
        </w:rPr>
        <w:t>misguided decisions</w:t>
      </w:r>
      <w:r w:rsidRPr="003A37F4">
        <w:t xml:space="preserve"> and actions </w:t>
      </w:r>
      <w:r w:rsidRPr="00980A70">
        <w:rPr>
          <w:rStyle w:val="StyleUnderline"/>
          <w:highlight w:val="cyan"/>
        </w:rPr>
        <w:t>that could trigger</w:t>
      </w:r>
      <w:r w:rsidRPr="003A37F4">
        <w:t xml:space="preserve"> an armed conflict, and possibly even </w:t>
      </w:r>
      <w:r w:rsidRPr="003A37F4">
        <w:rPr>
          <w:rStyle w:val="StyleUnderline"/>
        </w:rPr>
        <w:t>a</w:t>
      </w:r>
      <w:r w:rsidRPr="003A37F4">
        <w:t xml:space="preserve"> </w:t>
      </w:r>
      <w:r w:rsidRPr="00980A70">
        <w:rPr>
          <w:rStyle w:val="Emphasis"/>
          <w:sz w:val="32"/>
          <w:szCs w:val="32"/>
          <w:highlight w:val="cyan"/>
        </w:rPr>
        <w:t>nuclear war</w:t>
      </w:r>
      <w:r w:rsidRPr="003A37F4">
        <w:t>.</w:t>
      </w:r>
    </w:p>
    <w:p w14:paraId="24E04CFD" w14:textId="65F6C545" w:rsidR="00CE593C" w:rsidRPr="003A37F4" w:rsidRDefault="00CE593C" w:rsidP="002A7924">
      <w:pPr>
        <w:pStyle w:val="Heading3"/>
        <w:rPr>
          <w:rFonts w:cs="Times New Roman"/>
        </w:rPr>
      </w:pPr>
      <w:r w:rsidRPr="003A37F4">
        <w:rPr>
          <w:rFonts w:cs="Times New Roman"/>
        </w:rPr>
        <w:t>AT: Deterrence</w:t>
      </w:r>
    </w:p>
    <w:p w14:paraId="1E8300B8" w14:textId="19846663" w:rsidR="00CE593C" w:rsidRPr="003A37F4" w:rsidRDefault="00CE593C" w:rsidP="00CE593C">
      <w:pPr>
        <w:pStyle w:val="Heading4"/>
        <w:rPr>
          <w:rFonts w:cs="Times New Roman"/>
        </w:rPr>
      </w:pPr>
      <w:r w:rsidRPr="003A37F4">
        <w:rPr>
          <w:rFonts w:cs="Times New Roman"/>
        </w:rPr>
        <w:t>AI can’t produce stable deterrence---deepfakes and misinformation</w:t>
      </w:r>
    </w:p>
    <w:p w14:paraId="064B8F83" w14:textId="77777777" w:rsidR="00CE593C" w:rsidRPr="003A37F4" w:rsidRDefault="00CE593C" w:rsidP="00CE593C">
      <w:r w:rsidRPr="003A37F4">
        <w:t xml:space="preserve">Dr. Jean-Marc </w:t>
      </w:r>
      <w:r w:rsidRPr="003A37F4">
        <w:rPr>
          <w:rStyle w:val="Style13ptBold"/>
        </w:rPr>
        <w:t>Rickli &amp;</w:t>
      </w:r>
      <w:r w:rsidRPr="003A37F4">
        <w:t xml:space="preserve"> Federico </w:t>
      </w:r>
      <w:proofErr w:type="spellStart"/>
      <w:r w:rsidRPr="003A37F4">
        <w:rPr>
          <w:rStyle w:val="Style13ptBold"/>
        </w:rPr>
        <w:t>Mantellassi</w:t>
      </w:r>
      <w:proofErr w:type="spellEnd"/>
      <w:r w:rsidRPr="003A37F4">
        <w:rPr>
          <w:rStyle w:val="Style13ptBold"/>
        </w:rPr>
        <w:t xml:space="preserve"> 23</w:t>
      </w:r>
      <w:r w:rsidRPr="003A37F4">
        <w:t xml:space="preserve">. Head of Global and Emerging Risks and the founder and director of the Polymath Initiative at the Geneva Centre for Security Policy, co-chair of the NATO Partnership for Peace Consortium Emerging Security Challenges Working Group, senior advisor for the Artificial Intelligence Initiative at the Future Society, co-curator of the International Security Map of the Strategic Intelligence Platform of the World Economic Forum, member of the Geneva University Committee for Ethical Research and of the advisory board of Tech4Trust, advisor at Gulf State Analytics in Washington, non-resident fellow in emerging and disruptive technologies and future warfare at TRENDS Research and Advisory in Abu Dhabi; Research and project officer at the Geneva Centre for Security Policy. April 2023. The AI Wave in </w:t>
      </w:r>
      <w:proofErr w:type="spellStart"/>
      <w:r w:rsidRPr="003A37F4">
        <w:t>Defence</w:t>
      </w:r>
      <w:proofErr w:type="spellEnd"/>
      <w:r w:rsidRPr="003A37F4">
        <w:t xml:space="preserve"> Innovation, “Artificial Intelligence in Warfare,” Ch. 2.  </w:t>
      </w:r>
      <w:proofErr w:type="spellStart"/>
      <w:r w:rsidRPr="003A37F4">
        <w:t>gautam</w:t>
      </w:r>
      <w:proofErr w:type="spellEnd"/>
    </w:p>
    <w:p w14:paraId="1BCD448C" w14:textId="77777777" w:rsidR="00CE593C" w:rsidRPr="00C216E8" w:rsidRDefault="00CE593C" w:rsidP="00C216E8">
      <w:r w:rsidRPr="00C216E8">
        <w:rPr>
          <w:rStyle w:val="Emphasis"/>
          <w:highlight w:val="cyan"/>
        </w:rPr>
        <w:t>A</w:t>
      </w:r>
      <w:r w:rsidRPr="003A37F4">
        <w:rPr>
          <w:rStyle w:val="StyleUnderline"/>
        </w:rPr>
        <w:t xml:space="preserve">rtificial </w:t>
      </w:r>
      <w:r w:rsidRPr="00C216E8">
        <w:rPr>
          <w:rStyle w:val="Emphasis"/>
          <w:highlight w:val="cyan"/>
        </w:rPr>
        <w:t>i</w:t>
      </w:r>
      <w:r w:rsidRPr="003A37F4">
        <w:rPr>
          <w:rStyle w:val="StyleUnderline"/>
        </w:rPr>
        <w:t xml:space="preserve">ntelligence is already used today to </w:t>
      </w:r>
      <w:r w:rsidRPr="003A37F4">
        <w:rPr>
          <w:rStyle w:val="Emphasis"/>
        </w:rPr>
        <w:t>automate</w:t>
      </w:r>
      <w:r w:rsidRPr="003A37F4">
        <w:rPr>
          <w:rStyle w:val="StyleUnderline"/>
        </w:rPr>
        <w:t xml:space="preserve"> and </w:t>
      </w:r>
      <w:r w:rsidRPr="00C216E8">
        <w:rPr>
          <w:rStyle w:val="Emphasis"/>
          <w:highlight w:val="cyan"/>
        </w:rPr>
        <w:t>assist</w:t>
      </w:r>
      <w:r w:rsidRPr="00C216E8">
        <w:rPr>
          <w:rStyle w:val="StyleUnderline"/>
          <w:highlight w:val="cyan"/>
        </w:rPr>
        <w:t xml:space="preserve"> in</w:t>
      </w:r>
      <w:r w:rsidRPr="003A37F4">
        <w:rPr>
          <w:rStyle w:val="StyleUnderline"/>
        </w:rPr>
        <w:t xml:space="preserve"> the production and spread of online </w:t>
      </w:r>
      <w:r w:rsidRPr="00C216E8">
        <w:rPr>
          <w:rStyle w:val="Emphasis"/>
          <w:highlight w:val="cyan"/>
        </w:rPr>
        <w:t>disinformation</w:t>
      </w:r>
      <w:r w:rsidRPr="003A37F4">
        <w:rPr>
          <w:rStyle w:val="StyleUnderline"/>
        </w:rPr>
        <w:t xml:space="preserve">, </w:t>
      </w:r>
      <w:r w:rsidRPr="003A37F4">
        <w:rPr>
          <w:rStyle w:val="Emphasis"/>
        </w:rPr>
        <w:t>eroding trust</w:t>
      </w:r>
      <w:r w:rsidRPr="003A37F4">
        <w:rPr>
          <w:rStyle w:val="StyleUnderline"/>
        </w:rPr>
        <w:t xml:space="preserve"> in </w:t>
      </w:r>
      <w:r w:rsidRPr="003A37F4">
        <w:rPr>
          <w:rStyle w:val="Emphasis"/>
        </w:rPr>
        <w:t>democratic institutions</w:t>
      </w:r>
      <w:r w:rsidRPr="003A37F4">
        <w:rPr>
          <w:rStyle w:val="StyleUnderline"/>
        </w:rPr>
        <w:t xml:space="preserve"> and processes </w:t>
      </w:r>
      <w:r w:rsidRPr="00C216E8">
        <w:t xml:space="preserve">and sowing confusion and </w:t>
      </w:r>
      <w:proofErr w:type="spellStart"/>
      <w:r w:rsidRPr="00C216E8">
        <w:t>polarisation</w:t>
      </w:r>
      <w:proofErr w:type="spellEnd"/>
      <w:r w:rsidRPr="00C216E8">
        <w:t xml:space="preserve"> among populations. </w:t>
      </w:r>
      <w:r w:rsidRPr="00C216E8">
        <w:rPr>
          <w:rStyle w:val="Emphasis"/>
          <w:highlight w:val="cyan"/>
        </w:rPr>
        <w:t>Disinformation is not new, but</w:t>
      </w:r>
      <w:r w:rsidRPr="00C216E8">
        <w:t xml:space="preserve"> in a digital era where most of the global population is connected, disinformation is gaining traction as an effective tool of asymmetric warfare to influence and </w:t>
      </w:r>
      <w:proofErr w:type="spellStart"/>
      <w:r w:rsidRPr="00C216E8">
        <w:t>destabilise</w:t>
      </w:r>
      <w:proofErr w:type="spellEnd"/>
      <w:r w:rsidRPr="00C216E8">
        <w:t xml:space="preserve"> states, while remaining below the threshold of war (Kaspersen and Rickli 2016). Russia notoriously influenced the 2016 US presidential election by purchasing ads on Facebook and Google, </w:t>
      </w:r>
      <w:proofErr w:type="spellStart"/>
      <w:r w:rsidRPr="00C216E8">
        <w:t>utilising</w:t>
      </w:r>
      <w:proofErr w:type="spellEnd"/>
      <w:r w:rsidRPr="00C216E8">
        <w:t xml:space="preserve"> automated bot accounts on Twitter, and using troll farms to create and spread disinformation online ahead of the election and disrupt the American democratic process (Polyakova 2018; Mueller 2019). The deliberate targeting of democratic discourse is a new type of political warfare which can be “employed to disrupt free societies anywhere in the world” (Arquilla 2021, 2).</w:t>
      </w:r>
    </w:p>
    <w:p w14:paraId="2CCB6BED" w14:textId="77777777" w:rsidR="00CE593C" w:rsidRPr="003A37F4" w:rsidRDefault="00CE593C" w:rsidP="00C216E8">
      <w:r w:rsidRPr="00C216E8">
        <w:t>Advances in Natural Language Processing (NLP), the branch of artificial intelligence that focuses on training computers to understand, process, and replicate human language, can have very concerning applications. Open AI recently developed the ChatGPT, which can automatically generate text about any subject by learning from massive amounts of English text articles online.3 The texts can</w:t>
      </w:r>
      <w:r w:rsidRPr="003A37F4">
        <w:t xml:space="preserve"> be persuasive and nearly impossible to distinguish from text written by humans. </w:t>
      </w:r>
      <w:r w:rsidRPr="00C216E8">
        <w:rPr>
          <w:rStyle w:val="StyleUnderline"/>
          <w:sz w:val="26"/>
          <w:szCs w:val="26"/>
          <w:highlight w:val="cyan"/>
        </w:rPr>
        <w:t xml:space="preserve">Such capabilities have the potential to </w:t>
      </w:r>
      <w:r w:rsidRPr="00C216E8">
        <w:rPr>
          <w:rStyle w:val="Emphasis"/>
          <w:sz w:val="26"/>
          <w:szCs w:val="26"/>
          <w:highlight w:val="cyan"/>
        </w:rPr>
        <w:t>scale up a generation</w:t>
      </w:r>
      <w:r w:rsidRPr="00C216E8">
        <w:rPr>
          <w:rStyle w:val="StyleUnderline"/>
          <w:sz w:val="26"/>
          <w:szCs w:val="26"/>
          <w:highlight w:val="cyan"/>
        </w:rPr>
        <w:t xml:space="preserve"> of </w:t>
      </w:r>
      <w:r w:rsidRPr="00C216E8">
        <w:rPr>
          <w:rStyle w:val="Emphasis"/>
          <w:sz w:val="26"/>
          <w:szCs w:val="26"/>
          <w:highlight w:val="cyan"/>
        </w:rPr>
        <w:t>misleading</w:t>
      </w:r>
      <w:r w:rsidRPr="003A37F4">
        <w:rPr>
          <w:szCs w:val="26"/>
        </w:rPr>
        <w:t xml:space="preserve"> news </w:t>
      </w:r>
      <w:r w:rsidRPr="00C216E8">
        <w:rPr>
          <w:rStyle w:val="StyleUnderline"/>
          <w:sz w:val="26"/>
          <w:szCs w:val="26"/>
          <w:highlight w:val="cyan"/>
        </w:rPr>
        <w:t>articles</w:t>
      </w:r>
      <w:r w:rsidRPr="003A37F4">
        <w:rPr>
          <w:rStyle w:val="StyleUnderline"/>
          <w:sz w:val="26"/>
          <w:szCs w:val="26"/>
        </w:rPr>
        <w:t xml:space="preserve">, the </w:t>
      </w:r>
      <w:r w:rsidRPr="00C216E8">
        <w:rPr>
          <w:rStyle w:val="Emphasis"/>
          <w:sz w:val="26"/>
          <w:szCs w:val="26"/>
          <w:highlight w:val="cyan"/>
        </w:rPr>
        <w:t>impersonation</w:t>
      </w:r>
      <w:r w:rsidRPr="003A37F4">
        <w:rPr>
          <w:rStyle w:val="StyleUnderline"/>
          <w:sz w:val="26"/>
          <w:szCs w:val="26"/>
        </w:rPr>
        <w:t xml:space="preserve"> of others</w:t>
      </w:r>
      <w:r w:rsidRPr="003A37F4">
        <w:rPr>
          <w:szCs w:val="26"/>
        </w:rPr>
        <w:t xml:space="preserve"> online, </w:t>
      </w:r>
      <w:r w:rsidRPr="003A37F4">
        <w:rPr>
          <w:rStyle w:val="StyleUnderline"/>
          <w:sz w:val="26"/>
          <w:szCs w:val="26"/>
        </w:rPr>
        <w:t xml:space="preserve">the automation of the production of </w:t>
      </w:r>
      <w:r w:rsidRPr="00C216E8">
        <w:rPr>
          <w:rStyle w:val="Emphasis"/>
          <w:sz w:val="26"/>
          <w:szCs w:val="26"/>
          <w:highlight w:val="cyan"/>
        </w:rPr>
        <w:t>abusive</w:t>
      </w:r>
      <w:r w:rsidRPr="003A37F4">
        <w:rPr>
          <w:szCs w:val="26"/>
        </w:rPr>
        <w:t xml:space="preserve"> or fake </w:t>
      </w:r>
      <w:r w:rsidRPr="00C216E8">
        <w:rPr>
          <w:rStyle w:val="StyleUnderline"/>
          <w:sz w:val="26"/>
          <w:szCs w:val="26"/>
          <w:highlight w:val="cyan"/>
        </w:rPr>
        <w:t>content</w:t>
      </w:r>
      <w:r w:rsidRPr="003A37F4">
        <w:rPr>
          <w:rStyle w:val="StyleUnderline"/>
          <w:sz w:val="26"/>
          <w:szCs w:val="26"/>
        </w:rPr>
        <w:t xml:space="preserve"> posted on social media, </w:t>
      </w:r>
      <w:r w:rsidRPr="00C216E8">
        <w:rPr>
          <w:rStyle w:val="StyleUnderline"/>
          <w:sz w:val="26"/>
          <w:szCs w:val="26"/>
          <w:highlight w:val="cyan"/>
        </w:rPr>
        <w:t>or</w:t>
      </w:r>
      <w:r w:rsidRPr="003A37F4">
        <w:rPr>
          <w:rStyle w:val="StyleUnderline"/>
          <w:sz w:val="26"/>
          <w:szCs w:val="26"/>
        </w:rPr>
        <w:t xml:space="preserve"> the </w:t>
      </w:r>
      <w:r w:rsidRPr="00C216E8">
        <w:rPr>
          <w:rStyle w:val="StyleUnderline"/>
          <w:sz w:val="26"/>
          <w:szCs w:val="26"/>
          <w:highlight w:val="cyan"/>
        </w:rPr>
        <w:t xml:space="preserve">automated production of </w:t>
      </w:r>
      <w:r w:rsidRPr="00C216E8">
        <w:rPr>
          <w:rStyle w:val="Emphasis"/>
          <w:sz w:val="26"/>
          <w:szCs w:val="26"/>
          <w:highlight w:val="cyan"/>
        </w:rPr>
        <w:t>spam</w:t>
      </w:r>
      <w:r w:rsidRPr="00C216E8">
        <w:rPr>
          <w:rStyle w:val="StyleUnderline"/>
          <w:sz w:val="26"/>
          <w:szCs w:val="26"/>
          <w:highlight w:val="cyan"/>
        </w:rPr>
        <w:t xml:space="preserve"> and </w:t>
      </w:r>
      <w:r w:rsidRPr="00C216E8">
        <w:rPr>
          <w:rStyle w:val="Emphasis"/>
          <w:sz w:val="26"/>
          <w:szCs w:val="26"/>
          <w:highlight w:val="cyan"/>
        </w:rPr>
        <w:t>phishing</w:t>
      </w:r>
      <w:r w:rsidRPr="003A37F4">
        <w:rPr>
          <w:rStyle w:val="StyleUnderline"/>
          <w:sz w:val="26"/>
          <w:szCs w:val="26"/>
        </w:rPr>
        <w:t xml:space="preserve"> content</w:t>
      </w:r>
      <w:r w:rsidRPr="003A37F4">
        <w:t xml:space="preserve"> (Open AI 2019). </w:t>
      </w:r>
      <w:r w:rsidRPr="00C216E8">
        <w:rPr>
          <w:rStyle w:val="StyleUnderline"/>
          <w:highlight w:val="cyan"/>
        </w:rPr>
        <w:t>AI enables</w:t>
      </w:r>
      <w:r w:rsidRPr="003A37F4">
        <w:rPr>
          <w:rStyle w:val="StyleUnderline"/>
        </w:rPr>
        <w:t xml:space="preserve"> increased dissemination of </w:t>
      </w:r>
      <w:r w:rsidRPr="00C216E8">
        <w:rPr>
          <w:rStyle w:val="Emphasis"/>
          <w:highlight w:val="cyan"/>
        </w:rPr>
        <w:t>propaganda</w:t>
      </w:r>
      <w:r w:rsidRPr="003A37F4">
        <w:rPr>
          <w:rStyle w:val="StyleUnderline"/>
        </w:rPr>
        <w:t xml:space="preserve"> and provides “mechanisms to narrowly tailor propaganda to a</w:t>
      </w:r>
      <w:r w:rsidRPr="003A37F4">
        <w:t xml:space="preserve"> target </w:t>
      </w:r>
      <w:r w:rsidRPr="003A37F4">
        <w:rPr>
          <w:rStyle w:val="StyleUnderline"/>
        </w:rPr>
        <w:t>audience</w:t>
      </w:r>
      <w:r w:rsidRPr="003A37F4">
        <w:t xml:space="preserve">” (Horowitz et al. 2018, 4). With advances in machine learning and the growing amount of individual data collected on the internet, </w:t>
      </w:r>
      <w:r w:rsidRPr="003A37F4">
        <w:rPr>
          <w:rStyle w:val="StyleUnderline"/>
        </w:rPr>
        <w:t xml:space="preserve">AI can </w:t>
      </w:r>
      <w:r w:rsidRPr="003A37F4">
        <w:rPr>
          <w:rStyle w:val="Emphasis"/>
        </w:rPr>
        <w:t>profile individuals</w:t>
      </w:r>
      <w:r w:rsidRPr="003A37F4">
        <w:rPr>
          <w:rStyle w:val="StyleUnderline"/>
        </w:rPr>
        <w:t xml:space="preserve"> with extreme </w:t>
      </w:r>
      <w:r w:rsidRPr="003A37F4">
        <w:rPr>
          <w:rStyle w:val="Emphasis"/>
        </w:rPr>
        <w:t>precision</w:t>
      </w:r>
      <w:r w:rsidRPr="003A37F4">
        <w:rPr>
          <w:rStyle w:val="StyleUnderline"/>
        </w:rPr>
        <w:t xml:space="preserve">, predicting their preferences and </w:t>
      </w:r>
      <w:proofErr w:type="spellStart"/>
      <w:r w:rsidRPr="003A37F4">
        <w:rPr>
          <w:rStyle w:val="StyleUnderline"/>
        </w:rPr>
        <w:t>behaviours</w:t>
      </w:r>
      <w:proofErr w:type="spellEnd"/>
      <w:r w:rsidRPr="003A37F4">
        <w:t xml:space="preserve"> (Mansted and Rosenbach 2018). This enables the kind of impact seen in the 2016 elections. It is now possible to identify those most susceptible to being influenced, targeting their fears, characteristics, vulnerabilities, and beliefs (Mansted and Rosenbach 2018). The seriousness of the threat has prompted the USAF to develop a </w:t>
      </w:r>
      <w:proofErr w:type="spellStart"/>
      <w:r w:rsidRPr="003A37F4">
        <w:t>programme</w:t>
      </w:r>
      <w:proofErr w:type="spellEnd"/>
      <w:r w:rsidRPr="003A37F4">
        <w:t xml:space="preserve"> with Primer (a startup company </w:t>
      </w:r>
      <w:proofErr w:type="spellStart"/>
      <w:r w:rsidRPr="003A37F4">
        <w:t>specialising</w:t>
      </w:r>
      <w:proofErr w:type="spellEnd"/>
      <w:r w:rsidRPr="003A37F4">
        <w:t xml:space="preserve"> in NLP) to develop a software tool to detect false narratives in public space (Tucker 2020).</w:t>
      </w:r>
    </w:p>
    <w:p w14:paraId="12F83E5D" w14:textId="77777777" w:rsidR="00CE593C" w:rsidRPr="003A37F4" w:rsidRDefault="00CE593C" w:rsidP="00CE593C">
      <w:r w:rsidRPr="00C216E8">
        <w:rPr>
          <w:rStyle w:val="Emphasis"/>
          <w:highlight w:val="cyan"/>
        </w:rPr>
        <w:t>Deepfake</w:t>
      </w:r>
      <w:r w:rsidRPr="003A37F4">
        <w:rPr>
          <w:rStyle w:val="Emphasis"/>
        </w:rPr>
        <w:t xml:space="preserve"> technology</w:t>
      </w:r>
      <w:r w:rsidRPr="003A37F4">
        <w:t xml:space="preserve">, which uses deep learning to alter images, videos, and audio content or even to create them from scratch in an uncanny way, </w:t>
      </w:r>
      <w:r w:rsidRPr="00C216E8">
        <w:rPr>
          <w:rStyle w:val="StyleUnderline"/>
          <w:highlight w:val="cyan"/>
        </w:rPr>
        <w:t>further compounds AI’s disruptive potential</w:t>
      </w:r>
      <w:r w:rsidRPr="003A37F4">
        <w:t xml:space="preserve">. It is, in fact, possible today to make policymakers say things they never said or create convincing portraits of non-existent people.4 While lying and deceit are not new to military affairs, </w:t>
      </w:r>
      <w:r w:rsidRPr="003A37F4">
        <w:rPr>
          <w:rStyle w:val="StyleUnderline"/>
        </w:rPr>
        <w:t xml:space="preserve">AI is compounding the problem by simultaneously </w:t>
      </w:r>
      <w:proofErr w:type="spellStart"/>
      <w:r w:rsidRPr="00C216E8">
        <w:rPr>
          <w:rStyle w:val="Emphasis"/>
          <w:highlight w:val="cyan"/>
        </w:rPr>
        <w:t>democratising</w:t>
      </w:r>
      <w:proofErr w:type="spellEnd"/>
      <w:r w:rsidRPr="00C216E8">
        <w:rPr>
          <w:rStyle w:val="StyleUnderline"/>
          <w:highlight w:val="cyan"/>
        </w:rPr>
        <w:t xml:space="preserve"> and </w:t>
      </w:r>
      <w:r w:rsidRPr="00C216E8">
        <w:rPr>
          <w:rStyle w:val="Emphasis"/>
          <w:highlight w:val="cyan"/>
        </w:rPr>
        <w:t>sophisticating</w:t>
      </w:r>
      <w:r w:rsidRPr="003A37F4">
        <w:rPr>
          <w:rStyle w:val="StyleUnderline"/>
        </w:rPr>
        <w:t xml:space="preserve"> the creation of </w:t>
      </w:r>
      <w:r w:rsidRPr="00C216E8">
        <w:rPr>
          <w:rStyle w:val="Emphasis"/>
          <w:highlight w:val="cyan"/>
        </w:rPr>
        <w:t>fake</w:t>
      </w:r>
      <w:r w:rsidRPr="00C216E8">
        <w:rPr>
          <w:rStyle w:val="StyleUnderline"/>
          <w:highlight w:val="cyan"/>
        </w:rPr>
        <w:t xml:space="preserve"> and </w:t>
      </w:r>
      <w:r w:rsidRPr="00C216E8">
        <w:rPr>
          <w:rStyle w:val="Emphasis"/>
          <w:highlight w:val="cyan"/>
        </w:rPr>
        <w:t>misleading</w:t>
      </w:r>
      <w:r w:rsidRPr="00C216E8">
        <w:rPr>
          <w:rStyle w:val="StyleUnderline"/>
          <w:highlight w:val="cyan"/>
        </w:rPr>
        <w:t xml:space="preserve"> content</w:t>
      </w:r>
      <w:r w:rsidRPr="003A37F4">
        <w:rPr>
          <w:rStyle w:val="StyleUnderline"/>
        </w:rPr>
        <w:t xml:space="preserve"> </w:t>
      </w:r>
      <w:r w:rsidRPr="003A37F4">
        <w:t xml:space="preserve">(Whyte 2020, 213). </w:t>
      </w:r>
      <w:r w:rsidRPr="003A37F4">
        <w:rPr>
          <w:rStyle w:val="StyleUnderline"/>
        </w:rPr>
        <w:t>This lowers the entry bar to realistic</w:t>
      </w:r>
      <w:r w:rsidRPr="003A37F4">
        <w:t xml:space="preserve"> disruptive </w:t>
      </w:r>
      <w:r w:rsidRPr="003A37F4">
        <w:rPr>
          <w:rStyle w:val="StyleUnderline"/>
        </w:rPr>
        <w:t xml:space="preserve">media, </w:t>
      </w:r>
      <w:r w:rsidRPr="003A37F4">
        <w:rPr>
          <w:rStyle w:val="Emphasis"/>
        </w:rPr>
        <w:t>multiplying</w:t>
      </w:r>
      <w:r w:rsidRPr="003A37F4">
        <w:rPr>
          <w:rStyle w:val="StyleUnderline"/>
        </w:rPr>
        <w:t xml:space="preserve"> the numbers of </w:t>
      </w:r>
      <w:r w:rsidRPr="003A37F4">
        <w:rPr>
          <w:rStyle w:val="Emphasis"/>
        </w:rPr>
        <w:t>actors</w:t>
      </w:r>
      <w:r w:rsidRPr="003A37F4">
        <w:rPr>
          <w:rStyle w:val="StyleUnderline"/>
        </w:rPr>
        <w:t xml:space="preserve"> with access to this technology and increasing their impact</w:t>
      </w:r>
      <w:r w:rsidRPr="003A37F4">
        <w:t>.</w:t>
      </w:r>
    </w:p>
    <w:p w14:paraId="587D3267" w14:textId="77777777" w:rsidR="00CE593C" w:rsidRPr="003A37F4" w:rsidRDefault="00CE593C" w:rsidP="00CE593C">
      <w:r w:rsidRPr="003A37F4">
        <w:t>While deepfake technology is predominantly used today to create pornographic content (around 96% of deepfake videos online are pornographic), its potential for military application is clear (</w:t>
      </w:r>
      <w:proofErr w:type="spellStart"/>
      <w:r w:rsidRPr="003A37F4">
        <w:t>Ajder</w:t>
      </w:r>
      <w:proofErr w:type="spellEnd"/>
      <w:r w:rsidRPr="003A37F4">
        <w:t xml:space="preserve"> et al. 2019, 1). </w:t>
      </w:r>
      <w:r w:rsidRPr="00C216E8">
        <w:rPr>
          <w:rStyle w:val="StyleUnderline"/>
          <w:highlight w:val="cyan"/>
        </w:rPr>
        <w:t>Deepfake</w:t>
      </w:r>
      <w:r w:rsidRPr="003A37F4">
        <w:rPr>
          <w:rStyle w:val="StyleUnderline"/>
        </w:rPr>
        <w:t xml:space="preserve"> </w:t>
      </w:r>
      <w:r w:rsidRPr="00C216E8">
        <w:rPr>
          <w:rStyle w:val="Emphasis"/>
          <w:highlight w:val="cyan"/>
        </w:rPr>
        <w:t>tech</w:t>
      </w:r>
      <w:r w:rsidRPr="003A37F4">
        <w:rPr>
          <w:rStyle w:val="StyleUnderline"/>
        </w:rPr>
        <w:t xml:space="preserve">nology </w:t>
      </w:r>
      <w:r w:rsidRPr="00C216E8">
        <w:rPr>
          <w:rStyle w:val="Emphasis"/>
          <w:highlight w:val="cyan"/>
        </w:rPr>
        <w:t>fosters an environment</w:t>
      </w:r>
      <w:r w:rsidRPr="00C216E8">
        <w:rPr>
          <w:rStyle w:val="StyleUnderline"/>
          <w:highlight w:val="cyan"/>
        </w:rPr>
        <w:t xml:space="preserve"> of “</w:t>
      </w:r>
      <w:r w:rsidRPr="00C216E8">
        <w:rPr>
          <w:rStyle w:val="Emphasis"/>
          <w:highlight w:val="cyan"/>
        </w:rPr>
        <w:t>plausible deniability</w:t>
      </w:r>
      <w:r w:rsidRPr="003A37F4">
        <w:rPr>
          <w:rStyle w:val="StyleUnderline"/>
        </w:rPr>
        <w:t xml:space="preserve">”, where the possibility of an image or video being fake </w:t>
      </w:r>
      <w:r w:rsidRPr="003A37F4">
        <w:rPr>
          <w:rStyle w:val="Emphasis"/>
        </w:rPr>
        <w:t>erodes our trust</w:t>
      </w:r>
      <w:r w:rsidRPr="003A37F4">
        <w:t xml:space="preserve"> in what we see or hear. </w:t>
      </w:r>
      <w:r w:rsidRPr="003A37F4">
        <w:rPr>
          <w:rStyle w:val="StyleUnderline"/>
        </w:rPr>
        <w:t>The distinction</w:t>
      </w:r>
      <w:r w:rsidRPr="003A37F4">
        <w:t xml:space="preserve"> between what is real or not </w:t>
      </w:r>
      <w:r w:rsidRPr="003A37F4">
        <w:rPr>
          <w:rStyle w:val="StyleUnderline"/>
        </w:rPr>
        <w:t>is increasingly blurred</w:t>
      </w:r>
      <w:r w:rsidRPr="003A37F4">
        <w:t xml:space="preserve"> (Schick 2020). In Gabon in 2018, a video of the president suspected to be a deepfake led to an attempted coup. In 2019, the pretext of a video being a deepfake shielded the Malaysian Minister of Economic Affairs from political scandal (</w:t>
      </w:r>
      <w:proofErr w:type="spellStart"/>
      <w:r w:rsidRPr="003A37F4">
        <w:t>Ajder</w:t>
      </w:r>
      <w:proofErr w:type="spellEnd"/>
      <w:r w:rsidRPr="003A37F4">
        <w:t xml:space="preserve"> et al. 2019, 10). In these cases, </w:t>
      </w:r>
      <w:r w:rsidRPr="003A37F4">
        <w:rPr>
          <w:rStyle w:val="StyleUnderline"/>
        </w:rPr>
        <w:t xml:space="preserve">a growing awareness of </w:t>
      </w:r>
      <w:r w:rsidRPr="00C216E8">
        <w:rPr>
          <w:rStyle w:val="StyleUnderline"/>
          <w:highlight w:val="cyan"/>
        </w:rPr>
        <w:t>deepfakes</w:t>
      </w:r>
      <w:r w:rsidRPr="003A37F4">
        <w:rPr>
          <w:rStyle w:val="StyleUnderline"/>
        </w:rPr>
        <w:t xml:space="preserve"> </w:t>
      </w:r>
      <w:r w:rsidRPr="00C216E8">
        <w:rPr>
          <w:rStyle w:val="Emphasis"/>
          <w:highlight w:val="cyan"/>
        </w:rPr>
        <w:t>damage</w:t>
      </w:r>
      <w:r w:rsidRPr="003A37F4">
        <w:rPr>
          <w:rStyle w:val="Emphasis"/>
        </w:rPr>
        <w:t xml:space="preserve">d </w:t>
      </w:r>
      <w:r w:rsidRPr="00C216E8">
        <w:rPr>
          <w:rStyle w:val="Emphasis"/>
          <w:highlight w:val="cyan"/>
        </w:rPr>
        <w:t>political discourse</w:t>
      </w:r>
      <w:r w:rsidRPr="003A37F4">
        <w:rPr>
          <w:rStyle w:val="StyleUnderline"/>
        </w:rPr>
        <w:t xml:space="preserve"> and “undermined the perceived objectivity of recorded video </w:t>
      </w:r>
      <w:r w:rsidRPr="00C216E8">
        <w:rPr>
          <w:rStyle w:val="StyleUnderline"/>
          <w:highlight w:val="cyan"/>
        </w:rPr>
        <w:t xml:space="preserve">in </w:t>
      </w:r>
      <w:r w:rsidRPr="00C216E8">
        <w:rPr>
          <w:rStyle w:val="Emphasis"/>
          <w:highlight w:val="cyan"/>
        </w:rPr>
        <w:t>politically charged contexts</w:t>
      </w:r>
      <w:r w:rsidRPr="003A37F4">
        <w:t>” (</w:t>
      </w:r>
      <w:proofErr w:type="spellStart"/>
      <w:r w:rsidRPr="003A37F4">
        <w:t>Ajder</w:t>
      </w:r>
      <w:proofErr w:type="spellEnd"/>
      <w:r w:rsidRPr="003A37F4">
        <w:t xml:space="preserve"> et al. 2019, 10). </w:t>
      </w:r>
      <w:r w:rsidRPr="00C216E8">
        <w:rPr>
          <w:rStyle w:val="StyleUnderline"/>
          <w:highlight w:val="cyan"/>
        </w:rPr>
        <w:t>The end</w:t>
      </w:r>
      <w:r w:rsidRPr="003A37F4">
        <w:t xml:space="preserve"> of “seeing is believing” </w:t>
      </w:r>
      <w:r w:rsidRPr="00C216E8">
        <w:rPr>
          <w:rStyle w:val="StyleUnderline"/>
          <w:highlight w:val="cyan"/>
        </w:rPr>
        <w:t>would</w:t>
      </w:r>
      <w:r w:rsidRPr="003A37F4">
        <w:rPr>
          <w:rStyle w:val="StyleUnderline"/>
        </w:rPr>
        <w:t xml:space="preserve"> dramatically </w:t>
      </w:r>
      <w:r w:rsidRPr="00C216E8">
        <w:rPr>
          <w:rStyle w:val="StyleUnderline"/>
          <w:highlight w:val="cyan"/>
        </w:rPr>
        <w:t xml:space="preserve">impact </w:t>
      </w:r>
      <w:r w:rsidRPr="00C216E8">
        <w:rPr>
          <w:rStyle w:val="Emphasis"/>
          <w:highlight w:val="cyan"/>
        </w:rPr>
        <w:t>political uncertainty</w:t>
      </w:r>
      <w:r w:rsidRPr="00C216E8">
        <w:rPr>
          <w:rStyle w:val="StyleUnderline"/>
          <w:highlight w:val="cyan"/>
        </w:rPr>
        <w:t xml:space="preserve"> and crisis</w:t>
      </w:r>
      <w:r w:rsidRPr="003A37F4">
        <w:rPr>
          <w:rStyle w:val="StyleUnderline"/>
        </w:rPr>
        <w:t xml:space="preserve">, </w:t>
      </w:r>
      <w:r w:rsidRPr="00C216E8">
        <w:rPr>
          <w:rStyle w:val="Emphasis"/>
          <w:highlight w:val="cyan"/>
        </w:rPr>
        <w:t>accelerating</w:t>
      </w:r>
      <w:r w:rsidRPr="003A37F4">
        <w:rPr>
          <w:rStyle w:val="StyleUnderline"/>
        </w:rPr>
        <w:t xml:space="preserve"> the spread of </w:t>
      </w:r>
      <w:r w:rsidRPr="00C216E8">
        <w:rPr>
          <w:rStyle w:val="StyleUnderline"/>
          <w:highlight w:val="cyan"/>
        </w:rPr>
        <w:t>propaganda and disinformation</w:t>
      </w:r>
      <w:r w:rsidRPr="003A37F4">
        <w:rPr>
          <w:rStyle w:val="StyleUnderline"/>
        </w:rPr>
        <w:t xml:space="preserve"> online and reducing trust in democratic institutions</w:t>
      </w:r>
      <w:r w:rsidRPr="003A37F4">
        <w:t xml:space="preserve"> (Smith and Mansted 2020, 11). This phenomenon is further amplified by the fact that lies spread faster (six times) and reach a wider audience (up to a thousand times) than the truth (Vosoughi et al. 2018).</w:t>
      </w:r>
    </w:p>
    <w:p w14:paraId="7ECD6827" w14:textId="7C84E6CF" w:rsidR="003A37F4" w:rsidRPr="003A37F4" w:rsidRDefault="003A37F4" w:rsidP="003A37F4">
      <w:pPr>
        <w:pStyle w:val="Heading4"/>
        <w:rPr>
          <w:rFonts w:cs="Times New Roman"/>
        </w:rPr>
      </w:pPr>
      <w:r w:rsidRPr="003A37F4">
        <w:rPr>
          <w:rFonts w:cs="Times New Roman"/>
        </w:rPr>
        <w:t>Innovation multiplies the number of actors who have militarized AI available --- that shreds deterrence</w:t>
      </w:r>
    </w:p>
    <w:p w14:paraId="305CB854" w14:textId="77777777" w:rsidR="003A37F4" w:rsidRPr="003A37F4" w:rsidRDefault="003A37F4" w:rsidP="003A37F4">
      <w:r w:rsidRPr="003A37F4">
        <w:t xml:space="preserve">Dr. Jean-Marc </w:t>
      </w:r>
      <w:r w:rsidRPr="003A37F4">
        <w:rPr>
          <w:rStyle w:val="Style13ptBold"/>
        </w:rPr>
        <w:t>Rickli &amp;</w:t>
      </w:r>
      <w:r w:rsidRPr="003A37F4">
        <w:t xml:space="preserve"> Federico </w:t>
      </w:r>
      <w:proofErr w:type="spellStart"/>
      <w:r w:rsidRPr="003A37F4">
        <w:rPr>
          <w:rStyle w:val="Style13ptBold"/>
        </w:rPr>
        <w:t>Mantellassi</w:t>
      </w:r>
      <w:proofErr w:type="spellEnd"/>
      <w:r w:rsidRPr="003A37F4">
        <w:rPr>
          <w:rStyle w:val="Style13ptBold"/>
        </w:rPr>
        <w:t xml:space="preserve"> 23</w:t>
      </w:r>
      <w:r w:rsidRPr="003A37F4">
        <w:t xml:space="preserve">. Head of Global and Emerging Risks and the founder and director of the Polymath Initiative at the Geneva Centre for Security Policy, co-chair of the NATO Partnership for Peace Consortium Emerging Security Challenges Working Group, senior advisor for the Artificial Intelligence Initiative at the Future Society, co-curator of the International Security Map of the Strategic Intelligence Platform of the World Economic Forum, member of the Geneva University Committee for Ethical Research and of the advisory board of Tech4Trust, advisor at Gulf State Analytics in Washington, non-resident fellow in emerging and disruptive technologies and future warfare at TRENDS Research and Advisory in Abu Dhabi; Research and project officer at the Geneva Centre for Security Policy. April 2023. The AI Wave in </w:t>
      </w:r>
      <w:proofErr w:type="spellStart"/>
      <w:r w:rsidRPr="003A37F4">
        <w:t>Defence</w:t>
      </w:r>
      <w:proofErr w:type="spellEnd"/>
      <w:r w:rsidRPr="003A37F4">
        <w:t xml:space="preserve"> Innovation, “Artificial Intelligence in Warfare,” Ch. 2.  </w:t>
      </w:r>
      <w:proofErr w:type="spellStart"/>
      <w:r w:rsidRPr="003A37F4">
        <w:t>gautam</w:t>
      </w:r>
      <w:proofErr w:type="spellEnd"/>
    </w:p>
    <w:p w14:paraId="701830AD" w14:textId="77777777" w:rsidR="003A37F4" w:rsidRPr="003A37F4" w:rsidRDefault="003A37F4" w:rsidP="003A37F4">
      <w:r w:rsidRPr="003A37F4">
        <w:rPr>
          <w:rStyle w:val="StyleUnderline"/>
        </w:rPr>
        <w:t>The</w:t>
      </w:r>
      <w:r w:rsidRPr="003A37F4">
        <w:t xml:space="preserve"> strategic </w:t>
      </w:r>
      <w:r w:rsidRPr="003A37F4">
        <w:rPr>
          <w:rStyle w:val="StyleUnderline"/>
        </w:rPr>
        <w:t xml:space="preserve">implications of </w:t>
      </w:r>
      <w:r w:rsidRPr="003A37F4">
        <w:rPr>
          <w:rStyle w:val="Emphasis"/>
        </w:rPr>
        <w:t>a</w:t>
      </w:r>
      <w:r w:rsidRPr="003A37F4">
        <w:rPr>
          <w:rStyle w:val="StyleUnderline"/>
        </w:rPr>
        <w:t xml:space="preserve">rtificial </w:t>
      </w:r>
      <w:r w:rsidRPr="003A37F4">
        <w:rPr>
          <w:rStyle w:val="Emphasis"/>
        </w:rPr>
        <w:t>i</w:t>
      </w:r>
      <w:r w:rsidRPr="003A37F4">
        <w:rPr>
          <w:rStyle w:val="StyleUnderline"/>
        </w:rPr>
        <w:t>ntelligence run deep as they have the potential to upend the</w:t>
      </w:r>
      <w:r w:rsidRPr="003A37F4">
        <w:t xml:space="preserve"> fundamental </w:t>
      </w:r>
      <w:r w:rsidRPr="003A37F4">
        <w:rPr>
          <w:rStyle w:val="StyleUnderline"/>
        </w:rPr>
        <w:t xml:space="preserve">calculus behind deterrence by putting the </w:t>
      </w:r>
      <w:r w:rsidRPr="003A37F4">
        <w:rPr>
          <w:rStyle w:val="Emphasis"/>
        </w:rPr>
        <w:t>premium on offence</w:t>
      </w:r>
      <w:r w:rsidRPr="003A37F4">
        <w:rPr>
          <w:rStyle w:val="StyleUnderline"/>
        </w:rPr>
        <w:t xml:space="preserve"> and </w:t>
      </w:r>
      <w:r w:rsidRPr="003A37F4">
        <w:rPr>
          <w:rStyle w:val="Emphasis"/>
        </w:rPr>
        <w:t>pre-emption</w:t>
      </w:r>
      <w:r w:rsidRPr="003A37F4">
        <w:t xml:space="preserve"> (Rickli 2017). Lynn-Jones notes that “</w:t>
      </w:r>
      <w:r w:rsidRPr="003A37F4">
        <w:rPr>
          <w:rStyle w:val="StyleUnderline"/>
        </w:rPr>
        <w:t xml:space="preserve">conflict and war will be </w:t>
      </w:r>
      <w:r w:rsidRPr="003A37F4">
        <w:rPr>
          <w:rStyle w:val="Emphasis"/>
        </w:rPr>
        <w:t>more likely</w:t>
      </w:r>
      <w:r w:rsidRPr="003A37F4">
        <w:rPr>
          <w:rStyle w:val="StyleUnderline"/>
        </w:rPr>
        <w:t xml:space="preserve"> when </w:t>
      </w:r>
      <w:r w:rsidRPr="003A37F4">
        <w:rPr>
          <w:rStyle w:val="Emphasis"/>
        </w:rPr>
        <w:t>offence</w:t>
      </w:r>
      <w:r w:rsidRPr="003A37F4">
        <w:rPr>
          <w:rStyle w:val="StyleUnderline"/>
        </w:rPr>
        <w:t xml:space="preserve"> has the advantage</w:t>
      </w:r>
      <w:r w:rsidRPr="003A37F4">
        <w:t xml:space="preserve">, while peace and cooperation are more probable when </w:t>
      </w:r>
      <w:proofErr w:type="spellStart"/>
      <w:r w:rsidRPr="003A37F4">
        <w:t>defence</w:t>
      </w:r>
      <w:proofErr w:type="spellEnd"/>
      <w:r w:rsidRPr="003A37F4">
        <w:t xml:space="preserve"> has the advantage” (Lynn-Jones 1995, 691). Therefore, as argued by Rickli, </w:t>
      </w:r>
      <w:r w:rsidRPr="003A37F4">
        <w:rPr>
          <w:rStyle w:val="StyleUnderline"/>
        </w:rPr>
        <w:t xml:space="preserve">the impact that AWS </w:t>
      </w:r>
      <w:proofErr w:type="gramStart"/>
      <w:r w:rsidRPr="003A37F4">
        <w:rPr>
          <w:rStyle w:val="StyleUnderline"/>
        </w:rPr>
        <w:t>have</w:t>
      </w:r>
      <w:proofErr w:type="gramEnd"/>
      <w:r w:rsidRPr="003A37F4">
        <w:rPr>
          <w:rStyle w:val="StyleUnderline"/>
        </w:rPr>
        <w:t xml:space="preserve"> on the offence-</w:t>
      </w:r>
      <w:proofErr w:type="spellStart"/>
      <w:r w:rsidRPr="003A37F4">
        <w:rPr>
          <w:rStyle w:val="StyleUnderline"/>
        </w:rPr>
        <w:t>defence</w:t>
      </w:r>
      <w:proofErr w:type="spellEnd"/>
      <w:r w:rsidRPr="003A37F4">
        <w:rPr>
          <w:rStyle w:val="StyleUnderline"/>
        </w:rPr>
        <w:t xml:space="preserve"> balance is an essential element in assessing its implications</w:t>
      </w:r>
      <w:r w:rsidRPr="003A37F4">
        <w:t xml:space="preserve"> for strategic stability (Rickli, 2018). </w:t>
      </w:r>
      <w:r w:rsidRPr="003A37F4">
        <w:rPr>
          <w:rStyle w:val="StyleUnderline"/>
        </w:rPr>
        <w:t xml:space="preserve">The use of AI in </w:t>
      </w:r>
      <w:r w:rsidRPr="003A37F4">
        <w:rPr>
          <w:rStyle w:val="Emphasis"/>
        </w:rPr>
        <w:t>command-and-control structures</w:t>
      </w:r>
      <w:r w:rsidRPr="003A37F4">
        <w:t xml:space="preserve">, such as automated decision-making and weapons in the form of AWS, </w:t>
      </w:r>
      <w:r w:rsidRPr="003A37F4">
        <w:rPr>
          <w:rStyle w:val="StyleUnderline"/>
        </w:rPr>
        <w:t xml:space="preserve">risks </w:t>
      </w:r>
      <w:r w:rsidRPr="003A37F4">
        <w:rPr>
          <w:rStyle w:val="Emphasis"/>
        </w:rPr>
        <w:t>tilting the balance</w:t>
      </w:r>
      <w:r w:rsidRPr="003A37F4">
        <w:rPr>
          <w:rStyle w:val="StyleUnderline"/>
        </w:rPr>
        <w:t xml:space="preserve"> towards the offence</w:t>
      </w:r>
      <w:r w:rsidRPr="003A37F4">
        <w:t>.</w:t>
      </w:r>
    </w:p>
    <w:p w14:paraId="6B104598" w14:textId="77777777" w:rsidR="003A37F4" w:rsidRPr="003A37F4" w:rsidRDefault="003A37F4" w:rsidP="003A37F4">
      <w:pPr>
        <w:rPr>
          <w:rStyle w:val="StyleUnderline"/>
        </w:rPr>
      </w:pPr>
      <w:r w:rsidRPr="003A37F4">
        <w:t xml:space="preserve">First, at the tactical level, how AI-powered weapon systems are likely to be used largely </w:t>
      </w:r>
      <w:proofErr w:type="spellStart"/>
      <w:r w:rsidRPr="003A37F4">
        <w:t>favours</w:t>
      </w:r>
      <w:proofErr w:type="spellEnd"/>
      <w:r w:rsidRPr="003A37F4">
        <w:t xml:space="preserve"> offensive use (Rickli 2018). </w:t>
      </w:r>
      <w:r w:rsidRPr="003A37F4">
        <w:rPr>
          <w:rStyle w:val="StyleUnderline"/>
        </w:rPr>
        <w:t>One</w:t>
      </w:r>
      <w:r w:rsidRPr="003A37F4">
        <w:t xml:space="preserve"> such </w:t>
      </w:r>
      <w:r w:rsidRPr="003A37F4">
        <w:rPr>
          <w:rStyle w:val="StyleUnderline"/>
        </w:rPr>
        <w:t xml:space="preserve">example is </w:t>
      </w:r>
      <w:r w:rsidRPr="003A37F4">
        <w:rPr>
          <w:rStyle w:val="Emphasis"/>
        </w:rPr>
        <w:t>swarming tactics</w:t>
      </w:r>
      <w:r w:rsidRPr="003A37F4">
        <w:rPr>
          <w:rStyle w:val="StyleUnderline"/>
        </w:rPr>
        <w:t xml:space="preserve">, which aim at overwhelming enemy </w:t>
      </w:r>
      <w:proofErr w:type="spellStart"/>
      <w:r w:rsidRPr="003A37F4">
        <w:rPr>
          <w:rStyle w:val="StyleUnderline"/>
        </w:rPr>
        <w:t>defence</w:t>
      </w:r>
      <w:proofErr w:type="spellEnd"/>
      <w:r w:rsidRPr="003A37F4">
        <w:rPr>
          <w:rStyle w:val="StyleUnderline"/>
        </w:rPr>
        <w:t xml:space="preserve"> systems and </w:t>
      </w:r>
      <w:proofErr w:type="spellStart"/>
      <w:r w:rsidRPr="003A37F4">
        <w:rPr>
          <w:rStyle w:val="StyleUnderline"/>
        </w:rPr>
        <w:t>neutralising</w:t>
      </w:r>
      <w:proofErr w:type="spellEnd"/>
      <w:r w:rsidRPr="003A37F4">
        <w:t xml:space="preserve"> any </w:t>
      </w:r>
      <w:r w:rsidRPr="003A37F4">
        <w:rPr>
          <w:rStyle w:val="StyleUnderline"/>
        </w:rPr>
        <w:t>advantage gained by a defensive posture</w:t>
      </w:r>
      <w:r w:rsidRPr="003A37F4">
        <w:t xml:space="preserve">. Following Lynn-Jones’s argument, an environment in which defensive postures are likely to be inefficient enhances the possibility of conflict and strategic instability by </w:t>
      </w:r>
      <w:proofErr w:type="spellStart"/>
      <w:r w:rsidRPr="003A37F4">
        <w:t>incentivising</w:t>
      </w:r>
      <w:proofErr w:type="spellEnd"/>
      <w:r w:rsidRPr="003A37F4">
        <w:t xml:space="preserve"> pre-emptive strikes. Second, </w:t>
      </w:r>
      <w:r w:rsidRPr="003A37F4">
        <w:rPr>
          <w:rStyle w:val="StyleUnderline"/>
        </w:rPr>
        <w:t xml:space="preserve">the opacity inherent to </w:t>
      </w:r>
      <w:r w:rsidRPr="003A37F4">
        <w:rPr>
          <w:rStyle w:val="Emphasis"/>
        </w:rPr>
        <w:t>a</w:t>
      </w:r>
      <w:r w:rsidRPr="003A37F4">
        <w:rPr>
          <w:rStyle w:val="StyleUnderline"/>
        </w:rPr>
        <w:t xml:space="preserve">rtificial </w:t>
      </w:r>
      <w:r w:rsidRPr="003A37F4">
        <w:rPr>
          <w:rStyle w:val="Emphasis"/>
        </w:rPr>
        <w:t>i</w:t>
      </w:r>
      <w:r w:rsidRPr="003A37F4">
        <w:rPr>
          <w:rStyle w:val="StyleUnderline"/>
        </w:rPr>
        <w:t>ntelligence algorithms</w:t>
      </w:r>
      <w:r w:rsidRPr="003A37F4">
        <w:t xml:space="preserve"> similarly </w:t>
      </w:r>
      <w:r w:rsidRPr="003A37F4">
        <w:rPr>
          <w:rStyle w:val="StyleUnderline"/>
        </w:rPr>
        <w:t>affects the offence-</w:t>
      </w:r>
      <w:proofErr w:type="spellStart"/>
      <w:r w:rsidRPr="003A37F4">
        <w:rPr>
          <w:rStyle w:val="StyleUnderline"/>
        </w:rPr>
        <w:t>defence</w:t>
      </w:r>
      <w:proofErr w:type="spellEnd"/>
      <w:r w:rsidRPr="003A37F4">
        <w:rPr>
          <w:rStyle w:val="StyleUnderline"/>
        </w:rPr>
        <w:t xml:space="preserve"> balance, as it leads to an </w:t>
      </w:r>
      <w:r w:rsidRPr="003A37F4">
        <w:rPr>
          <w:rStyle w:val="Emphasis"/>
        </w:rPr>
        <w:t>incapacity</w:t>
      </w:r>
      <w:r w:rsidRPr="003A37F4">
        <w:rPr>
          <w:rStyle w:val="StyleUnderline"/>
        </w:rPr>
        <w:t xml:space="preserve"> to appropriately judge an </w:t>
      </w:r>
      <w:r w:rsidRPr="003A37F4">
        <w:rPr>
          <w:rStyle w:val="Emphasis"/>
        </w:rPr>
        <w:t>adversary’s capabilities</w:t>
      </w:r>
      <w:r w:rsidRPr="003A37F4">
        <w:rPr>
          <w:rStyle w:val="StyleUnderline"/>
        </w:rPr>
        <w:t xml:space="preserve"> and their impact</w:t>
      </w:r>
      <w:r w:rsidRPr="003A37F4">
        <w:t xml:space="preserve"> (Horowitz 2018, 55). Unlike traditional military capabilities, which can be more easily observed, </w:t>
      </w:r>
      <w:r w:rsidRPr="003A37F4">
        <w:rPr>
          <w:rStyle w:val="StyleUnderline"/>
        </w:rPr>
        <w:t xml:space="preserve">a state’s armament in </w:t>
      </w:r>
      <w:r w:rsidRPr="00C216E8">
        <w:rPr>
          <w:rStyle w:val="StyleUnderline"/>
          <w:highlight w:val="cyan"/>
        </w:rPr>
        <w:t xml:space="preserve">AI-related capabilities would be almost </w:t>
      </w:r>
      <w:r w:rsidRPr="00C216E8">
        <w:rPr>
          <w:rStyle w:val="Emphasis"/>
          <w:highlight w:val="cyan"/>
        </w:rPr>
        <w:t>impossible</w:t>
      </w:r>
      <w:r w:rsidRPr="00C216E8">
        <w:rPr>
          <w:rStyle w:val="StyleUnderline"/>
          <w:highlight w:val="cyan"/>
        </w:rPr>
        <w:t xml:space="preserve"> for another state to measure</w:t>
      </w:r>
      <w:r w:rsidRPr="003A37F4">
        <w:rPr>
          <w:rStyle w:val="StyleUnderline"/>
        </w:rPr>
        <w:t xml:space="preserve"> </w:t>
      </w:r>
      <w:r w:rsidRPr="00C216E8">
        <w:rPr>
          <w:rStyle w:val="Emphasis"/>
          <w:highlight w:val="cyan"/>
        </w:rPr>
        <w:t>accurately</w:t>
      </w:r>
      <w:r w:rsidRPr="003A37F4">
        <w:t xml:space="preserve">. Assessing the depth of automation of an adversary’s arsenal, the quality of the code, the efficiency of the autonomous weapons, and their capabilities would prove difficult. </w:t>
      </w:r>
      <w:r w:rsidRPr="00C216E8">
        <w:rPr>
          <w:rStyle w:val="StyleUnderline"/>
          <w:highlight w:val="cyan"/>
        </w:rPr>
        <w:t>This could</w:t>
      </w:r>
      <w:r w:rsidRPr="003A37F4">
        <w:rPr>
          <w:rStyle w:val="StyleUnderline"/>
        </w:rPr>
        <w:t xml:space="preserve"> </w:t>
      </w:r>
      <w:r w:rsidRPr="00C216E8">
        <w:rPr>
          <w:rStyle w:val="StyleUnderline"/>
          <w:highlight w:val="cyan"/>
        </w:rPr>
        <w:t xml:space="preserve">create an </w:t>
      </w:r>
      <w:r w:rsidRPr="00C216E8">
        <w:rPr>
          <w:rStyle w:val="Emphasis"/>
          <w:highlight w:val="cyan"/>
        </w:rPr>
        <w:t>environment</w:t>
      </w:r>
      <w:r w:rsidRPr="00C216E8">
        <w:rPr>
          <w:rStyle w:val="StyleUnderline"/>
          <w:highlight w:val="cyan"/>
        </w:rPr>
        <w:t xml:space="preserve"> where states are pushed to </w:t>
      </w:r>
      <w:r w:rsidRPr="00C216E8">
        <w:rPr>
          <w:rStyle w:val="Emphasis"/>
          <w:highlight w:val="cyan"/>
        </w:rPr>
        <w:t>assume the worst</w:t>
      </w:r>
      <w:r w:rsidRPr="003A37F4">
        <w:rPr>
          <w:rStyle w:val="StyleUnderline"/>
        </w:rPr>
        <w:t xml:space="preserve"> of their rivals </w:t>
      </w:r>
      <w:r w:rsidRPr="00C216E8">
        <w:rPr>
          <w:rStyle w:val="StyleUnderline"/>
          <w:highlight w:val="cyan"/>
        </w:rPr>
        <w:t xml:space="preserve">and </w:t>
      </w:r>
      <w:proofErr w:type="gramStart"/>
      <w:r w:rsidRPr="00C216E8">
        <w:rPr>
          <w:rStyle w:val="Emphasis"/>
          <w:highlight w:val="cyan"/>
        </w:rPr>
        <w:t>over-estimate</w:t>
      </w:r>
      <w:proofErr w:type="gramEnd"/>
      <w:r w:rsidRPr="00C216E8">
        <w:rPr>
          <w:rStyle w:val="StyleUnderline"/>
          <w:highlight w:val="cyan"/>
        </w:rPr>
        <w:t xml:space="preserve"> their capabilities</w:t>
      </w:r>
      <w:r w:rsidRPr="003A37F4">
        <w:t xml:space="preserve"> (Horowitz 2018, 55).</w:t>
      </w:r>
    </w:p>
    <w:p w14:paraId="6A4AD605" w14:textId="77777777" w:rsidR="003A37F4" w:rsidRPr="003A37F4" w:rsidRDefault="003A37F4" w:rsidP="003A37F4">
      <w:r w:rsidRPr="003A37F4">
        <w:t xml:space="preserve">The lack of first-hand battlefield experience of these capabilities could similarly push states to over-estimate the destructive potential of adversary’s weapon systems, </w:t>
      </w:r>
      <w:r w:rsidRPr="003A37F4">
        <w:rPr>
          <w:rStyle w:val="StyleUnderline"/>
        </w:rPr>
        <w:t xml:space="preserve">leading to an </w:t>
      </w:r>
      <w:r w:rsidRPr="003A37F4">
        <w:rPr>
          <w:rStyle w:val="Emphasis"/>
        </w:rPr>
        <w:t>increased probability</w:t>
      </w:r>
      <w:r w:rsidRPr="003A37F4">
        <w:rPr>
          <w:rStyle w:val="StyleUnderline"/>
        </w:rPr>
        <w:t xml:space="preserve"> of </w:t>
      </w:r>
      <w:r w:rsidRPr="003A37F4">
        <w:rPr>
          <w:rStyle w:val="Emphasis"/>
        </w:rPr>
        <w:t>arms races</w:t>
      </w:r>
      <w:r w:rsidRPr="003A37F4">
        <w:rPr>
          <w:rStyle w:val="StyleUnderline"/>
        </w:rPr>
        <w:t xml:space="preserve"> resulting from </w:t>
      </w:r>
      <w:r w:rsidRPr="003A37F4">
        <w:rPr>
          <w:rStyle w:val="Emphasis"/>
        </w:rPr>
        <w:t>security dilemmas</w:t>
      </w:r>
      <w:r w:rsidRPr="003A37F4">
        <w:t xml:space="preserve"> (Horowitz 2019, 779). In this case, </w:t>
      </w:r>
      <w:r w:rsidRPr="003A37F4">
        <w:rPr>
          <w:rStyle w:val="StyleUnderline"/>
        </w:rPr>
        <w:t xml:space="preserve">states will not only have difficulty in discerning a state’s intention but would also have </w:t>
      </w:r>
      <w:r w:rsidRPr="003A37F4">
        <w:rPr>
          <w:rStyle w:val="Emphasis"/>
        </w:rPr>
        <w:t>trouble assessing capabilities</w:t>
      </w:r>
      <w:r w:rsidRPr="003A37F4">
        <w:t xml:space="preserve">. This adds a dimension to Jervis’s traditional understanding of arms races resulting from security dilemmas, where states can measure each other’s capabilities but not intentions (Horowitz 2019, 779). As posited by Price, Walker, and Wiley, understanding leadership, their intentions, and how they might react to a certain event is part of deterrence. In the case of automated decision-making and AWS, </w:t>
      </w:r>
      <w:r w:rsidRPr="003A37F4">
        <w:rPr>
          <w:rStyle w:val="StyleUnderline"/>
        </w:rPr>
        <w:t xml:space="preserve">it would be </w:t>
      </w:r>
      <w:r w:rsidRPr="003A37F4">
        <w:rPr>
          <w:rStyle w:val="Emphasis"/>
        </w:rPr>
        <w:t>impossible</w:t>
      </w:r>
      <w:r w:rsidRPr="003A37F4">
        <w:rPr>
          <w:rStyle w:val="StyleUnderline"/>
        </w:rPr>
        <w:t xml:space="preserve"> for a state to determine how </w:t>
      </w:r>
      <w:r w:rsidRPr="003A37F4">
        <w:rPr>
          <w:rStyle w:val="Emphasis"/>
        </w:rPr>
        <w:t>AWS</w:t>
      </w:r>
      <w:r w:rsidRPr="003A37F4">
        <w:rPr>
          <w:rStyle w:val="StyleUnderline"/>
        </w:rPr>
        <w:t xml:space="preserve"> would </w:t>
      </w:r>
      <w:r w:rsidRPr="003A37F4">
        <w:rPr>
          <w:rStyle w:val="Emphasis"/>
        </w:rPr>
        <w:t>respond</w:t>
      </w:r>
      <w:r w:rsidRPr="003A37F4">
        <w:rPr>
          <w:rStyle w:val="StyleUnderline"/>
        </w:rPr>
        <w:t xml:space="preserve"> to one state’s action, increasing</w:t>
      </w:r>
      <w:r w:rsidRPr="003A37F4">
        <w:t xml:space="preserve"> mutual </w:t>
      </w:r>
      <w:r w:rsidRPr="003A37F4">
        <w:rPr>
          <w:rStyle w:val="Emphasis"/>
        </w:rPr>
        <w:t>unintelligibility</w:t>
      </w:r>
      <w:r w:rsidRPr="003A37F4">
        <w:rPr>
          <w:rStyle w:val="StyleUnderline"/>
        </w:rPr>
        <w:t xml:space="preserve"> between adversaries and </w:t>
      </w:r>
      <w:r w:rsidRPr="003A37F4">
        <w:rPr>
          <w:rStyle w:val="Emphasis"/>
        </w:rPr>
        <w:t>strategic uncertainty</w:t>
      </w:r>
      <w:r w:rsidRPr="003A37F4">
        <w:t xml:space="preserve"> (Price et al. 2018, 101).</w:t>
      </w:r>
    </w:p>
    <w:p w14:paraId="54017D1E" w14:textId="77777777" w:rsidR="003A37F4" w:rsidRPr="003A37F4" w:rsidRDefault="003A37F4" w:rsidP="003A37F4">
      <w:r w:rsidRPr="003A37F4">
        <w:t xml:space="preserve">Furthermore, in a “humans out of the loop” scenario, </w:t>
      </w:r>
      <w:r w:rsidRPr="003A37F4">
        <w:rPr>
          <w:rStyle w:val="Emphasis"/>
        </w:rPr>
        <w:t>opportunities</w:t>
      </w:r>
      <w:r w:rsidRPr="003A37F4">
        <w:rPr>
          <w:rStyle w:val="StyleUnderline"/>
        </w:rPr>
        <w:t xml:space="preserve"> for </w:t>
      </w:r>
      <w:r w:rsidRPr="003A37F4">
        <w:rPr>
          <w:rStyle w:val="Emphasis"/>
        </w:rPr>
        <w:t>de-escalation</w:t>
      </w:r>
      <w:r w:rsidRPr="003A37F4">
        <w:rPr>
          <w:rStyle w:val="StyleUnderline"/>
        </w:rPr>
        <w:t xml:space="preserve"> and non-use of force would be </w:t>
      </w:r>
      <w:r w:rsidRPr="003A37F4">
        <w:rPr>
          <w:rStyle w:val="Emphasis"/>
        </w:rPr>
        <w:t>scarce</w:t>
      </w:r>
      <w:r w:rsidRPr="003A37F4">
        <w:t>. Lastly, as Horowitz argues, “</w:t>
      </w:r>
      <w:r w:rsidRPr="003A37F4">
        <w:rPr>
          <w:rStyle w:val="StyleUnderline"/>
        </w:rPr>
        <w:t xml:space="preserve">the relationship between </w:t>
      </w:r>
      <w:r w:rsidRPr="003A37F4">
        <w:rPr>
          <w:rStyle w:val="Emphasis"/>
        </w:rPr>
        <w:t>speed</w:t>
      </w:r>
      <w:r w:rsidRPr="003A37F4">
        <w:rPr>
          <w:rStyle w:val="StyleUnderline"/>
        </w:rPr>
        <w:t xml:space="preserve"> and crisis stability in a world of deployed LAWS</w:t>
      </w:r>
      <w:r w:rsidRPr="003A37F4">
        <w:t xml:space="preserve"> [lethal autonomous weapon systems] </w:t>
      </w:r>
      <w:r w:rsidRPr="003A37F4">
        <w:rPr>
          <w:rStyle w:val="StyleUnderline"/>
        </w:rPr>
        <w:t>represents one of the clearest risk factors associated with autonomous weapons</w:t>
      </w:r>
      <w:r w:rsidRPr="003A37F4">
        <w:t xml:space="preserve">” (Horowitz 2019, 781). In fact, with the expectation that hostilities will be conducted at machine speed, </w:t>
      </w:r>
      <w:r w:rsidRPr="003A37F4">
        <w:rPr>
          <w:rStyle w:val="StyleUnderline"/>
        </w:rPr>
        <w:t xml:space="preserve">states might suffer from a </w:t>
      </w:r>
      <w:r w:rsidRPr="003A37F4">
        <w:rPr>
          <w:rStyle w:val="Emphasis"/>
        </w:rPr>
        <w:t>fear of losing quicker</w:t>
      </w:r>
      <w:r w:rsidRPr="003A37F4">
        <w:rPr>
          <w:rStyle w:val="StyleUnderline"/>
        </w:rPr>
        <w:t xml:space="preserve">, hereby creating </w:t>
      </w:r>
      <w:r w:rsidRPr="003A37F4">
        <w:rPr>
          <w:rStyle w:val="Emphasis"/>
        </w:rPr>
        <w:t>escalation pressure</w:t>
      </w:r>
      <w:r w:rsidRPr="003A37F4">
        <w:rPr>
          <w:rStyle w:val="StyleUnderline"/>
        </w:rPr>
        <w:t xml:space="preserve"> and incentives to act first with a pre-emptive strike</w:t>
      </w:r>
      <w:r w:rsidRPr="003A37F4">
        <w:t xml:space="preserve"> (Horowitz 2019, 782).</w:t>
      </w:r>
    </w:p>
    <w:p w14:paraId="5829D90A" w14:textId="77777777" w:rsidR="003A37F4" w:rsidRPr="003A37F4" w:rsidRDefault="003A37F4" w:rsidP="003A37F4">
      <w:r w:rsidRPr="003A37F4">
        <w:t xml:space="preserve">It is, however, worth noting that the argument of the offensive advantage provided by artificial intelligence is a disputed one. For instance, </w:t>
      </w:r>
      <w:r w:rsidRPr="003A37F4">
        <w:rPr>
          <w:rStyle w:val="StyleUnderline"/>
        </w:rPr>
        <w:t>Hammes</w:t>
      </w:r>
      <w:r w:rsidRPr="003A37F4">
        <w:t xml:space="preserve"> (2021) </w:t>
      </w:r>
      <w:r w:rsidRPr="003A37F4">
        <w:rPr>
          <w:rStyle w:val="StyleUnderline"/>
        </w:rPr>
        <w:t>makes the opposite point by arguing that</w:t>
      </w:r>
      <w:r w:rsidRPr="003A37F4">
        <w:t xml:space="preserve"> emerging technologies and </w:t>
      </w:r>
      <w:r w:rsidRPr="003A37F4">
        <w:rPr>
          <w:rStyle w:val="StyleUnderline"/>
        </w:rPr>
        <w:t>AI usher in an era of defensive dominance</w:t>
      </w:r>
      <w:r w:rsidRPr="003A37F4">
        <w:t xml:space="preserve"> on the battlefield because the attackers always leave multiple signatures that can be more easily identified by the defenders. </w:t>
      </w:r>
      <w:r w:rsidRPr="003A37F4">
        <w:rPr>
          <w:rStyle w:val="StyleUnderline"/>
        </w:rPr>
        <w:t xml:space="preserve">While this argument holds some truth, it is </w:t>
      </w:r>
      <w:r w:rsidRPr="003A37F4">
        <w:rPr>
          <w:rStyle w:val="Emphasis"/>
        </w:rPr>
        <w:t>limited</w:t>
      </w:r>
      <w:r w:rsidRPr="003A37F4">
        <w:rPr>
          <w:rStyle w:val="StyleUnderline"/>
        </w:rPr>
        <w:t xml:space="preserve"> as it assumes that </w:t>
      </w:r>
      <w:r w:rsidRPr="003A37F4">
        <w:rPr>
          <w:rStyle w:val="Emphasis"/>
        </w:rPr>
        <w:t>strategic stability</w:t>
      </w:r>
      <w:r w:rsidRPr="003A37F4">
        <w:rPr>
          <w:rStyle w:val="StyleUnderline"/>
        </w:rPr>
        <w:t xml:space="preserve"> only relies on </w:t>
      </w:r>
      <w:r w:rsidRPr="003A37F4">
        <w:rPr>
          <w:rStyle w:val="Emphasis"/>
        </w:rPr>
        <w:t>one material factor</w:t>
      </w:r>
      <w:r w:rsidRPr="003A37F4">
        <w:t xml:space="preserve">. The growing development of stealth technology also undermines the point. However, </w:t>
      </w:r>
      <w:r w:rsidRPr="00C216E8">
        <w:rPr>
          <w:rStyle w:val="StyleUnderline"/>
          <w:highlight w:val="cyan"/>
        </w:rPr>
        <w:t>strategic stability depends on</w:t>
      </w:r>
      <w:r w:rsidRPr="003A37F4">
        <w:rPr>
          <w:rStyle w:val="StyleUnderline"/>
        </w:rPr>
        <w:t xml:space="preserve"> several </w:t>
      </w:r>
      <w:r w:rsidRPr="00C216E8">
        <w:rPr>
          <w:rStyle w:val="StyleUnderline"/>
          <w:highlight w:val="cyan"/>
        </w:rPr>
        <w:t>tangible factors and relies on perceptions</w:t>
      </w:r>
      <w:r w:rsidRPr="003A37F4">
        <w:t xml:space="preserve">. Thus, we agree with Paul </w:t>
      </w:r>
      <w:proofErr w:type="spellStart"/>
      <w:r w:rsidRPr="003A37F4">
        <w:t>Scharre’s</w:t>
      </w:r>
      <w:proofErr w:type="spellEnd"/>
      <w:r w:rsidRPr="003A37F4">
        <w:t xml:space="preserve"> doctoral thesis that “</w:t>
      </w:r>
      <w:r w:rsidRPr="00C216E8">
        <w:rPr>
          <w:rStyle w:val="StyleUnderline"/>
          <w:highlight w:val="cyan"/>
        </w:rPr>
        <w:t xml:space="preserve">widespread deployment of </w:t>
      </w:r>
      <w:r w:rsidRPr="00C216E8">
        <w:rPr>
          <w:rStyle w:val="Emphasis"/>
          <w:highlight w:val="cyan"/>
        </w:rPr>
        <w:t>fully autonomous weapons</w:t>
      </w:r>
      <w:r w:rsidRPr="00C216E8">
        <w:rPr>
          <w:rStyle w:val="StyleUnderline"/>
          <w:highlight w:val="cyan"/>
        </w:rPr>
        <w:t xml:space="preserve"> would</w:t>
      </w:r>
      <w:r w:rsidRPr="003A37F4">
        <w:t xml:space="preserve"> likely </w:t>
      </w:r>
      <w:r w:rsidRPr="00C216E8">
        <w:rPr>
          <w:rStyle w:val="Emphasis"/>
          <w:highlight w:val="cyan"/>
        </w:rPr>
        <w:t>undermine crisis stability</w:t>
      </w:r>
      <w:r w:rsidRPr="00C216E8">
        <w:rPr>
          <w:rStyle w:val="StyleUnderline"/>
          <w:highlight w:val="cyan"/>
        </w:rPr>
        <w:t xml:space="preserve">, </w:t>
      </w:r>
      <w:r w:rsidRPr="00C216E8">
        <w:rPr>
          <w:rStyle w:val="Emphasis"/>
          <w:highlight w:val="cyan"/>
        </w:rPr>
        <w:t>escalation control</w:t>
      </w:r>
      <w:r w:rsidRPr="00C216E8">
        <w:rPr>
          <w:rStyle w:val="StyleUnderline"/>
          <w:highlight w:val="cyan"/>
        </w:rPr>
        <w:t xml:space="preserve"> and </w:t>
      </w:r>
      <w:r w:rsidRPr="00C216E8">
        <w:rPr>
          <w:rStyle w:val="Emphasis"/>
          <w:highlight w:val="cyan"/>
        </w:rPr>
        <w:t>war termination</w:t>
      </w:r>
      <w:r w:rsidRPr="003A37F4">
        <w:t xml:space="preserve"> because of the risk of unintended lethal engagements” (2020, 289).</w:t>
      </w:r>
    </w:p>
    <w:p w14:paraId="5878391C" w14:textId="77777777" w:rsidR="003A37F4" w:rsidRPr="003A37F4" w:rsidRDefault="003A37F4" w:rsidP="003A37F4">
      <w:pPr>
        <w:rPr>
          <w:rStyle w:val="StyleUnderline"/>
        </w:rPr>
      </w:pPr>
      <w:r w:rsidRPr="003A37F4">
        <w:rPr>
          <w:rStyle w:val="Emphasis"/>
        </w:rPr>
        <w:t>Vertical and Horizontal Proliferation</w:t>
      </w:r>
      <w:r w:rsidRPr="003A37F4">
        <w:rPr>
          <w:rStyle w:val="StyleUnderline"/>
        </w:rPr>
        <w:t>: Strategic Impact of Underdogs</w:t>
      </w:r>
    </w:p>
    <w:p w14:paraId="1733D744" w14:textId="77777777" w:rsidR="003A37F4" w:rsidRPr="003A37F4" w:rsidRDefault="003A37F4" w:rsidP="003A37F4">
      <w:r w:rsidRPr="003A37F4">
        <w:t xml:space="preserve">Artificial intelligence is inherently subject to quick proliferation due to its nature as a dual-use technology, whereby developments in the commercial sector subsequently trickle up to the military realm (Rickli and Ienca 2021). Therefore, AI is a commercial </w:t>
      </w:r>
      <w:proofErr w:type="spellStart"/>
      <w:r w:rsidRPr="003A37F4">
        <w:t>endeavour</w:t>
      </w:r>
      <w:proofErr w:type="spellEnd"/>
      <w:r w:rsidRPr="003A37F4">
        <w:t xml:space="preserve"> developed in the private sector to satisfy business demands (Morgan et al. 2020, 13). Private corporations are some of the most aggressive investors in the technology, including tech giants such as Microsoft investing US$1 billion in OpenAI, an AI research Lab dedicated to researching artificial general intelligence (AGI), or Google having acquired </w:t>
      </w:r>
      <w:proofErr w:type="spellStart"/>
      <w:r w:rsidRPr="003A37F4">
        <w:t>Deepmind</w:t>
      </w:r>
      <w:proofErr w:type="spellEnd"/>
      <w:r w:rsidRPr="003A37F4">
        <w:t xml:space="preserve"> for more than US$500 million to conduct research in the same field (Shu 2014; Vincent, 2019). In the case of AI, proliferation is not only a function of state funding and development – as is traditionally the case for nuclear armament – but also a function of private sector demands, R&amp;D, and production. Horowitz argues that military capabilities proliferate faster when there is “an underlying commercial demand and the unit costs are low” (Horowitz 2019, 777). Therefore, the horizontal proliferation of military AI is only likely to accelerate. As stated by Morgan et al. in a RAND corporation study, “we can reasonably expect most future military applications to be adaptations of technologies developed in the commercial sector” (Morgan et al. 2020, 13).</w:t>
      </w:r>
    </w:p>
    <w:p w14:paraId="5099AA9E" w14:textId="6CDFA182" w:rsidR="00CE593C" w:rsidRPr="003A37F4" w:rsidRDefault="003A37F4" w:rsidP="00CE593C">
      <w:r w:rsidRPr="003A37F4">
        <w:t xml:space="preserve">The US benefits from a first-mover advantage in AI, with China following close behind and closing the technology gap quickly (Johnson 2021, 370). However, military AI is unlikely to remain a two-horse race due to the dual-use nature of AI and because AI research and development is taking place globally. This </w:t>
      </w:r>
      <w:proofErr w:type="gramStart"/>
      <w:r w:rsidRPr="003A37F4">
        <w:t>entails</w:t>
      </w:r>
      <w:proofErr w:type="gramEnd"/>
      <w:r w:rsidRPr="003A37F4">
        <w:t xml:space="preserve"> that multiple states and non-state actors will have access to at least some degree of military AI. Indeed, while China and the US are far ahead in the field, worldwide economic interdependencies and linkages mean that AI innovations are quickly diffused around the globe. Michael Raska argues that the sixth (and current) revolution in military affairs (RMAs), the AI-RMA, differs from previous RMAs in the diffusion pattern of its technologies (Raska 2021, 469). In this latest AI-driven RMA, the benefits of technological innovation will not be reaped only by major powers (Raska 2021, 473). Middle powers, such as Singapore or Israel, are developing technologies to “advance their economic competitiveness, political influence, and status in the international arena” (Raska 2021, 473). These medium powers are developing niche capabilities and will become “critical influencers in shaping future security, economics and global norms in dual-use AI” (Johnson 2021, 370). </w:t>
      </w:r>
      <w:r w:rsidRPr="003A37F4">
        <w:rPr>
          <w:rStyle w:val="StyleUnderline"/>
        </w:rPr>
        <w:t>Proliferation is</w:t>
      </w:r>
      <w:r w:rsidRPr="003A37F4">
        <w:t xml:space="preserve"> thus </w:t>
      </w:r>
      <w:r w:rsidRPr="003A37F4">
        <w:rPr>
          <w:rStyle w:val="StyleUnderline"/>
        </w:rPr>
        <w:t xml:space="preserve">unlikely to only take place horizontally between states, but </w:t>
      </w:r>
      <w:r w:rsidRPr="003A37F4">
        <w:rPr>
          <w:rStyle w:val="Emphasis"/>
        </w:rPr>
        <w:t>vertically</w:t>
      </w:r>
      <w:r w:rsidRPr="003A37F4">
        <w:rPr>
          <w:rStyle w:val="StyleUnderline"/>
        </w:rPr>
        <w:t xml:space="preserve"> too, among non-state actors and even individuals. </w:t>
      </w:r>
      <w:r w:rsidRPr="003A37F4">
        <w:rPr>
          <w:rStyle w:val="StyleUnderline"/>
          <w:sz w:val="26"/>
          <w:szCs w:val="26"/>
        </w:rPr>
        <w:t xml:space="preserve">The fact that </w:t>
      </w:r>
      <w:r w:rsidRPr="00C216E8">
        <w:rPr>
          <w:rStyle w:val="StyleUnderline"/>
          <w:sz w:val="26"/>
          <w:szCs w:val="26"/>
          <w:highlight w:val="cyan"/>
        </w:rPr>
        <w:t>innovation</w:t>
      </w:r>
      <w:r w:rsidRPr="003A37F4">
        <w:rPr>
          <w:rStyle w:val="StyleUnderline"/>
          <w:sz w:val="26"/>
          <w:szCs w:val="26"/>
        </w:rPr>
        <w:t xml:space="preserve"> is </w:t>
      </w:r>
      <w:r w:rsidRPr="003A37F4">
        <w:rPr>
          <w:rStyle w:val="Emphasis"/>
          <w:sz w:val="26"/>
          <w:szCs w:val="26"/>
        </w:rPr>
        <w:t>business-driven</w:t>
      </w:r>
      <w:r w:rsidRPr="003A37F4">
        <w:rPr>
          <w:rStyle w:val="StyleUnderline"/>
          <w:sz w:val="26"/>
          <w:szCs w:val="26"/>
        </w:rPr>
        <w:t xml:space="preserve"> </w:t>
      </w:r>
      <w:r w:rsidRPr="00C216E8">
        <w:rPr>
          <w:rStyle w:val="Emphasis"/>
          <w:sz w:val="26"/>
          <w:szCs w:val="26"/>
          <w:highlight w:val="cyan"/>
        </w:rPr>
        <w:t>multiplies</w:t>
      </w:r>
      <w:r w:rsidRPr="00C216E8">
        <w:rPr>
          <w:rStyle w:val="StyleUnderline"/>
          <w:sz w:val="26"/>
          <w:szCs w:val="26"/>
          <w:highlight w:val="cyan"/>
        </w:rPr>
        <w:t xml:space="preserve"> the number of </w:t>
      </w:r>
      <w:r w:rsidRPr="00C216E8">
        <w:rPr>
          <w:rStyle w:val="Emphasis"/>
          <w:sz w:val="26"/>
          <w:szCs w:val="26"/>
          <w:highlight w:val="cyan"/>
        </w:rPr>
        <w:t>actors</w:t>
      </w:r>
      <w:r w:rsidRPr="00C216E8">
        <w:rPr>
          <w:rStyle w:val="StyleUnderline"/>
          <w:sz w:val="26"/>
          <w:szCs w:val="26"/>
          <w:highlight w:val="cyan"/>
        </w:rPr>
        <w:t xml:space="preserve"> who have access to </w:t>
      </w:r>
      <w:r w:rsidRPr="00C216E8">
        <w:rPr>
          <w:rStyle w:val="Emphasis"/>
          <w:sz w:val="26"/>
          <w:szCs w:val="26"/>
          <w:highlight w:val="cyan"/>
        </w:rPr>
        <w:t>disruptive technologies</w:t>
      </w:r>
      <w:r w:rsidRPr="003A37F4">
        <w:rPr>
          <w:rStyle w:val="StyleUnderline"/>
          <w:sz w:val="26"/>
          <w:szCs w:val="26"/>
        </w:rPr>
        <w:t xml:space="preserve"> </w:t>
      </w:r>
      <w:r w:rsidRPr="00C216E8">
        <w:t xml:space="preserve">by lowering the bar for their adoption. Furthermore, unlike traditional military capabilities such as fighter jets, algorithms, the backbone of </w:t>
      </w:r>
      <w:proofErr w:type="gramStart"/>
      <w:r w:rsidRPr="00C216E8">
        <w:t>AI,</w:t>
      </w:r>
      <w:proofErr w:type="gramEnd"/>
      <w:r w:rsidRPr="00C216E8">
        <w:t xml:space="preserve"> can be replicated and proliferated at little cost.</w:t>
      </w:r>
    </w:p>
    <w:p w14:paraId="7CAA0D94" w14:textId="599E3190" w:rsidR="002A7924" w:rsidRPr="003A37F4" w:rsidRDefault="002A7924" w:rsidP="002A7924">
      <w:pPr>
        <w:pStyle w:val="Heading3"/>
        <w:rPr>
          <w:rFonts w:cs="Times New Roman"/>
        </w:rPr>
      </w:pPr>
      <w:r w:rsidRPr="003A37F4">
        <w:rPr>
          <w:rFonts w:cs="Times New Roman"/>
        </w:rPr>
        <w:t>AT: Subs Solve</w:t>
      </w:r>
    </w:p>
    <w:p w14:paraId="22D7F043" w14:textId="77777777" w:rsidR="002A7924" w:rsidRPr="003A37F4" w:rsidRDefault="002A7924" w:rsidP="002A7924">
      <w:pPr>
        <w:pStyle w:val="Heading4"/>
        <w:rPr>
          <w:rFonts w:cs="Times New Roman"/>
        </w:rPr>
      </w:pPr>
      <w:r w:rsidRPr="003A37F4">
        <w:rPr>
          <w:rFonts w:cs="Times New Roman"/>
          <w:u w:val="single"/>
        </w:rPr>
        <w:t>A.I. innovation</w:t>
      </w:r>
      <w:r w:rsidRPr="003A37F4">
        <w:rPr>
          <w:rFonts w:cs="Times New Roman"/>
        </w:rPr>
        <w:t xml:space="preserve"> makes Russian and Chinese subs </w:t>
      </w:r>
      <w:r w:rsidRPr="003A37F4">
        <w:rPr>
          <w:rFonts w:cs="Times New Roman"/>
          <w:u w:val="single"/>
        </w:rPr>
        <w:t>vulnerable</w:t>
      </w:r>
      <w:r w:rsidRPr="003A37F4">
        <w:rPr>
          <w:rFonts w:cs="Times New Roman"/>
        </w:rPr>
        <w:t>.</w:t>
      </w:r>
    </w:p>
    <w:p w14:paraId="5128F9CE" w14:textId="77777777" w:rsidR="002A7924" w:rsidRPr="003A37F4" w:rsidRDefault="002A7924" w:rsidP="002A7924">
      <w:r w:rsidRPr="003A37F4">
        <w:t xml:space="preserve">Ben </w:t>
      </w:r>
      <w:proofErr w:type="spellStart"/>
      <w:r w:rsidRPr="003A37F4">
        <w:rPr>
          <w:rStyle w:val="Style13ptBold"/>
        </w:rPr>
        <w:t>Yeldham</w:t>
      </w:r>
      <w:proofErr w:type="spellEnd"/>
      <w:r w:rsidRPr="003A37F4">
        <w:rPr>
          <w:rStyle w:val="Style13ptBold"/>
        </w:rPr>
        <w:t xml:space="preserve"> 22</w:t>
      </w:r>
      <w:r w:rsidRPr="003A37F4">
        <w:t xml:space="preserve">, postgraduate student in strategic studies at the Australian National University’s Strategic and </w:t>
      </w:r>
      <w:proofErr w:type="spellStart"/>
      <w:r w:rsidRPr="003A37F4">
        <w:t>Defence</w:t>
      </w:r>
      <w:proofErr w:type="spellEnd"/>
      <w:r w:rsidRPr="003A37F4">
        <w:t xml:space="preserve"> Studies Centre, 2/11/22, “Ocean Transparency and Australia’s Impact on Nuclear Stability,” https://www.internationalaffairs.org.au/australianoutlook/ocean-transparency-and-australias-impact-on-nuclear-stability/ </w:t>
      </w:r>
    </w:p>
    <w:p w14:paraId="2C0427E8" w14:textId="77777777" w:rsidR="002A7924" w:rsidRPr="003A37F4" w:rsidRDefault="002A7924" w:rsidP="002A7924">
      <w:r w:rsidRPr="00980A70">
        <w:rPr>
          <w:rStyle w:val="StyleUnderline"/>
          <w:highlight w:val="cyan"/>
        </w:rPr>
        <w:t>With</w:t>
      </w:r>
      <w:r w:rsidRPr="003A37F4">
        <w:t xml:space="preserve"> the </w:t>
      </w:r>
      <w:r w:rsidRPr="00980A70">
        <w:rPr>
          <w:rStyle w:val="StyleUnderline"/>
          <w:highlight w:val="cyan"/>
        </w:rPr>
        <w:t xml:space="preserve">increased focus on </w:t>
      </w:r>
      <w:r w:rsidRPr="00980A70">
        <w:rPr>
          <w:rStyle w:val="Emphasis"/>
          <w:highlight w:val="cyan"/>
        </w:rPr>
        <w:t>critical technologies such as AI</w:t>
      </w:r>
      <w:r w:rsidRPr="003A37F4">
        <w:t xml:space="preserve"> and quantum computing, </w:t>
      </w:r>
      <w:r w:rsidRPr="00980A70">
        <w:rPr>
          <w:rStyle w:val="Emphasis"/>
          <w:highlight w:val="cyan"/>
        </w:rPr>
        <w:t>further breakthroughs</w:t>
      </w:r>
      <w:r w:rsidRPr="003A37F4">
        <w:rPr>
          <w:rStyle w:val="StyleUnderline"/>
        </w:rPr>
        <w:t xml:space="preserve"> in ASW technologies are likely</w:t>
      </w:r>
      <w:r w:rsidRPr="003A37F4">
        <w:t xml:space="preserve">. For example, the </w:t>
      </w:r>
      <w:r w:rsidRPr="003A37F4">
        <w:rPr>
          <w:rStyle w:val="StyleUnderline"/>
        </w:rPr>
        <w:t xml:space="preserve">current development of </w:t>
      </w:r>
      <w:r w:rsidRPr="00980A70">
        <w:rPr>
          <w:rStyle w:val="Emphasis"/>
          <w:highlight w:val="cyan"/>
        </w:rPr>
        <w:t>AI</w:t>
      </w:r>
      <w:r w:rsidRPr="003A37F4">
        <w:rPr>
          <w:rStyle w:val="Emphasis"/>
        </w:rPr>
        <w:t xml:space="preserve"> and sensor technology for ocean monitoring</w:t>
      </w:r>
      <w:r w:rsidRPr="003A37F4">
        <w:t xml:space="preserve">, as well as advancements in underwater communications, </w:t>
      </w:r>
      <w:r w:rsidRPr="00980A70">
        <w:rPr>
          <w:rStyle w:val="StyleUnderline"/>
          <w:highlight w:val="cyan"/>
        </w:rPr>
        <w:t xml:space="preserve">will likely assist in </w:t>
      </w:r>
      <w:r w:rsidRPr="00980A70">
        <w:rPr>
          <w:rStyle w:val="Emphasis"/>
          <w:highlight w:val="cyan"/>
        </w:rPr>
        <w:t>making the ocean “transparent</w:t>
      </w:r>
      <w:r w:rsidRPr="00980A70">
        <w:rPr>
          <w:highlight w:val="cyan"/>
        </w:rPr>
        <w:t>”</w:t>
      </w:r>
      <w:r w:rsidRPr="003A37F4">
        <w:t xml:space="preserve"> by 2050. This is highly concerning, as </w:t>
      </w:r>
      <w:r w:rsidRPr="00980A70">
        <w:rPr>
          <w:rStyle w:val="StyleUnderline"/>
          <w:highlight w:val="cyan"/>
        </w:rPr>
        <w:t>gaining</w:t>
      </w:r>
      <w:r w:rsidRPr="003A37F4">
        <w:t xml:space="preserve"> the </w:t>
      </w:r>
      <w:r w:rsidRPr="00980A70">
        <w:rPr>
          <w:rStyle w:val="StyleUnderline"/>
          <w:highlight w:val="cyan"/>
        </w:rPr>
        <w:t xml:space="preserve">ability to track and surveil strategic </w:t>
      </w:r>
      <w:r w:rsidRPr="00980A70">
        <w:rPr>
          <w:rStyle w:val="Emphasis"/>
          <w:highlight w:val="cyan"/>
        </w:rPr>
        <w:t>sub</w:t>
      </w:r>
      <w:r w:rsidRPr="00980A70">
        <w:rPr>
          <w:rStyle w:val="StyleUnderline"/>
          <w:highlight w:val="cyan"/>
        </w:rPr>
        <w:t>marine</w:t>
      </w:r>
      <w:r w:rsidRPr="00980A70">
        <w:rPr>
          <w:rStyle w:val="Emphasis"/>
          <w:highlight w:val="cyan"/>
        </w:rPr>
        <w:t>s</w:t>
      </w:r>
      <w:r w:rsidRPr="00980A70">
        <w:rPr>
          <w:rStyle w:val="StyleUnderline"/>
          <w:highlight w:val="cyan"/>
        </w:rPr>
        <w:t xml:space="preserve"> will </w:t>
      </w:r>
      <w:r w:rsidRPr="00980A70">
        <w:rPr>
          <w:rStyle w:val="Emphasis"/>
          <w:highlight w:val="cyan"/>
        </w:rPr>
        <w:t>significantly reduce confidence</w:t>
      </w:r>
      <w:r w:rsidRPr="00980A70">
        <w:rPr>
          <w:rStyle w:val="StyleUnderline"/>
          <w:highlight w:val="cyan"/>
        </w:rPr>
        <w:t xml:space="preserve"> in nuclear-armed states’ second-strike capability</w:t>
      </w:r>
      <w:r w:rsidRPr="003A37F4">
        <w:t>.</w:t>
      </w:r>
    </w:p>
    <w:p w14:paraId="367BC17A" w14:textId="77777777" w:rsidR="002A7924" w:rsidRPr="003A37F4" w:rsidRDefault="002A7924" w:rsidP="002A7924">
      <w:pPr>
        <w:pStyle w:val="Heading4"/>
        <w:rPr>
          <w:rFonts w:cs="Times New Roman"/>
        </w:rPr>
      </w:pPr>
      <w:r w:rsidRPr="003A37F4">
        <w:rPr>
          <w:rFonts w:cs="Times New Roman"/>
        </w:rPr>
        <w:t>BUT the reverse isn’t true---</w:t>
      </w:r>
      <w:r w:rsidRPr="003A37F4">
        <w:rPr>
          <w:rFonts w:cs="Times New Roman"/>
          <w:u w:val="single"/>
        </w:rPr>
        <w:t>even with A.I. innovation</w:t>
      </w:r>
      <w:r w:rsidRPr="003A37F4">
        <w:rPr>
          <w:rFonts w:cs="Times New Roman"/>
        </w:rPr>
        <w:t xml:space="preserve">, adversaries could </w:t>
      </w:r>
      <w:r w:rsidRPr="003A37F4">
        <w:rPr>
          <w:rFonts w:cs="Times New Roman"/>
          <w:u w:val="single"/>
        </w:rPr>
        <w:t>never</w:t>
      </w:r>
      <w:r w:rsidRPr="003A37F4">
        <w:rPr>
          <w:rFonts w:cs="Times New Roman"/>
        </w:rPr>
        <w:t xml:space="preserve"> track U.S. subs.</w:t>
      </w:r>
    </w:p>
    <w:p w14:paraId="44BA4920" w14:textId="77777777" w:rsidR="002A7924" w:rsidRPr="003A37F4" w:rsidRDefault="002A7924" w:rsidP="002A7924">
      <w:pPr>
        <w:rPr>
          <w:rStyle w:val="Hyperlink"/>
          <w:rFonts w:ascii="Times New Roman" w:hAnsi="Times New Roman" w:cs="Times New Roman"/>
        </w:rPr>
      </w:pPr>
      <w:r w:rsidRPr="003A37F4">
        <w:t xml:space="preserve">Natasha </w:t>
      </w:r>
      <w:r w:rsidRPr="003A37F4">
        <w:rPr>
          <w:rStyle w:val="Style13ptBold"/>
        </w:rPr>
        <w:t>Bajema 22</w:t>
      </w:r>
      <w:r w:rsidRPr="003A37F4">
        <w:t>, Director of the Converging Risks Lab at the Council on Strategic Risks, 7/16/22, “</w:t>
      </w:r>
      <w:r w:rsidRPr="003A37F4">
        <w:rPr>
          <w:rStyle w:val="StyleUnderline"/>
        </w:rPr>
        <w:t xml:space="preserve">WILL AI STEAL SUBMARINES’ </w:t>
      </w:r>
      <w:proofErr w:type="gramStart"/>
      <w:r w:rsidRPr="003A37F4">
        <w:rPr>
          <w:rStyle w:val="StyleUnderline"/>
        </w:rPr>
        <w:t>STEALTH</w:t>
      </w:r>
      <w:r w:rsidRPr="003A37F4">
        <w:t>?,</w:t>
      </w:r>
      <w:proofErr w:type="gramEnd"/>
      <w:r w:rsidRPr="003A37F4">
        <w:t xml:space="preserve">” </w:t>
      </w:r>
      <w:hyperlink r:id="rId10" w:history="1">
        <w:r w:rsidRPr="003A37F4">
          <w:rPr>
            <w:rStyle w:val="Hyperlink"/>
            <w:rFonts w:ascii="Times New Roman" w:hAnsi="Times New Roman" w:cs="Times New Roman"/>
          </w:rPr>
          <w:t>https://spectrum.ieee.org/nuclear-submarine</w:t>
        </w:r>
      </w:hyperlink>
    </w:p>
    <w:p w14:paraId="3994285E" w14:textId="77777777" w:rsidR="002A7924" w:rsidRPr="003A37F4" w:rsidRDefault="002A7924" w:rsidP="002A7924">
      <w:r w:rsidRPr="003A37F4">
        <w:t xml:space="preserve">Korda also points out that </w:t>
      </w:r>
      <w:r w:rsidRPr="00980A70">
        <w:rPr>
          <w:rStyle w:val="StyleUnderline"/>
          <w:highlight w:val="cyan"/>
        </w:rPr>
        <w:t>ocean transparency</w:t>
      </w:r>
      <w:r w:rsidRPr="003A37F4">
        <w:rPr>
          <w:rStyle w:val="StyleUnderline"/>
        </w:rPr>
        <w:t>, to the extent that it occurs, “</w:t>
      </w:r>
      <w:r w:rsidRPr="00980A70">
        <w:rPr>
          <w:rStyle w:val="Emphasis"/>
          <w:highlight w:val="cyan"/>
        </w:rPr>
        <w:t>will not affect countries equally</w:t>
      </w:r>
      <w:r w:rsidRPr="003A37F4">
        <w:t xml:space="preserve">. And that raises some interesting questions.” For example, </w:t>
      </w:r>
      <w:r w:rsidRPr="00980A70">
        <w:rPr>
          <w:rStyle w:val="StyleUnderline"/>
          <w:highlight w:val="cyan"/>
        </w:rPr>
        <w:t xml:space="preserve">U.S. nuclear-powered </w:t>
      </w:r>
      <w:r w:rsidRPr="00980A70">
        <w:rPr>
          <w:rStyle w:val="Emphasis"/>
          <w:highlight w:val="cyan"/>
        </w:rPr>
        <w:t>sub</w:t>
      </w:r>
      <w:r w:rsidRPr="003A37F4">
        <w:rPr>
          <w:rStyle w:val="StyleUnderline"/>
        </w:rPr>
        <w:t>marine</w:t>
      </w:r>
      <w:r w:rsidRPr="00980A70">
        <w:rPr>
          <w:rStyle w:val="Emphasis"/>
          <w:highlight w:val="cyan"/>
        </w:rPr>
        <w:t>s</w:t>
      </w:r>
      <w:r w:rsidRPr="00980A70">
        <w:rPr>
          <w:rStyle w:val="StyleUnderline"/>
          <w:highlight w:val="cyan"/>
        </w:rPr>
        <w:t xml:space="preserve"> are</w:t>
      </w:r>
      <w:r w:rsidRPr="003A37F4">
        <w:rPr>
          <w:rStyle w:val="StyleUnderline"/>
        </w:rPr>
        <w:t xml:space="preserve"> “the quietest on the planet. They are </w:t>
      </w:r>
      <w:r w:rsidRPr="00980A70">
        <w:rPr>
          <w:rStyle w:val="Emphasis"/>
          <w:highlight w:val="cyan"/>
        </w:rPr>
        <w:t>virtually undetectable</w:t>
      </w:r>
      <w:r w:rsidRPr="00980A70">
        <w:rPr>
          <w:rStyle w:val="StyleUnderline"/>
          <w:highlight w:val="cyan"/>
        </w:rPr>
        <w:t xml:space="preserve">. Even if </w:t>
      </w:r>
      <w:r w:rsidRPr="00980A70">
        <w:rPr>
          <w:rStyle w:val="Emphasis"/>
          <w:highlight w:val="cyan"/>
        </w:rPr>
        <w:t>sub</w:t>
      </w:r>
      <w:r w:rsidRPr="003A37F4">
        <w:rPr>
          <w:rStyle w:val="StyleUnderline"/>
        </w:rPr>
        <w:t>marine</w:t>
      </w:r>
      <w:r w:rsidRPr="00980A70">
        <w:rPr>
          <w:rStyle w:val="Emphasis"/>
          <w:highlight w:val="cyan"/>
        </w:rPr>
        <w:t>s</w:t>
      </w:r>
      <w:r w:rsidRPr="00980A70">
        <w:rPr>
          <w:rStyle w:val="StyleUnderline"/>
          <w:highlight w:val="cyan"/>
        </w:rPr>
        <w:t xml:space="preserve"> become more visible </w:t>
      </w:r>
      <w:r w:rsidRPr="00980A70">
        <w:rPr>
          <w:rStyle w:val="Emphasis"/>
          <w:highlight w:val="cyan"/>
        </w:rPr>
        <w:t>in general</w:t>
      </w:r>
      <w:r w:rsidRPr="00980A70">
        <w:rPr>
          <w:rStyle w:val="StyleUnderline"/>
          <w:highlight w:val="cyan"/>
        </w:rPr>
        <w:t xml:space="preserve">, this may have </w:t>
      </w:r>
      <w:r w:rsidRPr="00980A70">
        <w:rPr>
          <w:rStyle w:val="Emphasis"/>
          <w:highlight w:val="cyan"/>
        </w:rPr>
        <w:t>zero meaningful effect on U.S. submarines’ survivability</w:t>
      </w:r>
      <w:r w:rsidRPr="003A37F4">
        <w:t>.”</w:t>
      </w:r>
    </w:p>
    <w:p w14:paraId="03DD6C87" w14:textId="77777777" w:rsidR="002A7924" w:rsidRPr="003A37F4" w:rsidRDefault="002A7924" w:rsidP="002A7924">
      <w:pPr>
        <w:pStyle w:val="Heading2"/>
        <w:rPr>
          <w:rFonts w:cs="Times New Roman"/>
        </w:rPr>
      </w:pPr>
      <w:r w:rsidRPr="003A37F4">
        <w:rPr>
          <w:rFonts w:cs="Times New Roman"/>
        </w:rPr>
        <w:t>AT Primacy Good</w:t>
      </w:r>
    </w:p>
    <w:p w14:paraId="60992A5E" w14:textId="77777777" w:rsidR="002A7924" w:rsidRPr="003A37F4" w:rsidRDefault="002A7924" w:rsidP="002A7924">
      <w:pPr>
        <w:pStyle w:val="Heading3"/>
        <w:rPr>
          <w:rFonts w:cs="Times New Roman"/>
        </w:rPr>
      </w:pPr>
      <w:r w:rsidRPr="003A37F4">
        <w:rPr>
          <w:rFonts w:cs="Times New Roman"/>
        </w:rPr>
        <w:t>AT: Counter-forcing Good</w:t>
      </w:r>
    </w:p>
    <w:p w14:paraId="6EFB423F" w14:textId="77777777" w:rsidR="002A7924" w:rsidRPr="003A37F4" w:rsidRDefault="002A7924" w:rsidP="002A7924">
      <w:pPr>
        <w:pStyle w:val="Heading4"/>
        <w:numPr>
          <w:ilvl w:val="0"/>
          <w:numId w:val="12"/>
        </w:numPr>
        <w:tabs>
          <w:tab w:val="num" w:pos="360"/>
        </w:tabs>
        <w:ind w:left="0" w:firstLine="0"/>
        <w:rPr>
          <w:rFonts w:cs="Times New Roman"/>
        </w:rPr>
      </w:pPr>
      <w:r w:rsidRPr="003A37F4">
        <w:rPr>
          <w:rFonts w:cs="Times New Roman"/>
        </w:rPr>
        <w:t>Our turn comes first---fears of a US counterforce strike trigger premature escalation BEFORE a counterforce can solve conflict.</w:t>
      </w:r>
    </w:p>
    <w:p w14:paraId="7F4F8F96" w14:textId="7E5C58AB" w:rsidR="00635439" w:rsidRPr="003A37F4" w:rsidRDefault="00635439" w:rsidP="00635439">
      <w:pPr>
        <w:pStyle w:val="Heading4"/>
        <w:rPr>
          <w:rFonts w:cs="Times New Roman"/>
        </w:rPr>
      </w:pPr>
      <w:r w:rsidRPr="003A37F4">
        <w:rPr>
          <w:rFonts w:cs="Times New Roman"/>
        </w:rPr>
        <w:t xml:space="preserve">2. Not all wars are counterforce. The US wouldn’t immediately strike all of China/Russia’s nukes, </w:t>
      </w:r>
      <w:r w:rsidRPr="003A37F4">
        <w:rPr>
          <w:rFonts w:cs="Times New Roman"/>
          <w:u w:val="single"/>
        </w:rPr>
        <w:t>even if we could.</w:t>
      </w:r>
      <w:r w:rsidRPr="003A37F4">
        <w:rPr>
          <w:rFonts w:cs="Times New Roman"/>
        </w:rPr>
        <w:t xml:space="preserve"> </w:t>
      </w:r>
    </w:p>
    <w:p w14:paraId="38294C85" w14:textId="77777777" w:rsidR="002A7924" w:rsidRPr="003A37F4" w:rsidRDefault="002A7924" w:rsidP="002A7924">
      <w:pPr>
        <w:pStyle w:val="Heading4"/>
        <w:numPr>
          <w:ilvl w:val="0"/>
          <w:numId w:val="12"/>
        </w:numPr>
        <w:tabs>
          <w:tab w:val="num" w:pos="360"/>
        </w:tabs>
        <w:ind w:left="0" w:firstLine="0"/>
        <w:rPr>
          <w:rFonts w:cs="Times New Roman"/>
        </w:rPr>
      </w:pPr>
      <w:r w:rsidRPr="003A37F4">
        <w:rPr>
          <w:rFonts w:cs="Times New Roman"/>
        </w:rPr>
        <w:t xml:space="preserve">Attempting counterforce </w:t>
      </w:r>
      <w:r w:rsidRPr="003A37F4">
        <w:rPr>
          <w:rFonts w:cs="Times New Roman"/>
          <w:u w:val="single"/>
        </w:rPr>
        <w:t>virtually guarantees</w:t>
      </w:r>
      <w:r w:rsidRPr="003A37F4">
        <w:rPr>
          <w:rFonts w:cs="Times New Roman"/>
        </w:rPr>
        <w:t xml:space="preserve"> nuclear war. </w:t>
      </w:r>
      <w:r w:rsidRPr="003A37F4">
        <w:rPr>
          <w:rFonts w:cs="Times New Roman"/>
          <w:u w:val="single"/>
        </w:rPr>
        <w:t>Only one step</w:t>
      </w:r>
      <w:r w:rsidRPr="003A37F4">
        <w:rPr>
          <w:rFonts w:cs="Times New Roman"/>
        </w:rPr>
        <w:t xml:space="preserve"> </w:t>
      </w:r>
      <w:proofErr w:type="gramStart"/>
      <w:r w:rsidRPr="003A37F4">
        <w:rPr>
          <w:rFonts w:cs="Times New Roman"/>
        </w:rPr>
        <w:t>has to</w:t>
      </w:r>
      <w:proofErr w:type="gramEnd"/>
      <w:r w:rsidRPr="003A37F4">
        <w:rPr>
          <w:rFonts w:cs="Times New Roman"/>
        </w:rPr>
        <w:t xml:space="preserve"> go wrong to reach </w:t>
      </w:r>
      <w:r w:rsidRPr="003A37F4">
        <w:rPr>
          <w:rFonts w:cs="Times New Roman"/>
          <w:u w:val="single"/>
        </w:rPr>
        <w:t>Armageddon</w:t>
      </w:r>
      <w:r w:rsidRPr="003A37F4">
        <w:rPr>
          <w:rFonts w:cs="Times New Roman"/>
        </w:rPr>
        <w:t>.</w:t>
      </w:r>
    </w:p>
    <w:p w14:paraId="236957DF" w14:textId="77777777" w:rsidR="002A7924" w:rsidRPr="003A37F4" w:rsidRDefault="002A7924" w:rsidP="002A7924">
      <w:r w:rsidRPr="003A37F4">
        <w:rPr>
          <w:rStyle w:val="Style13ptBold"/>
        </w:rPr>
        <w:t>Boyd 16</w:t>
      </w:r>
      <w:r w:rsidRPr="003A37F4">
        <w:t xml:space="preserve">, Senior policy analyst, addressing nuclear weapons policy and counterterrorism. His writings have appeared in The Nonproliferation Review, The Washington Quarterly, The Bulletin of the Atomic Scientists, and Studies in Conflict and Terrorism. He earned a </w:t>
      </w:r>
      <w:proofErr w:type="gramStart"/>
      <w:r w:rsidRPr="003A37F4">
        <w:t>master of public policy</w:t>
      </w:r>
      <w:proofErr w:type="gramEnd"/>
      <w:r w:rsidRPr="003A37F4">
        <w:t xml:space="preserve"> degree from Harvard’s JFK School of Government (Dallas, Revealed Preference and the Minimum Requirements of Nuclear Deterrence, </w:t>
      </w:r>
      <w:r w:rsidRPr="003A37F4">
        <w:rPr>
          <w:i/>
          <w:iCs/>
        </w:rPr>
        <w:t>Strategic Studies Quarterly</w:t>
      </w:r>
      <w:r w:rsidRPr="003A37F4">
        <w:t>, US STRATCOM 2016, Available Online at: https://www.airuniversity.af.edu/Portals/10/SSQ/documents/Volume-10_Issue-5/Boyd.pdf)</w:t>
      </w:r>
    </w:p>
    <w:p w14:paraId="1B5CB96A" w14:textId="77777777" w:rsidR="002A7924" w:rsidRPr="003A37F4" w:rsidRDefault="002A7924" w:rsidP="002A7924">
      <w:r w:rsidRPr="00980A70">
        <w:rPr>
          <w:rStyle w:val="StyleUnderline"/>
          <w:highlight w:val="cyan"/>
        </w:rPr>
        <w:t>A counterforce posture</w:t>
      </w:r>
      <w:r w:rsidRPr="003A37F4">
        <w:t xml:space="preserve">, especially when </w:t>
      </w:r>
      <w:r w:rsidRPr="00980A70">
        <w:rPr>
          <w:rStyle w:val="StyleUnderline"/>
          <w:highlight w:val="cyan"/>
        </w:rPr>
        <w:t>paired with a</w:t>
      </w:r>
      <w:r w:rsidRPr="00980A70">
        <w:rPr>
          <w:highlight w:val="cyan"/>
        </w:rPr>
        <w:t xml:space="preserve"> “</w:t>
      </w:r>
      <w:r w:rsidRPr="00980A70">
        <w:rPr>
          <w:rStyle w:val="Emphasis"/>
          <w:highlight w:val="cyan"/>
        </w:rPr>
        <w:t>launch on warning</w:t>
      </w:r>
      <w:r w:rsidRPr="00980A70">
        <w:rPr>
          <w:highlight w:val="cyan"/>
        </w:rPr>
        <w:t xml:space="preserve">” </w:t>
      </w:r>
      <w:r w:rsidRPr="00980A70">
        <w:rPr>
          <w:rStyle w:val="StyleUnderline"/>
          <w:highlight w:val="cyan"/>
        </w:rPr>
        <w:t>policy</w:t>
      </w:r>
      <w:r w:rsidRPr="003A37F4">
        <w:t xml:space="preserve">, necessarily </w:t>
      </w:r>
      <w:r w:rsidRPr="003A37F4">
        <w:rPr>
          <w:rStyle w:val="StyleUnderline"/>
        </w:rPr>
        <w:t xml:space="preserve">requires high launch readiness, </w:t>
      </w:r>
      <w:r w:rsidRPr="00980A70">
        <w:rPr>
          <w:rStyle w:val="StyleUnderline"/>
          <w:highlight w:val="cyan"/>
        </w:rPr>
        <w:t>imposing</w:t>
      </w:r>
      <w:r w:rsidRPr="00980A70">
        <w:rPr>
          <w:highlight w:val="cyan"/>
        </w:rPr>
        <w:t xml:space="preserve"> </w:t>
      </w:r>
      <w:r w:rsidRPr="00980A70">
        <w:rPr>
          <w:rStyle w:val="Emphasis"/>
          <w:highlight w:val="cyan"/>
        </w:rPr>
        <w:t>decision windows of</w:t>
      </w:r>
      <w:r w:rsidRPr="003A37F4">
        <w:t xml:space="preserve"> perhaps </w:t>
      </w:r>
      <w:r w:rsidRPr="00980A70">
        <w:rPr>
          <w:rStyle w:val="Emphasis"/>
          <w:highlight w:val="cyan"/>
        </w:rPr>
        <w:t>15</w:t>
      </w:r>
      <w:r w:rsidRPr="003A37F4">
        <w:t xml:space="preserve">–30 </w:t>
      </w:r>
      <w:r w:rsidRPr="00980A70">
        <w:rPr>
          <w:rStyle w:val="Emphasis"/>
          <w:highlight w:val="cyan"/>
        </w:rPr>
        <w:t>minutes</w:t>
      </w:r>
      <w:r w:rsidRPr="003A37F4">
        <w:t xml:space="preserve"> </w:t>
      </w:r>
      <w:r w:rsidRPr="003A37F4">
        <w:rPr>
          <w:rStyle w:val="StyleUnderline"/>
        </w:rPr>
        <w:t>upon receipt of satellite and radar warning of an incoming attack</w:t>
      </w:r>
      <w:r w:rsidRPr="003A37F4">
        <w:t xml:space="preserve">. </w:t>
      </w:r>
      <w:r w:rsidRPr="00980A70">
        <w:rPr>
          <w:rStyle w:val="StyleUnderline"/>
          <w:highlight w:val="cyan"/>
        </w:rPr>
        <w:t xml:space="preserve">The risk of a </w:t>
      </w:r>
      <w:r w:rsidRPr="00980A70">
        <w:rPr>
          <w:rStyle w:val="Emphasis"/>
          <w:highlight w:val="cyan"/>
        </w:rPr>
        <w:t>premature or mistaken launch</w:t>
      </w:r>
      <w:r w:rsidRPr="003A37F4">
        <w:t xml:space="preserve"> under this model </w:t>
      </w:r>
      <w:r w:rsidRPr="00980A70">
        <w:rPr>
          <w:rStyle w:val="StyleUnderline"/>
          <w:highlight w:val="cyan"/>
        </w:rPr>
        <w:t>is</w:t>
      </w:r>
      <w:r w:rsidRPr="003A37F4">
        <w:t xml:space="preserve"> self-evidently </w:t>
      </w:r>
      <w:r w:rsidRPr="00980A70">
        <w:rPr>
          <w:rStyle w:val="StyleUnderline"/>
          <w:highlight w:val="cyan"/>
        </w:rPr>
        <w:t>high</w:t>
      </w:r>
      <w:r w:rsidRPr="003A37F4">
        <w:rPr>
          <w:rStyle w:val="StyleUnderline"/>
        </w:rPr>
        <w:t xml:space="preserve">er than under one designed to ride out a nuclear attack and retaliate with </w:t>
      </w:r>
      <w:proofErr w:type="spellStart"/>
      <w:r w:rsidRPr="003A37F4">
        <w:rPr>
          <w:rStyle w:val="StyleUnderline"/>
        </w:rPr>
        <w:t>secondstrike</w:t>
      </w:r>
      <w:proofErr w:type="spellEnd"/>
      <w:r w:rsidRPr="003A37F4">
        <w:rPr>
          <w:rStyle w:val="StyleUnderline"/>
        </w:rPr>
        <w:t xml:space="preserve"> forces</w:t>
      </w:r>
      <w:r w:rsidRPr="003A37F4">
        <w:t xml:space="preserve">. Nor is the potential for miscalculation limited to a splendid counterforce attack. </w:t>
      </w:r>
      <w:r w:rsidRPr="003A37F4">
        <w:rPr>
          <w:rStyle w:val="StyleUnderline"/>
        </w:rPr>
        <w:t>Consider a scenario</w:t>
      </w:r>
      <w:r w:rsidRPr="003A37F4">
        <w:t xml:space="preserve"> presented by Austin Long and Brendan Green </w:t>
      </w:r>
      <w:r w:rsidRPr="003A37F4">
        <w:rPr>
          <w:rStyle w:val="StyleUnderline"/>
        </w:rPr>
        <w:t>in which the U</w:t>
      </w:r>
      <w:r w:rsidRPr="003A37F4">
        <w:t xml:space="preserve">nited </w:t>
      </w:r>
      <w:r w:rsidRPr="003A37F4">
        <w:rPr>
          <w:rStyle w:val="StyleUnderline"/>
        </w:rPr>
        <w:t>S</w:t>
      </w:r>
      <w:r w:rsidRPr="003A37F4">
        <w:t xml:space="preserve">tates </w:t>
      </w:r>
      <w:proofErr w:type="gramStart"/>
      <w:r w:rsidRPr="003A37F4">
        <w:rPr>
          <w:rStyle w:val="StyleUnderline"/>
        </w:rPr>
        <w:t>enters into</w:t>
      </w:r>
      <w:proofErr w:type="gramEnd"/>
      <w:r w:rsidRPr="003A37F4">
        <w:rPr>
          <w:rStyle w:val="StyleUnderline"/>
        </w:rPr>
        <w:t xml:space="preserve"> a limited conventional conflict with a nuclear adversary</w:t>
      </w:r>
      <w:r w:rsidRPr="003A37F4">
        <w:t xml:space="preserve">. In this circumstance, </w:t>
      </w:r>
      <w:r w:rsidRPr="003A37F4">
        <w:rPr>
          <w:rStyle w:val="StyleUnderline"/>
        </w:rPr>
        <w:t>the enemy “would have strong incentives to try and secure their nuclear forces by dispersing them, delegating launch authority</w:t>
      </w:r>
      <w:r w:rsidRPr="003A37F4">
        <w:t>, or otherwise increasing readiness.” If the United States were decisively winning, these authors suggest, “signs of [its adversary’s] increasing readiness or weapons dispersal . . . would create dangerous windows of opportunity on the US side, as American troop concentrations, American allies, or even the American homeland could be potential hostages.” Given such high stakes, they argue, “counterforce will likely have advocates in high circles during a crisis.”59</w:t>
      </w:r>
    </w:p>
    <w:p w14:paraId="4F41E236" w14:textId="77777777" w:rsidR="002A7924" w:rsidRPr="003A37F4" w:rsidRDefault="002A7924" w:rsidP="002A7924">
      <w:r w:rsidRPr="003A37F4">
        <w:t xml:space="preserve">Far from endorsing these capabilities, this scenario illustrates that </w:t>
      </w:r>
      <w:r w:rsidRPr="003A37F4">
        <w:rPr>
          <w:rStyle w:val="StyleUnderline"/>
        </w:rPr>
        <w:t>US counterforce systems would be the principal driver of the enemy’s anxiety about losing its weapons in the first place</w:t>
      </w:r>
      <w:r w:rsidRPr="003A37F4">
        <w:t xml:space="preserve">. Further, </w:t>
      </w:r>
      <w:r w:rsidRPr="00980A70">
        <w:rPr>
          <w:rStyle w:val="StyleUnderline"/>
          <w:highlight w:val="cyan"/>
        </w:rPr>
        <w:t>movements to secure</w:t>
      </w:r>
      <w:r w:rsidRPr="003A37F4">
        <w:rPr>
          <w:rStyle w:val="StyleUnderline"/>
        </w:rPr>
        <w:t xml:space="preserve"> one’s nuclear forces from attack may be </w:t>
      </w:r>
      <w:r w:rsidRPr="00980A70">
        <w:rPr>
          <w:rStyle w:val="StyleUnderline"/>
          <w:highlight w:val="cyan"/>
        </w:rPr>
        <w:t xml:space="preserve">mistaken for launch preparations, prompting a counterforce strike and </w:t>
      </w:r>
      <w:r w:rsidRPr="00980A70">
        <w:rPr>
          <w:rStyle w:val="Emphasis"/>
          <w:highlight w:val="cyan"/>
        </w:rPr>
        <w:t>transforming what had been a limited conventional war into a nuclear one</w:t>
      </w:r>
      <w:r w:rsidRPr="003A37F4">
        <w:t xml:space="preserve">. Moreover, </w:t>
      </w:r>
      <w:r w:rsidRPr="003A37F4">
        <w:rPr>
          <w:rStyle w:val="StyleUnderline"/>
        </w:rPr>
        <w:t>the possibility that enemy weapons may prove elusive is</w:t>
      </w:r>
      <w:r w:rsidRPr="003A37F4">
        <w:t xml:space="preserve"> no less </w:t>
      </w:r>
      <w:r w:rsidRPr="003A37F4">
        <w:rPr>
          <w:rStyle w:val="StyleUnderline"/>
        </w:rPr>
        <w:t>relevant</w:t>
      </w:r>
      <w:r w:rsidRPr="003A37F4">
        <w:t xml:space="preserve"> in this circumstance than in the case of a bolt-from-the-blue attack. As Michael Gerson notes of such a scenario, “In the end, </w:t>
      </w:r>
      <w:r w:rsidRPr="00980A70">
        <w:rPr>
          <w:rStyle w:val="StyleUnderline"/>
          <w:highlight w:val="cyan"/>
        </w:rPr>
        <w:t xml:space="preserve">if an attempted disarming first strike leaves some of the adversary’s weapons </w:t>
      </w:r>
      <w:r w:rsidRPr="00980A70">
        <w:rPr>
          <w:rStyle w:val="Emphasis"/>
          <w:highlight w:val="cyan"/>
        </w:rPr>
        <w:t>intact</w:t>
      </w:r>
      <w:r w:rsidRPr="00980A70">
        <w:rPr>
          <w:highlight w:val="cyan"/>
        </w:rPr>
        <w:t xml:space="preserve">, </w:t>
      </w:r>
      <w:r w:rsidRPr="00980A70">
        <w:rPr>
          <w:rStyle w:val="StyleUnderline"/>
          <w:highlight w:val="cyan"/>
        </w:rPr>
        <w:t>the U</w:t>
      </w:r>
      <w:r w:rsidRPr="003A37F4">
        <w:t xml:space="preserve">nited </w:t>
      </w:r>
      <w:r w:rsidRPr="00980A70">
        <w:rPr>
          <w:rStyle w:val="StyleUnderline"/>
          <w:highlight w:val="cyan"/>
        </w:rPr>
        <w:t>S</w:t>
      </w:r>
      <w:r w:rsidRPr="003A37F4">
        <w:t xml:space="preserve">tates </w:t>
      </w:r>
      <w:r w:rsidRPr="00980A70">
        <w:rPr>
          <w:rStyle w:val="StyleUnderline"/>
          <w:highlight w:val="cyan"/>
        </w:rPr>
        <w:t xml:space="preserve">may have </w:t>
      </w:r>
      <w:r w:rsidRPr="00980A70">
        <w:rPr>
          <w:rStyle w:val="Emphasis"/>
          <w:highlight w:val="cyan"/>
        </w:rPr>
        <w:t>started the nuclear war that it had hoped to prevent</w:t>
      </w:r>
      <w:r w:rsidRPr="003A37F4">
        <w:t>.”60</w:t>
      </w:r>
    </w:p>
    <w:p w14:paraId="2D900F21" w14:textId="77777777" w:rsidR="002A7924" w:rsidRPr="003A37F4" w:rsidRDefault="002A7924" w:rsidP="002A7924">
      <w:r w:rsidRPr="003A37F4">
        <w:t>Implications for the United States</w:t>
      </w:r>
    </w:p>
    <w:p w14:paraId="0AA132D8" w14:textId="77777777" w:rsidR="002A7924" w:rsidRPr="003A37F4" w:rsidRDefault="002A7924" w:rsidP="002A7924">
      <w:r w:rsidRPr="003A37F4">
        <w:t>Ultimately, this analysis rests on inferences about the true risk tolerance of US leaders and the confidence of their adversaries in both resisting nuclear coercion and retaliating after a nuclear strike. Because neither of these variables can be established conclusively before a crisis occurs, there is room for disagreement about their potential implications. What should be uncontroversial, however, is that widely divergent perceptions of capability and resolve in a crisis may lead to catastrophic misjudgments.61 Additionally, there should be no doubt that such divergences exist.</w:t>
      </w:r>
    </w:p>
    <w:p w14:paraId="65283161" w14:textId="77777777" w:rsidR="002A7924" w:rsidRPr="003A37F4" w:rsidRDefault="002A7924" w:rsidP="002A7924">
      <w:r w:rsidRPr="00980A70">
        <w:rPr>
          <w:rStyle w:val="StyleUnderline"/>
          <w:highlight w:val="cyan"/>
        </w:rPr>
        <w:t>Consider the multiple levels of perception</w:t>
      </w:r>
      <w:r w:rsidRPr="003A37F4">
        <w:rPr>
          <w:rStyle w:val="StyleUnderline"/>
        </w:rPr>
        <w:t xml:space="preserve"> that would be operative </w:t>
      </w:r>
      <w:r w:rsidRPr="00980A70">
        <w:rPr>
          <w:rStyle w:val="StyleUnderline"/>
          <w:highlight w:val="cyan"/>
        </w:rPr>
        <w:t>if the U</w:t>
      </w:r>
      <w:r w:rsidRPr="003A37F4">
        <w:t xml:space="preserve">nited </w:t>
      </w:r>
      <w:r w:rsidRPr="00980A70">
        <w:rPr>
          <w:rStyle w:val="StyleUnderline"/>
          <w:highlight w:val="cyan"/>
        </w:rPr>
        <w:t>S</w:t>
      </w:r>
      <w:r w:rsidRPr="003A37F4">
        <w:t xml:space="preserve">tates </w:t>
      </w:r>
      <w:r w:rsidRPr="00980A70">
        <w:rPr>
          <w:rStyle w:val="StyleUnderline"/>
          <w:highlight w:val="cyan"/>
        </w:rPr>
        <w:t>attempted nuclear coercion</w:t>
      </w:r>
      <w:r w:rsidRPr="003A37F4">
        <w:rPr>
          <w:rStyle w:val="StyleUnderline"/>
        </w:rPr>
        <w:t xml:space="preserve">—much less a first strike. First would be </w:t>
      </w:r>
      <w:r w:rsidRPr="00980A70">
        <w:rPr>
          <w:rStyle w:val="StyleUnderline"/>
          <w:highlight w:val="cyan"/>
        </w:rPr>
        <w:t>US leaders’ confidence</w:t>
      </w:r>
      <w:r w:rsidRPr="003A37F4">
        <w:rPr>
          <w:rStyle w:val="StyleUnderline"/>
        </w:rPr>
        <w:t xml:space="preserve"> in their counterforce capabilities, </w:t>
      </w:r>
      <w:r w:rsidRPr="00980A70">
        <w:rPr>
          <w:rStyle w:val="StyleUnderline"/>
          <w:highlight w:val="cyan"/>
        </w:rPr>
        <w:t>followed by</w:t>
      </w:r>
      <w:r w:rsidRPr="003A37F4">
        <w:rPr>
          <w:rStyle w:val="StyleUnderline"/>
        </w:rPr>
        <w:t xml:space="preserve"> the </w:t>
      </w:r>
      <w:r w:rsidRPr="00980A70">
        <w:rPr>
          <w:rStyle w:val="StyleUnderline"/>
          <w:highlight w:val="cyan"/>
        </w:rPr>
        <w:t>enemy’s estimation</w:t>
      </w:r>
      <w:r w:rsidRPr="003A37F4">
        <w:t xml:space="preserve"> of them. </w:t>
      </w:r>
      <w:r w:rsidRPr="003A37F4">
        <w:rPr>
          <w:rStyle w:val="StyleUnderline"/>
        </w:rPr>
        <w:t xml:space="preserve">Next would be the </w:t>
      </w:r>
      <w:r w:rsidRPr="00980A70">
        <w:rPr>
          <w:rStyle w:val="StyleUnderline"/>
          <w:highlight w:val="cyan"/>
        </w:rPr>
        <w:t>enemy’s confidence</w:t>
      </w:r>
      <w:r w:rsidRPr="003A37F4">
        <w:rPr>
          <w:rStyle w:val="StyleUnderline"/>
        </w:rPr>
        <w:t xml:space="preserve"> in its ability to retaliate after</w:t>
      </w:r>
      <w:r w:rsidRPr="003A37F4">
        <w:t xml:space="preserve"> absorbing a </w:t>
      </w:r>
      <w:r w:rsidRPr="003A37F4">
        <w:rPr>
          <w:rStyle w:val="StyleUnderline"/>
        </w:rPr>
        <w:t>counterforce</w:t>
      </w:r>
      <w:r w:rsidRPr="003A37F4">
        <w:t xml:space="preserve"> strike </w:t>
      </w:r>
      <w:r w:rsidRPr="00980A70">
        <w:rPr>
          <w:rStyle w:val="StyleUnderline"/>
          <w:highlight w:val="cyan"/>
        </w:rPr>
        <w:t>and</w:t>
      </w:r>
      <w:r w:rsidRPr="003A37F4">
        <w:rPr>
          <w:rStyle w:val="StyleUnderline"/>
        </w:rPr>
        <w:t xml:space="preserve"> the </w:t>
      </w:r>
      <w:r w:rsidRPr="00980A70">
        <w:rPr>
          <w:rStyle w:val="StyleUnderline"/>
          <w:highlight w:val="cyan"/>
        </w:rPr>
        <w:t>U</w:t>
      </w:r>
      <w:r w:rsidRPr="003A37F4">
        <w:t xml:space="preserve">nited </w:t>
      </w:r>
      <w:r w:rsidRPr="00980A70">
        <w:rPr>
          <w:rStyle w:val="StyleUnderline"/>
          <w:highlight w:val="cyan"/>
        </w:rPr>
        <w:t>S</w:t>
      </w:r>
      <w:r w:rsidRPr="003A37F4">
        <w:t>tates</w:t>
      </w:r>
      <w:r w:rsidRPr="003A37F4">
        <w:rPr>
          <w:rStyle w:val="StyleUnderline"/>
        </w:rPr>
        <w:t xml:space="preserve">’ </w:t>
      </w:r>
      <w:r w:rsidRPr="00980A70">
        <w:rPr>
          <w:rStyle w:val="StyleUnderline"/>
          <w:highlight w:val="cyan"/>
        </w:rPr>
        <w:t>assessment</w:t>
      </w:r>
      <w:r w:rsidRPr="003A37F4">
        <w:rPr>
          <w:rStyle w:val="StyleUnderline"/>
        </w:rPr>
        <w:t xml:space="preserve"> </w:t>
      </w:r>
      <w:r w:rsidRPr="003A37F4">
        <w:t xml:space="preserve">of this probability. </w:t>
      </w:r>
      <w:r w:rsidRPr="003A37F4">
        <w:rPr>
          <w:rStyle w:val="StyleUnderline"/>
        </w:rPr>
        <w:t xml:space="preserve">Beneath these </w:t>
      </w:r>
      <w:proofErr w:type="spellStart"/>
      <w:r w:rsidRPr="003A37F4">
        <w:rPr>
          <w:rStyle w:val="StyleUnderline"/>
        </w:rPr>
        <w:t>firstorder</w:t>
      </w:r>
      <w:proofErr w:type="spellEnd"/>
      <w:r w:rsidRPr="003A37F4">
        <w:rPr>
          <w:rStyle w:val="StyleUnderline"/>
        </w:rPr>
        <w:t xml:space="preserve"> judgments are even more subjective evaluations: </w:t>
      </w:r>
      <w:r w:rsidRPr="00980A70">
        <w:rPr>
          <w:rStyle w:val="StyleUnderline"/>
          <w:highlight w:val="cyan"/>
        </w:rPr>
        <w:t xml:space="preserve">American leaders’ </w:t>
      </w:r>
      <w:r w:rsidRPr="00980A70">
        <w:rPr>
          <w:rStyle w:val="Emphasis"/>
          <w:highlight w:val="cyan"/>
        </w:rPr>
        <w:t>perception of the enemy’s perception</w:t>
      </w:r>
      <w:r w:rsidRPr="003A37F4">
        <w:rPr>
          <w:rStyle w:val="StyleUnderline"/>
        </w:rPr>
        <w:t xml:space="preserve"> of US first-strike capabilities, the enemy’s perception of US leaders’ perception of its retaliatory capability, and so on</w:t>
      </w:r>
      <w:r w:rsidRPr="003A37F4">
        <w:t xml:space="preserve">. </w:t>
      </w:r>
      <w:r w:rsidRPr="00980A70">
        <w:rPr>
          <w:rStyle w:val="Emphasis"/>
          <w:highlight w:val="cyan"/>
        </w:rPr>
        <w:t>Mistaken assumptions in any one of these dimensions could result in grave errors</w:t>
      </w:r>
      <w:r w:rsidRPr="003A37F4">
        <w:t xml:space="preserve">. For example, </w:t>
      </w:r>
      <w:r w:rsidRPr="003A37F4">
        <w:rPr>
          <w:rStyle w:val="StyleUnderline"/>
        </w:rPr>
        <w:t xml:space="preserve">if US leaders are so enamored of their first-strike capabilities that they perceive little risk of retaliation, </w:t>
      </w:r>
      <w:r w:rsidRPr="00980A70">
        <w:rPr>
          <w:rStyle w:val="Emphasis"/>
          <w:highlight w:val="cyan"/>
        </w:rPr>
        <w:t>the threshold for launching a preemptive attack</w:t>
      </w:r>
      <w:r w:rsidRPr="003A37F4">
        <w:t>—or merely engaging in nuclear coercion—</w:t>
      </w:r>
      <w:r w:rsidRPr="00980A70">
        <w:rPr>
          <w:rStyle w:val="Emphasis"/>
          <w:highlight w:val="cyan"/>
        </w:rPr>
        <w:t>might be dangerously low</w:t>
      </w:r>
      <w:r w:rsidRPr="003A37F4">
        <w:t xml:space="preserve">. Indeed, this prospect has not escaped foreign strategists. Chinese analysts Li Bin and Nie Hongyi have noted that the limitations of US offensive forces are “not clear enough” to </w:t>
      </w:r>
      <w:r w:rsidRPr="00980A70">
        <w:rPr>
          <w:rStyle w:val="StyleUnderline"/>
          <w:highlight w:val="cyan"/>
        </w:rPr>
        <w:t>American leaders</w:t>
      </w:r>
      <w:r w:rsidRPr="003A37F4">
        <w:t xml:space="preserve">, creating the possibility that they </w:t>
      </w:r>
      <w:r w:rsidRPr="00980A70">
        <w:rPr>
          <w:rStyle w:val="Emphasis"/>
          <w:highlight w:val="cyan"/>
        </w:rPr>
        <w:t>“may think they have” the capability</w:t>
      </w:r>
      <w:r w:rsidRPr="003A37F4">
        <w:t xml:space="preserve"> </w:t>
      </w:r>
      <w:r w:rsidRPr="003A37F4">
        <w:rPr>
          <w:rStyle w:val="StyleUnderline"/>
        </w:rPr>
        <w:t>to neutralize China’s retaliatory forces</w:t>
      </w:r>
      <w:r w:rsidRPr="003A37F4">
        <w:t xml:space="preserve">. According to Li and Nie, </w:t>
      </w:r>
      <w:r w:rsidRPr="003A37F4">
        <w:rPr>
          <w:rStyle w:val="StyleUnderline"/>
        </w:rPr>
        <w:t xml:space="preserve">the Americans’ “blind confidence” might give rise to attempts at nuclear saber rattling or worse.62 Compounding this danger is the possibility that a state subjected to American coercion may </w:t>
      </w:r>
      <w:r w:rsidRPr="003A37F4">
        <w:rPr>
          <w:rStyle w:val="Emphasis"/>
        </w:rPr>
        <w:t>believe just as strongly</w:t>
      </w:r>
      <w:r w:rsidRPr="003A37F4">
        <w:rPr>
          <w:rStyle w:val="StyleUnderline"/>
        </w:rPr>
        <w:t xml:space="preserve"> in its own capacity to retaliate</w:t>
      </w:r>
      <w:r w:rsidRPr="003A37F4">
        <w:t xml:space="preserve">. Moreover, if either side believes that the other privately shares its own assessment, they may fatally misjudge the robustness of deterrence. </w:t>
      </w:r>
      <w:proofErr w:type="gramStart"/>
      <w:r w:rsidRPr="003A37F4">
        <w:t>In particular, foreign</w:t>
      </w:r>
      <w:proofErr w:type="gramEnd"/>
      <w:r w:rsidRPr="003A37F4">
        <w:t xml:space="preserve"> leaders may take at face value US rhetoric on nuclear terrorism and conclude that the ability to deliver a single bomb is sufficient to deter the United States. In this circumstance, </w:t>
      </w:r>
      <w:r w:rsidRPr="003A37F4">
        <w:rPr>
          <w:rStyle w:val="StyleUnderline"/>
        </w:rPr>
        <w:t>they may discount the gravity of American threats even if they are quite sincere</w:t>
      </w:r>
      <w:r w:rsidRPr="003A37F4">
        <w:t>.</w:t>
      </w:r>
    </w:p>
    <w:p w14:paraId="51FB36D2" w14:textId="77777777" w:rsidR="002A7924" w:rsidRPr="003A37F4" w:rsidRDefault="002A7924" w:rsidP="002A7924">
      <w:pPr>
        <w:pStyle w:val="Heading4"/>
        <w:numPr>
          <w:ilvl w:val="0"/>
          <w:numId w:val="12"/>
        </w:numPr>
        <w:tabs>
          <w:tab w:val="num" w:pos="360"/>
        </w:tabs>
        <w:ind w:left="0" w:firstLine="0"/>
        <w:rPr>
          <w:rFonts w:cs="Times New Roman"/>
        </w:rPr>
      </w:pPr>
      <w:r w:rsidRPr="003A37F4">
        <w:rPr>
          <w:rFonts w:cs="Times New Roman"/>
          <w:u w:val="single"/>
        </w:rPr>
        <w:t>Even perfect AI</w:t>
      </w:r>
      <w:r w:rsidRPr="003A37F4">
        <w:rPr>
          <w:rFonts w:cs="Times New Roman"/>
        </w:rPr>
        <w:t xml:space="preserve"> can’t </w:t>
      </w:r>
      <w:r w:rsidRPr="003A37F4">
        <w:rPr>
          <w:rFonts w:cs="Times New Roman"/>
          <w:u w:val="single"/>
        </w:rPr>
        <w:t>guarantee</w:t>
      </w:r>
      <w:r w:rsidRPr="003A37F4">
        <w:rPr>
          <w:rFonts w:cs="Times New Roman"/>
        </w:rPr>
        <w:t xml:space="preserve"> a successful counterforce.</w:t>
      </w:r>
    </w:p>
    <w:p w14:paraId="2D72F54D" w14:textId="77777777" w:rsidR="002A7924" w:rsidRPr="003A37F4" w:rsidRDefault="002A7924" w:rsidP="002A7924">
      <w:r w:rsidRPr="003A37F4">
        <w:rPr>
          <w:rStyle w:val="Style13ptBold"/>
        </w:rPr>
        <w:t>Geist</w:t>
      </w:r>
      <w:r w:rsidRPr="003A37F4">
        <w:t xml:space="preserve"> &amp; Lohn </w:t>
      </w:r>
      <w:r w:rsidRPr="003A37F4">
        <w:rPr>
          <w:rStyle w:val="Style13ptBold"/>
        </w:rPr>
        <w:t>18</w:t>
      </w:r>
      <w:r w:rsidRPr="003A37F4">
        <w:t xml:space="preserve">, Edward Geist: Policy researcher at the RAND Corporation. Formerly a MacArthur Nuclear Security Fellow at Stanford's Center for International Security and Cooperation and a Stanton Nuclear Security Fellow at RAND, Geist received his Ph.D. in history from the University of North Carolina in 2013. Andrew J. Lohn: Senior Fellow at Georgetown's Center for Security and Emerging Technology (CSET), where he works on the </w:t>
      </w:r>
      <w:proofErr w:type="spellStart"/>
      <w:r w:rsidRPr="003A37F4">
        <w:t>CyberAI</w:t>
      </w:r>
      <w:proofErr w:type="spellEnd"/>
      <w:r w:rsidRPr="003A37F4">
        <w:t xml:space="preserve"> Project (How Might Artificial Intelligence Affect the Risk of Nuclear War? </w:t>
      </w:r>
      <w:r w:rsidRPr="003A37F4">
        <w:rPr>
          <w:i/>
          <w:iCs/>
        </w:rPr>
        <w:t>RAND Corporation</w:t>
      </w:r>
      <w:r w:rsidRPr="003A37F4">
        <w:t>, Available Online at: https://www.rand.org/pubs/perspectives/PE296.html)</w:t>
      </w:r>
    </w:p>
    <w:p w14:paraId="2E394ABD" w14:textId="77777777" w:rsidR="002A7924" w:rsidRPr="003A37F4" w:rsidRDefault="002A7924" w:rsidP="002A7924">
      <w:r w:rsidRPr="003A37F4">
        <w:t>Illustrative Case: Tracking Mobile Missile Launchers</w:t>
      </w:r>
    </w:p>
    <w:p w14:paraId="66F4FE3D" w14:textId="77777777" w:rsidR="002A7924" w:rsidRPr="003A37F4" w:rsidRDefault="002A7924" w:rsidP="002A7924">
      <w:r w:rsidRPr="00980A70">
        <w:rPr>
          <w:rStyle w:val="StyleUnderline"/>
          <w:highlight w:val="cyan"/>
        </w:rPr>
        <w:t xml:space="preserve">AI may be strategically destabilizing not because it works too well but because it </w:t>
      </w:r>
      <w:r w:rsidRPr="00980A70">
        <w:rPr>
          <w:rStyle w:val="Emphasis"/>
          <w:highlight w:val="cyan"/>
        </w:rPr>
        <w:t>works just well enough to feed uncertainty</w:t>
      </w:r>
      <w:r w:rsidRPr="003A37F4">
        <w:t xml:space="preserve">. To illustrate this point, in this section we describe the results of </w:t>
      </w:r>
      <w:r w:rsidRPr="003A37F4">
        <w:rPr>
          <w:rStyle w:val="StyleUnderline"/>
        </w:rPr>
        <w:t>earlier RAND research on the problem of targeting mobile missile launchers</w:t>
      </w:r>
      <w:r w:rsidRPr="003A37F4">
        <w:t xml:space="preserve">. </w:t>
      </w:r>
    </w:p>
    <w:p w14:paraId="5FCA523C" w14:textId="77777777" w:rsidR="002A7924" w:rsidRPr="003A37F4" w:rsidRDefault="002A7924" w:rsidP="002A7924">
      <w:pPr>
        <w:rPr>
          <w:sz w:val="10"/>
          <w:szCs w:val="10"/>
        </w:rPr>
      </w:pPr>
      <w:r w:rsidRPr="003A37F4">
        <w:rPr>
          <w:sz w:val="10"/>
          <w:szCs w:val="10"/>
        </w:rPr>
        <w:t>Impact on Secure Second Strike</w:t>
      </w:r>
    </w:p>
    <w:p w14:paraId="6FC1AD19" w14:textId="77777777" w:rsidR="002A7924" w:rsidRPr="003A37F4" w:rsidRDefault="002A7924" w:rsidP="002A7924">
      <w:pPr>
        <w:rPr>
          <w:sz w:val="10"/>
          <w:szCs w:val="10"/>
        </w:rPr>
      </w:pPr>
      <w:r w:rsidRPr="003A37F4">
        <w:rPr>
          <w:sz w:val="10"/>
          <w:szCs w:val="10"/>
        </w:rPr>
        <w:t xml:space="preserve">Most nuclear powers favor mobile missile launchers because they are difficult to track and target and therefore are considered survivable. These missiles move regularly via road or rail, and unless the enemy can keep </w:t>
      </w:r>
      <w:proofErr w:type="gramStart"/>
      <w:r w:rsidRPr="003A37F4">
        <w:rPr>
          <w:sz w:val="10"/>
          <w:szCs w:val="10"/>
        </w:rPr>
        <w:t>apprised of their locations at all times</w:t>
      </w:r>
      <w:proofErr w:type="gramEnd"/>
      <w:r w:rsidRPr="003A37F4">
        <w:rPr>
          <w:sz w:val="10"/>
          <w:szCs w:val="10"/>
        </w:rPr>
        <w:t xml:space="preserve">, the only way to threaten them (other than a first strike destroying the weapons before they are deployed to the field) is by attempting to target their sizable patrol areas with nuclear weapons. Even such bombardment strategies are </w:t>
      </w:r>
      <w:proofErr w:type="gramStart"/>
      <w:r w:rsidRPr="003A37F4">
        <w:rPr>
          <w:sz w:val="10"/>
          <w:szCs w:val="10"/>
        </w:rPr>
        <w:t>really practical</w:t>
      </w:r>
      <w:proofErr w:type="gramEnd"/>
      <w:r w:rsidRPr="003A37F4">
        <w:rPr>
          <w:sz w:val="10"/>
          <w:szCs w:val="10"/>
        </w:rPr>
        <w:t xml:space="preserve"> only if the possible locations of the missiles can be narrowed down at least somewhat. Cold War–era schemes to target Soviet mobile ICBM launchers combined bombardment strategies with intelligence about patterns in the way the Soviet Union moved its missiles.</w:t>
      </w:r>
    </w:p>
    <w:p w14:paraId="741A8819" w14:textId="77777777" w:rsidR="002A7924" w:rsidRPr="003A37F4" w:rsidRDefault="002A7924" w:rsidP="002A7924">
      <w:pPr>
        <w:rPr>
          <w:sz w:val="10"/>
          <w:szCs w:val="10"/>
        </w:rPr>
      </w:pPr>
      <w:r w:rsidRPr="003A37F4">
        <w:rPr>
          <w:sz w:val="10"/>
          <w:szCs w:val="10"/>
        </w:rPr>
        <w:t>AI could make critical contributions to ISR and analysis systems, upending these assumptions and making mobile missile launchers vulnerable to preemption. This possibility seriously alarms Russian and Chinese defense planners because those states rely heavily on mobile ICBMs for deterrence. Even if AI only modestly improves the ability to integrate data about the disposition of enemy missiles, it might substantially undermine a state’s sense of security and undermine crisis stability. At present, the requisite capabilities for ATR, sensor integration, and signal processing remain forbiddingly difficult. But it appears plausible that these challenges could fall in the uncomfortable median between working well enough to render these weapons entirely obsolete and utterly lacking credibility.</w:t>
      </w:r>
    </w:p>
    <w:p w14:paraId="38E41634" w14:textId="77777777" w:rsidR="002A7924" w:rsidRPr="003A37F4" w:rsidRDefault="002A7924" w:rsidP="002A7924">
      <w:r w:rsidRPr="003A37F4">
        <w:t>A Difficult Technical Challenge</w:t>
      </w:r>
    </w:p>
    <w:p w14:paraId="21348AC1" w14:textId="77777777" w:rsidR="002A7924" w:rsidRPr="003A37F4" w:rsidRDefault="002A7924" w:rsidP="002A7924">
      <w:r w:rsidRPr="003A37F4">
        <w:t xml:space="preserve">RAND has developed a model for tracking and targeting adversary forces that incorporates limitations in sensing, image processing, and the weapon velocities and kill radii.9 </w:t>
      </w:r>
      <w:r w:rsidRPr="00980A70">
        <w:rPr>
          <w:rStyle w:val="StyleUnderline"/>
          <w:highlight w:val="cyan"/>
        </w:rPr>
        <w:t>While some</w:t>
      </w:r>
      <w:r w:rsidRPr="003A37F4">
        <w:t xml:space="preserve"> of these </w:t>
      </w:r>
      <w:r w:rsidRPr="00980A70">
        <w:rPr>
          <w:rStyle w:val="StyleUnderline"/>
          <w:highlight w:val="cyan"/>
        </w:rPr>
        <w:t>limitations could be overcome by advances in AI</w:t>
      </w:r>
      <w:r w:rsidRPr="003A37F4">
        <w:t xml:space="preserve"> over relatively short </w:t>
      </w:r>
      <w:proofErr w:type="gramStart"/>
      <w:r w:rsidRPr="003A37F4">
        <w:t>time lines</w:t>
      </w:r>
      <w:proofErr w:type="gramEnd"/>
      <w:r w:rsidRPr="003A37F4">
        <w:t xml:space="preserve">, </w:t>
      </w:r>
      <w:r w:rsidRPr="00980A70">
        <w:rPr>
          <w:rStyle w:val="StyleUnderline"/>
          <w:highlight w:val="cyan"/>
        </w:rPr>
        <w:t>others are less likely</w:t>
      </w:r>
      <w:r w:rsidRPr="003A37F4">
        <w:t xml:space="preserve"> by the year 2040. For example, </w:t>
      </w:r>
      <w:r w:rsidRPr="00980A70">
        <w:rPr>
          <w:rStyle w:val="Emphasis"/>
          <w:sz w:val="32"/>
          <w:szCs w:val="32"/>
          <w:highlight w:val="cyan"/>
        </w:rPr>
        <w:t>even with perfect knowledge</w:t>
      </w:r>
      <w:r w:rsidRPr="00980A70">
        <w:rPr>
          <w:highlight w:val="cyan"/>
        </w:rPr>
        <w:t xml:space="preserve"> </w:t>
      </w:r>
      <w:r w:rsidRPr="00980A70">
        <w:rPr>
          <w:rStyle w:val="StyleUnderline"/>
          <w:highlight w:val="cyan"/>
        </w:rPr>
        <w:t>of the target location, mobile targets can</w:t>
      </w:r>
      <w:r w:rsidRPr="00980A70">
        <w:rPr>
          <w:highlight w:val="cyan"/>
        </w:rPr>
        <w:t xml:space="preserve"> </w:t>
      </w:r>
      <w:r w:rsidRPr="00980A70">
        <w:rPr>
          <w:rStyle w:val="Emphasis"/>
          <w:highlight w:val="cyan"/>
        </w:rPr>
        <w:t>move</w:t>
      </w:r>
      <w:r w:rsidRPr="00980A70">
        <w:rPr>
          <w:highlight w:val="cyan"/>
        </w:rPr>
        <w:t xml:space="preserve"> </w:t>
      </w:r>
      <w:r w:rsidRPr="00980A70">
        <w:rPr>
          <w:rStyle w:val="StyleUnderline"/>
          <w:highlight w:val="cyan"/>
        </w:rPr>
        <w:t xml:space="preserve">between the </w:t>
      </w:r>
      <w:r w:rsidRPr="00980A70">
        <w:rPr>
          <w:rStyle w:val="Emphasis"/>
          <w:highlight w:val="cyan"/>
        </w:rPr>
        <w:t>time</w:t>
      </w:r>
      <w:r w:rsidRPr="00980A70">
        <w:rPr>
          <w:rStyle w:val="StyleUnderline"/>
          <w:highlight w:val="cyan"/>
        </w:rPr>
        <w:t xml:space="preserve"> a weapon is launched and the time it arrives</w:t>
      </w:r>
      <w:r w:rsidRPr="003A37F4">
        <w:t xml:space="preserve">. Weapons for targeting mobile systems might be able to fly faster and adjust course better, but </w:t>
      </w:r>
      <w:r w:rsidRPr="00980A70">
        <w:rPr>
          <w:rStyle w:val="StyleUnderline"/>
          <w:highlight w:val="cyan"/>
        </w:rPr>
        <w:t>weapons would still need extremely sophisticated terminal guidance capabilities</w:t>
      </w:r>
      <w:r w:rsidRPr="003A37F4">
        <w:rPr>
          <w:rStyle w:val="StyleUnderline"/>
        </w:rPr>
        <w:t xml:space="preserve"> to substantially reduce the amount of ordnance required</w:t>
      </w:r>
      <w:r w:rsidRPr="003A37F4">
        <w:t xml:space="preserve">. As a result, </w:t>
      </w:r>
      <w:r w:rsidRPr="003A37F4">
        <w:rPr>
          <w:rStyle w:val="StyleUnderline"/>
        </w:rPr>
        <w:t xml:space="preserve">even with advances in image processing and target recognition, </w:t>
      </w:r>
      <w:r w:rsidRPr="00980A70">
        <w:rPr>
          <w:rStyle w:val="StyleUnderline"/>
          <w:highlight w:val="cyan"/>
        </w:rPr>
        <w:t>many large weapons would be needed</w:t>
      </w:r>
      <w:r w:rsidRPr="003A37F4">
        <w:t xml:space="preserve">, or smaller ones would need to be launched from close range. The figure on page 17 shows the number of warheads of various types that would be required to destroy a mobile target with a weapon radius of effect between 0 and 5 kilometers. </w:t>
      </w:r>
      <w:r w:rsidRPr="003A37F4">
        <w:rPr>
          <w:rStyle w:val="StyleUnderline"/>
        </w:rPr>
        <w:t xml:space="preserve">Despite their huge “kill radius” measuring kilometers in diameter, </w:t>
      </w:r>
      <w:r w:rsidRPr="00980A70">
        <w:rPr>
          <w:rStyle w:val="StyleUnderline"/>
          <w:highlight w:val="cyan"/>
        </w:rPr>
        <w:t>multiple thermonuclear warheads delivered by ballistic missiles would be required to have a high assurance of destroying a missile launcher</w:t>
      </w:r>
      <w:r w:rsidRPr="003A37F4">
        <w:t xml:space="preserve">. For instance, three 475-kT W88 warheads delivered by Trident II missiles with a </w:t>
      </w:r>
      <w:proofErr w:type="spellStart"/>
      <w:proofErr w:type="gramStart"/>
      <w:r w:rsidRPr="003A37F4">
        <w:t>tenminute</w:t>
      </w:r>
      <w:proofErr w:type="spellEnd"/>
      <w:proofErr w:type="gramEnd"/>
      <w:r w:rsidRPr="003A37F4">
        <w:t xml:space="preserve"> flight time would be required to cover one target, while five 100-kT W76 warheads would be necessary to cover it. The analysis finds, however, that accurate cruise missiles (CMs) launched from a position close to the targets (30-kT CM and 200-kT CM in the figure) could cover the mobile missile launchers with only one or two warheads. Fired from very close distances (i.e., flight times of a few minutes), even conventional munitions could become viable options, thereby significantly increasing the credibility of preemptive counterforce strikes.</w:t>
      </w:r>
    </w:p>
    <w:p w14:paraId="77BBDAFD" w14:textId="77777777" w:rsidR="002A7924" w:rsidRPr="003A37F4" w:rsidRDefault="002A7924" w:rsidP="002A7924">
      <w:pPr>
        <w:pStyle w:val="Heading4"/>
        <w:numPr>
          <w:ilvl w:val="0"/>
          <w:numId w:val="12"/>
        </w:numPr>
        <w:tabs>
          <w:tab w:val="num" w:pos="360"/>
        </w:tabs>
        <w:ind w:left="0" w:firstLine="0"/>
        <w:rPr>
          <w:rFonts w:cs="Times New Roman"/>
        </w:rPr>
      </w:pPr>
      <w:r w:rsidRPr="003A37F4">
        <w:rPr>
          <w:rFonts w:cs="Times New Roman"/>
          <w:u w:val="single"/>
        </w:rPr>
        <w:t>Effective counterforce impossible</w:t>
      </w:r>
      <w:r w:rsidRPr="003A37F4">
        <w:rPr>
          <w:rFonts w:cs="Times New Roman"/>
        </w:rPr>
        <w:t xml:space="preserve">---adversaries can just </w:t>
      </w:r>
      <w:r w:rsidRPr="003A37F4">
        <w:rPr>
          <w:rFonts w:cs="Times New Roman"/>
          <w:u w:val="single"/>
        </w:rPr>
        <w:t>retaliate later</w:t>
      </w:r>
      <w:r w:rsidRPr="003A37F4">
        <w:rPr>
          <w:rFonts w:cs="Times New Roman"/>
        </w:rPr>
        <w:t>.</w:t>
      </w:r>
    </w:p>
    <w:p w14:paraId="7CCD03AF" w14:textId="77777777" w:rsidR="002A7924" w:rsidRPr="003A37F4" w:rsidRDefault="002A7924" w:rsidP="002A7924">
      <w:r w:rsidRPr="003A37F4">
        <w:rPr>
          <w:rStyle w:val="Style13ptBold"/>
        </w:rPr>
        <w:t>Boyd 16</w:t>
      </w:r>
      <w:r w:rsidRPr="003A37F4">
        <w:t xml:space="preserve">, Senior policy analyst, addressing nuclear weapons policy and counterterrorism. His writings have appeared in The Nonproliferation Review, The Washington Quarterly, The Bulletin of the Atomic Scientists, and Studies in Conflict and Terrorism. He earned a </w:t>
      </w:r>
      <w:proofErr w:type="gramStart"/>
      <w:r w:rsidRPr="003A37F4">
        <w:t>master of public policy</w:t>
      </w:r>
      <w:proofErr w:type="gramEnd"/>
      <w:r w:rsidRPr="003A37F4">
        <w:t xml:space="preserve"> degree from Harvard’s JFK School of Government (Dallas, Revealed Preference and the Minimum Requirements of Nuclear Deterrence, </w:t>
      </w:r>
      <w:r w:rsidRPr="003A37F4">
        <w:rPr>
          <w:i/>
          <w:iCs/>
        </w:rPr>
        <w:t>Strategic Studies Quarterly</w:t>
      </w:r>
      <w:r w:rsidRPr="003A37F4">
        <w:t>, US STRATCOM 2016, Available Online at: https://www.airuniversity.af.edu/Portals/10/SSQ/documents/Volume-10_Issue-5/Boyd.pdf)</w:t>
      </w:r>
    </w:p>
    <w:p w14:paraId="60134071" w14:textId="77777777" w:rsidR="002A7924" w:rsidRPr="003A37F4" w:rsidRDefault="002A7924" w:rsidP="002A7924">
      <w:r w:rsidRPr="003A37F4">
        <w:t xml:space="preserve">If the United States’ anxiety over nuclear terrorism is any guide, these requirements vastly overstate the threshold for credibility. After all, the fear that North Korea might transfer a nuclear weapon to terrorists has been central to the case for reversing its nuclear program. If these weapons pose a catastrophic threat in the hands of extremists, on what basis should they be considered less threatening when deployed by their original owners? In truth, Pyongyang can have confidence in its minimalist posture for two reasons. First, </w:t>
      </w:r>
      <w:r w:rsidRPr="003A37F4">
        <w:rPr>
          <w:rStyle w:val="StyleUnderline"/>
        </w:rPr>
        <w:t xml:space="preserve">contrary to the emphasis placed on strategic delivery vehicles, such </w:t>
      </w:r>
      <w:r w:rsidRPr="00980A70">
        <w:rPr>
          <w:rStyle w:val="Emphasis"/>
          <w:highlight w:val="cyan"/>
        </w:rPr>
        <w:t>platforms are not necessary</w:t>
      </w:r>
      <w:r w:rsidRPr="00980A70">
        <w:rPr>
          <w:rStyle w:val="StyleUnderline"/>
          <w:highlight w:val="cyan"/>
        </w:rPr>
        <w:t xml:space="preserve"> for nuclear retaliation</w:t>
      </w:r>
      <w:r w:rsidRPr="003A37F4">
        <w:t xml:space="preserve">. In extreme circumstances, </w:t>
      </w:r>
      <w:r w:rsidRPr="003A37F4">
        <w:rPr>
          <w:rStyle w:val="StyleUnderline"/>
        </w:rPr>
        <w:t>a variety of unconventional delivery means can be used</w:t>
      </w:r>
      <w:r w:rsidRPr="003A37F4">
        <w:t>. As the late political scientist Kenneth Waltz observed, “</w:t>
      </w:r>
      <w:r w:rsidRPr="003A37F4">
        <w:rPr>
          <w:rStyle w:val="StyleUnderline"/>
        </w:rPr>
        <w:t xml:space="preserve">Everybody seems to believe that </w:t>
      </w:r>
      <w:r w:rsidRPr="00980A70">
        <w:rPr>
          <w:rStyle w:val="StyleUnderline"/>
          <w:highlight w:val="cyan"/>
        </w:rPr>
        <w:t xml:space="preserve">terrorists are capable of </w:t>
      </w:r>
      <w:r w:rsidRPr="00980A70">
        <w:rPr>
          <w:rStyle w:val="Emphasis"/>
          <w:highlight w:val="cyan"/>
        </w:rPr>
        <w:t>hiding bombs</w:t>
      </w:r>
      <w:r w:rsidRPr="00980A70">
        <w:rPr>
          <w:rStyle w:val="StyleUnderline"/>
          <w:highlight w:val="cyan"/>
        </w:rPr>
        <w:t>. Why should states be unable to</w:t>
      </w:r>
      <w:r w:rsidRPr="003A37F4">
        <w:rPr>
          <w:rStyle w:val="StyleUnderline"/>
        </w:rPr>
        <w:t xml:space="preserve"> do what terrorist gangs are thought to be capable of?”</w:t>
      </w:r>
      <w:r w:rsidRPr="003A37F4">
        <w:t xml:space="preserve">43 Second, </w:t>
      </w:r>
      <w:r w:rsidRPr="003A37F4">
        <w:rPr>
          <w:rStyle w:val="StyleUnderline"/>
        </w:rPr>
        <w:t>no arbitrary deadline exists for a state to respond to a nuclear attack</w:t>
      </w:r>
      <w:r w:rsidRPr="003A37F4">
        <w:t xml:space="preserve">. </w:t>
      </w:r>
      <w:r w:rsidRPr="00980A70">
        <w:rPr>
          <w:rStyle w:val="Emphasis"/>
          <w:highlight w:val="cyan"/>
        </w:rPr>
        <w:t>Retaliation may come</w:t>
      </w:r>
      <w:r w:rsidRPr="003A37F4">
        <w:t xml:space="preserve"> weeks or even </w:t>
      </w:r>
      <w:r w:rsidRPr="00980A70">
        <w:rPr>
          <w:rStyle w:val="Emphasis"/>
          <w:highlight w:val="cyan"/>
        </w:rPr>
        <w:t>months after a first strike</w:t>
      </w:r>
      <w:r w:rsidRPr="00980A70">
        <w:rPr>
          <w:highlight w:val="cyan"/>
        </w:rPr>
        <w:t xml:space="preserve">, </w:t>
      </w:r>
      <w:r w:rsidRPr="00980A70">
        <w:rPr>
          <w:rStyle w:val="StyleUnderline"/>
          <w:highlight w:val="cyan"/>
        </w:rPr>
        <w:t xml:space="preserve">providing ample time to </w:t>
      </w:r>
      <w:r w:rsidRPr="00980A70">
        <w:rPr>
          <w:rStyle w:val="Emphasis"/>
          <w:highlight w:val="cyan"/>
        </w:rPr>
        <w:t>prepare nondeployed warheads</w:t>
      </w:r>
      <w:r w:rsidRPr="00980A70">
        <w:rPr>
          <w:highlight w:val="cyan"/>
        </w:rPr>
        <w:t xml:space="preserve"> </w:t>
      </w:r>
      <w:r w:rsidRPr="00980A70">
        <w:rPr>
          <w:rStyle w:val="StyleUnderline"/>
          <w:highlight w:val="cyan"/>
        </w:rPr>
        <w:t>or even construct a</w:t>
      </w:r>
      <w:r w:rsidRPr="003A37F4">
        <w:t xml:space="preserve"> makeshift </w:t>
      </w:r>
      <w:r w:rsidRPr="00980A70">
        <w:rPr>
          <w:rStyle w:val="StyleUnderline"/>
          <w:highlight w:val="cyan"/>
        </w:rPr>
        <w:t>weapon from</w:t>
      </w:r>
      <w:r w:rsidRPr="00980A70">
        <w:rPr>
          <w:highlight w:val="cyan"/>
        </w:rPr>
        <w:t xml:space="preserve"> </w:t>
      </w:r>
      <w:r w:rsidRPr="00980A70">
        <w:rPr>
          <w:rStyle w:val="Emphasis"/>
          <w:highlight w:val="cyan"/>
        </w:rPr>
        <w:t>available nuclear material</w:t>
      </w:r>
      <w:r w:rsidRPr="003A37F4">
        <w:t xml:space="preserve">. Together these concepts call into question the key assumption on which nuclear primacy rests: that a nuclear counterstrike must come immediately and in the form of ballistic missile attacks, or not at all. </w:t>
      </w:r>
      <w:r w:rsidRPr="003A37F4">
        <w:rPr>
          <w:rStyle w:val="StyleUnderline"/>
        </w:rPr>
        <w:t>This questionable premise permits US leaders to entertain first strike scenarios that are wildly at odds with their apparent tolerance for risk</w:t>
      </w:r>
      <w:r w:rsidRPr="003A37F4">
        <w:t>.</w:t>
      </w:r>
    </w:p>
    <w:p w14:paraId="5D9C103B" w14:textId="77777777" w:rsidR="002A7924" w:rsidRPr="003A37F4" w:rsidRDefault="002A7924" w:rsidP="002A7924">
      <w:pPr>
        <w:rPr>
          <w:rStyle w:val="Emphasis"/>
        </w:rPr>
      </w:pPr>
      <w:r w:rsidRPr="00980A70">
        <w:rPr>
          <w:rStyle w:val="Emphasis"/>
          <w:highlight w:val="cyan"/>
        </w:rPr>
        <w:t>Delayed—But Assured—Retaliation</w:t>
      </w:r>
    </w:p>
    <w:p w14:paraId="472797D3" w14:textId="77777777" w:rsidR="002A7924" w:rsidRPr="003A37F4" w:rsidRDefault="002A7924" w:rsidP="002A7924">
      <w:pPr>
        <w:rPr>
          <w:sz w:val="10"/>
          <w:szCs w:val="10"/>
        </w:rPr>
      </w:pPr>
      <w:r w:rsidRPr="003A37F4">
        <w:rPr>
          <w:sz w:val="10"/>
          <w:szCs w:val="10"/>
        </w:rPr>
        <w:t xml:space="preserve">During the Cold War, it was widely assumed that the United States and Soviet Union would launch a substantial portion of their arsenals the moment </w:t>
      </w:r>
      <w:proofErr w:type="gramStart"/>
      <w:r w:rsidRPr="003A37F4">
        <w:rPr>
          <w:sz w:val="10"/>
          <w:szCs w:val="10"/>
        </w:rPr>
        <w:t>either believed</w:t>
      </w:r>
      <w:proofErr w:type="gramEnd"/>
      <w:r w:rsidRPr="003A37F4">
        <w:rPr>
          <w:sz w:val="10"/>
          <w:szCs w:val="10"/>
        </w:rPr>
        <w:t xml:space="preserve"> itself to be under nuclear attack. Today retaliation may occur at a more plodding pace, in part because military imbalances are much more pronounced. A US first strike might virtually eliminate an enemy’s deployed weapons, requiring considerable time and effort for the state to respond. Additionally, delay is implicit in “no first use” policies, which commit a state not to use nuclear weapons except in retaliation for a nuclear attack. One such state is </w:t>
      </w:r>
      <w:proofErr w:type="gramStart"/>
      <w:r w:rsidRPr="003A37F4">
        <w:rPr>
          <w:sz w:val="10"/>
          <w:szCs w:val="10"/>
        </w:rPr>
        <w:t>India,</w:t>
      </w:r>
      <w:proofErr w:type="gramEnd"/>
      <w:r w:rsidRPr="003A37F4">
        <w:rPr>
          <w:sz w:val="10"/>
          <w:szCs w:val="10"/>
        </w:rPr>
        <w:t xml:space="preserve"> the nuclear strategy of which scholar Ashley Tellis describes as emphasizing “delayed—but assured—retaliation.” This posture reflects the belief that “for purposes of deterrence, the ability to retaliate with certainty is more important than the ability to retaliate with speed.”4</w:t>
      </w:r>
    </w:p>
    <w:p w14:paraId="54F8652C" w14:textId="77777777" w:rsidR="002A7924" w:rsidRPr="003A37F4" w:rsidRDefault="002A7924" w:rsidP="002A7924">
      <w:pPr>
        <w:rPr>
          <w:sz w:val="10"/>
          <w:szCs w:val="10"/>
        </w:rPr>
      </w:pPr>
      <w:r w:rsidRPr="003A37F4">
        <w:rPr>
          <w:sz w:val="10"/>
          <w:szCs w:val="10"/>
        </w:rPr>
        <w:t xml:space="preserve">US planners’ dismissal of this posture generally centers on doubts about the “certainty” of assured retaliation. According to this line of thinking, no state can be completely confident of its second-strike capacity, especially if elaborate precautions are not taken to preserve it. Yet, this view conflicts with the basic premise of US counterterrorism policy, which emphasizes fissile material rather than assembled weapons as the most basic nuclear threat. As the National Research Council notes, lack of access to this material is the “primary impediment that prevents countries or technically competent terrorist groups from developing nuclear weapons.”45 Its mere possession, on the other hand, confers significant deterrent value even in </w:t>
      </w:r>
      <w:proofErr w:type="spellStart"/>
      <w:r w:rsidRPr="003A37F4">
        <w:rPr>
          <w:sz w:val="10"/>
          <w:szCs w:val="10"/>
        </w:rPr>
        <w:t>nonweapon</w:t>
      </w:r>
      <w:proofErr w:type="spellEnd"/>
      <w:r w:rsidRPr="003A37F4">
        <w:rPr>
          <w:sz w:val="10"/>
          <w:szCs w:val="10"/>
        </w:rPr>
        <w:t xml:space="preserve"> form. Indeed, Albert </w:t>
      </w:r>
      <w:proofErr w:type="spellStart"/>
      <w:r w:rsidRPr="003A37F4">
        <w:rPr>
          <w:sz w:val="10"/>
          <w:szCs w:val="10"/>
        </w:rPr>
        <w:t>Wohlstetter</w:t>
      </w:r>
      <w:proofErr w:type="spellEnd"/>
      <w:r w:rsidRPr="003A37F4">
        <w:rPr>
          <w:sz w:val="10"/>
          <w:szCs w:val="10"/>
        </w:rPr>
        <w:t xml:space="preserve">, Gregory Jones, and Roberta </w:t>
      </w:r>
      <w:proofErr w:type="spellStart"/>
      <w:r w:rsidRPr="003A37F4">
        <w:rPr>
          <w:sz w:val="10"/>
          <w:szCs w:val="10"/>
        </w:rPr>
        <w:t>Wohlstetter</w:t>
      </w:r>
      <w:proofErr w:type="spellEnd"/>
      <w:r w:rsidRPr="003A37F4">
        <w:rPr>
          <w:sz w:val="10"/>
          <w:szCs w:val="10"/>
        </w:rPr>
        <w:t xml:space="preserve"> present the case of a state that is losing a short conventional war but possesses plutonium “in explosive concentrations” along with the “capability of assembling an implosion system.” </w:t>
      </w:r>
      <w:proofErr w:type="gramStart"/>
      <w:r w:rsidRPr="003A37F4">
        <w:rPr>
          <w:sz w:val="10"/>
          <w:szCs w:val="10"/>
        </w:rPr>
        <w:t>In light of</w:t>
      </w:r>
      <w:proofErr w:type="gramEnd"/>
      <w:r w:rsidRPr="003A37F4">
        <w:rPr>
          <w:sz w:val="10"/>
          <w:szCs w:val="10"/>
        </w:rPr>
        <w:t xml:space="preserve"> this combination, they write, “from the standpoint of the adversary who had been winning, it would be facing a government which to all practical effect had nuclear weapons.”46</w:t>
      </w:r>
    </w:p>
    <w:p w14:paraId="584E3BEC" w14:textId="77777777" w:rsidR="002A7924" w:rsidRPr="003A37F4" w:rsidRDefault="002A7924" w:rsidP="002A7924">
      <w:r w:rsidRPr="003A37F4">
        <w:rPr>
          <w:rStyle w:val="StyleUnderline"/>
        </w:rPr>
        <w:t xml:space="preserve">By this standard, </w:t>
      </w:r>
      <w:r w:rsidRPr="00980A70">
        <w:rPr>
          <w:rStyle w:val="Emphasis"/>
          <w:highlight w:val="cyan"/>
        </w:rPr>
        <w:t>possession of fissile material</w:t>
      </w:r>
      <w:r w:rsidRPr="003A37F4">
        <w:t xml:space="preserve"> </w:t>
      </w:r>
      <w:r w:rsidRPr="003A37F4">
        <w:rPr>
          <w:rStyle w:val="StyleUnderline"/>
        </w:rPr>
        <w:t xml:space="preserve">alone </w:t>
      </w:r>
      <w:r w:rsidRPr="00980A70">
        <w:rPr>
          <w:rStyle w:val="StyleUnderline"/>
          <w:highlight w:val="cyan"/>
        </w:rPr>
        <w:t xml:space="preserve">ensures that a state can </w:t>
      </w:r>
      <w:r w:rsidRPr="00980A70">
        <w:rPr>
          <w:rStyle w:val="Emphasis"/>
          <w:highlight w:val="cyan"/>
        </w:rPr>
        <w:t>never truly be disarmed</w:t>
      </w:r>
      <w:r w:rsidRPr="003A37F4">
        <w:t xml:space="preserve">. </w:t>
      </w:r>
      <w:r w:rsidRPr="003A37F4">
        <w:rPr>
          <w:rStyle w:val="StyleUnderline"/>
        </w:rPr>
        <w:t xml:space="preserve">Even after a highly successful first strike, the defender </w:t>
      </w:r>
      <w:r w:rsidRPr="00980A70">
        <w:rPr>
          <w:rStyle w:val="StyleUnderline"/>
          <w:highlight w:val="cyan"/>
        </w:rPr>
        <w:t xml:space="preserve">could use its </w:t>
      </w:r>
      <w:r w:rsidRPr="00980A70">
        <w:rPr>
          <w:rStyle w:val="Emphasis"/>
          <w:highlight w:val="cyan"/>
        </w:rPr>
        <w:t>surplus plutonium</w:t>
      </w:r>
      <w:r w:rsidRPr="00980A70">
        <w:rPr>
          <w:highlight w:val="cyan"/>
        </w:rPr>
        <w:t xml:space="preserve"> </w:t>
      </w:r>
      <w:r w:rsidRPr="00980A70">
        <w:rPr>
          <w:rStyle w:val="StyleUnderline"/>
          <w:highlight w:val="cyan"/>
        </w:rPr>
        <w:t>or</w:t>
      </w:r>
      <w:r w:rsidRPr="003A37F4">
        <w:t xml:space="preserve"> highly enriched </w:t>
      </w:r>
      <w:r w:rsidRPr="00980A70">
        <w:rPr>
          <w:rStyle w:val="Emphasis"/>
          <w:highlight w:val="cyan"/>
        </w:rPr>
        <w:t>uranium</w:t>
      </w:r>
      <w:r w:rsidRPr="003A37F4">
        <w:t xml:space="preserve"> </w:t>
      </w:r>
      <w:r w:rsidRPr="003A37F4">
        <w:rPr>
          <w:rStyle w:val="StyleUnderline"/>
        </w:rPr>
        <w:t>to develop a crude retaliatory weapon</w:t>
      </w:r>
      <w:r w:rsidRPr="003A37F4">
        <w:t xml:space="preserve">, which it could then deliver using unconventional means. </w:t>
      </w:r>
      <w:r w:rsidRPr="003A37F4">
        <w:rPr>
          <w:rStyle w:val="StyleUnderline"/>
        </w:rPr>
        <w:t>Only a small quantity of this material is needed, as US leaders frequently admonish</w:t>
      </w:r>
      <w:r w:rsidRPr="003A37F4">
        <w:t xml:space="preserve">. President Obama has warned that a mass of plutonium “about the size of an apple” would threaten hundreds of thousands of people.47 The International Atomic Energy Agency defines a “significant quantity” of plutonium—the approximate amount needed to produce a nuclear explosive device—as 8 kg.48 </w:t>
      </w:r>
      <w:r w:rsidRPr="003A37F4">
        <w:rPr>
          <w:rStyle w:val="StyleUnderline"/>
        </w:rPr>
        <w:t>This unit of measurement should be kept in mind in any discussion of a disarming strike on</w:t>
      </w:r>
      <w:r w:rsidRPr="003A37F4">
        <w:t xml:space="preserve"> </w:t>
      </w:r>
      <w:r w:rsidRPr="00980A70">
        <w:rPr>
          <w:rStyle w:val="Emphasis"/>
          <w:highlight w:val="cyan"/>
        </w:rPr>
        <w:t>China</w:t>
      </w:r>
      <w:r w:rsidRPr="003A37F4">
        <w:t xml:space="preserve">, </w:t>
      </w:r>
      <w:r w:rsidRPr="003A37F4">
        <w:rPr>
          <w:rStyle w:val="StyleUnderline"/>
        </w:rPr>
        <w:t xml:space="preserve">which </w:t>
      </w:r>
      <w:r w:rsidRPr="00980A70">
        <w:rPr>
          <w:rStyle w:val="StyleUnderline"/>
          <w:highlight w:val="cyan"/>
        </w:rPr>
        <w:t>possesses</w:t>
      </w:r>
      <w:r w:rsidRPr="003A37F4">
        <w:rPr>
          <w:rStyle w:val="StyleUnderline"/>
        </w:rPr>
        <w:t xml:space="preserve"> roughly </w:t>
      </w:r>
      <w:r w:rsidRPr="00980A70">
        <w:rPr>
          <w:rStyle w:val="Emphasis"/>
          <w:highlight w:val="cyan"/>
        </w:rPr>
        <w:t>1.8 tons</w:t>
      </w:r>
      <w:r w:rsidRPr="00980A70">
        <w:rPr>
          <w:rStyle w:val="StyleUnderline"/>
          <w:highlight w:val="cyan"/>
        </w:rPr>
        <w:t xml:space="preserve"> of weapons-grade plutonium</w:t>
      </w:r>
      <w:r w:rsidRPr="003A37F4">
        <w:rPr>
          <w:rStyle w:val="StyleUnderline"/>
        </w:rPr>
        <w:t>.</w:t>
      </w:r>
      <w:r w:rsidRPr="003A37F4">
        <w:t>49</w:t>
      </w:r>
    </w:p>
    <w:p w14:paraId="4C5DBF00" w14:textId="77777777" w:rsidR="002A7924" w:rsidRPr="003A37F4" w:rsidRDefault="002A7924" w:rsidP="002A7924">
      <w:pPr>
        <w:pStyle w:val="Heading4"/>
        <w:numPr>
          <w:ilvl w:val="0"/>
          <w:numId w:val="12"/>
        </w:numPr>
        <w:tabs>
          <w:tab w:val="num" w:pos="360"/>
        </w:tabs>
        <w:ind w:left="0" w:firstLine="0"/>
        <w:rPr>
          <w:rFonts w:cs="Times New Roman"/>
        </w:rPr>
      </w:pPr>
      <w:r w:rsidRPr="003A37F4">
        <w:rPr>
          <w:rFonts w:cs="Times New Roman"/>
        </w:rPr>
        <w:t xml:space="preserve">Takes out their offense, but </w:t>
      </w:r>
      <w:r w:rsidRPr="003A37F4">
        <w:rPr>
          <w:rFonts w:cs="Times New Roman"/>
          <w:u w:val="single"/>
        </w:rPr>
        <w:t>not ours</w:t>
      </w:r>
      <w:r w:rsidRPr="003A37F4">
        <w:rPr>
          <w:rFonts w:cs="Times New Roman"/>
        </w:rPr>
        <w:t xml:space="preserve">. Effective counter-forcing is </w:t>
      </w:r>
      <w:r w:rsidRPr="003A37F4">
        <w:rPr>
          <w:rFonts w:cs="Times New Roman"/>
          <w:u w:val="single"/>
        </w:rPr>
        <w:t>technically impossible</w:t>
      </w:r>
      <w:r w:rsidRPr="003A37F4">
        <w:rPr>
          <w:rFonts w:cs="Times New Roman"/>
        </w:rPr>
        <w:t xml:space="preserve">, but the </w:t>
      </w:r>
      <w:r w:rsidRPr="003A37F4">
        <w:rPr>
          <w:rFonts w:cs="Times New Roman"/>
          <w:u w:val="single"/>
        </w:rPr>
        <w:t>perception</w:t>
      </w:r>
      <w:r w:rsidRPr="003A37F4">
        <w:rPr>
          <w:rFonts w:cs="Times New Roman"/>
        </w:rPr>
        <w:t xml:space="preserve"> of effective A.I. targeting itself is </w:t>
      </w:r>
      <w:r w:rsidRPr="003A37F4">
        <w:rPr>
          <w:rFonts w:cs="Times New Roman"/>
          <w:u w:val="single"/>
        </w:rPr>
        <w:t>destabilizing</w:t>
      </w:r>
      <w:r w:rsidRPr="003A37F4">
        <w:rPr>
          <w:rFonts w:cs="Times New Roman"/>
        </w:rPr>
        <w:t xml:space="preserve">. </w:t>
      </w:r>
    </w:p>
    <w:p w14:paraId="43753CEA" w14:textId="77777777" w:rsidR="002A7924" w:rsidRPr="003A37F4" w:rsidRDefault="002A7924" w:rsidP="002A7924">
      <w:r w:rsidRPr="003A37F4">
        <w:rPr>
          <w:rStyle w:val="Style13ptBold"/>
        </w:rPr>
        <w:t>Geist</w:t>
      </w:r>
      <w:r w:rsidRPr="003A37F4">
        <w:t xml:space="preserve"> &amp; Lohn </w:t>
      </w:r>
      <w:r w:rsidRPr="003A37F4">
        <w:rPr>
          <w:rStyle w:val="Style13ptBold"/>
        </w:rPr>
        <w:t>18</w:t>
      </w:r>
      <w:r w:rsidRPr="003A37F4">
        <w:t xml:space="preserve">, Edward Geist: Policy researcher at the RAND Corporation. Formerly a MacArthur Nuclear Security Fellow at Stanford's Center for International Security and Cooperation and a Stanton Nuclear Security Fellow at RAND, Geist received his Ph.D. in history from the University of North Carolina in 2013. Andrew J. Lohn: Senior Fellow at Georgetown's Center for Security and Emerging Technology (CSET), where he works on the </w:t>
      </w:r>
      <w:proofErr w:type="spellStart"/>
      <w:r w:rsidRPr="003A37F4">
        <w:t>CyberAI</w:t>
      </w:r>
      <w:proofErr w:type="spellEnd"/>
      <w:r w:rsidRPr="003A37F4">
        <w:t xml:space="preserve"> Project (How Might Artificial Intelligence Affect the Risk of Nuclear War? </w:t>
      </w:r>
      <w:r w:rsidRPr="003A37F4">
        <w:rPr>
          <w:i/>
          <w:iCs/>
        </w:rPr>
        <w:t>RAND Corporation</w:t>
      </w:r>
      <w:r w:rsidRPr="003A37F4">
        <w:t>, Available Online at: https://www.rand.org/pubs/perspectives/PE296.html)</w:t>
      </w:r>
    </w:p>
    <w:p w14:paraId="03AEB5A7" w14:textId="77777777" w:rsidR="002A7924" w:rsidRPr="003A37F4" w:rsidRDefault="002A7924" w:rsidP="002A7924">
      <w:r w:rsidRPr="00980A70">
        <w:rPr>
          <w:rStyle w:val="StyleUnderline"/>
          <w:highlight w:val="cyan"/>
        </w:rPr>
        <w:t>The effect of AI on nuclear strategy depends</w:t>
      </w:r>
      <w:r w:rsidRPr="003A37F4">
        <w:t xml:space="preserve"> as much or </w:t>
      </w:r>
      <w:r w:rsidRPr="00980A70">
        <w:rPr>
          <w:rStyle w:val="Emphasis"/>
          <w:highlight w:val="cyan"/>
        </w:rPr>
        <w:t>more</w:t>
      </w:r>
      <w:r w:rsidRPr="00980A70">
        <w:rPr>
          <w:highlight w:val="cyan"/>
        </w:rPr>
        <w:t xml:space="preserve"> </w:t>
      </w:r>
      <w:r w:rsidRPr="00980A70">
        <w:rPr>
          <w:rStyle w:val="StyleUnderline"/>
          <w:highlight w:val="cyan"/>
        </w:rPr>
        <w:t>on</w:t>
      </w:r>
      <w:r w:rsidRPr="00980A70">
        <w:rPr>
          <w:highlight w:val="cyan"/>
        </w:rPr>
        <w:t xml:space="preserve"> </w:t>
      </w:r>
      <w:r w:rsidRPr="00980A70">
        <w:rPr>
          <w:rStyle w:val="Emphasis"/>
          <w:highlight w:val="cyan"/>
        </w:rPr>
        <w:t>adversaries’ perceptions</w:t>
      </w:r>
      <w:r w:rsidRPr="00980A70">
        <w:rPr>
          <w:highlight w:val="cyan"/>
        </w:rPr>
        <w:t xml:space="preserve"> </w:t>
      </w:r>
      <w:r w:rsidRPr="00980A70">
        <w:rPr>
          <w:rStyle w:val="StyleUnderline"/>
          <w:highlight w:val="cyan"/>
        </w:rPr>
        <w:t xml:space="preserve">of its capabilities as on what it can </w:t>
      </w:r>
      <w:proofErr w:type="gramStart"/>
      <w:r w:rsidRPr="00980A70">
        <w:rPr>
          <w:rStyle w:val="Emphasis"/>
          <w:highlight w:val="cyan"/>
        </w:rPr>
        <w:t>actually do</w:t>
      </w:r>
      <w:proofErr w:type="gramEnd"/>
      <w:r w:rsidRPr="003A37F4">
        <w:t xml:space="preserve">. For instance, </w:t>
      </w:r>
      <w:r w:rsidRPr="00980A70">
        <w:rPr>
          <w:rStyle w:val="StyleUnderline"/>
          <w:highlight w:val="cyan"/>
        </w:rPr>
        <w:t xml:space="preserve">it is </w:t>
      </w:r>
      <w:r w:rsidRPr="00980A70">
        <w:rPr>
          <w:rStyle w:val="Emphasis"/>
          <w:highlight w:val="cyan"/>
        </w:rPr>
        <w:t>extremely technically challenging</w:t>
      </w:r>
      <w:r w:rsidRPr="00980A70">
        <w:rPr>
          <w:highlight w:val="cyan"/>
        </w:rPr>
        <w:t xml:space="preserve"> </w:t>
      </w:r>
      <w:r w:rsidRPr="00980A70">
        <w:rPr>
          <w:rStyle w:val="StyleUnderline"/>
          <w:highlight w:val="cyan"/>
        </w:rPr>
        <w:t>for a state to</w:t>
      </w:r>
      <w:r w:rsidRPr="003A37F4">
        <w:rPr>
          <w:rStyle w:val="StyleUnderline"/>
        </w:rPr>
        <w:t xml:space="preserve"> develop the ability to locate and </w:t>
      </w:r>
      <w:r w:rsidRPr="00980A70">
        <w:rPr>
          <w:rStyle w:val="StyleUnderline"/>
          <w:highlight w:val="cyan"/>
        </w:rPr>
        <w:t>target</w:t>
      </w:r>
      <w:r w:rsidRPr="00980A70">
        <w:rPr>
          <w:highlight w:val="cyan"/>
        </w:rPr>
        <w:t xml:space="preserve"> </w:t>
      </w:r>
      <w:r w:rsidRPr="00980A70">
        <w:rPr>
          <w:rStyle w:val="Emphasis"/>
          <w:highlight w:val="cyan"/>
        </w:rPr>
        <w:t>all</w:t>
      </w:r>
      <w:r w:rsidRPr="00980A70">
        <w:rPr>
          <w:highlight w:val="cyan"/>
        </w:rPr>
        <w:t xml:space="preserve"> </w:t>
      </w:r>
      <w:r w:rsidRPr="00980A70">
        <w:rPr>
          <w:rStyle w:val="StyleUnderline"/>
          <w:highlight w:val="cyan"/>
        </w:rPr>
        <w:t>enemy nuclear-weapon launchers, but</w:t>
      </w:r>
      <w:r w:rsidRPr="003A37F4">
        <w:t xml:space="preserve"> such an ability also yields an immense strategic advantage. States therefore covet this capability and might pursue it irrespective of technical difficulties and </w:t>
      </w:r>
      <w:r w:rsidRPr="00980A70">
        <w:rPr>
          <w:rStyle w:val="StyleUnderline"/>
          <w:highlight w:val="cyan"/>
        </w:rPr>
        <w:t>the</w:t>
      </w:r>
      <w:r w:rsidRPr="00980A70">
        <w:rPr>
          <w:highlight w:val="cyan"/>
        </w:rPr>
        <w:t xml:space="preserve"> </w:t>
      </w:r>
      <w:r w:rsidRPr="00980A70">
        <w:rPr>
          <w:rStyle w:val="Emphasis"/>
          <w:highlight w:val="cyan"/>
        </w:rPr>
        <w:t>potential to alarm rivals</w:t>
      </w:r>
      <w:r w:rsidRPr="003A37F4">
        <w:t xml:space="preserve"> and </w:t>
      </w:r>
      <w:r w:rsidRPr="00980A70">
        <w:rPr>
          <w:rStyle w:val="Emphasis"/>
          <w:highlight w:val="cyan"/>
        </w:rPr>
        <w:t>increase the likelihood of conflict</w:t>
      </w:r>
      <w:r w:rsidRPr="003A37F4">
        <w:t xml:space="preserve">. The case could be made </w:t>
      </w:r>
      <w:r w:rsidRPr="003A37F4">
        <w:rPr>
          <w:rStyle w:val="StyleUnderline"/>
        </w:rPr>
        <w:t>on technical grounds</w:t>
      </w:r>
      <w:r w:rsidRPr="003A37F4">
        <w:t xml:space="preserve"> that </w:t>
      </w:r>
      <w:r w:rsidRPr="00980A70">
        <w:rPr>
          <w:rStyle w:val="StyleUnderline"/>
          <w:highlight w:val="cyan"/>
        </w:rPr>
        <w:t>advanced AI would still</w:t>
      </w:r>
      <w:r w:rsidRPr="00980A70">
        <w:rPr>
          <w:highlight w:val="cyan"/>
        </w:rPr>
        <w:t xml:space="preserve"> </w:t>
      </w:r>
      <w:r w:rsidRPr="00980A70">
        <w:rPr>
          <w:rStyle w:val="Emphasis"/>
          <w:highlight w:val="cyan"/>
        </w:rPr>
        <w:t>struggle</w:t>
      </w:r>
      <w:r w:rsidRPr="00980A70">
        <w:rPr>
          <w:highlight w:val="cyan"/>
        </w:rPr>
        <w:t xml:space="preserve"> </w:t>
      </w:r>
      <w:r w:rsidRPr="00980A70">
        <w:rPr>
          <w:rStyle w:val="StyleUnderline"/>
          <w:highlight w:val="cyan"/>
        </w:rPr>
        <w:t>to overcome</w:t>
      </w:r>
      <w:r w:rsidRPr="00980A70">
        <w:rPr>
          <w:highlight w:val="cyan"/>
        </w:rPr>
        <w:t xml:space="preserve"> </w:t>
      </w:r>
      <w:r w:rsidRPr="00980A70">
        <w:rPr>
          <w:rStyle w:val="Emphasis"/>
          <w:highlight w:val="cyan"/>
        </w:rPr>
        <w:t>obstacles</w:t>
      </w:r>
      <w:r w:rsidRPr="003A37F4">
        <w:t xml:space="preserve"> </w:t>
      </w:r>
      <w:r w:rsidRPr="003A37F4">
        <w:rPr>
          <w:rStyle w:val="StyleUnderline"/>
        </w:rPr>
        <w:t xml:space="preserve">originating </w:t>
      </w:r>
      <w:r w:rsidRPr="00980A70">
        <w:rPr>
          <w:rStyle w:val="StyleUnderline"/>
          <w:highlight w:val="cyan"/>
        </w:rPr>
        <w:t>from</w:t>
      </w:r>
      <w:r w:rsidRPr="00980A70">
        <w:rPr>
          <w:highlight w:val="cyan"/>
        </w:rPr>
        <w:t xml:space="preserve"> </w:t>
      </w:r>
      <w:r w:rsidRPr="00980A70">
        <w:rPr>
          <w:rStyle w:val="Emphasis"/>
          <w:highlight w:val="cyan"/>
        </w:rPr>
        <w:t>data limitations</w:t>
      </w:r>
      <w:r w:rsidRPr="003A37F4">
        <w:t xml:space="preserve"> </w:t>
      </w:r>
      <w:r w:rsidRPr="003A37F4">
        <w:rPr>
          <w:rStyle w:val="StyleUnderline"/>
        </w:rPr>
        <w:t>and information-theoretic arguments</w:t>
      </w:r>
      <w:r w:rsidRPr="003A37F4">
        <w:t xml:space="preserve">, </w:t>
      </w:r>
      <w:r w:rsidRPr="00980A70">
        <w:rPr>
          <w:rStyle w:val="Emphasis"/>
          <w:highlight w:val="cyan"/>
        </w:rPr>
        <w:t>but</w:t>
      </w:r>
      <w:r w:rsidRPr="003A37F4">
        <w:t xml:space="preserve"> </w:t>
      </w:r>
      <w:r w:rsidRPr="003A37F4">
        <w:rPr>
          <w:rStyle w:val="StyleUnderline"/>
        </w:rPr>
        <w:t xml:space="preserve">the tracking and </w:t>
      </w:r>
      <w:r w:rsidRPr="00980A70">
        <w:rPr>
          <w:rStyle w:val="StyleUnderline"/>
          <w:highlight w:val="cyan"/>
        </w:rPr>
        <w:t>targeting</w:t>
      </w:r>
      <w:r w:rsidRPr="003A37F4">
        <w:rPr>
          <w:rStyle w:val="StyleUnderline"/>
        </w:rPr>
        <w:t xml:space="preserve"> system </w:t>
      </w:r>
      <w:r w:rsidRPr="00980A70">
        <w:rPr>
          <w:rStyle w:val="Emphasis"/>
          <w:highlight w:val="cyan"/>
        </w:rPr>
        <w:t>needs only to be perceived as capable to be destabilizing</w:t>
      </w:r>
      <w:r w:rsidRPr="00980A70">
        <w:rPr>
          <w:highlight w:val="cyan"/>
        </w:rPr>
        <w:t xml:space="preserve">. </w:t>
      </w:r>
      <w:r w:rsidRPr="00980A70">
        <w:rPr>
          <w:rStyle w:val="StyleUnderline"/>
          <w:highlight w:val="cyan"/>
        </w:rPr>
        <w:t xml:space="preserve">A capability that is </w:t>
      </w:r>
      <w:r w:rsidRPr="00980A70">
        <w:rPr>
          <w:rStyle w:val="Emphasis"/>
          <w:highlight w:val="cyan"/>
        </w:rPr>
        <w:t>nearly effective</w:t>
      </w:r>
      <w:r w:rsidRPr="00980A70">
        <w:rPr>
          <w:highlight w:val="cyan"/>
        </w:rPr>
        <w:t xml:space="preserve"> </w:t>
      </w:r>
      <w:r w:rsidRPr="00980A70">
        <w:rPr>
          <w:rStyle w:val="StyleUnderline"/>
          <w:highlight w:val="cyan"/>
        </w:rPr>
        <w:t xml:space="preserve">might be </w:t>
      </w:r>
      <w:r w:rsidRPr="00980A70">
        <w:rPr>
          <w:rStyle w:val="Emphasis"/>
          <w:highlight w:val="cyan"/>
        </w:rPr>
        <w:t>even more dangerous</w:t>
      </w:r>
      <w:r w:rsidRPr="00980A70">
        <w:rPr>
          <w:highlight w:val="cyan"/>
        </w:rPr>
        <w:t xml:space="preserve"> </w:t>
      </w:r>
      <w:r w:rsidRPr="00980A70">
        <w:rPr>
          <w:rStyle w:val="StyleUnderline"/>
          <w:highlight w:val="cyan"/>
        </w:rPr>
        <w:t>than one that already works</w:t>
      </w:r>
      <w:r w:rsidRPr="003A37F4">
        <w:t>.</w:t>
      </w:r>
    </w:p>
    <w:p w14:paraId="607B7692" w14:textId="77777777" w:rsidR="002A7924" w:rsidRPr="003A37F4" w:rsidRDefault="002A7924" w:rsidP="002A7924">
      <w:pPr>
        <w:pStyle w:val="Heading4"/>
        <w:rPr>
          <w:rFonts w:cs="Times New Roman"/>
        </w:rPr>
      </w:pPr>
      <w:r w:rsidRPr="003A37F4">
        <w:rPr>
          <w:rFonts w:cs="Times New Roman"/>
          <w:u w:val="single"/>
        </w:rPr>
        <w:t>The counterforce itself causes extinction</w:t>
      </w:r>
      <w:r w:rsidRPr="003A37F4">
        <w:rPr>
          <w:rFonts w:cs="Times New Roman"/>
        </w:rPr>
        <w:t xml:space="preserve">---it’s </w:t>
      </w:r>
      <w:r w:rsidRPr="003A37F4">
        <w:rPr>
          <w:rFonts w:cs="Times New Roman"/>
          <w:u w:val="single"/>
        </w:rPr>
        <w:t>no different</w:t>
      </w:r>
      <w:r w:rsidRPr="003A37F4">
        <w:rPr>
          <w:rFonts w:cs="Times New Roman"/>
        </w:rPr>
        <w:t xml:space="preserve"> from all-out nuclear war.</w:t>
      </w:r>
    </w:p>
    <w:p w14:paraId="7B80B400" w14:textId="77777777" w:rsidR="002A7924" w:rsidRPr="003A37F4" w:rsidRDefault="002A7924" w:rsidP="002A7924">
      <w:r w:rsidRPr="003A37F4">
        <w:rPr>
          <w:rStyle w:val="Style13ptBold"/>
        </w:rPr>
        <w:t>Glaser 19</w:t>
      </w:r>
      <w:r w:rsidRPr="003A37F4">
        <w:t>, Professor of Political Science and International Affairs and Director of the Elliott School's Institute for Security and Conflict Studies at George Washington University. He received the ISA International Security Studies Section Distinguished Scholar Award in 2018. His publications include Rational Theory of International Politics: The Logic of Competition and Cooperation (Princeton University Press, 2010) and Analyzing Strategic Nuclear Policy (Princeton University Press, 1990) (Charles, October 25</w:t>
      </w:r>
      <w:r w:rsidRPr="003A37F4">
        <w:rPr>
          <w:vertAlign w:val="superscript"/>
        </w:rPr>
        <w:t>th</w:t>
      </w:r>
      <w:r w:rsidRPr="003A37F4">
        <w:t xml:space="preserve">, “Review by Charles Glaser, George Washington University” in: </w:t>
      </w:r>
      <w:r w:rsidRPr="003A37F4">
        <w:rPr>
          <w:i/>
          <w:iCs/>
        </w:rPr>
        <w:t>H-Diplo ISSF Roundtable</w:t>
      </w:r>
      <w:r w:rsidRPr="003A37F4">
        <w:t xml:space="preserve"> on Matthew </w:t>
      </w:r>
      <w:proofErr w:type="spellStart"/>
      <w:r w:rsidRPr="003A37F4">
        <w:t>Kroenig</w:t>
      </w:r>
      <w:proofErr w:type="spellEnd"/>
      <w:r w:rsidRPr="003A37F4">
        <w:t>. The Logic of American Nuclear Strategy: Why Strategic Superiority Matters, No. 25 (2019), Available online at: https://bpb-us-e1.wpmucdn.com/blogs.gwu.edu/dist/b/1590/files/2019/05/Glaser-Chapter.pdf)</w:t>
      </w:r>
    </w:p>
    <w:p w14:paraId="13865299" w14:textId="77777777" w:rsidR="002A7924" w:rsidRPr="003A37F4" w:rsidRDefault="002A7924" w:rsidP="002A7924">
      <w:r w:rsidRPr="003A37F4">
        <w:t xml:space="preserve">The deeper problem with </w:t>
      </w:r>
      <w:proofErr w:type="spellStart"/>
      <w:r w:rsidRPr="003A37F4">
        <w:t>Kroenig’s</w:t>
      </w:r>
      <w:proofErr w:type="spellEnd"/>
      <w:r w:rsidRPr="003A37F4">
        <w:t xml:space="preserve"> analysis arises in cases of very large attacks of different sizes. Once the United States suffers tens of nuclear explosions against major cities and critical logistical hubs, and certainly once it suffers hundreds, </w:t>
      </w:r>
      <w:r w:rsidRPr="00980A70">
        <w:rPr>
          <w:rStyle w:val="StyleUnderline"/>
          <w:highlight w:val="cyan"/>
        </w:rPr>
        <w:t xml:space="preserve">the differences in outcomes that are implied by differences in the size of the attacks are likely to be </w:t>
      </w:r>
      <w:r w:rsidRPr="00980A70">
        <w:rPr>
          <w:rStyle w:val="Emphasis"/>
          <w:highlight w:val="cyan"/>
        </w:rPr>
        <w:t>illusory</w:t>
      </w:r>
      <w:r w:rsidRPr="003A37F4">
        <w:t xml:space="preserve">. 7 </w:t>
      </w:r>
      <w:r w:rsidRPr="003A37F4">
        <w:rPr>
          <w:rStyle w:val="StyleUnderline"/>
        </w:rPr>
        <w:t xml:space="preserve">In large part this is because a standard “cookie-cutter” model that </w:t>
      </w:r>
      <w:r w:rsidRPr="00980A70">
        <w:rPr>
          <w:rStyle w:val="StyleUnderline"/>
          <w:highlight w:val="cyan"/>
        </w:rPr>
        <w:t>estimates</w:t>
      </w:r>
      <w:r w:rsidRPr="003A37F4">
        <w:rPr>
          <w:rStyle w:val="StyleUnderline"/>
        </w:rPr>
        <w:t xml:space="preserve"> the number </w:t>
      </w:r>
      <w:r w:rsidRPr="00980A70">
        <w:rPr>
          <w:rStyle w:val="StyleUnderline"/>
          <w:highlight w:val="cyan"/>
        </w:rPr>
        <w:t>of people killed</w:t>
      </w:r>
      <w:r w:rsidRPr="003A37F4">
        <w:rPr>
          <w:rStyle w:val="StyleUnderline"/>
        </w:rPr>
        <w:t xml:space="preserve"> promptly </w:t>
      </w:r>
      <w:r w:rsidRPr="00980A70">
        <w:rPr>
          <w:rStyle w:val="StyleUnderline"/>
          <w:highlight w:val="cyan"/>
        </w:rPr>
        <w:t>by</w:t>
      </w:r>
      <w:r w:rsidRPr="003A37F4">
        <w:rPr>
          <w:rStyle w:val="StyleUnderline"/>
        </w:rPr>
        <w:t xml:space="preserve"> the blast of a </w:t>
      </w:r>
      <w:r w:rsidRPr="00980A70">
        <w:rPr>
          <w:rStyle w:val="StyleUnderline"/>
          <w:highlight w:val="cyan"/>
        </w:rPr>
        <w:t>nuclear explosion almost certainly</w:t>
      </w:r>
      <w:r w:rsidRPr="00980A70">
        <w:rPr>
          <w:highlight w:val="cyan"/>
        </w:rPr>
        <w:t xml:space="preserve"> </w:t>
      </w:r>
      <w:r w:rsidRPr="00980A70">
        <w:rPr>
          <w:rStyle w:val="Emphasis"/>
          <w:highlight w:val="cyan"/>
        </w:rPr>
        <w:t>severely underestimates</w:t>
      </w:r>
      <w:r w:rsidRPr="00980A70">
        <w:rPr>
          <w:rStyle w:val="StyleUnderline"/>
          <w:highlight w:val="cyan"/>
        </w:rPr>
        <w:t xml:space="preserve"> the impact of a</w:t>
      </w:r>
      <w:r w:rsidRPr="003A37F4">
        <w:rPr>
          <w:rStyle w:val="StyleUnderline"/>
        </w:rPr>
        <w:t xml:space="preserve"> </w:t>
      </w:r>
      <w:r w:rsidRPr="003A37F4">
        <w:t xml:space="preserve">large </w:t>
      </w:r>
      <w:r w:rsidRPr="00980A70">
        <w:rPr>
          <w:rStyle w:val="Emphasis"/>
          <w:highlight w:val="cyan"/>
        </w:rPr>
        <w:t>nuclear attack</w:t>
      </w:r>
      <w:r w:rsidRPr="003A37F4">
        <w:t xml:space="preserve">. 8 </w:t>
      </w:r>
      <w:r w:rsidRPr="003A37F4">
        <w:rPr>
          <w:rStyle w:val="StyleUnderline"/>
        </w:rPr>
        <w:t>Estimating the number killed by fire and fallout would raise the numbers</w:t>
      </w:r>
      <w:r w:rsidRPr="003A37F4">
        <w:t xml:space="preserve">. Likely </w:t>
      </w:r>
      <w:r w:rsidRPr="00980A70">
        <w:rPr>
          <w:rStyle w:val="StyleUnderline"/>
          <w:highlight w:val="cyan"/>
        </w:rPr>
        <w:t>more important</w:t>
      </w:r>
      <w:r w:rsidRPr="003A37F4">
        <w:t xml:space="preserve">, however, </w:t>
      </w:r>
      <w:r w:rsidRPr="00980A70">
        <w:rPr>
          <w:rStyle w:val="StyleUnderline"/>
          <w:highlight w:val="cyan"/>
        </w:rPr>
        <w:t>is the</w:t>
      </w:r>
      <w:r w:rsidRPr="003A37F4">
        <w:t xml:space="preserve"> possibility, even </w:t>
      </w:r>
      <w:r w:rsidRPr="00980A70">
        <w:rPr>
          <w:rStyle w:val="Emphasis"/>
          <w:highlight w:val="cyan"/>
        </w:rPr>
        <w:t>likelihood, of societal collapse</w:t>
      </w:r>
      <w:r w:rsidRPr="00980A70">
        <w:rPr>
          <w:highlight w:val="cyan"/>
        </w:rPr>
        <w:t xml:space="preserve">. </w:t>
      </w:r>
      <w:r w:rsidRPr="00980A70">
        <w:rPr>
          <w:rStyle w:val="StyleUnderline"/>
          <w:highlight w:val="cyan"/>
        </w:rPr>
        <w:t>Highly integrated modern economies may lack the ability to recover</w:t>
      </w:r>
      <w:r w:rsidRPr="003A37F4">
        <w:rPr>
          <w:rStyle w:val="StyleUnderline"/>
        </w:rPr>
        <w:t xml:space="preserve"> from large nuclear attacks. A nuclear attack that destroyed the U</w:t>
      </w:r>
      <w:r w:rsidRPr="003A37F4">
        <w:t xml:space="preserve">nited </w:t>
      </w:r>
      <w:r w:rsidRPr="003A37F4">
        <w:rPr>
          <w:rStyle w:val="StyleUnderline"/>
        </w:rPr>
        <w:t>S</w:t>
      </w:r>
      <w:r w:rsidRPr="003A37F4">
        <w:t xml:space="preserve">tates’ </w:t>
      </w:r>
      <w:r w:rsidRPr="003A37F4">
        <w:rPr>
          <w:rStyle w:val="StyleUnderline"/>
        </w:rPr>
        <w:t>key energy systems, communication and information systems, major ports and other transportation nodes</w:t>
      </w:r>
      <w:r w:rsidRPr="003A37F4">
        <w:t>—</w:t>
      </w:r>
      <w:r w:rsidRPr="00980A70">
        <w:rPr>
          <w:rStyle w:val="StyleUnderline"/>
          <w:highlight w:val="cyan"/>
        </w:rPr>
        <w:t xml:space="preserve">in addition to </w:t>
      </w:r>
      <w:r w:rsidRPr="00980A70">
        <w:rPr>
          <w:rStyle w:val="Emphasis"/>
          <w:highlight w:val="cyan"/>
        </w:rPr>
        <w:t>immediately killing many</w:t>
      </w:r>
      <w:r w:rsidRPr="003A37F4">
        <w:t xml:space="preserve"> tens of </w:t>
      </w:r>
      <w:r w:rsidRPr="00980A70">
        <w:rPr>
          <w:rStyle w:val="Emphasis"/>
          <w:highlight w:val="cyan"/>
        </w:rPr>
        <w:t>millions</w:t>
      </w:r>
      <w:r w:rsidRPr="003A37F4">
        <w:t xml:space="preserve"> of people and the cities they live in—</w:t>
      </w:r>
      <w:r w:rsidRPr="00980A70">
        <w:rPr>
          <w:rStyle w:val="StyleUnderline"/>
          <w:highlight w:val="cyan"/>
        </w:rPr>
        <w:t xml:space="preserve">could lead to </w:t>
      </w:r>
      <w:r w:rsidRPr="00980A70">
        <w:rPr>
          <w:rStyle w:val="Emphasis"/>
          <w:highlight w:val="cyan"/>
        </w:rPr>
        <w:t>economic and social collapse</w:t>
      </w:r>
      <w:r w:rsidRPr="003A37F4">
        <w:t xml:space="preserve">. 9 In this case, </w:t>
      </w:r>
      <w:r w:rsidRPr="003A37F4">
        <w:rPr>
          <w:rStyle w:val="StyleUnderline"/>
        </w:rPr>
        <w:t>a</w:t>
      </w:r>
      <w:r w:rsidRPr="003A37F4">
        <w:t xml:space="preserve"> still </w:t>
      </w:r>
      <w:r w:rsidRPr="003A37F4">
        <w:rPr>
          <w:rStyle w:val="StyleUnderline"/>
        </w:rPr>
        <w:t>larger nuclear attack would not cause significantly greater damage</w:t>
      </w:r>
      <w:r w:rsidRPr="003A37F4">
        <w:t>; difference in force size should not then matter for damage and, in turn, bargaining.</w:t>
      </w:r>
    </w:p>
    <w:p w14:paraId="231B6EF5" w14:textId="77777777" w:rsidR="002A7924" w:rsidRPr="003A37F4" w:rsidRDefault="002A7924" w:rsidP="002A7924">
      <w:r w:rsidRPr="003A37F4">
        <w:t xml:space="preserve">There are other possibilities that could reduce or eliminate the difference in damage between large and even larger nuclear attacks. </w:t>
      </w:r>
      <w:r w:rsidRPr="00980A70">
        <w:rPr>
          <w:rStyle w:val="StyleUnderline"/>
          <w:highlight w:val="cyan"/>
        </w:rPr>
        <w:t>A</w:t>
      </w:r>
      <w:r w:rsidRPr="00980A70">
        <w:rPr>
          <w:highlight w:val="cyan"/>
        </w:rPr>
        <w:t xml:space="preserve"> </w:t>
      </w:r>
      <w:r w:rsidRPr="00980A70">
        <w:rPr>
          <w:rStyle w:val="Emphasis"/>
          <w:highlight w:val="cyan"/>
        </w:rPr>
        <w:t>nuclear-winter</w:t>
      </w:r>
      <w:r w:rsidRPr="003A37F4">
        <w:t xml:space="preserve"> type </w:t>
      </w:r>
      <w:r w:rsidRPr="00980A70">
        <w:rPr>
          <w:rStyle w:val="Emphasis"/>
          <w:highlight w:val="cyan"/>
        </w:rPr>
        <w:t>environmental catastrophe</w:t>
      </w:r>
      <w:r w:rsidRPr="003A37F4">
        <w:t xml:space="preserve"> </w:t>
      </w:r>
      <w:r w:rsidRPr="003A37F4">
        <w:rPr>
          <w:rStyle w:val="StyleUnderline"/>
        </w:rPr>
        <w:t xml:space="preserve">would have this effect. </w:t>
      </w:r>
      <w:proofErr w:type="spellStart"/>
      <w:r w:rsidRPr="003A37F4">
        <w:rPr>
          <w:rStyle w:val="StyleUnderline"/>
        </w:rPr>
        <w:t>Kroenig</w:t>
      </w:r>
      <w:proofErr w:type="spellEnd"/>
      <w:r w:rsidRPr="003A37F4">
        <w:rPr>
          <w:rStyle w:val="StyleUnderline"/>
        </w:rPr>
        <w:t xml:space="preserve"> argues that the early claims about nuclear winter were overstated</w:t>
      </w:r>
      <w:r w:rsidRPr="003A37F4">
        <w:t xml:space="preserve"> and therefore that his measures of damage remain adequate (43-44). </w:t>
      </w:r>
      <w:r w:rsidRPr="003A37F4">
        <w:rPr>
          <w:rStyle w:val="StyleUnderline"/>
        </w:rPr>
        <w:t xml:space="preserve">But current research still finds that the cooling effects of a large nuclear war </w:t>
      </w:r>
      <w:r w:rsidRPr="00980A70">
        <w:rPr>
          <w:rStyle w:val="StyleUnderline"/>
          <w:highlight w:val="cyan"/>
        </w:rPr>
        <w:t>could</w:t>
      </w:r>
      <w:r w:rsidRPr="00980A70">
        <w:rPr>
          <w:highlight w:val="cyan"/>
        </w:rPr>
        <w:t xml:space="preserve"> </w:t>
      </w:r>
      <w:r w:rsidRPr="00980A70">
        <w:rPr>
          <w:rStyle w:val="Emphasis"/>
          <w:highlight w:val="cyan"/>
        </w:rPr>
        <w:t>greatly increase</w:t>
      </w:r>
      <w:r w:rsidRPr="003A37F4">
        <w:t xml:space="preserve"> the number of </w:t>
      </w:r>
      <w:r w:rsidRPr="00980A70">
        <w:rPr>
          <w:rStyle w:val="Emphasis"/>
          <w:highlight w:val="cyan"/>
        </w:rPr>
        <w:t>deaths</w:t>
      </w:r>
      <w:r w:rsidRPr="003A37F4">
        <w:t xml:space="preserve"> </w:t>
      </w:r>
      <w:r w:rsidRPr="003A37F4">
        <w:rPr>
          <w:rStyle w:val="StyleUnderline"/>
        </w:rPr>
        <w:t xml:space="preserve">resulting from a large nuclear attack, and that “modern climate models not only show that the nuclear winter theory is correct, but also that </w:t>
      </w:r>
      <w:r w:rsidRPr="00980A70">
        <w:rPr>
          <w:rStyle w:val="StyleUnderline"/>
          <w:highlight w:val="cyan"/>
        </w:rPr>
        <w:t>the</w:t>
      </w:r>
      <w:r w:rsidRPr="00980A70">
        <w:rPr>
          <w:highlight w:val="cyan"/>
        </w:rPr>
        <w:t xml:space="preserve"> </w:t>
      </w:r>
      <w:r w:rsidRPr="00980A70">
        <w:rPr>
          <w:rStyle w:val="Emphasis"/>
          <w:highlight w:val="cyan"/>
        </w:rPr>
        <w:t>effects would last for more than a decade</w:t>
      </w:r>
      <w:r w:rsidRPr="003A37F4">
        <w:t xml:space="preserve">.”10 In addition, even if more people would survive a large nuclear attack than a still larger one, we need to consider the quality of life of the surviving. These </w:t>
      </w:r>
      <w:r w:rsidRPr="003A37F4">
        <w:rPr>
          <w:rStyle w:val="StyleUnderline"/>
        </w:rPr>
        <w:t xml:space="preserve">millions of survivors could be fated to lives of </w:t>
      </w:r>
      <w:r w:rsidRPr="00980A70">
        <w:rPr>
          <w:rStyle w:val="StyleUnderline"/>
          <w:highlight w:val="cyan"/>
        </w:rPr>
        <w:t>misery</w:t>
      </w:r>
      <w:r w:rsidRPr="00980A70">
        <w:rPr>
          <w:highlight w:val="cyan"/>
        </w:rPr>
        <w:t xml:space="preserve">, </w:t>
      </w:r>
      <w:r w:rsidRPr="00980A70">
        <w:rPr>
          <w:rStyle w:val="Emphasis"/>
          <w:highlight w:val="cyan"/>
        </w:rPr>
        <w:t>famine</w:t>
      </w:r>
      <w:r w:rsidRPr="00980A70">
        <w:rPr>
          <w:highlight w:val="cyan"/>
        </w:rPr>
        <w:t xml:space="preserve">, </w:t>
      </w:r>
      <w:r w:rsidRPr="00980A70">
        <w:rPr>
          <w:rStyle w:val="StyleUnderline"/>
          <w:highlight w:val="cyan"/>
        </w:rPr>
        <w:t>and</w:t>
      </w:r>
      <w:r w:rsidRPr="00980A70">
        <w:rPr>
          <w:highlight w:val="cyan"/>
        </w:rPr>
        <w:t xml:space="preserve"> </w:t>
      </w:r>
      <w:r w:rsidRPr="00980A70">
        <w:rPr>
          <w:rStyle w:val="Emphasis"/>
          <w:highlight w:val="cyan"/>
        </w:rPr>
        <w:t>disease</w:t>
      </w:r>
      <w:r w:rsidRPr="003A37F4">
        <w:t xml:space="preserve">, </w:t>
      </w:r>
      <w:r w:rsidRPr="003A37F4">
        <w:rPr>
          <w:rStyle w:val="StyleUnderline"/>
        </w:rPr>
        <w:t>struggling for mere survival in a “smoking radiating ruin.”</w:t>
      </w:r>
      <w:r w:rsidRPr="003A37F4">
        <w:t xml:space="preserve">11 Saving those lives would have value, but far less than is implied by simply comparing the difference in survivors for large attacks. For </w:t>
      </w:r>
      <w:proofErr w:type="gramStart"/>
      <w:r w:rsidRPr="003A37F4">
        <w:t>all of</w:t>
      </w:r>
      <w:proofErr w:type="gramEnd"/>
      <w:r w:rsidRPr="003A37F4">
        <w:t xml:space="preserve"> these reasons—including the failure to address the possibility of societal collapse, of environmental catastrophe, and of exceedingly poor quality of life following massive nuclear war—</w:t>
      </w:r>
      <w:proofErr w:type="spellStart"/>
      <w:r w:rsidRPr="00980A70">
        <w:rPr>
          <w:rStyle w:val="StyleUnderline"/>
          <w:highlight w:val="cyan"/>
        </w:rPr>
        <w:t>Kroenig’s</w:t>
      </w:r>
      <w:proofErr w:type="spellEnd"/>
      <w:r w:rsidRPr="00980A70">
        <w:rPr>
          <w:rStyle w:val="StyleUnderline"/>
          <w:highlight w:val="cyan"/>
        </w:rPr>
        <w:t xml:space="preserve"> measures of the damage from large nuclear attacks are inadequate and </w:t>
      </w:r>
      <w:r w:rsidRPr="00980A70">
        <w:rPr>
          <w:rStyle w:val="Emphasis"/>
          <w:highlight w:val="cyan"/>
        </w:rPr>
        <w:t>exaggerate the difference</w:t>
      </w:r>
      <w:r w:rsidRPr="00980A70">
        <w:rPr>
          <w:rStyle w:val="StyleUnderline"/>
          <w:highlight w:val="cyan"/>
        </w:rPr>
        <w:t xml:space="preserve"> in outcomes</w:t>
      </w:r>
      <w:r w:rsidRPr="003A37F4">
        <w:t xml:space="preserve">. </w:t>
      </w:r>
    </w:p>
    <w:p w14:paraId="5F798B3B" w14:textId="77777777" w:rsidR="002A7924" w:rsidRPr="003A37F4" w:rsidRDefault="002A7924" w:rsidP="002A7924">
      <w:pPr>
        <w:pStyle w:val="Heading4"/>
        <w:rPr>
          <w:rFonts w:cs="Times New Roman"/>
        </w:rPr>
      </w:pPr>
      <w:r w:rsidRPr="003A37F4">
        <w:rPr>
          <w:rFonts w:cs="Times New Roman"/>
        </w:rPr>
        <w:t xml:space="preserve">Adversaries will </w:t>
      </w:r>
      <w:r w:rsidRPr="003A37F4">
        <w:rPr>
          <w:rFonts w:cs="Times New Roman"/>
          <w:u w:val="single"/>
        </w:rPr>
        <w:t>spoof</w:t>
      </w:r>
      <w:r w:rsidRPr="003A37F4">
        <w:rPr>
          <w:rFonts w:cs="Times New Roman"/>
        </w:rPr>
        <w:t xml:space="preserve"> military A.I., </w:t>
      </w:r>
      <w:r w:rsidRPr="003A37F4">
        <w:rPr>
          <w:rFonts w:cs="Times New Roman"/>
          <w:u w:val="single"/>
        </w:rPr>
        <w:t>undermining effectiveness</w:t>
      </w:r>
      <w:r w:rsidRPr="003A37F4">
        <w:rPr>
          <w:rFonts w:cs="Times New Roman"/>
        </w:rPr>
        <w:t xml:space="preserve"> and triggering </w:t>
      </w:r>
      <w:r w:rsidRPr="003A37F4">
        <w:rPr>
          <w:rFonts w:cs="Times New Roman"/>
          <w:u w:val="single"/>
        </w:rPr>
        <w:t>premature escalation</w:t>
      </w:r>
      <w:r w:rsidRPr="003A37F4">
        <w:rPr>
          <w:rFonts w:cs="Times New Roman"/>
        </w:rPr>
        <w:t>.</w:t>
      </w:r>
    </w:p>
    <w:p w14:paraId="54DF4CBF" w14:textId="77777777" w:rsidR="002A7924" w:rsidRPr="003A37F4" w:rsidRDefault="002A7924" w:rsidP="002A7924">
      <w:r w:rsidRPr="003A37F4">
        <w:rPr>
          <w:rStyle w:val="Style13ptBold"/>
        </w:rPr>
        <w:t>Johnson</w:t>
      </w:r>
      <w:r w:rsidRPr="003A37F4">
        <w:t xml:space="preserve"> &amp; Krabill </w:t>
      </w:r>
      <w:r w:rsidRPr="003A37F4">
        <w:rPr>
          <w:rStyle w:val="Style13ptBold"/>
        </w:rPr>
        <w:t>20</w:t>
      </w:r>
      <w:r w:rsidRPr="003A37F4">
        <w:t>, *Postdoctoral Research Fellow at the James Martin Center for Nonproliferation Studies at the Middlebury Institute of International Studies (MIIS), Monterey. **Master of Arts in Nonproliferation and Terrorism candidate at Middlebury Institute of International Studies (MIIS), Monterey. (James, Eleanor, 1-31-2020, “AI, Cyberspace, and Nuclear Weapons”, War on the Rocks, https://warontherocks.com/2020/01/ai-cyberspace-and-nuclear-weapons/)</w:t>
      </w:r>
    </w:p>
    <w:p w14:paraId="15900DF6" w14:textId="77777777" w:rsidR="002A7924" w:rsidRPr="003A37F4" w:rsidRDefault="002A7924" w:rsidP="002A7924">
      <w:r w:rsidRPr="003A37F4">
        <w:t xml:space="preserve">In this example, </w:t>
      </w:r>
      <w:r w:rsidRPr="00980A70">
        <w:rPr>
          <w:rStyle w:val="StyleUnderline"/>
          <w:highlight w:val="cyan"/>
        </w:rPr>
        <w:t xml:space="preserve">the </w:t>
      </w:r>
      <w:r w:rsidRPr="00980A70">
        <w:rPr>
          <w:rStyle w:val="Emphasis"/>
          <w:highlight w:val="cyan"/>
        </w:rPr>
        <w:t>spoofing</w:t>
      </w:r>
      <w:r w:rsidRPr="00980A70">
        <w:rPr>
          <w:rStyle w:val="StyleUnderline"/>
          <w:highlight w:val="cyan"/>
        </w:rPr>
        <w:t xml:space="preserve"> attack on</w:t>
      </w:r>
      <w:r w:rsidRPr="003A37F4">
        <w:rPr>
          <w:rStyle w:val="StyleUnderline"/>
        </w:rPr>
        <w:t xml:space="preserve"> the weapon systems’ </w:t>
      </w:r>
      <w:r w:rsidRPr="00980A70">
        <w:rPr>
          <w:rStyle w:val="StyleUnderline"/>
          <w:highlight w:val="cyan"/>
        </w:rPr>
        <w:t>algorithm</w:t>
      </w:r>
      <w:r w:rsidRPr="003A37F4">
        <w:t xml:space="preserve"> is executed in such a way that </w:t>
      </w:r>
      <w:r w:rsidRPr="003A37F4">
        <w:rPr>
          <w:rStyle w:val="StyleUnderline"/>
        </w:rPr>
        <w:t xml:space="preserve">the </w:t>
      </w:r>
      <w:r w:rsidRPr="00980A70">
        <w:rPr>
          <w:rStyle w:val="StyleUnderline"/>
          <w:highlight w:val="cyan"/>
        </w:rPr>
        <w:t>imagery appears</w:t>
      </w:r>
      <w:r w:rsidRPr="003A37F4">
        <w:rPr>
          <w:rStyle w:val="StyleUnderline"/>
        </w:rPr>
        <w:t xml:space="preserve"> to the recognition system as </w:t>
      </w:r>
      <w:r w:rsidRPr="00980A70">
        <w:rPr>
          <w:rStyle w:val="Emphasis"/>
          <w:highlight w:val="cyan"/>
        </w:rPr>
        <w:t>indistinguishable</w:t>
      </w:r>
      <w:r w:rsidRPr="00980A70">
        <w:rPr>
          <w:highlight w:val="cyan"/>
        </w:rPr>
        <w:t xml:space="preserve"> </w:t>
      </w:r>
      <w:r w:rsidRPr="00980A70">
        <w:rPr>
          <w:rStyle w:val="StyleUnderline"/>
          <w:highlight w:val="cyan"/>
        </w:rPr>
        <w:t>from a valid military target</w:t>
      </w:r>
      <w:r w:rsidRPr="00980A70">
        <w:rPr>
          <w:highlight w:val="cyan"/>
        </w:rPr>
        <w:t xml:space="preserve">, </w:t>
      </w:r>
      <w:r w:rsidRPr="00980A70">
        <w:rPr>
          <w:rStyle w:val="Emphasis"/>
          <w:highlight w:val="cyan"/>
        </w:rPr>
        <w:t>escalating the situation</w:t>
      </w:r>
      <w:r w:rsidRPr="00980A70">
        <w:rPr>
          <w:highlight w:val="cyan"/>
        </w:rPr>
        <w:t xml:space="preserve"> </w:t>
      </w:r>
      <w:r w:rsidRPr="00980A70">
        <w:rPr>
          <w:rStyle w:val="StyleUnderline"/>
          <w:highlight w:val="cyan"/>
        </w:rPr>
        <w:t>based on a false premise</w:t>
      </w:r>
      <w:r w:rsidRPr="003A37F4">
        <w:rPr>
          <w:rStyle w:val="StyleUnderline"/>
        </w:rPr>
        <w:t xml:space="preserve"> that would be unlikely to fool the human eye</w:t>
      </w:r>
      <w:r w:rsidRPr="003A37F4">
        <w:t xml:space="preserve">. AI experts have proven that even when data appears accurate to </w:t>
      </w:r>
      <w:r w:rsidRPr="00980A70">
        <w:rPr>
          <w:rStyle w:val="StyleUnderline"/>
          <w:highlight w:val="cyan"/>
        </w:rPr>
        <w:t>AI</w:t>
      </w:r>
      <w:r w:rsidRPr="003A37F4">
        <w:rPr>
          <w:rStyle w:val="StyleUnderline"/>
        </w:rPr>
        <w:t xml:space="preserve"> image recognition software</w:t>
      </w:r>
      <w:r w:rsidRPr="003A37F4">
        <w:t xml:space="preserve">, these systems </w:t>
      </w:r>
      <w:r w:rsidRPr="00980A70">
        <w:rPr>
          <w:rStyle w:val="StyleUnderline"/>
          <w:highlight w:val="cyan"/>
        </w:rPr>
        <w:t>often</w:t>
      </w:r>
      <w:r w:rsidRPr="00980A70">
        <w:rPr>
          <w:highlight w:val="cyan"/>
        </w:rPr>
        <w:t xml:space="preserve"> </w:t>
      </w:r>
      <w:r w:rsidRPr="00980A70">
        <w:rPr>
          <w:rStyle w:val="Emphasis"/>
          <w:highlight w:val="cyan"/>
        </w:rPr>
        <w:t>hallucinate objects that do not exist</w:t>
      </w:r>
      <w:r w:rsidRPr="003A37F4">
        <w:t>.</w:t>
      </w:r>
    </w:p>
    <w:p w14:paraId="52745049" w14:textId="77777777" w:rsidR="002A7924" w:rsidRPr="003A37F4" w:rsidRDefault="002A7924" w:rsidP="002A7924">
      <w:r w:rsidRPr="003A37F4">
        <w:rPr>
          <w:rStyle w:val="StyleUnderline"/>
        </w:rPr>
        <w:t>The</w:t>
      </w:r>
      <w:r w:rsidRPr="003A37F4">
        <w:t xml:space="preserve"> explainability (or “</w:t>
      </w:r>
      <w:r w:rsidRPr="00980A70">
        <w:rPr>
          <w:rStyle w:val="Emphasis"/>
          <w:highlight w:val="cyan"/>
        </w:rPr>
        <w:t>black box</w:t>
      </w:r>
      <w:r w:rsidRPr="003A37F4">
        <w:t xml:space="preserve">”) </w:t>
      </w:r>
      <w:r w:rsidRPr="003A37F4">
        <w:rPr>
          <w:rStyle w:val="StyleUnderline"/>
        </w:rPr>
        <w:t>problem</w:t>
      </w:r>
      <w:r w:rsidRPr="003A37F4">
        <w:t xml:space="preserve"> associated </w:t>
      </w:r>
      <w:r w:rsidRPr="003A37F4">
        <w:rPr>
          <w:rStyle w:val="StyleUnderline"/>
        </w:rPr>
        <w:t xml:space="preserve">with </w:t>
      </w:r>
      <w:r w:rsidRPr="00980A70">
        <w:rPr>
          <w:rStyle w:val="StyleUnderline"/>
          <w:highlight w:val="cyan"/>
        </w:rPr>
        <w:t>AI</w:t>
      </w:r>
      <w:r w:rsidRPr="003A37F4">
        <w:t xml:space="preserve"> applications </w:t>
      </w:r>
      <w:r w:rsidRPr="003A37F4">
        <w:rPr>
          <w:rStyle w:val="StyleUnderline"/>
        </w:rPr>
        <w:t>may</w:t>
      </w:r>
      <w:r w:rsidRPr="003A37F4">
        <w:t xml:space="preserve"> further </w:t>
      </w:r>
      <w:r w:rsidRPr="00980A70">
        <w:rPr>
          <w:rStyle w:val="StyleUnderline"/>
          <w:highlight w:val="cyan"/>
        </w:rPr>
        <w:t>compound these dynamics</w:t>
      </w:r>
      <w:r w:rsidRPr="003A37F4">
        <w:rPr>
          <w:rStyle w:val="StyleUnderline"/>
        </w:rPr>
        <w:t>. Insufficient understanding of how</w:t>
      </w:r>
      <w:r w:rsidRPr="003A37F4">
        <w:t xml:space="preserve"> and why </w:t>
      </w:r>
      <w:r w:rsidRPr="003A37F4">
        <w:rPr>
          <w:rStyle w:val="StyleUnderline"/>
        </w:rPr>
        <w:t>AI algorithms</w:t>
      </w:r>
      <w:r w:rsidRPr="003A37F4">
        <w:t xml:space="preserve"> reach a particular </w:t>
      </w:r>
      <w:r w:rsidRPr="003A37F4">
        <w:rPr>
          <w:rStyle w:val="StyleUnderline"/>
        </w:rPr>
        <w:t>judg</w:t>
      </w:r>
      <w:r w:rsidRPr="003A37F4">
        <w:t>m</w:t>
      </w:r>
      <w:r w:rsidRPr="003A37F4">
        <w:rPr>
          <w:rStyle w:val="StyleUnderline"/>
        </w:rPr>
        <w:t>e</w:t>
      </w:r>
      <w:r w:rsidRPr="003A37F4">
        <w:t xml:space="preserve">nt or decision </w:t>
      </w:r>
      <w:r w:rsidRPr="003A37F4">
        <w:rPr>
          <w:rStyle w:val="StyleUnderline"/>
        </w:rPr>
        <w:t xml:space="preserve">would </w:t>
      </w:r>
      <w:r w:rsidRPr="00980A70">
        <w:rPr>
          <w:rStyle w:val="StyleUnderline"/>
          <w:highlight w:val="cyan"/>
        </w:rPr>
        <w:t xml:space="preserve">complicate the task of determining if datasets had been </w:t>
      </w:r>
      <w:r w:rsidRPr="00980A70">
        <w:rPr>
          <w:rStyle w:val="Emphasis"/>
          <w:highlight w:val="cyan"/>
        </w:rPr>
        <w:t>deliberately compromised</w:t>
      </w:r>
      <w:r w:rsidRPr="003A37F4">
        <w:rPr>
          <w:rStyle w:val="StyleUnderline"/>
        </w:rPr>
        <w:t xml:space="preserve"> to manufacture false outcomes — such as</w:t>
      </w:r>
      <w:r w:rsidRPr="003A37F4">
        <w:t xml:space="preserve"> attacking incorrect targets or </w:t>
      </w:r>
      <w:r w:rsidRPr="003A37F4">
        <w:rPr>
          <w:rStyle w:val="StyleUnderline"/>
        </w:rPr>
        <w:t>misdirecting allies</w:t>
      </w:r>
      <w:r w:rsidRPr="003A37F4">
        <w:t xml:space="preserve"> during combat.</w:t>
      </w:r>
    </w:p>
    <w:p w14:paraId="5338EA05" w14:textId="77777777" w:rsidR="002A7924" w:rsidRPr="003A37F4" w:rsidRDefault="002A7924" w:rsidP="002A7924">
      <w:r w:rsidRPr="003A37F4">
        <w:t xml:space="preserve">Furthermore, as humans and AI team up to accomplish </w:t>
      </w:r>
      <w:proofErr w:type="gramStart"/>
      <w:r w:rsidRPr="003A37F4">
        <w:t>particular missions</w:t>
      </w:r>
      <w:proofErr w:type="gramEnd"/>
      <w:r w:rsidRPr="003A37F4">
        <w:t>, the opacity associated with how AI systems reach a decision may cause an operator to have either too much or too little confidence in a system’s performance.</w:t>
      </w:r>
    </w:p>
    <w:p w14:paraId="49769210" w14:textId="77777777" w:rsidR="002A7924" w:rsidRPr="003A37F4" w:rsidRDefault="002A7924" w:rsidP="002A7924">
      <w:r w:rsidRPr="003A37F4">
        <w:t xml:space="preserve">Consequently, unless the system’s machine learn­ing algorithm is terminated, once deployed at the end of the training phase it could potentially learn something it was not intended to, or even perform a task or mission that its human designers do not expect it to do. This issue is one of the main reasons why the use of </w:t>
      </w:r>
      <w:r w:rsidRPr="00980A70">
        <w:rPr>
          <w:rStyle w:val="StyleUnderline"/>
          <w:highlight w:val="cyan"/>
        </w:rPr>
        <w:t>AI machine learning</w:t>
      </w:r>
      <w:r w:rsidRPr="003A37F4">
        <w:t xml:space="preserve"> in the context of weapon systems </w:t>
      </w:r>
      <w:r w:rsidRPr="00980A70">
        <w:rPr>
          <w:rStyle w:val="StyleUnderline"/>
          <w:highlight w:val="cyan"/>
        </w:rPr>
        <w:t>is</w:t>
      </w:r>
      <w:r w:rsidRPr="00980A70">
        <w:rPr>
          <w:highlight w:val="cyan"/>
        </w:rPr>
        <w:t xml:space="preserve">, </w:t>
      </w:r>
      <w:r w:rsidRPr="00980A70">
        <w:rPr>
          <w:rStyle w:val="StyleUnderline"/>
          <w:highlight w:val="cyan"/>
        </w:rPr>
        <w:t>for now</w:t>
      </w:r>
      <w:r w:rsidRPr="00980A70">
        <w:rPr>
          <w:highlight w:val="cyan"/>
        </w:rPr>
        <w:t xml:space="preserve">, </w:t>
      </w:r>
      <w:r w:rsidRPr="00980A70">
        <w:rPr>
          <w:rStyle w:val="Emphasis"/>
          <w:highlight w:val="cyan"/>
        </w:rPr>
        <w:t>confined</w:t>
      </w:r>
      <w:r w:rsidRPr="003A37F4">
        <w:rPr>
          <w:rStyle w:val="StyleUnderline"/>
        </w:rPr>
        <w:t xml:space="preserve"> to mostly experimental research</w:t>
      </w:r>
      <w:r w:rsidRPr="003A37F4">
        <w:t>.</w:t>
      </w:r>
    </w:p>
    <w:p w14:paraId="64CE5E41" w14:textId="77777777" w:rsidR="002A7924" w:rsidRPr="003A37F4" w:rsidRDefault="002A7924" w:rsidP="002A7924">
      <w:r w:rsidRPr="003A37F4">
        <w:rPr>
          <w:rStyle w:val="StyleUnderline"/>
        </w:rPr>
        <w:t>Even if nuclear early-warning systems might eventually detect the subversion,</w:t>
      </w:r>
      <w:r w:rsidRPr="003A37F4">
        <w:t xml:space="preserve"> </w:t>
      </w:r>
      <w:r w:rsidRPr="00980A70">
        <w:rPr>
          <w:rStyle w:val="Emphasis"/>
          <w:highlight w:val="cyan"/>
        </w:rPr>
        <w:t>heightened</w:t>
      </w:r>
      <w:r w:rsidRPr="00980A70">
        <w:rPr>
          <w:highlight w:val="cyan"/>
        </w:rPr>
        <w:t xml:space="preserve"> </w:t>
      </w:r>
      <w:r w:rsidRPr="00980A70">
        <w:rPr>
          <w:rStyle w:val="StyleUnderline"/>
          <w:highlight w:val="cyan"/>
        </w:rPr>
        <w:t>levels of</w:t>
      </w:r>
      <w:r w:rsidRPr="00980A70">
        <w:rPr>
          <w:highlight w:val="cyan"/>
        </w:rPr>
        <w:t xml:space="preserve"> </w:t>
      </w:r>
      <w:r w:rsidRPr="00980A70">
        <w:rPr>
          <w:rStyle w:val="Emphasis"/>
          <w:highlight w:val="cyan"/>
        </w:rPr>
        <w:t>uncertainty</w:t>
      </w:r>
      <w:r w:rsidRPr="00980A70">
        <w:rPr>
          <w:highlight w:val="cyan"/>
        </w:rPr>
        <w:t xml:space="preserve"> </w:t>
      </w:r>
      <w:r w:rsidRPr="00980A70">
        <w:rPr>
          <w:rStyle w:val="StyleUnderline"/>
          <w:highlight w:val="cyan"/>
        </w:rPr>
        <w:t>and</w:t>
      </w:r>
      <w:r w:rsidRPr="00980A70">
        <w:rPr>
          <w:highlight w:val="cyan"/>
        </w:rPr>
        <w:t xml:space="preserve"> </w:t>
      </w:r>
      <w:r w:rsidRPr="00980A70">
        <w:rPr>
          <w:rStyle w:val="Emphasis"/>
          <w:highlight w:val="cyan"/>
        </w:rPr>
        <w:t>tension</w:t>
      </w:r>
      <w:r w:rsidRPr="003A37F4">
        <w:t xml:space="preserve"> caused by an alert </w:t>
      </w:r>
      <w:r w:rsidRPr="00980A70">
        <w:rPr>
          <w:rStyle w:val="StyleUnderline"/>
          <w:highlight w:val="cyan"/>
        </w:rPr>
        <w:t>may impel</w:t>
      </w:r>
      <w:r w:rsidRPr="003A37F4">
        <w:rPr>
          <w:rStyle w:val="StyleUnderline"/>
        </w:rPr>
        <w:t xml:space="preserve"> the respective militaries to put their nuc</w:t>
      </w:r>
      <w:r w:rsidRPr="003A37F4">
        <w:t>lear weapon</w:t>
      </w:r>
      <w:r w:rsidRPr="003A37F4">
        <w:rPr>
          <w:rStyle w:val="StyleUnderline"/>
        </w:rPr>
        <w:t xml:space="preserve">s on </w:t>
      </w:r>
      <w:r w:rsidRPr="00980A70">
        <w:rPr>
          <w:rStyle w:val="Emphasis"/>
          <w:highlight w:val="cyan"/>
        </w:rPr>
        <w:t>high alert</w:t>
      </w:r>
      <w:r w:rsidRPr="003A37F4">
        <w:t xml:space="preserve"> status. </w:t>
      </w:r>
      <w:r w:rsidRPr="003A37F4">
        <w:rPr>
          <w:rStyle w:val="StyleUnderline"/>
        </w:rPr>
        <w:t xml:space="preserve">This </w:t>
      </w:r>
      <w:r w:rsidRPr="00980A70">
        <w:rPr>
          <w:rStyle w:val="StyleUnderline"/>
          <w:highlight w:val="cyan"/>
        </w:rPr>
        <w:t>skewed assessment</w:t>
      </w:r>
      <w:r w:rsidRPr="003A37F4">
        <w:rPr>
          <w:rStyle w:val="StyleUnderline"/>
        </w:rPr>
        <w:t xml:space="preserve"> in</w:t>
      </w:r>
      <w:r w:rsidRPr="003A37F4">
        <w:t xml:space="preserve"> the context of </w:t>
      </w:r>
      <w:r w:rsidRPr="003A37F4">
        <w:rPr>
          <w:rStyle w:val="StyleUnderline"/>
        </w:rPr>
        <w:t>nuc</w:t>
      </w:r>
      <w:r w:rsidRPr="003A37F4">
        <w:t>lear weapon</w:t>
      </w:r>
      <w:r w:rsidRPr="003A37F4">
        <w:rPr>
          <w:rStyle w:val="StyleUnderline"/>
        </w:rPr>
        <w:t xml:space="preserve">s, ready to launch at a moment’s notice, </w:t>
      </w:r>
      <w:r w:rsidRPr="00980A70">
        <w:rPr>
          <w:rStyle w:val="StyleUnderline"/>
          <w:highlight w:val="cyan"/>
        </w:rPr>
        <w:t>would</w:t>
      </w:r>
      <w:r w:rsidRPr="003A37F4">
        <w:t xml:space="preserve"> likely </w:t>
      </w:r>
      <w:r w:rsidRPr="00980A70">
        <w:rPr>
          <w:rStyle w:val="Emphasis"/>
          <w:highlight w:val="cyan"/>
        </w:rPr>
        <w:t>precipitate worst-case</w:t>
      </w:r>
      <w:r w:rsidRPr="003A37F4">
        <w:t xml:space="preserve"> scenario </w:t>
      </w:r>
      <w:r w:rsidRPr="00980A70">
        <w:rPr>
          <w:rStyle w:val="Emphasis"/>
          <w:highlight w:val="cyan"/>
        </w:rPr>
        <w:t>thinking</w:t>
      </w:r>
      <w:r w:rsidRPr="00980A70">
        <w:rPr>
          <w:highlight w:val="cyan"/>
        </w:rPr>
        <w:t xml:space="preserve"> </w:t>
      </w:r>
      <w:r w:rsidRPr="00980A70">
        <w:rPr>
          <w:rStyle w:val="StyleUnderline"/>
          <w:highlight w:val="cyan"/>
        </w:rPr>
        <w:t xml:space="preserve">that may </w:t>
      </w:r>
      <w:r w:rsidRPr="00980A70">
        <w:rPr>
          <w:rStyle w:val="Emphasis"/>
          <w:highlight w:val="cyan"/>
        </w:rPr>
        <w:t>spark inadvertent escalation</w:t>
      </w:r>
      <w:r w:rsidRPr="003A37F4">
        <w:t>.</w:t>
      </w:r>
    </w:p>
    <w:p w14:paraId="5C02D9C6" w14:textId="77777777" w:rsidR="002A7924" w:rsidRPr="003A37F4" w:rsidRDefault="002A7924" w:rsidP="002A7924">
      <w:r w:rsidRPr="00980A70">
        <w:rPr>
          <w:rStyle w:val="StyleUnderline"/>
          <w:highlight w:val="cyan"/>
        </w:rPr>
        <w:t xml:space="preserve">Therefore, </w:t>
      </w:r>
      <w:r w:rsidRPr="00980A70">
        <w:rPr>
          <w:rStyle w:val="Emphasis"/>
          <w:highlight w:val="cyan"/>
        </w:rPr>
        <w:t>AI</w:t>
      </w:r>
      <w:r w:rsidRPr="003A37F4">
        <w:t xml:space="preserve">-augmented cyber </w:t>
      </w:r>
      <w:r w:rsidRPr="003A37F4">
        <w:rPr>
          <w:rStyle w:val="StyleUnderline"/>
        </w:rPr>
        <w:t>intelligence gathering tools</w:t>
      </w:r>
      <w:r w:rsidRPr="003A37F4">
        <w:t xml:space="preserve"> (or espionage) </w:t>
      </w:r>
      <w:r w:rsidRPr="00980A70">
        <w:rPr>
          <w:rStyle w:val="StyleUnderline"/>
          <w:highlight w:val="cyan"/>
        </w:rPr>
        <w:t xml:space="preserve">used during a crisis could </w:t>
      </w:r>
      <w:r w:rsidRPr="00980A70">
        <w:rPr>
          <w:rStyle w:val="Emphasis"/>
          <w:highlight w:val="cyan"/>
        </w:rPr>
        <w:t>easily be misinterpreted</w:t>
      </w:r>
      <w:r w:rsidRPr="00980A70">
        <w:rPr>
          <w:highlight w:val="cyan"/>
        </w:rPr>
        <w:t xml:space="preserve"> </w:t>
      </w:r>
      <w:r w:rsidRPr="00980A70">
        <w:rPr>
          <w:rStyle w:val="StyleUnderline"/>
          <w:highlight w:val="cyan"/>
        </w:rPr>
        <w:t xml:space="preserve">by an adversary as a </w:t>
      </w:r>
      <w:r w:rsidRPr="00980A70">
        <w:rPr>
          <w:rStyle w:val="Emphasis"/>
          <w:highlight w:val="cyan"/>
        </w:rPr>
        <w:t>prelude for a preemptive attack</w:t>
      </w:r>
      <w:r w:rsidRPr="00980A70">
        <w:rPr>
          <w:highlight w:val="cyan"/>
        </w:rPr>
        <w:t xml:space="preserve"> </w:t>
      </w:r>
      <w:r w:rsidRPr="00980A70">
        <w:rPr>
          <w:rStyle w:val="StyleUnderline"/>
          <w:highlight w:val="cyan"/>
        </w:rPr>
        <w:t>on its nuclear force</w:t>
      </w:r>
      <w:r w:rsidRPr="003A37F4">
        <w:t>.</w:t>
      </w:r>
    </w:p>
    <w:p w14:paraId="74696BED" w14:textId="77777777" w:rsidR="002A7924" w:rsidRPr="003A37F4" w:rsidRDefault="002A7924" w:rsidP="002A7924">
      <w:pPr>
        <w:pStyle w:val="Heading3"/>
        <w:rPr>
          <w:rFonts w:cs="Times New Roman"/>
        </w:rPr>
      </w:pPr>
      <w:r w:rsidRPr="003A37F4">
        <w:rPr>
          <w:rFonts w:cs="Times New Roman"/>
        </w:rPr>
        <w:t>AT: Primacy Good---Counterforce</w:t>
      </w:r>
    </w:p>
    <w:p w14:paraId="0B5E4BA0" w14:textId="77777777" w:rsidR="002A7924" w:rsidRPr="003A37F4" w:rsidRDefault="002A7924" w:rsidP="002A7924">
      <w:pPr>
        <w:pStyle w:val="Heading4"/>
        <w:rPr>
          <w:rFonts w:cs="Times New Roman"/>
        </w:rPr>
      </w:pPr>
      <w:r w:rsidRPr="003A37F4">
        <w:rPr>
          <w:rFonts w:cs="Times New Roman"/>
        </w:rPr>
        <w:t xml:space="preserve">Attempting counterforce </w:t>
      </w:r>
      <w:r w:rsidRPr="003A37F4">
        <w:rPr>
          <w:rFonts w:cs="Times New Roman"/>
          <w:u w:val="single"/>
        </w:rPr>
        <w:t>virtually guarantees</w:t>
      </w:r>
      <w:r w:rsidRPr="003A37F4">
        <w:rPr>
          <w:rFonts w:cs="Times New Roman"/>
        </w:rPr>
        <w:t xml:space="preserve"> nuclear war. </w:t>
      </w:r>
      <w:r w:rsidRPr="003A37F4">
        <w:rPr>
          <w:rFonts w:cs="Times New Roman"/>
          <w:u w:val="single"/>
        </w:rPr>
        <w:t>Only one step</w:t>
      </w:r>
      <w:r w:rsidRPr="003A37F4">
        <w:rPr>
          <w:rFonts w:cs="Times New Roman"/>
        </w:rPr>
        <w:t xml:space="preserve"> </w:t>
      </w:r>
      <w:proofErr w:type="gramStart"/>
      <w:r w:rsidRPr="003A37F4">
        <w:rPr>
          <w:rFonts w:cs="Times New Roman"/>
        </w:rPr>
        <w:t>has to</w:t>
      </w:r>
      <w:proofErr w:type="gramEnd"/>
      <w:r w:rsidRPr="003A37F4">
        <w:rPr>
          <w:rFonts w:cs="Times New Roman"/>
        </w:rPr>
        <w:t xml:space="preserve"> go wrong to reach </w:t>
      </w:r>
      <w:r w:rsidRPr="003A37F4">
        <w:rPr>
          <w:rFonts w:cs="Times New Roman"/>
          <w:u w:val="single"/>
        </w:rPr>
        <w:t>Armageddon</w:t>
      </w:r>
      <w:r w:rsidRPr="003A37F4">
        <w:rPr>
          <w:rFonts w:cs="Times New Roman"/>
        </w:rPr>
        <w:t>.</w:t>
      </w:r>
    </w:p>
    <w:p w14:paraId="3B87FB96" w14:textId="77777777" w:rsidR="002A7924" w:rsidRPr="003A37F4" w:rsidRDefault="002A7924" w:rsidP="002A7924">
      <w:r w:rsidRPr="003A37F4">
        <w:rPr>
          <w:rStyle w:val="Style13ptBold"/>
        </w:rPr>
        <w:t>Boyd 16</w:t>
      </w:r>
      <w:r w:rsidRPr="003A37F4">
        <w:t xml:space="preserve">, Senior policy analyst, addressing nuclear weapons policy and counterterrorism. His writings have appeared in The Nonproliferation Review, The Washington Quarterly, The Bulletin of the Atomic Scientists, and Studies in Conflict and Terrorism. He earned a </w:t>
      </w:r>
      <w:proofErr w:type="gramStart"/>
      <w:r w:rsidRPr="003A37F4">
        <w:t>master of public policy</w:t>
      </w:r>
      <w:proofErr w:type="gramEnd"/>
      <w:r w:rsidRPr="003A37F4">
        <w:t xml:space="preserve"> degree from Harvard’s JFK School of Government (Dallas, Revealed Preference and the Minimum Requirements of Nuclear Deterrence, </w:t>
      </w:r>
      <w:r w:rsidRPr="003A37F4">
        <w:rPr>
          <w:i/>
          <w:iCs/>
        </w:rPr>
        <w:t>Strategic Studies Quarterly</w:t>
      </w:r>
      <w:r w:rsidRPr="003A37F4">
        <w:t>, US STRATCOM 2016, Available Online at: https://www.airuniversity.af.edu/Portals/10/SSQ/documents/Volume-10_Issue-5/Boyd.pdf)</w:t>
      </w:r>
    </w:p>
    <w:p w14:paraId="6ACB87C0" w14:textId="77777777" w:rsidR="002A7924" w:rsidRPr="003A37F4" w:rsidRDefault="002A7924" w:rsidP="002A7924">
      <w:r w:rsidRPr="00980A70">
        <w:rPr>
          <w:rStyle w:val="StyleUnderline"/>
          <w:highlight w:val="cyan"/>
        </w:rPr>
        <w:t>A counterforce posture</w:t>
      </w:r>
      <w:r w:rsidRPr="003A37F4">
        <w:t xml:space="preserve">, especially when </w:t>
      </w:r>
      <w:r w:rsidRPr="00980A70">
        <w:rPr>
          <w:rStyle w:val="StyleUnderline"/>
          <w:highlight w:val="cyan"/>
        </w:rPr>
        <w:t>paired with a</w:t>
      </w:r>
      <w:r w:rsidRPr="00980A70">
        <w:rPr>
          <w:highlight w:val="cyan"/>
        </w:rPr>
        <w:t xml:space="preserve"> “</w:t>
      </w:r>
      <w:r w:rsidRPr="00980A70">
        <w:rPr>
          <w:rStyle w:val="Emphasis"/>
          <w:highlight w:val="cyan"/>
        </w:rPr>
        <w:t>launch on warning</w:t>
      </w:r>
      <w:r w:rsidRPr="00980A70">
        <w:rPr>
          <w:highlight w:val="cyan"/>
        </w:rPr>
        <w:t xml:space="preserve">” </w:t>
      </w:r>
      <w:r w:rsidRPr="00980A70">
        <w:rPr>
          <w:rStyle w:val="StyleUnderline"/>
          <w:highlight w:val="cyan"/>
        </w:rPr>
        <w:t>policy</w:t>
      </w:r>
      <w:r w:rsidRPr="003A37F4">
        <w:t xml:space="preserve">, necessarily </w:t>
      </w:r>
      <w:r w:rsidRPr="003A37F4">
        <w:rPr>
          <w:rStyle w:val="StyleUnderline"/>
        </w:rPr>
        <w:t xml:space="preserve">requires high launch readiness, </w:t>
      </w:r>
      <w:r w:rsidRPr="00980A70">
        <w:rPr>
          <w:rStyle w:val="StyleUnderline"/>
          <w:highlight w:val="cyan"/>
        </w:rPr>
        <w:t>imposing</w:t>
      </w:r>
      <w:r w:rsidRPr="00980A70">
        <w:rPr>
          <w:highlight w:val="cyan"/>
        </w:rPr>
        <w:t xml:space="preserve"> </w:t>
      </w:r>
      <w:r w:rsidRPr="00980A70">
        <w:rPr>
          <w:rStyle w:val="Emphasis"/>
          <w:highlight w:val="cyan"/>
        </w:rPr>
        <w:t>decision windows of</w:t>
      </w:r>
      <w:r w:rsidRPr="003A37F4">
        <w:t xml:space="preserve"> perhaps </w:t>
      </w:r>
      <w:r w:rsidRPr="00980A70">
        <w:rPr>
          <w:rStyle w:val="Emphasis"/>
          <w:highlight w:val="cyan"/>
        </w:rPr>
        <w:t>15</w:t>
      </w:r>
      <w:r w:rsidRPr="003A37F4">
        <w:t xml:space="preserve">–30 </w:t>
      </w:r>
      <w:r w:rsidRPr="00980A70">
        <w:rPr>
          <w:rStyle w:val="Emphasis"/>
          <w:highlight w:val="cyan"/>
        </w:rPr>
        <w:t>minutes</w:t>
      </w:r>
      <w:r w:rsidRPr="003A37F4">
        <w:t xml:space="preserve"> </w:t>
      </w:r>
      <w:r w:rsidRPr="003A37F4">
        <w:rPr>
          <w:rStyle w:val="StyleUnderline"/>
        </w:rPr>
        <w:t>upon receipt of satellite and radar warning of an incoming attack</w:t>
      </w:r>
      <w:r w:rsidRPr="003A37F4">
        <w:t xml:space="preserve">. </w:t>
      </w:r>
      <w:r w:rsidRPr="00980A70">
        <w:rPr>
          <w:rStyle w:val="StyleUnderline"/>
          <w:highlight w:val="cyan"/>
        </w:rPr>
        <w:t xml:space="preserve">The risk of a </w:t>
      </w:r>
      <w:r w:rsidRPr="00980A70">
        <w:rPr>
          <w:rStyle w:val="Emphasis"/>
          <w:highlight w:val="cyan"/>
        </w:rPr>
        <w:t>premature or mistaken launch</w:t>
      </w:r>
      <w:r w:rsidRPr="003A37F4">
        <w:t xml:space="preserve"> under this model </w:t>
      </w:r>
      <w:r w:rsidRPr="00980A70">
        <w:rPr>
          <w:rStyle w:val="StyleUnderline"/>
          <w:highlight w:val="cyan"/>
        </w:rPr>
        <w:t>is</w:t>
      </w:r>
      <w:r w:rsidRPr="003A37F4">
        <w:t xml:space="preserve"> self-evidently </w:t>
      </w:r>
      <w:r w:rsidRPr="00980A70">
        <w:rPr>
          <w:rStyle w:val="StyleUnderline"/>
          <w:highlight w:val="cyan"/>
        </w:rPr>
        <w:t>high</w:t>
      </w:r>
      <w:r w:rsidRPr="003A37F4">
        <w:rPr>
          <w:rStyle w:val="StyleUnderline"/>
        </w:rPr>
        <w:t xml:space="preserve">er than under one designed to ride out a nuclear attack and retaliate with </w:t>
      </w:r>
      <w:proofErr w:type="spellStart"/>
      <w:r w:rsidRPr="003A37F4">
        <w:rPr>
          <w:rStyle w:val="StyleUnderline"/>
        </w:rPr>
        <w:t>secondstrike</w:t>
      </w:r>
      <w:proofErr w:type="spellEnd"/>
      <w:r w:rsidRPr="003A37F4">
        <w:rPr>
          <w:rStyle w:val="StyleUnderline"/>
        </w:rPr>
        <w:t xml:space="preserve"> forces</w:t>
      </w:r>
      <w:r w:rsidRPr="003A37F4">
        <w:t xml:space="preserve">. Nor is the potential for miscalculation limited to a splendid counterforce attack. </w:t>
      </w:r>
      <w:r w:rsidRPr="003A37F4">
        <w:rPr>
          <w:rStyle w:val="StyleUnderline"/>
        </w:rPr>
        <w:t>Consider a scenario</w:t>
      </w:r>
      <w:r w:rsidRPr="003A37F4">
        <w:t xml:space="preserve"> presented by Austin Long and Brendan Green </w:t>
      </w:r>
      <w:r w:rsidRPr="003A37F4">
        <w:rPr>
          <w:rStyle w:val="StyleUnderline"/>
        </w:rPr>
        <w:t>in which the U</w:t>
      </w:r>
      <w:r w:rsidRPr="003A37F4">
        <w:t xml:space="preserve">nited </w:t>
      </w:r>
      <w:r w:rsidRPr="003A37F4">
        <w:rPr>
          <w:rStyle w:val="StyleUnderline"/>
        </w:rPr>
        <w:t>S</w:t>
      </w:r>
      <w:r w:rsidRPr="003A37F4">
        <w:t xml:space="preserve">tates </w:t>
      </w:r>
      <w:proofErr w:type="gramStart"/>
      <w:r w:rsidRPr="003A37F4">
        <w:rPr>
          <w:rStyle w:val="StyleUnderline"/>
        </w:rPr>
        <w:t>enters into</w:t>
      </w:r>
      <w:proofErr w:type="gramEnd"/>
      <w:r w:rsidRPr="003A37F4">
        <w:rPr>
          <w:rStyle w:val="StyleUnderline"/>
        </w:rPr>
        <w:t xml:space="preserve"> a limited conventional conflict with a nuclear adversary</w:t>
      </w:r>
      <w:r w:rsidRPr="003A37F4">
        <w:t xml:space="preserve">. In this circumstance, </w:t>
      </w:r>
      <w:r w:rsidRPr="003A37F4">
        <w:rPr>
          <w:rStyle w:val="StyleUnderline"/>
        </w:rPr>
        <w:t>the enemy “would have strong incentives to try and secure their nuclear forces by dispersing them, delegating launch authority</w:t>
      </w:r>
      <w:r w:rsidRPr="003A37F4">
        <w:t>, or otherwise increasing readiness.” If the United States were decisively winning, these authors suggest, “signs of [its adversary’s] increasing readiness or weapons dispersal . . . would create dangerous windows of opportunity on the US side, as American troop concentrations, American allies, or even the American homeland could be potential hostages.” Given such high stakes, they argue, “counterforce will likely have advocates in high circles during a crisis.”59</w:t>
      </w:r>
    </w:p>
    <w:p w14:paraId="1D23BDEC" w14:textId="77777777" w:rsidR="002A7924" w:rsidRPr="003A37F4" w:rsidRDefault="002A7924" w:rsidP="002A7924">
      <w:r w:rsidRPr="003A37F4">
        <w:t xml:space="preserve">Far from endorsing these capabilities, this scenario illustrates that </w:t>
      </w:r>
      <w:r w:rsidRPr="003A37F4">
        <w:rPr>
          <w:rStyle w:val="StyleUnderline"/>
        </w:rPr>
        <w:t>US counterforce systems would be the principal driver of the enemy’s anxiety about losing its weapons in the first place</w:t>
      </w:r>
      <w:r w:rsidRPr="003A37F4">
        <w:t xml:space="preserve">. Further, </w:t>
      </w:r>
      <w:r w:rsidRPr="00980A70">
        <w:rPr>
          <w:rStyle w:val="StyleUnderline"/>
          <w:highlight w:val="cyan"/>
        </w:rPr>
        <w:t>movements to secure</w:t>
      </w:r>
      <w:r w:rsidRPr="003A37F4">
        <w:rPr>
          <w:rStyle w:val="StyleUnderline"/>
        </w:rPr>
        <w:t xml:space="preserve"> one’s nuclear forces from attack may be </w:t>
      </w:r>
      <w:r w:rsidRPr="00980A70">
        <w:rPr>
          <w:rStyle w:val="StyleUnderline"/>
          <w:highlight w:val="cyan"/>
        </w:rPr>
        <w:t xml:space="preserve">mistaken for launch preparations, prompting a counterforce strike and </w:t>
      </w:r>
      <w:r w:rsidRPr="00980A70">
        <w:rPr>
          <w:rStyle w:val="Emphasis"/>
          <w:highlight w:val="cyan"/>
        </w:rPr>
        <w:t>transforming what had been a limited conventional war into a nuclear one</w:t>
      </w:r>
      <w:r w:rsidRPr="003A37F4">
        <w:t xml:space="preserve">. Moreover, </w:t>
      </w:r>
      <w:r w:rsidRPr="003A37F4">
        <w:rPr>
          <w:rStyle w:val="StyleUnderline"/>
        </w:rPr>
        <w:t>the possibility that enemy weapons may prove elusive is</w:t>
      </w:r>
      <w:r w:rsidRPr="003A37F4">
        <w:t xml:space="preserve"> no less </w:t>
      </w:r>
      <w:r w:rsidRPr="003A37F4">
        <w:rPr>
          <w:rStyle w:val="StyleUnderline"/>
        </w:rPr>
        <w:t>relevant</w:t>
      </w:r>
      <w:r w:rsidRPr="003A37F4">
        <w:t xml:space="preserve"> in this circumstance than in the case of a bolt-from-the-blue attack. As Michael Gerson notes of such a scenario, “In the end, </w:t>
      </w:r>
      <w:r w:rsidRPr="00980A70">
        <w:rPr>
          <w:rStyle w:val="StyleUnderline"/>
          <w:highlight w:val="cyan"/>
        </w:rPr>
        <w:t xml:space="preserve">if an attempted disarming first strike leaves some of the adversary’s weapons </w:t>
      </w:r>
      <w:r w:rsidRPr="00980A70">
        <w:rPr>
          <w:rStyle w:val="Emphasis"/>
          <w:highlight w:val="cyan"/>
        </w:rPr>
        <w:t>intact</w:t>
      </w:r>
      <w:r w:rsidRPr="00980A70">
        <w:rPr>
          <w:highlight w:val="cyan"/>
        </w:rPr>
        <w:t xml:space="preserve">, </w:t>
      </w:r>
      <w:r w:rsidRPr="00980A70">
        <w:rPr>
          <w:rStyle w:val="StyleUnderline"/>
          <w:highlight w:val="cyan"/>
        </w:rPr>
        <w:t>the U</w:t>
      </w:r>
      <w:r w:rsidRPr="003A37F4">
        <w:t xml:space="preserve">nited </w:t>
      </w:r>
      <w:r w:rsidRPr="00980A70">
        <w:rPr>
          <w:rStyle w:val="StyleUnderline"/>
          <w:highlight w:val="cyan"/>
        </w:rPr>
        <w:t>S</w:t>
      </w:r>
      <w:r w:rsidRPr="003A37F4">
        <w:t xml:space="preserve">tates </w:t>
      </w:r>
      <w:r w:rsidRPr="00980A70">
        <w:rPr>
          <w:rStyle w:val="StyleUnderline"/>
          <w:highlight w:val="cyan"/>
        </w:rPr>
        <w:t xml:space="preserve">may have </w:t>
      </w:r>
      <w:r w:rsidRPr="00980A70">
        <w:rPr>
          <w:rStyle w:val="Emphasis"/>
          <w:highlight w:val="cyan"/>
        </w:rPr>
        <w:t>started the nuclear war that it had hoped to prevent</w:t>
      </w:r>
      <w:r w:rsidRPr="003A37F4">
        <w:t>.”60</w:t>
      </w:r>
    </w:p>
    <w:p w14:paraId="7F39D33C" w14:textId="77777777" w:rsidR="002A7924" w:rsidRPr="003A37F4" w:rsidRDefault="002A7924" w:rsidP="002A7924">
      <w:r w:rsidRPr="003A37F4">
        <w:t>Implications for the United States</w:t>
      </w:r>
    </w:p>
    <w:p w14:paraId="68699018" w14:textId="77777777" w:rsidR="002A7924" w:rsidRPr="003A37F4" w:rsidRDefault="002A7924" w:rsidP="002A7924">
      <w:r w:rsidRPr="003A37F4">
        <w:t>Ultimately, this analysis rests on inferences about the true risk tolerance of US leaders and the confidence of their adversaries in both resisting nuclear coercion and retaliating after a nuclear strike. Because neither of these variables can be established conclusively before a crisis occurs, there is room for disagreement about their potential implications. What should be uncontroversial, however, is that widely divergent perceptions of capability and resolve in a crisis may lead to catastrophic misjudgments.61 Additionally, there should be no doubt that such divergences exist.</w:t>
      </w:r>
    </w:p>
    <w:p w14:paraId="34C9C6C1" w14:textId="77777777" w:rsidR="002A7924" w:rsidRPr="003A37F4" w:rsidRDefault="002A7924" w:rsidP="002A7924">
      <w:r w:rsidRPr="00980A70">
        <w:rPr>
          <w:rStyle w:val="StyleUnderline"/>
          <w:highlight w:val="cyan"/>
        </w:rPr>
        <w:t>Consider the multiple levels of perception</w:t>
      </w:r>
      <w:r w:rsidRPr="003A37F4">
        <w:rPr>
          <w:rStyle w:val="StyleUnderline"/>
        </w:rPr>
        <w:t xml:space="preserve"> that would be operative </w:t>
      </w:r>
      <w:r w:rsidRPr="00980A70">
        <w:rPr>
          <w:rStyle w:val="StyleUnderline"/>
          <w:highlight w:val="cyan"/>
        </w:rPr>
        <w:t>if the U</w:t>
      </w:r>
      <w:r w:rsidRPr="003A37F4">
        <w:t xml:space="preserve">nited </w:t>
      </w:r>
      <w:r w:rsidRPr="00980A70">
        <w:rPr>
          <w:rStyle w:val="StyleUnderline"/>
          <w:highlight w:val="cyan"/>
        </w:rPr>
        <w:t>S</w:t>
      </w:r>
      <w:r w:rsidRPr="003A37F4">
        <w:t xml:space="preserve">tates </w:t>
      </w:r>
      <w:r w:rsidRPr="00980A70">
        <w:rPr>
          <w:rStyle w:val="StyleUnderline"/>
          <w:highlight w:val="cyan"/>
        </w:rPr>
        <w:t>attempted nuclear coercion</w:t>
      </w:r>
      <w:r w:rsidRPr="003A37F4">
        <w:rPr>
          <w:rStyle w:val="StyleUnderline"/>
        </w:rPr>
        <w:t xml:space="preserve">—much less a first strike. First would be </w:t>
      </w:r>
      <w:r w:rsidRPr="00980A70">
        <w:rPr>
          <w:rStyle w:val="StyleUnderline"/>
          <w:highlight w:val="cyan"/>
        </w:rPr>
        <w:t>US leaders’ confidence</w:t>
      </w:r>
      <w:r w:rsidRPr="003A37F4">
        <w:rPr>
          <w:rStyle w:val="StyleUnderline"/>
        </w:rPr>
        <w:t xml:space="preserve"> in their counterforce capabilities, </w:t>
      </w:r>
      <w:r w:rsidRPr="00980A70">
        <w:rPr>
          <w:rStyle w:val="StyleUnderline"/>
          <w:highlight w:val="cyan"/>
        </w:rPr>
        <w:t>followed by</w:t>
      </w:r>
      <w:r w:rsidRPr="003A37F4">
        <w:rPr>
          <w:rStyle w:val="StyleUnderline"/>
        </w:rPr>
        <w:t xml:space="preserve"> the </w:t>
      </w:r>
      <w:r w:rsidRPr="00980A70">
        <w:rPr>
          <w:rStyle w:val="StyleUnderline"/>
          <w:highlight w:val="cyan"/>
        </w:rPr>
        <w:t>enemy’s estimation</w:t>
      </w:r>
      <w:r w:rsidRPr="003A37F4">
        <w:t xml:space="preserve"> of them. </w:t>
      </w:r>
      <w:r w:rsidRPr="003A37F4">
        <w:rPr>
          <w:rStyle w:val="StyleUnderline"/>
        </w:rPr>
        <w:t xml:space="preserve">Next would be the </w:t>
      </w:r>
      <w:r w:rsidRPr="00980A70">
        <w:rPr>
          <w:rStyle w:val="StyleUnderline"/>
          <w:highlight w:val="cyan"/>
        </w:rPr>
        <w:t>enemy’s confidence</w:t>
      </w:r>
      <w:r w:rsidRPr="003A37F4">
        <w:rPr>
          <w:rStyle w:val="StyleUnderline"/>
        </w:rPr>
        <w:t xml:space="preserve"> in its ability to retaliate after</w:t>
      </w:r>
      <w:r w:rsidRPr="003A37F4">
        <w:t xml:space="preserve"> absorbing a </w:t>
      </w:r>
      <w:r w:rsidRPr="003A37F4">
        <w:rPr>
          <w:rStyle w:val="StyleUnderline"/>
        </w:rPr>
        <w:t>counterforce</w:t>
      </w:r>
      <w:r w:rsidRPr="003A37F4">
        <w:t xml:space="preserve"> strike </w:t>
      </w:r>
      <w:r w:rsidRPr="00980A70">
        <w:rPr>
          <w:rStyle w:val="StyleUnderline"/>
          <w:highlight w:val="cyan"/>
        </w:rPr>
        <w:t>and</w:t>
      </w:r>
      <w:r w:rsidRPr="003A37F4">
        <w:rPr>
          <w:rStyle w:val="StyleUnderline"/>
        </w:rPr>
        <w:t xml:space="preserve"> the </w:t>
      </w:r>
      <w:r w:rsidRPr="00980A70">
        <w:rPr>
          <w:rStyle w:val="StyleUnderline"/>
          <w:highlight w:val="cyan"/>
        </w:rPr>
        <w:t>U</w:t>
      </w:r>
      <w:r w:rsidRPr="003A37F4">
        <w:t xml:space="preserve">nited </w:t>
      </w:r>
      <w:r w:rsidRPr="00980A70">
        <w:rPr>
          <w:rStyle w:val="StyleUnderline"/>
          <w:highlight w:val="cyan"/>
        </w:rPr>
        <w:t>S</w:t>
      </w:r>
      <w:r w:rsidRPr="003A37F4">
        <w:t>tates</w:t>
      </w:r>
      <w:r w:rsidRPr="003A37F4">
        <w:rPr>
          <w:rStyle w:val="StyleUnderline"/>
        </w:rPr>
        <w:t xml:space="preserve">’ </w:t>
      </w:r>
      <w:r w:rsidRPr="00980A70">
        <w:rPr>
          <w:rStyle w:val="StyleUnderline"/>
          <w:highlight w:val="cyan"/>
        </w:rPr>
        <w:t>assessment</w:t>
      </w:r>
      <w:r w:rsidRPr="003A37F4">
        <w:rPr>
          <w:rStyle w:val="StyleUnderline"/>
        </w:rPr>
        <w:t xml:space="preserve"> </w:t>
      </w:r>
      <w:r w:rsidRPr="003A37F4">
        <w:t xml:space="preserve">of this probability. </w:t>
      </w:r>
      <w:r w:rsidRPr="003A37F4">
        <w:rPr>
          <w:rStyle w:val="StyleUnderline"/>
        </w:rPr>
        <w:t xml:space="preserve">Beneath these </w:t>
      </w:r>
      <w:proofErr w:type="spellStart"/>
      <w:r w:rsidRPr="003A37F4">
        <w:rPr>
          <w:rStyle w:val="StyleUnderline"/>
        </w:rPr>
        <w:t>firstorder</w:t>
      </w:r>
      <w:proofErr w:type="spellEnd"/>
      <w:r w:rsidRPr="003A37F4">
        <w:rPr>
          <w:rStyle w:val="StyleUnderline"/>
        </w:rPr>
        <w:t xml:space="preserve"> judgments are even more subjective evaluations: </w:t>
      </w:r>
      <w:r w:rsidRPr="00980A70">
        <w:rPr>
          <w:rStyle w:val="StyleUnderline"/>
          <w:highlight w:val="cyan"/>
        </w:rPr>
        <w:t xml:space="preserve">American leaders’ </w:t>
      </w:r>
      <w:r w:rsidRPr="00980A70">
        <w:rPr>
          <w:rStyle w:val="Emphasis"/>
          <w:highlight w:val="cyan"/>
        </w:rPr>
        <w:t>perception of the enemy’s perception</w:t>
      </w:r>
      <w:r w:rsidRPr="003A37F4">
        <w:rPr>
          <w:rStyle w:val="StyleUnderline"/>
        </w:rPr>
        <w:t xml:space="preserve"> of US first-strike capabilities, the enemy’s perception of US leaders’ perception of its retaliatory capability, and so on</w:t>
      </w:r>
      <w:r w:rsidRPr="003A37F4">
        <w:t xml:space="preserve">. </w:t>
      </w:r>
      <w:r w:rsidRPr="00980A70">
        <w:rPr>
          <w:rStyle w:val="Emphasis"/>
          <w:highlight w:val="cyan"/>
        </w:rPr>
        <w:t>Mistaken assumptions in any one of these dimensions could result in grave errors</w:t>
      </w:r>
      <w:r w:rsidRPr="003A37F4">
        <w:t xml:space="preserve">. For example, </w:t>
      </w:r>
      <w:r w:rsidRPr="003A37F4">
        <w:rPr>
          <w:rStyle w:val="StyleUnderline"/>
        </w:rPr>
        <w:t xml:space="preserve">if US leaders are so enamored of their first-strike capabilities that they perceive little risk of retaliation, </w:t>
      </w:r>
      <w:r w:rsidRPr="00980A70">
        <w:rPr>
          <w:rStyle w:val="Emphasis"/>
          <w:highlight w:val="cyan"/>
        </w:rPr>
        <w:t>the threshold for launching a preemptive attack</w:t>
      </w:r>
      <w:r w:rsidRPr="003A37F4">
        <w:t>—or merely engaging in nuclear coercion—</w:t>
      </w:r>
      <w:r w:rsidRPr="00980A70">
        <w:rPr>
          <w:rStyle w:val="Emphasis"/>
          <w:highlight w:val="cyan"/>
        </w:rPr>
        <w:t>might be dangerously low</w:t>
      </w:r>
      <w:r w:rsidRPr="003A37F4">
        <w:t xml:space="preserve">. Indeed, this prospect has not escaped foreign strategists. Chinese analysts Li Bin and Nie Hongyi have noted that the limitations of US offensive forces are “not clear enough” to </w:t>
      </w:r>
      <w:r w:rsidRPr="00980A70">
        <w:rPr>
          <w:rStyle w:val="StyleUnderline"/>
          <w:highlight w:val="cyan"/>
        </w:rPr>
        <w:t>American leaders</w:t>
      </w:r>
      <w:r w:rsidRPr="003A37F4">
        <w:t xml:space="preserve">, creating the possibility that they </w:t>
      </w:r>
      <w:r w:rsidRPr="00980A70">
        <w:rPr>
          <w:rStyle w:val="Emphasis"/>
          <w:highlight w:val="cyan"/>
        </w:rPr>
        <w:t>“may think they have” the capability</w:t>
      </w:r>
      <w:r w:rsidRPr="003A37F4">
        <w:t xml:space="preserve"> </w:t>
      </w:r>
      <w:r w:rsidRPr="003A37F4">
        <w:rPr>
          <w:rStyle w:val="StyleUnderline"/>
        </w:rPr>
        <w:t>to neutralize China’s retaliatory forces</w:t>
      </w:r>
      <w:r w:rsidRPr="003A37F4">
        <w:t xml:space="preserve">. According to Li and Nie, </w:t>
      </w:r>
      <w:r w:rsidRPr="003A37F4">
        <w:rPr>
          <w:rStyle w:val="StyleUnderline"/>
        </w:rPr>
        <w:t xml:space="preserve">the Americans’ “blind confidence” might give rise to attempts at nuclear saber rattling or worse.62 Compounding this danger is the possibility that a state subjected to American coercion may </w:t>
      </w:r>
      <w:r w:rsidRPr="003A37F4">
        <w:rPr>
          <w:rStyle w:val="Emphasis"/>
        </w:rPr>
        <w:t>believe just as strongly</w:t>
      </w:r>
      <w:r w:rsidRPr="003A37F4">
        <w:rPr>
          <w:rStyle w:val="StyleUnderline"/>
        </w:rPr>
        <w:t xml:space="preserve"> in its own capacity to retaliate</w:t>
      </w:r>
      <w:r w:rsidRPr="003A37F4">
        <w:t xml:space="preserve">. Moreover, if either side believes that the other privately shares its own assessment, they may fatally misjudge the robustness of deterrence. </w:t>
      </w:r>
      <w:proofErr w:type="gramStart"/>
      <w:r w:rsidRPr="003A37F4">
        <w:t>In particular, foreign</w:t>
      </w:r>
      <w:proofErr w:type="gramEnd"/>
      <w:r w:rsidRPr="003A37F4">
        <w:t xml:space="preserve"> leaders may take at face value US rhetoric on nuclear terrorism and conclude that the ability to deliver a single bomb is sufficient to deter the United States. In this circumstance, </w:t>
      </w:r>
      <w:r w:rsidRPr="003A37F4">
        <w:rPr>
          <w:rStyle w:val="StyleUnderline"/>
        </w:rPr>
        <w:t>they may discount the gravity of American threats even if they are quite sincere</w:t>
      </w:r>
      <w:r w:rsidRPr="003A37F4">
        <w:t>.</w:t>
      </w:r>
    </w:p>
    <w:p w14:paraId="3BDAB261" w14:textId="77777777" w:rsidR="002A7924" w:rsidRPr="003A37F4" w:rsidRDefault="002A7924" w:rsidP="002A7924">
      <w:pPr>
        <w:pStyle w:val="Heading4"/>
        <w:rPr>
          <w:rFonts w:cs="Times New Roman"/>
        </w:rPr>
      </w:pPr>
      <w:r w:rsidRPr="003A37F4">
        <w:rPr>
          <w:rFonts w:cs="Times New Roman"/>
          <w:u w:val="single"/>
        </w:rPr>
        <w:t>Effective counterforce impossible</w:t>
      </w:r>
      <w:r w:rsidRPr="003A37F4">
        <w:rPr>
          <w:rFonts w:cs="Times New Roman"/>
        </w:rPr>
        <w:t xml:space="preserve">---adversaries can just </w:t>
      </w:r>
      <w:r w:rsidRPr="003A37F4">
        <w:rPr>
          <w:rFonts w:cs="Times New Roman"/>
          <w:u w:val="single"/>
        </w:rPr>
        <w:t>retaliate later</w:t>
      </w:r>
      <w:r w:rsidRPr="003A37F4">
        <w:rPr>
          <w:rFonts w:cs="Times New Roman"/>
        </w:rPr>
        <w:t>.</w:t>
      </w:r>
    </w:p>
    <w:p w14:paraId="4FFA0C07" w14:textId="77777777" w:rsidR="002A7924" w:rsidRPr="003A37F4" w:rsidRDefault="002A7924" w:rsidP="002A7924">
      <w:r w:rsidRPr="003A37F4">
        <w:rPr>
          <w:rStyle w:val="Style13ptBold"/>
        </w:rPr>
        <w:t>Boyd 16</w:t>
      </w:r>
      <w:r w:rsidRPr="003A37F4">
        <w:t xml:space="preserve">, Senior policy analyst, addressing nuclear weapons policy and counterterrorism. His writings have appeared in The Nonproliferation Review, The Washington Quarterly, The Bulletin of the Atomic Scientists, and Studies in Conflict and Terrorism. He earned a </w:t>
      </w:r>
      <w:proofErr w:type="gramStart"/>
      <w:r w:rsidRPr="003A37F4">
        <w:t>master of public policy</w:t>
      </w:r>
      <w:proofErr w:type="gramEnd"/>
      <w:r w:rsidRPr="003A37F4">
        <w:t xml:space="preserve"> degree from Harvard’s JFK School of Government (Dallas, Revealed Preference and the Minimum Requirements of Nuclear Deterrence, </w:t>
      </w:r>
      <w:r w:rsidRPr="003A37F4">
        <w:rPr>
          <w:i/>
          <w:iCs/>
        </w:rPr>
        <w:t>Strategic Studies Quarterly</w:t>
      </w:r>
      <w:r w:rsidRPr="003A37F4">
        <w:t>, US STRATCOM 2016, Available Online at: https://www.airuniversity.af.edu/Portals/10/SSQ/documents/Volume-10_Issue-5/Boyd.pdf)</w:t>
      </w:r>
    </w:p>
    <w:p w14:paraId="46AC4BBF" w14:textId="77777777" w:rsidR="002A7924" w:rsidRPr="003A37F4" w:rsidRDefault="002A7924" w:rsidP="002A7924">
      <w:r w:rsidRPr="003A37F4">
        <w:t xml:space="preserve">If the United States’ anxiety over nuclear terrorism is any guide, these requirements vastly overstate the threshold for credibility. After all, the fear that North Korea might transfer a nuclear weapon to terrorists has been central to the case for reversing its nuclear program. If these weapons pose a catastrophic threat in the hands of extremists, on what basis should they be considered less threatening when deployed by their original owners? In truth, Pyongyang can have confidence in its minimalist posture for two reasons. First, </w:t>
      </w:r>
      <w:r w:rsidRPr="003A37F4">
        <w:rPr>
          <w:rStyle w:val="StyleUnderline"/>
        </w:rPr>
        <w:t xml:space="preserve">contrary to the emphasis placed on strategic delivery vehicles, such </w:t>
      </w:r>
      <w:r w:rsidRPr="00980A70">
        <w:rPr>
          <w:rStyle w:val="Emphasis"/>
          <w:highlight w:val="cyan"/>
        </w:rPr>
        <w:t>platforms are not necessary</w:t>
      </w:r>
      <w:r w:rsidRPr="00980A70">
        <w:rPr>
          <w:rStyle w:val="StyleUnderline"/>
          <w:highlight w:val="cyan"/>
        </w:rPr>
        <w:t xml:space="preserve"> for nuclear retaliation</w:t>
      </w:r>
      <w:r w:rsidRPr="003A37F4">
        <w:t xml:space="preserve">. In extreme circumstances, </w:t>
      </w:r>
      <w:r w:rsidRPr="003A37F4">
        <w:rPr>
          <w:rStyle w:val="StyleUnderline"/>
        </w:rPr>
        <w:t>a variety of unconventional delivery means can be used</w:t>
      </w:r>
      <w:r w:rsidRPr="003A37F4">
        <w:t>. As the late political scientist Kenneth Waltz observed, “</w:t>
      </w:r>
      <w:r w:rsidRPr="003A37F4">
        <w:rPr>
          <w:rStyle w:val="StyleUnderline"/>
        </w:rPr>
        <w:t xml:space="preserve">Everybody seems to believe that </w:t>
      </w:r>
      <w:r w:rsidRPr="00980A70">
        <w:rPr>
          <w:rStyle w:val="StyleUnderline"/>
          <w:highlight w:val="cyan"/>
        </w:rPr>
        <w:t xml:space="preserve">terrorists are capable of </w:t>
      </w:r>
      <w:r w:rsidRPr="00980A70">
        <w:rPr>
          <w:rStyle w:val="Emphasis"/>
          <w:highlight w:val="cyan"/>
        </w:rPr>
        <w:t>hiding bombs</w:t>
      </w:r>
      <w:r w:rsidRPr="00980A70">
        <w:rPr>
          <w:rStyle w:val="StyleUnderline"/>
          <w:highlight w:val="cyan"/>
        </w:rPr>
        <w:t>. Why should states be unable to</w:t>
      </w:r>
      <w:r w:rsidRPr="003A37F4">
        <w:rPr>
          <w:rStyle w:val="StyleUnderline"/>
        </w:rPr>
        <w:t xml:space="preserve"> do what terrorist gangs are thought to be capable of?”</w:t>
      </w:r>
      <w:r w:rsidRPr="003A37F4">
        <w:t xml:space="preserve">43 Second, </w:t>
      </w:r>
      <w:r w:rsidRPr="003A37F4">
        <w:rPr>
          <w:rStyle w:val="StyleUnderline"/>
        </w:rPr>
        <w:t>no arbitrary deadline exists for a state to respond to a nuclear attack</w:t>
      </w:r>
      <w:r w:rsidRPr="003A37F4">
        <w:t xml:space="preserve">. </w:t>
      </w:r>
      <w:r w:rsidRPr="00980A70">
        <w:rPr>
          <w:rStyle w:val="Emphasis"/>
          <w:highlight w:val="cyan"/>
        </w:rPr>
        <w:t>Retaliation may come</w:t>
      </w:r>
      <w:r w:rsidRPr="003A37F4">
        <w:t xml:space="preserve"> weeks or even </w:t>
      </w:r>
      <w:r w:rsidRPr="00980A70">
        <w:rPr>
          <w:rStyle w:val="Emphasis"/>
          <w:highlight w:val="cyan"/>
        </w:rPr>
        <w:t>months after a first strike</w:t>
      </w:r>
      <w:r w:rsidRPr="00980A70">
        <w:rPr>
          <w:highlight w:val="cyan"/>
        </w:rPr>
        <w:t xml:space="preserve">, </w:t>
      </w:r>
      <w:r w:rsidRPr="00980A70">
        <w:rPr>
          <w:rStyle w:val="StyleUnderline"/>
          <w:highlight w:val="cyan"/>
        </w:rPr>
        <w:t xml:space="preserve">providing ample time to </w:t>
      </w:r>
      <w:r w:rsidRPr="00980A70">
        <w:rPr>
          <w:rStyle w:val="Emphasis"/>
          <w:highlight w:val="cyan"/>
        </w:rPr>
        <w:t>prepare nondeployed warheads</w:t>
      </w:r>
      <w:r w:rsidRPr="00980A70">
        <w:rPr>
          <w:highlight w:val="cyan"/>
        </w:rPr>
        <w:t xml:space="preserve"> </w:t>
      </w:r>
      <w:r w:rsidRPr="00980A70">
        <w:rPr>
          <w:rStyle w:val="StyleUnderline"/>
          <w:highlight w:val="cyan"/>
        </w:rPr>
        <w:t>or even construct a</w:t>
      </w:r>
      <w:r w:rsidRPr="003A37F4">
        <w:t xml:space="preserve"> makeshift </w:t>
      </w:r>
      <w:r w:rsidRPr="00980A70">
        <w:rPr>
          <w:rStyle w:val="StyleUnderline"/>
          <w:highlight w:val="cyan"/>
        </w:rPr>
        <w:t>weapon from</w:t>
      </w:r>
      <w:r w:rsidRPr="00980A70">
        <w:rPr>
          <w:highlight w:val="cyan"/>
        </w:rPr>
        <w:t xml:space="preserve"> </w:t>
      </w:r>
      <w:r w:rsidRPr="00980A70">
        <w:rPr>
          <w:rStyle w:val="Emphasis"/>
          <w:highlight w:val="cyan"/>
        </w:rPr>
        <w:t>available nuclear material</w:t>
      </w:r>
      <w:r w:rsidRPr="003A37F4">
        <w:t xml:space="preserve">. Together these concepts call into question the key assumption on which nuclear primacy rests: that a nuclear counterstrike must come immediately and in the form of ballistic missile attacks, or not at all. </w:t>
      </w:r>
      <w:r w:rsidRPr="003A37F4">
        <w:rPr>
          <w:rStyle w:val="StyleUnderline"/>
        </w:rPr>
        <w:t>This questionable premise permits US leaders to entertain first strike scenarios that are wildly at odds with their apparent tolerance for risk</w:t>
      </w:r>
      <w:r w:rsidRPr="003A37F4">
        <w:t>.</w:t>
      </w:r>
    </w:p>
    <w:p w14:paraId="5AE2CB1B" w14:textId="77777777" w:rsidR="002A7924" w:rsidRPr="003A37F4" w:rsidRDefault="002A7924" w:rsidP="002A7924">
      <w:pPr>
        <w:rPr>
          <w:rStyle w:val="Emphasis"/>
        </w:rPr>
      </w:pPr>
      <w:r w:rsidRPr="00980A70">
        <w:rPr>
          <w:rStyle w:val="Emphasis"/>
          <w:highlight w:val="cyan"/>
        </w:rPr>
        <w:t>Delayed—But Assured—Retaliation</w:t>
      </w:r>
    </w:p>
    <w:p w14:paraId="4996BA27" w14:textId="77777777" w:rsidR="002A7924" w:rsidRPr="003A37F4" w:rsidRDefault="002A7924" w:rsidP="002A7924">
      <w:pPr>
        <w:rPr>
          <w:sz w:val="10"/>
          <w:szCs w:val="10"/>
        </w:rPr>
      </w:pPr>
      <w:r w:rsidRPr="003A37F4">
        <w:rPr>
          <w:sz w:val="10"/>
          <w:szCs w:val="10"/>
        </w:rPr>
        <w:t xml:space="preserve">During the Cold War, it was widely assumed that the United States and Soviet Union would launch a substantial portion of their arsenals the moment </w:t>
      </w:r>
      <w:proofErr w:type="gramStart"/>
      <w:r w:rsidRPr="003A37F4">
        <w:rPr>
          <w:sz w:val="10"/>
          <w:szCs w:val="10"/>
        </w:rPr>
        <w:t>either believed</w:t>
      </w:r>
      <w:proofErr w:type="gramEnd"/>
      <w:r w:rsidRPr="003A37F4">
        <w:rPr>
          <w:sz w:val="10"/>
          <w:szCs w:val="10"/>
        </w:rPr>
        <w:t xml:space="preserve"> itself to be under nuclear attack. Today retaliation may occur at a more plodding pace, in part because military imbalances are much more pronounced. A US first strike might virtually eliminate an enemy’s deployed weapons, requiring considerable time and effort for the state to respond. Additionally, delay is implicit in “no first use” policies, which commit a state not to use nuclear weapons except in retaliation for a nuclear attack. One such state is </w:t>
      </w:r>
      <w:proofErr w:type="gramStart"/>
      <w:r w:rsidRPr="003A37F4">
        <w:rPr>
          <w:sz w:val="10"/>
          <w:szCs w:val="10"/>
        </w:rPr>
        <w:t>India,</w:t>
      </w:r>
      <w:proofErr w:type="gramEnd"/>
      <w:r w:rsidRPr="003A37F4">
        <w:rPr>
          <w:sz w:val="10"/>
          <w:szCs w:val="10"/>
        </w:rPr>
        <w:t xml:space="preserve"> the nuclear strategy of which scholar Ashley Tellis describes as emphasizing “delayed—but assured—retaliation.” This posture reflects the belief that “for purposes of deterrence, the ability to retaliate with certainty is more important than the ability to retaliate with speed.”4</w:t>
      </w:r>
    </w:p>
    <w:p w14:paraId="367040DC" w14:textId="77777777" w:rsidR="002A7924" w:rsidRPr="003A37F4" w:rsidRDefault="002A7924" w:rsidP="002A7924">
      <w:pPr>
        <w:rPr>
          <w:sz w:val="10"/>
          <w:szCs w:val="10"/>
        </w:rPr>
      </w:pPr>
      <w:r w:rsidRPr="003A37F4">
        <w:rPr>
          <w:sz w:val="10"/>
          <w:szCs w:val="10"/>
        </w:rPr>
        <w:t xml:space="preserve">US planners’ dismissal of this posture generally centers on doubts about the “certainty” of assured retaliation. According to this line of thinking, no state can be completely confident of its second-strike capacity, especially if elaborate precautions are not taken to preserve it. Yet, this view conflicts with the basic premise of US counterterrorism policy, which emphasizes fissile material rather than assembled weapons as the most basic nuclear threat. As the National Research Council notes, lack of access to this material is the “primary impediment that prevents countries or technically competent terrorist groups from developing nuclear weapons.”45 Its mere possession, on the other hand, confers significant deterrent value even in </w:t>
      </w:r>
      <w:proofErr w:type="spellStart"/>
      <w:r w:rsidRPr="003A37F4">
        <w:rPr>
          <w:sz w:val="10"/>
          <w:szCs w:val="10"/>
        </w:rPr>
        <w:t>nonweapon</w:t>
      </w:r>
      <w:proofErr w:type="spellEnd"/>
      <w:r w:rsidRPr="003A37F4">
        <w:rPr>
          <w:sz w:val="10"/>
          <w:szCs w:val="10"/>
        </w:rPr>
        <w:t xml:space="preserve"> form. Indeed, Albert </w:t>
      </w:r>
      <w:proofErr w:type="spellStart"/>
      <w:r w:rsidRPr="003A37F4">
        <w:rPr>
          <w:sz w:val="10"/>
          <w:szCs w:val="10"/>
        </w:rPr>
        <w:t>Wohlstetter</w:t>
      </w:r>
      <w:proofErr w:type="spellEnd"/>
      <w:r w:rsidRPr="003A37F4">
        <w:rPr>
          <w:sz w:val="10"/>
          <w:szCs w:val="10"/>
        </w:rPr>
        <w:t xml:space="preserve">, Gregory Jones, and Roberta </w:t>
      </w:r>
      <w:proofErr w:type="spellStart"/>
      <w:r w:rsidRPr="003A37F4">
        <w:rPr>
          <w:sz w:val="10"/>
          <w:szCs w:val="10"/>
        </w:rPr>
        <w:t>Wohlstetter</w:t>
      </w:r>
      <w:proofErr w:type="spellEnd"/>
      <w:r w:rsidRPr="003A37F4">
        <w:rPr>
          <w:sz w:val="10"/>
          <w:szCs w:val="10"/>
        </w:rPr>
        <w:t xml:space="preserve"> present the case of a state that is losing a short conventional war but possesses plutonium “in explosive concentrations” along with the “capability of assembling an implosion system.” </w:t>
      </w:r>
      <w:proofErr w:type="gramStart"/>
      <w:r w:rsidRPr="003A37F4">
        <w:rPr>
          <w:sz w:val="10"/>
          <w:szCs w:val="10"/>
        </w:rPr>
        <w:t>In light of</w:t>
      </w:r>
      <w:proofErr w:type="gramEnd"/>
      <w:r w:rsidRPr="003A37F4">
        <w:rPr>
          <w:sz w:val="10"/>
          <w:szCs w:val="10"/>
        </w:rPr>
        <w:t xml:space="preserve"> this combination, they write, “from the standpoint of the adversary who had been winning, it would be facing a government which to all practical effect had nuclear weapons.”46</w:t>
      </w:r>
    </w:p>
    <w:p w14:paraId="0B7517D5" w14:textId="77777777" w:rsidR="002A7924" w:rsidRPr="003A37F4" w:rsidRDefault="002A7924" w:rsidP="002A7924">
      <w:r w:rsidRPr="003A37F4">
        <w:rPr>
          <w:rStyle w:val="StyleUnderline"/>
        </w:rPr>
        <w:t xml:space="preserve">By this standard, </w:t>
      </w:r>
      <w:r w:rsidRPr="00980A70">
        <w:rPr>
          <w:rStyle w:val="Emphasis"/>
          <w:highlight w:val="cyan"/>
        </w:rPr>
        <w:t>possession of fissile material</w:t>
      </w:r>
      <w:r w:rsidRPr="003A37F4">
        <w:t xml:space="preserve"> </w:t>
      </w:r>
      <w:r w:rsidRPr="003A37F4">
        <w:rPr>
          <w:rStyle w:val="StyleUnderline"/>
        </w:rPr>
        <w:t xml:space="preserve">alone </w:t>
      </w:r>
      <w:r w:rsidRPr="00980A70">
        <w:rPr>
          <w:rStyle w:val="StyleUnderline"/>
          <w:highlight w:val="cyan"/>
        </w:rPr>
        <w:t xml:space="preserve">ensures that a state can </w:t>
      </w:r>
      <w:r w:rsidRPr="00980A70">
        <w:rPr>
          <w:rStyle w:val="Emphasis"/>
          <w:highlight w:val="cyan"/>
        </w:rPr>
        <w:t>never truly be disarmed</w:t>
      </w:r>
      <w:r w:rsidRPr="003A37F4">
        <w:t xml:space="preserve">. </w:t>
      </w:r>
      <w:r w:rsidRPr="003A37F4">
        <w:rPr>
          <w:rStyle w:val="StyleUnderline"/>
        </w:rPr>
        <w:t xml:space="preserve">Even after a highly successful first strike, the defender </w:t>
      </w:r>
      <w:r w:rsidRPr="00980A70">
        <w:rPr>
          <w:rStyle w:val="StyleUnderline"/>
          <w:highlight w:val="cyan"/>
        </w:rPr>
        <w:t xml:space="preserve">could use its </w:t>
      </w:r>
      <w:r w:rsidRPr="00980A70">
        <w:rPr>
          <w:rStyle w:val="Emphasis"/>
          <w:highlight w:val="cyan"/>
        </w:rPr>
        <w:t>surplus plutonium</w:t>
      </w:r>
      <w:r w:rsidRPr="00980A70">
        <w:rPr>
          <w:highlight w:val="cyan"/>
        </w:rPr>
        <w:t xml:space="preserve"> </w:t>
      </w:r>
      <w:r w:rsidRPr="00980A70">
        <w:rPr>
          <w:rStyle w:val="StyleUnderline"/>
          <w:highlight w:val="cyan"/>
        </w:rPr>
        <w:t>or</w:t>
      </w:r>
      <w:r w:rsidRPr="003A37F4">
        <w:t xml:space="preserve"> highly enriched </w:t>
      </w:r>
      <w:r w:rsidRPr="00980A70">
        <w:rPr>
          <w:rStyle w:val="Emphasis"/>
          <w:highlight w:val="cyan"/>
        </w:rPr>
        <w:t>uranium</w:t>
      </w:r>
      <w:r w:rsidRPr="003A37F4">
        <w:t xml:space="preserve"> </w:t>
      </w:r>
      <w:r w:rsidRPr="003A37F4">
        <w:rPr>
          <w:rStyle w:val="StyleUnderline"/>
        </w:rPr>
        <w:t>to develop a crude retaliatory weapon</w:t>
      </w:r>
      <w:r w:rsidRPr="003A37F4">
        <w:t xml:space="preserve">, which it could then deliver using unconventional means. </w:t>
      </w:r>
      <w:r w:rsidRPr="003A37F4">
        <w:rPr>
          <w:rStyle w:val="StyleUnderline"/>
        </w:rPr>
        <w:t>Only a small quantity of this material is needed, as US leaders frequently admonish</w:t>
      </w:r>
      <w:r w:rsidRPr="003A37F4">
        <w:t xml:space="preserve">. President Obama has warned that a mass of plutonium “about the size of an apple” would threaten hundreds of thousands of people.47 The International Atomic Energy Agency defines a “significant quantity” of plutonium—the approximate amount needed to produce a nuclear explosive device—as 8 kg.48 </w:t>
      </w:r>
      <w:r w:rsidRPr="003A37F4">
        <w:rPr>
          <w:rStyle w:val="StyleUnderline"/>
        </w:rPr>
        <w:t>This unit of measurement should be kept in mind in any discussion of a disarming strike on</w:t>
      </w:r>
      <w:r w:rsidRPr="003A37F4">
        <w:t xml:space="preserve"> </w:t>
      </w:r>
      <w:r w:rsidRPr="00980A70">
        <w:rPr>
          <w:rStyle w:val="Emphasis"/>
          <w:highlight w:val="cyan"/>
        </w:rPr>
        <w:t>China</w:t>
      </w:r>
      <w:r w:rsidRPr="003A37F4">
        <w:t xml:space="preserve">, </w:t>
      </w:r>
      <w:r w:rsidRPr="003A37F4">
        <w:rPr>
          <w:rStyle w:val="StyleUnderline"/>
        </w:rPr>
        <w:t xml:space="preserve">which </w:t>
      </w:r>
      <w:r w:rsidRPr="00980A70">
        <w:rPr>
          <w:rStyle w:val="StyleUnderline"/>
          <w:highlight w:val="cyan"/>
        </w:rPr>
        <w:t>possesses</w:t>
      </w:r>
      <w:r w:rsidRPr="003A37F4">
        <w:rPr>
          <w:rStyle w:val="StyleUnderline"/>
        </w:rPr>
        <w:t xml:space="preserve"> roughly </w:t>
      </w:r>
      <w:r w:rsidRPr="00980A70">
        <w:rPr>
          <w:rStyle w:val="Emphasis"/>
          <w:highlight w:val="cyan"/>
        </w:rPr>
        <w:t>1.8 tons</w:t>
      </w:r>
      <w:r w:rsidRPr="00980A70">
        <w:rPr>
          <w:rStyle w:val="StyleUnderline"/>
          <w:highlight w:val="cyan"/>
        </w:rPr>
        <w:t xml:space="preserve"> of weapons-grade plutonium</w:t>
      </w:r>
      <w:r w:rsidRPr="003A37F4">
        <w:rPr>
          <w:rStyle w:val="StyleUnderline"/>
        </w:rPr>
        <w:t>.</w:t>
      </w:r>
      <w:r w:rsidRPr="003A37F4">
        <w:t>49</w:t>
      </w:r>
    </w:p>
    <w:p w14:paraId="26200D0A" w14:textId="77777777" w:rsidR="002A7924" w:rsidRPr="003A37F4" w:rsidRDefault="002A7924" w:rsidP="002A7924">
      <w:pPr>
        <w:pStyle w:val="Heading4"/>
        <w:rPr>
          <w:rFonts w:cs="Times New Roman"/>
        </w:rPr>
      </w:pPr>
      <w:r w:rsidRPr="003A37F4">
        <w:rPr>
          <w:rFonts w:cs="Times New Roman"/>
          <w:u w:val="single"/>
        </w:rPr>
        <w:t>The counterforce itself causes extinction</w:t>
      </w:r>
      <w:r w:rsidRPr="003A37F4">
        <w:rPr>
          <w:rFonts w:cs="Times New Roman"/>
        </w:rPr>
        <w:t xml:space="preserve">---it’s </w:t>
      </w:r>
      <w:r w:rsidRPr="003A37F4">
        <w:rPr>
          <w:rFonts w:cs="Times New Roman"/>
          <w:u w:val="single"/>
        </w:rPr>
        <w:t>no different</w:t>
      </w:r>
      <w:r w:rsidRPr="003A37F4">
        <w:rPr>
          <w:rFonts w:cs="Times New Roman"/>
        </w:rPr>
        <w:t xml:space="preserve"> from all-out nuclear war.</w:t>
      </w:r>
    </w:p>
    <w:p w14:paraId="36A0F720" w14:textId="77777777" w:rsidR="002A7924" w:rsidRPr="003A37F4" w:rsidRDefault="002A7924" w:rsidP="002A7924">
      <w:r w:rsidRPr="003A37F4">
        <w:rPr>
          <w:rStyle w:val="Style13ptBold"/>
        </w:rPr>
        <w:t>Glaser 19</w:t>
      </w:r>
      <w:r w:rsidRPr="003A37F4">
        <w:t>, Professor of Political Science and International Affairs and Director of the Elliott School's Institute for Security and Conflict Studies at George Washington University. He received the ISA International Security Studies Section Distinguished Scholar Award in 2018. His publications include Rational Theory of International Politics: The Logic of Competition and Cooperation (Princeton University Press, 2010) and Analyzing Strategic Nuclear Policy (Princeton University Press, 1990) (Charles, October 25</w:t>
      </w:r>
      <w:r w:rsidRPr="003A37F4">
        <w:rPr>
          <w:vertAlign w:val="superscript"/>
        </w:rPr>
        <w:t>th</w:t>
      </w:r>
      <w:r w:rsidRPr="003A37F4">
        <w:t xml:space="preserve">, “Review by Charles Glaser, George Washington University” in: </w:t>
      </w:r>
      <w:r w:rsidRPr="003A37F4">
        <w:rPr>
          <w:i/>
          <w:iCs/>
        </w:rPr>
        <w:t>H-Diplo ISSF Roundtable</w:t>
      </w:r>
      <w:r w:rsidRPr="003A37F4">
        <w:t xml:space="preserve"> on Matthew </w:t>
      </w:r>
      <w:proofErr w:type="spellStart"/>
      <w:r w:rsidRPr="003A37F4">
        <w:t>Kroenig</w:t>
      </w:r>
      <w:proofErr w:type="spellEnd"/>
      <w:r w:rsidRPr="003A37F4">
        <w:t>. The Logic of American Nuclear Strategy: Why Strategic Superiority Matters, No. 25 (2019), Available online at: https://bpb-us-e1.wpmucdn.com/blogs.gwu.edu/dist/b/1590/files/2019/05/Glaser-Chapter.pdf)</w:t>
      </w:r>
    </w:p>
    <w:p w14:paraId="58354CD5" w14:textId="77777777" w:rsidR="002A7924" w:rsidRPr="003A37F4" w:rsidRDefault="002A7924" w:rsidP="002A7924">
      <w:r w:rsidRPr="003A37F4">
        <w:t xml:space="preserve">The deeper problem with </w:t>
      </w:r>
      <w:proofErr w:type="spellStart"/>
      <w:r w:rsidRPr="003A37F4">
        <w:t>Kroenig’s</w:t>
      </w:r>
      <w:proofErr w:type="spellEnd"/>
      <w:r w:rsidRPr="003A37F4">
        <w:t xml:space="preserve"> analysis arises in cases of very large attacks of different sizes. Once the United States suffers tens of nuclear explosions against major cities and critical logistical hubs, and certainly once it suffers hundreds, </w:t>
      </w:r>
      <w:r w:rsidRPr="00980A70">
        <w:rPr>
          <w:rStyle w:val="StyleUnderline"/>
          <w:highlight w:val="cyan"/>
        </w:rPr>
        <w:t xml:space="preserve">the differences in outcomes that are implied by differences in the size of the attacks are likely to be </w:t>
      </w:r>
      <w:r w:rsidRPr="00980A70">
        <w:rPr>
          <w:rStyle w:val="Emphasis"/>
          <w:highlight w:val="cyan"/>
        </w:rPr>
        <w:t>illusory</w:t>
      </w:r>
      <w:r w:rsidRPr="003A37F4">
        <w:t xml:space="preserve">. 7 </w:t>
      </w:r>
      <w:r w:rsidRPr="003A37F4">
        <w:rPr>
          <w:rStyle w:val="StyleUnderline"/>
        </w:rPr>
        <w:t xml:space="preserve">In large part this is because a standard “cookie-cutter” model that </w:t>
      </w:r>
      <w:r w:rsidRPr="00980A70">
        <w:rPr>
          <w:rStyle w:val="StyleUnderline"/>
          <w:highlight w:val="cyan"/>
        </w:rPr>
        <w:t>estimates</w:t>
      </w:r>
      <w:r w:rsidRPr="003A37F4">
        <w:rPr>
          <w:rStyle w:val="StyleUnderline"/>
        </w:rPr>
        <w:t xml:space="preserve"> the number </w:t>
      </w:r>
      <w:r w:rsidRPr="00980A70">
        <w:rPr>
          <w:rStyle w:val="StyleUnderline"/>
          <w:highlight w:val="cyan"/>
        </w:rPr>
        <w:t>of people killed</w:t>
      </w:r>
      <w:r w:rsidRPr="003A37F4">
        <w:rPr>
          <w:rStyle w:val="StyleUnderline"/>
        </w:rPr>
        <w:t xml:space="preserve"> promptly </w:t>
      </w:r>
      <w:r w:rsidRPr="00980A70">
        <w:rPr>
          <w:rStyle w:val="StyleUnderline"/>
          <w:highlight w:val="cyan"/>
        </w:rPr>
        <w:t>by</w:t>
      </w:r>
      <w:r w:rsidRPr="003A37F4">
        <w:rPr>
          <w:rStyle w:val="StyleUnderline"/>
        </w:rPr>
        <w:t xml:space="preserve"> the blast of a </w:t>
      </w:r>
      <w:r w:rsidRPr="00980A70">
        <w:rPr>
          <w:rStyle w:val="StyleUnderline"/>
          <w:highlight w:val="cyan"/>
        </w:rPr>
        <w:t>nuclear explosion almost certainly</w:t>
      </w:r>
      <w:r w:rsidRPr="00980A70">
        <w:rPr>
          <w:highlight w:val="cyan"/>
        </w:rPr>
        <w:t xml:space="preserve"> </w:t>
      </w:r>
      <w:r w:rsidRPr="00980A70">
        <w:rPr>
          <w:rStyle w:val="Emphasis"/>
          <w:highlight w:val="cyan"/>
        </w:rPr>
        <w:t>severely underestimates</w:t>
      </w:r>
      <w:r w:rsidRPr="00980A70">
        <w:rPr>
          <w:rStyle w:val="StyleUnderline"/>
          <w:highlight w:val="cyan"/>
        </w:rPr>
        <w:t xml:space="preserve"> the impact of a</w:t>
      </w:r>
      <w:r w:rsidRPr="003A37F4">
        <w:rPr>
          <w:rStyle w:val="StyleUnderline"/>
        </w:rPr>
        <w:t xml:space="preserve"> </w:t>
      </w:r>
      <w:r w:rsidRPr="003A37F4">
        <w:t xml:space="preserve">large </w:t>
      </w:r>
      <w:r w:rsidRPr="00980A70">
        <w:rPr>
          <w:rStyle w:val="Emphasis"/>
          <w:highlight w:val="cyan"/>
        </w:rPr>
        <w:t>nuclear attack</w:t>
      </w:r>
      <w:r w:rsidRPr="003A37F4">
        <w:t xml:space="preserve">. 8 </w:t>
      </w:r>
      <w:r w:rsidRPr="003A37F4">
        <w:rPr>
          <w:rStyle w:val="StyleUnderline"/>
        </w:rPr>
        <w:t>Estimating the number killed by fire and fallout would raise the numbers</w:t>
      </w:r>
      <w:r w:rsidRPr="003A37F4">
        <w:t xml:space="preserve">. Likely </w:t>
      </w:r>
      <w:r w:rsidRPr="00980A70">
        <w:rPr>
          <w:rStyle w:val="StyleUnderline"/>
          <w:highlight w:val="cyan"/>
        </w:rPr>
        <w:t>more important</w:t>
      </w:r>
      <w:r w:rsidRPr="003A37F4">
        <w:t xml:space="preserve">, however, </w:t>
      </w:r>
      <w:r w:rsidRPr="00980A70">
        <w:rPr>
          <w:rStyle w:val="StyleUnderline"/>
          <w:highlight w:val="cyan"/>
        </w:rPr>
        <w:t>is the</w:t>
      </w:r>
      <w:r w:rsidRPr="003A37F4">
        <w:t xml:space="preserve"> possibility, even </w:t>
      </w:r>
      <w:r w:rsidRPr="00980A70">
        <w:rPr>
          <w:rStyle w:val="Emphasis"/>
          <w:highlight w:val="cyan"/>
        </w:rPr>
        <w:t>likelihood, of societal collapse</w:t>
      </w:r>
      <w:r w:rsidRPr="00980A70">
        <w:rPr>
          <w:highlight w:val="cyan"/>
        </w:rPr>
        <w:t xml:space="preserve">. </w:t>
      </w:r>
      <w:r w:rsidRPr="00980A70">
        <w:rPr>
          <w:rStyle w:val="StyleUnderline"/>
          <w:highlight w:val="cyan"/>
        </w:rPr>
        <w:t>Highly integrated modern economies may lack the ability to recover</w:t>
      </w:r>
      <w:r w:rsidRPr="003A37F4">
        <w:rPr>
          <w:rStyle w:val="StyleUnderline"/>
        </w:rPr>
        <w:t xml:space="preserve"> from large nuclear attacks. A nuclear attack that destroyed the U</w:t>
      </w:r>
      <w:r w:rsidRPr="003A37F4">
        <w:t xml:space="preserve">nited </w:t>
      </w:r>
      <w:r w:rsidRPr="003A37F4">
        <w:rPr>
          <w:rStyle w:val="StyleUnderline"/>
        </w:rPr>
        <w:t>S</w:t>
      </w:r>
      <w:r w:rsidRPr="003A37F4">
        <w:t xml:space="preserve">tates’ </w:t>
      </w:r>
      <w:r w:rsidRPr="003A37F4">
        <w:rPr>
          <w:rStyle w:val="StyleUnderline"/>
        </w:rPr>
        <w:t>key energy systems, communication and information systems, major ports and other transportation nodes</w:t>
      </w:r>
      <w:r w:rsidRPr="003A37F4">
        <w:t>—</w:t>
      </w:r>
      <w:r w:rsidRPr="00980A70">
        <w:rPr>
          <w:rStyle w:val="StyleUnderline"/>
          <w:highlight w:val="cyan"/>
        </w:rPr>
        <w:t xml:space="preserve">in addition to </w:t>
      </w:r>
      <w:r w:rsidRPr="00980A70">
        <w:rPr>
          <w:rStyle w:val="Emphasis"/>
          <w:highlight w:val="cyan"/>
        </w:rPr>
        <w:t>immediately killing many</w:t>
      </w:r>
      <w:r w:rsidRPr="003A37F4">
        <w:t xml:space="preserve"> tens of </w:t>
      </w:r>
      <w:r w:rsidRPr="00980A70">
        <w:rPr>
          <w:rStyle w:val="Emphasis"/>
          <w:highlight w:val="cyan"/>
        </w:rPr>
        <w:t>millions</w:t>
      </w:r>
      <w:r w:rsidRPr="003A37F4">
        <w:t xml:space="preserve"> of people and the cities they live in—</w:t>
      </w:r>
      <w:r w:rsidRPr="00980A70">
        <w:rPr>
          <w:rStyle w:val="StyleUnderline"/>
          <w:highlight w:val="cyan"/>
        </w:rPr>
        <w:t xml:space="preserve">could lead to </w:t>
      </w:r>
      <w:r w:rsidRPr="00980A70">
        <w:rPr>
          <w:rStyle w:val="Emphasis"/>
          <w:highlight w:val="cyan"/>
        </w:rPr>
        <w:t>economic and social collapse</w:t>
      </w:r>
      <w:r w:rsidRPr="003A37F4">
        <w:t xml:space="preserve">. 9 In this case, </w:t>
      </w:r>
      <w:r w:rsidRPr="003A37F4">
        <w:rPr>
          <w:rStyle w:val="StyleUnderline"/>
        </w:rPr>
        <w:t>a</w:t>
      </w:r>
      <w:r w:rsidRPr="003A37F4">
        <w:t xml:space="preserve"> still </w:t>
      </w:r>
      <w:r w:rsidRPr="003A37F4">
        <w:rPr>
          <w:rStyle w:val="StyleUnderline"/>
        </w:rPr>
        <w:t>larger nuclear attack would not cause significantly greater damage</w:t>
      </w:r>
      <w:r w:rsidRPr="003A37F4">
        <w:t>; difference in force size should not then matter for damage and, in turn, bargaining.</w:t>
      </w:r>
    </w:p>
    <w:p w14:paraId="0FD168CA" w14:textId="77777777" w:rsidR="002A7924" w:rsidRPr="003A37F4" w:rsidRDefault="002A7924" w:rsidP="002A7924">
      <w:r w:rsidRPr="003A37F4">
        <w:t xml:space="preserve">There are other possibilities that could reduce or eliminate the difference in damage between large and even larger nuclear attacks. </w:t>
      </w:r>
      <w:r w:rsidRPr="00980A70">
        <w:rPr>
          <w:rStyle w:val="StyleUnderline"/>
          <w:highlight w:val="cyan"/>
        </w:rPr>
        <w:t>A</w:t>
      </w:r>
      <w:r w:rsidRPr="00980A70">
        <w:rPr>
          <w:highlight w:val="cyan"/>
        </w:rPr>
        <w:t xml:space="preserve"> </w:t>
      </w:r>
      <w:r w:rsidRPr="00980A70">
        <w:rPr>
          <w:rStyle w:val="Emphasis"/>
          <w:highlight w:val="cyan"/>
        </w:rPr>
        <w:t>nuclear-winter</w:t>
      </w:r>
      <w:r w:rsidRPr="003A37F4">
        <w:t xml:space="preserve"> type </w:t>
      </w:r>
      <w:r w:rsidRPr="00980A70">
        <w:rPr>
          <w:rStyle w:val="Emphasis"/>
          <w:highlight w:val="cyan"/>
        </w:rPr>
        <w:t>environmental catastrophe</w:t>
      </w:r>
      <w:r w:rsidRPr="003A37F4">
        <w:t xml:space="preserve"> </w:t>
      </w:r>
      <w:r w:rsidRPr="003A37F4">
        <w:rPr>
          <w:rStyle w:val="StyleUnderline"/>
        </w:rPr>
        <w:t xml:space="preserve">would have this effect. </w:t>
      </w:r>
      <w:proofErr w:type="spellStart"/>
      <w:r w:rsidRPr="003A37F4">
        <w:rPr>
          <w:rStyle w:val="StyleUnderline"/>
        </w:rPr>
        <w:t>Kroenig</w:t>
      </w:r>
      <w:proofErr w:type="spellEnd"/>
      <w:r w:rsidRPr="003A37F4">
        <w:rPr>
          <w:rStyle w:val="StyleUnderline"/>
        </w:rPr>
        <w:t xml:space="preserve"> argues that the early claims about nuclear winter were overstated</w:t>
      </w:r>
      <w:r w:rsidRPr="003A37F4">
        <w:t xml:space="preserve"> and therefore that his measures of damage remain adequate (43-44). </w:t>
      </w:r>
      <w:r w:rsidRPr="003A37F4">
        <w:rPr>
          <w:rStyle w:val="StyleUnderline"/>
        </w:rPr>
        <w:t xml:space="preserve">But current research still finds that the cooling effects of a large nuclear war </w:t>
      </w:r>
      <w:r w:rsidRPr="00980A70">
        <w:rPr>
          <w:rStyle w:val="StyleUnderline"/>
          <w:highlight w:val="cyan"/>
        </w:rPr>
        <w:t>could</w:t>
      </w:r>
      <w:r w:rsidRPr="00980A70">
        <w:rPr>
          <w:highlight w:val="cyan"/>
        </w:rPr>
        <w:t xml:space="preserve"> </w:t>
      </w:r>
      <w:r w:rsidRPr="00980A70">
        <w:rPr>
          <w:rStyle w:val="Emphasis"/>
          <w:highlight w:val="cyan"/>
        </w:rPr>
        <w:t>greatly increase</w:t>
      </w:r>
      <w:r w:rsidRPr="003A37F4">
        <w:t xml:space="preserve"> the number of </w:t>
      </w:r>
      <w:r w:rsidRPr="00980A70">
        <w:rPr>
          <w:rStyle w:val="Emphasis"/>
          <w:highlight w:val="cyan"/>
        </w:rPr>
        <w:t>deaths</w:t>
      </w:r>
      <w:r w:rsidRPr="003A37F4">
        <w:t xml:space="preserve"> </w:t>
      </w:r>
      <w:r w:rsidRPr="003A37F4">
        <w:rPr>
          <w:rStyle w:val="StyleUnderline"/>
        </w:rPr>
        <w:t xml:space="preserve">resulting from a large nuclear attack, and that “modern climate models not only show that the nuclear winter theory is correct, but also that </w:t>
      </w:r>
      <w:r w:rsidRPr="00980A70">
        <w:rPr>
          <w:rStyle w:val="StyleUnderline"/>
          <w:highlight w:val="cyan"/>
        </w:rPr>
        <w:t>the</w:t>
      </w:r>
      <w:r w:rsidRPr="00980A70">
        <w:rPr>
          <w:highlight w:val="cyan"/>
        </w:rPr>
        <w:t xml:space="preserve"> </w:t>
      </w:r>
      <w:r w:rsidRPr="00980A70">
        <w:rPr>
          <w:rStyle w:val="Emphasis"/>
          <w:highlight w:val="cyan"/>
        </w:rPr>
        <w:t>effects would last for more than a decade</w:t>
      </w:r>
      <w:r w:rsidRPr="003A37F4">
        <w:t xml:space="preserve">.”10 In addition, even if more people would survive a large nuclear attack than a still larger one, we need to consider the quality of life of the surviving. These </w:t>
      </w:r>
      <w:r w:rsidRPr="003A37F4">
        <w:rPr>
          <w:rStyle w:val="StyleUnderline"/>
        </w:rPr>
        <w:t xml:space="preserve">millions of survivors could be fated to lives of </w:t>
      </w:r>
      <w:r w:rsidRPr="00980A70">
        <w:rPr>
          <w:rStyle w:val="StyleUnderline"/>
          <w:highlight w:val="cyan"/>
        </w:rPr>
        <w:t>misery</w:t>
      </w:r>
      <w:r w:rsidRPr="00980A70">
        <w:rPr>
          <w:highlight w:val="cyan"/>
        </w:rPr>
        <w:t xml:space="preserve">, </w:t>
      </w:r>
      <w:r w:rsidRPr="00980A70">
        <w:rPr>
          <w:rStyle w:val="Emphasis"/>
          <w:highlight w:val="cyan"/>
        </w:rPr>
        <w:t>famine</w:t>
      </w:r>
      <w:r w:rsidRPr="00980A70">
        <w:rPr>
          <w:highlight w:val="cyan"/>
        </w:rPr>
        <w:t xml:space="preserve">, </w:t>
      </w:r>
      <w:r w:rsidRPr="00980A70">
        <w:rPr>
          <w:rStyle w:val="StyleUnderline"/>
          <w:highlight w:val="cyan"/>
        </w:rPr>
        <w:t>and</w:t>
      </w:r>
      <w:r w:rsidRPr="00980A70">
        <w:rPr>
          <w:highlight w:val="cyan"/>
        </w:rPr>
        <w:t xml:space="preserve"> </w:t>
      </w:r>
      <w:r w:rsidRPr="00980A70">
        <w:rPr>
          <w:rStyle w:val="Emphasis"/>
          <w:highlight w:val="cyan"/>
        </w:rPr>
        <w:t>disease</w:t>
      </w:r>
      <w:r w:rsidRPr="003A37F4">
        <w:t xml:space="preserve">, </w:t>
      </w:r>
      <w:r w:rsidRPr="003A37F4">
        <w:rPr>
          <w:rStyle w:val="StyleUnderline"/>
        </w:rPr>
        <w:t>struggling for mere survival in a “smoking radiating ruin.”</w:t>
      </w:r>
      <w:r w:rsidRPr="003A37F4">
        <w:t xml:space="preserve">11 Saving those lives would have value, but far less than is implied by simply comparing the difference in survivors for large attacks. For </w:t>
      </w:r>
      <w:proofErr w:type="gramStart"/>
      <w:r w:rsidRPr="003A37F4">
        <w:t>all of</w:t>
      </w:r>
      <w:proofErr w:type="gramEnd"/>
      <w:r w:rsidRPr="003A37F4">
        <w:t xml:space="preserve"> these reasons—including the failure to address the possibility of societal collapse, of environmental catastrophe, and of exceedingly poor quality of life following massive nuclear war—</w:t>
      </w:r>
      <w:proofErr w:type="spellStart"/>
      <w:r w:rsidRPr="00980A70">
        <w:rPr>
          <w:rStyle w:val="StyleUnderline"/>
          <w:highlight w:val="cyan"/>
        </w:rPr>
        <w:t>Kroenig’s</w:t>
      </w:r>
      <w:proofErr w:type="spellEnd"/>
      <w:r w:rsidRPr="00980A70">
        <w:rPr>
          <w:rStyle w:val="StyleUnderline"/>
          <w:highlight w:val="cyan"/>
        </w:rPr>
        <w:t xml:space="preserve"> measures of the damage from large nuclear attacks are inadequate and </w:t>
      </w:r>
      <w:r w:rsidRPr="00980A70">
        <w:rPr>
          <w:rStyle w:val="Emphasis"/>
          <w:highlight w:val="cyan"/>
        </w:rPr>
        <w:t>exaggerate the difference</w:t>
      </w:r>
      <w:r w:rsidRPr="00980A70">
        <w:rPr>
          <w:rStyle w:val="StyleUnderline"/>
          <w:highlight w:val="cyan"/>
        </w:rPr>
        <w:t xml:space="preserve"> in outcomes</w:t>
      </w:r>
      <w:r w:rsidRPr="003A37F4">
        <w:t xml:space="preserve">. </w:t>
      </w:r>
    </w:p>
    <w:p w14:paraId="6FADC5F3" w14:textId="77777777" w:rsidR="002A7924" w:rsidRPr="003A37F4" w:rsidRDefault="002A7924" w:rsidP="002A7924">
      <w:pPr>
        <w:pStyle w:val="Heading3"/>
        <w:rPr>
          <w:rFonts w:cs="Times New Roman"/>
        </w:rPr>
      </w:pPr>
      <w:r w:rsidRPr="003A37F4">
        <w:rPr>
          <w:rFonts w:cs="Times New Roman"/>
        </w:rPr>
        <w:t>AT: Primacy Good---Counterforce---City Busting</w:t>
      </w:r>
    </w:p>
    <w:p w14:paraId="789000CC" w14:textId="77777777" w:rsidR="002A7924" w:rsidRPr="003A37F4" w:rsidRDefault="002A7924" w:rsidP="002A7924">
      <w:pPr>
        <w:pStyle w:val="Heading4"/>
        <w:rPr>
          <w:rFonts w:cs="Times New Roman"/>
        </w:rPr>
      </w:pPr>
      <w:r w:rsidRPr="003A37F4">
        <w:rPr>
          <w:rFonts w:cs="Times New Roman"/>
        </w:rPr>
        <w:t xml:space="preserve">Turn---counterforce strikes are the </w:t>
      </w:r>
      <w:r w:rsidRPr="003A37F4">
        <w:rPr>
          <w:rFonts w:cs="Times New Roman"/>
          <w:u w:val="single"/>
        </w:rPr>
        <w:t>only scenario</w:t>
      </w:r>
      <w:r w:rsidRPr="003A37F4">
        <w:rPr>
          <w:rFonts w:cs="Times New Roman"/>
        </w:rPr>
        <w:t xml:space="preserve"> for city busting because they </w:t>
      </w:r>
      <w:r w:rsidRPr="003A37F4">
        <w:rPr>
          <w:rFonts w:cs="Times New Roman"/>
          <w:u w:val="single"/>
        </w:rPr>
        <w:t>provide moral cover</w:t>
      </w:r>
      <w:r w:rsidRPr="003A37F4">
        <w:rPr>
          <w:rFonts w:cs="Times New Roman"/>
        </w:rPr>
        <w:t xml:space="preserve"> to adversaries to retaliate against cities.</w:t>
      </w:r>
    </w:p>
    <w:p w14:paraId="477B8653" w14:textId="77777777" w:rsidR="002A7924" w:rsidRPr="003A37F4" w:rsidRDefault="002A7924" w:rsidP="002A7924">
      <w:r w:rsidRPr="003A37F4">
        <w:rPr>
          <w:rStyle w:val="Style13ptBold"/>
        </w:rPr>
        <w:t>Boyd 16</w:t>
      </w:r>
      <w:r w:rsidRPr="003A37F4">
        <w:t xml:space="preserve">, Senior policy analyst, addressing nuclear weapons policy and counterterrorism. His writings have appeared in The Nonproliferation Review, The Washington Quarterly, The Bulletin of the Atomic Scientists, and Studies in Conflict and Terrorism. He earned a </w:t>
      </w:r>
      <w:proofErr w:type="gramStart"/>
      <w:r w:rsidRPr="003A37F4">
        <w:t>master of public policy</w:t>
      </w:r>
      <w:proofErr w:type="gramEnd"/>
      <w:r w:rsidRPr="003A37F4">
        <w:t xml:space="preserve"> degree from Harvard’s JFK School of Government (Dallas, Revealed Preference and the Minimum Requirements of Nuclear Deterrence, </w:t>
      </w:r>
      <w:r w:rsidRPr="003A37F4">
        <w:rPr>
          <w:i/>
          <w:iCs/>
        </w:rPr>
        <w:t>Strategic Studies Quarterly</w:t>
      </w:r>
      <w:r w:rsidRPr="003A37F4">
        <w:t>, US STRATCOM 2016, Available Online at: https://www.airuniversity.af.edu/Portals/10/SSQ/documents/Volume-10_Issue-5/Boyd.pdf)</w:t>
      </w:r>
    </w:p>
    <w:p w14:paraId="68DCED80" w14:textId="77777777" w:rsidR="002A7924" w:rsidRPr="003A37F4" w:rsidRDefault="002A7924" w:rsidP="002A7924">
      <w:r w:rsidRPr="003A37F4">
        <w:rPr>
          <w:rStyle w:val="StyleUnderline"/>
        </w:rPr>
        <w:t xml:space="preserve">Whether this concern would apply to countervalue retaliation is unclear. </w:t>
      </w:r>
      <w:r w:rsidRPr="00980A70">
        <w:rPr>
          <w:rStyle w:val="StyleUnderline"/>
          <w:highlight w:val="cyan"/>
        </w:rPr>
        <w:t xml:space="preserve">China’s nuclear strategy implicitly involves </w:t>
      </w:r>
      <w:r w:rsidRPr="00980A70">
        <w:rPr>
          <w:rStyle w:val="Emphasis"/>
          <w:highlight w:val="cyan"/>
        </w:rPr>
        <w:t>city destruction</w:t>
      </w:r>
      <w:r w:rsidRPr="003A37F4">
        <w:t xml:space="preserve">, </w:t>
      </w:r>
      <w:r w:rsidRPr="003A37F4">
        <w:rPr>
          <w:rStyle w:val="StyleUnderline"/>
        </w:rPr>
        <w:t>given the limited quantity and accuracy of its long-range weapons</w:t>
      </w:r>
      <w:r w:rsidRPr="003A37F4">
        <w:t xml:space="preserve">. However, qualitative differences between missile attacks and unconventional delivery modes suggest that a discrete use calculation might apply. Not least, an indiscriminate attack against </w:t>
      </w:r>
      <w:proofErr w:type="gramStart"/>
      <w:r w:rsidRPr="003A37F4">
        <w:t>civilians</w:t>
      </w:r>
      <w:proofErr w:type="gramEnd"/>
      <w:r w:rsidRPr="003A37F4">
        <w:t xml:space="preserve"> weeks or even months after a provocation would seem particularly cold-blooded. Nonetheless, </w:t>
      </w:r>
      <w:r w:rsidRPr="00980A70">
        <w:rPr>
          <w:rStyle w:val="StyleUnderline"/>
          <w:highlight w:val="cyan"/>
        </w:rPr>
        <w:t xml:space="preserve">the credibility threshold for </w:t>
      </w:r>
      <w:r w:rsidRPr="00980A70">
        <w:rPr>
          <w:rStyle w:val="Emphasis"/>
          <w:highlight w:val="cyan"/>
        </w:rPr>
        <w:t>retaliation</w:t>
      </w:r>
      <w:r w:rsidRPr="00980A70">
        <w:rPr>
          <w:rStyle w:val="StyleUnderline"/>
          <w:highlight w:val="cyan"/>
        </w:rPr>
        <w:t xml:space="preserve"> is presumably far lower than for initiating nuclear war</w:t>
      </w:r>
      <w:r w:rsidRPr="003A37F4">
        <w:rPr>
          <w:rStyle w:val="StyleUnderline"/>
        </w:rPr>
        <w:t xml:space="preserve">, and one line of thinking </w:t>
      </w:r>
      <w:proofErr w:type="gramStart"/>
      <w:r w:rsidRPr="003A37F4">
        <w:rPr>
          <w:rStyle w:val="StyleUnderline"/>
        </w:rPr>
        <w:t>in particular may</w:t>
      </w:r>
      <w:proofErr w:type="gramEnd"/>
      <w:r w:rsidRPr="003A37F4">
        <w:rPr>
          <w:rStyle w:val="StyleUnderline"/>
        </w:rPr>
        <w:t xml:space="preserve"> permit recourse to countervalue strikes despite moral qualms about them</w:t>
      </w:r>
      <w:r w:rsidRPr="003A37F4">
        <w:t>.</w:t>
      </w:r>
    </w:p>
    <w:p w14:paraId="7E902F0C" w14:textId="77777777" w:rsidR="002A7924" w:rsidRPr="003A37F4" w:rsidRDefault="002A7924" w:rsidP="002A7924">
      <w:r w:rsidRPr="003A37F4">
        <w:t xml:space="preserve">Counterforce capabilities are the luxury of states that spend lavishly on offensive arms, whereas a minimalist posture is the strategy of a more restrained nuclear power. </w:t>
      </w:r>
      <w:r w:rsidRPr="00980A70">
        <w:rPr>
          <w:rStyle w:val="StyleUnderline"/>
          <w:highlight w:val="cyan"/>
        </w:rPr>
        <w:t>In the event of a nuclear attack, members</w:t>
      </w:r>
      <w:r w:rsidRPr="003A37F4">
        <w:rPr>
          <w:rStyle w:val="StyleUnderline"/>
        </w:rPr>
        <w:t xml:space="preserve"> of the latter group </w:t>
      </w:r>
      <w:r w:rsidRPr="00980A70">
        <w:rPr>
          <w:rStyle w:val="StyleUnderline"/>
          <w:highlight w:val="cyan"/>
        </w:rPr>
        <w:t xml:space="preserve">cannot in fairness be expected to refrain from their </w:t>
      </w:r>
      <w:r w:rsidRPr="00980A70">
        <w:rPr>
          <w:rStyle w:val="Emphasis"/>
          <w:highlight w:val="cyan"/>
        </w:rPr>
        <w:t>only available means</w:t>
      </w:r>
      <w:r w:rsidRPr="00980A70">
        <w:rPr>
          <w:rStyle w:val="StyleUnderline"/>
          <w:highlight w:val="cyan"/>
        </w:rPr>
        <w:t xml:space="preserve"> of retaliating</w:t>
      </w:r>
      <w:r w:rsidRPr="003A37F4">
        <w:t xml:space="preserve">. This would amount to penalizing the victim for adopting a more stable and responsible nuclear posture than its aggressor. </w:t>
      </w:r>
      <w:r w:rsidRPr="003A37F4">
        <w:rPr>
          <w:rStyle w:val="StyleUnderline"/>
        </w:rPr>
        <w:t xml:space="preserve">Thus, </w:t>
      </w:r>
      <w:r w:rsidRPr="00980A70">
        <w:rPr>
          <w:rStyle w:val="StyleUnderline"/>
          <w:highlight w:val="cyan"/>
        </w:rPr>
        <w:t>any civilian deaths that result from such a state’s retaliation can be laid squarely at the feet of the initiator</w:t>
      </w:r>
      <w:r w:rsidRPr="003A37F4">
        <w:t xml:space="preserve"> of the nuclear exchange.</w:t>
      </w:r>
    </w:p>
    <w:p w14:paraId="7C69E09B" w14:textId="77777777" w:rsidR="002A7924" w:rsidRPr="003A37F4" w:rsidRDefault="002A7924" w:rsidP="002A7924">
      <w:r w:rsidRPr="003A37F4">
        <w:t xml:space="preserve">There are at least two </w:t>
      </w:r>
      <w:r w:rsidRPr="00980A70">
        <w:rPr>
          <w:rStyle w:val="StyleUnderline"/>
          <w:highlight w:val="cyan"/>
        </w:rPr>
        <w:t>scenario</w:t>
      </w:r>
      <w:r w:rsidRPr="003A37F4">
        <w:t xml:space="preserve">s </w:t>
      </w:r>
      <w:r w:rsidRPr="00980A70">
        <w:rPr>
          <w:rStyle w:val="StyleUnderline"/>
          <w:highlight w:val="cyan"/>
        </w:rPr>
        <w:t>where the justification for</w:t>
      </w:r>
      <w:r w:rsidRPr="00980A70">
        <w:rPr>
          <w:highlight w:val="cyan"/>
        </w:rPr>
        <w:t xml:space="preserve"> </w:t>
      </w:r>
      <w:r w:rsidRPr="00980A70">
        <w:rPr>
          <w:rStyle w:val="Emphasis"/>
          <w:highlight w:val="cyan"/>
        </w:rPr>
        <w:t>countervalue retaliation would be difficult to deny</w:t>
      </w:r>
      <w:r w:rsidRPr="003A37F4">
        <w:rPr>
          <w:rStyle w:val="StyleUnderline"/>
        </w:rPr>
        <w:t>: a preemptive nuclear attack on a state’s strategic forces</w:t>
      </w:r>
      <w:r w:rsidRPr="003A37F4">
        <w:t xml:space="preserve"> or a conventional invasion.55 </w:t>
      </w:r>
      <w:r w:rsidRPr="003A37F4">
        <w:rPr>
          <w:rStyle w:val="StyleUnderline"/>
        </w:rPr>
        <w:t>In these scenarios, nuclear retaliation might be permissible</w:t>
      </w:r>
      <w:r w:rsidRPr="003A37F4">
        <w:t xml:space="preserve"> for the reason outlined above: </w:t>
      </w:r>
      <w:r w:rsidRPr="003A37F4">
        <w:rPr>
          <w:rStyle w:val="StyleUnderline"/>
        </w:rPr>
        <w:t>the more powerful side cannot dictate the terms under which its aggression can legitimately be answered</w:t>
      </w:r>
      <w:r w:rsidRPr="003A37F4">
        <w:t xml:space="preserve">. Nonetheless, no amount of sophistry can obscure the barbarism of nuclear strikes on population centers. A state retaliated against in this manner may very well escalate, especially if its leaders viewed the precipitating attack as having had limited aims. </w:t>
      </w:r>
      <w:r w:rsidRPr="00980A70">
        <w:rPr>
          <w:rStyle w:val="Emphasis"/>
          <w:highlight w:val="cyan"/>
        </w:rPr>
        <w:t>Their reaction may take the form of a grossly disproportionate counterretaliation</w:t>
      </w:r>
      <w:r w:rsidRPr="003A37F4">
        <w:t>—the fear of which constitutes a second potential source of self-deterrence.</w:t>
      </w:r>
    </w:p>
    <w:p w14:paraId="04DAA741" w14:textId="77777777" w:rsidR="002A7924" w:rsidRPr="003A37F4" w:rsidRDefault="002A7924" w:rsidP="002A7924">
      <w:pPr>
        <w:pStyle w:val="Heading4"/>
        <w:rPr>
          <w:rFonts w:cs="Times New Roman"/>
        </w:rPr>
      </w:pPr>
      <w:r w:rsidRPr="003A37F4">
        <w:rPr>
          <w:rFonts w:cs="Times New Roman"/>
          <w:u w:val="single"/>
        </w:rPr>
        <w:t>The counterforce itself causes extinction</w:t>
      </w:r>
      <w:r w:rsidRPr="003A37F4">
        <w:rPr>
          <w:rFonts w:cs="Times New Roman"/>
        </w:rPr>
        <w:t xml:space="preserve">---it’s </w:t>
      </w:r>
      <w:r w:rsidRPr="003A37F4">
        <w:rPr>
          <w:rFonts w:cs="Times New Roman"/>
          <w:u w:val="single"/>
        </w:rPr>
        <w:t>no different</w:t>
      </w:r>
      <w:r w:rsidRPr="003A37F4">
        <w:rPr>
          <w:rFonts w:cs="Times New Roman"/>
        </w:rPr>
        <w:t xml:space="preserve"> from all-out nuclear war.</w:t>
      </w:r>
    </w:p>
    <w:p w14:paraId="534F0F5A" w14:textId="77777777" w:rsidR="002A7924" w:rsidRPr="003A37F4" w:rsidRDefault="002A7924" w:rsidP="002A7924">
      <w:r w:rsidRPr="003A37F4">
        <w:rPr>
          <w:rStyle w:val="Style13ptBold"/>
        </w:rPr>
        <w:t>Glaser 19</w:t>
      </w:r>
      <w:r w:rsidRPr="003A37F4">
        <w:t>, Professor of Political Science and International Affairs and Director of the Elliott School's Institute for Security and Conflict Studies at George Washington University. He received the ISA International Security Studies Section Distinguished Scholar Award in 2018. His publications include Rational Theory of International Politics: The Logic of Competition and Cooperation (Princeton University Press, 2010) and Analyzing Strategic Nuclear Policy (Princeton University Press, 1990) (Charles, October 25</w:t>
      </w:r>
      <w:r w:rsidRPr="003A37F4">
        <w:rPr>
          <w:vertAlign w:val="superscript"/>
        </w:rPr>
        <w:t>th</w:t>
      </w:r>
      <w:r w:rsidRPr="003A37F4">
        <w:t xml:space="preserve">, “Review by Charles Glaser, George Washington University” in: </w:t>
      </w:r>
      <w:r w:rsidRPr="003A37F4">
        <w:rPr>
          <w:i/>
          <w:iCs/>
        </w:rPr>
        <w:t>H-Diplo ISSF Roundtable</w:t>
      </w:r>
      <w:r w:rsidRPr="003A37F4">
        <w:t xml:space="preserve"> on Matthew </w:t>
      </w:r>
      <w:proofErr w:type="spellStart"/>
      <w:r w:rsidRPr="003A37F4">
        <w:t>Kroenig</w:t>
      </w:r>
      <w:proofErr w:type="spellEnd"/>
      <w:r w:rsidRPr="003A37F4">
        <w:t>. The Logic of American Nuclear Strategy: Why Strategic Superiority Matters, No. 25 (2019), Available online at: https://bpb-us-e1.wpmucdn.com/blogs.gwu.edu/dist/b/1590/files/2019/05/Glaser-Chapter.pdf)</w:t>
      </w:r>
    </w:p>
    <w:p w14:paraId="1B0CC604" w14:textId="77777777" w:rsidR="002A7924" w:rsidRPr="003A37F4" w:rsidRDefault="002A7924" w:rsidP="002A7924">
      <w:r w:rsidRPr="003A37F4">
        <w:t xml:space="preserve">The deeper problem with </w:t>
      </w:r>
      <w:proofErr w:type="spellStart"/>
      <w:r w:rsidRPr="003A37F4">
        <w:t>Kroenig’s</w:t>
      </w:r>
      <w:proofErr w:type="spellEnd"/>
      <w:r w:rsidRPr="003A37F4">
        <w:t xml:space="preserve"> analysis arises in cases of very large attacks of different sizes. Once the United States suffers tens of nuclear explosions against major cities and critical logistical hubs, and certainly once it suffers hundreds, </w:t>
      </w:r>
      <w:r w:rsidRPr="00980A70">
        <w:rPr>
          <w:rStyle w:val="StyleUnderline"/>
          <w:highlight w:val="cyan"/>
        </w:rPr>
        <w:t xml:space="preserve">the differences in outcomes that are implied by differences in the size of the attacks are likely to be </w:t>
      </w:r>
      <w:r w:rsidRPr="00980A70">
        <w:rPr>
          <w:rStyle w:val="Emphasis"/>
          <w:highlight w:val="cyan"/>
        </w:rPr>
        <w:t>illusory</w:t>
      </w:r>
      <w:r w:rsidRPr="003A37F4">
        <w:t xml:space="preserve">. 7 </w:t>
      </w:r>
      <w:r w:rsidRPr="003A37F4">
        <w:rPr>
          <w:rStyle w:val="StyleUnderline"/>
        </w:rPr>
        <w:t xml:space="preserve">In large part this is because a standard “cookie-cutter” model that </w:t>
      </w:r>
      <w:r w:rsidRPr="00980A70">
        <w:rPr>
          <w:rStyle w:val="StyleUnderline"/>
          <w:highlight w:val="cyan"/>
        </w:rPr>
        <w:t>estimates</w:t>
      </w:r>
      <w:r w:rsidRPr="003A37F4">
        <w:rPr>
          <w:rStyle w:val="StyleUnderline"/>
        </w:rPr>
        <w:t xml:space="preserve"> the number </w:t>
      </w:r>
      <w:r w:rsidRPr="00980A70">
        <w:rPr>
          <w:rStyle w:val="StyleUnderline"/>
          <w:highlight w:val="cyan"/>
        </w:rPr>
        <w:t>of people killed</w:t>
      </w:r>
      <w:r w:rsidRPr="003A37F4">
        <w:rPr>
          <w:rStyle w:val="StyleUnderline"/>
        </w:rPr>
        <w:t xml:space="preserve"> promptly </w:t>
      </w:r>
      <w:r w:rsidRPr="00980A70">
        <w:rPr>
          <w:rStyle w:val="StyleUnderline"/>
          <w:highlight w:val="cyan"/>
        </w:rPr>
        <w:t>by</w:t>
      </w:r>
      <w:r w:rsidRPr="003A37F4">
        <w:rPr>
          <w:rStyle w:val="StyleUnderline"/>
        </w:rPr>
        <w:t xml:space="preserve"> the blast of a </w:t>
      </w:r>
      <w:r w:rsidRPr="00980A70">
        <w:rPr>
          <w:rStyle w:val="StyleUnderline"/>
          <w:highlight w:val="cyan"/>
        </w:rPr>
        <w:t>nuclear explosion almost certainly</w:t>
      </w:r>
      <w:r w:rsidRPr="00980A70">
        <w:rPr>
          <w:highlight w:val="cyan"/>
        </w:rPr>
        <w:t xml:space="preserve"> </w:t>
      </w:r>
      <w:r w:rsidRPr="00980A70">
        <w:rPr>
          <w:rStyle w:val="Emphasis"/>
          <w:highlight w:val="cyan"/>
        </w:rPr>
        <w:t>severely underestimates</w:t>
      </w:r>
      <w:r w:rsidRPr="00980A70">
        <w:rPr>
          <w:rStyle w:val="StyleUnderline"/>
          <w:highlight w:val="cyan"/>
        </w:rPr>
        <w:t xml:space="preserve"> the impact of a</w:t>
      </w:r>
      <w:r w:rsidRPr="003A37F4">
        <w:rPr>
          <w:rStyle w:val="StyleUnderline"/>
        </w:rPr>
        <w:t xml:space="preserve"> </w:t>
      </w:r>
      <w:r w:rsidRPr="003A37F4">
        <w:t xml:space="preserve">large </w:t>
      </w:r>
      <w:r w:rsidRPr="00980A70">
        <w:rPr>
          <w:rStyle w:val="Emphasis"/>
          <w:highlight w:val="cyan"/>
        </w:rPr>
        <w:t>nuclear attack</w:t>
      </w:r>
      <w:r w:rsidRPr="003A37F4">
        <w:t xml:space="preserve">. 8 </w:t>
      </w:r>
      <w:r w:rsidRPr="003A37F4">
        <w:rPr>
          <w:rStyle w:val="StyleUnderline"/>
        </w:rPr>
        <w:t>Estimating the number killed by fire and fallout would raise the numbers</w:t>
      </w:r>
      <w:r w:rsidRPr="003A37F4">
        <w:t xml:space="preserve">. Likely </w:t>
      </w:r>
      <w:r w:rsidRPr="00980A70">
        <w:rPr>
          <w:rStyle w:val="StyleUnderline"/>
          <w:highlight w:val="cyan"/>
        </w:rPr>
        <w:t>more important</w:t>
      </w:r>
      <w:r w:rsidRPr="003A37F4">
        <w:t xml:space="preserve">, however, </w:t>
      </w:r>
      <w:r w:rsidRPr="00980A70">
        <w:rPr>
          <w:rStyle w:val="StyleUnderline"/>
          <w:highlight w:val="cyan"/>
        </w:rPr>
        <w:t>is the</w:t>
      </w:r>
      <w:r w:rsidRPr="003A37F4">
        <w:t xml:space="preserve"> possibility, even </w:t>
      </w:r>
      <w:r w:rsidRPr="00980A70">
        <w:rPr>
          <w:rStyle w:val="Emphasis"/>
          <w:highlight w:val="cyan"/>
        </w:rPr>
        <w:t>likelihood, of societal collapse</w:t>
      </w:r>
      <w:r w:rsidRPr="00980A70">
        <w:rPr>
          <w:highlight w:val="cyan"/>
        </w:rPr>
        <w:t xml:space="preserve">. </w:t>
      </w:r>
      <w:r w:rsidRPr="00980A70">
        <w:rPr>
          <w:rStyle w:val="StyleUnderline"/>
          <w:highlight w:val="cyan"/>
        </w:rPr>
        <w:t>Highly integrated modern economies may lack the ability to recover</w:t>
      </w:r>
      <w:r w:rsidRPr="003A37F4">
        <w:rPr>
          <w:rStyle w:val="StyleUnderline"/>
        </w:rPr>
        <w:t xml:space="preserve"> from large nuclear attacks. A nuclear attack that destroyed the U</w:t>
      </w:r>
      <w:r w:rsidRPr="003A37F4">
        <w:t xml:space="preserve">nited </w:t>
      </w:r>
      <w:r w:rsidRPr="003A37F4">
        <w:rPr>
          <w:rStyle w:val="StyleUnderline"/>
        </w:rPr>
        <w:t>S</w:t>
      </w:r>
      <w:r w:rsidRPr="003A37F4">
        <w:t xml:space="preserve">tates’ </w:t>
      </w:r>
      <w:r w:rsidRPr="003A37F4">
        <w:rPr>
          <w:rStyle w:val="StyleUnderline"/>
        </w:rPr>
        <w:t>key energy systems, communication and information systems, major ports and other transportation nodes</w:t>
      </w:r>
      <w:r w:rsidRPr="003A37F4">
        <w:t>—</w:t>
      </w:r>
      <w:r w:rsidRPr="00980A70">
        <w:rPr>
          <w:rStyle w:val="StyleUnderline"/>
          <w:highlight w:val="cyan"/>
        </w:rPr>
        <w:t xml:space="preserve">in addition to </w:t>
      </w:r>
      <w:r w:rsidRPr="00980A70">
        <w:rPr>
          <w:rStyle w:val="Emphasis"/>
          <w:highlight w:val="cyan"/>
        </w:rPr>
        <w:t>immediately killing many</w:t>
      </w:r>
      <w:r w:rsidRPr="003A37F4">
        <w:t xml:space="preserve"> tens of </w:t>
      </w:r>
      <w:r w:rsidRPr="00980A70">
        <w:rPr>
          <w:rStyle w:val="Emphasis"/>
          <w:highlight w:val="cyan"/>
        </w:rPr>
        <w:t>millions</w:t>
      </w:r>
      <w:r w:rsidRPr="003A37F4">
        <w:t xml:space="preserve"> of people and the cities they live in—</w:t>
      </w:r>
      <w:r w:rsidRPr="00980A70">
        <w:rPr>
          <w:rStyle w:val="StyleUnderline"/>
          <w:highlight w:val="cyan"/>
        </w:rPr>
        <w:t xml:space="preserve">could lead to </w:t>
      </w:r>
      <w:r w:rsidRPr="00980A70">
        <w:rPr>
          <w:rStyle w:val="Emphasis"/>
          <w:highlight w:val="cyan"/>
        </w:rPr>
        <w:t>economic and social collapse</w:t>
      </w:r>
      <w:r w:rsidRPr="003A37F4">
        <w:t xml:space="preserve">. 9 In this case, </w:t>
      </w:r>
      <w:r w:rsidRPr="003A37F4">
        <w:rPr>
          <w:rStyle w:val="StyleUnderline"/>
        </w:rPr>
        <w:t>a</w:t>
      </w:r>
      <w:r w:rsidRPr="003A37F4">
        <w:t xml:space="preserve"> still </w:t>
      </w:r>
      <w:r w:rsidRPr="003A37F4">
        <w:rPr>
          <w:rStyle w:val="StyleUnderline"/>
        </w:rPr>
        <w:t>larger nuclear attack would not cause significantly greater damage</w:t>
      </w:r>
      <w:r w:rsidRPr="003A37F4">
        <w:t>; difference in force size should not then matter for damage and, in turn, bargaining.</w:t>
      </w:r>
    </w:p>
    <w:p w14:paraId="54154485" w14:textId="77777777" w:rsidR="002A7924" w:rsidRPr="003A37F4" w:rsidRDefault="002A7924" w:rsidP="002A7924">
      <w:r w:rsidRPr="003A37F4">
        <w:t xml:space="preserve">There are other possibilities that could reduce or eliminate the difference in damage between large and even larger nuclear attacks. </w:t>
      </w:r>
      <w:r w:rsidRPr="00980A70">
        <w:rPr>
          <w:rStyle w:val="StyleUnderline"/>
          <w:highlight w:val="cyan"/>
        </w:rPr>
        <w:t>A</w:t>
      </w:r>
      <w:r w:rsidRPr="00980A70">
        <w:rPr>
          <w:highlight w:val="cyan"/>
        </w:rPr>
        <w:t xml:space="preserve"> </w:t>
      </w:r>
      <w:r w:rsidRPr="00980A70">
        <w:rPr>
          <w:rStyle w:val="Emphasis"/>
          <w:highlight w:val="cyan"/>
        </w:rPr>
        <w:t>nuclear-winter</w:t>
      </w:r>
      <w:r w:rsidRPr="003A37F4">
        <w:t xml:space="preserve"> type </w:t>
      </w:r>
      <w:r w:rsidRPr="00980A70">
        <w:rPr>
          <w:rStyle w:val="Emphasis"/>
          <w:highlight w:val="cyan"/>
        </w:rPr>
        <w:t>environmental catastrophe</w:t>
      </w:r>
      <w:r w:rsidRPr="003A37F4">
        <w:t xml:space="preserve"> </w:t>
      </w:r>
      <w:r w:rsidRPr="003A37F4">
        <w:rPr>
          <w:rStyle w:val="StyleUnderline"/>
        </w:rPr>
        <w:t xml:space="preserve">would have this effect. </w:t>
      </w:r>
      <w:proofErr w:type="spellStart"/>
      <w:r w:rsidRPr="003A37F4">
        <w:rPr>
          <w:rStyle w:val="StyleUnderline"/>
        </w:rPr>
        <w:t>Kroenig</w:t>
      </w:r>
      <w:proofErr w:type="spellEnd"/>
      <w:r w:rsidRPr="003A37F4">
        <w:rPr>
          <w:rStyle w:val="StyleUnderline"/>
        </w:rPr>
        <w:t xml:space="preserve"> argues that the early claims about nuclear winter were overstated</w:t>
      </w:r>
      <w:r w:rsidRPr="003A37F4">
        <w:t xml:space="preserve"> and therefore that his measures of damage remain adequate (43-44). </w:t>
      </w:r>
      <w:r w:rsidRPr="003A37F4">
        <w:rPr>
          <w:rStyle w:val="StyleUnderline"/>
        </w:rPr>
        <w:t xml:space="preserve">But current research still finds that the cooling effects of a large nuclear war </w:t>
      </w:r>
      <w:r w:rsidRPr="00980A70">
        <w:rPr>
          <w:rStyle w:val="StyleUnderline"/>
          <w:highlight w:val="cyan"/>
        </w:rPr>
        <w:t>could</w:t>
      </w:r>
      <w:r w:rsidRPr="00980A70">
        <w:rPr>
          <w:highlight w:val="cyan"/>
        </w:rPr>
        <w:t xml:space="preserve"> </w:t>
      </w:r>
      <w:r w:rsidRPr="00980A70">
        <w:rPr>
          <w:rStyle w:val="Emphasis"/>
          <w:highlight w:val="cyan"/>
        </w:rPr>
        <w:t>greatly increase</w:t>
      </w:r>
      <w:r w:rsidRPr="003A37F4">
        <w:t xml:space="preserve"> the number of </w:t>
      </w:r>
      <w:r w:rsidRPr="00980A70">
        <w:rPr>
          <w:rStyle w:val="Emphasis"/>
          <w:highlight w:val="cyan"/>
        </w:rPr>
        <w:t>deaths</w:t>
      </w:r>
      <w:r w:rsidRPr="003A37F4">
        <w:t xml:space="preserve"> </w:t>
      </w:r>
      <w:r w:rsidRPr="003A37F4">
        <w:rPr>
          <w:rStyle w:val="StyleUnderline"/>
        </w:rPr>
        <w:t xml:space="preserve">resulting from a large nuclear attack, and that “modern climate models not only show that the nuclear winter theory is correct, but also that </w:t>
      </w:r>
      <w:r w:rsidRPr="00980A70">
        <w:rPr>
          <w:rStyle w:val="StyleUnderline"/>
          <w:highlight w:val="cyan"/>
        </w:rPr>
        <w:t>the</w:t>
      </w:r>
      <w:r w:rsidRPr="00980A70">
        <w:rPr>
          <w:highlight w:val="cyan"/>
        </w:rPr>
        <w:t xml:space="preserve"> </w:t>
      </w:r>
      <w:r w:rsidRPr="00980A70">
        <w:rPr>
          <w:rStyle w:val="Emphasis"/>
          <w:highlight w:val="cyan"/>
        </w:rPr>
        <w:t>effects would last for more than a decade</w:t>
      </w:r>
      <w:r w:rsidRPr="003A37F4">
        <w:t xml:space="preserve">.”10 In addition, even if more people would survive a large nuclear attack than a still larger one, we need to consider the quality of life of the surviving. These </w:t>
      </w:r>
      <w:r w:rsidRPr="003A37F4">
        <w:rPr>
          <w:rStyle w:val="StyleUnderline"/>
        </w:rPr>
        <w:t xml:space="preserve">millions of survivors could be fated to lives of </w:t>
      </w:r>
      <w:r w:rsidRPr="00980A70">
        <w:rPr>
          <w:rStyle w:val="StyleUnderline"/>
          <w:highlight w:val="cyan"/>
        </w:rPr>
        <w:t>misery</w:t>
      </w:r>
      <w:r w:rsidRPr="00980A70">
        <w:rPr>
          <w:highlight w:val="cyan"/>
        </w:rPr>
        <w:t xml:space="preserve">, </w:t>
      </w:r>
      <w:r w:rsidRPr="00980A70">
        <w:rPr>
          <w:rStyle w:val="Emphasis"/>
          <w:highlight w:val="cyan"/>
        </w:rPr>
        <w:t>famine</w:t>
      </w:r>
      <w:r w:rsidRPr="00980A70">
        <w:rPr>
          <w:highlight w:val="cyan"/>
        </w:rPr>
        <w:t xml:space="preserve">, </w:t>
      </w:r>
      <w:r w:rsidRPr="00980A70">
        <w:rPr>
          <w:rStyle w:val="StyleUnderline"/>
          <w:highlight w:val="cyan"/>
        </w:rPr>
        <w:t>and</w:t>
      </w:r>
      <w:r w:rsidRPr="00980A70">
        <w:rPr>
          <w:highlight w:val="cyan"/>
        </w:rPr>
        <w:t xml:space="preserve"> </w:t>
      </w:r>
      <w:r w:rsidRPr="00980A70">
        <w:rPr>
          <w:rStyle w:val="Emphasis"/>
          <w:highlight w:val="cyan"/>
        </w:rPr>
        <w:t>disease</w:t>
      </w:r>
      <w:r w:rsidRPr="003A37F4">
        <w:t xml:space="preserve">, </w:t>
      </w:r>
      <w:r w:rsidRPr="003A37F4">
        <w:rPr>
          <w:rStyle w:val="StyleUnderline"/>
        </w:rPr>
        <w:t>struggling for mere survival in a “smoking radiating ruin.”</w:t>
      </w:r>
      <w:r w:rsidRPr="003A37F4">
        <w:t xml:space="preserve">11 Saving those lives would have value, but far less than is implied by simply comparing the difference in survivors for large attacks. For </w:t>
      </w:r>
      <w:proofErr w:type="gramStart"/>
      <w:r w:rsidRPr="003A37F4">
        <w:t>all of</w:t>
      </w:r>
      <w:proofErr w:type="gramEnd"/>
      <w:r w:rsidRPr="003A37F4">
        <w:t xml:space="preserve"> these reasons—including the failure to address the possibility of societal collapse, of environmental catastrophe, and of exceedingly poor quality of life following massive nuclear war—</w:t>
      </w:r>
      <w:proofErr w:type="spellStart"/>
      <w:r w:rsidRPr="00980A70">
        <w:rPr>
          <w:rStyle w:val="StyleUnderline"/>
          <w:highlight w:val="cyan"/>
        </w:rPr>
        <w:t>Kroenig’s</w:t>
      </w:r>
      <w:proofErr w:type="spellEnd"/>
      <w:r w:rsidRPr="00980A70">
        <w:rPr>
          <w:rStyle w:val="StyleUnderline"/>
          <w:highlight w:val="cyan"/>
        </w:rPr>
        <w:t xml:space="preserve"> measures of the damage from large nuclear attacks are inadequate and </w:t>
      </w:r>
      <w:r w:rsidRPr="00980A70">
        <w:rPr>
          <w:rStyle w:val="Emphasis"/>
          <w:highlight w:val="cyan"/>
        </w:rPr>
        <w:t>exaggerate the difference</w:t>
      </w:r>
      <w:r w:rsidRPr="00980A70">
        <w:rPr>
          <w:rStyle w:val="StyleUnderline"/>
          <w:highlight w:val="cyan"/>
        </w:rPr>
        <w:t xml:space="preserve"> in outcomes</w:t>
      </w:r>
      <w:r w:rsidRPr="003A37F4">
        <w:t xml:space="preserve">. </w:t>
      </w:r>
    </w:p>
    <w:p w14:paraId="4EF27D94" w14:textId="7AD02DAB" w:rsidR="002A7924" w:rsidRPr="003A37F4" w:rsidRDefault="002A7924" w:rsidP="002A7924">
      <w:pPr>
        <w:pStyle w:val="Heading3"/>
        <w:rPr>
          <w:rFonts w:cs="Times New Roman"/>
        </w:rPr>
      </w:pPr>
      <w:r w:rsidRPr="003A37F4">
        <w:rPr>
          <w:rFonts w:cs="Times New Roman"/>
        </w:rPr>
        <w:t>AT: Primacy Good---Bargaining</w:t>
      </w:r>
    </w:p>
    <w:p w14:paraId="47C879BF" w14:textId="77777777" w:rsidR="002A7924" w:rsidRPr="003A37F4" w:rsidRDefault="002A7924" w:rsidP="002A7924">
      <w:pPr>
        <w:pStyle w:val="Heading4"/>
        <w:rPr>
          <w:rFonts w:cs="Times New Roman"/>
        </w:rPr>
      </w:pPr>
      <w:r w:rsidRPr="003A37F4">
        <w:rPr>
          <w:rFonts w:cs="Times New Roman"/>
        </w:rPr>
        <w:t xml:space="preserve">Nuclear leadership does not produce bargaining leverage. Overwhelming empirical record. </w:t>
      </w:r>
    </w:p>
    <w:p w14:paraId="70F36C33" w14:textId="77777777" w:rsidR="002A7924" w:rsidRPr="003A37F4" w:rsidRDefault="002A7924" w:rsidP="002A7924">
      <w:r w:rsidRPr="003A37F4">
        <w:t xml:space="preserve">Sechser and </w:t>
      </w:r>
      <w:r w:rsidRPr="003A37F4">
        <w:rPr>
          <w:rStyle w:val="Style13ptBold"/>
        </w:rPr>
        <w:t>Fuhrmann 17</w:t>
      </w:r>
      <w:r w:rsidRPr="003A37F4">
        <w:t>, *Professor of Politics @ UVA, **Professor of Political Science @ TX A and M (Todd and Matthew, “Nuclear Weapons and Coercive Diplomacy,” Kindle Edition)</w:t>
      </w:r>
    </w:p>
    <w:p w14:paraId="458ADC3C" w14:textId="77777777" w:rsidR="002A7924" w:rsidRPr="003A37F4" w:rsidRDefault="002A7924" w:rsidP="002A7924"/>
    <w:p w14:paraId="7B2FBF70" w14:textId="77777777" w:rsidR="002A7924" w:rsidRPr="003A37F4" w:rsidRDefault="002A7924" w:rsidP="002A7924">
      <w:r w:rsidRPr="003A37F4">
        <w:t>Problems with the Nuclear Coercionist School</w:t>
      </w:r>
    </w:p>
    <w:p w14:paraId="71D01D20" w14:textId="77777777" w:rsidR="002A7924" w:rsidRPr="003A37F4" w:rsidRDefault="002A7924" w:rsidP="002A7924">
      <w:r w:rsidRPr="003A37F4">
        <w:rPr>
          <w:rStyle w:val="StyleUnderline"/>
        </w:rPr>
        <w:t xml:space="preserve">The </w:t>
      </w:r>
      <w:r w:rsidRPr="00980A70">
        <w:rPr>
          <w:rStyle w:val="StyleUnderline"/>
          <w:highlight w:val="cyan"/>
        </w:rPr>
        <w:t>nuclear coercion</w:t>
      </w:r>
      <w:r w:rsidRPr="003A37F4">
        <w:rPr>
          <w:rStyle w:val="StyleUnderline"/>
        </w:rPr>
        <w:t>ist perspective</w:t>
      </w:r>
      <w:r w:rsidRPr="003A37F4">
        <w:t xml:space="preserve"> offers some useful insights into the dynamics of nuclear blackmail, but it also </w:t>
      </w:r>
      <w:r w:rsidRPr="00980A70">
        <w:rPr>
          <w:rStyle w:val="Emphasis"/>
          <w:highlight w:val="cyan"/>
        </w:rPr>
        <w:t>has significant limitations</w:t>
      </w:r>
      <w:r w:rsidRPr="003A37F4">
        <w:t xml:space="preserve">. One problem is that </w:t>
      </w:r>
      <w:r w:rsidRPr="003A37F4">
        <w:rPr>
          <w:rStyle w:val="StyleUnderline"/>
        </w:rPr>
        <w:t xml:space="preserve">it </w:t>
      </w:r>
      <w:r w:rsidRPr="00980A70">
        <w:rPr>
          <w:rStyle w:val="StyleUnderline"/>
          <w:highlight w:val="cyan"/>
        </w:rPr>
        <w:t>does not</w:t>
      </w:r>
      <w:r w:rsidRPr="003A37F4">
        <w:rPr>
          <w:rStyle w:val="StyleUnderline"/>
        </w:rPr>
        <w:t xml:space="preserve"> </w:t>
      </w:r>
      <w:r w:rsidRPr="003A37F4">
        <w:t xml:space="preserve">seem to </w:t>
      </w:r>
      <w:r w:rsidRPr="00980A70">
        <w:rPr>
          <w:rStyle w:val="StyleUnderline"/>
          <w:highlight w:val="cyan"/>
        </w:rPr>
        <w:t>explain the historical record</w:t>
      </w:r>
      <w:r w:rsidRPr="003A37F4">
        <w:rPr>
          <w:rStyle w:val="StyleUnderline"/>
        </w:rPr>
        <w:t xml:space="preserve"> very well</w:t>
      </w:r>
      <w:r w:rsidRPr="003A37F4">
        <w:t xml:space="preserve">. </w:t>
      </w:r>
      <w:r w:rsidRPr="00980A70">
        <w:rPr>
          <w:rStyle w:val="StyleUnderline"/>
          <w:highlight w:val="cyan"/>
        </w:rPr>
        <w:t xml:space="preserve">Nuclear-superior states have often </w:t>
      </w:r>
      <w:r w:rsidRPr="00980A70">
        <w:rPr>
          <w:rStyle w:val="Emphasis"/>
          <w:highlight w:val="cyan"/>
        </w:rPr>
        <w:t>failed</w:t>
      </w:r>
      <w:r w:rsidRPr="00980A70">
        <w:rPr>
          <w:rStyle w:val="StyleUnderline"/>
          <w:highlight w:val="cyan"/>
        </w:rPr>
        <w:t xml:space="preserve"> to get their way</w:t>
      </w:r>
      <w:r w:rsidRPr="003A37F4">
        <w:rPr>
          <w:rStyle w:val="StyleUnderline"/>
        </w:rPr>
        <w:t xml:space="preserve"> in coercive disputes with other nuclear powers</w:t>
      </w:r>
      <w:r w:rsidRPr="003A37F4">
        <w:t xml:space="preserve">. </w:t>
      </w:r>
      <w:r w:rsidRPr="00980A70">
        <w:rPr>
          <w:rStyle w:val="StyleUnderline"/>
          <w:highlight w:val="cyan"/>
        </w:rPr>
        <w:t>Soviet</w:t>
      </w:r>
      <w:r w:rsidRPr="003A37F4">
        <w:t xml:space="preserve"> pronouncements of its </w:t>
      </w:r>
      <w:r w:rsidRPr="003A37F4">
        <w:rPr>
          <w:rStyle w:val="StyleUnderline"/>
        </w:rPr>
        <w:t>nuclear superiority</w:t>
      </w:r>
      <w:r w:rsidRPr="003A37F4">
        <w:t xml:space="preserve">, for example, </w:t>
      </w:r>
      <w:r w:rsidRPr="003A37F4">
        <w:rPr>
          <w:rStyle w:val="StyleUnderline"/>
        </w:rPr>
        <w:t>did not help</w:t>
      </w:r>
      <w:r w:rsidRPr="003A37F4">
        <w:t xml:space="preserve"> achieve a more </w:t>
      </w:r>
      <w:r w:rsidRPr="003A37F4">
        <w:rPr>
          <w:rStyle w:val="StyleUnderline"/>
        </w:rPr>
        <w:t xml:space="preserve">favorable resolution to its territorial disputes </w:t>
      </w:r>
      <w:r w:rsidRPr="00980A70">
        <w:rPr>
          <w:rStyle w:val="StyleUnderline"/>
          <w:highlight w:val="cyan"/>
        </w:rPr>
        <w:t>with China</w:t>
      </w:r>
      <w:r w:rsidRPr="003A37F4">
        <w:t xml:space="preserve"> in the late 1960s. </w:t>
      </w:r>
      <w:r w:rsidRPr="003A37F4">
        <w:rPr>
          <w:rStyle w:val="StyleUnderline"/>
        </w:rPr>
        <w:t xml:space="preserve">The </w:t>
      </w:r>
      <w:r w:rsidRPr="00980A70">
        <w:rPr>
          <w:rStyle w:val="StyleUnderline"/>
          <w:highlight w:val="cyan"/>
        </w:rPr>
        <w:t>U</w:t>
      </w:r>
      <w:r w:rsidRPr="003A37F4">
        <w:rPr>
          <w:rStyle w:val="StyleUnderline"/>
        </w:rPr>
        <w:t xml:space="preserve">nited </w:t>
      </w:r>
      <w:r w:rsidRPr="00980A70">
        <w:rPr>
          <w:rStyle w:val="StyleUnderline"/>
          <w:highlight w:val="cyan"/>
        </w:rPr>
        <w:t>S</w:t>
      </w:r>
      <w:r w:rsidRPr="003A37F4">
        <w:rPr>
          <w:rStyle w:val="StyleUnderline"/>
        </w:rPr>
        <w:t xml:space="preserve">tates likewise has not had much luck altering </w:t>
      </w:r>
      <w:r w:rsidRPr="00980A70">
        <w:rPr>
          <w:rStyle w:val="StyleUnderline"/>
          <w:highlight w:val="cyan"/>
        </w:rPr>
        <w:t>North Korea</w:t>
      </w:r>
      <w:r w:rsidRPr="003A37F4">
        <w:rPr>
          <w:rStyle w:val="StyleUnderline"/>
        </w:rPr>
        <w:t>’s aggressive policies</w:t>
      </w:r>
      <w:r w:rsidRPr="003A37F4">
        <w:t xml:space="preserve"> since Pyongyang’s first nuclear test in 2006. Moreover, </w:t>
      </w:r>
      <w:r w:rsidRPr="003A37F4">
        <w:rPr>
          <w:rStyle w:val="StyleUnderline"/>
        </w:rPr>
        <w:t>nuclear states frequently have failed to coerce even nonnuclear adversaries</w:t>
      </w:r>
      <w:r w:rsidRPr="003A37F4">
        <w:t xml:space="preserve">. The shadow of </w:t>
      </w:r>
      <w:r w:rsidRPr="003A37F4">
        <w:rPr>
          <w:rStyle w:val="StyleUnderline"/>
        </w:rPr>
        <w:t xml:space="preserve">America’s nuclear arsenal </w:t>
      </w:r>
      <w:r w:rsidRPr="00980A70">
        <w:rPr>
          <w:rStyle w:val="StyleUnderline"/>
          <w:highlight w:val="cyan"/>
        </w:rPr>
        <w:t>did not convince Afghan leaders</w:t>
      </w:r>
      <w:r w:rsidRPr="003A37F4">
        <w:rPr>
          <w:rStyle w:val="StyleUnderline"/>
        </w:rPr>
        <w:t xml:space="preserve"> to hand </w:t>
      </w:r>
      <w:proofErr w:type="gramStart"/>
      <w:r w:rsidRPr="003A37F4">
        <w:rPr>
          <w:rStyle w:val="StyleUnderline"/>
        </w:rPr>
        <w:t>over  al</w:t>
      </w:r>
      <w:proofErr w:type="gramEnd"/>
      <w:r w:rsidRPr="003A37F4">
        <w:rPr>
          <w:rStyle w:val="StyleUnderline"/>
        </w:rPr>
        <w:t xml:space="preserve"> Qaeda operatives</w:t>
      </w:r>
      <w:r w:rsidRPr="003A37F4">
        <w:t xml:space="preserve"> after the group conducted terrorist attacks against American targets in 1998 or 2001. </w:t>
      </w:r>
      <w:r w:rsidRPr="00980A70">
        <w:rPr>
          <w:rStyle w:val="StyleUnderline"/>
          <w:highlight w:val="cyan"/>
        </w:rPr>
        <w:t>Great Britain</w:t>
      </w:r>
      <w:r w:rsidRPr="003A37F4">
        <w:rPr>
          <w:rStyle w:val="StyleUnderline"/>
        </w:rPr>
        <w:t xml:space="preserve"> could not coerce </w:t>
      </w:r>
      <w:r w:rsidRPr="00980A70">
        <w:rPr>
          <w:rStyle w:val="StyleUnderline"/>
          <w:highlight w:val="cyan"/>
        </w:rPr>
        <w:t>Argentine</w:t>
      </w:r>
      <w:r w:rsidRPr="003A37F4">
        <w:rPr>
          <w:rStyle w:val="StyleUnderline"/>
        </w:rPr>
        <w:t xml:space="preserve"> forces to withdraw from the </w:t>
      </w:r>
      <w:r w:rsidRPr="00980A70">
        <w:rPr>
          <w:rStyle w:val="StyleUnderline"/>
          <w:highlight w:val="cyan"/>
        </w:rPr>
        <w:t>Falkland Islands</w:t>
      </w:r>
      <w:r w:rsidRPr="003A37F4">
        <w:t xml:space="preserve"> without a fight in 1982, despite deploying nuclear forces to the South Atlantic. </w:t>
      </w:r>
      <w:r w:rsidRPr="003A37F4">
        <w:rPr>
          <w:rStyle w:val="StyleUnderline"/>
        </w:rPr>
        <w:t>The Soviet Union could not force Iran or Turkey to hand over disputed territory</w:t>
      </w:r>
      <w:r w:rsidRPr="003A37F4">
        <w:t xml:space="preserve"> in the early 1950s, after Moscow acquired the bomb. China has similarly been unable to make relatively weak states – including, Brunei, Malaysia, Philippines, Taiwan, and Vietnam – abandon their claims to the disputed Spratly Islands in the South China Sea. Why does </w:t>
      </w:r>
      <w:r w:rsidRPr="003A37F4">
        <w:rPr>
          <w:rStyle w:val="Emphasis"/>
        </w:rPr>
        <w:t>nuclear coercion theory</w:t>
      </w:r>
      <w:r w:rsidRPr="003A37F4">
        <w:t xml:space="preserve"> produce so many historical anomalies? We argue that it </w:t>
      </w:r>
      <w:r w:rsidRPr="003A37F4">
        <w:rPr>
          <w:rStyle w:val="Emphasis"/>
        </w:rPr>
        <w:t>suffers from two key limitations</w:t>
      </w:r>
      <w:r w:rsidRPr="003A37F4">
        <w:t xml:space="preserve"> that constrain its explanatory power. </w:t>
      </w:r>
      <w:r w:rsidRPr="00980A70">
        <w:rPr>
          <w:rStyle w:val="Emphasis"/>
          <w:highlight w:val="cyan"/>
        </w:rPr>
        <w:t>First</w:t>
      </w:r>
      <w:r w:rsidRPr="003A37F4">
        <w:t xml:space="preserve">, it overlooks key factors that limit the credibility of coercive nuclear threats. The coercionist school acknowledges that implementing nuclear threats can be costly for the attacker. But it conceives of these costs narrowly, focusing mostly on the possibility of military retaliation. </w:t>
      </w:r>
      <w:proofErr w:type="gramStart"/>
      <w:r w:rsidRPr="003A37F4">
        <w:t xml:space="preserve">In reality, </w:t>
      </w:r>
      <w:r w:rsidRPr="00980A70">
        <w:rPr>
          <w:rStyle w:val="StyleUnderline"/>
          <w:highlight w:val="cyan"/>
        </w:rPr>
        <w:t>states</w:t>
      </w:r>
      <w:proofErr w:type="gramEnd"/>
      <w:r w:rsidRPr="00980A70">
        <w:rPr>
          <w:rStyle w:val="StyleUnderline"/>
          <w:highlight w:val="cyan"/>
        </w:rPr>
        <w:t xml:space="preserve"> that carry out coercive</w:t>
      </w:r>
      <w:r w:rsidRPr="003A37F4">
        <w:rPr>
          <w:rStyle w:val="StyleUnderline"/>
        </w:rPr>
        <w:t xml:space="preserve"> nuclear </w:t>
      </w:r>
      <w:r w:rsidRPr="00980A70">
        <w:rPr>
          <w:rStyle w:val="StyleUnderline"/>
          <w:highlight w:val="cyan"/>
        </w:rPr>
        <w:t>threats would</w:t>
      </w:r>
      <w:r w:rsidRPr="003A37F4">
        <w:rPr>
          <w:rStyle w:val="StyleUnderline"/>
        </w:rPr>
        <w:t xml:space="preserve"> likely </w:t>
      </w:r>
      <w:r w:rsidRPr="00980A70">
        <w:rPr>
          <w:rStyle w:val="StyleUnderline"/>
          <w:highlight w:val="cyan"/>
        </w:rPr>
        <w:t xml:space="preserve">suffer a </w:t>
      </w:r>
      <w:r w:rsidRPr="00980A70">
        <w:rPr>
          <w:rStyle w:val="Emphasis"/>
          <w:highlight w:val="cyan"/>
        </w:rPr>
        <w:t>host of political and economic consequences</w:t>
      </w:r>
      <w:r w:rsidRPr="003A37F4">
        <w:t xml:space="preserve">, in addition to possible military punishment. </w:t>
      </w:r>
      <w:r w:rsidRPr="003A37F4">
        <w:rPr>
          <w:rStyle w:val="StyleUnderline"/>
        </w:rPr>
        <w:t xml:space="preserve">Downplaying the nonmilitary consequences of nuclear coercion produces </w:t>
      </w:r>
      <w:r w:rsidRPr="00980A70">
        <w:rPr>
          <w:rStyle w:val="StyleUnderline"/>
          <w:highlight w:val="cyan"/>
        </w:rPr>
        <w:t xml:space="preserve">overly </w:t>
      </w:r>
      <w:r w:rsidRPr="00980A70">
        <w:rPr>
          <w:rStyle w:val="Emphasis"/>
          <w:highlight w:val="cyan"/>
        </w:rPr>
        <w:t>optimistic conclusions</w:t>
      </w:r>
      <w:r w:rsidRPr="00980A70">
        <w:rPr>
          <w:rStyle w:val="StyleUnderline"/>
          <w:highlight w:val="cyan"/>
        </w:rPr>
        <w:t xml:space="preserve"> about</w:t>
      </w:r>
      <w:r w:rsidRPr="003A37F4">
        <w:rPr>
          <w:rStyle w:val="StyleUnderline"/>
        </w:rPr>
        <w:t xml:space="preserve"> the </w:t>
      </w:r>
      <w:r w:rsidRPr="00980A70">
        <w:rPr>
          <w:rStyle w:val="StyleUnderline"/>
          <w:highlight w:val="cyan"/>
        </w:rPr>
        <w:t>credibility</w:t>
      </w:r>
      <w:r w:rsidRPr="003A37F4">
        <w:rPr>
          <w:rStyle w:val="StyleUnderline"/>
        </w:rPr>
        <w:t xml:space="preserve"> of nuclear threats</w:t>
      </w:r>
      <w:r w:rsidRPr="003A37F4">
        <w:t xml:space="preserve">, particularly if the target is nonnuclear and cannot launch retaliatory nuclear strikes. Making coercive nuclear threats believable becomes decidedly more difficult once one accounts for the full range of costs that attacking states could suffer. Second, </w:t>
      </w:r>
      <w:r w:rsidRPr="003A37F4">
        <w:rPr>
          <w:rStyle w:val="StyleUnderline"/>
        </w:rPr>
        <w:t xml:space="preserve">the coercionist view exaggerates the utility of nuclear </w:t>
      </w:r>
      <w:r w:rsidRPr="00980A70">
        <w:rPr>
          <w:rStyle w:val="Emphasis"/>
          <w:highlight w:val="cyan"/>
        </w:rPr>
        <w:t>brinkmanship</w:t>
      </w:r>
      <w:r w:rsidRPr="003A37F4">
        <w:rPr>
          <w:rStyle w:val="Emphasis"/>
        </w:rPr>
        <w:t xml:space="preserve"> </w:t>
      </w:r>
      <w:r w:rsidRPr="003A37F4">
        <w:rPr>
          <w:rStyle w:val="StyleUnderline"/>
        </w:rPr>
        <w:t>as a solution to the credibility problem</w:t>
      </w:r>
      <w:r w:rsidRPr="003A37F4">
        <w:t xml:space="preserve">. Brinkmanship theory assumes that leaders are willing to escalate crises, potentially causing them to lose control of events, and that targets will correctly detect and interpret signals of resolve. </w:t>
      </w:r>
      <w:proofErr w:type="gramStart"/>
      <w:r w:rsidRPr="003A37F4">
        <w:t>Both of these</w:t>
      </w:r>
      <w:proofErr w:type="gramEnd"/>
      <w:r w:rsidRPr="003A37F4">
        <w:t xml:space="preserve"> assumptions are often wrong, a point that we will return to below. Brinkmanship may be an effective strategy under specific conditions, but </w:t>
      </w:r>
      <w:r w:rsidRPr="003A37F4">
        <w:rPr>
          <w:rStyle w:val="Emphasis"/>
        </w:rPr>
        <w:t xml:space="preserve">its </w:t>
      </w:r>
      <w:r w:rsidRPr="00980A70">
        <w:rPr>
          <w:rStyle w:val="Emphasis"/>
          <w:highlight w:val="cyan"/>
        </w:rPr>
        <w:t>record of success is less than advertised</w:t>
      </w:r>
      <w:r w:rsidRPr="003A37F4">
        <w:t>.</w:t>
      </w:r>
    </w:p>
    <w:p w14:paraId="57FA5520" w14:textId="77777777" w:rsidR="002A7924" w:rsidRPr="003A37F4" w:rsidRDefault="002A7924" w:rsidP="002A7924">
      <w:pPr>
        <w:pStyle w:val="Heading4"/>
        <w:rPr>
          <w:rFonts w:cs="Times New Roman"/>
        </w:rPr>
      </w:pPr>
      <w:r w:rsidRPr="003A37F4">
        <w:rPr>
          <w:rFonts w:cs="Times New Roman"/>
        </w:rPr>
        <w:t>Nuclear leadership is not key to bargaining. Stats and empirics.</w:t>
      </w:r>
    </w:p>
    <w:p w14:paraId="39A09A3F" w14:textId="77777777" w:rsidR="002A7924" w:rsidRPr="003A37F4" w:rsidRDefault="002A7924" w:rsidP="002A7924">
      <w:r w:rsidRPr="003A37F4">
        <w:t xml:space="preserve">Sechser and </w:t>
      </w:r>
      <w:r w:rsidRPr="003A37F4">
        <w:rPr>
          <w:rStyle w:val="Style13ptBold"/>
        </w:rPr>
        <w:t>Fuhrmann 17</w:t>
      </w:r>
      <w:r w:rsidRPr="003A37F4">
        <w:t>, *Professor of Politics @ UVA, **Professor of Political Science @ TX A and M (Todd and Matthew, “Nuclear Weapons and Coercive Diplomacy,” Kindle Edition)</w:t>
      </w:r>
    </w:p>
    <w:p w14:paraId="614A32C2" w14:textId="77777777" w:rsidR="002A7924" w:rsidRPr="003A37F4" w:rsidRDefault="002A7924" w:rsidP="002A7924"/>
    <w:p w14:paraId="768A2E71" w14:textId="77777777" w:rsidR="002A7924" w:rsidRPr="003A37F4" w:rsidRDefault="002A7924" w:rsidP="002A7924">
      <w:pPr>
        <w:rPr>
          <w:rStyle w:val="Emphasis"/>
        </w:rPr>
      </w:pPr>
      <w:r w:rsidRPr="00980A70">
        <w:rPr>
          <w:rStyle w:val="Emphasis"/>
          <w:highlight w:val="cyan"/>
        </w:rPr>
        <w:t>Myth</w:t>
      </w:r>
      <w:r w:rsidRPr="003A37F4">
        <w:t xml:space="preserve"> #1: </w:t>
      </w:r>
      <w:r w:rsidRPr="00980A70">
        <w:rPr>
          <w:rStyle w:val="Emphasis"/>
          <w:highlight w:val="cyan"/>
        </w:rPr>
        <w:t>Nuclear Weapons Are a Diplomatic Magic Wand</w:t>
      </w:r>
    </w:p>
    <w:p w14:paraId="2E248975" w14:textId="77777777" w:rsidR="002A7924" w:rsidRPr="003A37F4" w:rsidRDefault="002A7924" w:rsidP="002A7924">
      <w:r w:rsidRPr="003A37F4">
        <w:t xml:space="preserve">The first and most important of these myths is that nuclear weapons are effective tools of coercive diplomacy. </w:t>
      </w:r>
      <w:r w:rsidRPr="003A37F4">
        <w:rPr>
          <w:rStyle w:val="StyleUnderline"/>
        </w:rPr>
        <w:t>Leaders</w:t>
      </w:r>
      <w:r w:rsidRPr="003A37F4">
        <w:t xml:space="preserve"> in possession of nuclear weapons, </w:t>
      </w:r>
      <w:r w:rsidRPr="003A37F4">
        <w:rPr>
          <w:rStyle w:val="StyleUnderline"/>
        </w:rPr>
        <w:t>according to this line of thinking, can manipulate the behavior of other countries with relative ease</w:t>
      </w:r>
      <w:r w:rsidRPr="003A37F4">
        <w:t xml:space="preserve">. They can do so because nuclear weapons impose tremendous punishment: if a state resists a demand made by a nuclear power, it could suffer catastrophic consequences. Opponents of nuclear states therefore have no choice but to heed the wishes of their militarily superior counterparts. </w:t>
      </w:r>
      <w:proofErr w:type="gramStart"/>
      <w:r w:rsidRPr="003A37F4">
        <w:t>In particular, nuclear</w:t>
      </w:r>
      <w:proofErr w:type="gramEnd"/>
      <w:r w:rsidRPr="003A37F4">
        <w:t xml:space="preserve"> threats succeed where conventional threats may fail. As Robert Pape argues, “nuclear coercion works better than conventional coercion.”1 This view, which is central to the nuclear coercionist perspective, is widely held within governmental circles. Since the onset of the atomic age, many world leaders – including Mao Zedong, John F. Kennedy, Saddam Hussein, and George W. Bush – have suggested that nuclear arsenals provide coercive benefits, either for themselves or for their nuclear-armed enemies. This belief is particularly pervasive today in the context of the ongoing crisis over Iran’s nuclear program: many officials have argued that a nuclear Iran would be able to bully and intimidate other countries – including the United States. Scholars also have trumpeted the political and diplomatic benefits of nuclear arsenals. In his classic book on nuclear blackmail, Richard Betts reached a guardedly optimistic conclusion about the efficacy of nuclear coercion: “Attempts to exploit nuclear leverage in the past,” he argued, “seem useful at best and not costly at worst.”2 Since Betts’ study was published, analysts have grown even more optimistic in their assessments. In the post–Cold War era, the notion that atomic arsenals confer coercive bargaining power has gained widespread acceptance. </w:t>
      </w:r>
      <w:r w:rsidRPr="003A37F4">
        <w:rPr>
          <w:rStyle w:val="StyleUnderline"/>
        </w:rPr>
        <w:t>A growing number of studies seem to take for granted the idea that nuclear weapons are useful for things other than deterrence</w:t>
      </w:r>
      <w:r w:rsidRPr="003A37F4">
        <w:t xml:space="preserve">. One recent study, for example, argues that nuclear proliferation “directly affects the local balance of power, increasing newly nuclear states’ bargaining leverage vis-à-vis their neighbors.”3 Another contends that nuclear weapons allow states to achieve “success in diplomatic wrangling.”4 Numerous other studies express similar views.5 </w:t>
      </w:r>
      <w:r w:rsidRPr="00980A70">
        <w:rPr>
          <w:rStyle w:val="Emphasis"/>
          <w:highlight w:val="cyan"/>
        </w:rPr>
        <w:t>Our study suggests a very different conclusion</w:t>
      </w:r>
      <w:r w:rsidRPr="00980A70">
        <w:rPr>
          <w:highlight w:val="cyan"/>
        </w:rPr>
        <w:t xml:space="preserve">. </w:t>
      </w:r>
      <w:r w:rsidRPr="00980A70">
        <w:rPr>
          <w:rStyle w:val="StyleUnderline"/>
          <w:highlight w:val="cyan"/>
        </w:rPr>
        <w:t xml:space="preserve">The historical record </w:t>
      </w:r>
      <w:r w:rsidRPr="00980A70">
        <w:rPr>
          <w:rStyle w:val="Emphasis"/>
          <w:highlight w:val="cyan"/>
        </w:rPr>
        <w:t>overwhelmingly refutes</w:t>
      </w:r>
      <w:r w:rsidRPr="00980A70">
        <w:rPr>
          <w:rStyle w:val="StyleUnderline"/>
          <w:highlight w:val="cyan"/>
        </w:rPr>
        <w:t xml:space="preserve"> the notion that nuclear weapons help</w:t>
      </w:r>
      <w:r w:rsidRPr="003A37F4">
        <w:rPr>
          <w:rStyle w:val="StyleUnderline"/>
        </w:rPr>
        <w:t xml:space="preserve"> states bully and </w:t>
      </w:r>
      <w:r w:rsidRPr="00980A70">
        <w:rPr>
          <w:rStyle w:val="StyleUnderline"/>
          <w:highlight w:val="cyan"/>
        </w:rPr>
        <w:t>intimidate</w:t>
      </w:r>
      <w:r w:rsidRPr="003A37F4">
        <w:rPr>
          <w:rStyle w:val="StyleUnderline"/>
        </w:rPr>
        <w:t xml:space="preserve"> their rivals</w:t>
      </w:r>
      <w:r w:rsidRPr="003A37F4">
        <w:t xml:space="preserve">. </w:t>
      </w:r>
      <w:r w:rsidRPr="00980A70">
        <w:rPr>
          <w:rStyle w:val="StyleUnderline"/>
          <w:highlight w:val="cyan"/>
        </w:rPr>
        <w:t xml:space="preserve">Our </w:t>
      </w:r>
      <w:r w:rsidRPr="00980A70">
        <w:rPr>
          <w:rStyle w:val="Emphasis"/>
          <w:highlight w:val="cyan"/>
        </w:rPr>
        <w:t>statistical tests</w:t>
      </w:r>
      <w:r w:rsidRPr="00980A70">
        <w:rPr>
          <w:rStyle w:val="StyleUnderline"/>
          <w:highlight w:val="cyan"/>
        </w:rPr>
        <w:t xml:space="preserve"> revealed that nuclear powers are </w:t>
      </w:r>
      <w:r w:rsidRPr="00980A70">
        <w:rPr>
          <w:rStyle w:val="Emphasis"/>
          <w:highlight w:val="cyan"/>
        </w:rPr>
        <w:t>no better</w:t>
      </w:r>
      <w:r w:rsidRPr="00980A70">
        <w:rPr>
          <w:rStyle w:val="StyleUnderline"/>
          <w:highlight w:val="cyan"/>
        </w:rPr>
        <w:t xml:space="preserve"> than other states at extracting coercive concessions from their rivals</w:t>
      </w:r>
      <w:r w:rsidRPr="003A37F4">
        <w:t xml:space="preserve">. Further, </w:t>
      </w:r>
      <w:r w:rsidRPr="003A37F4">
        <w:rPr>
          <w:rStyle w:val="StyleUnderline"/>
        </w:rPr>
        <w:t xml:space="preserve">our analysis of nineteen historical cases demonstrated that </w:t>
      </w:r>
      <w:r w:rsidRPr="00980A70">
        <w:rPr>
          <w:rStyle w:val="StyleUnderline"/>
          <w:highlight w:val="cyan"/>
        </w:rPr>
        <w:t xml:space="preserve">nuclear coercion </w:t>
      </w:r>
      <w:r w:rsidRPr="00980A70">
        <w:rPr>
          <w:rStyle w:val="Emphasis"/>
          <w:highlight w:val="cyan"/>
        </w:rPr>
        <w:t>rarely works at all</w:t>
      </w:r>
      <w:r w:rsidRPr="003A37F4">
        <w:t xml:space="preserve">. New nuclear powers like India, Pakistan, and North Korea have experienced the same frustrations that the United States and the Soviet Union did during the Cold War. Just like the superpowers, these countries have had little success using the threat of nuclear war to extract concessions from their adversaries. Scholars sometimes assume that military capabilities – and especially nuclear capabilities – work something like money: those with more of it can purchase whatever they want. Our research suggests otherwise. </w:t>
      </w:r>
      <w:r w:rsidRPr="00980A70">
        <w:rPr>
          <w:rStyle w:val="Emphasis"/>
          <w:highlight w:val="cyan"/>
        </w:rPr>
        <w:t>Nuclear weapons are not the currency of power in international relations</w:t>
      </w:r>
      <w:r w:rsidRPr="003A37F4">
        <w:t xml:space="preserve">. Instead, they more closely resemble “Monopoly” money: while they can be very useful under specific circumstances, </w:t>
      </w:r>
      <w:r w:rsidRPr="00980A70">
        <w:rPr>
          <w:rStyle w:val="Emphasis"/>
          <w:highlight w:val="cyan"/>
        </w:rPr>
        <w:t>they are of little value in most</w:t>
      </w:r>
      <w:r w:rsidRPr="003A37F4">
        <w:t xml:space="preserve"> other </w:t>
      </w:r>
      <w:r w:rsidRPr="00980A70">
        <w:rPr>
          <w:rStyle w:val="Emphasis"/>
          <w:highlight w:val="cyan"/>
        </w:rPr>
        <w:t>contexts</w:t>
      </w:r>
      <w:r w:rsidRPr="003A37F4">
        <w:t>. As a deterrent to invasion or large-scale attack, nuclear weapons are undoubtedly valuable. For coercion, however, their utility is minimal.</w:t>
      </w:r>
    </w:p>
    <w:p w14:paraId="659FB7E4" w14:textId="77777777" w:rsidR="002A7924" w:rsidRPr="003A37F4" w:rsidRDefault="002A7924" w:rsidP="002A7924">
      <w:pPr>
        <w:pStyle w:val="Heading4"/>
        <w:rPr>
          <w:rFonts w:cs="Times New Roman"/>
        </w:rPr>
      </w:pPr>
      <w:r w:rsidRPr="003A37F4">
        <w:rPr>
          <w:rFonts w:cs="Times New Roman"/>
        </w:rPr>
        <w:t xml:space="preserve">Even total disarm would not </w:t>
      </w:r>
      <w:proofErr w:type="spellStart"/>
      <w:proofErr w:type="gramStart"/>
      <w:r w:rsidRPr="003A37F4">
        <w:rPr>
          <w:rFonts w:cs="Times New Roman"/>
        </w:rPr>
        <w:t>effect</w:t>
      </w:r>
      <w:proofErr w:type="spellEnd"/>
      <w:proofErr w:type="gramEnd"/>
      <w:r w:rsidRPr="003A37F4">
        <w:rPr>
          <w:rFonts w:cs="Times New Roman"/>
        </w:rPr>
        <w:t xml:space="preserve"> US bargaining leverage</w:t>
      </w:r>
    </w:p>
    <w:p w14:paraId="3B5E824A" w14:textId="77777777" w:rsidR="002A7924" w:rsidRPr="003A37F4" w:rsidRDefault="002A7924" w:rsidP="002A7924">
      <w:r w:rsidRPr="003A37F4">
        <w:t xml:space="preserve">Sechser and </w:t>
      </w:r>
      <w:r w:rsidRPr="003A37F4">
        <w:rPr>
          <w:rStyle w:val="Style13ptBold"/>
        </w:rPr>
        <w:t>Fuhrmann 17</w:t>
      </w:r>
      <w:r w:rsidRPr="003A37F4">
        <w:t>, *Professor of Politics @ UVA, **Professor of Political Science @ TX A and M (Todd and Matthew, “Nuclear Weapons and Coercive Diplomacy,” Kindle Edition)</w:t>
      </w:r>
    </w:p>
    <w:p w14:paraId="33B93045" w14:textId="77777777" w:rsidR="002A7924" w:rsidRPr="003A37F4" w:rsidRDefault="002A7924" w:rsidP="002A7924"/>
    <w:p w14:paraId="627D834F" w14:textId="77777777" w:rsidR="002A7924" w:rsidRPr="003A37F4" w:rsidRDefault="002A7924" w:rsidP="002A7924">
      <w:r w:rsidRPr="00C216E8">
        <w:rPr>
          <w:rStyle w:val="Emphasis"/>
          <w:highlight w:val="cyan"/>
        </w:rPr>
        <w:t>Myth</w:t>
      </w:r>
      <w:r w:rsidRPr="003A37F4">
        <w:t xml:space="preserve"> #2: </w:t>
      </w:r>
      <w:r w:rsidRPr="00C216E8">
        <w:rPr>
          <w:rStyle w:val="Emphasis"/>
          <w:highlight w:val="cyan"/>
        </w:rPr>
        <w:t>Nuc</w:t>
      </w:r>
      <w:r w:rsidRPr="003A37F4">
        <w:rPr>
          <w:rStyle w:val="Emphasis"/>
        </w:rPr>
        <w:t>lear Weapon</w:t>
      </w:r>
      <w:r w:rsidRPr="00C216E8">
        <w:rPr>
          <w:rStyle w:val="Emphasis"/>
          <w:highlight w:val="cyan"/>
        </w:rPr>
        <w:t>s</w:t>
      </w:r>
      <w:r w:rsidRPr="003A37F4">
        <w:rPr>
          <w:rStyle w:val="Emphasis"/>
        </w:rPr>
        <w:t xml:space="preserve"> </w:t>
      </w:r>
      <w:r w:rsidRPr="00C216E8">
        <w:rPr>
          <w:rStyle w:val="Emphasis"/>
          <w:highlight w:val="cyan"/>
        </w:rPr>
        <w:t>Give America</w:t>
      </w:r>
      <w:r w:rsidRPr="003A37F4">
        <w:t xml:space="preserve"> Coercive </w:t>
      </w:r>
      <w:r w:rsidRPr="00C216E8">
        <w:rPr>
          <w:rStyle w:val="Emphasis"/>
          <w:highlight w:val="cyan"/>
        </w:rPr>
        <w:t>Leverage</w:t>
      </w:r>
    </w:p>
    <w:p w14:paraId="0423490A" w14:textId="77777777" w:rsidR="002A7924" w:rsidRPr="003A37F4" w:rsidRDefault="002A7924" w:rsidP="002A7924">
      <w:r w:rsidRPr="003A37F4">
        <w:t xml:space="preserve">A related myth suggests that the United States has a special ability to extract political leverage from its nuclear arsenal. </w:t>
      </w:r>
      <w:r w:rsidRPr="00C216E8">
        <w:rPr>
          <w:rStyle w:val="StyleUnderline"/>
          <w:highlight w:val="cyan"/>
        </w:rPr>
        <w:t>Many</w:t>
      </w:r>
      <w:r w:rsidRPr="003A37F4">
        <w:rPr>
          <w:rStyle w:val="StyleUnderline"/>
        </w:rPr>
        <w:t xml:space="preserve"> scholars and American officials </w:t>
      </w:r>
      <w:r w:rsidRPr="00C216E8">
        <w:rPr>
          <w:rStyle w:val="StyleUnderline"/>
          <w:highlight w:val="cyan"/>
        </w:rPr>
        <w:t>believe</w:t>
      </w:r>
      <w:r w:rsidRPr="003A37F4">
        <w:rPr>
          <w:rStyle w:val="StyleUnderline"/>
        </w:rPr>
        <w:t xml:space="preserve"> that </w:t>
      </w:r>
      <w:r w:rsidRPr="00C216E8">
        <w:rPr>
          <w:rStyle w:val="StyleUnderline"/>
          <w:highlight w:val="cyan"/>
        </w:rPr>
        <w:t>Washington can</w:t>
      </w:r>
      <w:r w:rsidRPr="003A37F4">
        <w:t xml:space="preserve">, in fact, </w:t>
      </w:r>
      <w:r w:rsidRPr="00C216E8">
        <w:rPr>
          <w:rStyle w:val="StyleUnderline"/>
          <w:highlight w:val="cyan"/>
        </w:rPr>
        <w:t>advance</w:t>
      </w:r>
      <w:r w:rsidRPr="003A37F4">
        <w:rPr>
          <w:rStyle w:val="StyleUnderline"/>
        </w:rPr>
        <w:t xml:space="preserve"> its </w:t>
      </w:r>
      <w:r w:rsidRPr="00C216E8">
        <w:rPr>
          <w:rStyle w:val="StyleUnderline"/>
          <w:highlight w:val="cyan"/>
        </w:rPr>
        <w:t>interests</w:t>
      </w:r>
      <w:r w:rsidRPr="003A37F4">
        <w:rPr>
          <w:rStyle w:val="StyleUnderline"/>
        </w:rPr>
        <w:t xml:space="preserve"> abroad more effectively </w:t>
      </w:r>
      <w:r w:rsidRPr="00C216E8">
        <w:rPr>
          <w:rStyle w:val="StyleUnderline"/>
          <w:highlight w:val="cyan"/>
        </w:rPr>
        <w:t>because it has nuclear weapons</w:t>
      </w:r>
      <w:r w:rsidRPr="003A37F4">
        <w:t xml:space="preserve">. In a recent book, for instance, Paul Bracken calls the atomic bomb “a most useful weapon” for the United States, in part, because it helps America prevail in crises.6 Proponents of this view often point to the Korean War (1953), the Indochina War (1954), the Taiwan Strait crises (1954– 1955 and 1958), and the Cuban missile crisis (1962) as illustrative examples. In these cases, analysts argue, the United States compelled its opponents to make concessions by raising the possibility of nuclear escalation.7 By this reasoning, if the United States did not have nuclear weapons today, it would be unable to coerce its adversaries. Reducing or eliminating the U.S. nuclear arsenal would undermine Washington’s political leverage and cause it to lose – or be unable to initiate – future crises. Many scholars and policymakers have opposed calls for U.S. nuclear arsenal reductions on these grounds. Conventional weapons, one study argues, are no substitute for the “unique deterrent and coercive roles of nuclear weapons for advancing the interests of the United States.”8 Instead, this study concludes, a robust nuclear arsenal is necessary to “provide deterrent and coercive capabilities the United States has needed in the past, depends on now, and will in the future.” There is no question that the United States at times has tried to use its nuclear arsenal for coercive purposes. Indeed, Washington has used nuclear brinkmanship </w:t>
      </w:r>
      <w:proofErr w:type="gramStart"/>
      <w:r w:rsidRPr="003A37F4">
        <w:t>in an attempt to</w:t>
      </w:r>
      <w:proofErr w:type="gramEnd"/>
      <w:r w:rsidRPr="003A37F4">
        <w:t xml:space="preserve"> overturn the status quo more frequently than any other country. However, </w:t>
      </w:r>
      <w:r w:rsidRPr="00C216E8">
        <w:rPr>
          <w:rStyle w:val="Emphasis"/>
          <w:highlight w:val="cyan"/>
        </w:rPr>
        <w:t>even a charitable reading</w:t>
      </w:r>
      <w:r w:rsidRPr="00C216E8">
        <w:rPr>
          <w:rStyle w:val="StyleUnderline"/>
          <w:highlight w:val="cyan"/>
        </w:rPr>
        <w:t xml:space="preserve"> of the evidence reveals that the U.S. record of nuclear diplomacy is </w:t>
      </w:r>
      <w:r w:rsidRPr="00C216E8">
        <w:rPr>
          <w:rStyle w:val="Emphasis"/>
          <w:highlight w:val="cyan"/>
        </w:rPr>
        <w:t>not</w:t>
      </w:r>
      <w:r w:rsidRPr="003A37F4">
        <w:rPr>
          <w:rStyle w:val="StyleUnderline"/>
        </w:rPr>
        <w:t xml:space="preserve"> particularly </w:t>
      </w:r>
      <w:r w:rsidRPr="00C216E8">
        <w:rPr>
          <w:rStyle w:val="Emphasis"/>
          <w:highlight w:val="cyan"/>
        </w:rPr>
        <w:t>enviable</w:t>
      </w:r>
      <w:r w:rsidRPr="003A37F4">
        <w:t xml:space="preserve">. While nuclear weapons seem to have played a role in several serious crises during the 1950s and 1960s, </w:t>
      </w:r>
      <w:r w:rsidRPr="00C216E8">
        <w:rPr>
          <w:rStyle w:val="StyleUnderline"/>
          <w:highlight w:val="cyan"/>
        </w:rPr>
        <w:t>historical analysis casts doubt on the</w:t>
      </w:r>
      <w:r w:rsidRPr="003A37F4">
        <w:rPr>
          <w:rStyle w:val="StyleUnderline"/>
        </w:rPr>
        <w:t xml:space="preserve"> </w:t>
      </w:r>
      <w:r w:rsidRPr="00C216E8">
        <w:rPr>
          <w:rStyle w:val="StyleUnderline"/>
          <w:highlight w:val="cyan"/>
        </w:rPr>
        <w:t>notion that nuclear threats were decisive</w:t>
      </w:r>
      <w:r w:rsidRPr="003A37F4">
        <w:rPr>
          <w:rStyle w:val="StyleUnderline"/>
        </w:rPr>
        <w:t xml:space="preserve"> in any of these cases</w:t>
      </w:r>
      <w:r w:rsidRPr="003A37F4">
        <w:t xml:space="preserve">. </w:t>
      </w:r>
      <w:r w:rsidRPr="003A37F4">
        <w:rPr>
          <w:rStyle w:val="StyleUnderline"/>
        </w:rPr>
        <w:t xml:space="preserve">In most cases, </w:t>
      </w:r>
      <w:r w:rsidRPr="00C216E8">
        <w:rPr>
          <w:rStyle w:val="StyleUnderline"/>
          <w:highlight w:val="cyan"/>
        </w:rPr>
        <w:t xml:space="preserve">factors </w:t>
      </w:r>
      <w:r w:rsidRPr="00C216E8">
        <w:rPr>
          <w:rStyle w:val="Emphasis"/>
          <w:highlight w:val="cyan"/>
        </w:rPr>
        <w:t>other</w:t>
      </w:r>
      <w:r w:rsidRPr="00C216E8">
        <w:rPr>
          <w:rStyle w:val="StyleUnderline"/>
          <w:highlight w:val="cyan"/>
        </w:rPr>
        <w:t xml:space="preserve"> than the U.S. nuclear arsenal better account for the </w:t>
      </w:r>
      <w:proofErr w:type="gramStart"/>
      <w:r w:rsidRPr="00C216E8">
        <w:rPr>
          <w:rStyle w:val="StyleUnderline"/>
          <w:highlight w:val="cyan"/>
        </w:rPr>
        <w:t>final outcome</w:t>
      </w:r>
      <w:proofErr w:type="gramEnd"/>
      <w:r w:rsidRPr="003A37F4">
        <w:t xml:space="preserve">. </w:t>
      </w:r>
      <w:r w:rsidRPr="003A37F4">
        <w:rPr>
          <w:rStyle w:val="StyleUnderline"/>
        </w:rPr>
        <w:t>Even in the Cuban missile crisis</w:t>
      </w:r>
      <w:r w:rsidRPr="003A37F4">
        <w:t xml:space="preserve"> – the case that offers the clearest evidence in favor of the nuclear coercionist view – </w:t>
      </w:r>
      <w:r w:rsidRPr="003A37F4">
        <w:rPr>
          <w:rStyle w:val="StyleUnderline"/>
        </w:rPr>
        <w:t xml:space="preserve">the </w:t>
      </w:r>
      <w:r w:rsidRPr="00C216E8">
        <w:rPr>
          <w:rStyle w:val="Emphasis"/>
          <w:highlight w:val="cyan"/>
        </w:rPr>
        <w:t>ev</w:t>
      </w:r>
      <w:r w:rsidRPr="003A37F4">
        <w:rPr>
          <w:rStyle w:val="StyleUnderline"/>
        </w:rPr>
        <w:t xml:space="preserve">idence that U.S. nuclear brinkmanship caused the Soviet Union to back down </w:t>
      </w:r>
      <w:r w:rsidRPr="00C216E8">
        <w:rPr>
          <w:rStyle w:val="StyleUnderline"/>
          <w:highlight w:val="cyan"/>
        </w:rPr>
        <w:t xml:space="preserve">is </w:t>
      </w:r>
      <w:r w:rsidRPr="00C216E8">
        <w:rPr>
          <w:rStyle w:val="Emphasis"/>
          <w:highlight w:val="cyan"/>
        </w:rPr>
        <w:t>circumstantial</w:t>
      </w:r>
      <w:r w:rsidRPr="003A37F4">
        <w:t xml:space="preserve">. Things only get worse </w:t>
      </w:r>
      <w:proofErr w:type="gramStart"/>
      <w:r w:rsidRPr="003A37F4">
        <w:t>for</w:t>
      </w:r>
      <w:proofErr w:type="gramEnd"/>
      <w:r w:rsidRPr="003A37F4">
        <w:t xml:space="preserve"> the nuclear coercionist perspective when we look beyond this episode. The Cold War offers several instructive examples of the coercive limits of U.S. nuclear weapons. For example, the U.S. nuclear arsenal did not help secure the return of the Pueblo from North Korea in 1968, even though the United States deployed nuclear forces to the region. U.S. coercive diplomacy failed during the Mayaguez dispute with Cambodia (1975) and the hostage crisis with Iran (1979). American threats of military force likewise did not compel Saddam Hussein to withdraw from Kuwait prior to the 1991 Persian Gulf War, a failure that is particularly notable in light of new evidence from captured Iraqi documents showing that he and his advisors thought that the United States might actually carry out nuclear strikes against Iraq.9 Iraq stood firm in the face of U.S. coercive threats despite believing that the nuclear option was plausible. Washington ultimately got its way, but it had to fight a costly war to push Iraqi forces out of Kuwait. In the post–Cold War era, nuclear weapons have provided even fewer coercive benefits to the United States. Consider some recent U.S. failures of coercive diplomacy. Despite possessing a formidable nuclear arsenal, Washington failed to compel Serbian forces to evacuate Kosovo without a fight, terminate North Korea’s nuclear program, make Afghanistan hand over al Qaeda leaders, or coerce Russian forces into leaving the </w:t>
      </w:r>
      <w:proofErr w:type="gramStart"/>
      <w:r w:rsidRPr="003A37F4">
        <w:t>Crimean peninsula</w:t>
      </w:r>
      <w:proofErr w:type="gramEnd"/>
      <w:r w:rsidRPr="003A37F4">
        <w:t xml:space="preserve">. If nuclear weapons had blackmail benefits for the United States, these failures should have been victories. Of course, the United States has also prevailed in several recent crises. For example, it coerced Haiti’s military junta into stepping down and restoring Jean-Bertrand Aristide to power in 1994, compelled Iraq to readmit weapons inspectors in 1998, and coerced Syria into surrendering its chemical weapons in 2013–2014. Yet nuclear weapons had little to do with these successes. When the United States has prevailed in post–Cold War disputes, it has been because of its overwhelming conventional military power. None of this implies that Washington could eliminate its nuclear arsenal without suffering any strategic setbacks. As we have made clear, </w:t>
      </w:r>
      <w:r w:rsidRPr="00C216E8">
        <w:rPr>
          <w:rStyle w:val="StyleUnderline"/>
          <w:highlight w:val="cyan"/>
        </w:rPr>
        <w:t>dismantling the U.S. nuclear arsenal could have</w:t>
      </w:r>
      <w:r w:rsidRPr="003A37F4">
        <w:t xml:space="preserve"> potentially serious </w:t>
      </w:r>
      <w:r w:rsidRPr="00C216E8">
        <w:rPr>
          <w:rStyle w:val="StyleUnderline"/>
          <w:highlight w:val="cyan"/>
        </w:rPr>
        <w:t>consequences</w:t>
      </w:r>
      <w:r w:rsidRPr="003A37F4">
        <w:t xml:space="preserve"> for America’s ability to deter enemies. </w:t>
      </w:r>
      <w:r w:rsidRPr="00C216E8">
        <w:rPr>
          <w:rStyle w:val="Emphasis"/>
        </w:rPr>
        <w:t>But</w:t>
      </w:r>
      <w:r w:rsidRPr="00C216E8">
        <w:rPr>
          <w:rStyle w:val="StyleUnderline"/>
        </w:rPr>
        <w:t xml:space="preserve"> the U.S. ability to </w:t>
      </w:r>
      <w:r w:rsidRPr="00C216E8">
        <w:rPr>
          <w:rStyle w:val="Emphasis"/>
        </w:rPr>
        <w:t>bully adversaries would remain largely unaffected</w:t>
      </w:r>
      <w:r w:rsidRPr="003A37F4">
        <w:t>.</w:t>
      </w:r>
    </w:p>
    <w:p w14:paraId="0F986AD9" w14:textId="77777777" w:rsidR="002A7924" w:rsidRPr="003A37F4" w:rsidRDefault="002A7924" w:rsidP="002A7924">
      <w:pPr>
        <w:pStyle w:val="Heading3"/>
        <w:rPr>
          <w:rFonts w:cs="Times New Roman"/>
        </w:rPr>
      </w:pPr>
      <w:r w:rsidRPr="003A37F4">
        <w:rPr>
          <w:rFonts w:cs="Times New Roman"/>
        </w:rPr>
        <w:t>AT: Primacy Good---Adversaries Counterforce the US</w:t>
      </w:r>
    </w:p>
    <w:p w14:paraId="6547D102" w14:textId="77777777" w:rsidR="002A7924" w:rsidRPr="003A37F4" w:rsidRDefault="002A7924" w:rsidP="002A7924">
      <w:pPr>
        <w:pStyle w:val="Heading4"/>
        <w:rPr>
          <w:rFonts w:cs="Times New Roman"/>
        </w:rPr>
      </w:pPr>
      <w:r w:rsidRPr="003A37F4">
        <w:rPr>
          <w:rFonts w:cs="Times New Roman"/>
        </w:rPr>
        <w:t xml:space="preserve">Military A.I. will </w:t>
      </w:r>
      <w:r w:rsidRPr="003A37F4">
        <w:rPr>
          <w:rFonts w:cs="Times New Roman"/>
          <w:u w:val="single"/>
        </w:rPr>
        <w:t>disproportionately benefit</w:t>
      </w:r>
      <w:r w:rsidRPr="003A37F4">
        <w:rPr>
          <w:rFonts w:cs="Times New Roman"/>
        </w:rPr>
        <w:t xml:space="preserve"> the U.S. over adversaries. The threat </w:t>
      </w:r>
      <w:r w:rsidRPr="003A37F4">
        <w:rPr>
          <w:rFonts w:cs="Times New Roman"/>
          <w:u w:val="single"/>
        </w:rPr>
        <w:t>only runs one way</w:t>
      </w:r>
      <w:r w:rsidRPr="003A37F4">
        <w:rPr>
          <w:rFonts w:cs="Times New Roman"/>
        </w:rPr>
        <w:t>.</w:t>
      </w:r>
    </w:p>
    <w:p w14:paraId="0F2A3330" w14:textId="77777777" w:rsidR="002A7924" w:rsidRPr="003A37F4" w:rsidRDefault="002A7924" w:rsidP="002A7924">
      <w:r w:rsidRPr="003A37F4">
        <w:rPr>
          <w:rStyle w:val="Style13ptBold"/>
        </w:rPr>
        <w:t>Cote 19</w:t>
      </w:r>
      <w:r w:rsidRPr="003A37F4">
        <w:t xml:space="preserve">, Associate director of the MIT Security Studies Program and Co-Editor of the journal International Security. He has written extensively on submarines and anti-submarine warfare, including as the author of The Third Battle: The US Navy’s Silent Cold War Struggle </w:t>
      </w:r>
      <w:proofErr w:type="gramStart"/>
      <w:r w:rsidRPr="003A37F4">
        <w:t>With</w:t>
      </w:r>
      <w:proofErr w:type="gramEnd"/>
      <w:r w:rsidRPr="003A37F4">
        <w:t xml:space="preserve"> Soviet Submarines (Naval War College Press, Newport, RI: 2003) (Owen, Invisible nuclear-armed submarines, or transparent oceans? Are ballistic missile submarines still the best deterrent for the United States? </w:t>
      </w:r>
      <w:r w:rsidRPr="003A37F4">
        <w:rPr>
          <w:i/>
          <w:iCs/>
        </w:rPr>
        <w:t>Bulletin of Atomic Scientists</w:t>
      </w:r>
      <w:r w:rsidRPr="003A37F4">
        <w:t>, Volume 75, pp. 30-35, DOI: 10.1080/00963402.2019.1555998)</w:t>
      </w:r>
    </w:p>
    <w:p w14:paraId="60FA7CC5" w14:textId="77777777" w:rsidR="002A7924" w:rsidRPr="003A37F4" w:rsidRDefault="002A7924" w:rsidP="002A7924">
      <w:r w:rsidRPr="003A37F4">
        <w:t xml:space="preserve">The Cold War experience described above makes it clear that </w:t>
      </w:r>
      <w:r w:rsidRPr="00980A70">
        <w:rPr>
          <w:rStyle w:val="StyleUnderline"/>
          <w:highlight w:val="cyan"/>
        </w:rPr>
        <w:t>caution should be exercised when assuming</w:t>
      </w:r>
      <w:r w:rsidRPr="003A37F4">
        <w:rPr>
          <w:rStyle w:val="StyleUnderline"/>
        </w:rPr>
        <w:t xml:space="preserve"> that </w:t>
      </w:r>
      <w:r w:rsidRPr="00980A70">
        <w:rPr>
          <w:rStyle w:val="StyleUnderline"/>
          <w:highlight w:val="cyan"/>
        </w:rPr>
        <w:t>a new technology will have</w:t>
      </w:r>
      <w:r w:rsidRPr="003A37F4">
        <w:t xml:space="preserve"> such </w:t>
      </w:r>
      <w:r w:rsidRPr="00980A70">
        <w:rPr>
          <w:rStyle w:val="Emphasis"/>
          <w:highlight w:val="cyan"/>
        </w:rPr>
        <w:t>universal effects</w:t>
      </w:r>
      <w:r w:rsidRPr="003A37F4">
        <w:t xml:space="preserve">. </w:t>
      </w:r>
      <w:r w:rsidRPr="003A37F4">
        <w:rPr>
          <w:rStyle w:val="StyleUnderline"/>
        </w:rPr>
        <w:t>SSBNs were not a universal source of survivable nuclear forces</w:t>
      </w:r>
      <w:r w:rsidRPr="003A37F4">
        <w:t xml:space="preserve"> – just as passive acoustics did not make all SSBNs vulnerable. Looking ahead, </w:t>
      </w:r>
      <w:r w:rsidRPr="003A37F4">
        <w:rPr>
          <w:rStyle w:val="StyleUnderline"/>
        </w:rPr>
        <w:t>the emerging competition between the U</w:t>
      </w:r>
      <w:r w:rsidRPr="003A37F4">
        <w:t xml:space="preserve">nited </w:t>
      </w:r>
      <w:r w:rsidRPr="003A37F4">
        <w:rPr>
          <w:rStyle w:val="StyleUnderline"/>
        </w:rPr>
        <w:t>S</w:t>
      </w:r>
      <w:r w:rsidRPr="003A37F4">
        <w:t xml:space="preserve">tates </w:t>
      </w:r>
      <w:r w:rsidRPr="003A37F4">
        <w:rPr>
          <w:rStyle w:val="StyleUnderline"/>
        </w:rPr>
        <w:t xml:space="preserve">and China is elevating the importance of each side’s nuclear </w:t>
      </w:r>
      <w:proofErr w:type="gramStart"/>
      <w:r w:rsidRPr="003A37F4">
        <w:rPr>
          <w:rStyle w:val="StyleUnderline"/>
        </w:rPr>
        <w:t>forces, and</w:t>
      </w:r>
      <w:proofErr w:type="gramEnd"/>
      <w:r w:rsidRPr="003A37F4">
        <w:rPr>
          <w:rStyle w:val="StyleUnderline"/>
        </w:rPr>
        <w:t xml:space="preserve"> focusing attention on their survivability</w:t>
      </w:r>
      <w:r w:rsidRPr="003A37F4">
        <w:t xml:space="preserve"> and effectiveness. </w:t>
      </w:r>
      <w:proofErr w:type="gramStart"/>
      <w:r w:rsidRPr="003A37F4">
        <w:rPr>
          <w:rStyle w:val="StyleUnderline"/>
        </w:rPr>
        <w:t xml:space="preserve">With this in mind, </w:t>
      </w:r>
      <w:r w:rsidRPr="00980A70">
        <w:rPr>
          <w:rStyle w:val="Emphasis"/>
          <w:highlight w:val="cyan"/>
        </w:rPr>
        <w:t>it</w:t>
      </w:r>
      <w:proofErr w:type="gramEnd"/>
      <w:r w:rsidRPr="00980A70">
        <w:rPr>
          <w:rStyle w:val="Emphasis"/>
          <w:highlight w:val="cyan"/>
        </w:rPr>
        <w:t xml:space="preserve"> is not the U</w:t>
      </w:r>
      <w:r w:rsidRPr="003A37F4">
        <w:t xml:space="preserve">nited </w:t>
      </w:r>
      <w:r w:rsidRPr="00980A70">
        <w:rPr>
          <w:rStyle w:val="Emphasis"/>
          <w:highlight w:val="cyan"/>
        </w:rPr>
        <w:t>S</w:t>
      </w:r>
      <w:r w:rsidRPr="003A37F4">
        <w:t xml:space="preserve">tates </w:t>
      </w:r>
      <w:r w:rsidRPr="00980A70">
        <w:rPr>
          <w:rStyle w:val="Emphasis"/>
          <w:highlight w:val="cyan"/>
        </w:rPr>
        <w:t>that should be cautious</w:t>
      </w:r>
      <w:r w:rsidRPr="003A37F4">
        <w:t xml:space="preserve"> about the viability of a new generation of SSBNs, </w:t>
      </w:r>
      <w:r w:rsidRPr="00980A70">
        <w:rPr>
          <w:rStyle w:val="Emphasis"/>
          <w:highlight w:val="cyan"/>
        </w:rPr>
        <w:t>but China</w:t>
      </w:r>
      <w:r w:rsidRPr="003A37F4">
        <w:t xml:space="preserve">. As during the Cold War, </w:t>
      </w:r>
      <w:r w:rsidRPr="003A37F4">
        <w:rPr>
          <w:rStyle w:val="StyleUnderline"/>
        </w:rPr>
        <w:t xml:space="preserve">the interaction between </w:t>
      </w:r>
      <w:r w:rsidRPr="00980A70">
        <w:rPr>
          <w:rStyle w:val="StyleUnderline"/>
          <w:highlight w:val="cyan"/>
        </w:rPr>
        <w:t xml:space="preserve">geography and technology will likely have </w:t>
      </w:r>
      <w:r w:rsidRPr="00980A70">
        <w:rPr>
          <w:rStyle w:val="Emphasis"/>
          <w:highlight w:val="cyan"/>
        </w:rPr>
        <w:t>very different consequences</w:t>
      </w:r>
      <w:r w:rsidRPr="00980A70">
        <w:rPr>
          <w:rStyle w:val="StyleUnderline"/>
          <w:highlight w:val="cyan"/>
        </w:rPr>
        <w:t xml:space="preserve"> for the future viability of US and Chinese SSBNs</w:t>
      </w:r>
      <w:r w:rsidRPr="003A37F4">
        <w:t>.</w:t>
      </w:r>
    </w:p>
    <w:p w14:paraId="04918496" w14:textId="77777777" w:rsidR="002A7924" w:rsidRPr="003A37F4" w:rsidRDefault="002A7924" w:rsidP="002A7924">
      <w:pPr>
        <w:rPr>
          <w:sz w:val="10"/>
          <w:szCs w:val="10"/>
        </w:rPr>
      </w:pPr>
      <w:r w:rsidRPr="003A37F4">
        <w:rPr>
          <w:sz w:val="10"/>
          <w:szCs w:val="10"/>
        </w:rPr>
        <w:t>The technologies cited by those seeing transparent oceans in the future are too vague to assess in any detail, but it is very unlikely that any of them will be able to provide persistent, ocean-wide surveillance that SOSUS did (and still does against all but the quietist submarines). More likely is the development of much shorter range, non-acoustic sensors for surveillance in shallow, coastal waters. This is the conclusion of one of the main sources cited by those arguing that the oceans are becoming more transparent, and the threat is to American SSNs operating aggressively, far forward in Chinese coastal waters, not to its SSBNs (Clark 2015).</w:t>
      </w:r>
    </w:p>
    <w:p w14:paraId="5D981B00" w14:textId="77777777" w:rsidR="002A7924" w:rsidRPr="003A37F4" w:rsidRDefault="002A7924" w:rsidP="002A7924">
      <w:pPr>
        <w:rPr>
          <w:sz w:val="10"/>
          <w:szCs w:val="10"/>
        </w:rPr>
      </w:pPr>
      <w:r w:rsidRPr="003A37F4">
        <w:rPr>
          <w:sz w:val="10"/>
          <w:szCs w:val="10"/>
        </w:rPr>
        <w:t>Ocean surveillance, when it is available, is of inestimable value in anti-submarine warfare because it greatly reduces the ocean area that must be searched by tactical ASW platforms. As with SOSUS during the Cold War, the key to undersea surveillance under modern conditions is a favorable maritime geography – and the maritime geography that the United States and China share in the Pacific greatly favors the US Navy.</w:t>
      </w:r>
    </w:p>
    <w:p w14:paraId="2F50A4CB" w14:textId="77777777" w:rsidR="002A7924" w:rsidRPr="003A37F4" w:rsidRDefault="002A7924" w:rsidP="002A7924">
      <w:r w:rsidRPr="00980A70">
        <w:rPr>
          <w:rStyle w:val="StyleUnderline"/>
          <w:highlight w:val="cyan"/>
        </w:rPr>
        <w:t>The U</w:t>
      </w:r>
      <w:r w:rsidRPr="003A37F4">
        <w:t xml:space="preserve">nited </w:t>
      </w:r>
      <w:r w:rsidRPr="00980A70">
        <w:rPr>
          <w:rStyle w:val="StyleUnderline"/>
          <w:highlight w:val="cyan"/>
        </w:rPr>
        <w:t>S</w:t>
      </w:r>
      <w:r w:rsidRPr="003A37F4">
        <w:t xml:space="preserve">tates </w:t>
      </w:r>
      <w:r w:rsidRPr="003A37F4">
        <w:rPr>
          <w:rStyle w:val="StyleUnderline"/>
        </w:rPr>
        <w:t>has distributed, bottom-mounted listening arrays that can</w:t>
      </w:r>
      <w:r w:rsidRPr="003A37F4">
        <w:t xml:space="preserve"> </w:t>
      </w:r>
      <w:r w:rsidRPr="00980A70">
        <w:rPr>
          <w:rStyle w:val="Emphasis"/>
          <w:highlight w:val="cyan"/>
        </w:rPr>
        <w:t>detect any Chinese sub</w:t>
      </w:r>
      <w:r w:rsidRPr="003A37F4">
        <w:t xml:space="preserve">marine </w:t>
      </w:r>
      <w:r w:rsidRPr="003A37F4">
        <w:rPr>
          <w:rStyle w:val="StyleUnderline"/>
        </w:rPr>
        <w:t>attempting to pass through any of the exits from the Yellow, East, and South China Seas</w:t>
      </w:r>
      <w:r w:rsidRPr="003A37F4">
        <w:t xml:space="preserve"> into the Philippine Sea and the greater Pacific. </w:t>
      </w:r>
      <w:r w:rsidRPr="00980A70">
        <w:rPr>
          <w:rStyle w:val="StyleUnderline"/>
          <w:highlight w:val="cyan"/>
        </w:rPr>
        <w:t>Meanwhile,</w:t>
      </w:r>
      <w:r w:rsidRPr="00980A70">
        <w:rPr>
          <w:highlight w:val="cyan"/>
        </w:rPr>
        <w:t xml:space="preserve"> </w:t>
      </w:r>
      <w:r w:rsidRPr="00980A70">
        <w:rPr>
          <w:rStyle w:val="Emphasis"/>
          <w:highlight w:val="cyan"/>
        </w:rPr>
        <w:t>the reverse is not true for China</w:t>
      </w:r>
      <w:r w:rsidRPr="003A37F4">
        <w:t xml:space="preserve">, either </w:t>
      </w:r>
      <w:r w:rsidRPr="00980A70">
        <w:rPr>
          <w:rStyle w:val="StyleUnderline"/>
          <w:highlight w:val="cyan"/>
        </w:rPr>
        <w:t>for American</w:t>
      </w:r>
      <w:r w:rsidRPr="003A37F4">
        <w:t xml:space="preserve"> attack </w:t>
      </w:r>
      <w:r w:rsidRPr="00980A70">
        <w:rPr>
          <w:rStyle w:val="StyleUnderline"/>
          <w:highlight w:val="cyan"/>
        </w:rPr>
        <w:t>sub</w:t>
      </w:r>
      <w:r w:rsidRPr="003A37F4">
        <w:t>marine</w:t>
      </w:r>
      <w:r w:rsidRPr="00980A70">
        <w:rPr>
          <w:rStyle w:val="StyleUnderline"/>
          <w:highlight w:val="cyan"/>
        </w:rPr>
        <w:t>s</w:t>
      </w:r>
      <w:r w:rsidRPr="003A37F4">
        <w:t xml:space="preserve"> entering China’s Inner Seas in the other direction, </w:t>
      </w:r>
      <w:r w:rsidRPr="003A37F4">
        <w:rPr>
          <w:rStyle w:val="StyleUnderline"/>
        </w:rPr>
        <w:t>never mind American SSBNs deploying from their base in Washington to their nearby patrol areas</w:t>
      </w:r>
      <w:r w:rsidRPr="003A37F4">
        <w:t>. The key technologies here are passive acoustic listening arrays that use what is called the Reliable Acoustic Path, or RAP (</w:t>
      </w:r>
      <w:proofErr w:type="spellStart"/>
      <w:r w:rsidRPr="003A37F4">
        <w:t>Baggeroer</w:t>
      </w:r>
      <w:proofErr w:type="spellEnd"/>
      <w:r w:rsidRPr="003A37F4">
        <w:t xml:space="preserve"> and Elliott 2007).</w:t>
      </w:r>
    </w:p>
    <w:p w14:paraId="43CED8C3" w14:textId="77777777" w:rsidR="002A7924" w:rsidRPr="003A37F4" w:rsidRDefault="002A7924" w:rsidP="002A7924">
      <w:pPr>
        <w:pStyle w:val="Heading4"/>
        <w:rPr>
          <w:rFonts w:cs="Times New Roman"/>
        </w:rPr>
      </w:pPr>
      <w:r w:rsidRPr="003A37F4">
        <w:rPr>
          <w:rFonts w:cs="Times New Roman"/>
          <w:u w:val="single"/>
        </w:rPr>
        <w:t>No adversary</w:t>
      </w:r>
      <w:r w:rsidRPr="003A37F4">
        <w:rPr>
          <w:rFonts w:cs="Times New Roman"/>
        </w:rPr>
        <w:t xml:space="preserve"> could counterforce the U.S.</w:t>
      </w:r>
    </w:p>
    <w:p w14:paraId="715E8295" w14:textId="77777777" w:rsidR="002A7924" w:rsidRPr="003A37F4" w:rsidRDefault="002A7924" w:rsidP="002A7924">
      <w:r w:rsidRPr="003A37F4">
        <w:rPr>
          <w:rStyle w:val="Style13ptBold"/>
        </w:rPr>
        <w:t>Friedman</w:t>
      </w:r>
      <w:r w:rsidRPr="003A37F4">
        <w:t xml:space="preserve"> et al. </w:t>
      </w:r>
      <w:r w:rsidRPr="003A37F4">
        <w:rPr>
          <w:rStyle w:val="Style13ptBold"/>
        </w:rPr>
        <w:t>13</w:t>
      </w:r>
      <w:r w:rsidRPr="003A37F4">
        <w:t>, Former research fellow in defense and homeland security studies at CATO. Christopher A. Preble and Matt Fay (Benjamin, September 24</w:t>
      </w:r>
      <w:r w:rsidRPr="003A37F4">
        <w:rPr>
          <w:vertAlign w:val="superscript"/>
        </w:rPr>
        <w:t>th</w:t>
      </w:r>
      <w:r w:rsidRPr="003A37F4">
        <w:t xml:space="preserve">, The End of Overkill? Reassessing U.S. Nuclear Weapons Policy, </w:t>
      </w:r>
      <w:r w:rsidRPr="003A37F4">
        <w:rPr>
          <w:i/>
          <w:iCs/>
        </w:rPr>
        <w:t>CATO Institute</w:t>
      </w:r>
      <w:r w:rsidRPr="003A37F4">
        <w:t>, Available Online at: https://www.cato.org/white-paper/end-overkill-reassessing-us-nuclear-weapons-policy)</w:t>
      </w:r>
    </w:p>
    <w:p w14:paraId="51C494D9" w14:textId="77777777" w:rsidR="002A7924" w:rsidRPr="003A37F4" w:rsidRDefault="002A7924" w:rsidP="002A7924">
      <w:r w:rsidRPr="00980A70">
        <w:rPr>
          <w:rStyle w:val="StyleUnderline"/>
          <w:highlight w:val="cyan"/>
        </w:rPr>
        <w:t>U.S. power today makes the case</w:t>
      </w:r>
      <w:r w:rsidRPr="003A37F4">
        <w:t xml:space="preserve"> for the triad more </w:t>
      </w:r>
      <w:r w:rsidRPr="00980A70">
        <w:rPr>
          <w:rStyle w:val="StyleUnderline"/>
          <w:highlight w:val="cyan"/>
        </w:rPr>
        <w:t>dubious</w:t>
      </w:r>
      <w:r w:rsidRPr="00980A70">
        <w:rPr>
          <w:highlight w:val="cyan"/>
        </w:rPr>
        <w:t xml:space="preserve">. </w:t>
      </w:r>
      <w:r w:rsidRPr="00980A70">
        <w:rPr>
          <w:rStyle w:val="Emphasis"/>
          <w:highlight w:val="cyan"/>
        </w:rPr>
        <w:t>Survivability is no longer a feasible justification. No U.S. adversary has the capability to destroy all U.S.</w:t>
      </w:r>
      <w:r w:rsidRPr="003A37F4">
        <w:t xml:space="preserve"> ballistic </w:t>
      </w:r>
      <w:r w:rsidRPr="00980A70">
        <w:rPr>
          <w:rStyle w:val="Emphasis"/>
          <w:highlight w:val="cyan"/>
        </w:rPr>
        <w:t>sub</w:t>
      </w:r>
      <w:r w:rsidRPr="003A37F4">
        <w:t>marine</w:t>
      </w:r>
      <w:r w:rsidRPr="00980A70">
        <w:rPr>
          <w:rStyle w:val="Emphasis"/>
          <w:highlight w:val="cyan"/>
        </w:rPr>
        <w:t>s</w:t>
      </w:r>
      <w:r w:rsidRPr="003A37F4">
        <w:t xml:space="preserve">, </w:t>
      </w:r>
      <w:r w:rsidRPr="00980A70">
        <w:rPr>
          <w:rStyle w:val="Emphasis"/>
          <w:highlight w:val="cyan"/>
        </w:rPr>
        <w:t>let alone all three legs</w:t>
      </w:r>
      <w:r w:rsidRPr="003A37F4">
        <w:t xml:space="preserve">, </w:t>
      </w:r>
      <w:r w:rsidRPr="003A37F4">
        <w:rPr>
          <w:rStyle w:val="StyleUnderline"/>
        </w:rPr>
        <w:t>and there would be time to adjust if that changed</w:t>
      </w:r>
      <w:r w:rsidRPr="003A37F4">
        <w:t xml:space="preserve">. Nuclear weapons are essentially irrelevant in actual U.S. wars, which are against insurgents and weak states without nuclear arsenals. Nuclear threats have a bigger role in hypothetical U.S. wars with </w:t>
      </w:r>
      <w:proofErr w:type="spellStart"/>
      <w:r w:rsidRPr="003A37F4">
        <w:t>nucleararmed</w:t>
      </w:r>
      <w:proofErr w:type="spellEnd"/>
      <w:r w:rsidRPr="003A37F4">
        <w:t xml:space="preserve"> powers. But cases where the success of deterrence hinges on the U.S. capability to destroy enemy nuclear forces are far-fetched. In any case, U.S. submarines and conventional forces can destroy those forces. Even hawkish policies do not require a triad.</w:t>
      </w:r>
    </w:p>
    <w:p w14:paraId="7D8F3972" w14:textId="77777777" w:rsidR="002A7924" w:rsidRPr="003A37F4" w:rsidRDefault="002A7924" w:rsidP="002A7924">
      <w:pPr>
        <w:pStyle w:val="Heading3"/>
        <w:rPr>
          <w:rFonts w:cs="Times New Roman"/>
        </w:rPr>
      </w:pPr>
      <w:r w:rsidRPr="003A37F4">
        <w:rPr>
          <w:rFonts w:cs="Times New Roman"/>
        </w:rPr>
        <w:t>AT: Humans Detect Failures</w:t>
      </w:r>
    </w:p>
    <w:p w14:paraId="7A9BCAD7" w14:textId="77777777" w:rsidR="002A7924" w:rsidRPr="003A37F4" w:rsidRDefault="002A7924" w:rsidP="002A7924">
      <w:pPr>
        <w:pStyle w:val="Heading4"/>
        <w:rPr>
          <w:rFonts w:cs="Times New Roman"/>
        </w:rPr>
      </w:pPr>
      <w:r w:rsidRPr="003A37F4">
        <w:rPr>
          <w:rFonts w:cs="Times New Roman"/>
        </w:rPr>
        <w:t xml:space="preserve">Humans </w:t>
      </w:r>
      <w:r w:rsidRPr="003A37F4">
        <w:rPr>
          <w:rFonts w:cs="Times New Roman"/>
          <w:u w:val="single"/>
        </w:rPr>
        <w:t>won’t</w:t>
      </w:r>
      <w:r w:rsidRPr="003A37F4">
        <w:rPr>
          <w:rFonts w:cs="Times New Roman"/>
        </w:rPr>
        <w:t xml:space="preserve"> detect failures---they’ll </w:t>
      </w:r>
      <w:r w:rsidRPr="003A37F4">
        <w:rPr>
          <w:rFonts w:cs="Times New Roman"/>
          <w:u w:val="single"/>
        </w:rPr>
        <w:t>over-trust</w:t>
      </w:r>
      <w:r w:rsidRPr="003A37F4">
        <w:rPr>
          <w:rFonts w:cs="Times New Roman"/>
        </w:rPr>
        <w:t xml:space="preserve"> military A.I., prompting </w:t>
      </w:r>
      <w:r w:rsidRPr="003A37F4">
        <w:rPr>
          <w:rFonts w:cs="Times New Roman"/>
          <w:u w:val="single"/>
        </w:rPr>
        <w:t>escalation</w:t>
      </w:r>
      <w:r w:rsidRPr="003A37F4">
        <w:rPr>
          <w:rFonts w:cs="Times New Roman"/>
        </w:rPr>
        <w:t>.</w:t>
      </w:r>
    </w:p>
    <w:p w14:paraId="45C180D5" w14:textId="77777777" w:rsidR="002A7924" w:rsidRPr="003A37F4" w:rsidRDefault="002A7924" w:rsidP="002A7924">
      <w:r w:rsidRPr="003A37F4">
        <w:rPr>
          <w:rStyle w:val="Style13ptBold"/>
        </w:rPr>
        <w:t>Klare 20</w:t>
      </w:r>
      <w:r w:rsidRPr="003A37F4">
        <w:t xml:space="preserve">, secretary for the Arms Control Association board of directors and a senior visiting fellow working on emerging technologies. (Michael T., April 2020, "‘Skynet’ Revisited: The Dangerous Allure of Nuclear Command Automation", Arms Control, </w:t>
      </w:r>
      <w:hyperlink r:id="rId11" w:history="1">
        <w:r w:rsidRPr="003A37F4">
          <w:rPr>
            <w:rStyle w:val="Hyperlink"/>
            <w:rFonts w:ascii="Times New Roman" w:hAnsi="Times New Roman" w:cs="Times New Roman"/>
          </w:rPr>
          <w:t>https://www.armscontrol.org/act/2020-04/features/skynet-revisited-dangerous-allure-nuclear-command-automation</w:t>
        </w:r>
      </w:hyperlink>
      <w:r w:rsidRPr="003A37F4">
        <w:t>)</w:t>
      </w:r>
    </w:p>
    <w:p w14:paraId="2B78466B" w14:textId="77777777" w:rsidR="002A7924" w:rsidRPr="003A37F4" w:rsidRDefault="002A7924" w:rsidP="002A7924">
      <w:r w:rsidRPr="00980A70">
        <w:rPr>
          <w:rStyle w:val="StyleUnderline"/>
          <w:highlight w:val="cyan"/>
        </w:rPr>
        <w:t>An equal danger is</w:t>
      </w:r>
      <w:r w:rsidRPr="003A37F4">
        <w:rPr>
          <w:rStyle w:val="StyleUnderline"/>
        </w:rPr>
        <w:t xml:space="preserve"> what analysts call</w:t>
      </w:r>
      <w:r w:rsidRPr="003A37F4">
        <w:t xml:space="preserve"> “</w:t>
      </w:r>
      <w:r w:rsidRPr="00980A70">
        <w:rPr>
          <w:rStyle w:val="Emphasis"/>
          <w:highlight w:val="cyan"/>
        </w:rPr>
        <w:t>automation bias</w:t>
      </w:r>
      <w:r w:rsidRPr="003A37F4">
        <w:t xml:space="preserve">,” </w:t>
      </w:r>
      <w:r w:rsidRPr="00980A70">
        <w:rPr>
          <w:rStyle w:val="StyleUnderline"/>
          <w:highlight w:val="cyan"/>
        </w:rPr>
        <w:t>or the tendency for stressed-out decision-makers to trust</w:t>
      </w:r>
      <w:r w:rsidRPr="003A37F4">
        <w:rPr>
          <w:rStyle w:val="StyleUnderline"/>
        </w:rPr>
        <w:t xml:space="preserve"> the information and advice supplied by advanced </w:t>
      </w:r>
      <w:r w:rsidRPr="00980A70">
        <w:rPr>
          <w:rStyle w:val="StyleUnderline"/>
          <w:highlight w:val="cyan"/>
        </w:rPr>
        <w:t>computers</w:t>
      </w:r>
      <w:r w:rsidRPr="003A37F4">
        <w:rPr>
          <w:rStyle w:val="StyleUnderline"/>
        </w:rPr>
        <w:t xml:space="preserve"> rather than their own considered judgment</w:t>
      </w:r>
      <w:r w:rsidRPr="003A37F4">
        <w:t>. For example, a U.S. president, when informed of sensor data indicating an enemy nuclear attack and under pressure to make an immediate decision, might choose to accept the computer’s advice to initiate a retaliatory strike rather than consider possible alternatives, such as with Petrov’s courageous Cold War action. Given that AI data systems can be expected to gain ever more analytical capacity over the coming decades, “</w:t>
      </w:r>
      <w:r w:rsidRPr="00980A70">
        <w:rPr>
          <w:rStyle w:val="StyleUnderline"/>
          <w:highlight w:val="cyan"/>
        </w:rPr>
        <w:t>it is likely that humans making command decisions will treat</w:t>
      </w:r>
      <w:r w:rsidRPr="003A37F4">
        <w:rPr>
          <w:rStyle w:val="StyleUnderline"/>
        </w:rPr>
        <w:t xml:space="preserve"> the </w:t>
      </w:r>
      <w:r w:rsidRPr="00980A70">
        <w:rPr>
          <w:rStyle w:val="StyleUnderline"/>
          <w:highlight w:val="cyan"/>
        </w:rPr>
        <w:t>AI</w:t>
      </w:r>
      <w:r w:rsidRPr="003A37F4">
        <w:t xml:space="preserve"> system</w:t>
      </w:r>
      <w:r w:rsidRPr="003A37F4">
        <w:rPr>
          <w:rStyle w:val="StyleUnderline"/>
        </w:rPr>
        <w:t xml:space="preserve">’s suggestions </w:t>
      </w:r>
      <w:r w:rsidRPr="00980A70">
        <w:rPr>
          <w:rStyle w:val="StyleUnderline"/>
          <w:highlight w:val="cyan"/>
        </w:rPr>
        <w:t>as</w:t>
      </w:r>
      <w:r w:rsidRPr="003A37F4">
        <w:t xml:space="preserve"> on a par with or </w:t>
      </w:r>
      <w:r w:rsidRPr="00980A70">
        <w:rPr>
          <w:rStyle w:val="Emphasis"/>
          <w:highlight w:val="cyan"/>
        </w:rPr>
        <w:t>better</w:t>
      </w:r>
      <w:r w:rsidRPr="00980A70">
        <w:rPr>
          <w:rStyle w:val="StyleUnderline"/>
          <w:highlight w:val="cyan"/>
        </w:rPr>
        <w:t xml:space="preserve"> than</w:t>
      </w:r>
      <w:r w:rsidRPr="003A37F4">
        <w:t xml:space="preserve"> those of </w:t>
      </w:r>
      <w:r w:rsidRPr="00980A70">
        <w:rPr>
          <w:rStyle w:val="StyleUnderline"/>
          <w:highlight w:val="cyan"/>
        </w:rPr>
        <w:t>human advisers</w:t>
      </w:r>
      <w:r w:rsidRPr="003A37F4">
        <w:t>,” a 2018 RAND study noted. “This potentially unjustified trust presents new risks that must be considered.”19</w:t>
      </w:r>
    </w:p>
    <w:p w14:paraId="403244F2" w14:textId="77777777" w:rsidR="002A7924" w:rsidRPr="003A37F4" w:rsidRDefault="002A7924" w:rsidP="002A7924">
      <w:r w:rsidRPr="003A37F4">
        <w:t xml:space="preserve">Compounding all these risks is the likelihood that China, Russia, and the United States will all install automated NC3 systems but without informing each other of the nature and status of these systems. Under these circumstances, </w:t>
      </w:r>
      <w:r w:rsidRPr="00980A70">
        <w:rPr>
          <w:rStyle w:val="StyleUnderline"/>
          <w:highlight w:val="cyan"/>
        </w:rPr>
        <w:t>it is possible to imagine a</w:t>
      </w:r>
      <w:r w:rsidRPr="00980A70">
        <w:rPr>
          <w:highlight w:val="cyan"/>
        </w:rPr>
        <w:t xml:space="preserve"> “</w:t>
      </w:r>
      <w:r w:rsidRPr="00980A70">
        <w:rPr>
          <w:rStyle w:val="Emphasis"/>
          <w:highlight w:val="cyan"/>
        </w:rPr>
        <w:t>flash war</w:t>
      </w:r>
      <w:r w:rsidRPr="00980A70">
        <w:rPr>
          <w:highlight w:val="cyan"/>
        </w:rPr>
        <w:t>,”</w:t>
      </w:r>
      <w:r w:rsidRPr="003A37F4">
        <w:t xml:space="preserve"> roughly akin to a “flash crash” on Wall Street, that is triggered by the interaction of competing corporate investment algorithms. In such a scenario, </w:t>
      </w:r>
      <w:r w:rsidRPr="003A37F4">
        <w:rPr>
          <w:rStyle w:val="StyleUnderline"/>
        </w:rPr>
        <w:t xml:space="preserve">the </w:t>
      </w:r>
      <w:r w:rsidRPr="00980A70">
        <w:rPr>
          <w:rStyle w:val="StyleUnderline"/>
          <w:highlight w:val="cyan"/>
        </w:rPr>
        <w:t>data</w:t>
      </w:r>
      <w:r w:rsidRPr="003A37F4">
        <w:rPr>
          <w:rStyle w:val="StyleUnderline"/>
        </w:rPr>
        <w:t xml:space="preserve"> assessment systems of each country </w:t>
      </w:r>
      <w:r w:rsidRPr="00980A70">
        <w:rPr>
          <w:rStyle w:val="StyleUnderline"/>
          <w:highlight w:val="cyan"/>
        </w:rPr>
        <w:t xml:space="preserve">could </w:t>
      </w:r>
      <w:r w:rsidRPr="00980A70">
        <w:rPr>
          <w:rStyle w:val="Emphasis"/>
          <w:highlight w:val="cyan"/>
        </w:rPr>
        <w:t>misinterpret</w:t>
      </w:r>
      <w:r w:rsidRPr="00980A70">
        <w:rPr>
          <w:highlight w:val="cyan"/>
        </w:rPr>
        <w:t xml:space="preserve"> </w:t>
      </w:r>
      <w:r w:rsidRPr="00980A70">
        <w:rPr>
          <w:rStyle w:val="StyleUnderline"/>
          <w:highlight w:val="cyan"/>
        </w:rPr>
        <w:t xml:space="preserve">signs of adversary moves and </w:t>
      </w:r>
      <w:r w:rsidRPr="00980A70">
        <w:rPr>
          <w:rStyle w:val="Emphasis"/>
          <w:highlight w:val="cyan"/>
        </w:rPr>
        <w:t>conclude an attack is imminent</w:t>
      </w:r>
      <w:r w:rsidRPr="00980A70">
        <w:rPr>
          <w:highlight w:val="cyan"/>
        </w:rPr>
        <w:t xml:space="preserve">, </w:t>
      </w:r>
      <w:r w:rsidRPr="00980A70">
        <w:rPr>
          <w:rStyle w:val="StyleUnderline"/>
          <w:highlight w:val="cyan"/>
        </w:rPr>
        <w:t>leading other computers to order preparatory moves for a retaliatory strike</w:t>
      </w:r>
      <w:r w:rsidRPr="003A37F4">
        <w:rPr>
          <w:rStyle w:val="StyleUnderline"/>
        </w:rPr>
        <w:t xml:space="preserve">, in turn prompting the similar moves on the other side, </w:t>
      </w:r>
      <w:r w:rsidRPr="00980A70">
        <w:rPr>
          <w:rStyle w:val="StyleUnderline"/>
          <w:highlight w:val="cyan"/>
        </w:rPr>
        <w:t>until both commence a</w:t>
      </w:r>
      <w:r w:rsidRPr="00980A70">
        <w:rPr>
          <w:highlight w:val="cyan"/>
        </w:rPr>
        <w:t xml:space="preserve"> </w:t>
      </w:r>
      <w:r w:rsidRPr="00980A70">
        <w:rPr>
          <w:rStyle w:val="Emphasis"/>
          <w:highlight w:val="cyan"/>
        </w:rPr>
        <w:t>rapid escalatory cycle ending in nuclear catastrophe</w:t>
      </w:r>
      <w:r w:rsidRPr="003A37F4">
        <w:t>.20</w:t>
      </w:r>
    </w:p>
    <w:p w14:paraId="082559EF" w14:textId="3B053DA0" w:rsidR="002F511E" w:rsidRPr="003A37F4" w:rsidRDefault="00630B35" w:rsidP="002F511E">
      <w:pPr>
        <w:pStyle w:val="Heading2"/>
        <w:rPr>
          <w:rFonts w:cs="Times New Roman"/>
        </w:rPr>
      </w:pPr>
      <w:r>
        <w:rPr>
          <w:rFonts w:cs="Times New Roman"/>
        </w:rPr>
        <w:t>AFF</w:t>
      </w:r>
    </w:p>
    <w:p w14:paraId="6999EABB" w14:textId="113F4702" w:rsidR="002F511E" w:rsidRPr="003A37F4" w:rsidRDefault="002F511E" w:rsidP="002F511E">
      <w:pPr>
        <w:pStyle w:val="Heading3"/>
        <w:rPr>
          <w:rFonts w:cs="Times New Roman"/>
        </w:rPr>
      </w:pPr>
      <w:r w:rsidRPr="003A37F4">
        <w:rPr>
          <w:rFonts w:cs="Times New Roman"/>
        </w:rPr>
        <w:t>2AC---</w:t>
      </w:r>
      <w:proofErr w:type="spellStart"/>
      <w:r w:rsidRPr="003A37F4">
        <w:rPr>
          <w:rFonts w:cs="Times New Roman"/>
        </w:rPr>
        <w:t>Kroenig</w:t>
      </w:r>
      <w:proofErr w:type="spellEnd"/>
      <w:r w:rsidRPr="003A37F4">
        <w:rPr>
          <w:rFonts w:cs="Times New Roman"/>
        </w:rPr>
        <w:t xml:space="preserve"> Extension</w:t>
      </w:r>
    </w:p>
    <w:p w14:paraId="1F7CAE92" w14:textId="77777777" w:rsidR="002F511E" w:rsidRPr="003A37F4" w:rsidRDefault="002F511E" w:rsidP="002F511E">
      <w:pPr>
        <w:pStyle w:val="Heading4"/>
        <w:rPr>
          <w:rFonts w:cs="Times New Roman"/>
        </w:rPr>
      </w:pPr>
      <w:r w:rsidRPr="003A37F4">
        <w:rPr>
          <w:rFonts w:cs="Times New Roman"/>
        </w:rPr>
        <w:t xml:space="preserve">The </w:t>
      </w:r>
      <w:proofErr w:type="spellStart"/>
      <w:r w:rsidRPr="003A37F4">
        <w:rPr>
          <w:rFonts w:cs="Times New Roman"/>
        </w:rPr>
        <w:t>aff</w:t>
      </w:r>
      <w:proofErr w:type="spellEnd"/>
      <w:r w:rsidRPr="003A37F4">
        <w:rPr>
          <w:rFonts w:cs="Times New Roman"/>
        </w:rPr>
        <w:t xml:space="preserve"> outweighs --- short term invasion of Taiwan escalates and turns all neg scenarios.</w:t>
      </w:r>
    </w:p>
    <w:p w14:paraId="61EE1BDE" w14:textId="2841CE8C" w:rsidR="002F511E" w:rsidRPr="003A37F4" w:rsidRDefault="002F511E" w:rsidP="002F511E">
      <w:pPr>
        <w:pStyle w:val="Heading4"/>
        <w:rPr>
          <w:rFonts w:cs="Times New Roman"/>
        </w:rPr>
      </w:pPr>
      <w:r w:rsidRPr="003A37F4">
        <w:rPr>
          <w:rFonts w:cs="Times New Roman"/>
        </w:rPr>
        <w:t>Turn --- Chinese AI development will undermine US second strike, causing their impact.</w:t>
      </w:r>
    </w:p>
    <w:p w14:paraId="122CDAFB" w14:textId="20AB6D95" w:rsidR="002F511E" w:rsidRPr="003A37F4" w:rsidRDefault="002F511E" w:rsidP="002F511E">
      <w:pPr>
        <w:pStyle w:val="Heading3"/>
        <w:rPr>
          <w:rFonts w:cs="Times New Roman"/>
        </w:rPr>
      </w:pPr>
      <w:r w:rsidRPr="003A37F4">
        <w:rPr>
          <w:rFonts w:cs="Times New Roman"/>
        </w:rPr>
        <w:t>2AC---AI Inevitable</w:t>
      </w:r>
    </w:p>
    <w:p w14:paraId="0D41E7F7" w14:textId="77777777" w:rsidR="002F511E" w:rsidRPr="003A37F4" w:rsidRDefault="002F511E" w:rsidP="002F511E">
      <w:pPr>
        <w:pStyle w:val="Heading4"/>
        <w:rPr>
          <w:rFonts w:cs="Times New Roman"/>
        </w:rPr>
      </w:pPr>
      <w:r w:rsidRPr="003A37F4">
        <w:rPr>
          <w:rFonts w:cs="Times New Roman"/>
        </w:rPr>
        <w:t xml:space="preserve">No link and turn --- AI’s inevitable and already being integrated into the military. That means the </w:t>
      </w:r>
      <w:proofErr w:type="spellStart"/>
      <w:r w:rsidRPr="003A37F4">
        <w:rPr>
          <w:rFonts w:cs="Times New Roman"/>
        </w:rPr>
        <w:t>squo</w:t>
      </w:r>
      <w:proofErr w:type="spellEnd"/>
      <w:r w:rsidRPr="003A37F4">
        <w:rPr>
          <w:rFonts w:cs="Times New Roman"/>
        </w:rPr>
        <w:t xml:space="preserve"> inevitably triggers adversary fear of AI [</w:t>
      </w:r>
      <w:r w:rsidRPr="00630B35">
        <w:rPr>
          <w:rFonts w:cs="Times New Roman"/>
          <w:b w:val="0"/>
          <w:bCs/>
        </w:rPr>
        <w:t>causing their impact</w:t>
      </w:r>
      <w:r w:rsidRPr="003A37F4">
        <w:rPr>
          <w:rFonts w:cs="Times New Roman"/>
        </w:rPr>
        <w:t>], but only the AFF ensures effective military AI that secures deterrence [solving our impact].</w:t>
      </w:r>
    </w:p>
    <w:p w14:paraId="296F2B1F" w14:textId="560BCDEC" w:rsidR="00CE593C" w:rsidRPr="003A37F4" w:rsidRDefault="00CE593C" w:rsidP="00CE593C">
      <w:pPr>
        <w:pStyle w:val="Heading4"/>
        <w:rPr>
          <w:rFonts w:cs="Times New Roman"/>
        </w:rPr>
      </w:pPr>
      <w:r w:rsidRPr="003A37F4">
        <w:rPr>
          <w:rFonts w:cs="Times New Roman"/>
        </w:rPr>
        <w:t>It’s not just US and China</w:t>
      </w:r>
    </w:p>
    <w:p w14:paraId="2040E4AF" w14:textId="77777777" w:rsidR="00CE593C" w:rsidRPr="003A37F4" w:rsidRDefault="00CE593C" w:rsidP="00CE593C">
      <w:r w:rsidRPr="003A37F4">
        <w:t xml:space="preserve">Dr. Michael </w:t>
      </w:r>
      <w:r w:rsidRPr="003A37F4">
        <w:rPr>
          <w:rStyle w:val="Style13ptBold"/>
        </w:rPr>
        <w:t>Raska &amp;</w:t>
      </w:r>
      <w:r w:rsidRPr="003A37F4">
        <w:t xml:space="preserve"> Richard </w:t>
      </w:r>
      <w:proofErr w:type="spellStart"/>
      <w:r w:rsidRPr="003A37F4">
        <w:rPr>
          <w:rStyle w:val="Style13ptBold"/>
        </w:rPr>
        <w:t>Bitzinger</w:t>
      </w:r>
      <w:proofErr w:type="spellEnd"/>
      <w:r w:rsidRPr="003A37F4">
        <w:rPr>
          <w:rStyle w:val="Style13ptBold"/>
        </w:rPr>
        <w:t xml:space="preserve"> 23</w:t>
      </w:r>
      <w:r w:rsidRPr="003A37F4">
        <w:t xml:space="preserve">. Ph.D. from the Lee Kuan Yew School of Public Policy, National University of Singapore, Assistant Professor in the Military Transformations Program at the S. Rajaratnam School of International Studies, Nanyang Technological University in Singapore, member of the expert advisory group for the Global Commission on Responsible Artificial Intelligence in the Military Domain; Visiting Senior Fellow with the Military Transformations Program at the S. Rajaratnam School of International Studies, Nanyang Technological University. April 2023. The AI Wave in </w:t>
      </w:r>
      <w:proofErr w:type="spellStart"/>
      <w:r w:rsidRPr="003A37F4">
        <w:t>Defence</w:t>
      </w:r>
      <w:proofErr w:type="spellEnd"/>
      <w:r w:rsidRPr="003A37F4">
        <w:t xml:space="preserve"> Innovation, “Introduction,” Ch. 1.  </w:t>
      </w:r>
      <w:proofErr w:type="spellStart"/>
      <w:r w:rsidRPr="003A37F4">
        <w:t>gautam</w:t>
      </w:r>
      <w:proofErr w:type="spellEnd"/>
    </w:p>
    <w:p w14:paraId="7491D02F" w14:textId="77777777" w:rsidR="00CE593C" w:rsidRPr="003A37F4" w:rsidRDefault="00CE593C" w:rsidP="00CE593C">
      <w:r w:rsidRPr="003A37F4">
        <w:t xml:space="preserve">The starting assumption underlying this book is that the </w:t>
      </w:r>
      <w:r w:rsidRPr="00A25AEF">
        <w:rPr>
          <w:rStyle w:val="Emphasis"/>
          <w:highlight w:val="cyan"/>
        </w:rPr>
        <w:t>diffusion</w:t>
      </w:r>
      <w:r w:rsidRPr="00A25AEF">
        <w:rPr>
          <w:rStyle w:val="StyleUnderline"/>
          <w:highlight w:val="cyan"/>
        </w:rPr>
        <w:t xml:space="preserve"> of </w:t>
      </w:r>
      <w:r w:rsidRPr="00A25AEF">
        <w:rPr>
          <w:rStyle w:val="Emphasis"/>
          <w:highlight w:val="cyan"/>
        </w:rPr>
        <w:t>AI systems</w:t>
      </w:r>
      <w:r w:rsidRPr="00A25AEF">
        <w:rPr>
          <w:rStyle w:val="StyleUnderline"/>
          <w:highlight w:val="cyan"/>
        </w:rPr>
        <w:t xml:space="preserve"> appears to be</w:t>
      </w:r>
      <w:r w:rsidRPr="003A37F4">
        <w:t xml:space="preserve"> fundamentally </w:t>
      </w:r>
      <w:r w:rsidRPr="00A25AEF">
        <w:rPr>
          <w:rStyle w:val="Emphasis"/>
          <w:highlight w:val="cyan"/>
        </w:rPr>
        <w:t>different</w:t>
      </w:r>
      <w:r w:rsidRPr="00A25AEF">
        <w:rPr>
          <w:rStyle w:val="StyleUnderline"/>
          <w:highlight w:val="cyan"/>
        </w:rPr>
        <w:t xml:space="preserve"> from past experiences</w:t>
      </w:r>
      <w:r w:rsidRPr="003A37F4">
        <w:rPr>
          <w:rStyle w:val="StyleUnderline"/>
        </w:rPr>
        <w:t>, notably the diffusion of information technologies</w:t>
      </w:r>
      <w:r w:rsidRPr="003A37F4">
        <w:t xml:space="preserve"> (IT) into </w:t>
      </w:r>
      <w:proofErr w:type="spellStart"/>
      <w:r w:rsidRPr="003A37F4">
        <w:t>defence</w:t>
      </w:r>
      <w:proofErr w:type="spellEnd"/>
      <w:r w:rsidRPr="003A37F4">
        <w:t xml:space="preserve"> during the 1970s–2010s. This period, often called IT-driven Revolution in Military Affairs (RMA), was </w:t>
      </w:r>
      <w:proofErr w:type="spellStart"/>
      <w:r w:rsidRPr="003A37F4">
        <w:t>characterised</w:t>
      </w:r>
      <w:proofErr w:type="spellEnd"/>
      <w:r w:rsidRPr="003A37F4">
        <w:t xml:space="preserve"> by Western (primarily the US) superiority in the research and development of advanced military technologies, which in turn were gradually and selectively diffused, in varying paths and patterns, to allies and strategic partners, including small and middle powers in Europe and East Asia (Raska 2016). For the first time in decades, however, </w:t>
      </w:r>
      <w:r w:rsidRPr="003A37F4">
        <w:rPr>
          <w:rStyle w:val="StyleUnderline"/>
        </w:rPr>
        <w:t xml:space="preserve">the </w:t>
      </w:r>
      <w:r w:rsidRPr="003A37F4">
        <w:rPr>
          <w:rStyle w:val="Emphasis"/>
        </w:rPr>
        <w:t>U</w:t>
      </w:r>
      <w:r w:rsidRPr="003A37F4">
        <w:rPr>
          <w:rStyle w:val="StyleUnderline"/>
        </w:rPr>
        <w:t xml:space="preserve">nited </w:t>
      </w:r>
      <w:r w:rsidRPr="003A37F4">
        <w:rPr>
          <w:rStyle w:val="Emphasis"/>
        </w:rPr>
        <w:t>S</w:t>
      </w:r>
      <w:r w:rsidRPr="003A37F4">
        <w:rPr>
          <w:rStyle w:val="StyleUnderline"/>
        </w:rPr>
        <w:t>tates is facing a strategic peer competitor</w:t>
      </w:r>
      <w:r w:rsidRPr="003A37F4">
        <w:t xml:space="preserve"> – i.e., </w:t>
      </w:r>
      <w:r w:rsidRPr="00A25AEF">
        <w:rPr>
          <w:rStyle w:val="Emphasis"/>
          <w:highlight w:val="cyan"/>
        </w:rPr>
        <w:t>China</w:t>
      </w:r>
      <w:r w:rsidRPr="003A37F4">
        <w:t xml:space="preserve"> – with its own advancing military capabilities, backed by novel technologies, </w:t>
      </w:r>
      <w:r w:rsidRPr="003A37F4">
        <w:rPr>
          <w:rStyle w:val="StyleUnderline"/>
        </w:rPr>
        <w:t>that is challenging US military-technological primacy</w:t>
      </w:r>
      <w:r w:rsidRPr="003A37F4">
        <w:t xml:space="preserve"> (Mahnken 2012). In doing so, </w:t>
      </w:r>
      <w:r w:rsidRPr="003A37F4">
        <w:rPr>
          <w:rStyle w:val="StyleUnderline"/>
        </w:rPr>
        <w:t xml:space="preserve">the </w:t>
      </w:r>
      <w:r w:rsidRPr="003A37F4">
        <w:rPr>
          <w:rStyle w:val="Emphasis"/>
        </w:rPr>
        <w:t>margins</w:t>
      </w:r>
      <w:r w:rsidRPr="003A37F4">
        <w:rPr>
          <w:rStyle w:val="StyleUnderline"/>
        </w:rPr>
        <w:t xml:space="preserve"> of military-technological advantages</w:t>
      </w:r>
      <w:r w:rsidRPr="003A37F4">
        <w:t xml:space="preserve"> between great powers </w:t>
      </w:r>
      <w:r w:rsidRPr="003A37F4">
        <w:rPr>
          <w:rStyle w:val="StyleUnderline"/>
        </w:rPr>
        <w:t xml:space="preserve">are </w:t>
      </w:r>
      <w:r w:rsidRPr="003A37F4">
        <w:rPr>
          <w:rStyle w:val="Emphasis"/>
        </w:rPr>
        <w:t>narrowing</w:t>
      </w:r>
      <w:r w:rsidRPr="003A37F4">
        <w:t xml:space="preserve">, accelerating the strategic necessity for “disruptive” </w:t>
      </w:r>
      <w:proofErr w:type="spellStart"/>
      <w:r w:rsidRPr="003A37F4">
        <w:t>defence</w:t>
      </w:r>
      <w:proofErr w:type="spellEnd"/>
      <w:r w:rsidRPr="003A37F4">
        <w:t xml:space="preserve"> and military innovation.</w:t>
      </w:r>
      <w:r w:rsidRPr="003A37F4">
        <w:rPr>
          <w:rStyle w:val="StyleUnderline"/>
        </w:rPr>
        <w:t xml:space="preserve"> This</w:t>
      </w:r>
      <w:r w:rsidRPr="003A37F4">
        <w:t xml:space="preserve"> intensifying strategic </w:t>
      </w:r>
      <w:r w:rsidRPr="003A37F4">
        <w:rPr>
          <w:rStyle w:val="StyleUnderline"/>
        </w:rPr>
        <w:t>competition</w:t>
      </w:r>
      <w:r w:rsidRPr="003A37F4">
        <w:t xml:space="preserve"> in advanced military technologies </w:t>
      </w:r>
      <w:r w:rsidRPr="003A37F4">
        <w:rPr>
          <w:rStyle w:val="StyleUnderline"/>
        </w:rPr>
        <w:t>is embedded in the broader</w:t>
      </w:r>
      <w:r w:rsidRPr="003A37F4">
        <w:t xml:space="preserve"> systemic </w:t>
      </w:r>
      <w:r w:rsidRPr="003A37F4">
        <w:rPr>
          <w:rStyle w:val="StyleUnderline"/>
        </w:rPr>
        <w:t xml:space="preserve">competition over technological “leadership” in areas such as </w:t>
      </w:r>
      <w:r w:rsidRPr="003A37F4">
        <w:rPr>
          <w:rStyle w:val="Emphasis"/>
        </w:rPr>
        <w:t>AI systems</w:t>
      </w:r>
      <w:r w:rsidRPr="003A37F4">
        <w:rPr>
          <w:rStyle w:val="StyleUnderline"/>
        </w:rPr>
        <w:t>, robotics, cyber, additive manufacturing, advanced materials, synthetic biology, quantum computing, directed energy, space technologies, and many others</w:t>
      </w:r>
      <w:r w:rsidRPr="003A37F4">
        <w:t>. The ability to innovate is synonymous with international influence and national power – generating economic competitiveness, political legitimacy, military power, and internal security.</w:t>
      </w:r>
    </w:p>
    <w:p w14:paraId="18EC8746" w14:textId="77777777" w:rsidR="00CE593C" w:rsidRPr="003A37F4" w:rsidRDefault="00CE593C" w:rsidP="00CE593C">
      <w:r w:rsidRPr="003A37F4">
        <w:t xml:space="preserve">However, </w:t>
      </w:r>
      <w:r w:rsidRPr="003A37F4">
        <w:rPr>
          <w:rStyle w:val="StyleUnderline"/>
        </w:rPr>
        <w:t>contrary to previous decades</w:t>
      </w:r>
      <w:r w:rsidRPr="003A37F4">
        <w:t xml:space="preserve">, which, admittedly, </w:t>
      </w:r>
      <w:proofErr w:type="spellStart"/>
      <w:r w:rsidRPr="003A37F4">
        <w:t>utilised</w:t>
      </w:r>
      <w:proofErr w:type="spellEnd"/>
      <w:r w:rsidRPr="003A37F4">
        <w:t xml:space="preserve"> some dual-use technologies to develop major weapons platforms and systems, </w:t>
      </w:r>
      <w:r w:rsidRPr="003A37F4">
        <w:rPr>
          <w:rStyle w:val="StyleUnderline"/>
        </w:rPr>
        <w:t>the current AI-enabled wave differs</w:t>
      </w:r>
      <w:r w:rsidRPr="003A37F4">
        <w:t xml:space="preserve"> significantly </w:t>
      </w:r>
      <w:r w:rsidRPr="003A37F4">
        <w:rPr>
          <w:rStyle w:val="StyleUnderline"/>
        </w:rPr>
        <w:t xml:space="preserve">in terms of the </w:t>
      </w:r>
      <w:r w:rsidRPr="003A37F4">
        <w:rPr>
          <w:rStyle w:val="Emphasis"/>
        </w:rPr>
        <w:t>magnitude</w:t>
      </w:r>
      <w:r w:rsidRPr="003A37F4">
        <w:rPr>
          <w:rStyle w:val="StyleUnderline"/>
        </w:rPr>
        <w:t xml:space="preserve"> and </w:t>
      </w:r>
      <w:r w:rsidRPr="003A37F4">
        <w:rPr>
          <w:rStyle w:val="Emphasis"/>
        </w:rPr>
        <w:t>impact</w:t>
      </w:r>
      <w:r w:rsidRPr="003A37F4">
        <w:rPr>
          <w:rStyle w:val="StyleUnderline"/>
        </w:rPr>
        <w:t xml:space="preserve"> of </w:t>
      </w:r>
      <w:r w:rsidRPr="003A37F4">
        <w:rPr>
          <w:rStyle w:val="Emphasis"/>
        </w:rPr>
        <w:t>commercial-technological innovation</w:t>
      </w:r>
      <w:r w:rsidRPr="003A37F4">
        <w:rPr>
          <w:rStyle w:val="StyleUnderline"/>
        </w:rPr>
        <w:t xml:space="preserve"> as a key source of </w:t>
      </w:r>
      <w:r w:rsidRPr="003A37F4">
        <w:rPr>
          <w:rStyle w:val="Emphasis"/>
        </w:rPr>
        <w:t>military innovation</w:t>
      </w:r>
      <w:r w:rsidRPr="003A37F4">
        <w:t xml:space="preserve"> (Raska 2021). Large military-industrial primes are no longer the only drivers of technological innovation; rather, advanced technologies with a dual-use potential are being developed in the commercial sectors and then being “spun on” to military applications. In this context, </w:t>
      </w:r>
      <w:r w:rsidRPr="003A37F4">
        <w:rPr>
          <w:rStyle w:val="StyleUnderline"/>
        </w:rPr>
        <w:t xml:space="preserve">the </w:t>
      </w:r>
      <w:r w:rsidRPr="00A25AEF">
        <w:rPr>
          <w:rStyle w:val="StyleUnderline"/>
          <w:highlight w:val="cyan"/>
        </w:rPr>
        <w:t>diffusion</w:t>
      </w:r>
      <w:r w:rsidRPr="003A37F4">
        <w:rPr>
          <w:rStyle w:val="StyleUnderline"/>
        </w:rPr>
        <w:t xml:space="preserve"> of emerging technologies</w:t>
      </w:r>
      <w:r w:rsidRPr="003A37F4">
        <w:t xml:space="preserve">, including additive manufacturing (3D printing), nanotechnology, space and space-like capabilities, artificial intelligence, and drones, </w:t>
      </w:r>
      <w:r w:rsidRPr="00A25AEF">
        <w:rPr>
          <w:rStyle w:val="StyleUnderline"/>
          <w:highlight w:val="cyan"/>
        </w:rPr>
        <w:t>is not confined solely to the great powers</w:t>
      </w:r>
      <w:r w:rsidRPr="003A37F4">
        <w:t xml:space="preserve"> (Hammes 2016). </w:t>
      </w:r>
      <w:r w:rsidRPr="00A25AEF">
        <w:rPr>
          <w:rStyle w:val="StyleUnderline"/>
          <w:highlight w:val="cyan"/>
        </w:rPr>
        <w:t xml:space="preserve">The </w:t>
      </w:r>
      <w:r w:rsidRPr="00A25AEF">
        <w:rPr>
          <w:rStyle w:val="Emphasis"/>
          <w:highlight w:val="cyan"/>
        </w:rPr>
        <w:t>proliferation</w:t>
      </w:r>
      <w:r w:rsidRPr="00A25AEF">
        <w:rPr>
          <w:rStyle w:val="StyleUnderline"/>
          <w:highlight w:val="cyan"/>
        </w:rPr>
        <w:t xml:space="preserve"> of AI</w:t>
      </w:r>
      <w:r w:rsidRPr="003A37F4">
        <w:rPr>
          <w:rStyle w:val="StyleUnderline"/>
        </w:rPr>
        <w:t xml:space="preserve">-enabled sensors and autonomous weapons systems </w:t>
      </w:r>
      <w:r w:rsidRPr="00A25AEF">
        <w:rPr>
          <w:rStyle w:val="StyleUnderline"/>
          <w:highlight w:val="cyan"/>
        </w:rPr>
        <w:t xml:space="preserve">is also reflected in the </w:t>
      </w:r>
      <w:proofErr w:type="spellStart"/>
      <w:r w:rsidRPr="00A25AEF">
        <w:rPr>
          <w:rStyle w:val="StyleUnderline"/>
          <w:highlight w:val="cyan"/>
        </w:rPr>
        <w:t>defence</w:t>
      </w:r>
      <w:proofErr w:type="spellEnd"/>
      <w:r w:rsidRPr="00A25AEF">
        <w:rPr>
          <w:rStyle w:val="StyleUnderline"/>
          <w:highlight w:val="cyan"/>
        </w:rPr>
        <w:t xml:space="preserve"> trajectories of</w:t>
      </w:r>
      <w:r w:rsidRPr="003A37F4">
        <w:t xml:space="preserve"> select advanced </w:t>
      </w:r>
      <w:r w:rsidRPr="00A25AEF">
        <w:rPr>
          <w:rStyle w:val="Emphasis"/>
          <w:highlight w:val="cyan"/>
        </w:rPr>
        <w:t>small states</w:t>
      </w:r>
      <w:r w:rsidRPr="00A25AEF">
        <w:rPr>
          <w:rStyle w:val="StyleUnderline"/>
          <w:highlight w:val="cyan"/>
        </w:rPr>
        <w:t xml:space="preserve"> and </w:t>
      </w:r>
      <w:r w:rsidRPr="00A25AEF">
        <w:rPr>
          <w:rStyle w:val="Emphasis"/>
          <w:highlight w:val="cyan"/>
        </w:rPr>
        <w:t>middle powers</w:t>
      </w:r>
      <w:r w:rsidRPr="003A37F4">
        <w:t xml:space="preserve"> such as </w:t>
      </w:r>
      <w:r w:rsidRPr="00A25AEF">
        <w:rPr>
          <w:rStyle w:val="Emphasis"/>
          <w:highlight w:val="cyan"/>
        </w:rPr>
        <w:t>Singapore, South Korea, Israel, Australia, and Japan, among others</w:t>
      </w:r>
      <w:r w:rsidRPr="003A37F4">
        <w:t xml:space="preserve">. These states have the potential to develop niche emerging technologies to advance their own </w:t>
      </w:r>
      <w:proofErr w:type="spellStart"/>
      <w:r w:rsidRPr="003A37F4">
        <w:t>defence</w:t>
      </w:r>
      <w:proofErr w:type="spellEnd"/>
      <w:r w:rsidRPr="003A37F4">
        <w:t xml:space="preserve"> capabilities and economic competitiveness, political influence, and status in the international arena (</w:t>
      </w:r>
      <w:proofErr w:type="spellStart"/>
      <w:r w:rsidRPr="003A37F4">
        <w:t>Barsade</w:t>
      </w:r>
      <w:proofErr w:type="spellEnd"/>
      <w:r w:rsidRPr="003A37F4">
        <w:t xml:space="preserve"> and Horowitz 2018).</w:t>
      </w:r>
    </w:p>
    <w:p w14:paraId="5C14AD15" w14:textId="77777777" w:rsidR="00CE593C" w:rsidRPr="003A37F4" w:rsidRDefault="00CE593C" w:rsidP="00CE593C"/>
    <w:p w14:paraId="4AE89141" w14:textId="7FF872DE" w:rsidR="003A37F4" w:rsidRPr="003A37F4" w:rsidRDefault="003A37F4" w:rsidP="002F511E">
      <w:pPr>
        <w:pStyle w:val="Heading3"/>
        <w:rPr>
          <w:rFonts w:cs="Times New Roman"/>
        </w:rPr>
      </w:pPr>
      <w:r w:rsidRPr="003A37F4">
        <w:rPr>
          <w:rFonts w:cs="Times New Roman"/>
        </w:rPr>
        <w:t>2AC---Militarized AI Good</w:t>
      </w:r>
    </w:p>
    <w:p w14:paraId="49F3B271" w14:textId="77777777" w:rsidR="003A37F4" w:rsidRPr="003A37F4" w:rsidRDefault="003A37F4" w:rsidP="003A37F4">
      <w:pPr>
        <w:keepNext/>
        <w:keepLines/>
        <w:spacing w:before="40"/>
        <w:outlineLvl w:val="3"/>
        <w:rPr>
          <w:rFonts w:eastAsia="Times New Roman"/>
          <w:b/>
          <w:iCs/>
          <w:sz w:val="26"/>
        </w:rPr>
      </w:pPr>
      <w:r w:rsidRPr="003A37F4">
        <w:rPr>
          <w:rFonts w:eastAsia="Times New Roman"/>
          <w:b/>
          <w:iCs/>
          <w:sz w:val="26"/>
        </w:rPr>
        <w:t xml:space="preserve">AI is </w:t>
      </w:r>
      <w:r w:rsidRPr="003A37F4">
        <w:rPr>
          <w:rFonts w:eastAsia="Times New Roman"/>
          <w:b/>
          <w:iCs/>
          <w:sz w:val="26"/>
          <w:u w:val="single"/>
        </w:rPr>
        <w:t>stabilizing</w:t>
      </w:r>
      <w:r w:rsidRPr="003A37F4">
        <w:rPr>
          <w:rFonts w:eastAsia="Times New Roman"/>
          <w:b/>
          <w:iCs/>
          <w:sz w:val="26"/>
        </w:rPr>
        <w:t>.</w:t>
      </w:r>
    </w:p>
    <w:p w14:paraId="251175D0" w14:textId="77777777" w:rsidR="003A37F4" w:rsidRPr="003A37F4" w:rsidRDefault="003A37F4" w:rsidP="003A37F4">
      <w:pPr>
        <w:rPr>
          <w:rFonts w:eastAsia="Calibri"/>
          <w:b/>
          <w:bCs/>
          <w:sz w:val="26"/>
        </w:rPr>
      </w:pPr>
      <w:r w:rsidRPr="007B685F">
        <w:rPr>
          <w:rStyle w:val="Style13ptBold"/>
        </w:rPr>
        <w:t>Cox 21</w:t>
      </w:r>
      <w:r w:rsidRPr="003A37F4">
        <w:rPr>
          <w:rFonts w:eastAsia="Calibri"/>
        </w:rPr>
        <w:t>, *Director and Nuclear Policy directorate at NATO **director of the Project on Nuclear Issues and a senior fellow in the International Security Program at CSIS. (*Jessica **Heather Williams, 3-23-2021, “The Unavoidable Technology: How Artificial Intelligence Can Strengthen Nuclear Stability,” The Washington Quarterly, Volume 44, Issue 1, pp. 69-85)</w:t>
      </w:r>
    </w:p>
    <w:p w14:paraId="29E18175" w14:textId="77777777" w:rsidR="003A37F4" w:rsidRPr="003A37F4" w:rsidRDefault="003A37F4" w:rsidP="003A37F4">
      <w:pPr>
        <w:rPr>
          <w:rFonts w:eastAsia="Calibri"/>
          <w:sz w:val="14"/>
        </w:rPr>
      </w:pPr>
      <w:r w:rsidRPr="003A37F4">
        <w:rPr>
          <w:rFonts w:eastAsia="Calibri"/>
          <w:sz w:val="14"/>
        </w:rPr>
        <w:t xml:space="preserve">From a nuclear policy perspective, </w:t>
      </w:r>
      <w:proofErr w:type="gramStart"/>
      <w:r w:rsidRPr="003A37F4">
        <w:rPr>
          <w:rFonts w:eastAsia="Calibri"/>
          <w:sz w:val="14"/>
        </w:rPr>
        <w:t>the majority of</w:t>
      </w:r>
      <w:proofErr w:type="gramEnd"/>
      <w:r w:rsidRPr="003A37F4">
        <w:rPr>
          <w:rFonts w:eastAsia="Calibri"/>
          <w:sz w:val="14"/>
        </w:rPr>
        <w:t xml:space="preserve"> </w:t>
      </w:r>
      <w:proofErr w:type="gramStart"/>
      <w:r w:rsidRPr="003A37F4">
        <w:rPr>
          <w:rFonts w:eastAsia="Calibri"/>
          <w:sz w:val="14"/>
        </w:rPr>
        <w:t>scholarship addressing</w:t>
      </w:r>
      <w:proofErr w:type="gramEnd"/>
      <w:r w:rsidRPr="003A37F4">
        <w:rPr>
          <w:rFonts w:eastAsia="Calibri"/>
          <w:sz w:val="14"/>
        </w:rPr>
        <w:t xml:space="preserve"> the implications of AI, with a few important exceptions,8 argues that military applications of AI will have a destabilizing effect on strategic stability and global security. Areas regularly cited as problematic include the potential for deep fakes, human bias carried over into AI programming, cyber vulnerabilities, exacerbating great power rivalry, application to nuclear command and control, security dilemmas, and potential for loss of human control.9 This focus creates a rather defeatist paradigm, particularly for policymakers confronted with rapid advances in technology and limited thinking on how it might be applied in a stabilizing way. Whereas many of these studies treat AI as a monolith, we argue that the opportunities and risks associated with </w:t>
      </w:r>
      <w:r w:rsidRPr="00980A70">
        <w:rPr>
          <w:rFonts w:eastAsia="Calibri"/>
          <w:highlight w:val="cyan"/>
          <w:u w:val="single"/>
        </w:rPr>
        <w:t>AI</w:t>
      </w:r>
      <w:r w:rsidRPr="003A37F4">
        <w:rPr>
          <w:rFonts w:eastAsia="Calibri"/>
          <w:sz w:val="14"/>
        </w:rPr>
        <w:t xml:space="preserve"> depend on its application, and considering their </w:t>
      </w:r>
      <w:r w:rsidRPr="003A37F4">
        <w:rPr>
          <w:rFonts w:eastAsia="Calibri"/>
          <w:u w:val="single"/>
        </w:rPr>
        <w:t xml:space="preserve">impact on nuclear weapons policies requires a greater degree of </w:t>
      </w:r>
      <w:r w:rsidRPr="003A37F4">
        <w:rPr>
          <w:rFonts w:eastAsia="Calibri"/>
          <w:b/>
          <w:iCs/>
          <w:u w:val="single"/>
          <w:bdr w:val="single" w:sz="8" w:space="0" w:color="auto"/>
        </w:rPr>
        <w:t>granularity</w:t>
      </w:r>
      <w:r w:rsidRPr="003A37F4">
        <w:rPr>
          <w:rFonts w:eastAsia="Calibri"/>
          <w:sz w:val="14"/>
        </w:rPr>
        <w:t>. Can some military applications of AI strengthen deterrence, for example? Might it facilitate advances in arms control, at a time when the international community desperately needs new ideas and new verification techniques?</w:t>
      </w:r>
    </w:p>
    <w:p w14:paraId="4B3037A0" w14:textId="77777777" w:rsidR="003A37F4" w:rsidRPr="003A37F4" w:rsidRDefault="003A37F4" w:rsidP="003A37F4">
      <w:pPr>
        <w:rPr>
          <w:rFonts w:eastAsia="Calibri"/>
          <w:sz w:val="14"/>
        </w:rPr>
      </w:pPr>
      <w:r w:rsidRPr="003A37F4">
        <w:rPr>
          <w:rFonts w:eastAsia="Calibri"/>
          <w:sz w:val="14"/>
        </w:rPr>
        <w:t xml:space="preserve">Despite the potential risks inherent with adopting AI in nuclear systems, many of the potential </w:t>
      </w:r>
      <w:r w:rsidRPr="00980A70">
        <w:rPr>
          <w:rFonts w:eastAsia="Calibri"/>
          <w:highlight w:val="cyan"/>
          <w:u w:val="single"/>
        </w:rPr>
        <w:t>benefits to</w:t>
      </w:r>
      <w:r w:rsidRPr="003A37F4">
        <w:rPr>
          <w:rFonts w:eastAsia="Calibri"/>
          <w:sz w:val="14"/>
        </w:rPr>
        <w:t xml:space="preserve"> both </w:t>
      </w:r>
      <w:r w:rsidRPr="00980A70">
        <w:rPr>
          <w:rFonts w:eastAsia="Calibri"/>
          <w:highlight w:val="cyan"/>
          <w:u w:val="single"/>
        </w:rPr>
        <w:t>deterrence</w:t>
      </w:r>
      <w:r w:rsidRPr="003A37F4">
        <w:rPr>
          <w:rFonts w:eastAsia="Calibri"/>
          <w:sz w:val="14"/>
        </w:rPr>
        <w:t xml:space="preserve"> and arms control </w:t>
      </w:r>
      <w:r w:rsidRPr="00980A70">
        <w:rPr>
          <w:rFonts w:eastAsia="Calibri"/>
          <w:highlight w:val="cyan"/>
          <w:u w:val="single"/>
        </w:rPr>
        <w:t xml:space="preserve">have been </w:t>
      </w:r>
      <w:r w:rsidRPr="00980A70">
        <w:rPr>
          <w:rFonts w:eastAsia="Calibri"/>
          <w:b/>
          <w:iCs/>
          <w:highlight w:val="cyan"/>
          <w:u w:val="single"/>
          <w:bdr w:val="single" w:sz="8" w:space="0" w:color="auto"/>
        </w:rPr>
        <w:t>overlooked</w:t>
      </w:r>
      <w:r w:rsidRPr="003A37F4">
        <w:rPr>
          <w:rFonts w:eastAsia="Calibri"/>
          <w:u w:val="single"/>
        </w:rPr>
        <w:t xml:space="preserve"> or </w:t>
      </w:r>
      <w:r w:rsidRPr="003A37F4">
        <w:rPr>
          <w:rFonts w:eastAsia="Calibri"/>
          <w:b/>
          <w:iCs/>
          <w:u w:val="single"/>
          <w:bdr w:val="single" w:sz="8" w:space="0" w:color="auto"/>
        </w:rPr>
        <w:t>ignored</w:t>
      </w:r>
      <w:r w:rsidRPr="003A37F4">
        <w:rPr>
          <w:rFonts w:eastAsia="Calibri"/>
          <w:sz w:val="14"/>
        </w:rPr>
        <w:t xml:space="preserve">. Additionally, many in </w:t>
      </w:r>
      <w:r w:rsidRPr="003A37F4">
        <w:rPr>
          <w:rFonts w:eastAsia="Calibri"/>
          <w:u w:val="single"/>
        </w:rPr>
        <w:t xml:space="preserve">the nuclear </w:t>
      </w:r>
      <w:r w:rsidRPr="00980A70">
        <w:rPr>
          <w:rFonts w:eastAsia="Calibri"/>
          <w:highlight w:val="cyan"/>
          <w:u w:val="single"/>
        </w:rPr>
        <w:t xml:space="preserve">policy community </w:t>
      </w:r>
      <w:r w:rsidRPr="00980A70">
        <w:rPr>
          <w:rFonts w:eastAsia="Calibri"/>
          <w:b/>
          <w:iCs/>
          <w:highlight w:val="cyan"/>
          <w:u w:val="single"/>
          <w:bdr w:val="single" w:sz="8" w:space="0" w:color="auto"/>
        </w:rPr>
        <w:t>rely</w:t>
      </w:r>
      <w:r w:rsidRPr="00980A70">
        <w:rPr>
          <w:rFonts w:eastAsia="Calibri"/>
          <w:highlight w:val="cyan"/>
          <w:u w:val="single"/>
        </w:rPr>
        <w:t xml:space="preserve"> on</w:t>
      </w:r>
      <w:r w:rsidRPr="003A37F4">
        <w:rPr>
          <w:rFonts w:eastAsia="Calibri"/>
          <w:u w:val="single"/>
        </w:rPr>
        <w:t xml:space="preserve"> the </w:t>
      </w:r>
      <w:r w:rsidRPr="00980A70">
        <w:rPr>
          <w:rFonts w:eastAsia="Calibri"/>
          <w:b/>
          <w:iCs/>
          <w:highlight w:val="cyan"/>
          <w:u w:val="single"/>
          <w:bdr w:val="single" w:sz="8" w:space="0" w:color="auto"/>
        </w:rPr>
        <w:t>most extreme negative examples</w:t>
      </w:r>
      <w:r w:rsidRPr="003A37F4">
        <w:rPr>
          <w:rFonts w:eastAsia="Calibri"/>
          <w:sz w:val="14"/>
        </w:rPr>
        <w:t xml:space="preserve"> to make the case that AI is too dangerous to adopt into nuclear policies and practices. </w:t>
      </w:r>
      <w:r w:rsidRPr="003A37F4">
        <w:rPr>
          <w:rFonts w:eastAsia="Calibri"/>
          <w:u w:val="single"/>
        </w:rPr>
        <w:t xml:space="preserve">These views are </w:t>
      </w:r>
      <w:r w:rsidRPr="003A37F4">
        <w:rPr>
          <w:rFonts w:eastAsia="Calibri"/>
          <w:b/>
          <w:iCs/>
          <w:u w:val="single"/>
          <w:bdr w:val="single" w:sz="8" w:space="0" w:color="auto"/>
        </w:rPr>
        <w:t>short-sighted</w:t>
      </w:r>
      <w:r w:rsidRPr="003A37F4">
        <w:rPr>
          <w:rFonts w:eastAsia="Calibri"/>
          <w:u w:val="single"/>
        </w:rPr>
        <w:t xml:space="preserve"> and </w:t>
      </w:r>
      <w:r w:rsidRPr="00980A70">
        <w:rPr>
          <w:rFonts w:eastAsia="Calibri"/>
          <w:b/>
          <w:iCs/>
          <w:highlight w:val="cyan"/>
          <w:u w:val="single"/>
          <w:bdr w:val="single" w:sz="8" w:space="0" w:color="auto"/>
        </w:rPr>
        <w:t>ignore</w:t>
      </w:r>
      <w:r w:rsidRPr="003A37F4">
        <w:rPr>
          <w:rFonts w:eastAsia="Calibri"/>
          <w:sz w:val="14"/>
        </w:rPr>
        <w:t xml:space="preserve"> the </w:t>
      </w:r>
      <w:r w:rsidRPr="00980A70">
        <w:rPr>
          <w:rFonts w:eastAsia="Calibri"/>
          <w:b/>
          <w:iCs/>
          <w:highlight w:val="cyan"/>
          <w:u w:val="single"/>
          <w:bdr w:val="single" w:sz="8" w:space="0" w:color="auto"/>
        </w:rPr>
        <w:t>reality</w:t>
      </w:r>
      <w:r w:rsidRPr="003A37F4">
        <w:rPr>
          <w:rFonts w:eastAsia="Calibri"/>
          <w:sz w:val="14"/>
        </w:rPr>
        <w:t xml:space="preserve"> that AI will increasingly play a role in all aspects of our civil and military policies—and that potential great power competitors such as China and Russia are investing heavily in AI-related military technology.10 The broader nuclear policy community should therefore start thinking now about how to harness the power of AI as a tool for greater stability, transparency, and security as well as steps that can be put in place to mitigate the most significant risk factors.</w:t>
      </w:r>
    </w:p>
    <w:p w14:paraId="13D2D1F7" w14:textId="77777777" w:rsidR="003A37F4" w:rsidRPr="003A37F4" w:rsidRDefault="003A37F4" w:rsidP="003A37F4">
      <w:pPr>
        <w:rPr>
          <w:rFonts w:eastAsia="Calibri"/>
          <w:sz w:val="14"/>
        </w:rPr>
      </w:pPr>
      <w:r w:rsidRPr="003A37F4">
        <w:rPr>
          <w:rFonts w:eastAsia="Calibri"/>
          <w:sz w:val="14"/>
        </w:rPr>
        <w:t>Potential benefits of AI to deterrence and arms control have been overlooked or ignored</w:t>
      </w:r>
    </w:p>
    <w:p w14:paraId="19CDA63B" w14:textId="77777777" w:rsidR="003A37F4" w:rsidRPr="003A37F4" w:rsidRDefault="003A37F4" w:rsidP="003A37F4">
      <w:pPr>
        <w:rPr>
          <w:rFonts w:eastAsia="Calibri"/>
          <w:sz w:val="14"/>
        </w:rPr>
      </w:pPr>
      <w:r w:rsidRPr="003A37F4">
        <w:rPr>
          <w:rFonts w:eastAsia="Calibri"/>
          <w:sz w:val="14"/>
        </w:rPr>
        <w:t xml:space="preserve">We argue that considering AI’s impact on nuclear weapons—both in the field of nuclear deterrence and for strategic arms control—requires a more nuanced approach, whereby it offers both opportunities as well as challenges for strategic stability. Because the risks of AI are increasingly familiar and discussed in increasing scope and detail by experts and scholars, we choose here to focus our exploration on the potential benefits of AI on nuclear policy, which have received far less attention. We do not mean to diminish the potential risks associated with increasing reliance on AI, but rather to offer a more optimistic picture of how AI might also contribute to nuclear deterrence and arms control in unique and helpful ways </w:t>
      </w:r>
      <w:proofErr w:type="gramStart"/>
      <w:r w:rsidRPr="003A37F4">
        <w:rPr>
          <w:rFonts w:eastAsia="Calibri"/>
          <w:sz w:val="14"/>
        </w:rPr>
        <w:t>in order to</w:t>
      </w:r>
      <w:proofErr w:type="gramEnd"/>
      <w:r w:rsidRPr="003A37F4">
        <w:rPr>
          <w:rFonts w:eastAsia="Calibri"/>
          <w:sz w:val="14"/>
        </w:rPr>
        <w:t xml:space="preserve"> answer this question: how can decision-makers pursue potentially stabilizing applications of AI while managing the risks associated with AI and nuclear systems?</w:t>
      </w:r>
    </w:p>
    <w:p w14:paraId="016EF370" w14:textId="77777777" w:rsidR="003A37F4" w:rsidRPr="003A37F4" w:rsidRDefault="003A37F4" w:rsidP="003A37F4">
      <w:pPr>
        <w:rPr>
          <w:rFonts w:eastAsia="Calibri"/>
          <w:sz w:val="14"/>
        </w:rPr>
      </w:pPr>
      <w:r w:rsidRPr="003A37F4">
        <w:rPr>
          <w:rFonts w:eastAsia="Calibri"/>
          <w:sz w:val="14"/>
        </w:rPr>
        <w:t>More Electricity than Lightbulb—What Is “AI”?</w:t>
      </w:r>
    </w:p>
    <w:p w14:paraId="187DC68A" w14:textId="77777777" w:rsidR="003A37F4" w:rsidRPr="003A37F4" w:rsidRDefault="003A37F4" w:rsidP="003A37F4">
      <w:pPr>
        <w:rPr>
          <w:rFonts w:eastAsia="Calibri"/>
          <w:sz w:val="14"/>
        </w:rPr>
      </w:pPr>
      <w:r w:rsidRPr="003A37F4">
        <w:rPr>
          <w:rFonts w:eastAsia="Calibri"/>
          <w:sz w:val="14"/>
        </w:rPr>
        <w:t>Trying to define “AI” has become somewhat of a parlor trick. Is it software or hardware? Killer robots or drone swarms? Director of Perry World House, a center at the University of Pennsylvania, Michael Horowitz, offers a helpful framework wherein AI can either be applied broadly as “systems that select and engage targets on their own,” such as computer-guided precision weapons, or narrowly as “intelligent machines capable of cognitive judgements on par with humans.”11 According to the US Air Force and NATO, AI “refers to the ability of machines to perform tasks that normally require human intelligence—for example, recognizing patterns, learning from experience, drawing conclusions, making predictions, or taking action—whether digitally or as the smart software behind autonomous physical systems.”12 AI is often associated with lethal autonomous weapons (LAWS), which are weapons systems that can be activated to select and engage targets independently; however, we are interested in a broader range of AI military applications.</w:t>
      </w:r>
    </w:p>
    <w:p w14:paraId="2C364E1D" w14:textId="77777777" w:rsidR="003A37F4" w:rsidRPr="003A37F4" w:rsidRDefault="003A37F4" w:rsidP="003A37F4">
      <w:pPr>
        <w:rPr>
          <w:rFonts w:eastAsia="Calibri"/>
          <w:sz w:val="14"/>
        </w:rPr>
      </w:pPr>
      <w:r w:rsidRPr="003A37F4">
        <w:rPr>
          <w:rFonts w:eastAsia="Calibri"/>
          <w:sz w:val="14"/>
        </w:rPr>
        <w:t>While AI systems may behave autonomously, they are not necessarily automatic. For decades, militaries have relied on automatic technologies, such as missile defense interceptors or perimeter security systems, that do not rely on AI. AI is also not synonymous with “unmanned” systems like unmanned aerial vehicles (UAVs) or underwater drones. What makes AI and machine learning unique from automated or unmanned systems is the ability to process massive amounts of data and make an independent analysis to achieve a desired objective. There are, of course, varying degrees of autonomy within AI, depending on a systems’ ability to move, take/provide direction, and make determinations.13 But whereas automatic systems are reactive, AI is more proactive. It can sift, sort, identify, and offer an initial conclusion on what something means.14 AI is particularly valuable in a society that creates ever-increasing amounts of data—for example, in 2020, the world was estimated to produce 44 trillion gigabytes of digital data, an amount humanly impossible to synthesize.15</w:t>
      </w:r>
    </w:p>
    <w:p w14:paraId="3A5F736F" w14:textId="77777777" w:rsidR="003A37F4" w:rsidRPr="003A37F4" w:rsidRDefault="003A37F4" w:rsidP="003A37F4">
      <w:pPr>
        <w:rPr>
          <w:rFonts w:eastAsia="Calibri"/>
          <w:sz w:val="14"/>
        </w:rPr>
      </w:pPr>
      <w:r w:rsidRPr="003A37F4">
        <w:rPr>
          <w:rFonts w:eastAsia="Calibri"/>
          <w:sz w:val="14"/>
        </w:rPr>
        <w:t xml:space="preserve">To be clear, AI, machine learning, and deep learning are distinct but often confused concepts that fall under data synthesis.16 AI is the umbrella term describing the capability of a machine to imitate intelligent human behavior, such as complex decision-making. Machine learning is a method of AI whereby computers </w:t>
      </w:r>
      <w:proofErr w:type="gramStart"/>
      <w:r w:rsidRPr="003A37F4">
        <w:rPr>
          <w:rFonts w:eastAsia="Calibri"/>
          <w:sz w:val="14"/>
        </w:rPr>
        <w:t>have the ability to</w:t>
      </w:r>
      <w:proofErr w:type="gramEnd"/>
      <w:r w:rsidRPr="003A37F4">
        <w:rPr>
          <w:rFonts w:eastAsia="Calibri"/>
          <w:sz w:val="14"/>
        </w:rPr>
        <w:t xml:space="preserve"> learn without being specifically programmed for a particular task, and deep learning is a subset of machine learning where a computer has the ability to learn more complex relationships between datasets.</w:t>
      </w:r>
    </w:p>
    <w:p w14:paraId="7ADC30B1" w14:textId="77777777" w:rsidR="003A37F4" w:rsidRPr="003A37F4" w:rsidRDefault="003A37F4" w:rsidP="003A37F4">
      <w:pPr>
        <w:rPr>
          <w:rFonts w:eastAsia="Calibri"/>
          <w:sz w:val="14"/>
        </w:rPr>
      </w:pPr>
      <w:r w:rsidRPr="003A37F4">
        <w:rPr>
          <w:rFonts w:eastAsia="Calibri"/>
          <w:sz w:val="14"/>
        </w:rPr>
        <w:t>Of course, AI goes well beyond military applications. Other applications include facial recognition, which has been used in China for years and was deployed for the first time in the UK in early 2020 against a watchlist of violent offenders.17 And law firms have begun exploring the use of AI for contract and document reviews to identify relevant information and reduce human error.18 Kevin Kelly, a leading technology expert and founder of Wired magazine, posits that technologies such as AI are “inevitable” and sees AI as akin to electricity.19 AI is not the lightbulb or a single application of electricity—it is the electricity itself, whereby it is a fundamental enabler of civilian and military systems and technologies. In short, AI is an unavoidable technology for governments, societies, and militaries.</w:t>
      </w:r>
    </w:p>
    <w:p w14:paraId="6C44E3D8" w14:textId="77777777" w:rsidR="003A37F4" w:rsidRPr="003A37F4" w:rsidRDefault="003A37F4" w:rsidP="003A37F4">
      <w:pPr>
        <w:rPr>
          <w:rFonts w:eastAsia="Calibri"/>
          <w:sz w:val="14"/>
        </w:rPr>
      </w:pPr>
      <w:r w:rsidRPr="003A37F4">
        <w:rPr>
          <w:rFonts w:eastAsia="Calibri"/>
          <w:sz w:val="14"/>
        </w:rPr>
        <w:t>AI is an unavoidable technology for governments, societies, and militaries</w:t>
      </w:r>
    </w:p>
    <w:p w14:paraId="29E5C4E4" w14:textId="77777777" w:rsidR="003A37F4" w:rsidRPr="003A37F4" w:rsidRDefault="003A37F4" w:rsidP="003A37F4">
      <w:pPr>
        <w:rPr>
          <w:rFonts w:eastAsia="Calibri"/>
          <w:sz w:val="14"/>
        </w:rPr>
      </w:pPr>
      <w:r w:rsidRPr="003A37F4">
        <w:rPr>
          <w:rFonts w:eastAsia="Calibri"/>
          <w:sz w:val="14"/>
        </w:rPr>
        <w:t>Whether or not AI is as problematic as many people fear thus depends on politics more than the technology itself. In a recent article in The Washington Quarterly, researcher James Johnson cautioned that AI could create instability but also acknowledged that “AI is unlikely to be a strategic game-changer. Instead, it will likely reinforce the destabilizing effects of existing advanced conventional—especially counterforce—capabilities, thereby increasing the speed of warfare and compressing the decision-making timeframe.”20</w:t>
      </w:r>
    </w:p>
    <w:p w14:paraId="6EBF1633" w14:textId="77777777" w:rsidR="003A37F4" w:rsidRPr="003A37F4" w:rsidRDefault="003A37F4" w:rsidP="003A37F4">
      <w:pPr>
        <w:rPr>
          <w:rFonts w:eastAsia="Calibri"/>
          <w:sz w:val="14"/>
        </w:rPr>
      </w:pPr>
      <w:r w:rsidRPr="003A37F4">
        <w:rPr>
          <w:rFonts w:eastAsia="Calibri"/>
          <w:sz w:val="14"/>
        </w:rPr>
        <w:t>The impact of AI will also depend on its application in relation to other technologies. For example, if AI is adopted by a nuclear-armed nation with an aggressive nuclear neighbor, AI could have a stabilizing effect by improving early warning systems, reducing the pressure for early launches, and preventing miscalculations. Conversely, given the current lack of methods to test the safety and reliability of machine learning and other AI tools in nuclear weapons technology, integrating AI into nuclear systems may have a destabilizing effect, potentially undermining confidence in deterrence capabilities or creating additional vulnerabilities in nuclear systems and decision-making.</w:t>
      </w:r>
    </w:p>
    <w:p w14:paraId="33C38549" w14:textId="77777777" w:rsidR="003A37F4" w:rsidRPr="003A37F4" w:rsidRDefault="003A37F4" w:rsidP="003A37F4">
      <w:pPr>
        <w:rPr>
          <w:rFonts w:eastAsia="Calibri"/>
          <w:sz w:val="14"/>
        </w:rPr>
      </w:pPr>
      <w:r w:rsidRPr="003A37F4">
        <w:rPr>
          <w:rFonts w:eastAsia="Calibri"/>
          <w:sz w:val="14"/>
        </w:rPr>
        <w:t>Nuclear Deterrence—A Role for AI in Strategic Stability</w:t>
      </w:r>
    </w:p>
    <w:p w14:paraId="6EDD0494" w14:textId="77777777" w:rsidR="003A37F4" w:rsidRPr="003A37F4" w:rsidRDefault="003A37F4" w:rsidP="003A37F4">
      <w:pPr>
        <w:rPr>
          <w:rFonts w:eastAsia="Calibri"/>
          <w:sz w:val="14"/>
        </w:rPr>
      </w:pPr>
      <w:r w:rsidRPr="003A37F4">
        <w:rPr>
          <w:rFonts w:eastAsia="Calibri"/>
          <w:sz w:val="14"/>
        </w:rPr>
        <w:t xml:space="preserve">Traditionally, nuclear deterrence relies on a country having credible nuclear capabilities plus the political will or </w:t>
      </w:r>
      <w:proofErr w:type="gramStart"/>
      <w:r w:rsidRPr="003A37F4">
        <w:rPr>
          <w:rFonts w:eastAsia="Calibri"/>
          <w:sz w:val="14"/>
        </w:rPr>
        <w:t>resolve</w:t>
      </w:r>
      <w:proofErr w:type="gramEnd"/>
      <w:r w:rsidRPr="003A37F4">
        <w:rPr>
          <w:rFonts w:eastAsia="Calibri"/>
          <w:sz w:val="14"/>
        </w:rPr>
        <w:t xml:space="preserve"> to use </w:t>
      </w:r>
      <w:proofErr w:type="gramStart"/>
      <w:r w:rsidRPr="003A37F4">
        <w:rPr>
          <w:rFonts w:eastAsia="Calibri"/>
          <w:sz w:val="14"/>
        </w:rPr>
        <w:t>them</w:t>
      </w:r>
      <w:proofErr w:type="gramEnd"/>
      <w:r w:rsidRPr="003A37F4">
        <w:rPr>
          <w:rFonts w:eastAsia="Calibri"/>
          <w:sz w:val="14"/>
        </w:rPr>
        <w:t xml:space="preserve"> if necessary (and only if necessary), therefore persuading an adversary to not attack. </w:t>
      </w:r>
      <w:r w:rsidRPr="003A37F4">
        <w:rPr>
          <w:rFonts w:eastAsia="Calibri"/>
          <w:u w:val="single"/>
        </w:rPr>
        <w:t xml:space="preserve">Integrating </w:t>
      </w:r>
      <w:r w:rsidRPr="00980A70">
        <w:rPr>
          <w:rFonts w:eastAsia="Calibri"/>
          <w:highlight w:val="cyan"/>
          <w:u w:val="single"/>
        </w:rPr>
        <w:t>AI</w:t>
      </w:r>
      <w:r w:rsidRPr="003A37F4">
        <w:rPr>
          <w:rFonts w:eastAsia="Calibri"/>
          <w:u w:val="single"/>
        </w:rPr>
        <w:t xml:space="preserve"> into nuclear systems</w:t>
      </w:r>
      <w:r w:rsidRPr="003A37F4">
        <w:rPr>
          <w:rFonts w:eastAsia="Calibri"/>
          <w:sz w:val="14"/>
        </w:rPr>
        <w:t xml:space="preserve"> can </w:t>
      </w:r>
      <w:r w:rsidRPr="00980A70">
        <w:rPr>
          <w:rFonts w:eastAsia="Calibri"/>
          <w:b/>
          <w:iCs/>
          <w:highlight w:val="cyan"/>
          <w:u w:val="single"/>
          <w:bdr w:val="single" w:sz="8" w:space="0" w:color="auto"/>
        </w:rPr>
        <w:t>enhance</w:t>
      </w:r>
      <w:r w:rsidRPr="003A37F4">
        <w:rPr>
          <w:rFonts w:eastAsia="Calibri"/>
          <w:u w:val="single"/>
        </w:rPr>
        <w:t xml:space="preserve"> nuclear </w:t>
      </w:r>
      <w:r w:rsidRPr="00980A70">
        <w:rPr>
          <w:rFonts w:eastAsia="Calibri"/>
          <w:b/>
          <w:iCs/>
          <w:highlight w:val="cyan"/>
          <w:u w:val="single"/>
          <w:bdr w:val="single" w:sz="8" w:space="0" w:color="auto"/>
        </w:rPr>
        <w:t>decision-making</w:t>
      </w:r>
      <w:r w:rsidRPr="003A37F4">
        <w:rPr>
          <w:rFonts w:eastAsia="Calibri"/>
          <w:u w:val="single"/>
        </w:rPr>
        <w:t xml:space="preserve">, improving perceptions of both </w:t>
      </w:r>
      <w:r w:rsidRPr="003A37F4">
        <w:rPr>
          <w:rFonts w:eastAsia="Calibri"/>
          <w:b/>
          <w:iCs/>
          <w:u w:val="single"/>
          <w:bdr w:val="single" w:sz="8" w:space="0" w:color="auto"/>
        </w:rPr>
        <w:t>capability</w:t>
      </w:r>
      <w:r w:rsidRPr="003A37F4">
        <w:rPr>
          <w:rFonts w:eastAsia="Calibri"/>
          <w:u w:val="single"/>
        </w:rPr>
        <w:t xml:space="preserve"> and </w:t>
      </w:r>
      <w:r w:rsidRPr="003A37F4">
        <w:rPr>
          <w:rFonts w:eastAsia="Calibri"/>
          <w:b/>
          <w:iCs/>
          <w:u w:val="single"/>
          <w:bdr w:val="single" w:sz="8" w:space="0" w:color="auto"/>
        </w:rPr>
        <w:t>resolve</w:t>
      </w:r>
      <w:r w:rsidRPr="003A37F4">
        <w:rPr>
          <w:rFonts w:eastAsia="Calibri"/>
          <w:sz w:val="14"/>
        </w:rPr>
        <w:t>.</w:t>
      </w:r>
    </w:p>
    <w:p w14:paraId="30059169" w14:textId="77777777" w:rsidR="003A37F4" w:rsidRPr="003A37F4" w:rsidRDefault="003A37F4" w:rsidP="003A37F4">
      <w:pPr>
        <w:rPr>
          <w:rFonts w:eastAsia="Calibri"/>
          <w:sz w:val="14"/>
        </w:rPr>
      </w:pPr>
      <w:r w:rsidRPr="003A37F4">
        <w:rPr>
          <w:rFonts w:eastAsia="Calibri"/>
          <w:sz w:val="14"/>
        </w:rPr>
        <w:t>Early Warning and Detection: Avoiding Unnecessary Use and Escalation</w:t>
      </w:r>
    </w:p>
    <w:p w14:paraId="60A8357F" w14:textId="77777777" w:rsidR="003A37F4" w:rsidRPr="003A37F4" w:rsidRDefault="003A37F4" w:rsidP="003A37F4">
      <w:pPr>
        <w:rPr>
          <w:rFonts w:eastAsia="Calibri"/>
          <w:sz w:val="14"/>
        </w:rPr>
      </w:pPr>
      <w:r w:rsidRPr="003A37F4">
        <w:rPr>
          <w:rFonts w:eastAsia="Calibri"/>
          <w:sz w:val="14"/>
        </w:rPr>
        <w:t xml:space="preserve">Most significantly, </w:t>
      </w:r>
      <w:r w:rsidRPr="003A37F4">
        <w:rPr>
          <w:rFonts w:eastAsia="Calibri"/>
          <w:u w:val="single"/>
        </w:rPr>
        <w:t xml:space="preserve">integrating </w:t>
      </w:r>
      <w:r w:rsidRPr="00980A70">
        <w:rPr>
          <w:rFonts w:eastAsia="Calibri"/>
          <w:highlight w:val="cyan"/>
          <w:u w:val="single"/>
        </w:rPr>
        <w:t>AI</w:t>
      </w:r>
      <w:r w:rsidRPr="003A37F4">
        <w:rPr>
          <w:rFonts w:eastAsia="Calibri"/>
          <w:u w:val="single"/>
        </w:rPr>
        <w:t xml:space="preserve"> into</w:t>
      </w:r>
      <w:r w:rsidRPr="003A37F4">
        <w:rPr>
          <w:rFonts w:eastAsia="Calibri"/>
          <w:sz w:val="14"/>
        </w:rPr>
        <w:t xml:space="preserve"> intelligence, surveillance, and reconnaissance (</w:t>
      </w:r>
      <w:r w:rsidRPr="00980A70">
        <w:rPr>
          <w:rFonts w:eastAsia="Calibri"/>
          <w:b/>
          <w:iCs/>
          <w:highlight w:val="cyan"/>
          <w:u w:val="single"/>
          <w:bdr w:val="single" w:sz="8" w:space="0" w:color="auto"/>
        </w:rPr>
        <w:t>ISR</w:t>
      </w:r>
      <w:r w:rsidRPr="003A37F4">
        <w:rPr>
          <w:rFonts w:eastAsia="Calibri"/>
          <w:sz w:val="14"/>
        </w:rPr>
        <w:t xml:space="preserve">) </w:t>
      </w:r>
      <w:r w:rsidRPr="003A37F4">
        <w:rPr>
          <w:rFonts w:eastAsia="Calibri"/>
          <w:u w:val="single"/>
        </w:rPr>
        <w:t>systems and using AI as</w:t>
      </w:r>
      <w:r w:rsidRPr="003A37F4">
        <w:rPr>
          <w:rFonts w:eastAsia="Calibri"/>
          <w:sz w:val="14"/>
        </w:rPr>
        <w:t xml:space="preserve"> part of the </w:t>
      </w:r>
      <w:r w:rsidRPr="003A37F4">
        <w:rPr>
          <w:rFonts w:eastAsia="Calibri"/>
          <w:u w:val="single"/>
        </w:rPr>
        <w:t>analytical tool kit</w:t>
      </w:r>
      <w:r w:rsidRPr="003A37F4">
        <w:rPr>
          <w:rFonts w:eastAsia="Calibri"/>
          <w:sz w:val="14"/>
        </w:rPr>
        <w:t xml:space="preserve"> for early warning and detection could </w:t>
      </w:r>
      <w:r w:rsidRPr="00980A70">
        <w:rPr>
          <w:rFonts w:eastAsia="Calibri"/>
          <w:highlight w:val="cyan"/>
          <w:u w:val="single"/>
        </w:rPr>
        <w:t>improve</w:t>
      </w:r>
      <w:r w:rsidRPr="003A37F4">
        <w:rPr>
          <w:rFonts w:eastAsia="Calibri"/>
          <w:u w:val="single"/>
        </w:rPr>
        <w:t xml:space="preserve"> </w:t>
      </w:r>
      <w:r w:rsidRPr="003A37F4">
        <w:rPr>
          <w:rFonts w:eastAsia="Calibri"/>
          <w:b/>
          <w:iCs/>
          <w:u w:val="single"/>
          <w:bdr w:val="single" w:sz="8" w:space="0" w:color="auto"/>
        </w:rPr>
        <w:t xml:space="preserve">target </w:t>
      </w:r>
      <w:r w:rsidRPr="00980A70">
        <w:rPr>
          <w:rFonts w:eastAsia="Calibri"/>
          <w:b/>
          <w:iCs/>
          <w:highlight w:val="cyan"/>
          <w:u w:val="single"/>
          <w:bdr w:val="single" w:sz="8" w:space="0" w:color="auto"/>
        </w:rPr>
        <w:t>identification</w:t>
      </w:r>
      <w:r w:rsidRPr="00980A70">
        <w:rPr>
          <w:rFonts w:eastAsia="Calibri"/>
          <w:highlight w:val="cyan"/>
          <w:u w:val="single"/>
        </w:rPr>
        <w:t xml:space="preserve">, </w:t>
      </w:r>
      <w:r w:rsidRPr="00980A70">
        <w:rPr>
          <w:rFonts w:eastAsia="Calibri"/>
          <w:b/>
          <w:iCs/>
          <w:highlight w:val="cyan"/>
          <w:u w:val="single"/>
          <w:bdr w:val="single" w:sz="8" w:space="0" w:color="auto"/>
        </w:rPr>
        <w:t>prevent false positives</w:t>
      </w:r>
      <w:r w:rsidRPr="00980A70">
        <w:rPr>
          <w:rFonts w:eastAsia="Calibri"/>
          <w:highlight w:val="cyan"/>
          <w:u w:val="single"/>
        </w:rPr>
        <w:t xml:space="preserve"> or </w:t>
      </w:r>
      <w:r w:rsidRPr="00980A70">
        <w:rPr>
          <w:rFonts w:eastAsia="Calibri"/>
          <w:b/>
          <w:iCs/>
          <w:highlight w:val="cyan"/>
          <w:u w:val="single"/>
          <w:bdr w:val="single" w:sz="8" w:space="0" w:color="auto"/>
        </w:rPr>
        <w:t>close calls</w:t>
      </w:r>
      <w:r w:rsidRPr="00980A70">
        <w:rPr>
          <w:rFonts w:eastAsia="Calibri"/>
          <w:highlight w:val="cyan"/>
          <w:u w:val="single"/>
        </w:rPr>
        <w:t xml:space="preserve">, and </w:t>
      </w:r>
      <w:r w:rsidRPr="00980A70">
        <w:rPr>
          <w:rFonts w:eastAsia="Calibri"/>
          <w:b/>
          <w:iCs/>
          <w:highlight w:val="cyan"/>
          <w:u w:val="single"/>
          <w:bdr w:val="single" w:sz="8" w:space="0" w:color="auto"/>
        </w:rPr>
        <w:t>increase understanding</w:t>
      </w:r>
      <w:r w:rsidRPr="003A37F4">
        <w:rPr>
          <w:rFonts w:eastAsia="Calibri"/>
          <w:u w:val="single"/>
        </w:rPr>
        <w:t xml:space="preserve"> of adversary actions. </w:t>
      </w:r>
      <w:r w:rsidRPr="00980A70">
        <w:rPr>
          <w:rFonts w:eastAsia="Calibri"/>
          <w:highlight w:val="cyan"/>
          <w:u w:val="single"/>
        </w:rPr>
        <w:t>AI</w:t>
      </w:r>
      <w:r w:rsidRPr="003A37F4">
        <w:rPr>
          <w:rFonts w:eastAsia="Calibri"/>
          <w:u w:val="single"/>
        </w:rPr>
        <w:t xml:space="preserve"> </w:t>
      </w:r>
      <w:r w:rsidRPr="003A37F4">
        <w:rPr>
          <w:rFonts w:eastAsia="Calibri"/>
          <w:sz w:val="14"/>
        </w:rPr>
        <w:t xml:space="preserve">can be used to </w:t>
      </w:r>
      <w:r w:rsidRPr="003A37F4">
        <w:rPr>
          <w:rFonts w:eastAsia="Calibri"/>
          <w:u w:val="single"/>
        </w:rPr>
        <w:t>increase</w:t>
      </w:r>
      <w:r w:rsidRPr="003A37F4">
        <w:rPr>
          <w:rFonts w:eastAsia="Calibri"/>
          <w:sz w:val="14"/>
        </w:rPr>
        <w:t xml:space="preserve"> a nation’s </w:t>
      </w:r>
      <w:r w:rsidRPr="003A37F4">
        <w:rPr>
          <w:rFonts w:eastAsia="Calibri"/>
          <w:u w:val="single"/>
        </w:rPr>
        <w:t xml:space="preserve">ability to </w:t>
      </w:r>
      <w:r w:rsidRPr="00980A70">
        <w:rPr>
          <w:rFonts w:eastAsia="Calibri"/>
          <w:b/>
          <w:iCs/>
          <w:highlight w:val="cyan"/>
          <w:u w:val="single"/>
          <w:bdr w:val="single" w:sz="8" w:space="0" w:color="auto"/>
        </w:rPr>
        <w:t>understand</w:t>
      </w:r>
      <w:r w:rsidRPr="003A37F4">
        <w:rPr>
          <w:rFonts w:eastAsia="Calibri"/>
          <w:u w:val="single"/>
        </w:rPr>
        <w:t xml:space="preserve"> the </w:t>
      </w:r>
      <w:r w:rsidRPr="00980A70">
        <w:rPr>
          <w:rFonts w:eastAsia="Calibri"/>
          <w:b/>
          <w:iCs/>
          <w:highlight w:val="cyan"/>
          <w:u w:val="single"/>
          <w:bdr w:val="single" w:sz="8" w:space="0" w:color="auto"/>
        </w:rPr>
        <w:t>nature</w:t>
      </w:r>
      <w:r w:rsidRPr="003A37F4">
        <w:rPr>
          <w:rFonts w:eastAsia="Calibri"/>
          <w:u w:val="single"/>
        </w:rPr>
        <w:t xml:space="preserve"> of its </w:t>
      </w:r>
      <w:r w:rsidRPr="003A37F4">
        <w:rPr>
          <w:rFonts w:eastAsia="Calibri"/>
          <w:b/>
          <w:iCs/>
          <w:u w:val="single"/>
          <w:bdr w:val="single" w:sz="8" w:space="0" w:color="auto"/>
        </w:rPr>
        <w:t>environment</w:t>
      </w:r>
      <w:r w:rsidRPr="003A37F4">
        <w:rPr>
          <w:rFonts w:eastAsia="Calibri"/>
          <w:u w:val="single"/>
        </w:rPr>
        <w:t xml:space="preserve"> </w:t>
      </w:r>
      <w:r w:rsidRPr="00980A70">
        <w:rPr>
          <w:rFonts w:eastAsia="Calibri"/>
          <w:highlight w:val="cyan"/>
          <w:u w:val="single"/>
        </w:rPr>
        <w:t xml:space="preserve">as well as </w:t>
      </w:r>
      <w:r w:rsidRPr="00980A70">
        <w:rPr>
          <w:rFonts w:eastAsia="Calibri"/>
          <w:b/>
          <w:iCs/>
          <w:highlight w:val="cyan"/>
          <w:u w:val="single"/>
          <w:bdr w:val="single" w:sz="8" w:space="0" w:color="auto"/>
        </w:rPr>
        <w:t>speed of analysis</w:t>
      </w:r>
      <w:r w:rsidRPr="003A37F4">
        <w:rPr>
          <w:rFonts w:eastAsia="Calibri"/>
          <w:u w:val="single"/>
        </w:rPr>
        <w:t xml:space="preserve"> and </w:t>
      </w:r>
      <w:r w:rsidRPr="003A37F4">
        <w:rPr>
          <w:rFonts w:eastAsia="Calibri"/>
          <w:b/>
          <w:iCs/>
          <w:u w:val="single"/>
          <w:bdr w:val="single" w:sz="8" w:space="0" w:color="auto"/>
        </w:rPr>
        <w:t>development</w:t>
      </w:r>
      <w:r w:rsidRPr="003A37F4">
        <w:rPr>
          <w:rFonts w:eastAsia="Calibri"/>
          <w:u w:val="single"/>
        </w:rPr>
        <w:t xml:space="preserve"> of courses of action</w:t>
      </w:r>
      <w:r w:rsidRPr="003A37F4">
        <w:rPr>
          <w:rFonts w:eastAsia="Calibri"/>
          <w:sz w:val="14"/>
        </w:rPr>
        <w:t xml:space="preserve"> in a conflict, thus improving its overall capabilities in the nuclear space and </w:t>
      </w:r>
      <w:r w:rsidRPr="00980A70">
        <w:rPr>
          <w:rFonts w:eastAsia="Calibri"/>
          <w:b/>
          <w:iCs/>
          <w:highlight w:val="cyan"/>
          <w:u w:val="single"/>
          <w:bdr w:val="single" w:sz="8" w:space="0" w:color="auto"/>
        </w:rPr>
        <w:t>reducing</w:t>
      </w:r>
      <w:r w:rsidRPr="003A37F4">
        <w:rPr>
          <w:rFonts w:eastAsia="Calibri"/>
          <w:u w:val="single"/>
        </w:rPr>
        <w:t xml:space="preserve"> the </w:t>
      </w:r>
      <w:r w:rsidRPr="00980A70">
        <w:rPr>
          <w:rFonts w:eastAsia="Calibri"/>
          <w:b/>
          <w:iCs/>
          <w:highlight w:val="cyan"/>
          <w:u w:val="single"/>
          <w:bdr w:val="single" w:sz="8" w:space="0" w:color="auto"/>
        </w:rPr>
        <w:t>risk</w:t>
      </w:r>
      <w:r w:rsidRPr="00980A70">
        <w:rPr>
          <w:rFonts w:eastAsia="Calibri"/>
          <w:highlight w:val="cyan"/>
          <w:u w:val="single"/>
        </w:rPr>
        <w:t xml:space="preserve"> of </w:t>
      </w:r>
      <w:r w:rsidRPr="003A37F4">
        <w:rPr>
          <w:rFonts w:eastAsia="Calibri"/>
          <w:b/>
          <w:iCs/>
          <w:u w:val="single"/>
          <w:bdr w:val="single" w:sz="8" w:space="0" w:color="auto"/>
        </w:rPr>
        <w:t xml:space="preserve">unintended </w:t>
      </w:r>
      <w:r w:rsidRPr="00980A70">
        <w:rPr>
          <w:rFonts w:eastAsia="Calibri"/>
          <w:b/>
          <w:iCs/>
          <w:highlight w:val="cyan"/>
          <w:u w:val="single"/>
          <w:bdr w:val="single" w:sz="8" w:space="0" w:color="auto"/>
        </w:rPr>
        <w:t>escalation</w:t>
      </w:r>
      <w:r w:rsidRPr="003A37F4">
        <w:rPr>
          <w:rFonts w:eastAsia="Calibri"/>
          <w:sz w:val="14"/>
        </w:rPr>
        <w:t xml:space="preserve"> </w:t>
      </w:r>
      <w:proofErr w:type="gramStart"/>
      <w:r w:rsidRPr="003A37F4">
        <w:rPr>
          <w:rFonts w:eastAsia="Calibri"/>
          <w:sz w:val="14"/>
        </w:rPr>
        <w:t>in the midst of</w:t>
      </w:r>
      <w:proofErr w:type="gramEnd"/>
      <w:r w:rsidRPr="003A37F4">
        <w:rPr>
          <w:rFonts w:eastAsia="Calibri"/>
          <w:sz w:val="14"/>
        </w:rPr>
        <w:t xml:space="preserve"> a crisis with a nuclear dimension.</w:t>
      </w:r>
    </w:p>
    <w:p w14:paraId="30192680" w14:textId="77777777" w:rsidR="003A37F4" w:rsidRPr="003A37F4" w:rsidRDefault="003A37F4" w:rsidP="003A37F4">
      <w:pPr>
        <w:rPr>
          <w:rFonts w:eastAsia="Calibri"/>
          <w:sz w:val="14"/>
        </w:rPr>
      </w:pPr>
      <w:r w:rsidRPr="003A37F4">
        <w:rPr>
          <w:rFonts w:eastAsia="Calibri"/>
          <w:sz w:val="14"/>
        </w:rPr>
        <w:t xml:space="preserve">In a nuclear exchange, national leadership may have just minutes to assess a situation and determine whether to launch its own nuclear response. Nuclear weapons states such as the United States have sought to increase this decision-making time to reduce the potential for misunderstanding or miscalculation in a crisis, given the immense consequences of using nuclear weapons.21 Incorporating </w:t>
      </w:r>
      <w:r w:rsidRPr="00980A70">
        <w:rPr>
          <w:rFonts w:eastAsia="Calibri"/>
          <w:highlight w:val="cyan"/>
          <w:u w:val="single"/>
        </w:rPr>
        <w:t>AI</w:t>
      </w:r>
      <w:r w:rsidRPr="003A37F4">
        <w:rPr>
          <w:rFonts w:eastAsia="Calibri"/>
          <w:sz w:val="14"/>
        </w:rPr>
        <w:t xml:space="preserve"> into early warning and decision-making analysis may </w:t>
      </w:r>
      <w:r w:rsidRPr="00980A70">
        <w:rPr>
          <w:rFonts w:eastAsia="Calibri"/>
          <w:highlight w:val="cyan"/>
          <w:u w:val="single"/>
        </w:rPr>
        <w:t>improve</w:t>
      </w:r>
      <w:r w:rsidRPr="003A37F4">
        <w:rPr>
          <w:rFonts w:eastAsia="Calibri"/>
          <w:u w:val="single"/>
        </w:rPr>
        <w:t xml:space="preserve"> both the </w:t>
      </w:r>
      <w:r w:rsidRPr="003A37F4">
        <w:rPr>
          <w:rFonts w:eastAsia="Calibri"/>
          <w:b/>
          <w:iCs/>
          <w:u w:val="single"/>
          <w:bdr w:val="single" w:sz="8" w:space="0" w:color="auto"/>
        </w:rPr>
        <w:t>speed</w:t>
      </w:r>
      <w:r w:rsidRPr="003A37F4">
        <w:rPr>
          <w:rFonts w:eastAsia="Calibri"/>
          <w:u w:val="single"/>
        </w:rPr>
        <w:t xml:space="preserve"> and </w:t>
      </w:r>
      <w:r w:rsidRPr="003A37F4">
        <w:rPr>
          <w:rFonts w:eastAsia="Calibri"/>
          <w:b/>
          <w:iCs/>
          <w:u w:val="single"/>
          <w:bdr w:val="single" w:sz="8" w:space="0" w:color="auto"/>
        </w:rPr>
        <w:t>quality</w:t>
      </w:r>
      <w:r w:rsidRPr="003A37F4">
        <w:rPr>
          <w:rFonts w:eastAsia="Calibri"/>
          <w:u w:val="single"/>
        </w:rPr>
        <w:t xml:space="preserve"> of </w:t>
      </w:r>
      <w:r w:rsidRPr="00980A70">
        <w:rPr>
          <w:rFonts w:eastAsia="Calibri"/>
          <w:b/>
          <w:iCs/>
          <w:highlight w:val="cyan"/>
          <w:u w:val="single"/>
          <w:bdr w:val="single" w:sz="8" w:space="0" w:color="auto"/>
        </w:rPr>
        <w:t>infor</w:t>
      </w:r>
      <w:r w:rsidRPr="003A37F4">
        <w:rPr>
          <w:rFonts w:eastAsia="Calibri"/>
          <w:b/>
          <w:iCs/>
          <w:u w:val="single"/>
          <w:bdr w:val="single" w:sz="8" w:space="0" w:color="auto"/>
        </w:rPr>
        <w:t xml:space="preserve">mation </w:t>
      </w:r>
      <w:r w:rsidRPr="00980A70">
        <w:rPr>
          <w:rFonts w:eastAsia="Calibri"/>
          <w:b/>
          <w:iCs/>
          <w:highlight w:val="cyan"/>
          <w:u w:val="single"/>
          <w:bdr w:val="single" w:sz="8" w:space="0" w:color="auto"/>
        </w:rPr>
        <w:t>processing</w:t>
      </w:r>
      <w:r w:rsidRPr="003A37F4">
        <w:rPr>
          <w:rFonts w:eastAsia="Calibri"/>
          <w:u w:val="single"/>
        </w:rPr>
        <w:t xml:space="preserve"> as well as </w:t>
      </w:r>
      <w:r w:rsidRPr="00980A70">
        <w:rPr>
          <w:rFonts w:eastAsia="Calibri"/>
          <w:b/>
          <w:iCs/>
          <w:highlight w:val="cyan"/>
          <w:u w:val="single"/>
          <w:bdr w:val="single" w:sz="8" w:space="0" w:color="auto"/>
        </w:rPr>
        <w:t>eliminate</w:t>
      </w:r>
      <w:r w:rsidRPr="003A37F4">
        <w:rPr>
          <w:rFonts w:eastAsia="Calibri"/>
          <w:sz w:val="14"/>
        </w:rPr>
        <w:t xml:space="preserve"> potential </w:t>
      </w:r>
      <w:r w:rsidRPr="00980A70">
        <w:rPr>
          <w:rFonts w:eastAsia="Calibri"/>
          <w:b/>
          <w:iCs/>
          <w:highlight w:val="cyan"/>
          <w:u w:val="single"/>
          <w:bdr w:val="single" w:sz="8" w:space="0" w:color="auto"/>
        </w:rPr>
        <w:t>biases</w:t>
      </w:r>
      <w:r w:rsidRPr="003A37F4">
        <w:rPr>
          <w:rFonts w:eastAsia="Calibri"/>
          <w:sz w:val="14"/>
        </w:rPr>
        <w:t xml:space="preserve"> from military leadership, </w:t>
      </w:r>
      <w:r w:rsidRPr="003A37F4">
        <w:rPr>
          <w:rFonts w:eastAsia="Calibri"/>
          <w:u w:val="single"/>
        </w:rPr>
        <w:t xml:space="preserve">which will be </w:t>
      </w:r>
      <w:r w:rsidRPr="00980A70">
        <w:rPr>
          <w:rFonts w:eastAsia="Calibri"/>
          <w:b/>
          <w:iCs/>
          <w:highlight w:val="cyan"/>
          <w:u w:val="single"/>
          <w:bdr w:val="single" w:sz="8" w:space="0" w:color="auto"/>
        </w:rPr>
        <w:t>crucial</w:t>
      </w:r>
      <w:r w:rsidRPr="003A37F4">
        <w:rPr>
          <w:rFonts w:eastAsia="Calibri"/>
          <w:sz w:val="14"/>
        </w:rPr>
        <w:t xml:space="preserve"> in a crisis to allow time </w:t>
      </w:r>
      <w:r w:rsidRPr="00980A70">
        <w:rPr>
          <w:rFonts w:eastAsia="Calibri"/>
          <w:highlight w:val="cyan"/>
          <w:u w:val="single"/>
        </w:rPr>
        <w:t xml:space="preserve">for </w:t>
      </w:r>
      <w:r w:rsidRPr="00980A70">
        <w:rPr>
          <w:rFonts w:eastAsia="Calibri"/>
          <w:b/>
          <w:iCs/>
          <w:highlight w:val="cyan"/>
          <w:u w:val="single"/>
          <w:bdr w:val="single" w:sz="8" w:space="0" w:color="auto"/>
        </w:rPr>
        <w:t>de-escalation</w:t>
      </w:r>
      <w:r w:rsidRPr="003A37F4">
        <w:rPr>
          <w:rFonts w:eastAsia="Calibri"/>
          <w:u w:val="single"/>
        </w:rPr>
        <w:t xml:space="preserve"> and </w:t>
      </w:r>
      <w:r w:rsidRPr="003A37F4">
        <w:rPr>
          <w:rFonts w:eastAsia="Calibri"/>
          <w:b/>
          <w:iCs/>
          <w:u w:val="single"/>
          <w:bdr w:val="single" w:sz="8" w:space="0" w:color="auto"/>
        </w:rPr>
        <w:t>tension reduction</w:t>
      </w:r>
      <w:r w:rsidRPr="003A37F4">
        <w:rPr>
          <w:rFonts w:eastAsia="Calibri"/>
          <w:sz w:val="14"/>
        </w:rPr>
        <w:t xml:space="preserve"> between sides.</w:t>
      </w:r>
    </w:p>
    <w:p w14:paraId="1FFA075D" w14:textId="77777777" w:rsidR="003A37F4" w:rsidRPr="003A37F4" w:rsidRDefault="003A37F4" w:rsidP="003A37F4">
      <w:pPr>
        <w:pStyle w:val="Heading4"/>
        <w:rPr>
          <w:rFonts w:cs="Times New Roman"/>
        </w:rPr>
      </w:pPr>
      <w:r w:rsidRPr="003A37F4">
        <w:rPr>
          <w:rFonts w:cs="Times New Roman"/>
        </w:rPr>
        <w:t xml:space="preserve">AI prevents </w:t>
      </w:r>
      <w:r w:rsidRPr="003A37F4">
        <w:rPr>
          <w:rFonts w:cs="Times New Roman"/>
          <w:u w:val="single"/>
        </w:rPr>
        <w:t>info overload</w:t>
      </w:r>
      <w:r w:rsidRPr="003A37F4">
        <w:rPr>
          <w:rFonts w:cs="Times New Roman"/>
        </w:rPr>
        <w:t xml:space="preserve"> and </w:t>
      </w:r>
      <w:r w:rsidRPr="003A37F4">
        <w:rPr>
          <w:rFonts w:cs="Times New Roman"/>
          <w:u w:val="single"/>
        </w:rPr>
        <w:t>surprise attacks</w:t>
      </w:r>
      <w:r w:rsidRPr="003A37F4">
        <w:rPr>
          <w:rFonts w:cs="Times New Roman"/>
        </w:rPr>
        <w:t xml:space="preserve">. </w:t>
      </w:r>
    </w:p>
    <w:p w14:paraId="55F94B7B" w14:textId="77777777" w:rsidR="003A37F4" w:rsidRPr="003A37F4" w:rsidRDefault="003A37F4" w:rsidP="003A37F4">
      <w:r w:rsidRPr="003A37F4">
        <w:rPr>
          <w:rStyle w:val="Style13ptBold"/>
        </w:rPr>
        <w:t>Horowitz 19</w:t>
      </w:r>
      <w:r w:rsidRPr="003A37F4">
        <w:t xml:space="preserve">, *Professor of Political Science and Associate Director of Perry World House at the University of Pennsylvania. **Senior Fellow and Director, Technology and National Security Program at the Center for a New American Security. ***defense analyst based in Washington, DC. (*Michael C., **Paul </w:t>
      </w:r>
      <w:proofErr w:type="spellStart"/>
      <w:r w:rsidRPr="003A37F4">
        <w:t>Scharre</w:t>
      </w:r>
      <w:proofErr w:type="spellEnd"/>
      <w:r w:rsidRPr="003A37F4">
        <w:t xml:space="preserve">, ***Alexander Velez-Green, December 2019, “A Stable Nuclear Future? The Impact of Autonomous Systems and Artificial Intelligence,” </w:t>
      </w:r>
      <w:proofErr w:type="spellStart"/>
      <w:r w:rsidRPr="003A37F4">
        <w:rPr>
          <w:i/>
          <w:iCs/>
        </w:rPr>
        <w:t>arXiv</w:t>
      </w:r>
      <w:proofErr w:type="spellEnd"/>
      <w:r w:rsidRPr="003A37F4">
        <w:t>, p. 30, https://arxiv.org/ftp/arxiv/papers/1912/1912.05291.pdf)</w:t>
      </w:r>
    </w:p>
    <w:p w14:paraId="57D19F93" w14:textId="77777777" w:rsidR="003A37F4" w:rsidRPr="003A37F4" w:rsidRDefault="003A37F4" w:rsidP="003A37F4">
      <w:r w:rsidRPr="003A37F4">
        <w:t xml:space="preserve">It is also possible, however, that </w:t>
      </w:r>
      <w:r w:rsidRPr="00980A70">
        <w:rPr>
          <w:rStyle w:val="StyleUnderline"/>
          <w:highlight w:val="cyan"/>
        </w:rPr>
        <w:t>autonomous systems could</w:t>
      </w:r>
      <w:r w:rsidRPr="003A37F4">
        <w:rPr>
          <w:rStyle w:val="StyleUnderline"/>
        </w:rPr>
        <w:t xml:space="preserve"> help countries </w:t>
      </w:r>
      <w:r w:rsidRPr="00980A70">
        <w:rPr>
          <w:rStyle w:val="Emphasis"/>
          <w:highlight w:val="cyan"/>
        </w:rPr>
        <w:t>buy time</w:t>
      </w:r>
      <w:r w:rsidRPr="00980A70">
        <w:rPr>
          <w:rStyle w:val="StyleUnderline"/>
          <w:highlight w:val="cyan"/>
        </w:rPr>
        <w:t xml:space="preserve"> in ways that make</w:t>
      </w:r>
      <w:r w:rsidRPr="003A37F4">
        <w:rPr>
          <w:rStyle w:val="StyleUnderline"/>
        </w:rPr>
        <w:t xml:space="preserve"> nuclear </w:t>
      </w:r>
      <w:r w:rsidRPr="00980A70">
        <w:rPr>
          <w:rStyle w:val="StyleUnderline"/>
          <w:highlight w:val="cyan"/>
        </w:rPr>
        <w:t xml:space="preserve">escalation </w:t>
      </w:r>
      <w:r w:rsidRPr="00980A70">
        <w:rPr>
          <w:rStyle w:val="Emphasis"/>
          <w:highlight w:val="cyan"/>
        </w:rPr>
        <w:t>less likely</w:t>
      </w:r>
      <w:r w:rsidRPr="003A37F4">
        <w:t xml:space="preserve">. </w:t>
      </w:r>
      <w:r w:rsidRPr="003A37F4">
        <w:rPr>
          <w:rStyle w:val="StyleUnderline"/>
        </w:rPr>
        <w:t>The U</w:t>
      </w:r>
      <w:r w:rsidRPr="003A37F4">
        <w:t xml:space="preserve">nited </w:t>
      </w:r>
      <w:r w:rsidRPr="003A37F4">
        <w:rPr>
          <w:rStyle w:val="StyleUnderline"/>
        </w:rPr>
        <w:t>S</w:t>
      </w:r>
      <w:r w:rsidRPr="003A37F4">
        <w:t xml:space="preserve">tates </w:t>
      </w:r>
      <w:r w:rsidRPr="003A37F4">
        <w:rPr>
          <w:rStyle w:val="StyleUnderline"/>
        </w:rPr>
        <w:t xml:space="preserve">and its competitors already deploy </w:t>
      </w:r>
      <w:r w:rsidRPr="003A37F4">
        <w:rPr>
          <w:rStyle w:val="Emphasis"/>
        </w:rPr>
        <w:t>expansive sensor networks</w:t>
      </w:r>
      <w:r w:rsidRPr="003A37F4">
        <w:t xml:space="preserve">, stretching from outer space to cyberspace. </w:t>
      </w:r>
      <w:r w:rsidRPr="003A37F4">
        <w:rPr>
          <w:rStyle w:val="StyleUnderline"/>
        </w:rPr>
        <w:t xml:space="preserve">But </w:t>
      </w:r>
      <w:r w:rsidRPr="00980A70">
        <w:rPr>
          <w:rStyle w:val="StyleUnderline"/>
          <w:highlight w:val="cyan"/>
        </w:rPr>
        <w:t>the amount of data produced by</w:t>
      </w:r>
      <w:r w:rsidRPr="003A37F4">
        <w:rPr>
          <w:rStyle w:val="StyleUnderline"/>
        </w:rPr>
        <w:t xml:space="preserve"> these </w:t>
      </w:r>
      <w:r w:rsidRPr="00980A70">
        <w:rPr>
          <w:rStyle w:val="StyleUnderline"/>
          <w:highlight w:val="cyan"/>
        </w:rPr>
        <w:t xml:space="preserve">sensing arrays threatens to </w:t>
      </w:r>
      <w:r w:rsidRPr="00980A70">
        <w:rPr>
          <w:rStyle w:val="Emphasis"/>
          <w:highlight w:val="cyan"/>
        </w:rPr>
        <w:t>overwhelm human operators</w:t>
      </w:r>
      <w:r w:rsidRPr="003A37F4">
        <w:rPr>
          <w:rStyle w:val="Emphasis"/>
        </w:rPr>
        <w:t xml:space="preserve"> today</w:t>
      </w:r>
      <w:r w:rsidRPr="003A37F4">
        <w:t xml:space="preserve">. </w:t>
      </w:r>
      <w:r w:rsidRPr="003A37F4">
        <w:rPr>
          <w:rStyle w:val="StyleUnderline"/>
        </w:rPr>
        <w:t xml:space="preserve">The emergence of </w:t>
      </w:r>
      <w:proofErr w:type="gramStart"/>
      <w:r w:rsidRPr="003A37F4">
        <w:rPr>
          <w:rStyle w:val="Emphasis"/>
        </w:rPr>
        <w:t>highly-</w:t>
      </w:r>
      <w:r w:rsidRPr="00980A70">
        <w:rPr>
          <w:rStyle w:val="Emphasis"/>
          <w:highlight w:val="cyan"/>
        </w:rPr>
        <w:t>automated</w:t>
      </w:r>
      <w:proofErr w:type="gramEnd"/>
      <w:r w:rsidRPr="00980A70">
        <w:rPr>
          <w:rStyle w:val="Emphasis"/>
          <w:highlight w:val="cyan"/>
        </w:rPr>
        <w:t xml:space="preserve"> data processors</w:t>
      </w:r>
      <w:r w:rsidRPr="00980A70">
        <w:rPr>
          <w:rStyle w:val="StyleUnderline"/>
          <w:highlight w:val="cyan"/>
        </w:rPr>
        <w:t xml:space="preserve"> could </w:t>
      </w:r>
      <w:r w:rsidRPr="00980A70">
        <w:rPr>
          <w:rStyle w:val="Emphasis"/>
          <w:highlight w:val="cyan"/>
        </w:rPr>
        <w:t>change</w:t>
      </w:r>
      <w:r w:rsidRPr="00980A70">
        <w:rPr>
          <w:rStyle w:val="StyleUnderline"/>
          <w:highlight w:val="cyan"/>
        </w:rPr>
        <w:t xml:space="preserve"> that</w:t>
      </w:r>
      <w:r w:rsidRPr="003A37F4">
        <w:rPr>
          <w:rStyle w:val="StyleUnderline"/>
        </w:rPr>
        <w:t xml:space="preserve">, allowing national decision-makers to make </w:t>
      </w:r>
      <w:r w:rsidRPr="003A37F4">
        <w:rPr>
          <w:rStyle w:val="Emphasis"/>
        </w:rPr>
        <w:t>far better sense</w:t>
      </w:r>
      <w:r w:rsidRPr="003A37F4">
        <w:rPr>
          <w:rStyle w:val="StyleUnderline"/>
        </w:rPr>
        <w:t xml:space="preserve"> of the </w:t>
      </w:r>
      <w:r w:rsidRPr="003A37F4">
        <w:rPr>
          <w:rStyle w:val="Emphasis"/>
        </w:rPr>
        <w:t>cluttered battlespace</w:t>
      </w:r>
      <w:r w:rsidRPr="003A37F4">
        <w:t xml:space="preserve">. In fact, the first use of “AI” technology at the U.S. Department of Defense was for automated information processing to help monitor full-motion video drone feeds through Project Maven.131 </w:t>
      </w:r>
      <w:r w:rsidRPr="00980A70">
        <w:rPr>
          <w:rStyle w:val="Emphasis"/>
          <w:highlight w:val="cyan"/>
        </w:rPr>
        <w:t>Greater awareness</w:t>
      </w:r>
      <w:r w:rsidRPr="00980A70">
        <w:rPr>
          <w:rStyle w:val="StyleUnderline"/>
          <w:highlight w:val="cyan"/>
        </w:rPr>
        <w:t xml:space="preserve"> and </w:t>
      </w:r>
      <w:r w:rsidRPr="00980A70">
        <w:rPr>
          <w:rStyle w:val="Emphasis"/>
          <w:highlight w:val="cyan"/>
        </w:rPr>
        <w:t>understanding</w:t>
      </w:r>
      <w:r w:rsidRPr="003A37F4">
        <w:rPr>
          <w:rStyle w:val="StyleUnderline"/>
        </w:rPr>
        <w:t xml:space="preserve"> of an adversary’s actions </w:t>
      </w:r>
      <w:r w:rsidRPr="00980A70">
        <w:rPr>
          <w:rStyle w:val="StyleUnderline"/>
          <w:highlight w:val="cyan"/>
        </w:rPr>
        <w:t>could reduce</w:t>
      </w:r>
      <w:r w:rsidRPr="003A37F4">
        <w:rPr>
          <w:rStyle w:val="StyleUnderline"/>
        </w:rPr>
        <w:t xml:space="preserve"> the risk of miscalculation. Leaders would be able to replace </w:t>
      </w:r>
      <w:r w:rsidRPr="00980A70">
        <w:rPr>
          <w:rStyle w:val="Emphasis"/>
          <w:highlight w:val="cyan"/>
        </w:rPr>
        <w:t>uncertainty</w:t>
      </w:r>
      <w:r w:rsidRPr="003A37F4">
        <w:t xml:space="preserve"> – and a fear of the worst – </w:t>
      </w:r>
      <w:r w:rsidRPr="003A37F4">
        <w:rPr>
          <w:rStyle w:val="StyleUnderline"/>
        </w:rPr>
        <w:t xml:space="preserve">with near </w:t>
      </w:r>
      <w:r w:rsidRPr="003A37F4">
        <w:rPr>
          <w:rStyle w:val="Emphasis"/>
        </w:rPr>
        <w:t>real-time information</w:t>
      </w:r>
      <w:r w:rsidRPr="003A37F4">
        <w:rPr>
          <w:rStyle w:val="StyleUnderline"/>
        </w:rPr>
        <w:t xml:space="preserve"> on an </w:t>
      </w:r>
      <w:r w:rsidRPr="003A37F4">
        <w:rPr>
          <w:rStyle w:val="Emphasis"/>
        </w:rPr>
        <w:t>adversary’s forces</w:t>
      </w:r>
      <w:r w:rsidRPr="003A37F4">
        <w:t xml:space="preserve">. </w:t>
      </w:r>
      <w:r w:rsidRPr="00980A70">
        <w:rPr>
          <w:rStyle w:val="Emphasis"/>
          <w:highlight w:val="cyan"/>
        </w:rPr>
        <w:t>Greater visibility</w:t>
      </w:r>
      <w:r w:rsidRPr="00980A70">
        <w:rPr>
          <w:rStyle w:val="StyleUnderline"/>
          <w:highlight w:val="cyan"/>
        </w:rPr>
        <w:t xml:space="preserve"> could </w:t>
      </w:r>
      <w:r w:rsidRPr="00980A70">
        <w:rPr>
          <w:rStyle w:val="Emphasis"/>
          <w:highlight w:val="cyan"/>
        </w:rPr>
        <w:t>reassure</w:t>
      </w:r>
      <w:r w:rsidRPr="003A37F4">
        <w:rPr>
          <w:rStyle w:val="StyleUnderline"/>
        </w:rPr>
        <w:t xml:space="preserve"> </w:t>
      </w:r>
      <w:r w:rsidRPr="00980A70">
        <w:rPr>
          <w:rStyle w:val="StyleUnderline"/>
          <w:highlight w:val="cyan"/>
        </w:rPr>
        <w:t xml:space="preserve">leaders that a </w:t>
      </w:r>
      <w:r w:rsidRPr="00980A70">
        <w:rPr>
          <w:rStyle w:val="Emphasis"/>
          <w:highlight w:val="cyan"/>
        </w:rPr>
        <w:t>surprise attack was not underway</w:t>
      </w:r>
      <w:r w:rsidRPr="003A37F4">
        <w:rPr>
          <w:rStyle w:val="StyleUnderline"/>
        </w:rPr>
        <w:t>, and the knowledge of this visibility would reduce incentives for a surprise attack</w:t>
      </w:r>
      <w:r w:rsidRPr="003A37F4">
        <w:t xml:space="preserve">. </w:t>
      </w:r>
      <w:r w:rsidRPr="003A37F4">
        <w:rPr>
          <w:rStyle w:val="StyleUnderline"/>
        </w:rPr>
        <w:t xml:space="preserve">More advanced </w:t>
      </w:r>
      <w:r w:rsidRPr="00980A70">
        <w:rPr>
          <w:rStyle w:val="StyleUnderline"/>
          <w:highlight w:val="cyan"/>
        </w:rPr>
        <w:t>automation</w:t>
      </w:r>
      <w:r w:rsidRPr="003A37F4">
        <w:rPr>
          <w:rStyle w:val="StyleUnderline"/>
        </w:rPr>
        <w:t xml:space="preserve"> and autonomous systems </w:t>
      </w:r>
      <w:r w:rsidRPr="00980A70">
        <w:rPr>
          <w:rStyle w:val="StyleUnderline"/>
          <w:highlight w:val="cyan"/>
        </w:rPr>
        <w:t>could</w:t>
      </w:r>
      <w:r w:rsidRPr="003A37F4">
        <w:rPr>
          <w:rStyle w:val="StyleUnderline"/>
        </w:rPr>
        <w:t xml:space="preserve"> also help to </w:t>
      </w:r>
      <w:r w:rsidRPr="00980A70">
        <w:rPr>
          <w:rStyle w:val="StyleUnderline"/>
          <w:highlight w:val="cyan"/>
        </w:rPr>
        <w:t>improve</w:t>
      </w:r>
      <w:r w:rsidRPr="003A37F4">
        <w:rPr>
          <w:rStyle w:val="StyleUnderline"/>
        </w:rPr>
        <w:t xml:space="preserve"> the security, efficiency, and </w:t>
      </w:r>
      <w:r w:rsidRPr="00980A70">
        <w:rPr>
          <w:rStyle w:val="Emphasis"/>
          <w:highlight w:val="cyan"/>
        </w:rPr>
        <w:t>resiliency</w:t>
      </w:r>
      <w:r w:rsidRPr="003A37F4">
        <w:rPr>
          <w:rStyle w:val="StyleUnderline"/>
        </w:rPr>
        <w:t xml:space="preserve"> of military communications and </w:t>
      </w:r>
      <w:r w:rsidRPr="003A37F4">
        <w:rPr>
          <w:rStyle w:val="Emphasis"/>
        </w:rPr>
        <w:t>c</w:t>
      </w:r>
      <w:r w:rsidRPr="003A37F4">
        <w:t>ommand-and-</w:t>
      </w:r>
      <w:r w:rsidRPr="003A37F4">
        <w:rPr>
          <w:rStyle w:val="Emphasis"/>
        </w:rPr>
        <w:t>c</w:t>
      </w:r>
      <w:r w:rsidRPr="003A37F4">
        <w:t xml:space="preserve">ontrol </w:t>
      </w:r>
      <w:r w:rsidRPr="003A37F4">
        <w:rPr>
          <w:rStyle w:val="Emphasis"/>
        </w:rPr>
        <w:t>systems</w:t>
      </w:r>
      <w:r w:rsidRPr="003A37F4">
        <w:t xml:space="preserve">, </w:t>
      </w:r>
      <w:r w:rsidRPr="003A37F4">
        <w:rPr>
          <w:rStyle w:val="StyleUnderline"/>
        </w:rPr>
        <w:t xml:space="preserve">which are subject to </w:t>
      </w:r>
      <w:r w:rsidRPr="003A37F4">
        <w:rPr>
          <w:rStyle w:val="Emphasis"/>
        </w:rPr>
        <w:t>increased disruption</w:t>
      </w:r>
      <w:r w:rsidRPr="003A37F4">
        <w:rPr>
          <w:rStyle w:val="StyleUnderline"/>
        </w:rPr>
        <w:t xml:space="preserve"> in the cyber</w:t>
      </w:r>
      <w:r w:rsidRPr="003A37F4">
        <w:t xml:space="preserve">, electromagnetic, </w:t>
      </w:r>
      <w:r w:rsidRPr="003A37F4">
        <w:rPr>
          <w:rStyle w:val="StyleUnderline"/>
        </w:rPr>
        <w:t>and physical domains. This greater resilience</w:t>
      </w:r>
      <w:r w:rsidRPr="003A37F4">
        <w:t xml:space="preserve"> </w:t>
      </w:r>
      <w:r w:rsidRPr="003A37F4">
        <w:rPr>
          <w:rStyle w:val="StyleUnderline"/>
        </w:rPr>
        <w:t>could reduce the vulnerability of nuclear</w:t>
      </w:r>
      <w:r w:rsidRPr="003A37F4">
        <w:t xml:space="preserve"> communications and </w:t>
      </w:r>
      <w:r w:rsidRPr="003A37F4">
        <w:rPr>
          <w:rStyle w:val="StyleUnderline"/>
        </w:rPr>
        <w:t>c</w:t>
      </w:r>
      <w:r w:rsidRPr="003A37F4">
        <w:t>ommand-and-</w:t>
      </w:r>
      <w:r w:rsidRPr="003A37F4">
        <w:rPr>
          <w:rStyle w:val="StyleUnderline"/>
        </w:rPr>
        <w:t>c</w:t>
      </w:r>
      <w:r w:rsidRPr="003A37F4">
        <w:t xml:space="preserve">ontrol </w:t>
      </w:r>
      <w:r w:rsidRPr="003A37F4">
        <w:rPr>
          <w:rStyle w:val="StyleUnderline"/>
        </w:rPr>
        <w:t>systems to disruption</w:t>
      </w:r>
      <w:r w:rsidRPr="003A37F4">
        <w:t xml:space="preserve">. </w:t>
      </w:r>
    </w:p>
    <w:p w14:paraId="1FE3A7D7" w14:textId="77777777" w:rsidR="003A37F4" w:rsidRPr="003A37F4" w:rsidRDefault="003A37F4" w:rsidP="003A37F4">
      <w:pPr>
        <w:pStyle w:val="Heading4"/>
        <w:rPr>
          <w:rFonts w:cs="Times New Roman"/>
          <w:b w:val="0"/>
          <w:bCs/>
        </w:rPr>
      </w:pPr>
      <w:r w:rsidRPr="003A37F4">
        <w:rPr>
          <w:rFonts w:cs="Times New Roman"/>
        </w:rPr>
        <w:t>No AI arms racing or crisis escalation</w:t>
      </w:r>
      <w:r w:rsidRPr="003A37F4">
        <w:rPr>
          <w:rFonts w:cs="Times New Roman"/>
          <w:b w:val="0"/>
          <w:bCs/>
        </w:rPr>
        <w:t xml:space="preserve">. </w:t>
      </w:r>
    </w:p>
    <w:p w14:paraId="7BAAA9FC" w14:textId="77777777" w:rsidR="003A37F4" w:rsidRPr="003A37F4" w:rsidRDefault="003A37F4" w:rsidP="003A37F4">
      <w:r w:rsidRPr="003A37F4">
        <w:rPr>
          <w:rStyle w:val="Style13ptBold"/>
        </w:rPr>
        <w:t>Gilli 19</w:t>
      </w:r>
      <w:r w:rsidRPr="003A37F4">
        <w:t>, Senior Researcher in the Research Division, NDC. (Andrea, Feb. 2019, “Preparing for ‘NATO-</w:t>
      </w:r>
      <w:proofErr w:type="spellStart"/>
      <w:r w:rsidRPr="003A37F4">
        <w:t>mation</w:t>
      </w:r>
      <w:proofErr w:type="spellEnd"/>
      <w:r w:rsidRPr="003A37F4">
        <w:t xml:space="preserve">’: the Atlantic Alliance toward the age of artificial intelligence”, </w:t>
      </w:r>
      <w:r w:rsidRPr="003A37F4">
        <w:rPr>
          <w:i/>
          <w:iCs/>
        </w:rPr>
        <w:t>NDC Policy Brief</w:t>
      </w:r>
      <w:r w:rsidRPr="003A37F4">
        <w:t>, No. 4, p. 3-4, Accessible at: http://nato-70.upt.pt/wp-content/uploads/2019/04/Preparing_NATO_mation.pdf)</w:t>
      </w:r>
    </w:p>
    <w:p w14:paraId="5D48224E" w14:textId="77777777" w:rsidR="003A37F4" w:rsidRPr="003A37F4" w:rsidRDefault="003A37F4" w:rsidP="003A37F4">
      <w:r w:rsidRPr="003A37F4">
        <w:t>Crisis escalation and heightened risk conflict due to technological change</w:t>
      </w:r>
    </w:p>
    <w:p w14:paraId="3358EA9F" w14:textId="77777777" w:rsidR="003A37F4" w:rsidRPr="003A37F4" w:rsidRDefault="003A37F4" w:rsidP="003A37F4">
      <w:r w:rsidRPr="003A37F4">
        <w:t xml:space="preserve">This brings us to the final concern related to the current technological transition. </w:t>
      </w:r>
      <w:r w:rsidRPr="003A37F4">
        <w:rPr>
          <w:rStyle w:val="StyleUnderline"/>
        </w:rPr>
        <w:t xml:space="preserve">According to the most pessimistic interpretations, algorithms are likely to escalate diplomatic crises into </w:t>
      </w:r>
      <w:r w:rsidRPr="003A37F4">
        <w:rPr>
          <w:rStyle w:val="Emphasis"/>
        </w:rPr>
        <w:t>mi</w:t>
      </w:r>
      <w:r w:rsidRPr="003A37F4">
        <w:rPr>
          <w:rStyle w:val="StyleUnderline"/>
        </w:rPr>
        <w:t>litary confrontations</w:t>
      </w:r>
      <w:r w:rsidRPr="003A37F4">
        <w:t xml:space="preserve"> and further increase the intensity of combat. In other words, conflict and the use of violence may soon become much more common because </w:t>
      </w:r>
      <w:r w:rsidRPr="003A37F4">
        <w:rPr>
          <w:rStyle w:val="StyleUnderline"/>
        </w:rPr>
        <w:t>intelligent machines are allegedly lacking in political understanding and human experience</w:t>
      </w:r>
      <w:r w:rsidRPr="003A37F4">
        <w:t xml:space="preserve">. This is a crucial topic, worthy of the highest ethical considerations and political attention. But here again, </w:t>
      </w:r>
      <w:r w:rsidRPr="00980A70">
        <w:rPr>
          <w:rStyle w:val="Emphasis"/>
          <w:highlight w:val="cyan"/>
        </w:rPr>
        <w:t>history and logic reassure against the bleakest outlook</w:t>
      </w:r>
      <w:r w:rsidRPr="003A37F4">
        <w:t>.</w:t>
      </w:r>
    </w:p>
    <w:p w14:paraId="752D98E5" w14:textId="77777777" w:rsidR="003A37F4" w:rsidRPr="003A37F4" w:rsidRDefault="003A37F4" w:rsidP="003A37F4">
      <w:r w:rsidRPr="003A37F4">
        <w:t>First,</w:t>
      </w:r>
      <w:r w:rsidRPr="003A37F4">
        <w:rPr>
          <w:rStyle w:val="StyleUnderline"/>
        </w:rPr>
        <w:t xml:space="preserve"> </w:t>
      </w:r>
      <w:r w:rsidRPr="00980A70">
        <w:rPr>
          <w:rStyle w:val="Emphasis"/>
          <w:highlight w:val="cyan"/>
        </w:rPr>
        <w:t>automation is nothing new</w:t>
      </w:r>
      <w:r w:rsidRPr="003A37F4">
        <w:rPr>
          <w:rStyle w:val="StyleUnderline"/>
        </w:rPr>
        <w:t>,</w:t>
      </w:r>
      <w:r w:rsidRPr="003A37F4">
        <w:t xml:space="preserve"> </w:t>
      </w:r>
      <w:r w:rsidRPr="003A37F4">
        <w:rPr>
          <w:rStyle w:val="StyleUnderline"/>
        </w:rPr>
        <w:t xml:space="preserve">as </w:t>
      </w:r>
      <w:r w:rsidRPr="00980A70">
        <w:rPr>
          <w:rStyle w:val="StyleUnderline"/>
          <w:highlight w:val="cyan"/>
        </w:rPr>
        <w:t>machines conducting</w:t>
      </w:r>
      <w:r w:rsidRPr="003A37F4">
        <w:rPr>
          <w:rStyle w:val="StyleUnderline"/>
        </w:rPr>
        <w:t xml:space="preserve"> calculations and </w:t>
      </w:r>
      <w:r w:rsidRPr="00980A70">
        <w:rPr>
          <w:rStyle w:val="StyleUnderline"/>
          <w:highlight w:val="cyan"/>
        </w:rPr>
        <w:t xml:space="preserve">computations have </w:t>
      </w:r>
      <w:r w:rsidRPr="00980A70">
        <w:rPr>
          <w:rStyle w:val="Emphasis"/>
          <w:highlight w:val="cyan"/>
        </w:rPr>
        <w:t>long existed</w:t>
      </w:r>
      <w:r w:rsidRPr="003A37F4">
        <w:rPr>
          <w:rStyle w:val="StyleUnderline"/>
        </w:rPr>
        <w:t>:</w:t>
      </w:r>
      <w:r w:rsidRPr="003A37F4">
        <w:t xml:space="preserve"> </w:t>
      </w:r>
      <w:r w:rsidRPr="003A37F4">
        <w:rPr>
          <w:rStyle w:val="StyleUnderline"/>
        </w:rPr>
        <w:t>the late 19th century self-propelled torpedo relied on automatic devices for hydrostatic stability and course correction; early 20th century naval guns employed mechanical fire control systems</w:t>
      </w:r>
      <w:r w:rsidRPr="003A37F4">
        <w:t xml:space="preserve"> for long range accuracy; similarly, </w:t>
      </w:r>
      <w:r w:rsidRPr="003A37F4">
        <w:rPr>
          <w:rStyle w:val="Emphasis"/>
        </w:rPr>
        <w:t>electronics</w:t>
      </w:r>
      <w:r w:rsidRPr="003A37F4">
        <w:t xml:space="preserve"> </w:t>
      </w:r>
      <w:r w:rsidRPr="003A37F4">
        <w:rPr>
          <w:rStyle w:val="StyleUnderline"/>
        </w:rPr>
        <w:t>and</w:t>
      </w:r>
      <w:r w:rsidRPr="003A37F4">
        <w:t xml:space="preserve"> </w:t>
      </w:r>
      <w:r w:rsidRPr="003A37F4">
        <w:rPr>
          <w:rStyle w:val="Emphasis"/>
        </w:rPr>
        <w:t>computers</w:t>
      </w:r>
      <w:r w:rsidRPr="003A37F4">
        <w:t xml:space="preserve"> </w:t>
      </w:r>
      <w:r w:rsidRPr="003A37F4">
        <w:rPr>
          <w:rStyle w:val="StyleUnderline"/>
        </w:rPr>
        <w:t xml:space="preserve">have enabled the evolution of </w:t>
      </w:r>
      <w:r w:rsidRPr="003A37F4">
        <w:rPr>
          <w:rStyle w:val="Emphasis"/>
        </w:rPr>
        <w:t>military aircraft</w:t>
      </w:r>
      <w:r w:rsidRPr="003A37F4">
        <w:t xml:space="preserve"> </w:t>
      </w:r>
      <w:r w:rsidRPr="003A37F4">
        <w:rPr>
          <w:rStyle w:val="StyleUnderline"/>
        </w:rPr>
        <w:t>through the 20th and 21th centuries as the speed, number and complexity of calculations have grown beyond the cognitive abilities of the pilot(s)</w:t>
      </w:r>
      <w:r w:rsidRPr="003A37F4">
        <w:t xml:space="preserve"> in the cockpit.11</w:t>
      </w:r>
    </w:p>
    <w:p w14:paraId="714F7FCD" w14:textId="77777777" w:rsidR="003A37F4" w:rsidRPr="003A37F4" w:rsidRDefault="003A37F4" w:rsidP="003A37F4">
      <w:pPr>
        <w:rPr>
          <w:rStyle w:val="StyleUnderline"/>
        </w:rPr>
      </w:pPr>
      <w:r w:rsidRPr="003A37F4">
        <w:t xml:space="preserve">Second, </w:t>
      </w:r>
      <w:r w:rsidRPr="003A37F4">
        <w:rPr>
          <w:rStyle w:val="StyleUnderline"/>
        </w:rPr>
        <w:t>most observers look at</w:t>
      </w:r>
      <w:r w:rsidRPr="003A37F4">
        <w:t xml:space="preserve"> the process of </w:t>
      </w:r>
      <w:r w:rsidRPr="003A37F4">
        <w:rPr>
          <w:rStyle w:val="StyleUnderline"/>
        </w:rPr>
        <w:t>automation as a substitution between</w:t>
      </w:r>
      <w:r w:rsidRPr="003A37F4">
        <w:t xml:space="preserve"> labor (</w:t>
      </w:r>
      <w:r w:rsidRPr="003A37F4">
        <w:rPr>
          <w:rStyle w:val="Emphasis"/>
        </w:rPr>
        <w:t>personnel</w:t>
      </w:r>
      <w:r w:rsidRPr="003A37F4">
        <w:t xml:space="preserve">) </w:t>
      </w:r>
      <w:r w:rsidRPr="003A37F4">
        <w:rPr>
          <w:rStyle w:val="StyleUnderline"/>
        </w:rPr>
        <w:t>and</w:t>
      </w:r>
      <w:r w:rsidRPr="003A37F4">
        <w:t xml:space="preserve"> capital (</w:t>
      </w:r>
      <w:r w:rsidRPr="003A37F4">
        <w:rPr>
          <w:rStyle w:val="StyleUnderline"/>
        </w:rPr>
        <w:t>hardware and software</w:t>
      </w:r>
      <w:r w:rsidRPr="003A37F4">
        <w:t xml:space="preserve">). In fact, any technological transition also entails a complementation process. By reducing the cost of some tasks and products, </w:t>
      </w:r>
      <w:r w:rsidRPr="003A37F4">
        <w:rPr>
          <w:rStyle w:val="StyleUnderline"/>
        </w:rPr>
        <w:t xml:space="preserve">technological change inherently leads to an </w:t>
      </w:r>
      <w:r w:rsidRPr="003A37F4">
        <w:rPr>
          <w:rStyle w:val="Emphasis"/>
        </w:rPr>
        <w:t>increase</w:t>
      </w:r>
      <w:r w:rsidRPr="003A37F4">
        <w:rPr>
          <w:rStyle w:val="StyleUnderline"/>
        </w:rPr>
        <w:t xml:space="preserve"> in the demand for goods or services that are jointly consumed</w:t>
      </w:r>
      <w:r w:rsidRPr="003A37F4">
        <w:t xml:space="preserve"> (e.g., complements). </w:t>
      </w:r>
      <w:r w:rsidRPr="003A37F4">
        <w:rPr>
          <w:rStyle w:val="StyleUnderline"/>
        </w:rPr>
        <w:t xml:space="preserve">For instance, by making real-time, long-distance video surveillance more readily accessible, </w:t>
      </w:r>
      <w:r w:rsidRPr="00980A70">
        <w:rPr>
          <w:rStyle w:val="StyleUnderline"/>
          <w:highlight w:val="cyan"/>
        </w:rPr>
        <w:t>drones</w:t>
      </w:r>
      <w:r w:rsidRPr="003A37F4">
        <w:rPr>
          <w:rStyle w:val="StyleUnderline"/>
        </w:rPr>
        <w:t xml:space="preserve"> have </w:t>
      </w:r>
      <w:r w:rsidRPr="003A37F4">
        <w:rPr>
          <w:rStyle w:val="Emphasis"/>
        </w:rPr>
        <w:t>inherently</w:t>
      </w:r>
      <w:r w:rsidRPr="003A37F4">
        <w:rPr>
          <w:rStyle w:val="StyleUnderline"/>
        </w:rPr>
        <w:t xml:space="preserve"> </w:t>
      </w:r>
      <w:r w:rsidRPr="00980A70">
        <w:rPr>
          <w:rStyle w:val="StyleUnderline"/>
          <w:highlight w:val="cyan"/>
        </w:rPr>
        <w:t xml:space="preserve">called for a </w:t>
      </w:r>
      <w:r w:rsidRPr="00980A70">
        <w:rPr>
          <w:rStyle w:val="Emphasis"/>
          <w:highlight w:val="cyan"/>
        </w:rPr>
        <w:t>surge in bandwidth consumption</w:t>
      </w:r>
      <w:r w:rsidRPr="003A37F4">
        <w:t xml:space="preserve"> </w:t>
      </w:r>
      <w:r w:rsidRPr="003A37F4">
        <w:rPr>
          <w:rStyle w:val="StyleUnderline"/>
        </w:rPr>
        <w:t xml:space="preserve">and </w:t>
      </w:r>
      <w:r w:rsidRPr="003A37F4">
        <w:rPr>
          <w:rStyle w:val="Emphasis"/>
        </w:rPr>
        <w:t>imagery analysts</w:t>
      </w:r>
      <w:r w:rsidRPr="003A37F4">
        <w:t xml:space="preserve">. </w:t>
      </w:r>
      <w:r w:rsidRPr="003A37F4">
        <w:rPr>
          <w:rStyle w:val="StyleUnderline"/>
        </w:rPr>
        <w:t xml:space="preserve">Drones may be cheap and easy to build, but as their use increases, the availability of </w:t>
      </w:r>
      <w:r w:rsidRPr="00980A70">
        <w:rPr>
          <w:rStyle w:val="StyleUnderline"/>
          <w:highlight w:val="cyan"/>
        </w:rPr>
        <w:t>bandwidth and</w:t>
      </w:r>
      <w:r w:rsidRPr="003A37F4">
        <w:rPr>
          <w:rStyle w:val="StyleUnderline"/>
        </w:rPr>
        <w:t xml:space="preserve"> the </w:t>
      </w:r>
      <w:r w:rsidRPr="00980A70">
        <w:rPr>
          <w:rStyle w:val="StyleUnderline"/>
          <w:highlight w:val="cyan"/>
        </w:rPr>
        <w:t xml:space="preserve">supply of imagery analysts </w:t>
      </w:r>
      <w:r w:rsidRPr="00980A70">
        <w:rPr>
          <w:rStyle w:val="Emphasis"/>
          <w:highlight w:val="cyan"/>
        </w:rPr>
        <w:t>inevitably</w:t>
      </w:r>
      <w:r w:rsidRPr="00980A70">
        <w:rPr>
          <w:rStyle w:val="StyleUnderline"/>
          <w:highlight w:val="cyan"/>
        </w:rPr>
        <w:t xml:space="preserve"> represent a </w:t>
      </w:r>
      <w:r w:rsidRPr="00980A70">
        <w:rPr>
          <w:rStyle w:val="Emphasis"/>
          <w:highlight w:val="cyan"/>
        </w:rPr>
        <w:t>growing constraint</w:t>
      </w:r>
      <w:r w:rsidRPr="003A37F4">
        <w:rPr>
          <w:rStyle w:val="Emphasis"/>
        </w:rPr>
        <w:t xml:space="preserve"> to operations</w:t>
      </w:r>
      <w:r w:rsidRPr="003A37F4">
        <w:t xml:space="preserve">. </w:t>
      </w:r>
      <w:r w:rsidRPr="003A37F4">
        <w:rPr>
          <w:rStyle w:val="Emphasis"/>
        </w:rPr>
        <w:t>AI</w:t>
      </w:r>
      <w:r w:rsidRPr="003A37F4">
        <w:t xml:space="preserve">, ML and BD not only inherently </w:t>
      </w:r>
      <w:r w:rsidRPr="003A37F4">
        <w:rPr>
          <w:rStyle w:val="StyleUnderline"/>
        </w:rPr>
        <w:t xml:space="preserve">raise </w:t>
      </w:r>
      <w:r w:rsidRPr="003A37F4">
        <w:rPr>
          <w:rStyle w:val="Emphasis"/>
        </w:rPr>
        <w:t>similar challenges</w:t>
      </w:r>
      <w:r w:rsidRPr="003A37F4">
        <w:t xml:space="preserve">, </w:t>
      </w:r>
      <w:r w:rsidRPr="003A37F4">
        <w:rPr>
          <w:rStyle w:val="StyleUnderline"/>
        </w:rPr>
        <w:t xml:space="preserve">but </w:t>
      </w:r>
      <w:r w:rsidRPr="00980A70">
        <w:rPr>
          <w:rStyle w:val="StyleUnderline"/>
          <w:highlight w:val="cyan"/>
        </w:rPr>
        <w:t xml:space="preserve">the </w:t>
      </w:r>
      <w:r w:rsidRPr="00980A70">
        <w:rPr>
          <w:rStyle w:val="Emphasis"/>
          <w:highlight w:val="cyan"/>
        </w:rPr>
        <w:t>more disruptive</w:t>
      </w:r>
      <w:r w:rsidRPr="003A37F4">
        <w:rPr>
          <w:rStyle w:val="Emphasis"/>
        </w:rPr>
        <w:t xml:space="preserve"> they prove</w:t>
      </w:r>
      <w:r w:rsidRPr="003A37F4">
        <w:rPr>
          <w:rStyle w:val="StyleUnderline"/>
        </w:rPr>
        <w:t xml:space="preserve">, </w:t>
      </w:r>
      <w:r w:rsidRPr="00980A70">
        <w:rPr>
          <w:rStyle w:val="StyleUnderline"/>
          <w:highlight w:val="cyan"/>
        </w:rPr>
        <w:t xml:space="preserve">the </w:t>
      </w:r>
      <w:r w:rsidRPr="00980A70">
        <w:rPr>
          <w:rStyle w:val="Emphasis"/>
          <w:highlight w:val="cyan"/>
        </w:rPr>
        <w:t>more acute</w:t>
      </w:r>
      <w:r w:rsidRPr="00980A70">
        <w:rPr>
          <w:rStyle w:val="StyleUnderline"/>
          <w:highlight w:val="cyan"/>
        </w:rPr>
        <w:t xml:space="preserve"> the</w:t>
      </w:r>
      <w:r w:rsidRPr="003A37F4">
        <w:rPr>
          <w:rStyle w:val="StyleUnderline"/>
        </w:rPr>
        <w:t xml:space="preserve"> related </w:t>
      </w:r>
      <w:r w:rsidRPr="00980A70">
        <w:rPr>
          <w:rStyle w:val="StyleUnderline"/>
          <w:highlight w:val="cyan"/>
        </w:rPr>
        <w:t>challenges will</w:t>
      </w:r>
      <w:r w:rsidRPr="003A37F4">
        <w:rPr>
          <w:rStyle w:val="StyleUnderline"/>
        </w:rPr>
        <w:t xml:space="preserve"> be – making it </w:t>
      </w:r>
      <w:r w:rsidRPr="003A37F4">
        <w:rPr>
          <w:rStyle w:val="Emphasis"/>
        </w:rPr>
        <w:t>more difficult</w:t>
      </w:r>
      <w:r w:rsidRPr="003A37F4">
        <w:rPr>
          <w:rStyle w:val="StyleUnderline"/>
        </w:rPr>
        <w:t xml:space="preserve"> to exploit such new technology.</w:t>
      </w:r>
    </w:p>
    <w:p w14:paraId="11E6C9FF" w14:textId="77777777" w:rsidR="003A37F4" w:rsidRPr="003A37F4" w:rsidRDefault="003A37F4" w:rsidP="003A37F4">
      <w:r w:rsidRPr="003A37F4">
        <w:rPr>
          <w:rStyle w:val="StyleUnderline"/>
        </w:rPr>
        <w:t>Some</w:t>
      </w:r>
      <w:r w:rsidRPr="003A37F4">
        <w:t xml:space="preserve"> may </w:t>
      </w:r>
      <w:r w:rsidRPr="003A37F4">
        <w:rPr>
          <w:rStyle w:val="StyleUnderline"/>
        </w:rPr>
        <w:t xml:space="preserve">object that </w:t>
      </w:r>
      <w:r w:rsidRPr="00980A70">
        <w:rPr>
          <w:rStyle w:val="StyleUnderline"/>
          <w:highlight w:val="cyan"/>
        </w:rPr>
        <w:t>algorithms can</w:t>
      </w:r>
      <w:r w:rsidRPr="003A37F4">
        <w:t xml:space="preserve"> still </w:t>
      </w:r>
      <w:r w:rsidRPr="003A37F4">
        <w:rPr>
          <w:rStyle w:val="Emphasis"/>
        </w:rPr>
        <w:t>misunderstand signals</w:t>
      </w:r>
      <w:r w:rsidRPr="003A37F4">
        <w:t xml:space="preserve"> </w:t>
      </w:r>
      <w:r w:rsidRPr="003A37F4">
        <w:rPr>
          <w:rStyle w:val="StyleUnderline"/>
        </w:rPr>
        <w:t>and</w:t>
      </w:r>
      <w:r w:rsidRPr="003A37F4">
        <w:t xml:space="preserve"> thus </w:t>
      </w:r>
      <w:r w:rsidRPr="00980A70">
        <w:rPr>
          <w:rStyle w:val="Emphasis"/>
          <w:highlight w:val="cyan"/>
        </w:rPr>
        <w:t>pull countries into</w:t>
      </w:r>
      <w:r w:rsidRPr="003A37F4">
        <w:t xml:space="preserve"> spirals of confrontation, escalation and </w:t>
      </w:r>
      <w:r w:rsidRPr="00980A70">
        <w:rPr>
          <w:rStyle w:val="Emphasis"/>
          <w:highlight w:val="cyan"/>
        </w:rPr>
        <w:t>conflict</w:t>
      </w:r>
      <w:r w:rsidRPr="003A37F4">
        <w:t xml:space="preserve"> or, alternatively, lead to excessive violence in warfare. </w:t>
      </w:r>
      <w:r w:rsidRPr="00980A70">
        <w:rPr>
          <w:rStyle w:val="StyleUnderline"/>
          <w:highlight w:val="cyan"/>
        </w:rPr>
        <w:t>This</w:t>
      </w:r>
      <w:r w:rsidRPr="003A37F4">
        <w:t xml:space="preserve"> is a reasonable worry that </w:t>
      </w:r>
      <w:r w:rsidRPr="00980A70">
        <w:rPr>
          <w:rStyle w:val="StyleUnderline"/>
          <w:highlight w:val="cyan"/>
        </w:rPr>
        <w:t>rests</w:t>
      </w:r>
      <w:r w:rsidRPr="003A37F4">
        <w:rPr>
          <w:rStyle w:val="StyleUnderline"/>
        </w:rPr>
        <w:t xml:space="preserve">, however, </w:t>
      </w:r>
      <w:r w:rsidRPr="00980A70">
        <w:rPr>
          <w:rStyle w:val="StyleUnderline"/>
          <w:highlight w:val="cyan"/>
        </w:rPr>
        <w:t xml:space="preserve">on the </w:t>
      </w:r>
      <w:r w:rsidRPr="00980A70">
        <w:rPr>
          <w:rStyle w:val="Emphasis"/>
          <w:highlight w:val="cyan"/>
        </w:rPr>
        <w:t>assumption</w:t>
      </w:r>
      <w:r w:rsidRPr="003A37F4">
        <w:rPr>
          <w:rStyle w:val="StyleUnderline"/>
        </w:rPr>
        <w:t xml:space="preserve"> that </w:t>
      </w:r>
      <w:r w:rsidRPr="00980A70">
        <w:rPr>
          <w:rStyle w:val="StyleUnderline"/>
          <w:highlight w:val="cyan"/>
        </w:rPr>
        <w:t xml:space="preserve">countries have access to </w:t>
      </w:r>
      <w:r w:rsidRPr="00980A70">
        <w:rPr>
          <w:rStyle w:val="Emphasis"/>
          <w:highlight w:val="cyan"/>
        </w:rPr>
        <w:t>battle-proven autonomous systems</w:t>
      </w:r>
      <w:r w:rsidRPr="003A37F4">
        <w:t xml:space="preserve">, </w:t>
      </w:r>
      <w:r w:rsidRPr="003A37F4">
        <w:rPr>
          <w:rStyle w:val="StyleUnderline"/>
        </w:rPr>
        <w:t>capable of neutralizing</w:t>
      </w:r>
      <w:r w:rsidRPr="003A37F4">
        <w:t xml:space="preserve"> most </w:t>
      </w:r>
      <w:proofErr w:type="gramStart"/>
      <w:r w:rsidRPr="003A37F4">
        <w:rPr>
          <w:rStyle w:val="StyleUnderline"/>
        </w:rPr>
        <w:t>counter-measures</w:t>
      </w:r>
      <w:proofErr w:type="gramEnd"/>
      <w:r w:rsidRPr="003A37F4">
        <w:t xml:space="preserve"> </w:t>
      </w:r>
      <w:r w:rsidRPr="003A37F4">
        <w:rPr>
          <w:rStyle w:val="StyleUnderline"/>
        </w:rPr>
        <w:t>and</w:t>
      </w:r>
      <w:r w:rsidRPr="003A37F4">
        <w:t xml:space="preserve"> also </w:t>
      </w:r>
      <w:r w:rsidRPr="003A37F4">
        <w:rPr>
          <w:rStyle w:val="StyleUnderline"/>
        </w:rPr>
        <w:t>supported</w:t>
      </w:r>
      <w:r w:rsidRPr="003A37F4">
        <w:t xml:space="preserve"> </w:t>
      </w:r>
      <w:r w:rsidRPr="003A37F4">
        <w:rPr>
          <w:rStyle w:val="StyleUnderline"/>
        </w:rPr>
        <w:t>by</w:t>
      </w:r>
      <w:r w:rsidRPr="003A37F4">
        <w:t xml:space="preserve"> all the </w:t>
      </w:r>
      <w:r w:rsidRPr="003A37F4">
        <w:rPr>
          <w:rStyle w:val="StyleUnderline"/>
        </w:rPr>
        <w:t>necessary complements. If this assumption does not materialize, AI</w:t>
      </w:r>
      <w:r w:rsidRPr="003A37F4">
        <w:t xml:space="preserve">, ML and BD </w:t>
      </w:r>
      <w:r w:rsidRPr="003A37F4">
        <w:rPr>
          <w:rStyle w:val="StyleUnderline"/>
        </w:rPr>
        <w:t xml:space="preserve">can deliver very little in battle. The above discussion shows that </w:t>
      </w:r>
      <w:r w:rsidRPr="00980A70">
        <w:rPr>
          <w:rStyle w:val="StyleUnderline"/>
          <w:highlight w:val="cyan"/>
        </w:rPr>
        <w:t>meeting those conditions</w:t>
      </w:r>
      <w:r w:rsidRPr="003A37F4">
        <w:rPr>
          <w:rStyle w:val="StyleUnderline"/>
        </w:rPr>
        <w:t xml:space="preserve"> </w:t>
      </w:r>
      <w:r w:rsidRPr="00980A70">
        <w:rPr>
          <w:rStyle w:val="StyleUnderline"/>
          <w:highlight w:val="cyan"/>
        </w:rPr>
        <w:t xml:space="preserve">is </w:t>
      </w:r>
      <w:r w:rsidRPr="00980A70">
        <w:rPr>
          <w:rStyle w:val="Emphasis"/>
          <w:highlight w:val="cyan"/>
        </w:rPr>
        <w:t>extremely challenging</w:t>
      </w:r>
      <w:r w:rsidRPr="003A37F4">
        <w:t>.</w:t>
      </w:r>
    </w:p>
    <w:p w14:paraId="4D83878B" w14:textId="77777777" w:rsidR="003A37F4" w:rsidRPr="003A37F4" w:rsidRDefault="003A37F4" w:rsidP="003A37F4"/>
    <w:p w14:paraId="33F060DC" w14:textId="2D3AFC2A" w:rsidR="002F511E" w:rsidRDefault="002F511E" w:rsidP="002F511E">
      <w:pPr>
        <w:pStyle w:val="Heading3"/>
        <w:rPr>
          <w:rFonts w:cs="Times New Roman"/>
        </w:rPr>
      </w:pPr>
      <w:r w:rsidRPr="003A37F4">
        <w:rPr>
          <w:rFonts w:cs="Times New Roman"/>
        </w:rPr>
        <w:t>2AC---Nuclear Primacy Good</w:t>
      </w:r>
    </w:p>
    <w:p w14:paraId="622BEB3B" w14:textId="3729CFFC" w:rsidR="00FA7F0A" w:rsidRDefault="00FA7F0A" w:rsidP="00FA7F0A">
      <w:pPr>
        <w:pStyle w:val="Heading4"/>
      </w:pPr>
      <w:r>
        <w:t>Nuclear primacy is stabilizing, nuclear parity causes escalation</w:t>
      </w:r>
    </w:p>
    <w:p w14:paraId="68E40C74" w14:textId="77777777" w:rsidR="00FA7F0A" w:rsidRPr="00DD0BD0" w:rsidRDefault="00FA7F0A" w:rsidP="00FA7F0A">
      <w:proofErr w:type="spellStart"/>
      <w:r>
        <w:rPr>
          <w:rStyle w:val="Style13ptBold"/>
        </w:rPr>
        <w:t>Kroenig</w:t>
      </w:r>
      <w:proofErr w:type="spellEnd"/>
      <w:r>
        <w:rPr>
          <w:rStyle w:val="Style13ptBold"/>
        </w:rPr>
        <w:t xml:space="preserve"> 21</w:t>
      </w:r>
      <w:r w:rsidRPr="009A7701">
        <w:t xml:space="preserve">, </w:t>
      </w:r>
      <w:r>
        <w:t>*is Associate Professor of Government and Foreign Service at Georgetown University and Deputy Director for Strategy in the Scowcroft Center for Strategy and Security **assistant director of Forward Defense ***was an assistant director of Forward Defense, where he led FD’s defense innovation and modernization portfolio. (*Matthew **Mark J. Massa ***Christian Trotti, April 2021, “The Downsides of Downsizing: Why the United States Needs Four Hundred ICBMs,” Atlantic Council, https://www.atlanticcouncil.org/in-depth-research-reports/issue-brief/the-downsides-of-downsizing-why-the-united-states-needs-four-hundred-icbms/)</w:t>
      </w:r>
    </w:p>
    <w:p w14:paraId="0FBEB61B" w14:textId="77777777" w:rsidR="00FA7F0A" w:rsidRPr="0044462B" w:rsidRDefault="00FA7F0A" w:rsidP="00FA7F0A">
      <w:pPr>
        <w:rPr>
          <w:sz w:val="14"/>
        </w:rPr>
      </w:pPr>
    </w:p>
    <w:p w14:paraId="225CD5DE" w14:textId="77777777" w:rsidR="00FA7F0A" w:rsidRPr="0044462B" w:rsidRDefault="00FA7F0A" w:rsidP="00FA7F0A">
      <w:pPr>
        <w:rPr>
          <w:sz w:val="14"/>
        </w:rPr>
      </w:pPr>
      <w:r w:rsidRPr="0044462B">
        <w:rPr>
          <w:sz w:val="14"/>
        </w:rPr>
        <w:t xml:space="preserve">Moreover, </w:t>
      </w:r>
      <w:r w:rsidRPr="00DD0BD0">
        <w:rPr>
          <w:rStyle w:val="StyleUnderline"/>
        </w:rPr>
        <w:t>if the U</w:t>
      </w:r>
      <w:r w:rsidRPr="0044462B">
        <w:rPr>
          <w:sz w:val="14"/>
        </w:rPr>
        <w:t xml:space="preserve">nited </w:t>
      </w:r>
      <w:r w:rsidRPr="00DD0BD0">
        <w:rPr>
          <w:rStyle w:val="StyleUnderline"/>
        </w:rPr>
        <w:t>S</w:t>
      </w:r>
      <w:r w:rsidRPr="0044462B">
        <w:rPr>
          <w:sz w:val="14"/>
        </w:rPr>
        <w:t xml:space="preserve">tates </w:t>
      </w:r>
      <w:r w:rsidRPr="00DD0BD0">
        <w:rPr>
          <w:rStyle w:val="StyleUnderline"/>
        </w:rPr>
        <w:t>had fewer nuclear weapons</w:t>
      </w:r>
      <w:r w:rsidRPr="0044462B">
        <w:rPr>
          <w:sz w:val="14"/>
        </w:rPr>
        <w:t xml:space="preserve"> due to a smaller land leg, </w:t>
      </w:r>
      <w:r w:rsidRPr="00DD0BD0">
        <w:rPr>
          <w:rStyle w:val="StyleUnderline"/>
        </w:rPr>
        <w:t>nuclear deterrence</w:t>
      </w:r>
      <w:r w:rsidRPr="0044462B">
        <w:rPr>
          <w:sz w:val="14"/>
        </w:rPr>
        <w:t xml:space="preserve"> might also be </w:t>
      </w:r>
      <w:r w:rsidRPr="00DD0BD0">
        <w:rPr>
          <w:rStyle w:val="StyleUnderline"/>
        </w:rPr>
        <w:t xml:space="preserve">threatened because US </w:t>
      </w:r>
      <w:r w:rsidRPr="00980A70">
        <w:rPr>
          <w:rStyle w:val="StyleUnderline"/>
          <w:highlight w:val="cyan"/>
        </w:rPr>
        <w:t>adversaries</w:t>
      </w:r>
      <w:r w:rsidRPr="0044462B">
        <w:rPr>
          <w:sz w:val="14"/>
        </w:rPr>
        <w:t xml:space="preserve"> might be </w:t>
      </w:r>
      <w:r w:rsidRPr="00980A70">
        <w:rPr>
          <w:rStyle w:val="StyleUnderline"/>
          <w:highlight w:val="cyan"/>
        </w:rPr>
        <w:t xml:space="preserve">more willing to initiate and </w:t>
      </w:r>
      <w:r w:rsidRPr="00980A70">
        <w:rPr>
          <w:rStyle w:val="Emphasis"/>
          <w:highlight w:val="cyan"/>
        </w:rPr>
        <w:t>escalate militarized challenges</w:t>
      </w:r>
      <w:r w:rsidRPr="0044462B">
        <w:rPr>
          <w:rStyle w:val="StyleUnderline"/>
        </w:rPr>
        <w:t xml:space="preserve"> against</w:t>
      </w:r>
      <w:r w:rsidRPr="00DD0BD0">
        <w:rPr>
          <w:rStyle w:val="StyleUnderline"/>
        </w:rPr>
        <w:t xml:space="preserve"> the U</w:t>
      </w:r>
      <w:r w:rsidRPr="0044462B">
        <w:rPr>
          <w:sz w:val="14"/>
        </w:rPr>
        <w:t xml:space="preserve">nited </w:t>
      </w:r>
      <w:r w:rsidRPr="00DD0BD0">
        <w:rPr>
          <w:rStyle w:val="StyleUnderline"/>
        </w:rPr>
        <w:t>S</w:t>
      </w:r>
      <w:r w:rsidRPr="0044462B">
        <w:rPr>
          <w:sz w:val="14"/>
        </w:rPr>
        <w:t xml:space="preserve">tates and its allies. </w:t>
      </w:r>
      <w:r w:rsidRPr="00DD0BD0">
        <w:rPr>
          <w:rStyle w:val="StyleUnderline"/>
        </w:rPr>
        <w:t xml:space="preserve">Nuclear deterrence has long been conceptualized as a game of </w:t>
      </w:r>
      <w:r w:rsidRPr="005C0D17">
        <w:rPr>
          <w:rStyle w:val="Emphasis"/>
        </w:rPr>
        <w:t>nuclear brinkmanship</w:t>
      </w:r>
      <w:r w:rsidRPr="0044462B">
        <w:rPr>
          <w:sz w:val="14"/>
        </w:rPr>
        <w:t xml:space="preserve">. Although nuclear states cannot credibly threaten to launch a suicidal nuclear war, they can credibly threaten to risk one by initiating and escalating crises.12 A state’s willingness to stand firm in these crises depends, in part, on its vulnerability to nuclear war. </w:t>
      </w:r>
      <w:r w:rsidRPr="00DD0BD0">
        <w:rPr>
          <w:rStyle w:val="StyleUnderline"/>
        </w:rPr>
        <w:t xml:space="preserve">Recent </w:t>
      </w:r>
      <w:r w:rsidRPr="00980A70">
        <w:rPr>
          <w:rStyle w:val="Emphasis"/>
          <w:highlight w:val="cyan"/>
        </w:rPr>
        <w:t>social-science</w:t>
      </w:r>
      <w:r w:rsidRPr="005C0D17">
        <w:rPr>
          <w:rStyle w:val="Emphasis"/>
        </w:rPr>
        <w:t xml:space="preserve"> research</w:t>
      </w:r>
      <w:r w:rsidRPr="00DD0BD0">
        <w:rPr>
          <w:rStyle w:val="StyleUnderline"/>
        </w:rPr>
        <w:t xml:space="preserve"> </w:t>
      </w:r>
      <w:r w:rsidRPr="00980A70">
        <w:rPr>
          <w:rStyle w:val="StyleUnderline"/>
          <w:highlight w:val="cyan"/>
        </w:rPr>
        <w:t>shows</w:t>
      </w:r>
      <w:r w:rsidRPr="00DD0BD0">
        <w:rPr>
          <w:rStyle w:val="StyleUnderline"/>
        </w:rPr>
        <w:t xml:space="preserve"> that </w:t>
      </w:r>
      <w:r w:rsidRPr="00980A70">
        <w:rPr>
          <w:rStyle w:val="StyleUnderline"/>
          <w:highlight w:val="cyan"/>
        </w:rPr>
        <w:t xml:space="preserve">states that are </w:t>
      </w:r>
      <w:r w:rsidRPr="00980A70">
        <w:rPr>
          <w:rStyle w:val="Emphasis"/>
          <w:highlight w:val="cyan"/>
        </w:rPr>
        <w:t>more vulnerable</w:t>
      </w:r>
      <w:r w:rsidRPr="00980A70">
        <w:rPr>
          <w:rStyle w:val="StyleUnderline"/>
          <w:highlight w:val="cyan"/>
        </w:rPr>
        <w:t xml:space="preserve"> to a nuclear exchange are more likely to be </w:t>
      </w:r>
      <w:r w:rsidRPr="00980A70">
        <w:rPr>
          <w:rStyle w:val="Emphasis"/>
          <w:highlight w:val="cyan"/>
        </w:rPr>
        <w:t>targeted</w:t>
      </w:r>
      <w:r w:rsidRPr="00980A70">
        <w:rPr>
          <w:rStyle w:val="StyleUnderline"/>
          <w:highlight w:val="cyan"/>
        </w:rPr>
        <w:t xml:space="preserve"> with</w:t>
      </w:r>
      <w:r w:rsidRPr="00DD0BD0">
        <w:rPr>
          <w:rStyle w:val="StyleUnderline"/>
        </w:rPr>
        <w:t xml:space="preserve"> military </w:t>
      </w:r>
      <w:r w:rsidRPr="00980A70">
        <w:rPr>
          <w:rStyle w:val="StyleUnderline"/>
          <w:highlight w:val="cyan"/>
        </w:rPr>
        <w:t>threats</w:t>
      </w:r>
      <w:r w:rsidRPr="00DD0BD0">
        <w:rPr>
          <w:rStyle w:val="StyleUnderline"/>
        </w:rPr>
        <w:t xml:space="preserve"> </w:t>
      </w:r>
      <w:r w:rsidRPr="0044462B">
        <w:rPr>
          <w:rStyle w:val="StyleUnderline"/>
        </w:rPr>
        <w:t>from</w:t>
      </w:r>
      <w:r w:rsidRPr="00DD0BD0">
        <w:rPr>
          <w:rStyle w:val="StyleUnderline"/>
        </w:rPr>
        <w:t xml:space="preserve"> nuclear-armed states </w:t>
      </w:r>
      <w:r w:rsidRPr="0044462B">
        <w:rPr>
          <w:rStyle w:val="StyleUnderline"/>
        </w:rPr>
        <w:t xml:space="preserve">and </w:t>
      </w:r>
      <w:r w:rsidRPr="00980A70">
        <w:rPr>
          <w:rStyle w:val="Emphasis"/>
          <w:highlight w:val="cyan"/>
        </w:rPr>
        <w:t>less likely to achieve</w:t>
      </w:r>
      <w:r w:rsidRPr="00DD0BD0">
        <w:rPr>
          <w:rStyle w:val="StyleUnderline"/>
        </w:rPr>
        <w:t xml:space="preserve"> their </w:t>
      </w:r>
      <w:r w:rsidRPr="005C0D17">
        <w:rPr>
          <w:rStyle w:val="Emphasis"/>
        </w:rPr>
        <w:t xml:space="preserve">basic </w:t>
      </w:r>
      <w:r w:rsidRPr="00980A70">
        <w:rPr>
          <w:rStyle w:val="Emphasis"/>
          <w:highlight w:val="cyan"/>
        </w:rPr>
        <w:t>goals</w:t>
      </w:r>
      <w:r w:rsidRPr="00980A70">
        <w:rPr>
          <w:rStyle w:val="StyleUnderline"/>
          <w:highlight w:val="cyan"/>
        </w:rPr>
        <w:t xml:space="preserve"> in</w:t>
      </w:r>
      <w:r w:rsidRPr="00DD0BD0">
        <w:rPr>
          <w:rStyle w:val="StyleUnderline"/>
        </w:rPr>
        <w:t xml:space="preserve"> a nuclear </w:t>
      </w:r>
      <w:r w:rsidRPr="00980A70">
        <w:rPr>
          <w:rStyle w:val="StyleUnderline"/>
          <w:highlight w:val="cyan"/>
        </w:rPr>
        <w:t>crisis</w:t>
      </w:r>
      <w:r w:rsidRPr="0044462B">
        <w:rPr>
          <w:sz w:val="14"/>
        </w:rPr>
        <w:t xml:space="preserve">.13 </w:t>
      </w:r>
      <w:r w:rsidRPr="00FA7F0A">
        <w:rPr>
          <w:sz w:val="14"/>
        </w:rPr>
        <w:t xml:space="preserve">Accordingly, </w:t>
      </w:r>
      <w:r w:rsidRPr="00FA7F0A">
        <w:rPr>
          <w:rStyle w:val="StyleUnderline"/>
        </w:rPr>
        <w:t>reducing the</w:t>
      </w:r>
      <w:r w:rsidRPr="00FA7F0A">
        <w:rPr>
          <w:sz w:val="14"/>
        </w:rPr>
        <w:t xml:space="preserve"> size of the </w:t>
      </w:r>
      <w:r w:rsidRPr="00FA7F0A">
        <w:rPr>
          <w:rStyle w:val="StyleUnderline"/>
        </w:rPr>
        <w:t xml:space="preserve">US ICBM force would simultaneously increase US vulnerability and decrease adversary vulnerability to </w:t>
      </w:r>
      <w:r w:rsidRPr="00FA7F0A">
        <w:rPr>
          <w:rStyle w:val="Emphasis"/>
        </w:rPr>
        <w:t>nuclear coercion</w:t>
      </w:r>
      <w:r w:rsidRPr="00FA7F0A">
        <w:rPr>
          <w:rStyle w:val="StyleUnderline"/>
        </w:rPr>
        <w:t xml:space="preserve">, thereby </w:t>
      </w:r>
      <w:r w:rsidRPr="00FA7F0A">
        <w:rPr>
          <w:rStyle w:val="Emphasis"/>
        </w:rPr>
        <w:t>shifting the balance</w:t>
      </w:r>
      <w:r w:rsidRPr="00FA7F0A">
        <w:rPr>
          <w:rStyle w:val="StyleUnderline"/>
        </w:rPr>
        <w:t xml:space="preserve"> of </w:t>
      </w:r>
      <w:r w:rsidRPr="00FA7F0A">
        <w:rPr>
          <w:rStyle w:val="Emphasis"/>
        </w:rPr>
        <w:t>resolve</w:t>
      </w:r>
      <w:r w:rsidRPr="00FA7F0A">
        <w:rPr>
          <w:rStyle w:val="StyleUnderline"/>
        </w:rPr>
        <w:t xml:space="preserve"> toward</w:t>
      </w:r>
      <w:r w:rsidRPr="00DD0BD0">
        <w:rPr>
          <w:rStyle w:val="StyleUnderline"/>
        </w:rPr>
        <w:t xml:space="preserve"> US adversaries. </w:t>
      </w:r>
      <w:r w:rsidRPr="00980A70">
        <w:rPr>
          <w:rStyle w:val="StyleUnderline"/>
          <w:highlight w:val="cyan"/>
        </w:rPr>
        <w:t>Adversaries</w:t>
      </w:r>
      <w:r w:rsidRPr="0044462B">
        <w:rPr>
          <w:sz w:val="14"/>
        </w:rPr>
        <w:t xml:space="preserve"> might be </w:t>
      </w:r>
      <w:r w:rsidRPr="00980A70">
        <w:rPr>
          <w:rStyle w:val="Emphasis"/>
          <w:highlight w:val="cyan"/>
        </w:rPr>
        <w:t>more willing to challenge</w:t>
      </w:r>
      <w:r w:rsidRPr="00980A70">
        <w:rPr>
          <w:rStyle w:val="StyleUnderline"/>
          <w:highlight w:val="cyan"/>
        </w:rPr>
        <w:t xml:space="preserve">, and </w:t>
      </w:r>
      <w:r w:rsidRPr="00980A70">
        <w:rPr>
          <w:rStyle w:val="Emphasis"/>
          <w:highlight w:val="cyan"/>
        </w:rPr>
        <w:t>stand firm in crises</w:t>
      </w:r>
      <w:r w:rsidRPr="00DD0BD0">
        <w:rPr>
          <w:rStyle w:val="StyleUnderline"/>
        </w:rPr>
        <w:t xml:space="preserve"> against, the U</w:t>
      </w:r>
      <w:r w:rsidRPr="0044462B">
        <w:rPr>
          <w:sz w:val="14"/>
        </w:rPr>
        <w:t xml:space="preserve">nited </w:t>
      </w:r>
      <w:r w:rsidRPr="00DD0BD0">
        <w:rPr>
          <w:rStyle w:val="StyleUnderline"/>
        </w:rPr>
        <w:t>S</w:t>
      </w:r>
      <w:r w:rsidRPr="0044462B">
        <w:rPr>
          <w:sz w:val="14"/>
        </w:rPr>
        <w:t>tates, and Washington might be more eager to seek offramps in a crisis.</w:t>
      </w:r>
    </w:p>
    <w:p w14:paraId="5E8577FE" w14:textId="77777777" w:rsidR="00FA7F0A" w:rsidRPr="0044462B" w:rsidRDefault="00FA7F0A" w:rsidP="00FA7F0A">
      <w:pPr>
        <w:rPr>
          <w:sz w:val="14"/>
        </w:rPr>
      </w:pPr>
      <w:r w:rsidRPr="00980A70">
        <w:rPr>
          <w:rStyle w:val="StyleUnderline"/>
          <w:highlight w:val="cyan"/>
        </w:rPr>
        <w:t xml:space="preserve">This </w:t>
      </w:r>
      <w:r w:rsidRPr="00980A70">
        <w:rPr>
          <w:rStyle w:val="Emphasis"/>
          <w:highlight w:val="cyan"/>
        </w:rPr>
        <w:t>resulting shift</w:t>
      </w:r>
      <w:r w:rsidRPr="00980A70">
        <w:rPr>
          <w:rStyle w:val="StyleUnderline"/>
          <w:highlight w:val="cyan"/>
        </w:rPr>
        <w:t xml:space="preserve"> in the balance of </w:t>
      </w:r>
      <w:r w:rsidRPr="00980A70">
        <w:rPr>
          <w:rStyle w:val="Emphasis"/>
          <w:highlight w:val="cyan"/>
        </w:rPr>
        <w:t>resolve</w:t>
      </w:r>
      <w:r w:rsidRPr="00980A70">
        <w:rPr>
          <w:sz w:val="14"/>
          <w:highlight w:val="cyan"/>
        </w:rPr>
        <w:t xml:space="preserve"> could also </w:t>
      </w:r>
      <w:r w:rsidRPr="00980A70">
        <w:rPr>
          <w:rStyle w:val="Emphasis"/>
          <w:highlight w:val="cyan"/>
        </w:rPr>
        <w:t>increase the risk</w:t>
      </w:r>
      <w:r w:rsidRPr="00980A70">
        <w:rPr>
          <w:rStyle w:val="StyleUnderline"/>
          <w:highlight w:val="cyan"/>
        </w:rPr>
        <w:t xml:space="preserve"> of </w:t>
      </w:r>
      <w:r w:rsidRPr="00980A70">
        <w:rPr>
          <w:rStyle w:val="Emphasis"/>
          <w:highlight w:val="cyan"/>
        </w:rPr>
        <w:t>nuclear war</w:t>
      </w:r>
      <w:r w:rsidRPr="00DD0BD0">
        <w:rPr>
          <w:rStyle w:val="StyleUnderline"/>
        </w:rPr>
        <w:t xml:space="preserve">. The </w:t>
      </w:r>
      <w:r w:rsidRPr="005C0D17">
        <w:rPr>
          <w:rStyle w:val="Emphasis"/>
        </w:rPr>
        <w:t>most plausible pathway</w:t>
      </w:r>
      <w:r w:rsidRPr="00DD0BD0">
        <w:rPr>
          <w:rStyle w:val="StyleUnderline"/>
        </w:rPr>
        <w:t xml:space="preserve"> to nuclear war in the contemporary international security environment </w:t>
      </w:r>
      <w:r w:rsidRPr="005C0D17">
        <w:rPr>
          <w:rStyle w:val="StyleUnderline"/>
        </w:rPr>
        <w:t xml:space="preserve">stems not from a bolt-from-the-blue strike but from escalation of a conventional conflict. US </w:t>
      </w:r>
      <w:r w:rsidRPr="00980A70">
        <w:rPr>
          <w:rStyle w:val="StyleUnderline"/>
          <w:highlight w:val="cyan"/>
        </w:rPr>
        <w:t>adversaries</w:t>
      </w:r>
      <w:r w:rsidRPr="0044462B">
        <w:rPr>
          <w:sz w:val="14"/>
        </w:rPr>
        <w:t xml:space="preserve"> might </w:t>
      </w:r>
      <w:r w:rsidRPr="00980A70">
        <w:rPr>
          <w:rStyle w:val="StyleUnderline"/>
          <w:highlight w:val="cyan"/>
        </w:rPr>
        <w:t>employ</w:t>
      </w:r>
      <w:r w:rsidRPr="00DD0BD0">
        <w:rPr>
          <w:rStyle w:val="StyleUnderline"/>
        </w:rPr>
        <w:t xml:space="preserve"> </w:t>
      </w:r>
      <w:r w:rsidRPr="00980A70">
        <w:rPr>
          <w:rStyle w:val="StyleUnderline"/>
          <w:highlight w:val="cyan"/>
        </w:rPr>
        <w:t>nuclear weapons in</w:t>
      </w:r>
      <w:r w:rsidRPr="00DD0BD0">
        <w:rPr>
          <w:rStyle w:val="StyleUnderline"/>
        </w:rPr>
        <w:t xml:space="preserve"> the event of a </w:t>
      </w:r>
      <w:r w:rsidRPr="00980A70">
        <w:rPr>
          <w:rStyle w:val="StyleUnderline"/>
          <w:highlight w:val="cyan"/>
        </w:rPr>
        <w:t>conventional conflict in</w:t>
      </w:r>
      <w:r w:rsidRPr="0044462B">
        <w:rPr>
          <w:sz w:val="14"/>
        </w:rPr>
        <w:t xml:space="preserve"> Eastern </w:t>
      </w:r>
      <w:r w:rsidRPr="00980A70">
        <w:rPr>
          <w:rStyle w:val="Emphasis"/>
          <w:highlight w:val="cyan"/>
        </w:rPr>
        <w:t>Europe</w:t>
      </w:r>
      <w:r w:rsidRPr="0044462B">
        <w:rPr>
          <w:sz w:val="14"/>
        </w:rPr>
        <w:t xml:space="preserve">, in the </w:t>
      </w:r>
      <w:r w:rsidRPr="005C0D17">
        <w:rPr>
          <w:rStyle w:val="Emphasis"/>
        </w:rPr>
        <w:t>Indo-</w:t>
      </w:r>
      <w:r w:rsidRPr="00980A70">
        <w:rPr>
          <w:rStyle w:val="Emphasis"/>
          <w:highlight w:val="cyan"/>
        </w:rPr>
        <w:t>Pacific</w:t>
      </w:r>
      <w:r w:rsidRPr="00980A70">
        <w:rPr>
          <w:rStyle w:val="StyleUnderline"/>
          <w:highlight w:val="cyan"/>
        </w:rPr>
        <w:t>, or</w:t>
      </w:r>
      <w:r w:rsidRPr="0044462B">
        <w:rPr>
          <w:sz w:val="14"/>
        </w:rPr>
        <w:t xml:space="preserve"> on the </w:t>
      </w:r>
      <w:r w:rsidRPr="00980A70">
        <w:rPr>
          <w:rStyle w:val="Emphasis"/>
          <w:highlight w:val="cyan"/>
        </w:rPr>
        <w:t>Korea</w:t>
      </w:r>
      <w:r w:rsidRPr="0044462B">
        <w:rPr>
          <w:sz w:val="14"/>
        </w:rPr>
        <w:t xml:space="preserve">n </w:t>
      </w:r>
      <w:r w:rsidRPr="005C0D17">
        <w:rPr>
          <w:rStyle w:val="Emphasis"/>
        </w:rPr>
        <w:t>Peninsula</w:t>
      </w:r>
      <w:r w:rsidRPr="0044462B">
        <w:rPr>
          <w:sz w:val="14"/>
        </w:rPr>
        <w:t xml:space="preserve">.14 If adversaries are more likely to initiate and escalate crises against a United States with a smaller ICBM force, as argued above, then there is also a greater risk that Washington will find itself in dangerous crises </w:t>
      </w:r>
      <w:r w:rsidRPr="00980A70">
        <w:rPr>
          <w:rStyle w:val="StyleUnderline"/>
          <w:highlight w:val="cyan"/>
        </w:rPr>
        <w:t>that</w:t>
      </w:r>
      <w:r w:rsidRPr="00DD0BD0">
        <w:rPr>
          <w:rStyle w:val="StyleUnderline"/>
        </w:rPr>
        <w:t xml:space="preserve"> could </w:t>
      </w:r>
      <w:r w:rsidRPr="00980A70">
        <w:rPr>
          <w:rStyle w:val="Emphasis"/>
          <w:highlight w:val="cyan"/>
        </w:rPr>
        <w:t>spiral out of control</w:t>
      </w:r>
      <w:r w:rsidRPr="00980A70">
        <w:rPr>
          <w:rStyle w:val="StyleUnderline"/>
          <w:highlight w:val="cyan"/>
        </w:rPr>
        <w:t xml:space="preserve"> and result in</w:t>
      </w:r>
      <w:r w:rsidRPr="00DD0BD0">
        <w:rPr>
          <w:rStyle w:val="StyleUnderline"/>
        </w:rPr>
        <w:t xml:space="preserve"> a </w:t>
      </w:r>
      <w:r w:rsidRPr="00980A70">
        <w:rPr>
          <w:rStyle w:val="Emphasis"/>
          <w:highlight w:val="cyan"/>
        </w:rPr>
        <w:t xml:space="preserve">catastrophic </w:t>
      </w:r>
      <w:r w:rsidRPr="0044462B">
        <w:rPr>
          <w:rStyle w:val="Emphasis"/>
        </w:rPr>
        <w:t xml:space="preserve">nuclear </w:t>
      </w:r>
      <w:r w:rsidRPr="00980A70">
        <w:rPr>
          <w:rStyle w:val="Emphasis"/>
          <w:highlight w:val="cyan"/>
        </w:rPr>
        <w:t>exchange</w:t>
      </w:r>
      <w:r w:rsidRPr="00980A70">
        <w:rPr>
          <w:sz w:val="14"/>
          <w:highlight w:val="cyan"/>
        </w:rPr>
        <w:t>.</w:t>
      </w:r>
    </w:p>
    <w:p w14:paraId="5959E647" w14:textId="1BF091EA" w:rsidR="00FA7F0A" w:rsidRDefault="003F75F6" w:rsidP="003F75F6">
      <w:pPr>
        <w:pStyle w:val="Heading4"/>
      </w:pPr>
      <w:r>
        <w:t xml:space="preserve">Primacy is key to </w:t>
      </w:r>
      <w:proofErr w:type="spellStart"/>
      <w:r>
        <w:t>compellence</w:t>
      </w:r>
      <w:proofErr w:type="spellEnd"/>
      <w:r>
        <w:t>, which de-escalates conflict</w:t>
      </w:r>
    </w:p>
    <w:p w14:paraId="4B1AC844" w14:textId="77777777" w:rsidR="003F75F6" w:rsidRPr="006E2FB8" w:rsidRDefault="003F75F6" w:rsidP="003F75F6">
      <w:proofErr w:type="spellStart"/>
      <w:r w:rsidRPr="006E2FB8">
        <w:rPr>
          <w:rStyle w:val="Style13ptBold"/>
        </w:rPr>
        <w:t>Kroenig</w:t>
      </w:r>
      <w:proofErr w:type="spellEnd"/>
      <w:r w:rsidRPr="006E2FB8">
        <w:rPr>
          <w:rStyle w:val="Style13ptBold"/>
        </w:rPr>
        <w:t xml:space="preserve"> 18</w:t>
      </w:r>
      <w:r w:rsidRPr="006E2FB8">
        <w:t xml:space="preserve">, Professor in the Department of Government and the Edmund A. Walsh School of Foreign Service at Georgetown University (Matthew </w:t>
      </w:r>
      <w:proofErr w:type="spellStart"/>
      <w:r w:rsidRPr="006E2FB8">
        <w:t>Kroenig</w:t>
      </w:r>
      <w:proofErr w:type="spellEnd"/>
      <w:r w:rsidRPr="006E2FB8">
        <w:t xml:space="preserve">, 2018, “The Logic of American Nuclear Strategy: Why Strategic Superiority Matters,” Oxford University Press, ISBN: 9780190849207, Chapter 5: Nuclear Deterrence and </w:t>
      </w:r>
      <w:proofErr w:type="spellStart"/>
      <w:r w:rsidRPr="006E2FB8">
        <w:t>Compellence</w:t>
      </w:r>
      <w:proofErr w:type="spellEnd"/>
      <w:r w:rsidRPr="006E2FB8">
        <w:t>)</w:t>
      </w:r>
    </w:p>
    <w:p w14:paraId="4F4953A5" w14:textId="69FA4A90" w:rsidR="003F75F6" w:rsidRPr="003F75F6" w:rsidRDefault="003F75F6" w:rsidP="003F75F6">
      <w:pPr>
        <w:rPr>
          <w:sz w:val="14"/>
        </w:rPr>
      </w:pPr>
      <w:r w:rsidRPr="006E2FB8">
        <w:rPr>
          <w:sz w:val="14"/>
        </w:rPr>
        <w:t xml:space="preserve">In a separate article, colleagues and </w:t>
      </w:r>
      <w:r w:rsidRPr="006C729A">
        <w:rPr>
          <w:rStyle w:val="StyleUnderline"/>
        </w:rPr>
        <w:t xml:space="preserve">I conduct multivariate regression </w:t>
      </w:r>
      <w:r w:rsidRPr="006C729A">
        <w:rPr>
          <w:rStyle w:val="Emphasis"/>
        </w:rPr>
        <w:t>analysis</w:t>
      </w:r>
      <w:r w:rsidRPr="006C729A">
        <w:rPr>
          <w:rStyle w:val="StyleUnderline"/>
        </w:rPr>
        <w:t xml:space="preserve"> on this </w:t>
      </w:r>
      <w:r w:rsidRPr="006C729A">
        <w:rPr>
          <w:rStyle w:val="Emphasis"/>
        </w:rPr>
        <w:t>data</w:t>
      </w:r>
      <w:r w:rsidRPr="006C729A">
        <w:rPr>
          <w:rStyle w:val="StyleUnderline"/>
        </w:rPr>
        <w:t xml:space="preserve"> and find that nuclear </w:t>
      </w:r>
      <w:r w:rsidRPr="006C729A">
        <w:rPr>
          <w:rStyle w:val="Emphasis"/>
        </w:rPr>
        <w:t>inferior</w:t>
      </w:r>
      <w:r w:rsidRPr="006C729A">
        <w:rPr>
          <w:rStyle w:val="StyleUnderline"/>
        </w:rPr>
        <w:t xml:space="preserve"> states are </w:t>
      </w:r>
      <w:r w:rsidRPr="006C729A">
        <w:rPr>
          <w:rStyle w:val="Emphasis"/>
        </w:rPr>
        <w:t>less likely</w:t>
      </w:r>
      <w:r w:rsidRPr="006C729A">
        <w:rPr>
          <w:rStyle w:val="StyleUnderline"/>
        </w:rPr>
        <w:t xml:space="preserve"> to initiate </w:t>
      </w:r>
      <w:r w:rsidRPr="006C729A">
        <w:rPr>
          <w:rStyle w:val="Emphasis"/>
        </w:rPr>
        <w:t>MCTs</w:t>
      </w:r>
      <w:r w:rsidRPr="006C729A">
        <w:rPr>
          <w:rStyle w:val="StyleUnderline"/>
        </w:rPr>
        <w:t xml:space="preserve"> and </w:t>
      </w:r>
      <w:r w:rsidRPr="006C729A">
        <w:rPr>
          <w:rStyle w:val="Emphasis"/>
        </w:rPr>
        <w:t>less likely</w:t>
      </w:r>
      <w:r w:rsidRPr="006C729A">
        <w:rPr>
          <w:rStyle w:val="StyleUnderline"/>
        </w:rPr>
        <w:t xml:space="preserve"> to achieve compellent </w:t>
      </w:r>
      <w:r w:rsidRPr="006C729A">
        <w:rPr>
          <w:rStyle w:val="Emphasis"/>
        </w:rPr>
        <w:t>success</w:t>
      </w:r>
      <w:r w:rsidRPr="006E2FB8">
        <w:rPr>
          <w:sz w:val="14"/>
        </w:rPr>
        <w:t xml:space="preserve">.16 This chapter presents some simple descriptive statistics and cross-tabular analysis that clearly and powerfully reveal the same basic finding. I first explore the idea that nuclear superior states will be more likely to issue compellent threats. Turning to Table 5.1, </w:t>
      </w:r>
      <w:proofErr w:type="gramStart"/>
      <w:r w:rsidRPr="006E2FB8">
        <w:rPr>
          <w:sz w:val="14"/>
        </w:rPr>
        <w:t>I  find</w:t>
      </w:r>
      <w:proofErr w:type="gramEnd"/>
      <w:r w:rsidRPr="006E2FB8">
        <w:rPr>
          <w:sz w:val="14"/>
        </w:rPr>
        <w:t xml:space="preserve"> overwhelming support for this hypothesis. </w:t>
      </w:r>
      <w:r w:rsidRPr="00980A70">
        <w:rPr>
          <w:rStyle w:val="StyleUnderline"/>
          <w:highlight w:val="cyan"/>
        </w:rPr>
        <w:t>Since</w:t>
      </w:r>
      <w:r w:rsidRPr="006C729A">
        <w:rPr>
          <w:rStyle w:val="StyleUnderline"/>
        </w:rPr>
        <w:t xml:space="preserve"> </w:t>
      </w:r>
      <w:r w:rsidRPr="006C729A">
        <w:rPr>
          <w:rStyle w:val="Emphasis"/>
        </w:rPr>
        <w:t>19</w:t>
      </w:r>
      <w:r w:rsidRPr="00980A70">
        <w:rPr>
          <w:rStyle w:val="Emphasis"/>
          <w:highlight w:val="cyan"/>
        </w:rPr>
        <w:t>45</w:t>
      </w:r>
      <w:r w:rsidRPr="00980A70">
        <w:rPr>
          <w:rStyle w:val="StyleUnderline"/>
          <w:highlight w:val="cyan"/>
        </w:rPr>
        <w:t>, nuclear</w:t>
      </w:r>
      <w:r w:rsidRPr="006C729A">
        <w:rPr>
          <w:rStyle w:val="StyleUnderline"/>
        </w:rPr>
        <w:t xml:space="preserve">-armed </w:t>
      </w:r>
      <w:r w:rsidRPr="00980A70">
        <w:rPr>
          <w:rStyle w:val="Emphasis"/>
          <w:highlight w:val="cyan"/>
        </w:rPr>
        <w:t>states</w:t>
      </w:r>
      <w:r w:rsidRPr="006C729A">
        <w:rPr>
          <w:rStyle w:val="StyleUnderline"/>
        </w:rPr>
        <w:t xml:space="preserve"> have </w:t>
      </w:r>
      <w:r w:rsidRPr="00980A70">
        <w:rPr>
          <w:rStyle w:val="StyleUnderline"/>
          <w:highlight w:val="cyan"/>
        </w:rPr>
        <w:t xml:space="preserve">issued </w:t>
      </w:r>
      <w:r w:rsidRPr="00980A70">
        <w:rPr>
          <w:rStyle w:val="Emphasis"/>
          <w:highlight w:val="cyan"/>
        </w:rPr>
        <w:t>forty-nine</w:t>
      </w:r>
      <w:r w:rsidRPr="006C729A">
        <w:rPr>
          <w:rStyle w:val="StyleUnderline"/>
        </w:rPr>
        <w:t xml:space="preserve"> militarized compellent </w:t>
      </w:r>
      <w:r w:rsidRPr="00980A70">
        <w:rPr>
          <w:rStyle w:val="StyleUnderline"/>
          <w:highlight w:val="cyan"/>
        </w:rPr>
        <w:t>threats</w:t>
      </w:r>
      <w:r w:rsidRPr="006E2FB8">
        <w:rPr>
          <w:sz w:val="14"/>
        </w:rPr>
        <w:t xml:space="preserve">, and all forty-nine of these threats were against inferior countries. Seven threats were against nuclear-armed states with fewer nuclear weapons and forty-two were against states that lacked nuclear weapons altogether, but </w:t>
      </w:r>
      <w:r w:rsidRPr="00980A70">
        <w:rPr>
          <w:rStyle w:val="Emphasis"/>
          <w:sz w:val="28"/>
          <w:szCs w:val="28"/>
          <w:highlight w:val="cyan"/>
        </w:rPr>
        <w:t>zero</w:t>
      </w:r>
      <w:r w:rsidRPr="00980A70">
        <w:rPr>
          <w:rStyle w:val="StyleUnderline"/>
          <w:highlight w:val="cyan"/>
        </w:rPr>
        <w:t xml:space="preserve"> were</w:t>
      </w:r>
      <w:r w:rsidRPr="006C729A">
        <w:rPr>
          <w:rStyle w:val="StyleUnderline"/>
        </w:rPr>
        <w:t xml:space="preserve"> directed </w:t>
      </w:r>
      <w:r w:rsidRPr="00980A70">
        <w:rPr>
          <w:rStyle w:val="Emphasis"/>
          <w:highlight w:val="cyan"/>
        </w:rPr>
        <w:t>at</w:t>
      </w:r>
      <w:r w:rsidRPr="006C729A">
        <w:rPr>
          <w:rStyle w:val="StyleUnderline"/>
        </w:rPr>
        <w:t xml:space="preserve"> nuclear </w:t>
      </w:r>
      <w:r w:rsidRPr="00980A70">
        <w:rPr>
          <w:rStyle w:val="Emphasis"/>
          <w:highlight w:val="cyan"/>
        </w:rPr>
        <w:t>states</w:t>
      </w:r>
      <w:r w:rsidRPr="00980A70">
        <w:rPr>
          <w:rStyle w:val="StyleUnderline"/>
          <w:highlight w:val="cyan"/>
        </w:rPr>
        <w:t xml:space="preserve"> with </w:t>
      </w:r>
      <w:r w:rsidRPr="00980A70">
        <w:rPr>
          <w:rStyle w:val="Emphasis"/>
          <w:highlight w:val="cyan"/>
        </w:rPr>
        <w:t>larger</w:t>
      </w:r>
      <w:r w:rsidRPr="006C729A">
        <w:rPr>
          <w:rStyle w:val="StyleUnderline"/>
        </w:rPr>
        <w:t xml:space="preserve"> nuclear </w:t>
      </w:r>
      <w:r w:rsidRPr="00980A70">
        <w:rPr>
          <w:rStyle w:val="Emphasis"/>
          <w:highlight w:val="cyan"/>
        </w:rPr>
        <w:t>arsenals</w:t>
      </w:r>
      <w:r w:rsidRPr="00980A70">
        <w:rPr>
          <w:rStyle w:val="StyleUnderline"/>
          <w:highlight w:val="cyan"/>
        </w:rPr>
        <w:t>. This</w:t>
      </w:r>
      <w:r w:rsidRPr="006C729A">
        <w:rPr>
          <w:rStyle w:val="StyleUnderline"/>
        </w:rPr>
        <w:t xml:space="preserve"> finding </w:t>
      </w:r>
      <w:r w:rsidRPr="006C729A">
        <w:rPr>
          <w:rStyle w:val="Emphasis"/>
          <w:sz w:val="28"/>
          <w:szCs w:val="28"/>
        </w:rPr>
        <w:t>is stunning</w:t>
      </w:r>
      <w:r w:rsidRPr="006C729A">
        <w:rPr>
          <w:rStyle w:val="StyleUnderline"/>
        </w:rPr>
        <w:t xml:space="preserve">. It </w:t>
      </w:r>
      <w:r w:rsidRPr="00980A70">
        <w:rPr>
          <w:rStyle w:val="StyleUnderline"/>
          <w:highlight w:val="cyan"/>
        </w:rPr>
        <w:t>suggests</w:t>
      </w:r>
      <w:r w:rsidRPr="006C729A">
        <w:rPr>
          <w:rStyle w:val="StyleUnderline"/>
        </w:rPr>
        <w:t xml:space="preserve"> the </w:t>
      </w:r>
      <w:r w:rsidRPr="00980A70">
        <w:rPr>
          <w:rStyle w:val="Emphasis"/>
          <w:highlight w:val="cyan"/>
        </w:rPr>
        <w:t>nuclear balance</w:t>
      </w:r>
      <w:r w:rsidRPr="006C729A">
        <w:rPr>
          <w:rStyle w:val="StyleUnderline"/>
        </w:rPr>
        <w:t xml:space="preserve"> of power </w:t>
      </w:r>
      <w:r w:rsidRPr="00980A70">
        <w:rPr>
          <w:rStyle w:val="StyleUnderline"/>
          <w:highlight w:val="cyan"/>
        </w:rPr>
        <w:t xml:space="preserve">is </w:t>
      </w:r>
      <w:r w:rsidRPr="00980A70">
        <w:rPr>
          <w:rStyle w:val="Emphasis"/>
          <w:highlight w:val="cyan"/>
        </w:rPr>
        <w:t>determinative</w:t>
      </w:r>
      <w:r w:rsidRPr="006C729A">
        <w:rPr>
          <w:rStyle w:val="StyleUnderline"/>
        </w:rPr>
        <w:t xml:space="preserve"> when it comes to </w:t>
      </w:r>
      <w:r w:rsidRPr="006C729A">
        <w:rPr>
          <w:rStyle w:val="Emphasis"/>
        </w:rPr>
        <w:t>patterns</w:t>
      </w:r>
      <w:r w:rsidRPr="006C729A">
        <w:rPr>
          <w:rStyle w:val="StyleUnderline"/>
        </w:rPr>
        <w:t xml:space="preserve"> of international </w:t>
      </w:r>
      <w:r w:rsidRPr="006C729A">
        <w:rPr>
          <w:rStyle w:val="Emphasis"/>
        </w:rPr>
        <w:t>coercion</w:t>
      </w:r>
      <w:r w:rsidRPr="006C729A">
        <w:rPr>
          <w:rStyle w:val="StyleUnderline"/>
        </w:rPr>
        <w:t xml:space="preserve">. Since </w:t>
      </w:r>
      <w:r w:rsidRPr="006C729A">
        <w:rPr>
          <w:rStyle w:val="Emphasis"/>
        </w:rPr>
        <w:t>1945</w:t>
      </w:r>
      <w:r w:rsidRPr="006C729A">
        <w:rPr>
          <w:rStyle w:val="StyleUnderline"/>
        </w:rPr>
        <w:t xml:space="preserve">, nuclear-armed </w:t>
      </w:r>
      <w:r w:rsidRPr="00980A70">
        <w:rPr>
          <w:rStyle w:val="Emphasis"/>
          <w:highlight w:val="cyan"/>
        </w:rPr>
        <w:t>states</w:t>
      </w:r>
      <w:r w:rsidRPr="006C729A">
        <w:rPr>
          <w:rStyle w:val="StyleUnderline"/>
        </w:rPr>
        <w:t xml:space="preserve"> have </w:t>
      </w:r>
      <w:r w:rsidRPr="00980A70">
        <w:rPr>
          <w:rStyle w:val="StyleUnderline"/>
          <w:highlight w:val="cyan"/>
        </w:rPr>
        <w:t xml:space="preserve">issued </w:t>
      </w:r>
      <w:r w:rsidRPr="00980A70">
        <w:rPr>
          <w:rStyle w:val="Emphasis"/>
          <w:highlight w:val="cyan"/>
        </w:rPr>
        <w:t>zero</w:t>
      </w:r>
      <w:r w:rsidRPr="00980A70">
        <w:rPr>
          <w:rStyle w:val="StyleUnderline"/>
          <w:highlight w:val="cyan"/>
        </w:rPr>
        <w:t xml:space="preserve"> threats against</w:t>
      </w:r>
      <w:r w:rsidRPr="006C729A">
        <w:rPr>
          <w:rStyle w:val="StyleUnderline"/>
        </w:rPr>
        <w:t xml:space="preserve"> nuclear </w:t>
      </w:r>
      <w:r w:rsidRPr="00980A70">
        <w:rPr>
          <w:rStyle w:val="Emphasis"/>
          <w:highlight w:val="cyan"/>
        </w:rPr>
        <w:t>superior</w:t>
      </w:r>
      <w:r w:rsidRPr="00980A70">
        <w:rPr>
          <w:rStyle w:val="StyleUnderline"/>
          <w:highlight w:val="cyan"/>
        </w:rPr>
        <w:t xml:space="preserve"> countries</w:t>
      </w:r>
      <w:r w:rsidRPr="006E2FB8">
        <w:rPr>
          <w:sz w:val="14"/>
        </w:rPr>
        <w:t xml:space="preserve">. In other words, for nuclear-armed states, nuclear </w:t>
      </w:r>
      <w:r w:rsidRPr="00980A70">
        <w:rPr>
          <w:rStyle w:val="StyleUnderline"/>
          <w:highlight w:val="cyan"/>
        </w:rPr>
        <w:t>superiority</w:t>
      </w:r>
      <w:r w:rsidRPr="006C729A">
        <w:rPr>
          <w:rStyle w:val="StyleUnderline"/>
        </w:rPr>
        <w:t xml:space="preserve"> has </w:t>
      </w:r>
      <w:r w:rsidRPr="00980A70">
        <w:rPr>
          <w:rStyle w:val="StyleUnderline"/>
          <w:highlight w:val="cyan"/>
        </w:rPr>
        <w:t>been</w:t>
      </w:r>
      <w:r w:rsidRPr="006C729A">
        <w:rPr>
          <w:rStyle w:val="StyleUnderline"/>
        </w:rPr>
        <w:t xml:space="preserve"> a </w:t>
      </w:r>
      <w:r w:rsidRPr="00980A70">
        <w:rPr>
          <w:rStyle w:val="Emphasis"/>
          <w:highlight w:val="cyan"/>
        </w:rPr>
        <w:t>necessary</w:t>
      </w:r>
      <w:r w:rsidRPr="006C729A">
        <w:rPr>
          <w:rStyle w:val="StyleUnderline"/>
        </w:rPr>
        <w:t xml:space="preserve"> condition </w:t>
      </w:r>
      <w:r w:rsidRPr="00980A70">
        <w:rPr>
          <w:rStyle w:val="StyleUnderline"/>
          <w:highlight w:val="cyan"/>
        </w:rPr>
        <w:t>for</w:t>
      </w:r>
      <w:r w:rsidRPr="006C729A">
        <w:rPr>
          <w:rStyle w:val="StyleUnderline"/>
        </w:rPr>
        <w:t xml:space="preserve"> the </w:t>
      </w:r>
      <w:r w:rsidRPr="00980A70">
        <w:rPr>
          <w:rStyle w:val="Emphasis"/>
          <w:highlight w:val="cyan"/>
        </w:rPr>
        <w:t>issuance</w:t>
      </w:r>
      <w:r w:rsidRPr="00980A70">
        <w:rPr>
          <w:rStyle w:val="StyleUnderline"/>
          <w:highlight w:val="cyan"/>
        </w:rPr>
        <w:t xml:space="preserve"> of</w:t>
      </w:r>
      <w:r w:rsidRPr="006C729A">
        <w:rPr>
          <w:rStyle w:val="StyleUnderline"/>
        </w:rPr>
        <w:t xml:space="preserve"> a compellent </w:t>
      </w:r>
      <w:r w:rsidRPr="00980A70">
        <w:rPr>
          <w:rStyle w:val="Emphasis"/>
          <w:highlight w:val="cyan"/>
        </w:rPr>
        <w:t>threat</w:t>
      </w:r>
      <w:r w:rsidRPr="006E2FB8">
        <w:rPr>
          <w:sz w:val="14"/>
        </w:rPr>
        <w:t>.</w:t>
      </w:r>
    </w:p>
    <w:p w14:paraId="4A2E3541" w14:textId="16BED001" w:rsidR="003A37F4" w:rsidRPr="003A37F4" w:rsidRDefault="003A37F4" w:rsidP="003A37F4">
      <w:pPr>
        <w:pStyle w:val="Heading4"/>
        <w:rPr>
          <w:rFonts w:cs="Times New Roman"/>
        </w:rPr>
      </w:pPr>
      <w:r w:rsidRPr="003A37F4">
        <w:rPr>
          <w:rFonts w:cs="Times New Roman"/>
          <w:u w:val="single"/>
        </w:rPr>
        <w:t>States are rational</w:t>
      </w:r>
      <w:r w:rsidRPr="003A37F4">
        <w:rPr>
          <w:rFonts w:cs="Times New Roman"/>
        </w:rPr>
        <w:t xml:space="preserve">, but only when the stakes are high. </w:t>
      </w:r>
    </w:p>
    <w:p w14:paraId="69BDCC3D" w14:textId="77777777" w:rsidR="003A37F4" w:rsidRPr="003A37F4" w:rsidRDefault="003A37F4" w:rsidP="003A37F4">
      <w:r w:rsidRPr="003A37F4">
        <w:rPr>
          <w:b/>
          <w:bCs/>
          <w:sz w:val="26"/>
        </w:rPr>
        <w:t>Mearsheimer 23</w:t>
      </w:r>
      <w:r w:rsidRPr="003A37F4">
        <w:t xml:space="preserve">, *PhD, Distinguished Service Professor in the Political Science Department at the University of Chicago. **PhD, Professor of Political Science at the University of Notre Dame. (*John and **Sebastian Rosato, </w:t>
      </w:r>
      <w:r w:rsidRPr="003A37F4">
        <w:rPr>
          <w:i/>
          <w:iCs/>
        </w:rPr>
        <w:t>How States Think: The Rationality of Foreign Policy</w:t>
      </w:r>
      <w:r w:rsidRPr="003A37F4">
        <w:t>, Yale University Press, p. 11-12)</w:t>
      </w:r>
    </w:p>
    <w:p w14:paraId="315120E5" w14:textId="77777777" w:rsidR="003A37F4" w:rsidRPr="003A37F4" w:rsidRDefault="003A37F4" w:rsidP="003A37F4">
      <w:pPr>
        <w:rPr>
          <w:sz w:val="14"/>
        </w:rPr>
      </w:pPr>
      <w:r w:rsidRPr="003A37F4">
        <w:rPr>
          <w:sz w:val="14"/>
        </w:rPr>
        <w:t>Assessing Strategic Rationality in World Politics</w:t>
      </w:r>
    </w:p>
    <w:p w14:paraId="1067B7C7" w14:textId="77777777" w:rsidR="003A37F4" w:rsidRPr="003A37F4" w:rsidRDefault="003A37F4" w:rsidP="003A37F4">
      <w:pPr>
        <w:rPr>
          <w:sz w:val="14"/>
        </w:rPr>
      </w:pPr>
      <w:r w:rsidRPr="003A37F4">
        <w:rPr>
          <w:sz w:val="14"/>
        </w:rPr>
        <w:t xml:space="preserve">Once rationality has been defined, we can assess whether states are rational actors. In essence, there are two positions on the matter. </w:t>
      </w:r>
      <w:r w:rsidRPr="003A37F4">
        <w:rPr>
          <w:u w:val="single"/>
        </w:rPr>
        <w:t xml:space="preserve">We argue that </w:t>
      </w:r>
      <w:r w:rsidRPr="00980A70">
        <w:rPr>
          <w:highlight w:val="cyan"/>
          <w:u w:val="single"/>
        </w:rPr>
        <w:t xml:space="preserve">states are </w:t>
      </w:r>
      <w:r w:rsidRPr="00980A70">
        <w:rPr>
          <w:b/>
          <w:iCs/>
          <w:highlight w:val="cyan"/>
          <w:u w:val="single"/>
          <w:bdr w:val="single" w:sz="8" w:space="0" w:color="auto"/>
        </w:rPr>
        <w:t>routinely rational</w:t>
      </w:r>
      <w:r w:rsidRPr="003A37F4">
        <w:rPr>
          <w:sz w:val="14"/>
        </w:rPr>
        <w:t xml:space="preserve">, while political psychologists claim they are routinely nonrational. Analyses of </w:t>
      </w:r>
      <w:r w:rsidRPr="003A37F4">
        <w:rPr>
          <w:u w:val="single"/>
        </w:rPr>
        <w:t xml:space="preserve">both sets of arguments, as well as the </w:t>
      </w:r>
      <w:r w:rsidRPr="003A37F4">
        <w:rPr>
          <w:b/>
          <w:iCs/>
          <w:u w:val="single"/>
          <w:bdr w:val="single" w:sz="8" w:space="0" w:color="auto"/>
        </w:rPr>
        <w:t>historical record</w:t>
      </w:r>
      <w:r w:rsidRPr="003A37F4">
        <w:rPr>
          <w:u w:val="single"/>
        </w:rPr>
        <w:t>, reveal</w:t>
      </w:r>
      <w:r w:rsidRPr="003A37F4">
        <w:rPr>
          <w:sz w:val="14"/>
        </w:rPr>
        <w:t xml:space="preserve"> that </w:t>
      </w:r>
      <w:r w:rsidRPr="003A37F4">
        <w:rPr>
          <w:u w:val="single"/>
        </w:rPr>
        <w:t xml:space="preserve">rationality is </w:t>
      </w:r>
      <w:r w:rsidRPr="003A37F4">
        <w:rPr>
          <w:b/>
          <w:iCs/>
          <w:u w:val="single"/>
          <w:bdr w:val="single" w:sz="8" w:space="0" w:color="auto"/>
        </w:rPr>
        <w:t>commonplace</w:t>
      </w:r>
      <w:r w:rsidRPr="003A37F4">
        <w:rPr>
          <w:sz w:val="14"/>
        </w:rPr>
        <w:t xml:space="preserve"> in international politics.</w:t>
      </w:r>
    </w:p>
    <w:p w14:paraId="760204D0" w14:textId="77777777" w:rsidR="003A37F4" w:rsidRPr="003A37F4" w:rsidRDefault="003A37F4" w:rsidP="003A37F4">
      <w:pPr>
        <w:rPr>
          <w:sz w:val="14"/>
        </w:rPr>
      </w:pPr>
      <w:r w:rsidRPr="003A37F4">
        <w:rPr>
          <w:sz w:val="14"/>
        </w:rPr>
        <w:t>Routine Rationality</w:t>
      </w:r>
    </w:p>
    <w:p w14:paraId="467F9041" w14:textId="77777777" w:rsidR="003A37F4" w:rsidRPr="003A37F4" w:rsidRDefault="003A37F4" w:rsidP="003A37F4">
      <w:pPr>
        <w:rPr>
          <w:sz w:val="14"/>
        </w:rPr>
      </w:pPr>
      <w:r w:rsidRPr="003A37F4">
        <w:rPr>
          <w:sz w:val="14"/>
        </w:rPr>
        <w:t xml:space="preserve">Given our definition of rationality as credible theories plus deliberation, we find </w:t>
      </w:r>
      <w:proofErr w:type="gramStart"/>
      <w:r w:rsidRPr="003A37F4">
        <w:rPr>
          <w:sz w:val="14"/>
        </w:rPr>
        <w:t xml:space="preserve">that generally speaking, </w:t>
      </w:r>
      <w:r w:rsidRPr="003A37F4">
        <w:rPr>
          <w:b/>
          <w:iCs/>
          <w:u w:val="single"/>
          <w:bdr w:val="single" w:sz="8" w:space="0" w:color="auto"/>
        </w:rPr>
        <w:t>states</w:t>
      </w:r>
      <w:proofErr w:type="gramEnd"/>
      <w:r w:rsidRPr="003A37F4">
        <w:rPr>
          <w:b/>
          <w:iCs/>
          <w:u w:val="single"/>
          <w:bdr w:val="single" w:sz="8" w:space="0" w:color="auto"/>
        </w:rPr>
        <w:t xml:space="preserve"> are rational actors</w:t>
      </w:r>
      <w:r w:rsidRPr="003A37F4">
        <w:rPr>
          <w:sz w:val="14"/>
        </w:rPr>
        <w:t xml:space="preserve">. </w:t>
      </w:r>
      <w:r w:rsidRPr="003A37F4">
        <w:rPr>
          <w:u w:val="single"/>
        </w:rPr>
        <w:t>Individual policymakers</w:t>
      </w:r>
      <w:r w:rsidRPr="003A37F4">
        <w:rPr>
          <w:sz w:val="14"/>
        </w:rPr>
        <w:t xml:space="preserve"> typically </w:t>
      </w:r>
      <w:r w:rsidRPr="003A37F4">
        <w:rPr>
          <w:u w:val="single"/>
        </w:rPr>
        <w:t xml:space="preserve">employ credible theories to </w:t>
      </w:r>
      <w:r w:rsidRPr="003A37F4">
        <w:rPr>
          <w:b/>
          <w:iCs/>
          <w:u w:val="single"/>
          <w:bdr w:val="single" w:sz="8" w:space="0" w:color="auto"/>
        </w:rPr>
        <w:t>inform their understanding</w:t>
      </w:r>
      <w:r w:rsidRPr="003A37F4">
        <w:rPr>
          <w:u w:val="single"/>
        </w:rPr>
        <w:t xml:space="preserve"> of international politics and decisions</w:t>
      </w:r>
      <w:r w:rsidRPr="003A37F4">
        <w:rPr>
          <w:sz w:val="14"/>
        </w:rPr>
        <w:t xml:space="preserve"> about the issues at hand </w:t>
      </w:r>
      <w:r w:rsidRPr="003A37F4">
        <w:rPr>
          <w:u w:val="single"/>
        </w:rPr>
        <w:t xml:space="preserve">and </w:t>
      </w:r>
      <w:r w:rsidRPr="003A37F4">
        <w:rPr>
          <w:b/>
          <w:iCs/>
          <w:u w:val="single"/>
          <w:bdr w:val="single" w:sz="8" w:space="0" w:color="auto"/>
        </w:rPr>
        <w:t>deliberate</w:t>
      </w:r>
      <w:r w:rsidRPr="003A37F4">
        <w:rPr>
          <w:u w:val="single"/>
        </w:rPr>
        <w:t xml:space="preserve"> among themselves to formulate strategies</w:t>
      </w:r>
      <w:r w:rsidRPr="003A37F4">
        <w:rPr>
          <w:sz w:val="14"/>
        </w:rPr>
        <w:t xml:space="preserve"> for reaching their goals.</w:t>
      </w:r>
    </w:p>
    <w:p w14:paraId="26CDEEA6" w14:textId="77777777" w:rsidR="003A37F4" w:rsidRPr="003A37F4" w:rsidRDefault="003A37F4" w:rsidP="003A37F4">
      <w:pPr>
        <w:rPr>
          <w:sz w:val="14"/>
        </w:rPr>
      </w:pPr>
      <w:r w:rsidRPr="003A37F4">
        <w:rPr>
          <w:sz w:val="14"/>
        </w:rPr>
        <w:t>Our analysis of the historical record focuses on a series of prominent cases in which great powers formulated grand strategies and managed crises. We examine instances in which those states are said to have thought and acted in a nonrational fashion. The reason is simple: if the great powers were rational in these cases of alleged nonrationality, then they are likely to have been rational at most other times as well. We have not, of course, analyzed the entire historical record. That is impossible as there are innumerable cases of states making foreign policy decisions and scant evidence on many of them. Nevertheless, we believe our approach goes some way toward addressing the problem.</w:t>
      </w:r>
    </w:p>
    <w:p w14:paraId="45491266" w14:textId="77777777" w:rsidR="003A37F4" w:rsidRPr="003A37F4" w:rsidRDefault="003A37F4" w:rsidP="003A37F4">
      <w:pPr>
        <w:rPr>
          <w:sz w:val="14"/>
        </w:rPr>
      </w:pPr>
      <w:r w:rsidRPr="003A37F4">
        <w:rPr>
          <w:sz w:val="14"/>
        </w:rPr>
        <w:t xml:space="preserve">It is important to note that </w:t>
      </w:r>
      <w:r w:rsidRPr="003A37F4">
        <w:rPr>
          <w:u w:val="single"/>
        </w:rPr>
        <w:t>in many of the cases we examine, the chosen policy failed</w:t>
      </w:r>
      <w:r w:rsidRPr="003A37F4">
        <w:rPr>
          <w:sz w:val="14"/>
        </w:rPr>
        <w:t xml:space="preserve">, sometimes disastrously. </w:t>
      </w:r>
      <w:r w:rsidRPr="003A37F4">
        <w:rPr>
          <w:u w:val="single"/>
        </w:rPr>
        <w:t>This does not mean that the state in question was nonrational</w:t>
      </w:r>
      <w:r w:rsidRPr="003A37F4">
        <w:rPr>
          <w:sz w:val="14"/>
        </w:rPr>
        <w:t xml:space="preserve">. </w:t>
      </w:r>
      <w:r w:rsidRPr="00980A70">
        <w:rPr>
          <w:highlight w:val="cyan"/>
          <w:u w:val="single"/>
        </w:rPr>
        <w:t>There is a</w:t>
      </w:r>
      <w:r w:rsidRPr="003A37F4">
        <w:rPr>
          <w:u w:val="single"/>
        </w:rPr>
        <w:t xml:space="preserve"> crucial conceptual </w:t>
      </w:r>
      <w:r w:rsidRPr="00980A70">
        <w:rPr>
          <w:highlight w:val="cyan"/>
          <w:u w:val="single"/>
        </w:rPr>
        <w:t xml:space="preserve">distinction between </w:t>
      </w:r>
      <w:r w:rsidRPr="00980A70">
        <w:rPr>
          <w:b/>
          <w:iCs/>
          <w:highlight w:val="cyan"/>
          <w:u w:val="single"/>
          <w:bdr w:val="single" w:sz="8" w:space="0" w:color="auto"/>
        </w:rPr>
        <w:t>process</w:t>
      </w:r>
      <w:r w:rsidRPr="00980A70">
        <w:rPr>
          <w:highlight w:val="cyan"/>
          <w:u w:val="single"/>
        </w:rPr>
        <w:t xml:space="preserve"> and </w:t>
      </w:r>
      <w:r w:rsidRPr="00980A70">
        <w:rPr>
          <w:b/>
          <w:iCs/>
          <w:highlight w:val="cyan"/>
          <w:u w:val="single"/>
          <w:bdr w:val="single" w:sz="8" w:space="0" w:color="auto"/>
        </w:rPr>
        <w:t>outcomes</w:t>
      </w:r>
      <w:r w:rsidRPr="003A37F4">
        <w:rPr>
          <w:u w:val="single"/>
        </w:rPr>
        <w:t xml:space="preserve">, and </w:t>
      </w:r>
      <w:r w:rsidRPr="00980A70">
        <w:rPr>
          <w:highlight w:val="cyan"/>
          <w:u w:val="single"/>
        </w:rPr>
        <w:t xml:space="preserve">rationality is about the </w:t>
      </w:r>
      <w:r w:rsidRPr="00980A70">
        <w:rPr>
          <w:b/>
          <w:iCs/>
          <w:highlight w:val="cyan"/>
          <w:u w:val="single"/>
          <w:bdr w:val="single" w:sz="8" w:space="0" w:color="auto"/>
        </w:rPr>
        <w:t>former</w:t>
      </w:r>
      <w:r w:rsidRPr="003A37F4">
        <w:rPr>
          <w:u w:val="single"/>
        </w:rPr>
        <w:t xml:space="preserve">, not the </w:t>
      </w:r>
      <w:r w:rsidRPr="003A37F4">
        <w:rPr>
          <w:b/>
          <w:iCs/>
          <w:u w:val="single"/>
          <w:bdr w:val="single" w:sz="8" w:space="0" w:color="auto"/>
        </w:rPr>
        <w:t>latter</w:t>
      </w:r>
      <w:r w:rsidRPr="003A37F4">
        <w:rPr>
          <w:sz w:val="14"/>
        </w:rPr>
        <w:t xml:space="preserve">. </w:t>
      </w:r>
      <w:r w:rsidRPr="003A37F4">
        <w:rPr>
          <w:u w:val="single"/>
        </w:rPr>
        <w:t xml:space="preserve">Rational states seek to </w:t>
      </w:r>
      <w:r w:rsidRPr="003A37F4">
        <w:rPr>
          <w:b/>
          <w:iCs/>
          <w:u w:val="single"/>
          <w:bdr w:val="single" w:sz="8" w:space="0" w:color="auto"/>
        </w:rPr>
        <w:t>make sense of the world</w:t>
      </w:r>
      <w:r w:rsidRPr="003A37F4">
        <w:rPr>
          <w:u w:val="single"/>
        </w:rPr>
        <w:t xml:space="preserve"> and </w:t>
      </w:r>
      <w:r w:rsidRPr="003A37F4">
        <w:rPr>
          <w:b/>
          <w:iCs/>
          <w:u w:val="single"/>
          <w:bdr w:val="single" w:sz="8" w:space="0" w:color="auto"/>
        </w:rPr>
        <w:t>systematically consider</w:t>
      </w:r>
      <w:r w:rsidRPr="003A37F4">
        <w:rPr>
          <w:u w:val="single"/>
        </w:rPr>
        <w:t xml:space="preserve"> the strategies available to them. </w:t>
      </w:r>
      <w:r w:rsidRPr="00980A70">
        <w:rPr>
          <w:highlight w:val="cyan"/>
          <w:u w:val="single"/>
        </w:rPr>
        <w:t>It does not follow</w:t>
      </w:r>
      <w:r w:rsidRPr="003A37F4">
        <w:rPr>
          <w:u w:val="single"/>
        </w:rPr>
        <w:t xml:space="preserve"> </w:t>
      </w:r>
      <w:r w:rsidRPr="00980A70">
        <w:rPr>
          <w:highlight w:val="cyan"/>
          <w:u w:val="single"/>
        </w:rPr>
        <w:t>that</w:t>
      </w:r>
      <w:r w:rsidRPr="003A37F4">
        <w:rPr>
          <w:u w:val="single"/>
        </w:rPr>
        <w:t xml:space="preserve"> the policies </w:t>
      </w:r>
      <w:r w:rsidRPr="00980A70">
        <w:rPr>
          <w:highlight w:val="cyan"/>
          <w:u w:val="single"/>
        </w:rPr>
        <w:t>they</w:t>
      </w:r>
      <w:r w:rsidRPr="003A37F4">
        <w:rPr>
          <w:u w:val="single"/>
        </w:rPr>
        <w:t xml:space="preserve"> choose </w:t>
      </w:r>
      <w:r w:rsidRPr="00980A70">
        <w:rPr>
          <w:highlight w:val="cyan"/>
          <w:u w:val="single"/>
        </w:rPr>
        <w:t xml:space="preserve">will be </w:t>
      </w:r>
      <w:r w:rsidRPr="00980A70">
        <w:rPr>
          <w:b/>
          <w:iCs/>
          <w:highlight w:val="cyan"/>
          <w:u w:val="single"/>
          <w:bdr w:val="single" w:sz="8" w:space="0" w:color="auto"/>
        </w:rPr>
        <w:t>successful</w:t>
      </w:r>
      <w:r w:rsidRPr="003A37F4">
        <w:rPr>
          <w:sz w:val="14"/>
        </w:rPr>
        <w:t>. States can be committed to theory-driven deliberation yet fail to reach their desired outcome because of some exogenous constraint or unforeseen circumstance. By the same token, there are several reasons—such as chance or overwhelming superiority—why nonrational states may achieve their objectives. To sum up, states can be rational and unsuccessful as well as nonrational and successful. It therefore makes little sense to equate rationality with outcomes. Nevertheless, a state that pursues a rational strategy is more likely to succeed than fail since it has a good understanding of international politics and has carefully pondered how to proceed.</w:t>
      </w:r>
    </w:p>
    <w:p w14:paraId="1F53A075" w14:textId="77777777" w:rsidR="003A37F4" w:rsidRPr="003A37F4" w:rsidRDefault="003A37F4" w:rsidP="003A37F4">
      <w:pPr>
        <w:rPr>
          <w:sz w:val="14"/>
        </w:rPr>
      </w:pPr>
      <w:r w:rsidRPr="003A37F4">
        <w:rPr>
          <w:sz w:val="14"/>
        </w:rPr>
        <w:t xml:space="preserve">None of this is to say that rationality is ubiquitous in international politics. Indeed, we identify </w:t>
      </w:r>
      <w:proofErr w:type="gramStart"/>
      <w:r w:rsidRPr="003A37F4">
        <w:rPr>
          <w:sz w:val="14"/>
        </w:rPr>
        <w:t>a number of</w:t>
      </w:r>
      <w:proofErr w:type="gramEnd"/>
      <w:r w:rsidRPr="003A37F4">
        <w:rPr>
          <w:sz w:val="14"/>
        </w:rPr>
        <w:t xml:space="preserve"> instances of nonrationality, where states either failed to deliberate, failed to base their policy on a credible theory, or both.</w:t>
      </w:r>
    </w:p>
    <w:p w14:paraId="32282C09" w14:textId="72EC7792" w:rsidR="003A37F4" w:rsidRPr="003A37F4" w:rsidRDefault="003A37F4" w:rsidP="003A37F4">
      <w:pPr>
        <w:rPr>
          <w:sz w:val="14"/>
        </w:rPr>
      </w:pPr>
      <w:r w:rsidRPr="00980A70">
        <w:rPr>
          <w:highlight w:val="cyan"/>
          <w:u w:val="single"/>
        </w:rPr>
        <w:t xml:space="preserve">There is a </w:t>
      </w:r>
      <w:r w:rsidRPr="00980A70">
        <w:rPr>
          <w:b/>
          <w:iCs/>
          <w:highlight w:val="cyan"/>
          <w:u w:val="single"/>
          <w:bdr w:val="single" w:sz="8" w:space="0" w:color="auto"/>
        </w:rPr>
        <w:t>simple explanation</w:t>
      </w:r>
      <w:r w:rsidRPr="003A37F4">
        <w:rPr>
          <w:u w:val="single"/>
        </w:rPr>
        <w:t xml:space="preserve"> for why states routinely think and act rationally when making foreign policy</w:t>
      </w:r>
      <w:r w:rsidRPr="003A37F4">
        <w:rPr>
          <w:sz w:val="14"/>
        </w:rPr>
        <w:t xml:space="preserve">. </w:t>
      </w:r>
      <w:r w:rsidRPr="00980A70">
        <w:rPr>
          <w:b/>
          <w:iCs/>
          <w:highlight w:val="cyan"/>
          <w:u w:val="single"/>
          <w:bdr w:val="single" w:sz="8" w:space="0" w:color="auto"/>
        </w:rPr>
        <w:t>International politics is</w:t>
      </w:r>
      <w:r w:rsidRPr="003A37F4">
        <w:rPr>
          <w:sz w:val="14"/>
        </w:rPr>
        <w:t xml:space="preserve"> a </w:t>
      </w:r>
      <w:r w:rsidRPr="00980A70">
        <w:rPr>
          <w:b/>
          <w:iCs/>
          <w:highlight w:val="cyan"/>
          <w:u w:val="single"/>
          <w:bdr w:val="single" w:sz="8" w:space="0" w:color="auto"/>
        </w:rPr>
        <w:t>dangerous</w:t>
      </w:r>
      <w:r w:rsidRPr="003A37F4">
        <w:rPr>
          <w:sz w:val="14"/>
        </w:rPr>
        <w:t xml:space="preserve"> business. </w:t>
      </w:r>
      <w:r w:rsidRPr="00980A70">
        <w:rPr>
          <w:highlight w:val="cyan"/>
          <w:u w:val="single"/>
        </w:rPr>
        <w:t>States</w:t>
      </w:r>
      <w:r w:rsidRPr="003A37F4">
        <w:rPr>
          <w:u w:val="single"/>
        </w:rPr>
        <w:t xml:space="preserve"> </w:t>
      </w:r>
      <w:r w:rsidRPr="00980A70">
        <w:rPr>
          <w:highlight w:val="cyan"/>
          <w:u w:val="single"/>
        </w:rPr>
        <w:t>operate</w:t>
      </w:r>
      <w:r w:rsidRPr="003A37F4">
        <w:rPr>
          <w:u w:val="single"/>
        </w:rPr>
        <w:t xml:space="preserve"> in a system </w:t>
      </w:r>
      <w:r w:rsidRPr="00980A70">
        <w:rPr>
          <w:highlight w:val="cyan"/>
          <w:u w:val="single"/>
        </w:rPr>
        <w:t>where there is no higher authority to protect them</w:t>
      </w:r>
      <w:r w:rsidRPr="003A37F4">
        <w:rPr>
          <w:sz w:val="14"/>
        </w:rPr>
        <w:t xml:space="preserve"> and where other states can and may want to do them grave harm. Consequently, </w:t>
      </w:r>
      <w:r w:rsidRPr="00980A70">
        <w:rPr>
          <w:highlight w:val="cyan"/>
          <w:u w:val="single"/>
        </w:rPr>
        <w:t xml:space="preserve">they have a </w:t>
      </w:r>
      <w:r w:rsidRPr="00980A70">
        <w:rPr>
          <w:b/>
          <w:iCs/>
          <w:highlight w:val="cyan"/>
          <w:u w:val="single"/>
          <w:bdr w:val="single" w:sz="8" w:space="0" w:color="auto"/>
        </w:rPr>
        <w:t>strong interest</w:t>
      </w:r>
      <w:r w:rsidRPr="00980A70">
        <w:rPr>
          <w:highlight w:val="cyan"/>
          <w:u w:val="single"/>
        </w:rPr>
        <w:t xml:space="preserve"> in </w:t>
      </w:r>
      <w:r w:rsidRPr="00980A70">
        <w:rPr>
          <w:b/>
          <w:iCs/>
          <w:highlight w:val="cyan"/>
          <w:u w:val="single"/>
          <w:bdr w:val="single" w:sz="8" w:space="0" w:color="auto"/>
        </w:rPr>
        <w:t>finding the best strategies</w:t>
      </w:r>
      <w:r w:rsidRPr="00980A70">
        <w:rPr>
          <w:highlight w:val="cyan"/>
          <w:u w:val="single"/>
        </w:rPr>
        <w:t xml:space="preserve"> to </w:t>
      </w:r>
      <w:r w:rsidRPr="00980A70">
        <w:rPr>
          <w:b/>
          <w:iCs/>
          <w:highlight w:val="cyan"/>
          <w:u w:val="single"/>
          <w:bdr w:val="single" w:sz="8" w:space="0" w:color="auto"/>
        </w:rPr>
        <w:t>address</w:t>
      </w:r>
      <w:r w:rsidRPr="003A37F4">
        <w:rPr>
          <w:b/>
          <w:iCs/>
          <w:u w:val="single"/>
          <w:bdr w:val="single" w:sz="8" w:space="0" w:color="auto"/>
        </w:rPr>
        <w:t xml:space="preserve"> the </w:t>
      </w:r>
      <w:r w:rsidRPr="00980A70">
        <w:rPr>
          <w:b/>
          <w:iCs/>
          <w:highlight w:val="cyan"/>
          <w:u w:val="single"/>
          <w:bdr w:val="single" w:sz="8" w:space="0" w:color="auto"/>
        </w:rPr>
        <w:t>problems</w:t>
      </w:r>
      <w:r w:rsidRPr="003A37F4">
        <w:rPr>
          <w:b/>
          <w:iCs/>
          <w:u w:val="single"/>
          <w:bdr w:val="single" w:sz="8" w:space="0" w:color="auto"/>
        </w:rPr>
        <w:t xml:space="preserve"> they confront</w:t>
      </w:r>
      <w:r w:rsidRPr="003A37F4">
        <w:rPr>
          <w:sz w:val="14"/>
        </w:rPr>
        <w:t xml:space="preserve">. </w:t>
      </w:r>
      <w:r w:rsidRPr="00980A70">
        <w:rPr>
          <w:highlight w:val="cyan"/>
          <w:u w:val="single"/>
        </w:rPr>
        <w:t>This leads</w:t>
      </w:r>
      <w:r w:rsidRPr="003A37F4">
        <w:rPr>
          <w:u w:val="single"/>
        </w:rPr>
        <w:t xml:space="preserve"> individual </w:t>
      </w:r>
      <w:r w:rsidRPr="00980A70">
        <w:rPr>
          <w:highlight w:val="cyan"/>
          <w:u w:val="single"/>
        </w:rPr>
        <w:t xml:space="preserve">policymakers to </w:t>
      </w:r>
      <w:r w:rsidRPr="00980A70">
        <w:rPr>
          <w:b/>
          <w:iCs/>
          <w:highlight w:val="cyan"/>
          <w:u w:val="single"/>
          <w:bdr w:val="single" w:sz="8" w:space="0" w:color="auto"/>
        </w:rPr>
        <w:t>employ credible theories</w:t>
      </w:r>
      <w:r w:rsidRPr="003A37F4">
        <w:rPr>
          <w:u w:val="single"/>
        </w:rPr>
        <w:t xml:space="preserve"> to make sense of the world and decide what to do</w:t>
      </w:r>
      <w:r w:rsidRPr="003A37F4">
        <w:rPr>
          <w:sz w:val="14"/>
        </w:rPr>
        <w:t xml:space="preserve">, </w:t>
      </w:r>
      <w:r w:rsidRPr="00980A70">
        <w:rPr>
          <w:highlight w:val="cyan"/>
          <w:u w:val="single"/>
        </w:rPr>
        <w:t>as well as</w:t>
      </w:r>
      <w:r w:rsidRPr="003A37F4">
        <w:rPr>
          <w:u w:val="single"/>
        </w:rPr>
        <w:t xml:space="preserve"> to </w:t>
      </w:r>
      <w:r w:rsidRPr="00980A70">
        <w:rPr>
          <w:b/>
          <w:iCs/>
          <w:highlight w:val="cyan"/>
          <w:u w:val="single"/>
          <w:bdr w:val="single" w:sz="8" w:space="0" w:color="auto"/>
        </w:rPr>
        <w:t>deliberate among themselves</w:t>
      </w:r>
      <w:r w:rsidRPr="00980A70">
        <w:rPr>
          <w:highlight w:val="cyan"/>
          <w:u w:val="single"/>
        </w:rPr>
        <w:t xml:space="preserve"> to settle on a strategy</w:t>
      </w:r>
      <w:r w:rsidRPr="003A37F4">
        <w:rPr>
          <w:u w:val="single"/>
        </w:rPr>
        <w:t xml:space="preserve"> for moving forward</w:t>
      </w:r>
      <w:r w:rsidRPr="003A37F4">
        <w:rPr>
          <w:sz w:val="14"/>
        </w:rPr>
        <w:t xml:space="preserve">. This is not to deny that </w:t>
      </w:r>
      <w:r w:rsidRPr="00980A70">
        <w:rPr>
          <w:highlight w:val="cyan"/>
          <w:u w:val="single"/>
        </w:rPr>
        <w:t>states will sometimes think</w:t>
      </w:r>
      <w:r w:rsidRPr="003A37F4">
        <w:rPr>
          <w:sz w:val="14"/>
        </w:rPr>
        <w:t xml:space="preserve"> and act </w:t>
      </w:r>
      <w:proofErr w:type="spellStart"/>
      <w:r w:rsidRPr="00980A70">
        <w:rPr>
          <w:highlight w:val="cyan"/>
          <w:u w:val="single"/>
        </w:rPr>
        <w:t>nonrationally</w:t>
      </w:r>
      <w:proofErr w:type="spellEnd"/>
      <w:r w:rsidRPr="003A37F4">
        <w:rPr>
          <w:sz w:val="14"/>
        </w:rPr>
        <w:t xml:space="preserve"> when devising grand strategies or navigating crises. </w:t>
      </w:r>
      <w:r w:rsidRPr="00980A70">
        <w:rPr>
          <w:b/>
          <w:iCs/>
          <w:highlight w:val="cyan"/>
          <w:u w:val="single"/>
          <w:bdr w:val="single" w:sz="8" w:space="0" w:color="auto"/>
        </w:rPr>
        <w:t>But</w:t>
      </w:r>
      <w:r w:rsidRPr="003A37F4">
        <w:rPr>
          <w:sz w:val="14"/>
        </w:rPr>
        <w:t xml:space="preserve"> the </w:t>
      </w:r>
      <w:r w:rsidRPr="00980A70">
        <w:rPr>
          <w:b/>
          <w:iCs/>
          <w:highlight w:val="cyan"/>
          <w:u w:val="single"/>
          <w:bdr w:val="single" w:sz="8" w:space="0" w:color="auto"/>
        </w:rPr>
        <w:t>high costs of failure</w:t>
      </w:r>
      <w:r w:rsidRPr="00980A70">
        <w:rPr>
          <w:highlight w:val="cyan"/>
          <w:u w:val="single"/>
        </w:rPr>
        <w:t xml:space="preserve"> mean</w:t>
      </w:r>
      <w:r w:rsidRPr="003A37F4">
        <w:rPr>
          <w:u w:val="single"/>
        </w:rPr>
        <w:t xml:space="preserve"> that </w:t>
      </w:r>
      <w:r w:rsidRPr="00980A70">
        <w:rPr>
          <w:highlight w:val="cyan"/>
          <w:u w:val="single"/>
        </w:rPr>
        <w:t>such cases are</w:t>
      </w:r>
      <w:r w:rsidRPr="003A37F4">
        <w:rPr>
          <w:sz w:val="14"/>
        </w:rPr>
        <w:t xml:space="preserve"> likely to be </w:t>
      </w:r>
      <w:r w:rsidRPr="00980A70">
        <w:rPr>
          <w:b/>
          <w:iCs/>
          <w:highlight w:val="cyan"/>
          <w:u w:val="single"/>
          <w:bdr w:val="single" w:sz="8" w:space="0" w:color="auto"/>
        </w:rPr>
        <w:t>uncommon</w:t>
      </w:r>
      <w:r w:rsidRPr="003A37F4">
        <w:rPr>
          <w:sz w:val="14"/>
        </w:rPr>
        <w:t>.</w:t>
      </w:r>
    </w:p>
    <w:p w14:paraId="346CA8CD" w14:textId="77777777" w:rsidR="002F511E" w:rsidRPr="003A37F4" w:rsidRDefault="002F511E" w:rsidP="002F511E">
      <w:pPr>
        <w:pStyle w:val="Heading4"/>
        <w:rPr>
          <w:rFonts w:cs="Times New Roman"/>
        </w:rPr>
      </w:pPr>
      <w:bookmarkStart w:id="1" w:name="_Hlk526372420"/>
      <w:proofErr w:type="spellStart"/>
      <w:r w:rsidRPr="003A37F4">
        <w:rPr>
          <w:rFonts w:cs="Times New Roman"/>
        </w:rPr>
        <w:t>Counterforcing</w:t>
      </w:r>
      <w:proofErr w:type="spellEnd"/>
      <w:r w:rsidRPr="003A37F4">
        <w:rPr>
          <w:rFonts w:cs="Times New Roman"/>
        </w:rPr>
        <w:t xml:space="preserve"> deters escalation, and when it </w:t>
      </w:r>
      <w:proofErr w:type="gramStart"/>
      <w:r w:rsidRPr="003A37F4">
        <w:rPr>
          <w:rFonts w:cs="Times New Roman"/>
        </w:rPr>
        <w:t>doesn’t</w:t>
      </w:r>
      <w:proofErr w:type="gramEnd"/>
      <w:r w:rsidRPr="003A37F4">
        <w:rPr>
          <w:rFonts w:cs="Times New Roman"/>
        </w:rPr>
        <w:t xml:space="preserve"> we can just first strike!</w:t>
      </w:r>
    </w:p>
    <w:p w14:paraId="4794918C" w14:textId="77777777" w:rsidR="002F511E" w:rsidRPr="003A37F4" w:rsidRDefault="002F511E" w:rsidP="002F511E">
      <w:pPr>
        <w:rPr>
          <w:b/>
          <w:bCs/>
          <w:sz w:val="26"/>
        </w:rPr>
      </w:pPr>
      <w:r w:rsidRPr="003A37F4">
        <w:rPr>
          <w:rStyle w:val="Style13ptBold"/>
        </w:rPr>
        <w:t xml:space="preserve">Lieber &amp; Press ’16 </w:t>
      </w:r>
      <w:r w:rsidRPr="003A37F4">
        <w:rPr>
          <w:szCs w:val="16"/>
        </w:rPr>
        <w:t>(Keir &amp; Daryl; 12/22/16; Security Studies Program and Associate Professor in the Edmund A. Walsh School of Foreign Service at Georgetown University; Associate Professor in the Department of Government at Dartmouth College; Policy Roundtable, “Nuclear Weapons in the New Era of Counterforce” https://issforum.org/roundtables/policy/1-4-nuclear#Essay_by_Keir_A_Lieber_Georgetown_University_and_Daryl_G_Press_Dartmouth_College)</w:t>
      </w:r>
    </w:p>
    <w:p w14:paraId="29A06FDE" w14:textId="77777777" w:rsidR="002F511E" w:rsidRPr="003A37F4" w:rsidRDefault="002F511E" w:rsidP="002F511E">
      <w:r w:rsidRPr="003A37F4">
        <w:t xml:space="preserve">Deterrence and Counterforce </w:t>
      </w:r>
      <w:r w:rsidRPr="003A37F4">
        <w:rPr>
          <w:rStyle w:val="StyleUnderline"/>
        </w:rPr>
        <w:t xml:space="preserve">Robust nuclear </w:t>
      </w:r>
      <w:r w:rsidRPr="00980A70">
        <w:rPr>
          <w:rStyle w:val="StyleUnderline"/>
          <w:highlight w:val="cyan"/>
        </w:rPr>
        <w:t xml:space="preserve">deterrence </w:t>
      </w:r>
      <w:proofErr w:type="gramStart"/>
      <w:r w:rsidRPr="00980A70">
        <w:rPr>
          <w:rStyle w:val="StyleUnderline"/>
          <w:highlight w:val="cyan"/>
        </w:rPr>
        <w:t>is</w:t>
      </w:r>
      <w:proofErr w:type="gramEnd"/>
      <w:r w:rsidRPr="003A37F4">
        <w:t xml:space="preserve"> in large part </w:t>
      </w:r>
      <w:r w:rsidRPr="003A37F4">
        <w:rPr>
          <w:rStyle w:val="StyleUnderline"/>
        </w:rPr>
        <w:t xml:space="preserve">a function of the </w:t>
      </w:r>
      <w:r w:rsidRPr="00980A70">
        <w:rPr>
          <w:rStyle w:val="Emphasis"/>
          <w:highlight w:val="cyan"/>
        </w:rPr>
        <w:t>survivability</w:t>
      </w:r>
      <w:r w:rsidRPr="003A37F4">
        <w:rPr>
          <w:rStyle w:val="Emphasis"/>
        </w:rPr>
        <w:t xml:space="preserve"> of retaliatory forces</w:t>
      </w:r>
      <w:r w:rsidRPr="003A37F4">
        <w:rPr>
          <w:rStyle w:val="StyleUnderline"/>
        </w:rPr>
        <w:t xml:space="preserve">, meaning the ability of either adversary </w:t>
      </w:r>
      <w:r w:rsidRPr="00980A70">
        <w:rPr>
          <w:rStyle w:val="StyleUnderline"/>
          <w:highlight w:val="cyan"/>
        </w:rPr>
        <w:t>to withstand a</w:t>
      </w:r>
      <w:r w:rsidRPr="003A37F4">
        <w:rPr>
          <w:rStyle w:val="StyleUnderline"/>
        </w:rPr>
        <w:t xml:space="preserve"> </w:t>
      </w:r>
      <w:r w:rsidRPr="003A37F4">
        <w:rPr>
          <w:rStyle w:val="Emphasis"/>
        </w:rPr>
        <w:t xml:space="preserve">disarming </w:t>
      </w:r>
      <w:r w:rsidRPr="00980A70">
        <w:rPr>
          <w:rStyle w:val="Emphasis"/>
          <w:highlight w:val="cyan"/>
        </w:rPr>
        <w:t>strike</w:t>
      </w:r>
      <w:r w:rsidRPr="00980A70">
        <w:rPr>
          <w:rStyle w:val="StyleUnderline"/>
          <w:highlight w:val="cyan"/>
        </w:rPr>
        <w:t xml:space="preserve"> and</w:t>
      </w:r>
      <w:r w:rsidRPr="003A37F4">
        <w:t xml:space="preserve"> still </w:t>
      </w:r>
      <w:r w:rsidRPr="00980A70">
        <w:rPr>
          <w:rStyle w:val="StyleUnderline"/>
          <w:highlight w:val="cyan"/>
        </w:rPr>
        <w:t>inflict</w:t>
      </w:r>
      <w:r w:rsidRPr="003A37F4">
        <w:rPr>
          <w:rStyle w:val="StyleUnderline"/>
        </w:rPr>
        <w:t xml:space="preserve"> a </w:t>
      </w:r>
      <w:r w:rsidRPr="003A37F4">
        <w:rPr>
          <w:rStyle w:val="Emphasis"/>
        </w:rPr>
        <w:t xml:space="preserve">devastating </w:t>
      </w:r>
      <w:r w:rsidRPr="00980A70">
        <w:rPr>
          <w:rStyle w:val="Emphasis"/>
          <w:highlight w:val="cyan"/>
        </w:rPr>
        <w:t>response</w:t>
      </w:r>
      <w:r w:rsidRPr="003A37F4">
        <w:rPr>
          <w:rStyle w:val="StyleUnderline"/>
        </w:rPr>
        <w:t xml:space="preserve"> on the attacker. An effective</w:t>
      </w:r>
      <w:r w:rsidRPr="003A37F4">
        <w:t xml:space="preserve"> deterrent </w:t>
      </w:r>
      <w:r w:rsidRPr="003A37F4">
        <w:rPr>
          <w:rStyle w:val="StyleUnderline"/>
        </w:rPr>
        <w:t xml:space="preserve">posture must </w:t>
      </w:r>
      <w:r w:rsidRPr="003A37F4">
        <w:rPr>
          <w:rStyle w:val="Emphasis"/>
        </w:rPr>
        <w:t>deter all leaders</w:t>
      </w:r>
      <w:r w:rsidRPr="003A37F4">
        <w:rPr>
          <w:rStyle w:val="StyleUnderline"/>
        </w:rPr>
        <w:t>, including</w:t>
      </w:r>
      <w:r w:rsidRPr="003A37F4">
        <w:t xml:space="preserve"> highly </w:t>
      </w:r>
      <w:r w:rsidRPr="003A37F4">
        <w:rPr>
          <w:rStyle w:val="StyleUnderline"/>
        </w:rPr>
        <w:t>aggressive ones, and</w:t>
      </w:r>
      <w:r w:rsidRPr="003A37F4">
        <w:t xml:space="preserve"> it must succeed in peacetime, </w:t>
      </w:r>
      <w:r w:rsidRPr="003A37F4">
        <w:rPr>
          <w:rStyle w:val="StyleUnderline"/>
        </w:rPr>
        <w:t xml:space="preserve">during </w:t>
      </w:r>
      <w:r w:rsidRPr="003A37F4">
        <w:rPr>
          <w:rStyle w:val="Emphasis"/>
        </w:rPr>
        <w:t>intense crises</w:t>
      </w:r>
      <w:r w:rsidRPr="003A37F4">
        <w:rPr>
          <w:rStyle w:val="StyleUnderline"/>
        </w:rPr>
        <w:t>, or</w:t>
      </w:r>
      <w:r w:rsidRPr="003A37F4">
        <w:t xml:space="preserve"> </w:t>
      </w:r>
      <w:proofErr w:type="gramStart"/>
      <w:r w:rsidRPr="003A37F4">
        <w:t>in the midst of</w:t>
      </w:r>
      <w:proofErr w:type="gramEnd"/>
      <w:r w:rsidRPr="003A37F4">
        <w:t xml:space="preserve"> con</w:t>
      </w:r>
      <w:r w:rsidRPr="003A37F4">
        <w:rPr>
          <w:rStyle w:val="StyleUnderline"/>
        </w:rPr>
        <w:t>ventional wars</w:t>
      </w:r>
      <w:r w:rsidRPr="003A37F4">
        <w:t xml:space="preserve">. In short, </w:t>
      </w:r>
      <w:r w:rsidRPr="003A37F4">
        <w:rPr>
          <w:rStyle w:val="StyleUnderline"/>
        </w:rPr>
        <w:t xml:space="preserve">maintaining a survivable </w:t>
      </w:r>
      <w:r w:rsidRPr="003A37F4">
        <w:rPr>
          <w:rStyle w:val="Emphasis"/>
        </w:rPr>
        <w:t>nuclear retaliatory force</w:t>
      </w:r>
      <w:r w:rsidRPr="003A37F4">
        <w:rPr>
          <w:rStyle w:val="StyleUnderline"/>
        </w:rPr>
        <w:t xml:space="preserve"> is foundational </w:t>
      </w:r>
      <w:r w:rsidRPr="003A37F4">
        <w:t xml:space="preserve">to deterrence. </w:t>
      </w:r>
      <w:r w:rsidRPr="003A37F4">
        <w:rPr>
          <w:rStyle w:val="StyleUnderline"/>
        </w:rPr>
        <w:t xml:space="preserve">The new era of counterforce threatens this foundation. </w:t>
      </w:r>
      <w:r w:rsidRPr="00980A70">
        <w:rPr>
          <w:rStyle w:val="StyleUnderline"/>
          <w:highlight w:val="cyan"/>
        </w:rPr>
        <w:t>Maintaining</w:t>
      </w:r>
      <w:r w:rsidRPr="003A37F4">
        <w:rPr>
          <w:rStyle w:val="StyleUnderline"/>
        </w:rPr>
        <w:t xml:space="preserve"> a survivable</w:t>
      </w:r>
      <w:r w:rsidRPr="003A37F4">
        <w:t xml:space="preserve"> retaliatory </w:t>
      </w:r>
      <w:r w:rsidRPr="00980A70">
        <w:rPr>
          <w:rStyle w:val="StyleUnderline"/>
          <w:highlight w:val="cyan"/>
        </w:rPr>
        <w:t>force is</w:t>
      </w:r>
      <w:r w:rsidRPr="003A37F4">
        <w:rPr>
          <w:rStyle w:val="StyleUnderline"/>
        </w:rPr>
        <w:t xml:space="preserve"> becoming </w:t>
      </w:r>
      <w:r w:rsidRPr="00980A70">
        <w:rPr>
          <w:rStyle w:val="StyleUnderline"/>
          <w:highlight w:val="cyan"/>
        </w:rPr>
        <w:t>difficult because of</w:t>
      </w:r>
      <w:r w:rsidRPr="003A37F4">
        <w:rPr>
          <w:rStyle w:val="StyleUnderline"/>
        </w:rPr>
        <w:t xml:space="preserve"> the </w:t>
      </w:r>
      <w:r w:rsidRPr="00980A70">
        <w:rPr>
          <w:rStyle w:val="Emphasis"/>
          <w:highlight w:val="cyan"/>
        </w:rPr>
        <w:t>vulnerability of</w:t>
      </w:r>
      <w:r w:rsidRPr="003A37F4">
        <w:rPr>
          <w:rStyle w:val="Emphasis"/>
        </w:rPr>
        <w:t xml:space="preserve"> fixed </w:t>
      </w:r>
      <w:r w:rsidRPr="00980A70">
        <w:rPr>
          <w:rStyle w:val="Emphasis"/>
          <w:highlight w:val="cyan"/>
        </w:rPr>
        <w:t>sites</w:t>
      </w:r>
      <w:r w:rsidRPr="00980A70">
        <w:rPr>
          <w:rStyle w:val="StyleUnderline"/>
          <w:highlight w:val="cyan"/>
        </w:rPr>
        <w:t xml:space="preserve"> against</w:t>
      </w:r>
      <w:r w:rsidRPr="003A37F4">
        <w:t xml:space="preserve"> today’s </w:t>
      </w:r>
      <w:r w:rsidRPr="003A37F4">
        <w:rPr>
          <w:rStyle w:val="StyleUnderline"/>
        </w:rPr>
        <w:t xml:space="preserve">highly accurate </w:t>
      </w:r>
      <w:r w:rsidRPr="00980A70">
        <w:rPr>
          <w:rStyle w:val="StyleUnderline"/>
          <w:highlight w:val="cyan"/>
        </w:rPr>
        <w:t>delivery</w:t>
      </w:r>
      <w:r w:rsidRPr="003A37F4">
        <w:t xml:space="preserve"> systems. Technological </w:t>
      </w:r>
      <w:r w:rsidRPr="003A37F4">
        <w:rPr>
          <w:rStyle w:val="StyleUnderline"/>
        </w:rPr>
        <w:t>advances mean</w:t>
      </w:r>
      <w:r w:rsidRPr="003A37F4">
        <w:t xml:space="preserve"> that </w:t>
      </w:r>
      <w:r w:rsidRPr="003A37F4">
        <w:rPr>
          <w:rStyle w:val="StyleUnderline"/>
        </w:rPr>
        <w:t xml:space="preserve">both nuclear </w:t>
      </w:r>
      <w:r w:rsidRPr="003A37F4">
        <w:rPr>
          <w:rStyle w:val="Emphasis"/>
        </w:rPr>
        <w:t>and conventional</w:t>
      </w:r>
      <w:r w:rsidRPr="003A37F4">
        <w:t xml:space="preserve"> strike </w:t>
      </w:r>
      <w:r w:rsidRPr="003A37F4">
        <w:rPr>
          <w:rStyle w:val="StyleUnderline"/>
        </w:rPr>
        <w:t>systems pose a</w:t>
      </w:r>
      <w:r w:rsidRPr="003A37F4">
        <w:t xml:space="preserve"> plausible </w:t>
      </w:r>
      <w:r w:rsidRPr="003A37F4">
        <w:rPr>
          <w:rStyle w:val="StyleUnderline"/>
        </w:rPr>
        <w:t>disarming threat to even the hardest fixed targets. Concealment is</w:t>
      </w:r>
      <w:r w:rsidRPr="003A37F4">
        <w:t xml:space="preserve"> also </w:t>
      </w:r>
      <w:r w:rsidRPr="003A37F4">
        <w:rPr>
          <w:rStyle w:val="StyleUnderline"/>
        </w:rPr>
        <w:t xml:space="preserve">at risk. Trends in </w:t>
      </w:r>
      <w:r w:rsidRPr="003A37F4">
        <w:rPr>
          <w:rStyle w:val="Emphasis"/>
        </w:rPr>
        <w:t>remote sensing</w:t>
      </w:r>
      <w:r w:rsidRPr="003A37F4">
        <w:rPr>
          <w:rStyle w:val="StyleUnderline"/>
        </w:rPr>
        <w:t xml:space="preserve"> – from </w:t>
      </w:r>
      <w:r w:rsidRPr="003A37F4">
        <w:t xml:space="preserve">the growing diversity of </w:t>
      </w:r>
      <w:r w:rsidRPr="003A37F4">
        <w:rPr>
          <w:rStyle w:val="StyleUnderline"/>
        </w:rPr>
        <w:t>sensing platforms to</w:t>
      </w:r>
      <w:r w:rsidRPr="003A37F4">
        <w:t xml:space="preserve"> the improvement in sensor </w:t>
      </w:r>
      <w:r w:rsidRPr="003A37F4">
        <w:rPr>
          <w:rStyle w:val="StyleUnderline"/>
        </w:rPr>
        <w:t>resolution, persistence, processing</w:t>
      </w:r>
      <w:r w:rsidRPr="003A37F4">
        <w:t xml:space="preserve">, and transmission – </w:t>
      </w:r>
      <w:r w:rsidRPr="003A37F4">
        <w:rPr>
          <w:rStyle w:val="StyleUnderline"/>
        </w:rPr>
        <w:t>are eroding the security</w:t>
      </w:r>
      <w:r w:rsidRPr="003A37F4">
        <w:t xml:space="preserve"> that </w:t>
      </w:r>
      <w:r w:rsidRPr="003A37F4">
        <w:rPr>
          <w:rStyle w:val="StyleUnderline"/>
        </w:rPr>
        <w:t>mobility</w:t>
      </w:r>
      <w:r w:rsidRPr="003A37F4">
        <w:t xml:space="preserve"> once </w:t>
      </w:r>
      <w:r w:rsidRPr="003A37F4">
        <w:rPr>
          <w:rStyle w:val="StyleUnderline"/>
        </w:rPr>
        <w:t>provided</w:t>
      </w:r>
      <w:r w:rsidRPr="003A37F4">
        <w:t xml:space="preserve">. Historically, </w:t>
      </w:r>
      <w:r w:rsidRPr="003A37F4">
        <w:rPr>
          <w:rStyle w:val="StyleUnderline"/>
        </w:rPr>
        <w:t>land-based mobile forces</w:t>
      </w:r>
      <w:r w:rsidRPr="003A37F4">
        <w:t xml:space="preserve"> wishing to remain concealed merely needed to hide from optical satellites or manned aircraft passing intermittently and quickly overhead. Now, they must </w:t>
      </w:r>
      <w:r w:rsidRPr="003A37F4">
        <w:rPr>
          <w:rStyle w:val="StyleUnderline"/>
        </w:rPr>
        <w:t xml:space="preserve">worry about a plethora of </w:t>
      </w:r>
      <w:r w:rsidRPr="003A37F4">
        <w:rPr>
          <w:rStyle w:val="Emphasis"/>
        </w:rPr>
        <w:t>satellites</w:t>
      </w:r>
      <w:r w:rsidRPr="003A37F4">
        <w:t xml:space="preserve"> and other sensors – some of which loiter, gathering streams of data. </w:t>
      </w:r>
      <w:r w:rsidRPr="003A37F4">
        <w:rPr>
          <w:rStyle w:val="StyleUnderline"/>
        </w:rPr>
        <w:t>SSBNs</w:t>
      </w:r>
      <w:r w:rsidRPr="003A37F4">
        <w:t xml:space="preserve"> also </w:t>
      </w:r>
      <w:r w:rsidRPr="003A37F4">
        <w:rPr>
          <w:rStyle w:val="StyleUnderline"/>
        </w:rPr>
        <w:t>face</w:t>
      </w:r>
      <w:r w:rsidRPr="003A37F4">
        <w:t xml:space="preserve"> new and meaningful </w:t>
      </w:r>
      <w:r w:rsidRPr="003A37F4">
        <w:rPr>
          <w:rStyle w:val="StyleUnderline"/>
        </w:rPr>
        <w:t>advances that threaten their ability to stay concealed</w:t>
      </w:r>
      <w:r w:rsidRPr="003A37F4">
        <w:t xml:space="preserve"> at sea. Although none of </w:t>
      </w:r>
      <w:r w:rsidRPr="003A37F4">
        <w:rPr>
          <w:rStyle w:val="StyleUnderline"/>
        </w:rPr>
        <w:t>these technological trends</w:t>
      </w:r>
      <w:r w:rsidRPr="003A37F4">
        <w:t xml:space="preserve"> alone are transformative, taken together they </w:t>
      </w:r>
      <w:r w:rsidRPr="003A37F4">
        <w:rPr>
          <w:rStyle w:val="StyleUnderline"/>
        </w:rPr>
        <w:t>are creating a degree of transparency</w:t>
      </w:r>
      <w:r w:rsidRPr="003A37F4">
        <w:t xml:space="preserve"> that was </w:t>
      </w:r>
      <w:r w:rsidRPr="003A37F4">
        <w:rPr>
          <w:rStyle w:val="StyleUnderline"/>
        </w:rPr>
        <w:t>unimaginable</w:t>
      </w:r>
      <w:r w:rsidRPr="003A37F4">
        <w:t xml:space="preserve"> even two </w:t>
      </w:r>
      <w:r w:rsidRPr="003A37F4">
        <w:rPr>
          <w:rStyle w:val="StyleUnderline"/>
        </w:rPr>
        <w:t>decades ago. While</w:t>
      </w:r>
      <w:r w:rsidRPr="003A37F4">
        <w:t xml:space="preserve"> the </w:t>
      </w:r>
      <w:r w:rsidRPr="003A37F4">
        <w:rPr>
          <w:rStyle w:val="StyleUnderline"/>
        </w:rPr>
        <w:t>survivability</w:t>
      </w:r>
      <w:r w:rsidRPr="003A37F4">
        <w:t xml:space="preserve"> of deterrent forces </w:t>
      </w:r>
      <w:r w:rsidRPr="003A37F4">
        <w:rPr>
          <w:rStyle w:val="StyleUnderline"/>
        </w:rPr>
        <w:t>may be on shaky ground</w:t>
      </w:r>
      <w:r w:rsidRPr="003A37F4">
        <w:t xml:space="preserve">, the </w:t>
      </w:r>
      <w:r w:rsidRPr="003A37F4">
        <w:rPr>
          <w:rStyle w:val="StyleUnderline"/>
        </w:rPr>
        <w:t>new</w:t>
      </w:r>
      <w:r w:rsidRPr="003A37F4">
        <w:t xml:space="preserve"> era of </w:t>
      </w:r>
      <w:r w:rsidRPr="00980A70">
        <w:rPr>
          <w:rStyle w:val="Emphasis"/>
          <w:highlight w:val="cyan"/>
        </w:rPr>
        <w:t>counterforce</w:t>
      </w:r>
      <w:r w:rsidRPr="00980A70">
        <w:rPr>
          <w:rStyle w:val="StyleUnderline"/>
          <w:highlight w:val="cyan"/>
        </w:rPr>
        <w:t xml:space="preserve"> means</w:t>
      </w:r>
      <w:r w:rsidRPr="003A37F4">
        <w:rPr>
          <w:rStyle w:val="StyleUnderline"/>
        </w:rPr>
        <w:t xml:space="preserve"> </w:t>
      </w:r>
      <w:r w:rsidRPr="003A37F4">
        <w:t xml:space="preserve">that </w:t>
      </w:r>
      <w:r w:rsidRPr="00980A70">
        <w:rPr>
          <w:rStyle w:val="StyleUnderline"/>
          <w:highlight w:val="cyan"/>
        </w:rPr>
        <w:t>the U.S. can</w:t>
      </w:r>
      <w:r w:rsidRPr="003A37F4">
        <w:rPr>
          <w:rStyle w:val="StyleUnderline"/>
        </w:rPr>
        <w:t xml:space="preserve"> plausibly </w:t>
      </w:r>
      <w:r w:rsidRPr="00980A70">
        <w:rPr>
          <w:rStyle w:val="Emphasis"/>
          <w:highlight w:val="cyan"/>
        </w:rPr>
        <w:t>disarm adversaries</w:t>
      </w:r>
      <w:r w:rsidRPr="003A37F4">
        <w:rPr>
          <w:rStyle w:val="StyleUnderline"/>
        </w:rPr>
        <w:t xml:space="preserve"> if deterrence fails. The threat of</w:t>
      </w:r>
      <w:r w:rsidRPr="003A37F4">
        <w:t xml:space="preserve"> using </w:t>
      </w:r>
      <w:r w:rsidRPr="003A37F4">
        <w:rPr>
          <w:rStyle w:val="StyleUnderline"/>
        </w:rPr>
        <w:t>nuclear weapons against the U</w:t>
      </w:r>
      <w:r w:rsidRPr="003A37F4">
        <w:t xml:space="preserve">nited </w:t>
      </w:r>
      <w:r w:rsidRPr="003A37F4">
        <w:rPr>
          <w:rStyle w:val="StyleUnderline"/>
        </w:rPr>
        <w:t>S</w:t>
      </w:r>
      <w:r w:rsidRPr="003A37F4">
        <w:t xml:space="preserve">tates </w:t>
      </w:r>
      <w:r w:rsidRPr="003A37F4">
        <w:rPr>
          <w:rStyle w:val="StyleUnderline"/>
        </w:rPr>
        <w:t>is often</w:t>
      </w:r>
      <w:r w:rsidRPr="003A37F4">
        <w:t xml:space="preserve"> seen as </w:t>
      </w:r>
      <w:r w:rsidRPr="003A37F4">
        <w:rPr>
          <w:rStyle w:val="StyleUnderline"/>
        </w:rPr>
        <w:t>merely the strategy of</w:t>
      </w:r>
      <w:r w:rsidRPr="003A37F4">
        <w:t xml:space="preserve"> delusional leaders or </w:t>
      </w:r>
      <w:r w:rsidRPr="003A37F4">
        <w:rPr>
          <w:rStyle w:val="StyleUnderline"/>
        </w:rPr>
        <w:t>terrorists, but</w:t>
      </w:r>
      <w:r w:rsidRPr="003A37F4">
        <w:t xml:space="preserve"> U.S. </w:t>
      </w:r>
      <w:r w:rsidRPr="00980A70">
        <w:rPr>
          <w:rStyle w:val="StyleUnderline"/>
          <w:highlight w:val="cyan"/>
        </w:rPr>
        <w:t>adversaries</w:t>
      </w:r>
      <w:r w:rsidRPr="003A37F4">
        <w:rPr>
          <w:rStyle w:val="StyleUnderline"/>
        </w:rPr>
        <w:t xml:space="preserve"> may have good reasons to </w:t>
      </w:r>
      <w:r w:rsidRPr="00980A70">
        <w:rPr>
          <w:rStyle w:val="Emphasis"/>
          <w:highlight w:val="cyan"/>
        </w:rPr>
        <w:t>engage in</w:t>
      </w:r>
      <w:r w:rsidRPr="003A37F4">
        <w:rPr>
          <w:rStyle w:val="Emphasis"/>
        </w:rPr>
        <w:t xml:space="preserve"> such </w:t>
      </w:r>
      <w:r w:rsidRPr="00980A70">
        <w:rPr>
          <w:rStyle w:val="Emphasis"/>
          <w:highlight w:val="cyan"/>
        </w:rPr>
        <w:t>escalation</w:t>
      </w:r>
      <w:r w:rsidRPr="003A37F4">
        <w:t xml:space="preserve">. Throughout the nuclear age, </w:t>
      </w:r>
      <w:r w:rsidRPr="00980A70">
        <w:rPr>
          <w:rStyle w:val="StyleUnderline"/>
          <w:highlight w:val="cyan"/>
        </w:rPr>
        <w:t>countries lacking</w:t>
      </w:r>
      <w:r w:rsidRPr="003A37F4">
        <w:t xml:space="preserve"> sufficient </w:t>
      </w:r>
      <w:r w:rsidRPr="003A37F4">
        <w:rPr>
          <w:rStyle w:val="StyleUnderline"/>
        </w:rPr>
        <w:t xml:space="preserve">conventional </w:t>
      </w:r>
      <w:r w:rsidRPr="00980A70">
        <w:rPr>
          <w:rStyle w:val="StyleUnderline"/>
          <w:highlight w:val="cyan"/>
        </w:rPr>
        <w:t>forces</w:t>
      </w:r>
      <w:r w:rsidRPr="003A37F4">
        <w:t xml:space="preserve"> to repel a major attack have </w:t>
      </w:r>
      <w:r w:rsidRPr="00980A70">
        <w:rPr>
          <w:rStyle w:val="StyleUnderline"/>
          <w:highlight w:val="cyan"/>
        </w:rPr>
        <w:t xml:space="preserve">relied on </w:t>
      </w:r>
      <w:r w:rsidRPr="00980A70">
        <w:rPr>
          <w:rStyle w:val="Emphasis"/>
          <w:highlight w:val="cyan"/>
        </w:rPr>
        <w:t>nuclear threats</w:t>
      </w:r>
      <w:r w:rsidRPr="003A37F4">
        <w:rPr>
          <w:rStyle w:val="StyleUnderline"/>
        </w:rPr>
        <w:t xml:space="preserve"> to deter or stalemate </w:t>
      </w:r>
      <w:r w:rsidRPr="003A37F4">
        <w:t xml:space="preserve">conventional </w:t>
      </w:r>
      <w:r w:rsidRPr="003A37F4">
        <w:rPr>
          <w:rStyle w:val="StyleUnderline"/>
        </w:rPr>
        <w:t>war</w:t>
      </w:r>
      <w:r w:rsidRPr="003A37F4">
        <w:t xml:space="preserve">. Specifically, relatively </w:t>
      </w:r>
      <w:r w:rsidRPr="003A37F4">
        <w:rPr>
          <w:rStyle w:val="StyleUnderline"/>
        </w:rPr>
        <w:t>weaker countries</w:t>
      </w:r>
      <w:r w:rsidRPr="003A37F4">
        <w:t xml:space="preserve"> have </w:t>
      </w:r>
      <w:r w:rsidRPr="003A37F4">
        <w:rPr>
          <w:rStyle w:val="StyleUnderline"/>
        </w:rPr>
        <w:t xml:space="preserve">planned to </w:t>
      </w:r>
      <w:r w:rsidRPr="003A37F4">
        <w:rPr>
          <w:rStyle w:val="Emphasis"/>
        </w:rPr>
        <w:t>use nuclear weapons</w:t>
      </w:r>
      <w:r w:rsidRPr="003A37F4">
        <w:t xml:space="preserve"> </w:t>
      </w:r>
      <w:proofErr w:type="gramStart"/>
      <w:r w:rsidRPr="003A37F4">
        <w:t xml:space="preserve">in order </w:t>
      </w:r>
      <w:r w:rsidRPr="003A37F4">
        <w:rPr>
          <w:rStyle w:val="StyleUnderline"/>
        </w:rPr>
        <w:t>to</w:t>
      </w:r>
      <w:proofErr w:type="gramEnd"/>
      <w:r w:rsidRPr="003A37F4">
        <w:rPr>
          <w:rStyle w:val="StyleUnderline"/>
        </w:rPr>
        <w:t xml:space="preserve"> halt a conventional conflict</w:t>
      </w:r>
      <w:r w:rsidRPr="003A37F4">
        <w:t xml:space="preserve"> before they suffer catastrophic defeat. </w:t>
      </w:r>
      <w:r w:rsidRPr="00980A70">
        <w:rPr>
          <w:rStyle w:val="StyleUnderline"/>
          <w:highlight w:val="cyan"/>
        </w:rPr>
        <w:t>This was</w:t>
      </w:r>
      <w:r w:rsidRPr="003A37F4">
        <w:rPr>
          <w:rStyle w:val="StyleUnderline"/>
        </w:rPr>
        <w:t xml:space="preserve"> NATO’s strategy</w:t>
      </w:r>
      <w:r w:rsidRPr="003A37F4">
        <w:t xml:space="preserve"> for much of the Cold War, </w:t>
      </w:r>
      <w:r w:rsidRPr="003A37F4">
        <w:rPr>
          <w:rStyle w:val="StyleUnderline"/>
        </w:rPr>
        <w:t>and</w:t>
      </w:r>
      <w:r w:rsidRPr="003A37F4">
        <w:t xml:space="preserve"> it </w:t>
      </w:r>
      <w:r w:rsidRPr="003A37F4">
        <w:rPr>
          <w:rStyle w:val="StyleUnderline"/>
        </w:rPr>
        <w:t xml:space="preserve">has been </w:t>
      </w:r>
      <w:r w:rsidRPr="00980A70">
        <w:rPr>
          <w:rStyle w:val="StyleUnderline"/>
          <w:highlight w:val="cyan"/>
        </w:rPr>
        <w:t xml:space="preserve">adopted by </w:t>
      </w:r>
      <w:r w:rsidRPr="00980A70">
        <w:rPr>
          <w:rStyle w:val="Emphasis"/>
          <w:highlight w:val="cyan"/>
        </w:rPr>
        <w:t>Russia</w:t>
      </w:r>
      <w:r w:rsidRPr="00980A70">
        <w:rPr>
          <w:rStyle w:val="StyleUnderline"/>
          <w:highlight w:val="cyan"/>
        </w:rPr>
        <w:t xml:space="preserve">, </w:t>
      </w:r>
      <w:r w:rsidRPr="00980A70">
        <w:rPr>
          <w:rStyle w:val="Emphasis"/>
          <w:highlight w:val="cyan"/>
        </w:rPr>
        <w:t>Pakistan</w:t>
      </w:r>
      <w:r w:rsidRPr="00980A70">
        <w:rPr>
          <w:rStyle w:val="StyleUnderline"/>
          <w:highlight w:val="cyan"/>
        </w:rPr>
        <w:t xml:space="preserve">, and </w:t>
      </w:r>
      <w:r w:rsidRPr="00980A70">
        <w:rPr>
          <w:rStyle w:val="Emphasis"/>
          <w:highlight w:val="cyan"/>
        </w:rPr>
        <w:t>No</w:t>
      </w:r>
      <w:r w:rsidRPr="003A37F4">
        <w:rPr>
          <w:rStyle w:val="Emphasis"/>
        </w:rPr>
        <w:t xml:space="preserve">rth </w:t>
      </w:r>
      <w:r w:rsidRPr="00980A70">
        <w:rPr>
          <w:rStyle w:val="Emphasis"/>
          <w:highlight w:val="cyan"/>
        </w:rPr>
        <w:t>Ko</w:t>
      </w:r>
      <w:r w:rsidRPr="003A37F4">
        <w:rPr>
          <w:rStyle w:val="Emphasis"/>
        </w:rPr>
        <w:t>rea</w:t>
      </w:r>
      <w:r w:rsidRPr="003A37F4">
        <w:t xml:space="preserve"> today. </w:t>
      </w:r>
      <w:r w:rsidRPr="003A37F4">
        <w:rPr>
          <w:rStyle w:val="StyleUnderline"/>
        </w:rPr>
        <w:t>Now that the U</w:t>
      </w:r>
      <w:r w:rsidRPr="003A37F4">
        <w:t xml:space="preserve">nited </w:t>
      </w:r>
      <w:r w:rsidRPr="003A37F4">
        <w:rPr>
          <w:rStyle w:val="StyleUnderline"/>
        </w:rPr>
        <w:t>S</w:t>
      </w:r>
      <w:r w:rsidRPr="003A37F4">
        <w:t xml:space="preserve">tates </w:t>
      </w:r>
      <w:r w:rsidRPr="003A37F4">
        <w:rPr>
          <w:rStyle w:val="StyleUnderline"/>
        </w:rPr>
        <w:t>possesses the</w:t>
      </w:r>
      <w:r w:rsidRPr="003A37F4">
        <w:t xml:space="preserve"> world’s </w:t>
      </w:r>
      <w:r w:rsidRPr="003A37F4">
        <w:rPr>
          <w:rStyle w:val="StyleUnderline"/>
        </w:rPr>
        <w:t xml:space="preserve">most powerful conventional force, it faces </w:t>
      </w:r>
      <w:r w:rsidRPr="003A37F4">
        <w:rPr>
          <w:rStyle w:val="Emphasis"/>
        </w:rPr>
        <w:t>significant escalation</w:t>
      </w:r>
      <w:r w:rsidRPr="003A37F4">
        <w:rPr>
          <w:rStyle w:val="StyleUnderline"/>
        </w:rPr>
        <w:t xml:space="preserve"> risks</w:t>
      </w:r>
      <w:r w:rsidRPr="003A37F4">
        <w:t xml:space="preserve">. For example, </w:t>
      </w:r>
      <w:r w:rsidRPr="003A37F4">
        <w:rPr>
          <w:rStyle w:val="StyleUnderline"/>
        </w:rPr>
        <w:t>if war erupts on the Korean Peninsula, or</w:t>
      </w:r>
      <w:r w:rsidRPr="003A37F4">
        <w:t xml:space="preserve"> in </w:t>
      </w:r>
      <w:r w:rsidRPr="003A37F4">
        <w:rPr>
          <w:rStyle w:val="StyleUnderline"/>
        </w:rPr>
        <w:t>the Baltics, or</w:t>
      </w:r>
      <w:r w:rsidRPr="003A37F4">
        <w:t xml:space="preserve"> possibly even in maritime </w:t>
      </w:r>
      <w:r w:rsidRPr="003A37F4">
        <w:rPr>
          <w:rStyle w:val="StyleUnderline"/>
        </w:rPr>
        <w:t>East Asia</w:t>
      </w:r>
      <w:r w:rsidRPr="003A37F4">
        <w:t xml:space="preserve">, U.S. </w:t>
      </w:r>
      <w:r w:rsidRPr="003A37F4">
        <w:rPr>
          <w:rStyle w:val="StyleUnderline"/>
        </w:rPr>
        <w:t>adversaries will</w:t>
      </w:r>
      <w:r w:rsidRPr="003A37F4">
        <w:t xml:space="preserve"> likely </w:t>
      </w:r>
      <w:r w:rsidRPr="003A37F4">
        <w:rPr>
          <w:rStyle w:val="StyleUnderline"/>
        </w:rPr>
        <w:t>need</w:t>
      </w:r>
      <w:r w:rsidRPr="003A37F4">
        <w:t xml:space="preserve"> a quick way </w:t>
      </w:r>
      <w:r w:rsidRPr="003A37F4">
        <w:rPr>
          <w:rStyle w:val="StyleUnderline"/>
        </w:rPr>
        <w:t>to stalemate</w:t>
      </w:r>
      <w:r w:rsidRPr="003A37F4">
        <w:t xml:space="preserve"> superior U.S. </w:t>
      </w:r>
      <w:r w:rsidRPr="003A37F4">
        <w:rPr>
          <w:rStyle w:val="StyleUnderline"/>
        </w:rPr>
        <w:t>conventional forces. Nuclear escalation offers</w:t>
      </w:r>
      <w:r w:rsidRPr="003A37F4">
        <w:t xml:space="preserve"> adversaries one of the only </w:t>
      </w:r>
      <w:r w:rsidRPr="003A37F4">
        <w:rPr>
          <w:rStyle w:val="StyleUnderline"/>
        </w:rPr>
        <w:t>viable options for</w:t>
      </w:r>
      <w:r w:rsidRPr="003A37F4">
        <w:t xml:space="preserve"> forcing a stalemate and </w:t>
      </w:r>
      <w:r w:rsidRPr="003A37F4">
        <w:rPr>
          <w:rStyle w:val="StyleUnderline"/>
        </w:rPr>
        <w:t xml:space="preserve">avoiding </w:t>
      </w:r>
      <w:r w:rsidRPr="003A37F4">
        <w:rPr>
          <w:rStyle w:val="Emphasis"/>
        </w:rPr>
        <w:t>catastrophic defeat</w:t>
      </w:r>
      <w:r w:rsidRPr="003A37F4">
        <w:t xml:space="preserve"> during a conventional war.[21] </w:t>
      </w:r>
      <w:r w:rsidRPr="003A37F4">
        <w:rPr>
          <w:rStyle w:val="StyleUnderline"/>
        </w:rPr>
        <w:t>This is the</w:t>
      </w:r>
      <w:r w:rsidRPr="003A37F4">
        <w:t xml:space="preserve"> strategic </w:t>
      </w:r>
      <w:r w:rsidRPr="003A37F4">
        <w:rPr>
          <w:rStyle w:val="StyleUnderline"/>
        </w:rPr>
        <w:t>context in which</w:t>
      </w:r>
      <w:r w:rsidRPr="003A37F4">
        <w:t xml:space="preserve"> potent </w:t>
      </w:r>
      <w:r w:rsidRPr="003A37F4">
        <w:rPr>
          <w:rStyle w:val="StyleUnderline"/>
        </w:rPr>
        <w:t>counterforce</w:t>
      </w:r>
      <w:r w:rsidRPr="003A37F4">
        <w:t xml:space="preserve"> capabilities </w:t>
      </w:r>
      <w:r w:rsidRPr="003A37F4">
        <w:rPr>
          <w:rStyle w:val="StyleUnderline"/>
        </w:rPr>
        <w:t>may benefit the U</w:t>
      </w:r>
      <w:r w:rsidRPr="003A37F4">
        <w:t xml:space="preserve">nited </w:t>
      </w:r>
      <w:r w:rsidRPr="003A37F4">
        <w:rPr>
          <w:rStyle w:val="StyleUnderline"/>
        </w:rPr>
        <w:t>S</w:t>
      </w:r>
      <w:r w:rsidRPr="003A37F4">
        <w:t xml:space="preserve">tates. </w:t>
      </w:r>
      <w:r w:rsidRPr="003A37F4">
        <w:rPr>
          <w:rStyle w:val="StyleUnderline"/>
        </w:rPr>
        <w:t>Such capabilities may not appear attractive</w:t>
      </w:r>
      <w:r w:rsidRPr="003A37F4">
        <w:t xml:space="preserve"> to U.S. leaders </w:t>
      </w:r>
      <w:r w:rsidRPr="003A37F4">
        <w:rPr>
          <w:rStyle w:val="StyleUnderline"/>
        </w:rPr>
        <w:t>in peacetime</w:t>
      </w:r>
      <w:r w:rsidRPr="003A37F4">
        <w:t xml:space="preserve">. But </w:t>
      </w:r>
      <w:proofErr w:type="gramStart"/>
      <w:r w:rsidRPr="003A37F4">
        <w:t>in the midst of</w:t>
      </w:r>
      <w:proofErr w:type="gramEnd"/>
      <w:r w:rsidRPr="003A37F4">
        <w:t xml:space="preserve"> a conventional conflict – especially after an adversary like North Korea has begun to escalate – </w:t>
      </w:r>
      <w:r w:rsidRPr="003A37F4">
        <w:rPr>
          <w:rStyle w:val="StyleUnderline"/>
        </w:rPr>
        <w:t xml:space="preserve">the ability to conduct a </w:t>
      </w:r>
      <w:r w:rsidRPr="00980A70">
        <w:rPr>
          <w:rStyle w:val="Emphasis"/>
          <w:highlight w:val="cyan"/>
        </w:rPr>
        <w:t>counterforce</w:t>
      </w:r>
      <w:r w:rsidRPr="003A37F4">
        <w:rPr>
          <w:rStyle w:val="Emphasis"/>
        </w:rPr>
        <w:t xml:space="preserve"> disarming strike</w:t>
      </w:r>
      <w:r w:rsidRPr="003A37F4">
        <w:rPr>
          <w:rStyle w:val="StyleUnderline"/>
        </w:rPr>
        <w:t xml:space="preserve"> might be enormously valuable. The possession of</w:t>
      </w:r>
      <w:r w:rsidRPr="003A37F4">
        <w:t xml:space="preserve"> potent </w:t>
      </w:r>
      <w:r w:rsidRPr="003A37F4">
        <w:rPr>
          <w:rStyle w:val="StyleUnderline"/>
        </w:rPr>
        <w:t>counterforce</w:t>
      </w:r>
      <w:r w:rsidRPr="003A37F4">
        <w:t xml:space="preserve"> capabilities might even </w:t>
      </w:r>
      <w:r w:rsidRPr="00980A70">
        <w:rPr>
          <w:rStyle w:val="Emphasis"/>
          <w:highlight w:val="cyan"/>
        </w:rPr>
        <w:t>bolster deterrence</w:t>
      </w:r>
      <w:r w:rsidRPr="00980A70">
        <w:rPr>
          <w:rStyle w:val="StyleUnderline"/>
          <w:highlight w:val="cyan"/>
        </w:rPr>
        <w:t xml:space="preserve"> – by</w:t>
      </w:r>
      <w:r w:rsidRPr="003A37F4">
        <w:rPr>
          <w:rStyle w:val="StyleUnderline"/>
        </w:rPr>
        <w:t xml:space="preserve"> deterring adversaries from</w:t>
      </w:r>
      <w:r w:rsidRPr="003A37F4">
        <w:t xml:space="preserve"> initiating a </w:t>
      </w:r>
      <w:r w:rsidRPr="003A37F4">
        <w:rPr>
          <w:rStyle w:val="StyleUnderline"/>
        </w:rPr>
        <w:t>conventional war</w:t>
      </w:r>
      <w:r w:rsidRPr="003A37F4">
        <w:t xml:space="preserve"> in the first place, or </w:t>
      </w:r>
      <w:r w:rsidRPr="003A37F4">
        <w:rPr>
          <w:rStyle w:val="StyleUnderline"/>
        </w:rPr>
        <w:t xml:space="preserve">by </w:t>
      </w:r>
      <w:r w:rsidRPr="00980A70">
        <w:rPr>
          <w:rStyle w:val="StyleUnderline"/>
          <w:highlight w:val="cyan"/>
        </w:rPr>
        <w:t>compelling</w:t>
      </w:r>
      <w:r w:rsidRPr="003A37F4">
        <w:rPr>
          <w:rStyle w:val="StyleUnderline"/>
        </w:rPr>
        <w:t xml:space="preserve"> them to </w:t>
      </w:r>
      <w:r w:rsidRPr="003A37F4">
        <w:rPr>
          <w:rStyle w:val="Emphasis"/>
        </w:rPr>
        <w:t xml:space="preserve">accept </w:t>
      </w:r>
      <w:r w:rsidRPr="00980A70">
        <w:rPr>
          <w:rStyle w:val="Emphasis"/>
          <w:highlight w:val="cyan"/>
        </w:rPr>
        <w:t>conventional defeat</w:t>
      </w:r>
      <w:r w:rsidRPr="003A37F4">
        <w:rPr>
          <w:rStyle w:val="StyleUnderline"/>
        </w:rPr>
        <w:t xml:space="preserve"> rather than reaching for nuclear weapons</w:t>
      </w:r>
      <w:r w:rsidRPr="003A37F4">
        <w:t xml:space="preserve">. In addition to those worthy deterrence objectives, </w:t>
      </w:r>
      <w:r w:rsidRPr="00980A70">
        <w:rPr>
          <w:rStyle w:val="StyleUnderline"/>
          <w:highlight w:val="cyan"/>
        </w:rPr>
        <w:t>the ability</w:t>
      </w:r>
      <w:r w:rsidRPr="003A37F4">
        <w:rPr>
          <w:rStyle w:val="StyleUnderline"/>
        </w:rPr>
        <w:t xml:space="preserve"> to</w:t>
      </w:r>
      <w:r w:rsidRPr="003A37F4">
        <w:t xml:space="preserve"> mitigate or </w:t>
      </w:r>
      <w:r w:rsidRPr="00980A70">
        <w:rPr>
          <w:rStyle w:val="Emphasis"/>
          <w:highlight w:val="cyan"/>
        </w:rPr>
        <w:t>eliminate</w:t>
      </w:r>
      <w:r w:rsidRPr="003A37F4">
        <w:rPr>
          <w:rStyle w:val="Emphasis"/>
        </w:rPr>
        <w:t xml:space="preserve"> the </w:t>
      </w:r>
      <w:r w:rsidRPr="00980A70">
        <w:rPr>
          <w:rStyle w:val="Emphasis"/>
          <w:highlight w:val="cyan"/>
        </w:rPr>
        <w:t>costs</w:t>
      </w:r>
      <w:r w:rsidRPr="003A37F4">
        <w:t xml:space="preserve"> inflicted </w:t>
      </w:r>
      <w:r w:rsidRPr="003A37F4">
        <w:rPr>
          <w:rStyle w:val="StyleUnderline"/>
        </w:rPr>
        <w:t>by an adversary that has begun to escalate is</w:t>
      </w:r>
      <w:r w:rsidRPr="003A37F4">
        <w:t xml:space="preserve"> a </w:t>
      </w:r>
      <w:r w:rsidRPr="003A37F4">
        <w:rPr>
          <w:rStyle w:val="StyleUnderline"/>
        </w:rPr>
        <w:t>worthy</w:t>
      </w:r>
      <w:r w:rsidRPr="003A37F4">
        <w:t xml:space="preserve"> </w:t>
      </w:r>
      <w:proofErr w:type="gramStart"/>
      <w:r w:rsidRPr="003A37F4">
        <w:t>goal in its own right</w:t>
      </w:r>
      <w:proofErr w:type="gramEnd"/>
      <w:r w:rsidRPr="003A37F4">
        <w:t xml:space="preserve">. U.S. Force Structure U.S. leaders should consider the implications of the new era of counterforce for both deterrence and escalation. </w:t>
      </w:r>
      <w:r w:rsidRPr="003A37F4">
        <w:rPr>
          <w:rStyle w:val="StyleUnderline"/>
        </w:rPr>
        <w:t xml:space="preserve">The growing </w:t>
      </w:r>
      <w:r w:rsidRPr="003A37F4">
        <w:rPr>
          <w:rStyle w:val="Emphasis"/>
        </w:rPr>
        <w:t>vulnerability of retaliatory forces</w:t>
      </w:r>
      <w:r w:rsidRPr="003A37F4">
        <w:rPr>
          <w:rStyle w:val="StyleUnderline"/>
        </w:rPr>
        <w:t xml:space="preserve"> might bolster the case for developing a </w:t>
      </w:r>
      <w:r w:rsidRPr="003A37F4">
        <w:rPr>
          <w:rStyle w:val="Emphasis"/>
        </w:rPr>
        <w:t>mobile ICBM</w:t>
      </w:r>
      <w:r w:rsidRPr="003A37F4">
        <w:rPr>
          <w:rStyle w:val="StyleUnderline"/>
        </w:rPr>
        <w:t xml:space="preserve"> instead of replacing </w:t>
      </w:r>
      <w:r w:rsidRPr="003A37F4">
        <w:t xml:space="preserve">the </w:t>
      </w:r>
      <w:r w:rsidRPr="003A37F4">
        <w:rPr>
          <w:rStyle w:val="StyleUnderline"/>
        </w:rPr>
        <w:t>silo</w:t>
      </w:r>
      <w:r w:rsidRPr="003A37F4">
        <w:t xml:space="preserve">-based ICBM. </w:t>
      </w:r>
      <w:r w:rsidRPr="003A37F4">
        <w:rPr>
          <w:rStyle w:val="StyleUnderline"/>
        </w:rPr>
        <w:t>All silo-based</w:t>
      </w:r>
      <w:r w:rsidRPr="003A37F4">
        <w:t xml:space="preserve"> ICBM </w:t>
      </w:r>
      <w:r w:rsidRPr="003A37F4">
        <w:rPr>
          <w:rStyle w:val="StyleUnderline"/>
        </w:rPr>
        <w:t>options will face the</w:t>
      </w:r>
      <w:r w:rsidRPr="003A37F4">
        <w:t xml:space="preserve"> same type of </w:t>
      </w:r>
      <w:r w:rsidRPr="003A37F4">
        <w:rPr>
          <w:rStyle w:val="StyleUnderline"/>
        </w:rPr>
        <w:t>vulnerability problem</w:t>
      </w:r>
      <w:r w:rsidRPr="003A37F4">
        <w:t xml:space="preserve"> faced by existing missiles; </w:t>
      </w:r>
      <w:r w:rsidRPr="003A37F4">
        <w:rPr>
          <w:rStyle w:val="StyleUnderline"/>
        </w:rPr>
        <w:t>and</w:t>
      </w:r>
      <w:r w:rsidRPr="003A37F4">
        <w:t xml:space="preserve"> the vulnerability of fixed silos </w:t>
      </w:r>
      <w:r w:rsidRPr="003A37F4">
        <w:rPr>
          <w:rStyle w:val="StyleUnderline"/>
        </w:rPr>
        <w:t>will</w:t>
      </w:r>
      <w:r w:rsidRPr="003A37F4">
        <w:t xml:space="preserve"> only </w:t>
      </w:r>
      <w:r w:rsidRPr="003A37F4">
        <w:rPr>
          <w:rStyle w:val="StyleUnderline"/>
        </w:rPr>
        <w:t>grow worse over the</w:t>
      </w:r>
      <w:r w:rsidRPr="003A37F4">
        <w:t xml:space="preserve"> coming </w:t>
      </w:r>
      <w:r w:rsidRPr="003A37F4">
        <w:rPr>
          <w:rStyle w:val="StyleUnderline"/>
        </w:rPr>
        <w:t>decades</w:t>
      </w:r>
      <w:r w:rsidRPr="003A37F4">
        <w:t xml:space="preserve">. Similarly, </w:t>
      </w:r>
      <w:r w:rsidRPr="003A37F4">
        <w:rPr>
          <w:rStyle w:val="StyleUnderline"/>
        </w:rPr>
        <w:t xml:space="preserve">U.S. leaders should </w:t>
      </w:r>
      <w:r w:rsidRPr="003A37F4">
        <w:rPr>
          <w:rStyle w:val="Emphasis"/>
        </w:rPr>
        <w:t>beware of overreliance</w:t>
      </w:r>
      <w:r w:rsidRPr="003A37F4">
        <w:rPr>
          <w:rStyle w:val="StyleUnderline"/>
        </w:rPr>
        <w:t xml:space="preserve"> on the sea-leg </w:t>
      </w:r>
      <w:r w:rsidRPr="003A37F4">
        <w:t xml:space="preserve">of the triad: </w:t>
      </w:r>
      <w:r w:rsidRPr="003A37F4">
        <w:rPr>
          <w:rStyle w:val="StyleUnderline"/>
        </w:rPr>
        <w:t>SSBNs have never been</w:t>
      </w:r>
      <w:r w:rsidRPr="003A37F4">
        <w:t xml:space="preserve"> as </w:t>
      </w:r>
      <w:r w:rsidRPr="003A37F4">
        <w:rPr>
          <w:rStyle w:val="StyleUnderline"/>
        </w:rPr>
        <w:t>invulnerable</w:t>
      </w:r>
      <w:r w:rsidRPr="003A37F4">
        <w:t xml:space="preserve"> as analysts typically assume, and </w:t>
      </w:r>
      <w:r w:rsidRPr="003A37F4">
        <w:rPr>
          <w:rStyle w:val="StyleUnderline"/>
        </w:rPr>
        <w:t>the</w:t>
      </w:r>
      <w:r w:rsidRPr="003A37F4">
        <w:t xml:space="preserve"> popular </w:t>
      </w:r>
      <w:r w:rsidRPr="003A37F4">
        <w:rPr>
          <w:rStyle w:val="StyleUnderline"/>
        </w:rPr>
        <w:t>notion that the oceans are a sanctuary for retaliatory forces is outdated</w:t>
      </w:r>
      <w:r w:rsidRPr="003A37F4">
        <w:t xml:space="preserve">. Moreover, </w:t>
      </w:r>
      <w:r w:rsidRPr="003A37F4">
        <w:rPr>
          <w:rStyle w:val="StyleUnderline"/>
        </w:rPr>
        <w:t>a strategy relying</w:t>
      </w:r>
      <w:r w:rsidRPr="003A37F4">
        <w:t xml:space="preserve"> entirely </w:t>
      </w:r>
      <w:r w:rsidRPr="003A37F4">
        <w:rPr>
          <w:rStyle w:val="StyleUnderline"/>
        </w:rPr>
        <w:t>on</w:t>
      </w:r>
      <w:r w:rsidRPr="003A37F4">
        <w:t xml:space="preserve"> the </w:t>
      </w:r>
      <w:r w:rsidRPr="003A37F4">
        <w:rPr>
          <w:rStyle w:val="StyleUnderline"/>
        </w:rPr>
        <w:t>concealment of submarines</w:t>
      </w:r>
      <w:r w:rsidRPr="003A37F4">
        <w:t xml:space="preserve"> is a “fail deadly” one – meaning that if an adversary discovers a way to locate one’s forces, one’s arsenal </w:t>
      </w:r>
      <w:r w:rsidRPr="003A37F4">
        <w:rPr>
          <w:rStyle w:val="StyleUnderline"/>
        </w:rPr>
        <w:t>might shift from</w:t>
      </w:r>
      <w:r w:rsidRPr="003A37F4">
        <w:t xml:space="preserve"> being almost </w:t>
      </w:r>
      <w:r w:rsidRPr="003A37F4">
        <w:rPr>
          <w:rStyle w:val="StyleUnderline"/>
        </w:rPr>
        <w:t>completely survivable to</w:t>
      </w:r>
      <w:r w:rsidRPr="003A37F4">
        <w:t xml:space="preserve"> almost </w:t>
      </w:r>
      <w:r w:rsidRPr="003A37F4">
        <w:rPr>
          <w:rStyle w:val="Emphasis"/>
        </w:rPr>
        <w:t>completely vulnerable</w:t>
      </w:r>
      <w:r w:rsidRPr="003A37F4">
        <w:t xml:space="preserve"> in a short period of time – and without warning.[22] </w:t>
      </w:r>
      <w:r w:rsidRPr="003A37F4">
        <w:rPr>
          <w:rStyle w:val="StyleUnderline"/>
        </w:rPr>
        <w:t>To bolster counterforce</w:t>
      </w:r>
      <w:r w:rsidRPr="003A37F4">
        <w:t xml:space="preserve"> capabilities, </w:t>
      </w:r>
      <w:r w:rsidRPr="00980A70">
        <w:rPr>
          <w:rStyle w:val="StyleUnderline"/>
          <w:highlight w:val="cyan"/>
        </w:rPr>
        <w:t>leaders should focus on</w:t>
      </w:r>
      <w:r w:rsidRPr="003A37F4">
        <w:t xml:space="preserve"> several desirable </w:t>
      </w:r>
      <w:r w:rsidRPr="00980A70">
        <w:rPr>
          <w:rStyle w:val="Emphasis"/>
          <w:highlight w:val="cyan"/>
        </w:rPr>
        <w:t>delivery</w:t>
      </w:r>
      <w:r w:rsidRPr="003A37F4">
        <w:rPr>
          <w:rStyle w:val="Emphasis"/>
        </w:rPr>
        <w:t xml:space="preserve"> system</w:t>
      </w:r>
      <w:r w:rsidRPr="003A37F4">
        <w:rPr>
          <w:rStyle w:val="StyleUnderline"/>
        </w:rPr>
        <w:t xml:space="preserve"> characteristics: promptness</w:t>
      </w:r>
      <w:r w:rsidRPr="003A37F4">
        <w:t xml:space="preserve"> (to hit targets before they are fired or moved), accuracy (to improve the odds of destroying key targets), </w:t>
      </w:r>
      <w:r w:rsidRPr="003A37F4">
        <w:rPr>
          <w:rStyle w:val="StyleUnderline"/>
        </w:rPr>
        <w:t xml:space="preserve">and </w:t>
      </w:r>
      <w:r w:rsidRPr="003A37F4">
        <w:rPr>
          <w:rStyle w:val="Emphasis"/>
        </w:rPr>
        <w:t>low yields</w:t>
      </w:r>
      <w:r w:rsidRPr="003A37F4">
        <w:t xml:space="preserve"> (in order to preserve the possibility of disarming the adversary without causing large-scale collateral damage). </w:t>
      </w:r>
      <w:r w:rsidRPr="003A37F4">
        <w:rPr>
          <w:rStyle w:val="StyleUnderline"/>
        </w:rPr>
        <w:t>Air-delivered bombs</w:t>
      </w:r>
      <w:r w:rsidRPr="003A37F4">
        <w:t xml:space="preserve"> – like the B-61 bomb currently undergoing a life-extension program – </w:t>
      </w:r>
      <w:r w:rsidRPr="003A37F4">
        <w:rPr>
          <w:rStyle w:val="StyleUnderline"/>
        </w:rPr>
        <w:t xml:space="preserve">and cruise missiles offer a valuable combination of </w:t>
      </w:r>
      <w:r w:rsidRPr="003A37F4">
        <w:rPr>
          <w:rStyle w:val="Emphasis"/>
        </w:rPr>
        <w:t>high accuracy</w:t>
      </w:r>
      <w:r w:rsidRPr="003A37F4">
        <w:rPr>
          <w:rStyle w:val="StyleUnderline"/>
        </w:rPr>
        <w:t xml:space="preserve"> and </w:t>
      </w:r>
      <w:r w:rsidRPr="003A37F4">
        <w:rPr>
          <w:rStyle w:val="Emphasis"/>
        </w:rPr>
        <w:t>flexible</w:t>
      </w:r>
      <w:r w:rsidRPr="003A37F4">
        <w:t xml:space="preserve"> yield </w:t>
      </w:r>
      <w:r w:rsidRPr="003A37F4">
        <w:rPr>
          <w:rStyle w:val="StyleUnderline"/>
        </w:rPr>
        <w:t>options. The long-range</w:t>
      </w:r>
      <w:r w:rsidRPr="003A37F4">
        <w:t xml:space="preserve"> stand-off </w:t>
      </w:r>
      <w:r w:rsidRPr="003A37F4">
        <w:rPr>
          <w:rStyle w:val="StyleUnderline"/>
        </w:rPr>
        <w:t>cruise missile</w:t>
      </w:r>
      <w:r w:rsidRPr="003A37F4">
        <w:t xml:space="preserve"> (LRSO), </w:t>
      </w:r>
      <w:r w:rsidRPr="003A37F4">
        <w:rPr>
          <w:rStyle w:val="StyleUnderline"/>
        </w:rPr>
        <w:t>which would replace</w:t>
      </w:r>
      <w:r w:rsidRPr="003A37F4">
        <w:t xml:space="preserve"> current </w:t>
      </w:r>
      <w:r w:rsidRPr="003A37F4">
        <w:rPr>
          <w:rStyle w:val="StyleUnderline"/>
        </w:rPr>
        <w:t>nuclear</w:t>
      </w:r>
      <w:r w:rsidRPr="003A37F4">
        <w:t xml:space="preserve"> cruise </w:t>
      </w:r>
      <w:r w:rsidRPr="003A37F4">
        <w:rPr>
          <w:rStyle w:val="StyleUnderline"/>
        </w:rPr>
        <w:t>missiles, will</w:t>
      </w:r>
      <w:r w:rsidRPr="003A37F4">
        <w:t xml:space="preserve"> also </w:t>
      </w:r>
      <w:r w:rsidRPr="003A37F4">
        <w:rPr>
          <w:rStyle w:val="StyleUnderline"/>
        </w:rPr>
        <w:t>serve an important role</w:t>
      </w:r>
      <w:r w:rsidRPr="003A37F4">
        <w:t xml:space="preserve"> as a system </w:t>
      </w:r>
      <w:r w:rsidRPr="00980A70">
        <w:rPr>
          <w:rStyle w:val="StyleUnderline"/>
          <w:highlight w:val="cyan"/>
        </w:rPr>
        <w:t xml:space="preserve">that can </w:t>
      </w:r>
      <w:r w:rsidRPr="00980A70">
        <w:rPr>
          <w:rStyle w:val="Emphasis"/>
          <w:highlight w:val="cyan"/>
        </w:rPr>
        <w:t>threaten</w:t>
      </w:r>
      <w:r w:rsidRPr="003A37F4">
        <w:rPr>
          <w:rStyle w:val="Emphasis"/>
        </w:rPr>
        <w:t xml:space="preserve"> enemy </w:t>
      </w:r>
      <w:r w:rsidRPr="00980A70">
        <w:rPr>
          <w:rStyle w:val="Emphasis"/>
          <w:highlight w:val="cyan"/>
        </w:rPr>
        <w:t>targets</w:t>
      </w:r>
      <w:r w:rsidRPr="003A37F4">
        <w:rPr>
          <w:rStyle w:val="StyleUnderline"/>
        </w:rPr>
        <w:t xml:space="preserve"> protected by</w:t>
      </w:r>
      <w:r w:rsidRPr="003A37F4">
        <w:t xml:space="preserve"> sophisticated </w:t>
      </w:r>
      <w:r w:rsidRPr="003A37F4">
        <w:rPr>
          <w:rStyle w:val="StyleUnderline"/>
        </w:rPr>
        <w:t>air defense systems</w:t>
      </w:r>
      <w:r w:rsidRPr="003A37F4">
        <w:t xml:space="preserve">. Finally, </w:t>
      </w:r>
      <w:r w:rsidRPr="003A37F4">
        <w:rPr>
          <w:rStyle w:val="StyleUnderline"/>
        </w:rPr>
        <w:t>as the U</w:t>
      </w:r>
      <w:r w:rsidRPr="003A37F4">
        <w:t xml:space="preserve">nited </w:t>
      </w:r>
      <w:r w:rsidRPr="003A37F4">
        <w:rPr>
          <w:rStyle w:val="StyleUnderline"/>
        </w:rPr>
        <w:t>S</w:t>
      </w:r>
      <w:r w:rsidRPr="003A37F4">
        <w:t xml:space="preserve">tates </w:t>
      </w:r>
      <w:r w:rsidRPr="003A37F4">
        <w:rPr>
          <w:rStyle w:val="StyleUnderline"/>
        </w:rPr>
        <w:t>modernizes its ICBMs and SLBMs</w:t>
      </w:r>
      <w:r w:rsidRPr="003A37F4">
        <w:t xml:space="preserve"> – and the warheads they carry – U.S. </w:t>
      </w:r>
      <w:r w:rsidRPr="00980A70">
        <w:rPr>
          <w:rStyle w:val="StyleUnderline"/>
          <w:highlight w:val="cyan"/>
        </w:rPr>
        <w:t>planners</w:t>
      </w:r>
      <w:r w:rsidRPr="003A37F4">
        <w:rPr>
          <w:rStyle w:val="StyleUnderline"/>
        </w:rPr>
        <w:t xml:space="preserve"> should </w:t>
      </w:r>
      <w:r w:rsidRPr="00980A70">
        <w:rPr>
          <w:rStyle w:val="StyleUnderline"/>
          <w:highlight w:val="cyan"/>
        </w:rPr>
        <w:t xml:space="preserve">exploit </w:t>
      </w:r>
      <w:r w:rsidRPr="00980A70">
        <w:rPr>
          <w:rStyle w:val="Emphasis"/>
          <w:highlight w:val="cyan"/>
        </w:rPr>
        <w:t>new</w:t>
      </w:r>
      <w:r w:rsidRPr="003A37F4">
        <w:rPr>
          <w:rStyle w:val="Emphasis"/>
        </w:rPr>
        <w:t xml:space="preserve"> technologies</w:t>
      </w:r>
      <w:r w:rsidRPr="003A37F4">
        <w:rPr>
          <w:rStyle w:val="StyleUnderline"/>
        </w:rPr>
        <w:t xml:space="preserve"> that</w:t>
      </w:r>
      <w:r w:rsidRPr="003A37F4">
        <w:t xml:space="preserve"> will </w:t>
      </w:r>
      <w:r w:rsidRPr="003A37F4">
        <w:rPr>
          <w:rStyle w:val="StyleUnderline"/>
        </w:rPr>
        <w:t>enhance accuracy further, as well as</w:t>
      </w:r>
      <w:r w:rsidRPr="003A37F4">
        <w:t xml:space="preserve"> consider </w:t>
      </w:r>
      <w:r w:rsidRPr="003A37F4">
        <w:rPr>
          <w:rStyle w:val="Emphasis"/>
        </w:rPr>
        <w:t>low</w:t>
      </w:r>
      <w:r w:rsidRPr="003A37F4">
        <w:t xml:space="preserve"> and </w:t>
      </w:r>
      <w:r w:rsidRPr="00980A70">
        <w:rPr>
          <w:rStyle w:val="Emphasis"/>
          <w:highlight w:val="cyan"/>
        </w:rPr>
        <w:t>flexible</w:t>
      </w:r>
      <w:r w:rsidRPr="003A37F4">
        <w:t xml:space="preserve"> yield </w:t>
      </w:r>
      <w:r w:rsidRPr="003A37F4">
        <w:rPr>
          <w:rStyle w:val="StyleUnderline"/>
        </w:rPr>
        <w:t>options for</w:t>
      </w:r>
      <w:r w:rsidRPr="003A37F4">
        <w:t xml:space="preserve"> those </w:t>
      </w:r>
      <w:r w:rsidRPr="00980A70">
        <w:rPr>
          <w:rStyle w:val="StyleUnderline"/>
          <w:highlight w:val="cyan"/>
        </w:rPr>
        <w:t>warheads</w:t>
      </w:r>
      <w:r w:rsidRPr="003A37F4">
        <w:t xml:space="preserve">. In short, the new era of counterforce poses long-term challenges and opportunities for U.S. nuclear policy, strategy, and force structure. </w:t>
      </w:r>
      <w:r w:rsidRPr="003A37F4">
        <w:rPr>
          <w:rStyle w:val="StyleUnderline"/>
        </w:rPr>
        <w:t>Some readers</w:t>
      </w:r>
      <w:r w:rsidRPr="003A37F4">
        <w:t xml:space="preserve"> may </w:t>
      </w:r>
      <w:r w:rsidRPr="003A37F4">
        <w:rPr>
          <w:rStyle w:val="StyleUnderline"/>
        </w:rPr>
        <w:t>worry</w:t>
      </w:r>
      <w:r w:rsidRPr="003A37F4">
        <w:t xml:space="preserve"> that U.S. </w:t>
      </w:r>
      <w:r w:rsidRPr="003A37F4">
        <w:rPr>
          <w:rStyle w:val="StyleUnderline"/>
        </w:rPr>
        <w:t>steps to enhance counterforce will be destabilizing</w:t>
      </w:r>
      <w:r w:rsidRPr="003A37F4">
        <w:t xml:space="preserve">. Increasingly insecure adversaries might pursue countermeasures to make their arsenals survivable once again, which could exacerbate tensions, trigger arms races, and create dangerous incentives to preempt in a crisis. These concerns have validity because U.S. adversaries will seek ways to blunt the threat of a U.S. disarming strike. However, such </w:t>
      </w:r>
      <w:r w:rsidRPr="003A37F4">
        <w:rPr>
          <w:rStyle w:val="StyleUnderline"/>
        </w:rPr>
        <w:t xml:space="preserve">potential </w:t>
      </w:r>
      <w:r w:rsidRPr="00980A70">
        <w:rPr>
          <w:rStyle w:val="StyleUnderline"/>
          <w:highlight w:val="cyan"/>
        </w:rPr>
        <w:t>problems will be</w:t>
      </w:r>
      <w:r w:rsidRPr="003A37F4">
        <w:t xml:space="preserve"> at least partly </w:t>
      </w:r>
      <w:r w:rsidRPr="00980A70">
        <w:rPr>
          <w:rStyle w:val="Emphasis"/>
          <w:highlight w:val="cyan"/>
        </w:rPr>
        <w:t>offset by</w:t>
      </w:r>
      <w:r w:rsidRPr="003A37F4">
        <w:rPr>
          <w:rStyle w:val="Emphasis"/>
        </w:rPr>
        <w:t xml:space="preserve"> the benefits</w:t>
      </w:r>
      <w:r w:rsidRPr="003A37F4">
        <w:rPr>
          <w:rStyle w:val="StyleUnderline"/>
        </w:rPr>
        <w:t xml:space="preserve"> of</w:t>
      </w:r>
      <w:r w:rsidRPr="003A37F4">
        <w:t xml:space="preserve"> more </w:t>
      </w:r>
      <w:r w:rsidRPr="003A37F4">
        <w:rPr>
          <w:rStyle w:val="StyleUnderline"/>
        </w:rPr>
        <w:t xml:space="preserve">robust </w:t>
      </w:r>
      <w:r w:rsidRPr="00980A70">
        <w:rPr>
          <w:rStyle w:val="StyleUnderline"/>
          <w:highlight w:val="cyan"/>
        </w:rPr>
        <w:t>deterrence</w:t>
      </w:r>
      <w:r w:rsidRPr="003A37F4">
        <w:t xml:space="preserve">; specifically, U.S. </w:t>
      </w:r>
      <w:r w:rsidRPr="00980A70">
        <w:rPr>
          <w:rStyle w:val="StyleUnderline"/>
          <w:highlight w:val="cyan"/>
        </w:rPr>
        <w:t>adversaries are less likely to</w:t>
      </w:r>
      <w:r w:rsidRPr="003A37F4">
        <w:rPr>
          <w:rStyle w:val="StyleUnderline"/>
        </w:rPr>
        <w:t xml:space="preserve"> undertake a </w:t>
      </w:r>
      <w:r w:rsidRPr="003A37F4">
        <w:rPr>
          <w:rStyle w:val="Emphasis"/>
        </w:rPr>
        <w:t xml:space="preserve">coercive </w:t>
      </w:r>
      <w:r w:rsidRPr="00980A70">
        <w:rPr>
          <w:rStyle w:val="Emphasis"/>
          <w:highlight w:val="cyan"/>
        </w:rPr>
        <w:t>nuclear escalation</w:t>
      </w:r>
      <w:r w:rsidRPr="003A37F4">
        <w:rPr>
          <w:rStyle w:val="StyleUnderline"/>
        </w:rPr>
        <w:t xml:space="preserve"> strategy if they recognize the</w:t>
      </w:r>
      <w:r w:rsidRPr="003A37F4">
        <w:t xml:space="preserve"> vast </w:t>
      </w:r>
      <w:r w:rsidRPr="003A37F4">
        <w:rPr>
          <w:rStyle w:val="StyleUnderline"/>
        </w:rPr>
        <w:t>threat to their arsenals posed by</w:t>
      </w:r>
      <w:r w:rsidRPr="003A37F4">
        <w:t xml:space="preserve"> robust U.S. </w:t>
      </w:r>
      <w:r w:rsidRPr="003A37F4">
        <w:rPr>
          <w:rStyle w:val="StyleUnderline"/>
        </w:rPr>
        <w:t>counterforce capabilities</w:t>
      </w:r>
      <w:r w:rsidRPr="003A37F4">
        <w:t xml:space="preserve">. Perhaps more importantly, </w:t>
      </w:r>
      <w:r w:rsidRPr="003A37F4">
        <w:rPr>
          <w:rStyle w:val="StyleUnderline"/>
        </w:rPr>
        <w:t>the U</w:t>
      </w:r>
      <w:r w:rsidRPr="003A37F4">
        <w:t xml:space="preserve">nited </w:t>
      </w:r>
      <w:r w:rsidRPr="003A37F4">
        <w:rPr>
          <w:rStyle w:val="StyleUnderline"/>
        </w:rPr>
        <w:t>S</w:t>
      </w:r>
      <w:r w:rsidRPr="003A37F4">
        <w:t xml:space="preserve">tates </w:t>
      </w:r>
      <w:r w:rsidRPr="003A37F4">
        <w:rPr>
          <w:rStyle w:val="Emphasis"/>
        </w:rPr>
        <w:t>cannot roll back</w:t>
      </w:r>
      <w:r w:rsidRPr="003A37F4">
        <w:t xml:space="preserve"> the </w:t>
      </w:r>
      <w:r w:rsidRPr="003A37F4">
        <w:rPr>
          <w:rStyle w:val="StyleUnderline"/>
        </w:rPr>
        <w:t>technological advances</w:t>
      </w:r>
      <w:r w:rsidRPr="003A37F4">
        <w:t xml:space="preserve"> behind the new era of counterforce. The </w:t>
      </w:r>
      <w:r w:rsidRPr="00980A70">
        <w:rPr>
          <w:rStyle w:val="StyleUnderline"/>
          <w:highlight w:val="cyan"/>
        </w:rPr>
        <w:t xml:space="preserve">breakthroughs in </w:t>
      </w:r>
      <w:r w:rsidRPr="00980A70">
        <w:rPr>
          <w:rStyle w:val="Emphasis"/>
          <w:highlight w:val="cyan"/>
        </w:rPr>
        <w:t>accuracy</w:t>
      </w:r>
      <w:r w:rsidRPr="00980A70">
        <w:rPr>
          <w:rStyle w:val="StyleUnderline"/>
          <w:highlight w:val="cyan"/>
        </w:rPr>
        <w:t xml:space="preserve"> and</w:t>
      </w:r>
      <w:r w:rsidRPr="003A37F4">
        <w:t xml:space="preserve"> remote </w:t>
      </w:r>
      <w:r w:rsidRPr="00980A70">
        <w:rPr>
          <w:rStyle w:val="Emphasis"/>
          <w:highlight w:val="cyan"/>
        </w:rPr>
        <w:t>sensing</w:t>
      </w:r>
      <w:r w:rsidRPr="003A37F4">
        <w:rPr>
          <w:rStyle w:val="StyleUnderline"/>
        </w:rPr>
        <w:t xml:space="preserve"> are here </w:t>
      </w:r>
      <w:r w:rsidRPr="003A37F4">
        <w:t xml:space="preserve">to stay – if for no other reason than </w:t>
      </w:r>
      <w:r w:rsidRPr="003A37F4">
        <w:rPr>
          <w:rStyle w:val="StyleUnderline"/>
        </w:rPr>
        <w:t>they are</w:t>
      </w:r>
      <w:r w:rsidRPr="003A37F4">
        <w:t xml:space="preserve"> now </w:t>
      </w:r>
      <w:r w:rsidRPr="003A37F4">
        <w:rPr>
          <w:rStyle w:val="StyleUnderline"/>
        </w:rPr>
        <w:t xml:space="preserve">the </w:t>
      </w:r>
      <w:r w:rsidRPr="003A37F4">
        <w:rPr>
          <w:rStyle w:val="Emphasis"/>
        </w:rPr>
        <w:t>foundation</w:t>
      </w:r>
      <w:r w:rsidRPr="003A37F4">
        <w:rPr>
          <w:rStyle w:val="StyleUnderline"/>
        </w:rPr>
        <w:t xml:space="preserve"> of conventional military operations. The best we can do is harness these</w:t>
      </w:r>
      <w:r w:rsidRPr="003A37F4">
        <w:t xml:space="preserve"> technological changes </w:t>
      </w:r>
      <w:r w:rsidRPr="003A37F4">
        <w:rPr>
          <w:rStyle w:val="StyleUnderline"/>
        </w:rPr>
        <w:t xml:space="preserve">to bolster deterrence and </w:t>
      </w:r>
      <w:r w:rsidRPr="003A37F4">
        <w:rPr>
          <w:rStyle w:val="Emphasis"/>
        </w:rPr>
        <w:t>reduce the likelihood</w:t>
      </w:r>
      <w:r w:rsidRPr="003A37F4">
        <w:t xml:space="preserve"> and consequences </w:t>
      </w:r>
      <w:r w:rsidRPr="003A37F4">
        <w:rPr>
          <w:rStyle w:val="StyleUnderline"/>
        </w:rPr>
        <w:t>of escalation</w:t>
      </w:r>
      <w:r w:rsidRPr="003A37F4">
        <w:t xml:space="preserve">. The same </w:t>
      </w:r>
      <w:r w:rsidRPr="003A37F4">
        <w:rPr>
          <w:rStyle w:val="StyleUnderline"/>
        </w:rPr>
        <w:t>technologies that render arsenals vulnerable</w:t>
      </w:r>
      <w:r w:rsidRPr="003A37F4">
        <w:t xml:space="preserve"> just </w:t>
      </w:r>
      <w:r w:rsidRPr="003A37F4">
        <w:rPr>
          <w:rStyle w:val="StyleUnderline"/>
        </w:rPr>
        <w:t>might make deterrence stronger</w:t>
      </w:r>
      <w:r w:rsidRPr="003A37F4">
        <w:t>.</w:t>
      </w:r>
      <w:bookmarkEnd w:id="1"/>
    </w:p>
    <w:p w14:paraId="42B21770" w14:textId="77777777" w:rsidR="002F511E" w:rsidRPr="003A37F4" w:rsidRDefault="002F511E" w:rsidP="002F511E">
      <w:pPr>
        <w:pStyle w:val="Heading4"/>
        <w:rPr>
          <w:rFonts w:cs="Times New Roman"/>
        </w:rPr>
      </w:pPr>
      <w:r w:rsidRPr="003A37F4">
        <w:rPr>
          <w:rFonts w:cs="Times New Roman"/>
        </w:rPr>
        <w:t xml:space="preserve">U.S. nuclear superiority </w:t>
      </w:r>
      <w:r w:rsidRPr="003A37F4">
        <w:rPr>
          <w:rFonts w:cs="Times New Roman"/>
          <w:u w:val="single"/>
        </w:rPr>
        <w:t>doesn’t</w:t>
      </w:r>
      <w:r w:rsidRPr="003A37F4">
        <w:rPr>
          <w:rFonts w:cs="Times New Roman"/>
        </w:rPr>
        <w:t xml:space="preserve"> undermine crisis stability or cause arms racing </w:t>
      </w:r>
    </w:p>
    <w:p w14:paraId="453A0BD6" w14:textId="77777777" w:rsidR="002F511E" w:rsidRPr="003A37F4" w:rsidRDefault="002F511E" w:rsidP="002F511E">
      <w:r w:rsidRPr="003A37F4">
        <w:t xml:space="preserve">Matthew </w:t>
      </w:r>
      <w:proofErr w:type="spellStart"/>
      <w:r w:rsidRPr="003A37F4">
        <w:rPr>
          <w:rStyle w:val="Style13ptBold"/>
        </w:rPr>
        <w:t>Kroenig</w:t>
      </w:r>
      <w:proofErr w:type="spellEnd"/>
      <w:r w:rsidRPr="003A37F4">
        <w:rPr>
          <w:rStyle w:val="Style13ptBold"/>
        </w:rPr>
        <w:t xml:space="preserve"> 18</w:t>
      </w:r>
      <w:r w:rsidRPr="003A37F4">
        <w:t>, Associate Professor in the Department of Government and the Edmund A. Walsh School of Foreign Service at Georgetown, 2018, The Logic of American Nuclear Strategy: Why Strategic Superiority Matters, p. 4-5</w:t>
      </w:r>
    </w:p>
    <w:p w14:paraId="5EE4FD03" w14:textId="77777777" w:rsidR="002F511E" w:rsidRPr="003A37F4" w:rsidRDefault="002F511E" w:rsidP="002F511E">
      <w:r w:rsidRPr="003A37F4">
        <w:t xml:space="preserve">This book addresses not only the benefits of a robust nuclear posture but also its costs. </w:t>
      </w:r>
      <w:r w:rsidRPr="00980A70">
        <w:rPr>
          <w:rStyle w:val="Emphasis"/>
          <w:highlight w:val="cyan"/>
        </w:rPr>
        <w:t>Critics</w:t>
      </w:r>
      <w:r w:rsidRPr="003A37F4">
        <w:rPr>
          <w:rStyle w:val="StyleUnderline"/>
        </w:rPr>
        <w:t xml:space="preserve"> of US nuclear strategy have argued</w:t>
      </w:r>
      <w:r w:rsidRPr="003A37F4">
        <w:t xml:space="preserve"> that the pursuit of </w:t>
      </w:r>
      <w:r w:rsidRPr="003A37F4">
        <w:rPr>
          <w:rStyle w:val="StyleUnderline"/>
        </w:rPr>
        <w:t>a robust nuclear arsenal is</w:t>
      </w:r>
      <w:r w:rsidRPr="003A37F4">
        <w:t xml:space="preserve"> not only pointless but also </w:t>
      </w:r>
      <w:r w:rsidRPr="003A37F4">
        <w:rPr>
          <w:rStyle w:val="StyleUnderline"/>
        </w:rPr>
        <w:t xml:space="preserve">risky, futile, dangerous, and costly. They have </w:t>
      </w:r>
      <w:r w:rsidRPr="00980A70">
        <w:rPr>
          <w:rStyle w:val="StyleUnderline"/>
          <w:highlight w:val="cyan"/>
        </w:rPr>
        <w:t>claimed</w:t>
      </w:r>
      <w:r w:rsidRPr="003A37F4">
        <w:t xml:space="preserve"> that </w:t>
      </w:r>
      <w:r w:rsidRPr="003A37F4">
        <w:rPr>
          <w:rStyle w:val="StyleUnderline"/>
        </w:rPr>
        <w:t xml:space="preserve">pursuing a lasting </w:t>
      </w:r>
      <w:r w:rsidRPr="00980A70">
        <w:rPr>
          <w:rStyle w:val="StyleUnderline"/>
          <w:highlight w:val="cyan"/>
        </w:rPr>
        <w:t xml:space="preserve">nuclear advantage is risky because </w:t>
      </w:r>
      <w:r w:rsidRPr="00980A70">
        <w:rPr>
          <w:rStyle w:val="Emphasis"/>
          <w:highlight w:val="cyan"/>
        </w:rPr>
        <w:t>imbalances in power</w:t>
      </w:r>
      <w:r w:rsidRPr="003A37F4">
        <w:rPr>
          <w:rStyle w:val="Emphasis"/>
        </w:rPr>
        <w:t xml:space="preserve"> can </w:t>
      </w:r>
      <w:r w:rsidRPr="00980A70">
        <w:rPr>
          <w:rStyle w:val="Emphasis"/>
          <w:highlight w:val="cyan"/>
        </w:rPr>
        <w:t>lead to first-strike incentives</w:t>
      </w:r>
      <w:r w:rsidRPr="00980A70">
        <w:rPr>
          <w:rStyle w:val="StyleUnderline"/>
          <w:highlight w:val="cyan"/>
        </w:rPr>
        <w:t xml:space="preserve"> </w:t>
      </w:r>
      <w:r w:rsidRPr="003A37F4">
        <w:rPr>
          <w:rStyle w:val="StyleUnderline"/>
        </w:rPr>
        <w:t>and an increased chance of nuclear war</w:t>
      </w:r>
      <w:r w:rsidRPr="003A37F4">
        <w:t xml:space="preserve">;21 </w:t>
      </w:r>
      <w:r w:rsidRPr="003A37F4">
        <w:rPr>
          <w:rStyle w:val="StyleUnderline"/>
        </w:rPr>
        <w:t>futile because adversaries will react quickly</w:t>
      </w:r>
      <w:r w:rsidRPr="003A37F4">
        <w:t xml:space="preserve"> to close any gaps, </w:t>
      </w:r>
      <w:r w:rsidRPr="003A37F4">
        <w:rPr>
          <w:rStyle w:val="StyleUnderline"/>
        </w:rPr>
        <w:t>resulting in</w:t>
      </w:r>
      <w:r w:rsidRPr="003A37F4">
        <w:t xml:space="preserve"> unnecessary </w:t>
      </w:r>
      <w:r w:rsidRPr="003A37F4">
        <w:rPr>
          <w:rStyle w:val="StyleUnderline"/>
        </w:rPr>
        <w:t>arms races</w:t>
      </w:r>
      <w:r w:rsidRPr="003A37F4">
        <w:t>;22 dangerous because it will encourage other nations to develop nuclear weapons, undermining international nonproliferation efforts;23 and financially costly, draining the national budget.24 These criticisms, however, point to a contradiction similar to the one posited earlier. Presumably, Washington would not have pursued and maintained these enduring elements of its nuclear strategy for decades if the downsides were truly so severe.</w:t>
      </w:r>
    </w:p>
    <w:p w14:paraId="11CB47FD" w14:textId="77777777" w:rsidR="002F511E" w:rsidRPr="003A37F4" w:rsidRDefault="002F511E" w:rsidP="002F511E">
      <w:r w:rsidRPr="003A37F4">
        <w:t xml:space="preserve">The second part of the book, therefore, explores the alleged disadvantages of nuclear advantages. The book finds that there are, indeed, costs to the maintenance of a robust nuclear force, but that they are less steep than many claim. Turning first </w:t>
      </w:r>
      <w:r w:rsidRPr="003A37F4">
        <w:rPr>
          <w:rStyle w:val="Emphasis"/>
        </w:rPr>
        <w:t>to strategic stability</w:t>
      </w:r>
      <w:r w:rsidRPr="003A37F4">
        <w:t xml:space="preserve">, it shows that </w:t>
      </w:r>
      <w:r w:rsidRPr="00980A70">
        <w:rPr>
          <w:rStyle w:val="StyleUnderline"/>
          <w:highlight w:val="cyan"/>
        </w:rPr>
        <w:t>theoretical logic and</w:t>
      </w:r>
      <w:r w:rsidRPr="003A37F4">
        <w:rPr>
          <w:rStyle w:val="StyleUnderline"/>
        </w:rPr>
        <w:t xml:space="preserve"> available </w:t>
      </w:r>
      <w:r w:rsidRPr="00980A70">
        <w:rPr>
          <w:rStyle w:val="StyleUnderline"/>
          <w:highlight w:val="cyan"/>
        </w:rPr>
        <w:t>empirical evidence suggest</w:t>
      </w:r>
      <w:r w:rsidRPr="003A37F4">
        <w:t xml:space="preserve"> that </w:t>
      </w:r>
      <w:r w:rsidRPr="00980A70">
        <w:rPr>
          <w:rStyle w:val="Emphasis"/>
          <w:highlight w:val="cyan"/>
        </w:rPr>
        <w:t>nuclear superiority, not</w:t>
      </w:r>
      <w:r w:rsidRPr="003A37F4">
        <w:rPr>
          <w:rStyle w:val="Emphasis"/>
        </w:rPr>
        <w:t xml:space="preserve"> nuclear </w:t>
      </w:r>
      <w:r w:rsidRPr="00980A70">
        <w:rPr>
          <w:rStyle w:val="Emphasis"/>
          <w:highlight w:val="cyan"/>
        </w:rPr>
        <w:t>parity</w:t>
      </w:r>
      <w:r w:rsidRPr="00980A70">
        <w:rPr>
          <w:rStyle w:val="StyleUnderline"/>
          <w:highlight w:val="cyan"/>
        </w:rPr>
        <w:t xml:space="preserve">, contributes to </w:t>
      </w:r>
      <w:r w:rsidRPr="00980A70">
        <w:rPr>
          <w:rStyle w:val="Emphasis"/>
          <w:highlight w:val="cyan"/>
        </w:rPr>
        <w:t>more</w:t>
      </w:r>
      <w:r w:rsidRPr="003A37F4">
        <w:rPr>
          <w:rStyle w:val="Emphasis"/>
        </w:rPr>
        <w:t xml:space="preserve">, not less, strategic </w:t>
      </w:r>
      <w:r w:rsidRPr="00980A70">
        <w:rPr>
          <w:rStyle w:val="Emphasis"/>
          <w:highlight w:val="cyan"/>
        </w:rPr>
        <w:t>stability</w:t>
      </w:r>
      <w:r w:rsidRPr="003A37F4">
        <w:t xml:space="preserve">. Next, to examine nuclear arms races, the book presents a new theoretical argument about the origins of “underkill.” It explains why </w:t>
      </w:r>
      <w:r w:rsidRPr="00980A70">
        <w:rPr>
          <w:rStyle w:val="StyleUnderline"/>
          <w:highlight w:val="cyan"/>
        </w:rPr>
        <w:t>states are</w:t>
      </w:r>
      <w:r w:rsidRPr="003A37F4">
        <w:rPr>
          <w:rStyle w:val="StyleUnderline"/>
        </w:rPr>
        <w:t xml:space="preserve"> often </w:t>
      </w:r>
      <w:r w:rsidRPr="00980A70">
        <w:rPr>
          <w:rStyle w:val="Emphasis"/>
          <w:highlight w:val="cyan"/>
        </w:rPr>
        <w:t>unable or unwilling</w:t>
      </w:r>
      <w:r w:rsidRPr="00980A70">
        <w:rPr>
          <w:rStyle w:val="StyleUnderline"/>
          <w:highlight w:val="cyan"/>
        </w:rPr>
        <w:t xml:space="preserve"> to match</w:t>
      </w:r>
      <w:r w:rsidRPr="003A37F4">
        <w:rPr>
          <w:rStyle w:val="StyleUnderline"/>
        </w:rPr>
        <w:t xml:space="preserve"> the nuclear </w:t>
      </w:r>
      <w:r w:rsidRPr="00980A70">
        <w:rPr>
          <w:rStyle w:val="StyleUnderline"/>
          <w:highlight w:val="cyan"/>
        </w:rPr>
        <w:t>capabilities of competitors</w:t>
      </w:r>
      <w:r w:rsidRPr="003A37F4">
        <w:t xml:space="preserve"> and demonstrates that, </w:t>
      </w:r>
      <w:r w:rsidRPr="00980A70">
        <w:rPr>
          <w:rStyle w:val="Emphasis"/>
          <w:highlight w:val="cyan"/>
        </w:rPr>
        <w:t>empirically</w:t>
      </w:r>
      <w:r w:rsidRPr="003A37F4">
        <w:rPr>
          <w:rStyle w:val="StyleUnderline"/>
        </w:rPr>
        <w:t xml:space="preserve">, nuclear </w:t>
      </w:r>
      <w:r w:rsidRPr="00980A70">
        <w:rPr>
          <w:rStyle w:val="StyleUnderline"/>
          <w:highlight w:val="cyan"/>
        </w:rPr>
        <w:t xml:space="preserve">arms races are </w:t>
      </w:r>
      <w:proofErr w:type="gramStart"/>
      <w:r w:rsidRPr="00980A70">
        <w:rPr>
          <w:rStyle w:val="Emphasis"/>
          <w:highlight w:val="cyan"/>
        </w:rPr>
        <w:t>uncommon</w:t>
      </w:r>
      <w:proofErr w:type="gramEnd"/>
      <w:r w:rsidRPr="00980A70">
        <w:rPr>
          <w:rStyle w:val="StyleUnderline"/>
          <w:highlight w:val="cyan"/>
        </w:rPr>
        <w:t xml:space="preserve"> and the </w:t>
      </w:r>
      <w:r w:rsidRPr="00980A70">
        <w:rPr>
          <w:rStyle w:val="Emphasis"/>
          <w:highlight w:val="cyan"/>
        </w:rPr>
        <w:t>U</w:t>
      </w:r>
      <w:r w:rsidRPr="003A37F4">
        <w:t xml:space="preserve">nited </w:t>
      </w:r>
      <w:r w:rsidRPr="00980A70">
        <w:rPr>
          <w:rStyle w:val="Emphasis"/>
          <w:highlight w:val="cyan"/>
        </w:rPr>
        <w:t>S</w:t>
      </w:r>
      <w:r w:rsidRPr="003A37F4">
        <w:t xml:space="preserve">tates </w:t>
      </w:r>
      <w:r w:rsidRPr="00980A70">
        <w:rPr>
          <w:rStyle w:val="StyleUnderline"/>
          <w:highlight w:val="cyan"/>
        </w:rPr>
        <w:t>has</w:t>
      </w:r>
      <w:r w:rsidRPr="003A37F4">
        <w:rPr>
          <w:rStyle w:val="StyleUnderline"/>
        </w:rPr>
        <w:t xml:space="preserve"> often </w:t>
      </w:r>
      <w:r w:rsidRPr="00980A70">
        <w:rPr>
          <w:rStyle w:val="StyleUnderline"/>
          <w:highlight w:val="cyan"/>
        </w:rPr>
        <w:t>achieved lasting</w:t>
      </w:r>
      <w:r w:rsidRPr="003A37F4">
        <w:rPr>
          <w:rStyle w:val="StyleUnderline"/>
        </w:rPr>
        <w:t xml:space="preserve"> nuclear </w:t>
      </w:r>
      <w:r w:rsidRPr="00980A70">
        <w:rPr>
          <w:rStyle w:val="StyleUnderline"/>
          <w:highlight w:val="cyan"/>
        </w:rPr>
        <w:t>advantages</w:t>
      </w:r>
      <w:r w:rsidRPr="003A37F4">
        <w:t>. This is followed by a study on the relationship between US nuclear weapons and nonproliferation. This study shows that there is not an observable link between a large US nuclear arsenal and the proliferation and nonproliferation policies of other states. Finally, an examination of the US nuclear budget explains that a robust nuclear force is indeed costly, but also affordable. If one believes, therefore, as then–US Secretary of Defense Ashton Carter argued in 2016, that nuclear weapons are the “bedrock of our security,” and the “most important mission of the Department of Defense,” then it is also a good value.25</w:t>
      </w:r>
    </w:p>
    <w:p w14:paraId="3E957DF7" w14:textId="77777777" w:rsidR="002F511E" w:rsidRPr="003A37F4" w:rsidRDefault="002F511E" w:rsidP="002F511E">
      <w:pPr>
        <w:pStyle w:val="Heading4"/>
        <w:rPr>
          <w:rFonts w:cs="Times New Roman"/>
        </w:rPr>
      </w:pPr>
      <w:r w:rsidRPr="003A37F4">
        <w:rPr>
          <w:rFonts w:cs="Times New Roman"/>
        </w:rPr>
        <w:t xml:space="preserve">Empirical studies disprove escalation from ambiguity. </w:t>
      </w:r>
    </w:p>
    <w:p w14:paraId="080E4A65" w14:textId="77777777" w:rsidR="002F511E" w:rsidRPr="003A37F4" w:rsidRDefault="002F511E" w:rsidP="002F511E">
      <w:pPr>
        <w:rPr>
          <w:szCs w:val="16"/>
        </w:rPr>
      </w:pPr>
      <w:proofErr w:type="spellStart"/>
      <w:r w:rsidRPr="003A37F4">
        <w:rPr>
          <w:rStyle w:val="Style13ptBold"/>
        </w:rPr>
        <w:t>Lanoszka</w:t>
      </w:r>
      <w:proofErr w:type="spellEnd"/>
      <w:r w:rsidRPr="003A37F4">
        <w:rPr>
          <w:rStyle w:val="Style13ptBold"/>
        </w:rPr>
        <w:t xml:space="preserve"> &amp; Scherer ’18 </w:t>
      </w:r>
      <w:r w:rsidRPr="003A37F4">
        <w:rPr>
          <w:szCs w:val="16"/>
        </w:rPr>
        <w:t xml:space="preserve">(Alexander &amp; Thomas; 2/6/18; Ph.D. and M.A. in Politics from Princeton University, B.A. in International Relations from the University of Windsor, Professor of International Politics at the University of London, Stanton Nuclear Security Postdoctoral Fellow; Ph.D. in Politics from Princeton University, Program Officer at the US Institute of Peace; The Nonproliferation Review, “Nuclear ambiguity, no-first-use, and crisis s­tability in asymmetric crises,” </w:t>
      </w:r>
      <w:hyperlink r:id="rId12" w:history="1">
        <w:r w:rsidRPr="003A37F4">
          <w:rPr>
            <w:szCs w:val="16"/>
          </w:rPr>
          <w:t>https://www.tandfonline.com/doi/abs/10.1080/10736700.2018.1430552?journalCode=rnpr20</w:t>
        </w:r>
      </w:hyperlink>
      <w:r w:rsidRPr="003A37F4">
        <w:rPr>
          <w:szCs w:val="16"/>
        </w:rPr>
        <w:t>; RP)</w:t>
      </w:r>
    </w:p>
    <w:p w14:paraId="2748BA1E" w14:textId="77777777" w:rsidR="002F511E" w:rsidRPr="003A37F4" w:rsidRDefault="002F511E" w:rsidP="002F511E">
      <w:r w:rsidRPr="003A37F4">
        <w:t xml:space="preserve">The </w:t>
      </w:r>
      <w:r w:rsidRPr="00980A70">
        <w:rPr>
          <w:rStyle w:val="StyleUnderline"/>
          <w:highlight w:val="cyan"/>
        </w:rPr>
        <w:t>use-it-or-lose-it</w:t>
      </w:r>
      <w:r w:rsidRPr="003A37F4">
        <w:t xml:space="preserve"> pathway </w:t>
      </w:r>
      <w:r w:rsidRPr="00980A70">
        <w:rPr>
          <w:rStyle w:val="StyleUnderline"/>
          <w:highlight w:val="cyan"/>
        </w:rPr>
        <w:t>confronts</w:t>
      </w:r>
      <w:r w:rsidRPr="003A37F4">
        <w:rPr>
          <w:rStyle w:val="StyleUnderline"/>
        </w:rPr>
        <w:t xml:space="preserve"> the </w:t>
      </w:r>
      <w:r w:rsidRPr="003A37F4">
        <w:rPr>
          <w:rStyle w:val="Emphasis"/>
        </w:rPr>
        <w:t xml:space="preserve">same </w:t>
      </w:r>
      <w:r w:rsidRPr="00980A70">
        <w:rPr>
          <w:rStyle w:val="Emphasis"/>
          <w:highlight w:val="cyan"/>
        </w:rPr>
        <w:t>logical problem</w:t>
      </w:r>
      <w:r w:rsidRPr="003A37F4">
        <w:rPr>
          <w:rStyle w:val="StyleUnderline"/>
        </w:rPr>
        <w:t xml:space="preserve"> as the downward-spiral</w:t>
      </w:r>
      <w:r w:rsidRPr="003A37F4">
        <w:t xml:space="preserve"> pathway </w:t>
      </w:r>
      <w:r w:rsidRPr="003A37F4">
        <w:rPr>
          <w:rStyle w:val="StyleUnderline"/>
        </w:rPr>
        <w:t xml:space="preserve">in terms of the </w:t>
      </w:r>
      <w:r w:rsidRPr="003A37F4">
        <w:rPr>
          <w:rStyle w:val="Emphasis"/>
        </w:rPr>
        <w:t>assertions</w:t>
      </w:r>
      <w:r w:rsidRPr="003A37F4">
        <w:rPr>
          <w:rStyle w:val="StyleUnderline"/>
        </w:rPr>
        <w:t xml:space="preserve"> made by NFU supporters. If nuclear weapons are unnecessary</w:t>
      </w:r>
      <w:r w:rsidRPr="003A37F4">
        <w:t xml:space="preserve"> for the major power to prevail, as some NFU supporters claim, </w:t>
      </w:r>
      <w:r w:rsidRPr="003A37F4">
        <w:rPr>
          <w:rStyle w:val="StyleUnderline"/>
        </w:rPr>
        <w:t>and if AFU lacks credibility</w:t>
      </w:r>
      <w:r w:rsidRPr="003A37F4">
        <w:t xml:space="preserve"> such that the adversary disregards it, then </w:t>
      </w:r>
      <w:r w:rsidRPr="00980A70">
        <w:rPr>
          <w:rStyle w:val="StyleUnderline"/>
          <w:highlight w:val="cyan"/>
        </w:rPr>
        <w:t>why would</w:t>
      </w:r>
      <w:r w:rsidRPr="003A37F4">
        <w:rPr>
          <w:rStyle w:val="StyleUnderline"/>
        </w:rPr>
        <w:t xml:space="preserve"> that</w:t>
      </w:r>
      <w:r w:rsidRPr="003A37F4">
        <w:t xml:space="preserve"> same </w:t>
      </w:r>
      <w:r w:rsidRPr="00980A70">
        <w:rPr>
          <w:rStyle w:val="StyleUnderline"/>
          <w:highlight w:val="cyan"/>
        </w:rPr>
        <w:t xml:space="preserve">adversary </w:t>
      </w:r>
      <w:r w:rsidRPr="00980A70">
        <w:rPr>
          <w:rStyle w:val="Emphasis"/>
          <w:highlight w:val="cyan"/>
        </w:rPr>
        <w:t>feel pressure</w:t>
      </w:r>
      <w:r w:rsidRPr="00980A70">
        <w:rPr>
          <w:rStyle w:val="StyleUnderline"/>
          <w:highlight w:val="cyan"/>
        </w:rPr>
        <w:t xml:space="preserve"> to “use it or lose it”</w:t>
      </w:r>
      <w:r w:rsidRPr="003A37F4">
        <w:rPr>
          <w:rStyle w:val="StyleUnderline"/>
        </w:rPr>
        <w:t xml:space="preserve"> against</w:t>
      </w:r>
      <w:r w:rsidRPr="003A37F4">
        <w:t xml:space="preserve"> an </w:t>
      </w:r>
      <w:r w:rsidRPr="003A37F4">
        <w:rPr>
          <w:rStyle w:val="StyleUnderline"/>
        </w:rPr>
        <w:t>NFU</w:t>
      </w:r>
      <w:r w:rsidRPr="003A37F4">
        <w:t xml:space="preserve"> state </w:t>
      </w:r>
      <w:r w:rsidRPr="003A37F4">
        <w:rPr>
          <w:rStyle w:val="StyleUnderline"/>
        </w:rPr>
        <w:t>and not an AFU state?</w:t>
      </w:r>
      <w:r w:rsidRPr="003A37F4">
        <w:t xml:space="preserve"> 39 </w:t>
      </w:r>
      <w:r w:rsidRPr="003A37F4">
        <w:rPr>
          <w:rStyle w:val="StyleUnderline"/>
        </w:rPr>
        <w:t>The argument that AFU is unnecessary</w:t>
      </w:r>
      <w:r w:rsidRPr="003A37F4">
        <w:t xml:space="preserve"> </w:t>
      </w:r>
      <w:r w:rsidRPr="003A37F4">
        <w:rPr>
          <w:rStyle w:val="Emphasis"/>
        </w:rPr>
        <w:t>contradicts the argument</w:t>
      </w:r>
      <w:r w:rsidRPr="003A37F4">
        <w:rPr>
          <w:rStyle w:val="StyleUnderline"/>
        </w:rPr>
        <w:t xml:space="preserve"> that AFU is dangerous. The</w:t>
      </w:r>
      <w:r w:rsidRPr="00980A70">
        <w:rPr>
          <w:rStyle w:val="StyleUnderline"/>
          <w:highlight w:val="cyan"/>
        </w:rPr>
        <w:t xml:space="preserve"> weak state is</w:t>
      </w:r>
      <w:r w:rsidRPr="003A37F4">
        <w:t xml:space="preserve"> ultimately </w:t>
      </w:r>
      <w:r w:rsidRPr="00980A70">
        <w:rPr>
          <w:rStyle w:val="StyleUnderline"/>
          <w:highlight w:val="cyan"/>
        </w:rPr>
        <w:t>choosing</w:t>
      </w:r>
      <w:r w:rsidRPr="003A37F4">
        <w:rPr>
          <w:rStyle w:val="StyleUnderline"/>
        </w:rPr>
        <w:t xml:space="preserve"> between</w:t>
      </w:r>
      <w:r w:rsidRPr="003A37F4">
        <w:t xml:space="preserve"> </w:t>
      </w:r>
      <w:r w:rsidRPr="003A37F4">
        <w:rPr>
          <w:rStyle w:val="Emphasis"/>
        </w:rPr>
        <w:t xml:space="preserve">likely </w:t>
      </w:r>
      <w:r w:rsidRPr="00980A70">
        <w:rPr>
          <w:rStyle w:val="Emphasis"/>
          <w:highlight w:val="cyan"/>
        </w:rPr>
        <w:t>annihilation</w:t>
      </w:r>
      <w:r w:rsidRPr="003A37F4">
        <w:t xml:space="preserve"> if it does not attack first </w:t>
      </w:r>
      <w:r w:rsidRPr="003A37F4">
        <w:rPr>
          <w:rStyle w:val="StyleUnderline"/>
        </w:rPr>
        <w:t xml:space="preserve">and </w:t>
      </w:r>
      <w:r w:rsidRPr="003A37F4">
        <w:rPr>
          <w:rStyle w:val="Emphasis"/>
        </w:rPr>
        <w:t>certain annihilation</w:t>
      </w:r>
      <w:r w:rsidRPr="003A37F4">
        <w:t xml:space="preserve"> if it does. </w:t>
      </w:r>
      <w:r w:rsidRPr="003A37F4">
        <w:rPr>
          <w:rStyle w:val="StyleUnderline"/>
        </w:rPr>
        <w:t>Why would it ever choose</w:t>
      </w:r>
      <w:r w:rsidRPr="003A37F4">
        <w:t xml:space="preserve"> the </w:t>
      </w:r>
      <w:r w:rsidRPr="003A37F4">
        <w:rPr>
          <w:rStyle w:val="Emphasis"/>
        </w:rPr>
        <w:t>certain suicide</w:t>
      </w:r>
      <w:r w:rsidRPr="003A37F4">
        <w:rPr>
          <w:rStyle w:val="StyleUnderline"/>
        </w:rPr>
        <w:t xml:space="preserve"> of the latter remains unclear</w:t>
      </w:r>
      <w:r w:rsidRPr="003A37F4">
        <w:t xml:space="preserve">.40 </w:t>
      </w:r>
      <w:r w:rsidRPr="003A37F4">
        <w:rPr>
          <w:rStyle w:val="StyleUnderline"/>
        </w:rPr>
        <w:t>We may suppose</w:t>
      </w:r>
      <w:r w:rsidRPr="003A37F4">
        <w:t xml:space="preserve"> that </w:t>
      </w:r>
      <w:r w:rsidRPr="003A37F4">
        <w:rPr>
          <w:rStyle w:val="StyleUnderline"/>
        </w:rPr>
        <w:t>if a weaker adversary believes</w:t>
      </w:r>
      <w:r w:rsidRPr="003A37F4">
        <w:t xml:space="preserve"> that </w:t>
      </w:r>
      <w:r w:rsidRPr="003A37F4">
        <w:rPr>
          <w:rStyle w:val="StyleUnderline"/>
        </w:rPr>
        <w:t>it is about to be</w:t>
      </w:r>
      <w:r w:rsidRPr="003A37F4">
        <w:t xml:space="preserve"> hit first with nuclear weapons and </w:t>
      </w:r>
      <w:r w:rsidRPr="003A37F4">
        <w:rPr>
          <w:rStyle w:val="StyleUnderline"/>
        </w:rPr>
        <w:t>wiped out, then it may take a chance on striking first</w:t>
      </w:r>
      <w:r w:rsidRPr="003A37F4">
        <w:t xml:space="preserve"> to try to inflict pain on the major power </w:t>
      </w:r>
      <w:proofErr w:type="gramStart"/>
      <w:r w:rsidRPr="003A37F4">
        <w:t>in order to</w:t>
      </w:r>
      <w:proofErr w:type="gramEnd"/>
      <w:r w:rsidRPr="003A37F4">
        <w:t xml:space="preserve"> compel that major power to back down. </w:t>
      </w:r>
      <w:r w:rsidRPr="003A37F4">
        <w:rPr>
          <w:rStyle w:val="StyleUnderline"/>
        </w:rPr>
        <w:t>But</w:t>
      </w:r>
      <w:r w:rsidRPr="003A37F4">
        <w:t xml:space="preserve"> </w:t>
      </w:r>
      <w:r w:rsidRPr="003A37F4">
        <w:rPr>
          <w:rStyle w:val="Emphasis"/>
        </w:rPr>
        <w:t>why would the major power back down</w:t>
      </w:r>
      <w:r w:rsidRPr="003A37F4">
        <w:rPr>
          <w:rStyle w:val="StyleUnderline"/>
        </w:rPr>
        <w:t xml:space="preserve"> if the adversary</w:t>
      </w:r>
      <w:r w:rsidRPr="003A37F4">
        <w:t xml:space="preserve"> </w:t>
      </w:r>
      <w:proofErr w:type="gramStart"/>
      <w:r w:rsidRPr="003A37F4">
        <w:t>has</w:t>
      </w:r>
      <w:proofErr w:type="gramEnd"/>
      <w:r w:rsidRPr="003A37F4">
        <w:t xml:space="preserve"> already </w:t>
      </w:r>
      <w:r w:rsidRPr="003A37F4">
        <w:rPr>
          <w:rStyle w:val="StyleUnderline"/>
        </w:rPr>
        <w:t xml:space="preserve">expended its arsenal, making it more vulnerable to a </w:t>
      </w:r>
      <w:r w:rsidRPr="003A37F4">
        <w:rPr>
          <w:rStyle w:val="Emphasis"/>
        </w:rPr>
        <w:t>devastating riposte?</w:t>
      </w:r>
      <w:r w:rsidRPr="003A37F4">
        <w:rPr>
          <w:rStyle w:val="StyleUnderline"/>
        </w:rPr>
        <w:t xml:space="preserve"> There are cases where the weak state tried to impose costs</w:t>
      </w:r>
      <w:r w:rsidRPr="003A37F4">
        <w:t xml:space="preserve"> against a stronger opponent to compel the major power to back down, </w:t>
      </w:r>
      <w:r w:rsidRPr="003A37F4">
        <w:rPr>
          <w:rStyle w:val="StyleUnderline"/>
        </w:rPr>
        <w:t>such as Iraq</w:t>
      </w:r>
      <w:r w:rsidRPr="003A37F4">
        <w:t xml:space="preserve"> in the 1991 Gulf War, as we discuss later. However, </w:t>
      </w:r>
      <w:r w:rsidRPr="003A37F4">
        <w:rPr>
          <w:rStyle w:val="StyleUnderline"/>
        </w:rPr>
        <w:t>in these cases, the weaker state does not attempt to impose costs until</w:t>
      </w:r>
      <w:r w:rsidRPr="003A37F4">
        <w:t xml:space="preserve"> </w:t>
      </w:r>
      <w:r w:rsidRPr="003A37F4">
        <w:rPr>
          <w:rStyle w:val="Emphasis"/>
        </w:rPr>
        <w:t>after</w:t>
      </w:r>
      <w:r w:rsidRPr="003A37F4">
        <w:rPr>
          <w:rStyle w:val="StyleUnderline"/>
        </w:rPr>
        <w:t xml:space="preserve"> the major power</w:t>
      </w:r>
      <w:r w:rsidRPr="003A37F4">
        <w:t xml:space="preserve"> has </w:t>
      </w:r>
      <w:r w:rsidRPr="003A37F4">
        <w:rPr>
          <w:rStyle w:val="Emphasis"/>
        </w:rPr>
        <w:t>initiated the conflict</w:t>
      </w:r>
      <w:r w:rsidRPr="003A37F4">
        <w:rPr>
          <w:rStyle w:val="StyleUnderline"/>
        </w:rPr>
        <w:t>. Once the conflict</w:t>
      </w:r>
      <w:r w:rsidRPr="003A37F4">
        <w:t xml:space="preserve"> has started, </w:t>
      </w:r>
      <w:r w:rsidRPr="003A37F4">
        <w:rPr>
          <w:rStyle w:val="StyleUnderline"/>
        </w:rPr>
        <w:t>the adversary</w:t>
      </w:r>
      <w:r w:rsidRPr="003A37F4">
        <w:t xml:space="preserve"> indeed </w:t>
      </w:r>
      <w:r w:rsidRPr="003A37F4">
        <w:rPr>
          <w:rStyle w:val="StyleUnderline"/>
        </w:rPr>
        <w:t xml:space="preserve">has </w:t>
      </w:r>
      <w:r w:rsidRPr="003A37F4">
        <w:rPr>
          <w:rStyle w:val="Emphasis"/>
        </w:rPr>
        <w:t>nothing to lose</w:t>
      </w:r>
      <w:r w:rsidRPr="003A37F4">
        <w:t xml:space="preserve"> by attacking, </w:t>
      </w:r>
      <w:r w:rsidRPr="003A37F4">
        <w:rPr>
          <w:rStyle w:val="StyleUnderline"/>
        </w:rPr>
        <w:t>but</w:t>
      </w:r>
      <w:r w:rsidRPr="003A37F4">
        <w:t xml:space="preserve"> until then </w:t>
      </w:r>
      <w:r w:rsidRPr="003A37F4">
        <w:rPr>
          <w:rStyle w:val="StyleUnderline"/>
        </w:rPr>
        <w:t xml:space="preserve">the adversary will have </w:t>
      </w:r>
      <w:r w:rsidRPr="003A37F4">
        <w:rPr>
          <w:rStyle w:val="Emphasis"/>
        </w:rPr>
        <w:t>much to lose</w:t>
      </w:r>
      <w:r w:rsidRPr="003A37F4">
        <w:t xml:space="preserve">. These points raise an interesting question: might a weak state choose to attack first and sacrifice the possibility of better material outcomes for some emotional or psychological utility gained by imposing costs on the major power. Though plausible, such an assumption raises the additional question of whether the state can enjoy this immaterial benefit if it has successfully self-destructed. Similarly, </w:t>
      </w:r>
      <w:proofErr w:type="gramStart"/>
      <w:r w:rsidRPr="003A37F4">
        <w:t>in the event that</w:t>
      </w:r>
      <w:proofErr w:type="gramEnd"/>
      <w:r w:rsidRPr="003A37F4">
        <w:t xml:space="preserve"> the state somehow survives the conflict, would it still receive the same benefits? </w:t>
      </w:r>
      <w:r w:rsidRPr="003A37F4">
        <w:rPr>
          <w:rStyle w:val="StyleUnderline"/>
        </w:rPr>
        <w:t xml:space="preserve">The </w:t>
      </w:r>
      <w:r w:rsidRPr="00980A70">
        <w:rPr>
          <w:rStyle w:val="StyleUnderline"/>
          <w:highlight w:val="cyan"/>
        </w:rPr>
        <w:t>use-it-or-lose-it</w:t>
      </w:r>
      <w:r w:rsidRPr="003A37F4">
        <w:rPr>
          <w:rStyle w:val="StyleUnderline"/>
        </w:rPr>
        <w:t xml:space="preserve"> pathway </w:t>
      </w:r>
      <w:r w:rsidRPr="00980A70">
        <w:rPr>
          <w:rStyle w:val="StyleUnderline"/>
          <w:highlight w:val="cyan"/>
        </w:rPr>
        <w:t>is</w:t>
      </w:r>
      <w:r w:rsidRPr="003A37F4">
        <w:t xml:space="preserve"> thus </w:t>
      </w:r>
      <w:r w:rsidRPr="00980A70">
        <w:rPr>
          <w:rStyle w:val="Emphasis"/>
          <w:highlight w:val="cyan"/>
        </w:rPr>
        <w:t>empirically very rare</w:t>
      </w:r>
      <w:r w:rsidRPr="00980A70">
        <w:rPr>
          <w:rStyle w:val="StyleUnderline"/>
          <w:highlight w:val="cyan"/>
        </w:rPr>
        <w:t>. One study finds</w:t>
      </w:r>
      <w:r w:rsidRPr="003A37F4">
        <w:rPr>
          <w:rStyle w:val="StyleUnderline"/>
        </w:rPr>
        <w:t xml:space="preserve"> that preemptive wars</w:t>
      </w:r>
      <w:r w:rsidRPr="003A37F4">
        <w:t>—that is, wars either fought to exploit military advantages before they disappear or caused by fear of surprise attack</w:t>
      </w:r>
      <w:proofErr w:type="gramStart"/>
      <w:r w:rsidRPr="003A37F4">
        <w:t>—</w:t>
      </w:r>
      <w:r w:rsidRPr="00980A70">
        <w:rPr>
          <w:rStyle w:val="Emphasis"/>
          <w:highlight w:val="cyan"/>
        </w:rPr>
        <w:t>“</w:t>
      </w:r>
      <w:proofErr w:type="gramEnd"/>
      <w:r w:rsidRPr="00980A70">
        <w:rPr>
          <w:rStyle w:val="Emphasis"/>
          <w:highlight w:val="cyan"/>
        </w:rPr>
        <w:t>almost never happen.”</w:t>
      </w:r>
      <w:r w:rsidRPr="003A37F4">
        <w:t xml:space="preserve"> 41 In the nineteenth and twentieth centuries, </w:t>
      </w:r>
      <w:r w:rsidRPr="003A37F4">
        <w:rPr>
          <w:rStyle w:val="StyleUnderline"/>
        </w:rPr>
        <w:t>cases that seem prima facie to have been pre-emptive wars were World War I, China’s</w:t>
      </w:r>
      <w:r w:rsidRPr="003A37F4">
        <w:t xml:space="preserve"> entry into the </w:t>
      </w:r>
      <w:r w:rsidRPr="003A37F4">
        <w:rPr>
          <w:rStyle w:val="StyleUnderline"/>
        </w:rPr>
        <w:t>Korean War, and the</w:t>
      </w:r>
      <w:r w:rsidRPr="003A37F4">
        <w:t xml:space="preserve"> 1967 </w:t>
      </w:r>
      <w:r w:rsidRPr="003A37F4">
        <w:rPr>
          <w:rStyle w:val="StyleUnderline"/>
        </w:rPr>
        <w:t>Arab–Israeli War</w:t>
      </w:r>
      <w:r w:rsidRPr="003A37F4">
        <w:t xml:space="preserve">. Although World War I </w:t>
      </w:r>
      <w:proofErr w:type="gramStart"/>
      <w:r w:rsidRPr="003A37F4">
        <w:t>does</w:t>
      </w:r>
      <w:proofErr w:type="gramEnd"/>
      <w:r w:rsidRPr="003A37F4">
        <w:t xml:space="preserve"> not meet the asymmetrical conditions that our analysis emphasizes, it suggests that </w:t>
      </w:r>
      <w:r w:rsidRPr="003A37F4">
        <w:rPr>
          <w:rStyle w:val="StyleUnderline"/>
        </w:rPr>
        <w:t xml:space="preserve">use-it-or-lose-it </w:t>
      </w:r>
      <w:r w:rsidRPr="00980A70">
        <w:rPr>
          <w:rStyle w:val="StyleUnderline"/>
          <w:highlight w:val="cyan"/>
        </w:rPr>
        <w:t>pressures</w:t>
      </w:r>
      <w:r w:rsidRPr="003A37F4">
        <w:t xml:space="preserve"> embodied by mobilization schedules can </w:t>
      </w:r>
      <w:r w:rsidRPr="00980A70">
        <w:rPr>
          <w:rStyle w:val="StyleUnderline"/>
          <w:highlight w:val="cyan"/>
        </w:rPr>
        <w:t>exist in</w:t>
      </w:r>
      <w:r w:rsidRPr="003A37F4">
        <w:rPr>
          <w:rStyle w:val="StyleUnderline"/>
        </w:rPr>
        <w:t xml:space="preserve"> a</w:t>
      </w:r>
      <w:r w:rsidRPr="003A37F4">
        <w:t xml:space="preserve"> </w:t>
      </w:r>
      <w:r w:rsidRPr="00980A70">
        <w:rPr>
          <w:rStyle w:val="Emphasis"/>
          <w:highlight w:val="cyan"/>
        </w:rPr>
        <w:t>purely conventional</w:t>
      </w:r>
      <w:r w:rsidRPr="003A37F4">
        <w:rPr>
          <w:rStyle w:val="StyleUnderline"/>
        </w:rPr>
        <w:t xml:space="preserve"> world, where nuclear doctrines are </w:t>
      </w:r>
      <w:r w:rsidRPr="003A37F4">
        <w:rPr>
          <w:rStyle w:val="Emphasis"/>
        </w:rPr>
        <w:t>absent</w:t>
      </w:r>
      <w:r w:rsidRPr="003A37F4">
        <w:t xml:space="preserve">. Still, </w:t>
      </w:r>
      <w:r w:rsidRPr="003A37F4">
        <w:rPr>
          <w:rStyle w:val="StyleUnderline"/>
        </w:rPr>
        <w:t>the case of the U</w:t>
      </w:r>
      <w:r w:rsidRPr="003A37F4">
        <w:t xml:space="preserve">nited </w:t>
      </w:r>
      <w:r w:rsidRPr="003A37F4">
        <w:rPr>
          <w:rStyle w:val="StyleUnderline"/>
        </w:rPr>
        <w:t>S</w:t>
      </w:r>
      <w:r w:rsidRPr="003A37F4">
        <w:t xml:space="preserve">tates </w:t>
      </w:r>
      <w:r w:rsidRPr="003A37F4">
        <w:rPr>
          <w:rStyle w:val="StyleUnderline"/>
        </w:rPr>
        <w:t>and China in 1950 better approximates</w:t>
      </w:r>
      <w:r w:rsidRPr="003A37F4">
        <w:t xml:space="preserve"> the </w:t>
      </w:r>
      <w:r w:rsidRPr="003A37F4">
        <w:rPr>
          <w:rStyle w:val="Emphasis"/>
        </w:rPr>
        <w:t>asymmetrical conditions</w:t>
      </w:r>
      <w:r w:rsidRPr="003A37F4">
        <w:t xml:space="preserve"> explored by our analysis. According to the pre-emptive-war version of events, China intervened in the Korean War out of concern that the US-led forces moving toward the Yalu River were striving to reunify the peninsula under non-Communist control. By taking over all of Korea, these forces would pose an imminent threat to China’s security.42 Yet </w:t>
      </w:r>
      <w:r w:rsidRPr="003A37F4">
        <w:rPr>
          <w:rStyle w:val="StyleUnderline"/>
        </w:rPr>
        <w:t xml:space="preserve">Chinese decision makers were </w:t>
      </w:r>
      <w:r w:rsidRPr="003A37F4">
        <w:rPr>
          <w:rStyle w:val="Emphasis"/>
        </w:rPr>
        <w:t>not</w:t>
      </w:r>
      <w:r w:rsidRPr="003A37F4">
        <w:t xml:space="preserve"> necessarily </w:t>
      </w:r>
      <w:r w:rsidRPr="003A37F4">
        <w:rPr>
          <w:rStyle w:val="Emphasis"/>
        </w:rPr>
        <w:t>facing a use-it-or-lose-it</w:t>
      </w:r>
      <w:r w:rsidRPr="003A37F4">
        <w:rPr>
          <w:rStyle w:val="StyleUnderline"/>
        </w:rPr>
        <w:t xml:space="preserve"> conundrum</w:t>
      </w:r>
      <w:r w:rsidRPr="003A37F4">
        <w:t xml:space="preserve"> even in this case. </w:t>
      </w:r>
      <w:r w:rsidRPr="003A37F4">
        <w:rPr>
          <w:rStyle w:val="StyleUnderline"/>
        </w:rPr>
        <w:t>Other motivations</w:t>
      </w:r>
      <w:r w:rsidRPr="003A37F4">
        <w:t>—promoting the world Communist revolution and forestalling an indefinite US presence on the border—</w:t>
      </w:r>
      <w:r w:rsidRPr="003A37F4">
        <w:rPr>
          <w:rStyle w:val="StyleUnderline"/>
        </w:rPr>
        <w:t>were also present</w:t>
      </w:r>
      <w:r w:rsidRPr="003A37F4">
        <w:t xml:space="preserve">.43 To be sure, </w:t>
      </w:r>
      <w:r w:rsidRPr="003A37F4">
        <w:rPr>
          <w:rStyle w:val="StyleUnderline"/>
        </w:rPr>
        <w:t>China did go on to acquire nuclear weapons, but</w:t>
      </w:r>
      <w:r w:rsidRPr="003A37F4">
        <w:t xml:space="preserve"> the evidence suggests that it did so in order </w:t>
      </w:r>
      <w:r w:rsidRPr="003A37F4">
        <w:rPr>
          <w:rStyle w:val="StyleUnderline"/>
        </w:rPr>
        <w:t>to be</w:t>
      </w:r>
      <w:r w:rsidRPr="003A37F4">
        <w:t xml:space="preserve"> </w:t>
      </w:r>
      <w:r w:rsidRPr="003A37F4">
        <w:rPr>
          <w:rStyle w:val="Emphasis"/>
        </w:rPr>
        <w:t>self-reliant</w:t>
      </w:r>
      <w:r w:rsidRPr="003A37F4">
        <w:rPr>
          <w:rStyle w:val="StyleUnderline"/>
        </w:rPr>
        <w:t xml:space="preserve"> following</w:t>
      </w:r>
      <w:r w:rsidRPr="003A37F4">
        <w:t xml:space="preserve"> its </w:t>
      </w:r>
      <w:r w:rsidRPr="003A37F4">
        <w:rPr>
          <w:rStyle w:val="StyleUnderline"/>
        </w:rPr>
        <w:t>dissatisfaction</w:t>
      </w:r>
      <w:r w:rsidRPr="003A37F4">
        <w:t xml:space="preserve"> with the support it was receiving from the Soviet Union during the 1950s.44 Of course, just because something has not happened before does not mean that it could never happen. Nevertheless, </w:t>
      </w:r>
      <w:r w:rsidRPr="003A37F4">
        <w:rPr>
          <w:rStyle w:val="StyleUnderline"/>
        </w:rPr>
        <w:t>if we believe</w:t>
      </w:r>
      <w:r w:rsidRPr="003A37F4">
        <w:t xml:space="preserve"> that the </w:t>
      </w:r>
      <w:r w:rsidRPr="003A37F4">
        <w:rPr>
          <w:rStyle w:val="StyleUnderline"/>
        </w:rPr>
        <w:t>use-it-or-lose-it</w:t>
      </w:r>
      <w:r w:rsidRPr="003A37F4">
        <w:t xml:space="preserve"> pathway </w:t>
      </w:r>
      <w:r w:rsidRPr="003A37F4">
        <w:rPr>
          <w:rStyle w:val="StyleUnderline"/>
        </w:rPr>
        <w:t xml:space="preserve">is possible, then the </w:t>
      </w:r>
      <w:r w:rsidRPr="003A37F4">
        <w:rPr>
          <w:rStyle w:val="Emphasis"/>
        </w:rPr>
        <w:t>fundamental inconsistency</w:t>
      </w:r>
      <w:r w:rsidRPr="003A37F4">
        <w:t xml:space="preserve"> in the argument that AFU is dangerous </w:t>
      </w:r>
      <w:r w:rsidRPr="003A37F4">
        <w:rPr>
          <w:rStyle w:val="StyleUnderline"/>
        </w:rPr>
        <w:t>remains. We must believe</w:t>
      </w:r>
      <w:r w:rsidRPr="003A37F4">
        <w:t xml:space="preserve"> that </w:t>
      </w:r>
      <w:r w:rsidRPr="003A37F4">
        <w:rPr>
          <w:rStyle w:val="StyleUnderline"/>
        </w:rPr>
        <w:t xml:space="preserve">the adversary’s </w:t>
      </w:r>
      <w:r w:rsidRPr="00980A70">
        <w:rPr>
          <w:rStyle w:val="StyleUnderline"/>
          <w:highlight w:val="cyan"/>
        </w:rPr>
        <w:t>incentives</w:t>
      </w:r>
      <w:r w:rsidRPr="003A37F4">
        <w:rPr>
          <w:rStyle w:val="StyleUnderline"/>
        </w:rPr>
        <w:t xml:space="preserve"> to strike first</w:t>
      </w:r>
      <w:r w:rsidRPr="003A37F4">
        <w:t xml:space="preserve"> under AFU </w:t>
      </w:r>
      <w:r w:rsidRPr="003A37F4">
        <w:rPr>
          <w:rStyle w:val="StyleUnderline"/>
        </w:rPr>
        <w:t xml:space="preserve">will </w:t>
      </w:r>
      <w:r w:rsidRPr="00980A70">
        <w:rPr>
          <w:rStyle w:val="StyleUnderline"/>
          <w:highlight w:val="cyan"/>
        </w:rPr>
        <w:t>reverse</w:t>
      </w:r>
      <w:r w:rsidRPr="003A37F4">
        <w:rPr>
          <w:rStyle w:val="StyleUnderline"/>
        </w:rPr>
        <w:t xml:space="preserve"> if the U</w:t>
      </w:r>
      <w:r w:rsidRPr="003A37F4">
        <w:t xml:space="preserve">nited </w:t>
      </w:r>
      <w:r w:rsidRPr="003A37F4">
        <w:rPr>
          <w:rStyle w:val="StyleUnderline"/>
        </w:rPr>
        <w:t>S</w:t>
      </w:r>
      <w:r w:rsidRPr="003A37F4">
        <w:t xml:space="preserve">tates </w:t>
      </w:r>
      <w:r w:rsidRPr="003A37F4">
        <w:rPr>
          <w:rStyle w:val="StyleUnderline"/>
        </w:rPr>
        <w:t>declares NFU, as</w:t>
      </w:r>
      <w:r w:rsidRPr="003A37F4">
        <w:t xml:space="preserve"> in the instance </w:t>
      </w:r>
      <w:r w:rsidRPr="00980A70">
        <w:rPr>
          <w:rStyle w:val="StyleUnderline"/>
          <w:highlight w:val="cyan"/>
        </w:rPr>
        <w:t>where</w:t>
      </w:r>
      <w:r w:rsidRPr="003A37F4">
        <w:rPr>
          <w:rStyle w:val="StyleUnderline"/>
        </w:rPr>
        <w:t xml:space="preserve"> the adversary believes</w:t>
      </w:r>
      <w:r w:rsidRPr="003A37F4">
        <w:t xml:space="preserve"> that </w:t>
      </w:r>
      <w:r w:rsidRPr="003A37F4">
        <w:rPr>
          <w:rStyle w:val="StyleUnderline"/>
        </w:rPr>
        <w:t xml:space="preserve">its </w:t>
      </w:r>
      <w:r w:rsidRPr="00980A70">
        <w:rPr>
          <w:rStyle w:val="StyleUnderline"/>
          <w:highlight w:val="cyan"/>
        </w:rPr>
        <w:t>armaments</w:t>
      </w:r>
      <w:r w:rsidRPr="003A37F4">
        <w:rPr>
          <w:rStyle w:val="StyleUnderline"/>
        </w:rPr>
        <w:t xml:space="preserve"> could </w:t>
      </w:r>
      <w:r w:rsidRPr="00980A70">
        <w:rPr>
          <w:rStyle w:val="StyleUnderline"/>
          <w:highlight w:val="cyan"/>
        </w:rPr>
        <w:t>survive a</w:t>
      </w:r>
      <w:r w:rsidRPr="003A37F4">
        <w:t xml:space="preserve"> conventional first </w:t>
      </w:r>
      <w:r w:rsidRPr="00980A70">
        <w:rPr>
          <w:rStyle w:val="StyleUnderline"/>
          <w:highlight w:val="cyan"/>
        </w:rPr>
        <w:t xml:space="preserve">strike but </w:t>
      </w:r>
      <w:r w:rsidRPr="00980A70">
        <w:rPr>
          <w:rStyle w:val="Emphasis"/>
          <w:highlight w:val="cyan"/>
        </w:rPr>
        <w:t>not a nuclear</w:t>
      </w:r>
      <w:r w:rsidRPr="003A37F4">
        <w:rPr>
          <w:rStyle w:val="StyleUnderline"/>
        </w:rPr>
        <w:t xml:space="preserve"> first </w:t>
      </w:r>
      <w:r w:rsidRPr="00980A70">
        <w:rPr>
          <w:rStyle w:val="StyleUnderline"/>
          <w:highlight w:val="cyan"/>
        </w:rPr>
        <w:t>strike</w:t>
      </w:r>
      <w:r w:rsidRPr="003A37F4">
        <w:t xml:space="preserve">. Though that is possible, it again goes </w:t>
      </w:r>
      <w:r w:rsidRPr="003A37F4">
        <w:rPr>
          <w:rStyle w:val="StyleUnderline"/>
        </w:rPr>
        <w:t>against arguments made by NFU advocates that</w:t>
      </w:r>
      <w:r w:rsidRPr="003A37F4">
        <w:t xml:space="preserve"> the </w:t>
      </w:r>
      <w:r w:rsidRPr="003A37F4">
        <w:rPr>
          <w:rStyle w:val="StyleUnderline"/>
        </w:rPr>
        <w:t>first use</w:t>
      </w:r>
      <w:r w:rsidRPr="003A37F4">
        <w:t xml:space="preserve"> of nuclear weapons </w:t>
      </w:r>
      <w:r w:rsidRPr="003A37F4">
        <w:rPr>
          <w:rStyle w:val="StyleUnderline"/>
        </w:rPr>
        <w:t>would provide</w:t>
      </w:r>
      <w:r w:rsidRPr="003A37F4">
        <w:t xml:space="preserve"> </w:t>
      </w:r>
      <w:r w:rsidRPr="003A37F4">
        <w:rPr>
          <w:rStyle w:val="Emphasis"/>
        </w:rPr>
        <w:t>no tactical benefit</w:t>
      </w:r>
      <w:r w:rsidRPr="003A37F4">
        <w:t xml:space="preserve"> to the United States.45 Indeed, when other scholars discuss the adversary’s use-it-or-lose-it incentives, </w:t>
      </w:r>
      <w:r w:rsidRPr="003A37F4">
        <w:rPr>
          <w:rStyle w:val="StyleUnderline"/>
        </w:rPr>
        <w:t>the adversary is presumed to fear</w:t>
      </w:r>
      <w:r w:rsidRPr="003A37F4">
        <w:t xml:space="preserve"> a result of </w:t>
      </w:r>
      <w:r w:rsidRPr="003A37F4">
        <w:rPr>
          <w:rStyle w:val="StyleUnderline"/>
        </w:rPr>
        <w:t>any likely US first strike</w:t>
      </w:r>
      <w:r w:rsidRPr="003A37F4">
        <w:t xml:space="preserve"> or effort toward regime change, regardless of whether nuclear weapons are used.46 </w:t>
      </w:r>
      <w:r w:rsidRPr="003A37F4">
        <w:rPr>
          <w:rStyle w:val="StyleUnderline"/>
        </w:rPr>
        <w:t xml:space="preserve">Nuclear weapons may even be a </w:t>
      </w:r>
      <w:r w:rsidRPr="003A37F4">
        <w:rPr>
          <w:rStyle w:val="Emphasis"/>
        </w:rPr>
        <w:t>moot point</w:t>
      </w:r>
      <w:r w:rsidRPr="003A37F4">
        <w:rPr>
          <w:rStyle w:val="StyleUnderline"/>
        </w:rPr>
        <w:t xml:space="preserve"> if the strong state is </w:t>
      </w:r>
      <w:r w:rsidRPr="003A37F4">
        <w:rPr>
          <w:rStyle w:val="Emphasis"/>
        </w:rPr>
        <w:t>unwilling to use them</w:t>
      </w:r>
      <w:r w:rsidRPr="003A37F4">
        <w:t xml:space="preserve"> for normative reasons </w:t>
      </w:r>
      <w:r w:rsidRPr="003A37F4">
        <w:rPr>
          <w:rStyle w:val="StyleUnderline"/>
        </w:rPr>
        <w:t>but maintains</w:t>
      </w:r>
      <w:r w:rsidRPr="003A37F4">
        <w:t xml:space="preserve"> its </w:t>
      </w:r>
      <w:r w:rsidRPr="003A37F4">
        <w:rPr>
          <w:rStyle w:val="StyleUnderline"/>
        </w:rPr>
        <w:t>conventional</w:t>
      </w:r>
      <w:r w:rsidRPr="003A37F4">
        <w:t xml:space="preserve"> military </w:t>
      </w:r>
      <w:r w:rsidRPr="003A37F4">
        <w:rPr>
          <w:rStyle w:val="StyleUnderline"/>
        </w:rPr>
        <w:t>superiority</w:t>
      </w:r>
      <w:r w:rsidRPr="003A37F4">
        <w:t>.</w:t>
      </w:r>
    </w:p>
    <w:p w14:paraId="1B2EB5CD" w14:textId="5934E35C" w:rsidR="002F511E" w:rsidRPr="003A37F4" w:rsidRDefault="002F511E" w:rsidP="002F511E">
      <w:pPr>
        <w:pStyle w:val="Heading3"/>
        <w:rPr>
          <w:rFonts w:cs="Times New Roman"/>
        </w:rPr>
      </w:pPr>
      <w:r w:rsidRPr="003A37F4">
        <w:rPr>
          <w:rFonts w:cs="Times New Roman"/>
        </w:rPr>
        <w:t>2AC---</w:t>
      </w:r>
      <w:proofErr w:type="spellStart"/>
      <w:r w:rsidRPr="003A37F4">
        <w:rPr>
          <w:rFonts w:cs="Times New Roman"/>
        </w:rPr>
        <w:t>Counterforcing</w:t>
      </w:r>
      <w:proofErr w:type="spellEnd"/>
      <w:r w:rsidRPr="003A37F4">
        <w:rPr>
          <w:rFonts w:cs="Times New Roman"/>
        </w:rPr>
        <w:t xml:space="preserve"> Trick</w:t>
      </w:r>
    </w:p>
    <w:p w14:paraId="2C18D7EF" w14:textId="77777777" w:rsidR="002F511E" w:rsidRPr="003A37F4" w:rsidRDefault="002F511E" w:rsidP="002F511E">
      <w:pPr>
        <w:pStyle w:val="Heading4"/>
        <w:rPr>
          <w:rFonts w:cs="Times New Roman"/>
        </w:rPr>
      </w:pPr>
      <w:r w:rsidRPr="003A37F4">
        <w:rPr>
          <w:rFonts w:cs="Times New Roman"/>
          <w:u w:val="single"/>
        </w:rPr>
        <w:t>U.S. first strikes</w:t>
      </w:r>
      <w:r w:rsidRPr="003A37F4">
        <w:rPr>
          <w:rFonts w:cs="Times New Roman"/>
        </w:rPr>
        <w:t xml:space="preserve"> would </w:t>
      </w:r>
      <w:r w:rsidRPr="003A37F4">
        <w:rPr>
          <w:rFonts w:cs="Times New Roman"/>
          <w:u w:val="single"/>
        </w:rPr>
        <w:t>avoid</w:t>
      </w:r>
      <w:r w:rsidRPr="003A37F4">
        <w:rPr>
          <w:rFonts w:cs="Times New Roman"/>
        </w:rPr>
        <w:t xml:space="preserve"> population centers---but </w:t>
      </w:r>
      <w:r w:rsidRPr="003A37F4">
        <w:rPr>
          <w:rFonts w:cs="Times New Roman"/>
          <w:u w:val="single"/>
        </w:rPr>
        <w:t>successful</w:t>
      </w:r>
      <w:r w:rsidRPr="003A37F4">
        <w:rPr>
          <w:rFonts w:cs="Times New Roman"/>
        </w:rPr>
        <w:t xml:space="preserve"> Chinese nuclear strikes on the U.S. cause </w:t>
      </w:r>
      <w:r w:rsidRPr="003A37F4">
        <w:rPr>
          <w:rFonts w:cs="Times New Roman"/>
          <w:u w:val="single"/>
        </w:rPr>
        <w:t xml:space="preserve">massive U.S. </w:t>
      </w:r>
      <w:proofErr w:type="gramStart"/>
      <w:r w:rsidRPr="003A37F4">
        <w:rPr>
          <w:rFonts w:cs="Times New Roman"/>
          <w:u w:val="single"/>
        </w:rPr>
        <w:t>counter-retaliation</w:t>
      </w:r>
      <w:proofErr w:type="gramEnd"/>
      <w:r w:rsidRPr="003A37F4">
        <w:rPr>
          <w:rFonts w:cs="Times New Roman"/>
        </w:rPr>
        <w:t xml:space="preserve"> against Chinese cities </w:t>
      </w:r>
    </w:p>
    <w:p w14:paraId="5020A6CB" w14:textId="77777777" w:rsidR="002F511E" w:rsidRPr="003A37F4" w:rsidRDefault="002F511E" w:rsidP="002F511E">
      <w:r w:rsidRPr="003A37F4">
        <w:rPr>
          <w:rStyle w:val="Style13ptBold"/>
        </w:rPr>
        <w:t>Lieber and Press 7</w:t>
      </w:r>
      <w:r w:rsidRPr="003A37F4">
        <w:t xml:space="preserve"> - Keir A. Lieber, Assistant Professor of Political Science at the University of Notre Dame, and Daryl G. Press, Associate Professor of Political Science at the University of Pennsylvania, Winter 2007, “U.S. Nuclear Primacy and the Future of the Chinese Deterrent,” China Security, Issue No. 5, online: http://www.wsichina.org/cs5_5.pdf</w:t>
      </w:r>
    </w:p>
    <w:p w14:paraId="0FAB91B7" w14:textId="77777777" w:rsidR="002F511E" w:rsidRPr="003A37F4" w:rsidRDefault="002F511E" w:rsidP="002F511E">
      <w:pPr>
        <w:rPr>
          <w:rStyle w:val="Emphasis"/>
        </w:rPr>
      </w:pPr>
      <w:r w:rsidRPr="003A37F4">
        <w:t xml:space="preserve">Third, in the midst of a high-stakes military confrontation – for example, if China began alerting its nuclear forces during a conventional war with the United States – </w:t>
      </w:r>
      <w:r w:rsidRPr="00980A70">
        <w:rPr>
          <w:rStyle w:val="StyleUnderline"/>
          <w:highlight w:val="cyan"/>
        </w:rPr>
        <w:t>the U</w:t>
      </w:r>
      <w:r w:rsidRPr="003A37F4">
        <w:t xml:space="preserve">nited </w:t>
      </w:r>
      <w:r w:rsidRPr="00980A70">
        <w:rPr>
          <w:rStyle w:val="StyleUnderline"/>
          <w:highlight w:val="cyan"/>
        </w:rPr>
        <w:t>S</w:t>
      </w:r>
      <w:r w:rsidRPr="003A37F4">
        <w:rPr>
          <w:rStyle w:val="StyleUnderline"/>
        </w:rPr>
        <w:t>tates</w:t>
      </w:r>
      <w:r w:rsidRPr="003A37F4">
        <w:t xml:space="preserve"> </w:t>
      </w:r>
      <w:r w:rsidRPr="00980A70">
        <w:rPr>
          <w:rStyle w:val="StyleUnderline"/>
          <w:highlight w:val="cyan"/>
        </w:rPr>
        <w:t>might strike first even if</w:t>
      </w:r>
      <w:r w:rsidRPr="003A37F4">
        <w:t xml:space="preserve"> leaders in </w:t>
      </w:r>
      <w:r w:rsidRPr="00980A70">
        <w:rPr>
          <w:rStyle w:val="StyleUnderline"/>
          <w:highlight w:val="cyan"/>
        </w:rPr>
        <w:t xml:space="preserve">Washington </w:t>
      </w:r>
      <w:proofErr w:type="gramStart"/>
      <w:r w:rsidRPr="00980A70">
        <w:rPr>
          <w:rStyle w:val="StyleUnderline"/>
          <w:highlight w:val="cyan"/>
        </w:rPr>
        <w:t>doubted</w:t>
      </w:r>
      <w:proofErr w:type="gramEnd"/>
      <w:r w:rsidRPr="00980A70">
        <w:rPr>
          <w:rStyle w:val="StyleUnderline"/>
          <w:highlight w:val="cyan"/>
        </w:rPr>
        <w:t xml:space="preserve"> they could destroy every single long-range Chinese weapon</w:t>
      </w:r>
      <w:r w:rsidRPr="003A37F4">
        <w:t xml:space="preserve">. </w:t>
      </w:r>
      <w:r w:rsidRPr="003A37F4">
        <w:rPr>
          <w:rStyle w:val="underline"/>
        </w:rPr>
        <w:t xml:space="preserve">In the immediate </w:t>
      </w:r>
      <w:r w:rsidRPr="00980A70">
        <w:rPr>
          <w:rStyle w:val="underline"/>
          <w:highlight w:val="cyan"/>
        </w:rPr>
        <w:t>after</w:t>
      </w:r>
      <w:r w:rsidRPr="003A37F4">
        <w:rPr>
          <w:rStyle w:val="underline"/>
        </w:rPr>
        <w:t xml:space="preserve">math of </w:t>
      </w:r>
      <w:r w:rsidRPr="00980A70">
        <w:rPr>
          <w:rStyle w:val="underline"/>
          <w:highlight w:val="cyan"/>
        </w:rPr>
        <w:t>a</w:t>
      </w:r>
      <w:r w:rsidRPr="003A37F4">
        <w:rPr>
          <w:rStyle w:val="underline"/>
        </w:rPr>
        <w:t xml:space="preserve"> limited </w:t>
      </w:r>
      <w:r w:rsidRPr="00980A70">
        <w:rPr>
          <w:rStyle w:val="underline"/>
          <w:highlight w:val="cyan"/>
        </w:rPr>
        <w:t>U.S. counterforce attack</w:t>
      </w:r>
      <w:r w:rsidRPr="003A37F4">
        <w:t xml:space="preserve"> – </w:t>
      </w:r>
      <w:r w:rsidRPr="003A37F4">
        <w:rPr>
          <w:rStyle w:val="underline"/>
        </w:rPr>
        <w:t xml:space="preserve">one </w:t>
      </w:r>
      <w:r w:rsidRPr="00980A70">
        <w:rPr>
          <w:rStyle w:val="underline"/>
          <w:highlight w:val="cyan"/>
        </w:rPr>
        <w:t>that</w:t>
      </w:r>
      <w:r w:rsidRPr="003A37F4">
        <w:t xml:space="preserve"> targeted only China’s DF-5A </w:t>
      </w:r>
      <w:proofErr w:type="gramStart"/>
      <w:r w:rsidRPr="003A37F4">
        <w:t>silos, but</w:t>
      </w:r>
      <w:proofErr w:type="gramEnd"/>
      <w:r w:rsidRPr="003A37F4">
        <w:t xml:space="preserve"> </w:t>
      </w:r>
      <w:r w:rsidRPr="00980A70">
        <w:rPr>
          <w:rStyle w:val="underline"/>
          <w:highlight w:val="cyan"/>
        </w:rPr>
        <w:t>avoided</w:t>
      </w:r>
      <w:r w:rsidRPr="003A37F4">
        <w:rPr>
          <w:rStyle w:val="underline"/>
        </w:rPr>
        <w:t xml:space="preserve"> direct attacks on </w:t>
      </w:r>
      <w:r w:rsidRPr="00980A70">
        <w:rPr>
          <w:rStyle w:val="underline"/>
          <w:highlight w:val="cyan"/>
        </w:rPr>
        <w:t>Chinese</w:t>
      </w:r>
      <w:r w:rsidRPr="003A37F4">
        <w:rPr>
          <w:rStyle w:val="underline"/>
        </w:rPr>
        <w:t xml:space="preserve"> leadership and </w:t>
      </w:r>
      <w:r w:rsidRPr="00980A70">
        <w:rPr>
          <w:rStyle w:val="underline"/>
          <w:highlight w:val="cyan"/>
        </w:rPr>
        <w:t>population targets</w:t>
      </w:r>
      <w:r w:rsidRPr="003A37F4">
        <w:rPr>
          <w:rStyle w:val="underline"/>
        </w:rPr>
        <w:t xml:space="preserve"> – U.S. leaders would likely hasten to explain that</w:t>
      </w:r>
      <w:r w:rsidRPr="00980A70">
        <w:rPr>
          <w:rStyle w:val="underline"/>
          <w:highlight w:val="cyan"/>
        </w:rPr>
        <w:t xml:space="preserve"> any Chinese nuclear retaliation against</w:t>
      </w:r>
      <w:r w:rsidRPr="003A37F4">
        <w:rPr>
          <w:rStyle w:val="underline"/>
        </w:rPr>
        <w:t xml:space="preserve"> U.S. forces</w:t>
      </w:r>
      <w:r w:rsidRPr="003A37F4">
        <w:t xml:space="preserve">, American allies, </w:t>
      </w:r>
      <w:r w:rsidRPr="003A37F4">
        <w:rPr>
          <w:rStyle w:val="underline"/>
        </w:rPr>
        <w:t xml:space="preserve">or </w:t>
      </w:r>
      <w:r w:rsidRPr="00980A70">
        <w:rPr>
          <w:rStyle w:val="underline"/>
          <w:highlight w:val="cyan"/>
        </w:rPr>
        <w:t xml:space="preserve">the U.S. homeland </w:t>
      </w:r>
      <w:r w:rsidRPr="00980A70">
        <w:rPr>
          <w:rStyle w:val="StyleUnderline"/>
          <w:highlight w:val="cyan"/>
          <w:bdr w:val="single" w:sz="4" w:space="0" w:color="auto"/>
        </w:rPr>
        <w:t>would trigger a second</w:t>
      </w:r>
      <w:r w:rsidRPr="003A37F4">
        <w:rPr>
          <w:rStyle w:val="StyleUnderline"/>
        </w:rPr>
        <w:t xml:space="preserve"> and </w:t>
      </w:r>
      <w:r w:rsidRPr="00980A70">
        <w:rPr>
          <w:rStyle w:val="StyleUnderline"/>
          <w:highlight w:val="cyan"/>
          <w:bdr w:val="single" w:sz="4" w:space="0" w:color="auto"/>
        </w:rPr>
        <w:t>far more extensive American strike</w:t>
      </w:r>
      <w:r w:rsidRPr="003A37F4">
        <w:rPr>
          <w:rStyle w:val="StyleUnderline"/>
        </w:rPr>
        <w:t>.</w:t>
      </w:r>
    </w:p>
    <w:p w14:paraId="4401D666" w14:textId="77777777" w:rsidR="002F511E" w:rsidRPr="003A37F4" w:rsidRDefault="002F511E" w:rsidP="002F511E"/>
    <w:p w14:paraId="158AD462" w14:textId="77777777" w:rsidR="002F511E" w:rsidRPr="003A37F4" w:rsidRDefault="002F511E" w:rsidP="002F511E">
      <w:pPr>
        <w:pStyle w:val="Heading4"/>
        <w:rPr>
          <w:rFonts w:cs="Times New Roman"/>
        </w:rPr>
      </w:pPr>
      <w:r w:rsidRPr="003A37F4">
        <w:rPr>
          <w:rFonts w:cs="Times New Roman"/>
        </w:rPr>
        <w:t>Causes nuclear winter and extinction---</w:t>
      </w:r>
      <w:r w:rsidRPr="003A37F4">
        <w:rPr>
          <w:rFonts w:cs="Times New Roman"/>
          <w:u w:val="single"/>
        </w:rPr>
        <w:t>only</w:t>
      </w:r>
      <w:r w:rsidRPr="003A37F4">
        <w:rPr>
          <w:rFonts w:cs="Times New Roman"/>
        </w:rPr>
        <w:t xml:space="preserve"> city attacks are sufficient </w:t>
      </w:r>
    </w:p>
    <w:p w14:paraId="0A027877" w14:textId="77777777" w:rsidR="002F511E" w:rsidRPr="003A37F4" w:rsidRDefault="002F511E" w:rsidP="002F511E">
      <w:r w:rsidRPr="003A37F4">
        <w:t xml:space="preserve">Stuart </w:t>
      </w:r>
      <w:proofErr w:type="spellStart"/>
      <w:r w:rsidRPr="003A37F4">
        <w:rPr>
          <w:rStyle w:val="Style13ptBold"/>
        </w:rPr>
        <w:t>Arsmtrong</w:t>
      </w:r>
      <w:proofErr w:type="spellEnd"/>
      <w:r w:rsidRPr="003A37F4">
        <w:rPr>
          <w:rStyle w:val="Style13ptBold"/>
        </w:rPr>
        <w:t xml:space="preserve"> 12</w:t>
      </w:r>
      <w:r w:rsidRPr="003A37F4">
        <w:t>, James Martin Research Fellow, Future of Humanity Institute, University of Oxford, 3/16/12, “Old threats never die, they fade away from our minds: nuclear winter,” http://blog.practicalethics.ox.ac.uk/2012/03/old-threats-never-die-they-fade-away-from-our-minds-nuclear-winter/</w:t>
      </w:r>
    </w:p>
    <w:p w14:paraId="1BD41DF0" w14:textId="77777777" w:rsidR="002F511E" w:rsidRPr="003A37F4" w:rsidRDefault="002F511E" w:rsidP="002F511E">
      <w:r w:rsidRPr="003A37F4">
        <w:t xml:space="preserve">In 1983, scientists published a paper on </w:t>
      </w:r>
      <w:r w:rsidRPr="00980A70">
        <w:rPr>
          <w:rStyle w:val="StyleUnderline"/>
          <w:highlight w:val="cyan"/>
        </w:rPr>
        <w:t>nuclear winter</w:t>
      </w:r>
      <w:r w:rsidRPr="003A37F4">
        <w:t xml:space="preserve">. This </w:t>
      </w:r>
      <w:r w:rsidRPr="00980A70">
        <w:rPr>
          <w:rStyle w:val="StyleUnderline"/>
          <w:highlight w:val="cyan"/>
        </w:rPr>
        <w:t>boosted the death toll</w:t>
      </w:r>
      <w:r w:rsidRPr="003A37F4">
        <w:rPr>
          <w:rStyle w:val="StyleUnderline"/>
        </w:rPr>
        <w:t xml:space="preserve"> of all-out nuclear war</w:t>
      </w:r>
      <w:r w:rsidRPr="003A37F4">
        <w:t xml:space="preserve"> from ‘only’ 200-500 million </w:t>
      </w:r>
      <w:r w:rsidRPr="00980A70">
        <w:rPr>
          <w:rStyle w:val="StyleUnderline"/>
          <w:highlight w:val="cyan"/>
        </w:rPr>
        <w:t>to the</w:t>
      </w:r>
      <w:r w:rsidRPr="003A37F4">
        <w:t xml:space="preserve"> </w:t>
      </w:r>
      <w:r w:rsidRPr="003A37F4">
        <w:rPr>
          <w:rStyle w:val="StyleUnderline"/>
          <w:bdr w:val="single" w:sz="4" w:space="0" w:color="auto"/>
        </w:rPr>
        <w:t xml:space="preserve">very </w:t>
      </w:r>
      <w:r w:rsidRPr="00980A70">
        <w:rPr>
          <w:rStyle w:val="StyleUnderline"/>
          <w:highlight w:val="cyan"/>
          <w:bdr w:val="single" w:sz="4" w:space="0" w:color="auto"/>
        </w:rPr>
        <w:t>real possibility of</w:t>
      </w:r>
      <w:r w:rsidRPr="003A37F4">
        <w:rPr>
          <w:rStyle w:val="StyleUnderline"/>
          <w:bdr w:val="single" w:sz="4" w:space="0" w:color="auto"/>
        </w:rPr>
        <w:t xml:space="preserve"> the </w:t>
      </w:r>
      <w:r w:rsidRPr="00980A70">
        <w:rPr>
          <w:rStyle w:val="StyleUnderline"/>
          <w:highlight w:val="cyan"/>
          <w:bdr w:val="single" w:sz="4" w:space="0" w:color="auto"/>
        </w:rPr>
        <w:t>complete extinction</w:t>
      </w:r>
      <w:r w:rsidRPr="003A37F4">
        <w:rPr>
          <w:rStyle w:val="StyleUnderline"/>
          <w:bdr w:val="single" w:sz="4" w:space="0" w:color="auto"/>
        </w:rPr>
        <w:t xml:space="preserve"> of </w:t>
      </w:r>
      <w:proofErr w:type="gramStart"/>
      <w:r w:rsidRPr="003A37F4">
        <w:rPr>
          <w:rStyle w:val="StyleUnderline"/>
          <w:bdr w:val="single" w:sz="4" w:space="0" w:color="auto"/>
        </w:rPr>
        <w:t>the human race</w:t>
      </w:r>
      <w:proofErr w:type="gramEnd"/>
      <w:r w:rsidRPr="003A37F4">
        <w:t xml:space="preserve">*. But some argued the report was alarmist, and there did seem to be some issues with the assumptions. So – a </w:t>
      </w:r>
      <w:proofErr w:type="gramStart"/>
      <w:r w:rsidRPr="003A37F4">
        <w:t xml:space="preserve">military </w:t>
      </w:r>
      <w:proofErr w:type="spellStart"/>
      <w:r w:rsidRPr="003A37F4">
        <w:t>phenomena</w:t>
      </w:r>
      <w:proofErr w:type="spellEnd"/>
      <w:proofErr w:type="gramEnd"/>
      <w:r w:rsidRPr="003A37F4">
        <w:t xml:space="preserve"> that might cause megadeaths, possibly true but requiring further study, and a huge research defense budget that could be used to look into this critical phenomena and that was already spending millions on all aspects of nuclear weapons – can you guess what happened next? </w:t>
      </w:r>
    </w:p>
    <w:p w14:paraId="338D3636" w14:textId="77777777" w:rsidR="002F511E" w:rsidRPr="003A37F4" w:rsidRDefault="002F511E" w:rsidP="002F511E">
      <w:r w:rsidRPr="003A37F4">
        <w:t xml:space="preserve">Correct – the issue was ignored for decades. For over twenty years, there </w:t>
      </w:r>
      <w:proofErr w:type="gramStart"/>
      <w:r w:rsidRPr="003A37F4">
        <w:t>were</w:t>
      </w:r>
      <w:proofErr w:type="gramEnd"/>
      <w:r w:rsidRPr="003A37F4">
        <w:t xml:space="preserve"> but a tiny handful of papers on the most likely way we could end our own existence, and a vague and persistent sense that nuclear winter had been ‘disproved’. But </w:t>
      </w:r>
      <w:r w:rsidRPr="003A37F4">
        <w:rPr>
          <w:rStyle w:val="StyleUnderline"/>
        </w:rPr>
        <w:t>in 2007, we</w:t>
      </w:r>
      <w:r w:rsidRPr="003A37F4">
        <w:t xml:space="preserve"> finally </w:t>
      </w:r>
      <w:r w:rsidRPr="003A37F4">
        <w:rPr>
          <w:rStyle w:val="StyleUnderline"/>
        </w:rPr>
        <w:t xml:space="preserve">had a proper </w:t>
      </w:r>
      <w:proofErr w:type="spellStart"/>
      <w:r w:rsidRPr="003A37F4">
        <w:rPr>
          <w:rStyle w:val="StyleUnderline"/>
        </w:rPr>
        <w:t>followup</w:t>
      </w:r>
      <w:proofErr w:type="spellEnd"/>
      <w:r w:rsidRPr="003A37F4">
        <w:rPr>
          <w:rStyle w:val="StyleUnderline"/>
        </w:rPr>
        <w:t xml:space="preserve"> - </w:t>
      </w:r>
      <w:r w:rsidRPr="00980A70">
        <w:rPr>
          <w:rStyle w:val="StyleUnderline"/>
          <w:highlight w:val="cyan"/>
        </w:rPr>
        <w:t>with</w:t>
      </w:r>
      <w:r w:rsidRPr="003A37F4">
        <w:t xml:space="preserve"> the help of </w:t>
      </w:r>
      <w:r w:rsidRPr="003A37F4">
        <w:rPr>
          <w:rStyle w:val="StyleUnderline"/>
        </w:rPr>
        <w:t xml:space="preserve">modern computers, </w:t>
      </w:r>
      <w:r w:rsidRPr="00980A70">
        <w:rPr>
          <w:rStyle w:val="StyleUnderline"/>
          <w:highlight w:val="cyan"/>
        </w:rPr>
        <w:t>better models and better observations</w:t>
      </w:r>
      <w:r w:rsidRPr="003A37F4">
        <w:t xml:space="preserve">, </w:t>
      </w:r>
      <w:r w:rsidRPr="003A37F4">
        <w:rPr>
          <w:rStyle w:val="StyleUnderline"/>
        </w:rPr>
        <w:t>what can we now say?</w:t>
      </w:r>
      <w:r w:rsidRPr="003A37F4">
        <w:t xml:space="preserve"> Well, that </w:t>
      </w:r>
      <w:r w:rsidRPr="00980A70">
        <w:rPr>
          <w:rStyle w:val="StyleUnderline"/>
          <w:highlight w:val="cyan"/>
        </w:rPr>
        <w:t>nuclear winter is still a major threat</w:t>
      </w:r>
      <w:r w:rsidRPr="003A37F4">
        <w:t xml:space="preserve">; the </w:t>
      </w:r>
      <w:r w:rsidRPr="00980A70">
        <w:rPr>
          <w:rStyle w:val="StyleUnderline"/>
          <w:highlight w:val="cyan"/>
          <w:bdr w:val="single" w:sz="4" w:space="0" w:color="auto"/>
        </w:rPr>
        <w:t>initial fear was right</w:t>
      </w:r>
      <w:r w:rsidRPr="003A37F4">
        <w:t xml:space="preserve">. </w:t>
      </w:r>
      <w:r w:rsidRPr="003A37F4">
        <w:rPr>
          <w:rStyle w:val="StyleUnderline"/>
        </w:rPr>
        <w:t xml:space="preserve">Their </w:t>
      </w:r>
      <w:r w:rsidRPr="00980A70">
        <w:rPr>
          <w:rStyle w:val="StyleUnderline"/>
          <w:highlight w:val="cyan"/>
        </w:rPr>
        <w:t>most likely</w:t>
      </w:r>
      <w:r w:rsidRPr="003A37F4">
        <w:rPr>
          <w:rStyle w:val="StyleUnderline"/>
        </w:rPr>
        <w:t xml:space="preserve"> scenario </w:t>
      </w:r>
      <w:r w:rsidRPr="00980A70">
        <w:rPr>
          <w:rStyle w:val="StyleUnderline"/>
          <w:highlight w:val="cyan"/>
        </w:rPr>
        <w:t>was</w:t>
      </w:r>
      <w:r w:rsidRPr="003A37F4">
        <w:t xml:space="preserve">: </w:t>
      </w:r>
    </w:p>
    <w:p w14:paraId="4B658E08" w14:textId="77777777" w:rsidR="002F511E" w:rsidRPr="003A37F4" w:rsidRDefault="002F511E" w:rsidP="002F511E">
      <w:r w:rsidRPr="003A37F4">
        <w:rPr>
          <w:rStyle w:val="StyleUnderline"/>
        </w:rPr>
        <w:t xml:space="preserve">A </w:t>
      </w:r>
      <w:r w:rsidRPr="00980A70">
        <w:rPr>
          <w:rStyle w:val="StyleUnderline"/>
          <w:highlight w:val="cyan"/>
        </w:rPr>
        <w:t>global</w:t>
      </w:r>
      <w:r w:rsidRPr="003A37F4">
        <w:rPr>
          <w:rStyle w:val="StyleUnderline"/>
        </w:rPr>
        <w:t xml:space="preserve"> average surface </w:t>
      </w:r>
      <w:r w:rsidRPr="00980A70">
        <w:rPr>
          <w:rStyle w:val="StyleUnderline"/>
          <w:highlight w:val="cyan"/>
        </w:rPr>
        <w:t>cooling of</w:t>
      </w:r>
      <w:r w:rsidRPr="003A37F4">
        <w:t xml:space="preserve"> </w:t>
      </w:r>
      <w:r w:rsidRPr="003A37F4">
        <w:rPr>
          <w:rStyle w:val="StyleUnderline"/>
          <w:bdr w:val="single" w:sz="4" w:space="0" w:color="auto"/>
        </w:rPr>
        <w:t>–7°C to –</w:t>
      </w:r>
      <w:r w:rsidRPr="00980A70">
        <w:rPr>
          <w:rStyle w:val="StyleUnderline"/>
          <w:highlight w:val="cyan"/>
          <w:bdr w:val="single" w:sz="4" w:space="0" w:color="auto"/>
        </w:rPr>
        <w:t>8°C</w:t>
      </w:r>
      <w:r w:rsidRPr="003A37F4">
        <w:rPr>
          <w:rStyle w:val="StyleUnderline"/>
          <w:bdr w:val="single" w:sz="4" w:space="0" w:color="auto"/>
        </w:rPr>
        <w:t xml:space="preserve"> persists for years</w:t>
      </w:r>
      <w:r w:rsidRPr="003A37F4">
        <w:t xml:space="preserve">, and after a decade the cooling is still –4°C [...]. Considering that the global average cooling at the depth of the last ice age 18,000 </w:t>
      </w:r>
      <w:proofErr w:type="spellStart"/>
      <w:r w:rsidRPr="003A37F4">
        <w:t>yr</w:t>
      </w:r>
      <w:proofErr w:type="spellEnd"/>
      <w:r w:rsidRPr="003A37F4">
        <w:t xml:space="preserve"> ago was about –5°C, </w:t>
      </w:r>
      <w:r w:rsidRPr="00980A70">
        <w:rPr>
          <w:rStyle w:val="StyleUnderline"/>
          <w:highlight w:val="cyan"/>
        </w:rPr>
        <w:t>this would be</w:t>
      </w:r>
      <w:r w:rsidRPr="003A37F4">
        <w:rPr>
          <w:rStyle w:val="StyleUnderline"/>
        </w:rPr>
        <w:t xml:space="preserve"> a climate change </w:t>
      </w:r>
      <w:r w:rsidRPr="00980A70">
        <w:rPr>
          <w:rStyle w:val="StyleUnderline"/>
          <w:highlight w:val="cyan"/>
          <w:bdr w:val="single" w:sz="4" w:space="0" w:color="auto"/>
        </w:rPr>
        <w:t>unprecedented</w:t>
      </w:r>
      <w:r w:rsidRPr="003A37F4">
        <w:rPr>
          <w:rStyle w:val="StyleUnderline"/>
          <w:bdr w:val="single" w:sz="4" w:space="0" w:color="auto"/>
        </w:rPr>
        <w:t xml:space="preserve"> in speed and amplitude </w:t>
      </w:r>
      <w:r w:rsidRPr="00980A70">
        <w:rPr>
          <w:rStyle w:val="StyleUnderline"/>
          <w:highlight w:val="cyan"/>
          <w:bdr w:val="single" w:sz="4" w:space="0" w:color="auto"/>
        </w:rPr>
        <w:t xml:space="preserve">in the history of </w:t>
      </w:r>
      <w:proofErr w:type="gramStart"/>
      <w:r w:rsidRPr="00980A70">
        <w:rPr>
          <w:rStyle w:val="StyleUnderline"/>
          <w:highlight w:val="cyan"/>
          <w:bdr w:val="single" w:sz="4" w:space="0" w:color="auto"/>
        </w:rPr>
        <w:t>the human race</w:t>
      </w:r>
      <w:proofErr w:type="gramEnd"/>
      <w:r w:rsidRPr="003A37F4">
        <w:t xml:space="preserve">. The temperature changes are largest over land [...] Cooling of more than –20°C occurs over large areas of North America and of more than –30°C over much of Eurasia, including all agricultural regions. </w:t>
      </w:r>
    </w:p>
    <w:p w14:paraId="1206AFA3" w14:textId="77777777" w:rsidR="002F511E" w:rsidRPr="003A37F4" w:rsidRDefault="002F511E" w:rsidP="002F511E">
      <w:r w:rsidRPr="003A37F4">
        <w:t xml:space="preserve">Also, precipitation would be cut in </w:t>
      </w:r>
      <w:proofErr w:type="gramStart"/>
      <w:r w:rsidRPr="003A37F4">
        <w:t>half</w:t>
      </w:r>
      <w:proofErr w:type="gramEnd"/>
      <w:r w:rsidRPr="003A37F4">
        <w:t xml:space="preserve"> and </w:t>
      </w:r>
      <w:r w:rsidRPr="003A37F4">
        <w:rPr>
          <w:rStyle w:val="StyleUnderline"/>
        </w:rPr>
        <w:t>we’d lose most of the ozone layer</w:t>
      </w:r>
      <w:r w:rsidRPr="003A37F4">
        <w:t xml:space="preserve">. But there was a more worrying development: it also seems that a small-scale nuclear war could generate its own mini nuclear winter. </w:t>
      </w:r>
    </w:p>
    <w:p w14:paraId="258CB4D1" w14:textId="77777777" w:rsidR="002F511E" w:rsidRPr="003A37F4" w:rsidRDefault="002F511E" w:rsidP="002F511E">
      <w:r w:rsidRPr="003A37F4">
        <w:t xml:space="preserve">It’s important to understand that </w:t>
      </w:r>
      <w:r w:rsidRPr="003A37F4">
        <w:rPr>
          <w:rStyle w:val="StyleUnderline"/>
        </w:rPr>
        <w:t xml:space="preserve">nuclear </w:t>
      </w:r>
      <w:r w:rsidRPr="00980A70">
        <w:rPr>
          <w:rStyle w:val="StyleUnderline"/>
          <w:highlight w:val="cyan"/>
        </w:rPr>
        <w:t>winter would not be a</w:t>
      </w:r>
      <w:r w:rsidRPr="003A37F4">
        <w:rPr>
          <w:rStyle w:val="StyleUnderline"/>
        </w:rPr>
        <w:t xml:space="preserve"> </w:t>
      </w:r>
      <w:proofErr w:type="gramStart"/>
      <w:r w:rsidRPr="003A37F4">
        <w:rPr>
          <w:rStyle w:val="StyleUnderline"/>
        </w:rPr>
        <w:t xml:space="preserve">direct </w:t>
      </w:r>
      <w:r w:rsidRPr="00980A70">
        <w:rPr>
          <w:rStyle w:val="StyleUnderline"/>
          <w:highlight w:val="cyan"/>
        </w:rPr>
        <w:t>consequence</w:t>
      </w:r>
      <w:r w:rsidRPr="003A37F4">
        <w:rPr>
          <w:rStyle w:val="StyleUnderline"/>
        </w:rPr>
        <w:t xml:space="preserve">s </w:t>
      </w:r>
      <w:r w:rsidRPr="00980A70">
        <w:rPr>
          <w:rStyle w:val="StyleUnderline"/>
          <w:highlight w:val="cyan"/>
        </w:rPr>
        <w:t>of the</w:t>
      </w:r>
      <w:r w:rsidRPr="003A37F4">
        <w:rPr>
          <w:rStyle w:val="StyleUnderline"/>
        </w:rPr>
        <w:t xml:space="preserve"> nuclear </w:t>
      </w:r>
      <w:r w:rsidRPr="00980A70">
        <w:rPr>
          <w:rStyle w:val="StyleUnderline"/>
          <w:highlight w:val="cyan"/>
        </w:rPr>
        <w:t>explosions</w:t>
      </w:r>
      <w:proofErr w:type="gramEnd"/>
      <w:r w:rsidRPr="00980A70">
        <w:rPr>
          <w:highlight w:val="cyan"/>
        </w:rPr>
        <w:t xml:space="preserve">, </w:t>
      </w:r>
      <w:r w:rsidRPr="00980A70">
        <w:rPr>
          <w:rStyle w:val="StyleUnderline"/>
          <w:highlight w:val="cyan"/>
          <w:bdr w:val="single" w:sz="4" w:space="0" w:color="auto"/>
        </w:rPr>
        <w:t>but of</w:t>
      </w:r>
      <w:r w:rsidRPr="003A37F4">
        <w:rPr>
          <w:rStyle w:val="StyleUnderline"/>
          <w:bdr w:val="single" w:sz="4" w:space="0" w:color="auto"/>
        </w:rPr>
        <w:t xml:space="preserve"> the </w:t>
      </w:r>
      <w:r w:rsidRPr="00980A70">
        <w:rPr>
          <w:rStyle w:val="StyleUnderline"/>
          <w:highlight w:val="cyan"/>
          <w:bdr w:val="single" w:sz="4" w:space="0" w:color="auto"/>
        </w:rPr>
        <w:t>burning</w:t>
      </w:r>
      <w:r w:rsidRPr="003A37F4">
        <w:rPr>
          <w:rStyle w:val="StyleUnderline"/>
          <w:bdr w:val="single" w:sz="4" w:space="0" w:color="auto"/>
        </w:rPr>
        <w:t xml:space="preserve"> of our </w:t>
      </w:r>
      <w:r w:rsidRPr="00980A70">
        <w:rPr>
          <w:rStyle w:val="StyleUnderline"/>
          <w:highlight w:val="cyan"/>
          <w:bdr w:val="single" w:sz="4" w:space="0" w:color="auto"/>
        </w:rPr>
        <w:t>cities</w:t>
      </w:r>
      <w:r w:rsidRPr="003A37F4">
        <w:t xml:space="preserve"> </w:t>
      </w:r>
      <w:r w:rsidRPr="003A37F4">
        <w:rPr>
          <w:rStyle w:val="StyleUnderline"/>
        </w:rPr>
        <w:t>in the wake of the war</w:t>
      </w:r>
      <w:r w:rsidRPr="003A37F4">
        <w:t xml:space="preserve"> (given enough heat, even roads and pavements will burn), </w:t>
      </w:r>
      <w:r w:rsidRPr="00980A70">
        <w:rPr>
          <w:rStyle w:val="StyleUnderline"/>
          <w:highlight w:val="cyan"/>
        </w:rPr>
        <w:t>generating clouds of</w:t>
      </w:r>
      <w:r w:rsidRPr="003A37F4">
        <w:rPr>
          <w:rStyle w:val="StyleUnderline"/>
        </w:rPr>
        <w:t xml:space="preserve"> very black </w:t>
      </w:r>
      <w:r w:rsidRPr="00980A70">
        <w:rPr>
          <w:rStyle w:val="StyleUnderline"/>
          <w:highlight w:val="cyan"/>
        </w:rPr>
        <w:t>smoke</w:t>
      </w:r>
      <w:r w:rsidRPr="003A37F4">
        <w:rPr>
          <w:rStyle w:val="StyleUnderline"/>
        </w:rPr>
        <w:t xml:space="preserve"> that rise </w:t>
      </w:r>
      <w:r w:rsidRPr="00980A70">
        <w:rPr>
          <w:rStyle w:val="StyleUnderline"/>
          <w:highlight w:val="cyan"/>
        </w:rPr>
        <w:t>into the stratosphere</w:t>
      </w:r>
      <w:r w:rsidRPr="003A37F4">
        <w:rPr>
          <w:rStyle w:val="StyleUnderline"/>
        </w:rPr>
        <w:t xml:space="preserve">. The </w:t>
      </w:r>
      <w:r w:rsidRPr="00980A70">
        <w:rPr>
          <w:rStyle w:val="StyleUnderline"/>
          <w:highlight w:val="cyan"/>
        </w:rPr>
        <w:t>clouds</w:t>
      </w:r>
      <w:r w:rsidRPr="003A37F4">
        <w:t xml:space="preserve"> do </w:t>
      </w:r>
      <w:r w:rsidRPr="00980A70">
        <w:rPr>
          <w:rStyle w:val="StyleUnderline"/>
          <w:highlight w:val="cyan"/>
        </w:rPr>
        <w:t>need to reach these heights: any lower</w:t>
      </w:r>
      <w:r w:rsidRPr="003A37F4">
        <w:rPr>
          <w:rStyle w:val="StyleUnderline"/>
        </w:rPr>
        <w:t xml:space="preserve"> and </w:t>
      </w:r>
      <w:r w:rsidRPr="00980A70">
        <w:rPr>
          <w:rStyle w:val="StyleUnderline"/>
          <w:highlight w:val="cyan"/>
        </w:rPr>
        <w:t>they’ll get rained out</w:t>
      </w:r>
      <w:r w:rsidRPr="003A37F4">
        <w:t>. This is what happened during the burning of the Kuwaiti oil wells in 1991: Carl Sagan, one of the fathers of the theory, predicted a nuclear winter-like scenario. But he wasn’t paying attention to the climate models: as they predicted, the local damage was severe, but the smoke didn’t reach the stratosphere, and global damage was avoided.</w:t>
      </w:r>
    </w:p>
    <w:p w14:paraId="22017D09" w14:textId="77777777" w:rsidR="002F511E" w:rsidRPr="003A37F4" w:rsidRDefault="002F511E" w:rsidP="002F511E">
      <w:r w:rsidRPr="003A37F4">
        <w:t>FOOTNOTE:</w:t>
      </w:r>
    </w:p>
    <w:p w14:paraId="2E268435" w14:textId="77777777" w:rsidR="002F511E" w:rsidRPr="003A37F4" w:rsidRDefault="002F511E" w:rsidP="002F511E">
      <w:r w:rsidRPr="003A37F4">
        <w:t xml:space="preserve">*Edit: the extinction risks </w:t>
      </w:r>
      <w:proofErr w:type="gramStart"/>
      <w:r w:rsidRPr="003A37F4">
        <w:t>doesn’t</w:t>
      </w:r>
      <w:proofErr w:type="gramEnd"/>
      <w:r w:rsidRPr="003A37F4">
        <w:t xml:space="preserve"> come directly from the nuclear winter (some human groups will survive), but from the collapse of human society and fragmentation of the species into small, vulnerable subgroups, with no guarantee that they’d survive setbacks or ever climb back to a technological society.</w:t>
      </w:r>
    </w:p>
    <w:p w14:paraId="03639CA2" w14:textId="18A84794" w:rsidR="002F511E" w:rsidRDefault="00BD1EFC" w:rsidP="00BD1EFC">
      <w:pPr>
        <w:pStyle w:val="Heading3"/>
      </w:pPr>
      <w:r>
        <w:t>AT Accidents</w:t>
      </w:r>
    </w:p>
    <w:p w14:paraId="5FDD700D" w14:textId="77777777" w:rsidR="00BD1EFC" w:rsidRPr="00176708" w:rsidRDefault="00BD1EFC" w:rsidP="00BD1EFC">
      <w:pPr>
        <w:pStyle w:val="Heading4"/>
        <w:rPr>
          <w:rFonts w:cstheme="minorHAnsi"/>
        </w:rPr>
      </w:pPr>
      <w:r w:rsidRPr="00176708">
        <w:rPr>
          <w:rFonts w:cstheme="minorHAnsi"/>
        </w:rPr>
        <w:t xml:space="preserve">No </w:t>
      </w:r>
      <w:proofErr w:type="spellStart"/>
      <w:r w:rsidRPr="00176708">
        <w:rPr>
          <w:rFonts w:cstheme="minorHAnsi"/>
        </w:rPr>
        <w:t>miscalc</w:t>
      </w:r>
      <w:proofErr w:type="spellEnd"/>
      <w:r w:rsidRPr="00176708">
        <w:rPr>
          <w:rFonts w:cstheme="minorHAnsi"/>
        </w:rPr>
        <w:t xml:space="preserve"> – wars are </w:t>
      </w:r>
      <w:r w:rsidRPr="00176708">
        <w:rPr>
          <w:rFonts w:cstheme="minorHAnsi"/>
          <w:u w:val="single"/>
        </w:rPr>
        <w:t>not</w:t>
      </w:r>
      <w:r w:rsidRPr="00176708">
        <w:rPr>
          <w:rFonts w:cstheme="minorHAnsi"/>
        </w:rPr>
        <w:t xml:space="preserve"> started </w:t>
      </w:r>
      <w:r w:rsidRPr="00176708">
        <w:rPr>
          <w:rFonts w:cstheme="minorHAnsi"/>
          <w:i/>
        </w:rPr>
        <w:t>accidentally</w:t>
      </w:r>
      <w:r w:rsidRPr="00176708">
        <w:rPr>
          <w:rFonts w:cstheme="minorHAnsi"/>
        </w:rPr>
        <w:t xml:space="preserve"> – the </w:t>
      </w:r>
      <w:r w:rsidRPr="00176708">
        <w:rPr>
          <w:rFonts w:cstheme="minorHAnsi"/>
          <w:i/>
        </w:rPr>
        <w:t>require</w:t>
      </w:r>
      <w:r w:rsidRPr="00176708">
        <w:rPr>
          <w:rFonts w:cstheme="minorHAnsi"/>
        </w:rPr>
        <w:t xml:space="preserve"> </w:t>
      </w:r>
      <w:r w:rsidRPr="00176708">
        <w:rPr>
          <w:rFonts w:cstheme="minorHAnsi"/>
          <w:u w:val="single"/>
        </w:rPr>
        <w:t>intent</w:t>
      </w:r>
      <w:r w:rsidRPr="00176708">
        <w:rPr>
          <w:rFonts w:cstheme="minorHAnsi"/>
        </w:rPr>
        <w:t xml:space="preserve"> and </w:t>
      </w:r>
      <w:r w:rsidRPr="00176708">
        <w:rPr>
          <w:rFonts w:cstheme="minorHAnsi"/>
          <w:u w:val="single"/>
        </w:rPr>
        <w:t>deliberate</w:t>
      </w:r>
      <w:r w:rsidRPr="00176708">
        <w:rPr>
          <w:rFonts w:cstheme="minorHAnsi"/>
        </w:rPr>
        <w:t xml:space="preserve"> responses</w:t>
      </w:r>
    </w:p>
    <w:p w14:paraId="4D207E5C" w14:textId="77777777" w:rsidR="00BD1EFC" w:rsidRPr="00176708" w:rsidRDefault="00BD1EFC" w:rsidP="00BD1EFC">
      <w:pPr>
        <w:rPr>
          <w:rFonts w:cstheme="minorHAnsi"/>
        </w:rPr>
      </w:pPr>
      <w:r w:rsidRPr="00176708">
        <w:rPr>
          <w:rStyle w:val="Style13ptBold"/>
          <w:rFonts w:cstheme="minorHAnsi"/>
        </w:rPr>
        <w:t>Nolt 17</w:t>
      </w:r>
      <w:r w:rsidRPr="00176708">
        <w:rPr>
          <w:rFonts w:cstheme="minorHAnsi"/>
        </w:rPr>
        <w:t xml:space="preserve"> (James H. Nolt, senior fellow at the World Policy Institute and a professor at New York University, “The Myth of Accidental War,” 9-28-17, </w:t>
      </w:r>
      <w:hyperlink r:id="rId13" w:history="1">
        <w:r w:rsidRPr="00176708">
          <w:rPr>
            <w:rStyle w:val="Hyperlink"/>
            <w:rFonts w:cstheme="minorHAnsi"/>
          </w:rPr>
          <w:t>https://worldpolicy.org/2017/09/28/the-myth-of-accidental-war/</w:t>
        </w:r>
      </w:hyperlink>
      <w:r w:rsidRPr="00176708">
        <w:rPr>
          <w:rFonts w:cstheme="minorHAnsi"/>
        </w:rPr>
        <w:t xml:space="preserve">) </w:t>
      </w:r>
    </w:p>
    <w:p w14:paraId="729C6EE1" w14:textId="77777777" w:rsidR="00BD1EFC" w:rsidRPr="00176708" w:rsidRDefault="00BD1EFC" w:rsidP="00BD1EFC">
      <w:pPr>
        <w:rPr>
          <w:rFonts w:cstheme="minorHAnsi"/>
        </w:rPr>
      </w:pPr>
      <w:r w:rsidRPr="00176708">
        <w:rPr>
          <w:rFonts w:cstheme="minorHAnsi"/>
        </w:rPr>
        <w:t xml:space="preserve">As the rhetoric and warlike maneuvers of the U.S. and North Korea accelerate, the media are increasingly considering the prospect of “accidental” war between the U.S. and North Korea. But </w:t>
      </w:r>
      <w:r w:rsidRPr="00176708">
        <w:rPr>
          <w:rStyle w:val="StyleUnderline"/>
          <w:rFonts w:cstheme="minorHAnsi"/>
          <w:highlight w:val="cyan"/>
        </w:rPr>
        <w:t xml:space="preserve">if war does start, it will </w:t>
      </w:r>
      <w:r w:rsidRPr="00176708">
        <w:rPr>
          <w:rStyle w:val="Emphasis"/>
          <w:rFonts w:cstheme="minorHAnsi"/>
          <w:highlight w:val="cyan"/>
        </w:rPr>
        <w:t>not be accidental</w:t>
      </w:r>
      <w:r w:rsidRPr="00176708">
        <w:rPr>
          <w:rFonts w:cstheme="minorHAnsi"/>
        </w:rPr>
        <w:t xml:space="preserve">. </w:t>
      </w:r>
      <w:r w:rsidRPr="00176708">
        <w:rPr>
          <w:rStyle w:val="StyleUnderline"/>
          <w:rFonts w:cstheme="minorHAnsi"/>
          <w:highlight w:val="cyan"/>
        </w:rPr>
        <w:t xml:space="preserve">It depends on </w:t>
      </w:r>
      <w:r w:rsidRPr="00176708">
        <w:rPr>
          <w:rStyle w:val="Emphasis"/>
          <w:rFonts w:cstheme="minorHAnsi"/>
          <w:highlight w:val="cyan"/>
        </w:rPr>
        <w:t>deliberate choices</w:t>
      </w:r>
      <w:r w:rsidRPr="00176708">
        <w:rPr>
          <w:rFonts w:cstheme="minorHAnsi"/>
        </w:rPr>
        <w:t xml:space="preserve"> </w:t>
      </w:r>
      <w:r w:rsidRPr="00176708">
        <w:rPr>
          <w:rStyle w:val="StyleUnderline"/>
          <w:rFonts w:cstheme="minorHAnsi"/>
        </w:rPr>
        <w:t xml:space="preserve">by both sides about whether to </w:t>
      </w:r>
      <w:r w:rsidRPr="00176708">
        <w:rPr>
          <w:rStyle w:val="Emphasis"/>
          <w:rFonts w:cstheme="minorHAnsi"/>
        </w:rPr>
        <w:t>escalate</w:t>
      </w:r>
      <w:r w:rsidRPr="00176708">
        <w:rPr>
          <w:rStyle w:val="StyleUnderline"/>
          <w:rFonts w:cstheme="minorHAnsi"/>
        </w:rPr>
        <w:t xml:space="preserve"> violence or </w:t>
      </w:r>
      <w:r w:rsidRPr="00176708">
        <w:rPr>
          <w:rStyle w:val="Emphasis"/>
          <w:rFonts w:cstheme="minorHAnsi"/>
        </w:rPr>
        <w:t>pull back</w:t>
      </w:r>
      <w:r w:rsidRPr="00176708">
        <w:rPr>
          <w:rStyle w:val="StyleUnderline"/>
          <w:rFonts w:cstheme="minorHAnsi"/>
        </w:rPr>
        <w:t xml:space="preserve"> and </w:t>
      </w:r>
      <w:r w:rsidRPr="00176708">
        <w:rPr>
          <w:rStyle w:val="Emphasis"/>
          <w:rFonts w:cstheme="minorHAnsi"/>
        </w:rPr>
        <w:t>reassess</w:t>
      </w:r>
      <w:r w:rsidRPr="00176708">
        <w:rPr>
          <w:rStyle w:val="StyleUnderline"/>
          <w:rFonts w:cstheme="minorHAnsi"/>
        </w:rPr>
        <w:t xml:space="preserve">. </w:t>
      </w:r>
      <w:r w:rsidRPr="00176708">
        <w:rPr>
          <w:rFonts w:cstheme="minorHAnsi"/>
        </w:rPr>
        <w:t xml:space="preserve">Those choices are made by politicians, who are often swayed by domestic political pressures. </w:t>
      </w:r>
      <w:r w:rsidRPr="00176708">
        <w:rPr>
          <w:rStyle w:val="StyleUnderline"/>
          <w:rFonts w:cstheme="minorHAnsi"/>
          <w:highlight w:val="cyan"/>
        </w:rPr>
        <w:t xml:space="preserve">The </w:t>
      </w:r>
      <w:r w:rsidRPr="00176708">
        <w:rPr>
          <w:rStyle w:val="Emphasis"/>
          <w:rFonts w:cstheme="minorHAnsi"/>
          <w:highlight w:val="cyan"/>
        </w:rPr>
        <w:t>myth</w:t>
      </w:r>
      <w:r w:rsidRPr="00176708">
        <w:rPr>
          <w:rStyle w:val="StyleUnderline"/>
          <w:rFonts w:cstheme="minorHAnsi"/>
          <w:highlight w:val="cyan"/>
        </w:rPr>
        <w:t xml:space="preserve"> of </w:t>
      </w:r>
      <w:r w:rsidRPr="00176708">
        <w:rPr>
          <w:rStyle w:val="Emphasis"/>
          <w:rFonts w:cstheme="minorHAnsi"/>
          <w:highlight w:val="cyan"/>
        </w:rPr>
        <w:t>accidental war</w:t>
      </w:r>
      <w:r w:rsidRPr="00176708">
        <w:rPr>
          <w:rStyle w:val="StyleUnderline"/>
          <w:rFonts w:cstheme="minorHAnsi"/>
        </w:rPr>
        <w:t xml:space="preserve"> </w:t>
      </w:r>
      <w:r w:rsidRPr="00176708">
        <w:rPr>
          <w:rStyle w:val="StyleUnderline"/>
          <w:rFonts w:cstheme="minorHAnsi"/>
          <w:highlight w:val="cyan"/>
        </w:rPr>
        <w:t>is a</w:t>
      </w:r>
      <w:r w:rsidRPr="00176708">
        <w:rPr>
          <w:rStyle w:val="StyleUnderline"/>
          <w:rFonts w:cstheme="minorHAnsi"/>
        </w:rPr>
        <w:t xml:space="preserve"> pernicious </w:t>
      </w:r>
      <w:r w:rsidRPr="00176708">
        <w:rPr>
          <w:rStyle w:val="StyleUnderline"/>
          <w:rFonts w:cstheme="minorHAnsi"/>
          <w:highlight w:val="cyan"/>
        </w:rPr>
        <w:t xml:space="preserve">consequence of </w:t>
      </w:r>
      <w:r w:rsidRPr="00176708">
        <w:rPr>
          <w:rStyle w:val="Emphasis"/>
          <w:rFonts w:cstheme="minorHAnsi"/>
          <w:highlight w:val="cyan"/>
        </w:rPr>
        <w:t>liberal</w:t>
      </w:r>
      <w:r w:rsidRPr="00176708">
        <w:rPr>
          <w:rStyle w:val="StyleUnderline"/>
          <w:rFonts w:cstheme="minorHAnsi"/>
        </w:rPr>
        <w:t xml:space="preserve"> international relations </w:t>
      </w:r>
      <w:r w:rsidRPr="00176708">
        <w:rPr>
          <w:rStyle w:val="Emphasis"/>
          <w:rFonts w:cstheme="minorHAnsi"/>
          <w:highlight w:val="cyan"/>
        </w:rPr>
        <w:t>theory</w:t>
      </w:r>
      <w:r w:rsidRPr="00176708">
        <w:rPr>
          <w:rStyle w:val="StyleUnderline"/>
          <w:rFonts w:cstheme="minorHAnsi"/>
        </w:rPr>
        <w:t>, which argues that since the consequences of war are so horrendous, no sane person would willfully choose</w:t>
      </w:r>
      <w:r w:rsidRPr="00176708">
        <w:rPr>
          <w:rFonts w:cstheme="minorHAnsi"/>
        </w:rPr>
        <w:t xml:space="preserve"> war. Therefore, war occurs only when “madmen,” like Hitler, are in power, or when otherwise rational leaders miscalculate the consequences of their actions. My blog last week argued that the U.S. may be slipping into war with North Korea, but it is important to understand that if it does happen, it is not accidental. It is a product of choices being made now that people and leaders need to be responsible </w:t>
      </w:r>
      <w:proofErr w:type="gramStart"/>
      <w:r w:rsidRPr="00176708">
        <w:rPr>
          <w:rFonts w:cstheme="minorHAnsi"/>
        </w:rPr>
        <w:t>about</w:t>
      </w:r>
      <w:proofErr w:type="gramEnd"/>
      <w:r w:rsidRPr="00176708">
        <w:rPr>
          <w:rFonts w:cstheme="minorHAnsi"/>
        </w:rPr>
        <w:t xml:space="preserve">. </w:t>
      </w:r>
      <w:r w:rsidRPr="00176708">
        <w:rPr>
          <w:rStyle w:val="StyleUnderline"/>
          <w:rFonts w:cstheme="minorHAnsi"/>
        </w:rPr>
        <w:t>Liberals</w:t>
      </w:r>
      <w:proofErr w:type="gramStart"/>
      <w:r w:rsidRPr="00176708">
        <w:rPr>
          <w:rFonts w:cstheme="minorHAnsi"/>
        </w:rPr>
        <w:t xml:space="preserve">, in particular, </w:t>
      </w:r>
      <w:r w:rsidRPr="00176708">
        <w:rPr>
          <w:rStyle w:val="StyleUnderline"/>
          <w:rFonts w:cstheme="minorHAnsi"/>
        </w:rPr>
        <w:t>are</w:t>
      </w:r>
      <w:proofErr w:type="gramEnd"/>
      <w:r w:rsidRPr="00176708">
        <w:rPr>
          <w:rStyle w:val="StyleUnderline"/>
          <w:rFonts w:cstheme="minorHAnsi"/>
        </w:rPr>
        <w:t xml:space="preserve"> fond regarding war as a product of accident rather than design</w:t>
      </w:r>
      <w:r w:rsidRPr="00176708">
        <w:rPr>
          <w:rFonts w:cstheme="minorHAnsi"/>
        </w:rPr>
        <w:t xml:space="preserve">. Conversely, </w:t>
      </w:r>
      <w:r w:rsidRPr="00176708">
        <w:rPr>
          <w:rStyle w:val="Emphasis"/>
          <w:rFonts w:cstheme="minorHAnsi"/>
        </w:rPr>
        <w:t>realist</w:t>
      </w:r>
      <w:r w:rsidRPr="00176708">
        <w:rPr>
          <w:rStyle w:val="StyleUnderline"/>
          <w:rFonts w:cstheme="minorHAnsi"/>
        </w:rPr>
        <w:t xml:space="preserve"> theory expects that wars start as a matter of </w:t>
      </w:r>
      <w:r w:rsidRPr="00176708">
        <w:rPr>
          <w:rStyle w:val="Emphasis"/>
          <w:rFonts w:cstheme="minorHAnsi"/>
        </w:rPr>
        <w:t>deliberate calculation</w:t>
      </w:r>
      <w:r w:rsidRPr="00176708">
        <w:rPr>
          <w:rStyle w:val="StyleUnderline"/>
          <w:rFonts w:cstheme="minorHAnsi"/>
        </w:rPr>
        <w:t xml:space="preserve"> and </w:t>
      </w:r>
      <w:r w:rsidRPr="00176708">
        <w:rPr>
          <w:rStyle w:val="Emphasis"/>
          <w:rFonts w:cstheme="minorHAnsi"/>
        </w:rPr>
        <w:t>strategy</w:t>
      </w:r>
      <w:r w:rsidRPr="00176708">
        <w:rPr>
          <w:rFonts w:cstheme="minorHAnsi"/>
        </w:rPr>
        <w:t xml:space="preserve">. My corporatist approach criticizes both. Wars may benefit few while imposing extremely high costs on many, but that is the nature of political economy. </w:t>
      </w:r>
      <w:r w:rsidRPr="00176708">
        <w:rPr>
          <w:rStyle w:val="StyleUnderline"/>
          <w:rFonts w:cstheme="minorHAnsi"/>
        </w:rPr>
        <w:t>Power is not kind, but ruthless</w:t>
      </w:r>
      <w:r w:rsidRPr="00176708">
        <w:rPr>
          <w:rFonts w:cstheme="minorHAnsi"/>
        </w:rPr>
        <w:t xml:space="preserve">. As Prussian war theorist Karl von Clausewitz emphasized, </w:t>
      </w:r>
      <w:r w:rsidRPr="00176708">
        <w:rPr>
          <w:rStyle w:val="Emphasis"/>
          <w:rFonts w:cstheme="minorHAnsi"/>
          <w:highlight w:val="cyan"/>
        </w:rPr>
        <w:t>war</w:t>
      </w:r>
      <w:r w:rsidRPr="00176708">
        <w:rPr>
          <w:rStyle w:val="StyleUnderline"/>
          <w:rFonts w:cstheme="minorHAnsi"/>
          <w:highlight w:val="cyan"/>
        </w:rPr>
        <w:t xml:space="preserve"> is an </w:t>
      </w:r>
      <w:r w:rsidRPr="00176708">
        <w:rPr>
          <w:rStyle w:val="Emphasis"/>
          <w:rFonts w:cstheme="minorHAnsi"/>
          <w:highlight w:val="cyan"/>
        </w:rPr>
        <w:t>extension of politics</w:t>
      </w:r>
      <w:r w:rsidRPr="00176708">
        <w:rPr>
          <w:rFonts w:cstheme="minorHAnsi"/>
        </w:rPr>
        <w:t xml:space="preserve">. He also wrote that </w:t>
      </w:r>
      <w:r w:rsidRPr="00176708">
        <w:rPr>
          <w:rStyle w:val="StyleUnderline"/>
          <w:rFonts w:cstheme="minorHAnsi"/>
        </w:rPr>
        <w:t>war is like commerce, but with bloodshed;</w:t>
      </w:r>
      <w:r w:rsidRPr="00176708">
        <w:rPr>
          <w:rFonts w:cstheme="minorHAnsi"/>
        </w:rPr>
        <w:t xml:space="preserve"> in other words; in my terms, </w:t>
      </w:r>
      <w:r w:rsidRPr="00176708">
        <w:rPr>
          <w:rStyle w:val="StyleUnderline"/>
          <w:rFonts w:cstheme="minorHAnsi"/>
        </w:rPr>
        <w:t xml:space="preserve">it is </w:t>
      </w:r>
      <w:r w:rsidRPr="00176708">
        <w:rPr>
          <w:rStyle w:val="StyleUnderline"/>
          <w:rFonts w:cstheme="minorHAnsi"/>
          <w:highlight w:val="cyan"/>
        </w:rPr>
        <w:t xml:space="preserve">a product of </w:t>
      </w:r>
      <w:r w:rsidRPr="00176708">
        <w:rPr>
          <w:rStyle w:val="Emphasis"/>
          <w:rFonts w:cstheme="minorHAnsi"/>
          <w:highlight w:val="cyan"/>
        </w:rPr>
        <w:t>polarized political economy</w:t>
      </w:r>
      <w:r w:rsidRPr="00176708">
        <w:rPr>
          <w:rFonts w:cstheme="minorHAnsi"/>
        </w:rPr>
        <w:t xml:space="preserve">. The mistake many realists make, though they often admire Clausewitz, is to ignore domestic politics and political economy when considering war origins. Clausewitz hoped that valid reasons of state security would guide decisions for war. He did not claim that they typically do. </w:t>
      </w:r>
      <w:r w:rsidRPr="00176708">
        <w:rPr>
          <w:rStyle w:val="StyleUnderline"/>
          <w:rFonts w:cstheme="minorHAnsi"/>
          <w:highlight w:val="cyan"/>
        </w:rPr>
        <w:t xml:space="preserve">The </w:t>
      </w:r>
      <w:r w:rsidRPr="00176708">
        <w:rPr>
          <w:rStyle w:val="Emphasis"/>
          <w:rFonts w:cstheme="minorHAnsi"/>
          <w:highlight w:val="cyan"/>
        </w:rPr>
        <w:t>liberal case</w:t>
      </w:r>
      <w:r w:rsidRPr="00176708">
        <w:rPr>
          <w:rStyle w:val="StyleUnderline"/>
          <w:rFonts w:cstheme="minorHAnsi"/>
        </w:rPr>
        <w:t xml:space="preserve"> for inadvertent war emerged only since World War II</w:t>
      </w:r>
      <w:r w:rsidRPr="00176708">
        <w:rPr>
          <w:rFonts w:cstheme="minorHAnsi"/>
        </w:rPr>
        <w:t xml:space="preserve">. It has two principal roots: One, </w:t>
      </w:r>
      <w:r w:rsidRPr="00176708">
        <w:rPr>
          <w:rStyle w:val="StyleUnderline"/>
          <w:rFonts w:cstheme="minorHAnsi"/>
        </w:rPr>
        <w:t>the advent of mutual assured destruction made nuclear war, at least, seem unthinkable</w:t>
      </w:r>
      <w:r w:rsidRPr="00176708">
        <w:rPr>
          <w:rFonts w:cstheme="minorHAnsi"/>
        </w:rPr>
        <w:t xml:space="preserve">. Two, an effort was made to repair Germany’s reputation during the Cold War. The “madman” Hitler could be blamed for World War II, but to counteract strong objections to rearming Germany again after 1945, it was convenient to exonerate the country for pushing World War I. </w:t>
      </w:r>
      <w:r w:rsidRPr="00176708">
        <w:rPr>
          <w:rStyle w:val="StyleUnderline"/>
          <w:rFonts w:cstheme="minorHAnsi"/>
        </w:rPr>
        <w:t>Most influential was Barbara Tuchman’s bestseller, The Guns of August, which argued that World War I was a tragic accident.</w:t>
      </w:r>
      <w:r w:rsidRPr="00176708">
        <w:rPr>
          <w:rFonts w:cstheme="minorHAnsi"/>
        </w:rPr>
        <w:t xml:space="preserve"> Unfortunately, Tuchman </w:t>
      </w:r>
      <w:r w:rsidRPr="00176708">
        <w:rPr>
          <w:rStyle w:val="StyleUnderline"/>
          <w:rFonts w:cstheme="minorHAnsi"/>
          <w:highlight w:val="cyan"/>
        </w:rPr>
        <w:t xml:space="preserve">was </w:t>
      </w:r>
      <w:r w:rsidRPr="00176708">
        <w:rPr>
          <w:rStyle w:val="Emphasis"/>
          <w:rFonts w:cstheme="minorHAnsi"/>
          <w:highlight w:val="cyan"/>
        </w:rPr>
        <w:t>quite wrong</w:t>
      </w:r>
      <w:r w:rsidRPr="00176708">
        <w:rPr>
          <w:rFonts w:cstheme="minorHAnsi"/>
        </w:rPr>
        <w:t xml:space="preserve">. </w:t>
      </w:r>
      <w:r w:rsidRPr="00176708">
        <w:rPr>
          <w:rStyle w:val="StyleUnderline"/>
          <w:rFonts w:cstheme="minorHAnsi"/>
        </w:rPr>
        <w:t>Historians have found plenty to contradict her view in the archives of the various warring states.</w:t>
      </w:r>
      <w:r w:rsidRPr="00176708">
        <w:rPr>
          <w:rFonts w:cstheme="minorHAnsi"/>
        </w:rPr>
        <w:t xml:space="preserve"> Four </w:t>
      </w:r>
      <w:r w:rsidRPr="00176708">
        <w:rPr>
          <w:rStyle w:val="Emphasis"/>
          <w:rFonts w:cstheme="minorHAnsi"/>
          <w:highlight w:val="cyan"/>
        </w:rPr>
        <w:t>great powers</w:t>
      </w:r>
      <w:r w:rsidRPr="00176708">
        <w:rPr>
          <w:rFonts w:cstheme="minorHAnsi"/>
        </w:rPr>
        <w:t xml:space="preserve"> (Germany, Austria-Hungary, Russia, and France) and one minor power (Serbia) </w:t>
      </w:r>
      <w:r w:rsidRPr="00176708">
        <w:rPr>
          <w:rStyle w:val="Emphasis"/>
          <w:rFonts w:cstheme="minorHAnsi"/>
          <w:highlight w:val="cyan"/>
        </w:rPr>
        <w:t>deliberately chose war</w:t>
      </w:r>
      <w:r w:rsidRPr="00176708">
        <w:rPr>
          <w:rFonts w:cstheme="minorHAnsi"/>
        </w:rPr>
        <w:t xml:space="preserve">, </w:t>
      </w:r>
      <w:r w:rsidRPr="00176708">
        <w:rPr>
          <w:rStyle w:val="StyleUnderline"/>
          <w:rFonts w:cstheme="minorHAnsi"/>
        </w:rPr>
        <w:t xml:space="preserve">all </w:t>
      </w:r>
      <w:r w:rsidRPr="00176708">
        <w:rPr>
          <w:rStyle w:val="StyleUnderline"/>
          <w:rFonts w:cstheme="minorHAnsi"/>
          <w:highlight w:val="cyan"/>
        </w:rPr>
        <w:t xml:space="preserve">believing that war was </w:t>
      </w:r>
      <w:r w:rsidRPr="00176708">
        <w:rPr>
          <w:rStyle w:val="Emphasis"/>
          <w:rFonts w:cstheme="minorHAnsi"/>
          <w:highlight w:val="cyan"/>
        </w:rPr>
        <w:t>inevitable</w:t>
      </w:r>
      <w:r w:rsidRPr="00176708">
        <w:rPr>
          <w:rStyle w:val="StyleUnderline"/>
          <w:rFonts w:cstheme="minorHAnsi"/>
        </w:rPr>
        <w:t>, and that the summer of 1914 was an opportune time—maybe the last good chance</w:t>
      </w:r>
      <w:r w:rsidRPr="00176708">
        <w:rPr>
          <w:rFonts w:cstheme="minorHAnsi"/>
        </w:rPr>
        <w:t xml:space="preserve">—for victory. Furthermore, in all five countries leaders believed that victorious war would yield significant domestic political gains against rival parties. Of course, none of the belligerents could exactly predict the future course of events or more than four years of horrendous bloodletting. European wars during the previous century had tended to be brief. But </w:t>
      </w:r>
      <w:r w:rsidRPr="00176708">
        <w:rPr>
          <w:rStyle w:val="StyleUnderline"/>
          <w:rFonts w:cstheme="minorHAnsi"/>
          <w:highlight w:val="cyan"/>
        </w:rPr>
        <w:t xml:space="preserve">the </w:t>
      </w:r>
      <w:r w:rsidRPr="00176708">
        <w:rPr>
          <w:rStyle w:val="Emphasis"/>
          <w:rFonts w:cstheme="minorHAnsi"/>
          <w:highlight w:val="cyan"/>
        </w:rPr>
        <w:t>calculations</w:t>
      </w:r>
      <w:r w:rsidRPr="00176708">
        <w:rPr>
          <w:rStyle w:val="StyleUnderline"/>
          <w:rFonts w:cstheme="minorHAnsi"/>
          <w:highlight w:val="cyan"/>
        </w:rPr>
        <w:t xml:space="preserve"> that </w:t>
      </w:r>
      <w:r w:rsidRPr="00176708">
        <w:rPr>
          <w:rStyle w:val="Emphasis"/>
          <w:rFonts w:cstheme="minorHAnsi"/>
          <w:highlight w:val="cyan"/>
        </w:rPr>
        <w:t>led</w:t>
      </w:r>
      <w:r w:rsidRPr="00176708">
        <w:rPr>
          <w:rStyle w:val="StyleUnderline"/>
          <w:rFonts w:cstheme="minorHAnsi"/>
          <w:highlight w:val="cyan"/>
        </w:rPr>
        <w:t xml:space="preserve"> to</w:t>
      </w:r>
      <w:r w:rsidRPr="00176708">
        <w:rPr>
          <w:rStyle w:val="StyleUnderline"/>
          <w:rFonts w:cstheme="minorHAnsi"/>
        </w:rPr>
        <w:t xml:space="preserve"> World </w:t>
      </w:r>
      <w:r w:rsidRPr="00176708">
        <w:rPr>
          <w:rStyle w:val="Emphasis"/>
          <w:rFonts w:cstheme="minorHAnsi"/>
          <w:highlight w:val="cyan"/>
        </w:rPr>
        <w:t>War</w:t>
      </w:r>
      <w:r w:rsidRPr="00176708">
        <w:rPr>
          <w:rStyle w:val="StyleUnderline"/>
          <w:rFonts w:cstheme="minorHAnsi"/>
        </w:rPr>
        <w:t xml:space="preserve"> I </w:t>
      </w:r>
      <w:r w:rsidRPr="00176708">
        <w:rPr>
          <w:rStyle w:val="StyleUnderline"/>
          <w:rFonts w:cstheme="minorHAnsi"/>
          <w:highlight w:val="cyan"/>
        </w:rPr>
        <w:t>did have</w:t>
      </w:r>
      <w:r w:rsidRPr="00176708">
        <w:rPr>
          <w:rStyle w:val="StyleUnderline"/>
          <w:rFonts w:cstheme="minorHAnsi"/>
        </w:rPr>
        <w:t xml:space="preserve"> some </w:t>
      </w:r>
      <w:r w:rsidRPr="00176708">
        <w:rPr>
          <w:rStyle w:val="Emphasis"/>
          <w:rFonts w:cstheme="minorHAnsi"/>
          <w:highlight w:val="cyan"/>
        </w:rPr>
        <w:t>rational basis</w:t>
      </w:r>
      <w:r w:rsidRPr="00176708">
        <w:rPr>
          <w:rStyle w:val="StyleUnderline"/>
          <w:rFonts w:cstheme="minorHAnsi"/>
        </w:rPr>
        <w:t xml:space="preserve">, </w:t>
      </w:r>
      <w:proofErr w:type="gramStart"/>
      <w:r w:rsidRPr="00176708">
        <w:rPr>
          <w:rStyle w:val="StyleUnderline"/>
          <w:rFonts w:cstheme="minorHAnsi"/>
        </w:rPr>
        <w:t>as</w:t>
      </w:r>
      <w:proofErr w:type="gramEnd"/>
      <w:r w:rsidRPr="00176708">
        <w:rPr>
          <w:rStyle w:val="StyleUnderline"/>
          <w:rFonts w:cstheme="minorHAnsi"/>
        </w:rPr>
        <w:t xml:space="preserve"> least in terms of the interests of the parties making them, if not the </w:t>
      </w:r>
      <w:proofErr w:type="gramStart"/>
      <w:r w:rsidRPr="00176708">
        <w:rPr>
          <w:rStyle w:val="StyleUnderline"/>
          <w:rFonts w:cstheme="minorHAnsi"/>
        </w:rPr>
        <w:t>nations as a whole</w:t>
      </w:r>
      <w:proofErr w:type="gramEnd"/>
      <w:r w:rsidRPr="00176708">
        <w:rPr>
          <w:rFonts w:cstheme="minorHAnsi"/>
        </w:rPr>
        <w:t xml:space="preserve">. Russian leaders wanted war specifically by August 1914 because a key part of their plan was a seaborne landing of an army corps near Istanbul to capture the Turkish Straits at the onset of hostilities. The Russian general staff knew that their country would need to export grain through the Straits to import the materials necessary for war. This chance would be lost in August because the Ottomans were scheduled to receive two new British-built battleships, decisively changing the balance of naval power in the Black Sea and dooming Russia’s war plan. When the war did start in early August, Britain seized the two battleships and incorporated them into the Royal Navy. However, unexpectedly for Russia, a powerful German battle cruiser operating in the Mediterranean evaded both the French and British Mediterranean fleets and arrived in Istanbul, where it foiled the Russian invasion plan. As a result, Russia fought World War I chronically short of munitions and other materials it expected to import. Serbia was divided between pro-Russian and pro-Austrian parties with competing business ties. The pro-Russian party was in power in </w:t>
      </w:r>
      <w:proofErr w:type="gramStart"/>
      <w:r w:rsidRPr="00176708">
        <w:rPr>
          <w:rFonts w:cstheme="minorHAnsi"/>
        </w:rPr>
        <w:t>1914, but</w:t>
      </w:r>
      <w:proofErr w:type="gramEnd"/>
      <w:r w:rsidRPr="00176708">
        <w:rPr>
          <w:rFonts w:cstheme="minorHAnsi"/>
        </w:rPr>
        <w:t xml:space="preserve"> needed a big win to forestall its pro-Austrian adversaries. The Russian military attaché in Belgrade, working closely with the Serbian army’s chief of military intelligence, recruited a group to assassinate the heir to the Austro-Hungarian throne. Russian leaders pushed this risky project because of their own agenda for war sooner rather than later. Austria-Hungary, a polyglot multinational empire, needed reform to survive in an age of intense nationalism. The assassinated heir had promised sweeping reforms to give more autonomy to the empire’s 10 major constituent nationalities. This threatened both the pro-Russian Serbs, who feared that such reforms would weaken the appeal of their effort to unite all the South Slavs under Serbian leadership, and the empire’s German and Hungarian conservatives, who did not want to give up their privileges. A war to crush Serbia would certainly nip “Greater Serbia” in the bud. Germany pushed its ally Austria-Hungary into war in 1914 because, according to the German general staff, time was not on its side. Russia was industrializing and building more and more railroads (funded by French capital), which would speed up military mobilization in event of war, making the country a growing threat if not defeated soon. Furthermore, Germany had just widened the Kiel Canal so that its battleships could easily transit between the North and Baltic Seas, enabling the navy to fight a two-front war. The army had just completed a major expansion in 1912. Finally, German conservatives worried that the rapidly growing Social Democratic Party, already the largest party after the 1912 election, would win a majority in the 1916 election and then reform or reshape the German Reich. Victory in a patriotic war against tsarism might restore popularity to the conservative parties. France backed Russia’s advances after French President Raymond </w:t>
      </w:r>
      <w:proofErr w:type="spellStart"/>
      <w:r w:rsidRPr="00176708">
        <w:rPr>
          <w:rFonts w:cstheme="minorHAnsi"/>
        </w:rPr>
        <w:t>Poincaré</w:t>
      </w:r>
      <w:proofErr w:type="spellEnd"/>
      <w:r w:rsidRPr="00176708">
        <w:rPr>
          <w:rFonts w:cstheme="minorHAnsi"/>
        </w:rPr>
        <w:t xml:space="preserve"> visited St. Petersburg on the eve of war. French military planners worried that France’s birthrate, much lower than Germany’s, doomed it to eventual demographic inferiority, so war had to be fought and won soon, under </w:t>
      </w:r>
      <w:proofErr w:type="spellStart"/>
      <w:r w:rsidRPr="00176708">
        <w:rPr>
          <w:rFonts w:cstheme="minorHAnsi"/>
        </w:rPr>
        <w:t>Poincaré’s</w:t>
      </w:r>
      <w:proofErr w:type="spellEnd"/>
      <w:r w:rsidRPr="00176708">
        <w:rPr>
          <w:rFonts w:cstheme="minorHAnsi"/>
        </w:rPr>
        <w:t xml:space="preserve"> conservative leadership, to discredit the French Left, which had made significant gains in the June 1914 election. In both France and Germany, conservatives expected that a patriotic war would discredit the internationalism of the socialist left. French leadership had an exaggerated confidence in the superiority of their army over the larger German army, which was more dependent on mobilizing civilian reserves to fill out its ranks. France also expected help from Britain, and possibly Italy. </w:t>
      </w:r>
      <w:r w:rsidRPr="00176708">
        <w:rPr>
          <w:rStyle w:val="Emphasis"/>
          <w:rFonts w:cstheme="minorHAnsi"/>
          <w:highlight w:val="cyan"/>
        </w:rPr>
        <w:t>World War</w:t>
      </w:r>
      <w:r w:rsidRPr="00176708">
        <w:rPr>
          <w:rStyle w:val="StyleUnderline"/>
          <w:rFonts w:cstheme="minorHAnsi"/>
          <w:highlight w:val="cyan"/>
        </w:rPr>
        <w:t xml:space="preserve"> </w:t>
      </w:r>
      <w:r w:rsidRPr="00176708">
        <w:rPr>
          <w:rStyle w:val="StyleUnderline"/>
          <w:rFonts w:cstheme="minorHAnsi"/>
        </w:rPr>
        <w:t xml:space="preserve">I </w:t>
      </w:r>
      <w:r w:rsidRPr="00176708">
        <w:rPr>
          <w:rStyle w:val="StyleUnderline"/>
          <w:rFonts w:cstheme="minorHAnsi"/>
          <w:highlight w:val="cyan"/>
        </w:rPr>
        <w:t xml:space="preserve">was </w:t>
      </w:r>
      <w:r w:rsidRPr="00176708">
        <w:rPr>
          <w:rStyle w:val="Emphasis"/>
          <w:rFonts w:cstheme="minorHAnsi"/>
          <w:highlight w:val="cyan"/>
        </w:rPr>
        <w:t>not accidental</w:t>
      </w:r>
      <w:r w:rsidRPr="00176708">
        <w:rPr>
          <w:rFonts w:cstheme="minorHAnsi"/>
        </w:rPr>
        <w:t xml:space="preserve">. </w:t>
      </w:r>
      <w:r w:rsidRPr="00176708">
        <w:rPr>
          <w:rStyle w:val="StyleUnderline"/>
          <w:rFonts w:cstheme="minorHAnsi"/>
        </w:rPr>
        <w:t xml:space="preserve">In fact, </w:t>
      </w:r>
      <w:r w:rsidRPr="00176708">
        <w:rPr>
          <w:rStyle w:val="StyleUnderline"/>
          <w:rFonts w:cstheme="minorHAnsi"/>
          <w:highlight w:val="cyan"/>
        </w:rPr>
        <w:t xml:space="preserve">I know of </w:t>
      </w:r>
      <w:r w:rsidRPr="00176708">
        <w:rPr>
          <w:rStyle w:val="Emphasis"/>
          <w:rFonts w:cstheme="minorHAnsi"/>
          <w:highlight w:val="cyan"/>
        </w:rPr>
        <w:t>no war</w:t>
      </w:r>
      <w:r w:rsidRPr="00176708">
        <w:rPr>
          <w:rStyle w:val="StyleUnderline"/>
          <w:rFonts w:cstheme="minorHAnsi"/>
          <w:highlight w:val="cyan"/>
        </w:rPr>
        <w:t xml:space="preserve"> that was</w:t>
      </w:r>
      <w:r w:rsidRPr="00176708">
        <w:rPr>
          <w:rFonts w:cstheme="minorHAnsi"/>
        </w:rPr>
        <w:t xml:space="preserve">. </w:t>
      </w:r>
      <w:r w:rsidRPr="00176708">
        <w:rPr>
          <w:rStyle w:val="StyleUnderline"/>
          <w:rFonts w:cstheme="minorHAnsi"/>
        </w:rPr>
        <w:t>There are numerous instances where accidental or incidental provocations were contained short of war because leaders did not deliberately choose war</w:t>
      </w:r>
      <w:r w:rsidRPr="00176708">
        <w:rPr>
          <w:rFonts w:cstheme="minorHAnsi"/>
        </w:rPr>
        <w:t>. My blogs have argued why Donald Trump may see major political benefit in provoking war with North Korea, and why it is not difficult to provoke. He is aided by media reports that present war as unthinkable, and argue that whatever Trump or Kim Jong Un say, they do not want war and would not deliberately provoke one. I am not so sure.</w:t>
      </w:r>
    </w:p>
    <w:p w14:paraId="65A259DA" w14:textId="25F50946" w:rsidR="00BD1EFC" w:rsidRDefault="00BD1EFC" w:rsidP="00BD1EFC">
      <w:pPr>
        <w:pStyle w:val="Heading3"/>
      </w:pPr>
      <w:r>
        <w:t>AT No Ko</w:t>
      </w:r>
    </w:p>
    <w:p w14:paraId="205DF16A" w14:textId="77777777" w:rsidR="00BD1EFC" w:rsidRPr="006E54E9" w:rsidRDefault="00BD1EFC" w:rsidP="00BD1EFC">
      <w:pPr>
        <w:pStyle w:val="Heading4"/>
      </w:pPr>
      <w:r w:rsidRPr="006E54E9">
        <w:t>No Korea war.</w:t>
      </w:r>
    </w:p>
    <w:p w14:paraId="4F033497" w14:textId="77777777" w:rsidR="00BD1EFC" w:rsidRPr="006E54E9" w:rsidRDefault="00BD1EFC" w:rsidP="00BD1EFC">
      <w:r w:rsidRPr="006E54E9">
        <w:rPr>
          <w:rStyle w:val="Style13ptBold"/>
        </w:rPr>
        <w:t>Post ’21</w:t>
      </w:r>
      <w:r w:rsidRPr="006E54E9">
        <w:t xml:space="preserve"> — Commander. </w:t>
      </w:r>
      <w:proofErr w:type="gramStart"/>
      <w:r w:rsidRPr="006E54E9">
        <w:t>Daniel;</w:t>
      </w:r>
      <w:proofErr w:type="gramEnd"/>
      <w:r w:rsidRPr="006E54E9">
        <w:t xml:space="preserve"> Post of the U.S. Navy, International Relations PhD candidate at Brown University, 20th year of active-duty naval service and is assigned to the Permanent Military Professor Program at the U.S. Naval War College. January 29, 2021; “Deterring North Korea”; </w:t>
      </w:r>
      <w:r w:rsidRPr="006E54E9">
        <w:rPr>
          <w:i/>
          <w:iCs/>
        </w:rPr>
        <w:t>War on the Rocks</w:t>
      </w:r>
      <w:r w:rsidRPr="006E54E9">
        <w:t>; https://warontherocks.com/2021/01/deterring-north-korea/</w:t>
      </w:r>
    </w:p>
    <w:p w14:paraId="490570D4" w14:textId="77777777" w:rsidR="00BD1EFC" w:rsidRPr="006E54E9" w:rsidRDefault="00BD1EFC" w:rsidP="00BD1EFC">
      <w:r w:rsidRPr="006E54E9">
        <w:t>Do These Principles Apply to North Korea?</w:t>
      </w:r>
    </w:p>
    <w:p w14:paraId="70C64509" w14:textId="77777777" w:rsidR="00BD1EFC" w:rsidRPr="006E54E9" w:rsidRDefault="00BD1EFC" w:rsidP="00BD1EFC">
      <w:r w:rsidRPr="006E54E9">
        <w:t xml:space="preserve">With these principles in mind, can deterrence continue to work vis-a-vis North Korea? In short, yes. Throughout the evolution of the U.S-North Korean deterrence relationship, vulnerability has played an important role in the nuclear strategies and policies of both sides. </w:t>
      </w:r>
      <w:r w:rsidRPr="006E54E9">
        <w:rPr>
          <w:rStyle w:val="Emphasis"/>
        </w:rPr>
        <w:t xml:space="preserve">The </w:t>
      </w:r>
      <w:r w:rsidRPr="006E54E9">
        <w:rPr>
          <w:rStyle w:val="Emphasis"/>
          <w:highlight w:val="cyan"/>
        </w:rPr>
        <w:t>vulnerability</w:t>
      </w:r>
      <w:r w:rsidRPr="006E54E9">
        <w:rPr>
          <w:rStyle w:val="StyleUnderline"/>
          <w:highlight w:val="cyan"/>
        </w:rPr>
        <w:t xml:space="preserve"> of</w:t>
      </w:r>
      <w:r w:rsidRPr="006E54E9">
        <w:rPr>
          <w:rStyle w:val="StyleUnderline"/>
        </w:rPr>
        <w:t xml:space="preserve"> </w:t>
      </w:r>
      <w:r w:rsidRPr="006E54E9">
        <w:rPr>
          <w:rStyle w:val="Emphasis"/>
        </w:rPr>
        <w:t xml:space="preserve">U.S. </w:t>
      </w:r>
      <w:r w:rsidRPr="006E54E9">
        <w:rPr>
          <w:rStyle w:val="Emphasis"/>
          <w:highlight w:val="cyan"/>
        </w:rPr>
        <w:t>allies and assets</w:t>
      </w:r>
      <w:r w:rsidRPr="006E54E9">
        <w:t xml:space="preserve"> in the region </w:t>
      </w:r>
      <w:r w:rsidRPr="006E54E9">
        <w:rPr>
          <w:rStyle w:val="StyleUnderline"/>
          <w:highlight w:val="cyan"/>
        </w:rPr>
        <w:t>to</w:t>
      </w:r>
      <w:r w:rsidRPr="006E54E9">
        <w:rPr>
          <w:rStyle w:val="StyleUnderline"/>
        </w:rPr>
        <w:t xml:space="preserve"> North Korea’s </w:t>
      </w:r>
      <w:r w:rsidRPr="006E54E9">
        <w:rPr>
          <w:rStyle w:val="Emphasis"/>
        </w:rPr>
        <w:t xml:space="preserve">intermediate-range </w:t>
      </w:r>
      <w:r w:rsidRPr="006E54E9">
        <w:rPr>
          <w:rStyle w:val="Emphasis"/>
          <w:highlight w:val="cyan"/>
        </w:rPr>
        <w:t>missile</w:t>
      </w:r>
      <w:r w:rsidRPr="006E54E9">
        <w:rPr>
          <w:rStyle w:val="StyleUnderline"/>
          <w:highlight w:val="cyan"/>
        </w:rPr>
        <w:t xml:space="preserve"> and </w:t>
      </w:r>
      <w:r w:rsidRPr="006E54E9">
        <w:rPr>
          <w:rStyle w:val="Emphasis"/>
          <w:highlight w:val="cyan"/>
        </w:rPr>
        <w:t>artillery</w:t>
      </w:r>
      <w:r w:rsidRPr="006E54E9">
        <w:rPr>
          <w:rStyle w:val="Emphasis"/>
        </w:rPr>
        <w:t xml:space="preserve"> barrages</w:t>
      </w:r>
      <w:r w:rsidRPr="006E54E9">
        <w:t xml:space="preserve"> has almost certainly been a </w:t>
      </w:r>
      <w:r w:rsidRPr="006E54E9">
        <w:rPr>
          <w:rStyle w:val="StyleUnderline"/>
          <w:highlight w:val="cyan"/>
        </w:rPr>
        <w:t>check</w:t>
      </w:r>
      <w:r w:rsidRPr="006E54E9">
        <w:t xml:space="preserve"> on </w:t>
      </w:r>
      <w:r w:rsidRPr="006E54E9">
        <w:rPr>
          <w:rStyle w:val="Emphasis"/>
        </w:rPr>
        <w:t xml:space="preserve">a more </w:t>
      </w:r>
      <w:r w:rsidRPr="006E54E9">
        <w:rPr>
          <w:rStyle w:val="Emphasis"/>
          <w:highlight w:val="cyan"/>
        </w:rPr>
        <w:t>aggressive U.S.</w:t>
      </w:r>
      <w:r w:rsidRPr="006E54E9">
        <w:rPr>
          <w:rStyle w:val="Emphasis"/>
        </w:rPr>
        <w:t xml:space="preserve"> strategy</w:t>
      </w:r>
      <w:r w:rsidRPr="006E54E9">
        <w:t xml:space="preserve">, whether geared toward nonproliferation or regime change. It is certainly plausible that in the absence of this vulnerability the chances of the U.S. preventively attacking North during the Trump administration would have been higher, especially considering the extremely hawkish views of his national security adviser in 2017. </w:t>
      </w:r>
      <w:r w:rsidRPr="006E54E9">
        <w:rPr>
          <w:rStyle w:val="StyleUnderline"/>
        </w:rPr>
        <w:t>As a result</w:t>
      </w:r>
      <w:r w:rsidRPr="006E54E9">
        <w:t xml:space="preserve"> of this vulnerability, </w:t>
      </w:r>
      <w:r w:rsidRPr="006E54E9">
        <w:rPr>
          <w:rStyle w:val="StyleUnderline"/>
          <w:highlight w:val="cyan"/>
        </w:rPr>
        <w:t>the U.S.</w:t>
      </w:r>
      <w:r w:rsidRPr="006E54E9">
        <w:rPr>
          <w:rStyle w:val="StyleUnderline"/>
        </w:rPr>
        <w:t xml:space="preserve"> </w:t>
      </w:r>
      <w:r w:rsidRPr="006E54E9">
        <w:rPr>
          <w:rStyle w:val="Emphasis"/>
        </w:rPr>
        <w:t xml:space="preserve">routinely </w:t>
      </w:r>
      <w:r w:rsidRPr="006E54E9">
        <w:rPr>
          <w:rStyle w:val="Emphasis"/>
          <w:highlight w:val="cyan"/>
        </w:rPr>
        <w:t>demonstrates</w:t>
      </w:r>
      <w:r w:rsidRPr="006E54E9">
        <w:rPr>
          <w:rStyle w:val="StyleUnderline"/>
        </w:rPr>
        <w:t xml:space="preserve"> its dedication to </w:t>
      </w:r>
      <w:r w:rsidRPr="006E54E9">
        <w:rPr>
          <w:rStyle w:val="Emphasis"/>
        </w:rPr>
        <w:t xml:space="preserve">security </w:t>
      </w:r>
      <w:r w:rsidRPr="006E54E9">
        <w:rPr>
          <w:rStyle w:val="Emphasis"/>
          <w:highlight w:val="cyan"/>
        </w:rPr>
        <w:t>agreements</w:t>
      </w:r>
      <w:r w:rsidRPr="006E54E9">
        <w:rPr>
          <w:rStyle w:val="StyleUnderline"/>
          <w:highlight w:val="cyan"/>
        </w:rPr>
        <w:t xml:space="preserve"> with allies in</w:t>
      </w:r>
      <w:r w:rsidRPr="006E54E9">
        <w:rPr>
          <w:rStyle w:val="StyleUnderline"/>
        </w:rPr>
        <w:t xml:space="preserve"> </w:t>
      </w:r>
      <w:r w:rsidRPr="006E54E9">
        <w:rPr>
          <w:rStyle w:val="Emphasis"/>
        </w:rPr>
        <w:t xml:space="preserve">word and </w:t>
      </w:r>
      <w:r w:rsidRPr="006E54E9">
        <w:rPr>
          <w:rStyle w:val="Emphasis"/>
          <w:highlight w:val="cyan"/>
        </w:rPr>
        <w:t>deed</w:t>
      </w:r>
      <w:r w:rsidRPr="006E54E9">
        <w:t xml:space="preserve">. Strategic bomber flights and military exercises, for example, demonstrate to North Korea their own vulnerability to U.S. and allied power in the region. Conversely, although the </w:t>
      </w:r>
      <w:r w:rsidRPr="006E54E9">
        <w:rPr>
          <w:rStyle w:val="StyleUnderline"/>
          <w:highlight w:val="cyan"/>
        </w:rPr>
        <w:t>Kim</w:t>
      </w:r>
      <w:r w:rsidRPr="006E54E9">
        <w:t xml:space="preserve"> regime would like nothing more than to unify the Korean Peninsula under North Korean leadership (dubbed the “holy grail of North Korean statecraft” in a recent report), it has </w:t>
      </w:r>
      <w:r w:rsidRPr="006E54E9">
        <w:rPr>
          <w:rStyle w:val="Emphasis"/>
          <w:highlight w:val="cyan"/>
        </w:rPr>
        <w:t>refrained</w:t>
      </w:r>
      <w:r w:rsidRPr="006E54E9">
        <w:rPr>
          <w:rStyle w:val="StyleUnderline"/>
          <w:highlight w:val="cyan"/>
        </w:rPr>
        <w:t xml:space="preserve"> from</w:t>
      </w:r>
      <w:r w:rsidRPr="006E54E9">
        <w:rPr>
          <w:rStyle w:val="StyleUnderline"/>
        </w:rPr>
        <w:t xml:space="preserve"> </w:t>
      </w:r>
      <w:r w:rsidRPr="006E54E9">
        <w:rPr>
          <w:rStyle w:val="Emphasis"/>
        </w:rPr>
        <w:t xml:space="preserve">overt and aggressive </w:t>
      </w:r>
      <w:r w:rsidRPr="006E54E9">
        <w:rPr>
          <w:rStyle w:val="Emphasis"/>
          <w:highlight w:val="cyan"/>
        </w:rPr>
        <w:t>military action</w:t>
      </w:r>
      <w:r w:rsidRPr="006E54E9">
        <w:t xml:space="preserve"> in pursuit of this goal. There is no doubt that </w:t>
      </w:r>
      <w:r w:rsidRPr="006E54E9">
        <w:rPr>
          <w:rStyle w:val="StyleUnderline"/>
        </w:rPr>
        <w:t>Kim</w:t>
      </w:r>
      <w:r w:rsidRPr="006E54E9">
        <w:t xml:space="preserve">, like his predecessors, </w:t>
      </w:r>
      <w:r w:rsidRPr="006E54E9">
        <w:rPr>
          <w:rStyle w:val="StyleUnderline"/>
        </w:rPr>
        <w:t xml:space="preserve">is </w:t>
      </w:r>
      <w:r w:rsidRPr="006E54E9">
        <w:rPr>
          <w:rStyle w:val="Emphasis"/>
          <w:highlight w:val="cyan"/>
        </w:rPr>
        <w:t>wary</w:t>
      </w:r>
      <w:r w:rsidRPr="006E54E9">
        <w:t xml:space="preserve"> of such behavior in the face </w:t>
      </w:r>
      <w:r w:rsidRPr="006E54E9">
        <w:rPr>
          <w:rStyle w:val="StyleUnderline"/>
          <w:highlight w:val="cyan"/>
        </w:rPr>
        <w:t xml:space="preserve">of </w:t>
      </w:r>
      <w:r w:rsidRPr="006E54E9">
        <w:rPr>
          <w:rStyle w:val="Emphasis"/>
          <w:highlight w:val="cyan"/>
        </w:rPr>
        <w:t>U.S.</w:t>
      </w:r>
      <w:r w:rsidRPr="006E54E9">
        <w:rPr>
          <w:rStyle w:val="Emphasis"/>
        </w:rPr>
        <w:t xml:space="preserve"> and allied military </w:t>
      </w:r>
      <w:r w:rsidRPr="006E54E9">
        <w:rPr>
          <w:rStyle w:val="Emphasis"/>
          <w:highlight w:val="cyan"/>
        </w:rPr>
        <w:t>capabilities</w:t>
      </w:r>
      <w:r w:rsidRPr="006E54E9">
        <w:t xml:space="preserve">. Today, North Korea remains vulnerable to U.S. nuclear attacks, while the United States and its regional partners remain vulnerable to nuclear attack or retaliation from North Korea. This </w:t>
      </w:r>
      <w:r w:rsidRPr="006E54E9">
        <w:rPr>
          <w:rStyle w:val="StyleUnderline"/>
        </w:rPr>
        <w:t xml:space="preserve">mutual </w:t>
      </w:r>
      <w:r w:rsidRPr="006E54E9">
        <w:rPr>
          <w:rStyle w:val="StyleUnderline"/>
          <w:highlight w:val="cyan"/>
        </w:rPr>
        <w:t xml:space="preserve">vulnerability necessitates </w:t>
      </w:r>
      <w:r w:rsidRPr="006E54E9">
        <w:rPr>
          <w:rStyle w:val="Emphasis"/>
          <w:highlight w:val="cyan"/>
        </w:rPr>
        <w:t>caution</w:t>
      </w:r>
      <w:r w:rsidRPr="006E54E9">
        <w:rPr>
          <w:rStyle w:val="Emphasis"/>
        </w:rPr>
        <w:t xml:space="preserve"> on both sides</w:t>
      </w:r>
      <w:r w:rsidRPr="006E54E9">
        <w:t>.</w:t>
      </w:r>
    </w:p>
    <w:p w14:paraId="01536A2D" w14:textId="77777777" w:rsidR="00BD1EFC" w:rsidRDefault="00BD1EFC" w:rsidP="00BD1EFC">
      <w:r w:rsidRPr="006E54E9">
        <w:rPr>
          <w:rStyle w:val="Emphasis"/>
          <w:highlight w:val="cyan"/>
        </w:rPr>
        <w:t>Recent</w:t>
      </w:r>
      <w:r w:rsidRPr="006E54E9">
        <w:rPr>
          <w:rStyle w:val="Emphasis"/>
        </w:rPr>
        <w:t xml:space="preserve"> progress</w:t>
      </w:r>
      <w:r w:rsidRPr="006E54E9">
        <w:rPr>
          <w:rStyle w:val="StyleUnderline"/>
        </w:rPr>
        <w:t xml:space="preserve"> in North </w:t>
      </w:r>
      <w:r w:rsidRPr="006E54E9">
        <w:rPr>
          <w:rStyle w:val="StyleUnderline"/>
          <w:highlight w:val="cyan"/>
        </w:rPr>
        <w:t xml:space="preserve">Korean </w:t>
      </w:r>
      <w:r w:rsidRPr="006E54E9">
        <w:rPr>
          <w:rStyle w:val="Emphasis"/>
          <w:highlight w:val="cyan"/>
        </w:rPr>
        <w:t>missile</w:t>
      </w:r>
      <w:r w:rsidRPr="006E54E9">
        <w:rPr>
          <w:rStyle w:val="Emphasis"/>
        </w:rPr>
        <w:t xml:space="preserve"> technology</w:t>
      </w:r>
      <w:r w:rsidRPr="006E54E9">
        <w:t xml:space="preserve"> have </w:t>
      </w:r>
      <w:r w:rsidRPr="006E54E9">
        <w:rPr>
          <w:rStyle w:val="StyleUnderline"/>
          <w:highlight w:val="cyan"/>
        </w:rPr>
        <w:t>made</w:t>
      </w:r>
      <w:r w:rsidRPr="006E54E9">
        <w:rPr>
          <w:rStyle w:val="StyleUnderline"/>
        </w:rPr>
        <w:t xml:space="preserve"> portions of </w:t>
      </w:r>
      <w:r w:rsidRPr="006E54E9">
        <w:rPr>
          <w:rStyle w:val="Emphasis"/>
          <w:highlight w:val="cyan"/>
        </w:rPr>
        <w:t>the</w:t>
      </w:r>
      <w:r w:rsidRPr="006E54E9">
        <w:rPr>
          <w:rStyle w:val="Emphasis"/>
        </w:rPr>
        <w:t xml:space="preserve"> U.S. </w:t>
      </w:r>
      <w:r w:rsidRPr="006E54E9">
        <w:rPr>
          <w:rStyle w:val="Emphasis"/>
          <w:highlight w:val="cyan"/>
        </w:rPr>
        <w:t>mainland vulnerable</w:t>
      </w:r>
      <w:r w:rsidRPr="006E54E9">
        <w:rPr>
          <w:rStyle w:val="StyleUnderline"/>
          <w:highlight w:val="cyan"/>
        </w:rPr>
        <w:t>, giving the U.S.</w:t>
      </w:r>
      <w:r w:rsidRPr="006E54E9">
        <w:rPr>
          <w:rStyle w:val="StyleUnderline"/>
        </w:rPr>
        <w:t xml:space="preserve"> </w:t>
      </w:r>
      <w:r w:rsidRPr="006E54E9">
        <w:rPr>
          <w:rStyle w:val="Emphasis"/>
        </w:rPr>
        <w:t xml:space="preserve">further </w:t>
      </w:r>
      <w:r w:rsidRPr="006E54E9">
        <w:rPr>
          <w:rStyle w:val="Emphasis"/>
          <w:highlight w:val="cyan"/>
        </w:rPr>
        <w:t>reason</w:t>
      </w:r>
      <w:r w:rsidRPr="006E54E9">
        <w:rPr>
          <w:rStyle w:val="StyleUnderline"/>
          <w:highlight w:val="cyan"/>
        </w:rPr>
        <w:t xml:space="preserve"> to avoid</w:t>
      </w:r>
      <w:r w:rsidRPr="006E54E9">
        <w:rPr>
          <w:rStyle w:val="StyleUnderline"/>
        </w:rPr>
        <w:t xml:space="preserve"> </w:t>
      </w:r>
      <w:r w:rsidRPr="006E54E9">
        <w:rPr>
          <w:rStyle w:val="Emphasis"/>
        </w:rPr>
        <w:t xml:space="preserve">unnecessary </w:t>
      </w:r>
      <w:r w:rsidRPr="006E54E9">
        <w:rPr>
          <w:rStyle w:val="Emphasis"/>
          <w:highlight w:val="cyan"/>
        </w:rPr>
        <w:t>provocation</w:t>
      </w:r>
      <w:r w:rsidRPr="006E54E9">
        <w:t xml:space="preserve">. In 2017, North Korea conducted several tests of intercontinental ballistic missiles, two of which demonstrated the capability to potentially reach the continental United States. More recently, North Korea has successfully tested a submarine-launched ballistic missile and has showcased a new and larger submarine-launched ballistic missile at a recent parade. As a result, the United States continues to invest significantly in homeland missile defense, as well as to deploy missile defenses to defend allies and assets in the region. </w:t>
      </w:r>
      <w:r w:rsidRPr="006E54E9">
        <w:rPr>
          <w:rStyle w:val="Emphasis"/>
          <w:highlight w:val="cyan"/>
        </w:rPr>
        <w:t>Missile defenses</w:t>
      </w:r>
      <w:r w:rsidRPr="006E54E9">
        <w:t xml:space="preserve"> likely contribute to increased feelings of vulnerability among Kim’s regime, which may see the build-up as a prelude to a military offensive. Though imperfect, these attempts to reduce vulnerability </w:t>
      </w:r>
      <w:r w:rsidRPr="006E54E9">
        <w:rPr>
          <w:rStyle w:val="StyleUnderline"/>
          <w:highlight w:val="cyan"/>
        </w:rPr>
        <w:t>enhance</w:t>
      </w:r>
      <w:r w:rsidRPr="006E54E9">
        <w:rPr>
          <w:rStyle w:val="StyleUnderline"/>
        </w:rPr>
        <w:t xml:space="preserve"> </w:t>
      </w:r>
      <w:r w:rsidRPr="006E54E9">
        <w:rPr>
          <w:rStyle w:val="Emphasis"/>
          <w:highlight w:val="cyan"/>
        </w:rPr>
        <w:t>deterrence</w:t>
      </w:r>
      <w:r w:rsidRPr="006E54E9">
        <w:rPr>
          <w:rStyle w:val="StyleUnderline"/>
        </w:rPr>
        <w:t xml:space="preserve"> by</w:t>
      </w:r>
      <w:r w:rsidRPr="006E54E9">
        <w:t xml:space="preserve"> potentially </w:t>
      </w:r>
      <w:r w:rsidRPr="006E54E9">
        <w:rPr>
          <w:rStyle w:val="Emphasis"/>
          <w:highlight w:val="cyan"/>
        </w:rPr>
        <w:t>denying</w:t>
      </w:r>
      <w:r w:rsidRPr="006E54E9">
        <w:rPr>
          <w:rStyle w:val="StyleUnderline"/>
        </w:rPr>
        <w:t xml:space="preserve"> North </w:t>
      </w:r>
      <w:r w:rsidRPr="006E54E9">
        <w:rPr>
          <w:rStyle w:val="StyleUnderline"/>
          <w:highlight w:val="cyan"/>
        </w:rPr>
        <w:t>Korea</w:t>
      </w:r>
      <w:r w:rsidRPr="006E54E9">
        <w:rPr>
          <w:rStyle w:val="StyleUnderline"/>
        </w:rPr>
        <w:t xml:space="preserve"> </w:t>
      </w:r>
      <w:r w:rsidRPr="006E54E9">
        <w:rPr>
          <w:rStyle w:val="Emphasis"/>
        </w:rPr>
        <w:t xml:space="preserve">the expected military </w:t>
      </w:r>
      <w:r w:rsidRPr="006E54E9">
        <w:rPr>
          <w:rStyle w:val="Emphasis"/>
          <w:highlight w:val="cyan"/>
        </w:rPr>
        <w:t>gains</w:t>
      </w:r>
      <w:r w:rsidRPr="006E54E9">
        <w:rPr>
          <w:rStyle w:val="StyleUnderline"/>
          <w:highlight w:val="cyan"/>
        </w:rPr>
        <w:t xml:space="preserve"> from a </w:t>
      </w:r>
      <w:r w:rsidRPr="006E54E9">
        <w:rPr>
          <w:rStyle w:val="Emphasis"/>
          <w:highlight w:val="cyan"/>
        </w:rPr>
        <w:t>limited</w:t>
      </w:r>
      <w:r w:rsidRPr="006E54E9">
        <w:rPr>
          <w:rStyle w:val="Emphasis"/>
        </w:rPr>
        <w:t xml:space="preserve"> missile </w:t>
      </w:r>
      <w:r w:rsidRPr="006E54E9">
        <w:rPr>
          <w:rStyle w:val="Emphasis"/>
          <w:highlight w:val="cyan"/>
        </w:rPr>
        <w:t>attack</w:t>
      </w:r>
      <w:r w:rsidRPr="006E54E9">
        <w:t xml:space="preserve">, even as fully effective missile defenses might contribute to strategic instability. Regardless of their effectiveness, </w:t>
      </w:r>
      <w:r w:rsidRPr="006E54E9">
        <w:rPr>
          <w:rStyle w:val="StyleUnderline"/>
        </w:rPr>
        <w:t>Kim</w:t>
      </w:r>
      <w:r w:rsidRPr="006E54E9">
        <w:t xml:space="preserve"> will have to factor in these defensive capabilities when assessing the success of engaging in conflict and will question the ability to achieve even limited goals through limited means. For example, </w:t>
      </w:r>
      <w:proofErr w:type="gramStart"/>
      <w:r w:rsidRPr="006E54E9">
        <w:t>in order to</w:t>
      </w:r>
      <w:proofErr w:type="gramEnd"/>
      <w:r w:rsidRPr="006E54E9">
        <w:t xml:space="preserve"> ensure the success of a missile attack, Kim would have to increase the size of the salvo in order to compensate for missiles likely to be shot down by U.S. and allied defenses. But </w:t>
      </w:r>
      <w:r w:rsidRPr="006E54E9">
        <w:rPr>
          <w:rStyle w:val="StyleUnderline"/>
        </w:rPr>
        <w:t>knowing</w:t>
      </w:r>
      <w:r w:rsidRPr="006E54E9">
        <w:t xml:space="preserve"> that </w:t>
      </w:r>
      <w:r w:rsidRPr="006E54E9">
        <w:rPr>
          <w:rStyle w:val="Emphasis"/>
        </w:rPr>
        <w:t>a larger initial attack</w:t>
      </w:r>
      <w:r w:rsidRPr="006E54E9">
        <w:rPr>
          <w:rStyle w:val="StyleUnderline"/>
        </w:rPr>
        <w:t xml:space="preserve"> would be perceived as </w:t>
      </w:r>
      <w:r w:rsidRPr="006E54E9">
        <w:rPr>
          <w:rStyle w:val="Emphasis"/>
        </w:rPr>
        <w:t>particularly aggressive</w:t>
      </w:r>
      <w:r w:rsidRPr="006E54E9">
        <w:rPr>
          <w:rStyle w:val="StyleUnderline"/>
        </w:rPr>
        <w:t xml:space="preserve"> and would</w:t>
      </w:r>
      <w:r w:rsidRPr="006E54E9">
        <w:t xml:space="preserve"> likely </w:t>
      </w:r>
      <w:r w:rsidRPr="006E54E9">
        <w:rPr>
          <w:rStyle w:val="StyleUnderline"/>
        </w:rPr>
        <w:t xml:space="preserve">invite </w:t>
      </w:r>
      <w:r w:rsidRPr="006E54E9">
        <w:rPr>
          <w:rStyle w:val="Emphasis"/>
        </w:rPr>
        <w:t xml:space="preserve">a larger </w:t>
      </w:r>
      <w:proofErr w:type="gramStart"/>
      <w:r w:rsidRPr="006E54E9">
        <w:rPr>
          <w:rStyle w:val="Emphasis"/>
        </w:rPr>
        <w:t>counter-attack</w:t>
      </w:r>
      <w:proofErr w:type="gramEnd"/>
      <w:r w:rsidRPr="006E54E9">
        <w:rPr>
          <w:rStyle w:val="StyleUnderline"/>
        </w:rPr>
        <w:t xml:space="preserve">, he might be </w:t>
      </w:r>
      <w:r w:rsidRPr="006E54E9">
        <w:rPr>
          <w:rStyle w:val="Emphasis"/>
        </w:rPr>
        <w:t>deterred</w:t>
      </w:r>
      <w:r w:rsidRPr="006E54E9">
        <w:t xml:space="preserve"> from pursuing whatever limited gains a smaller attack might have achieved. </w:t>
      </w:r>
      <w:r w:rsidRPr="006E54E9">
        <w:rPr>
          <w:rStyle w:val="StyleUnderline"/>
        </w:rPr>
        <w:t xml:space="preserve">From </w:t>
      </w:r>
      <w:r w:rsidRPr="006E54E9">
        <w:rPr>
          <w:rStyle w:val="Emphasis"/>
        </w:rPr>
        <w:t>Kim’s perspective</w:t>
      </w:r>
      <w:r w:rsidRPr="006E54E9">
        <w:rPr>
          <w:rStyle w:val="StyleUnderline"/>
        </w:rPr>
        <w:t xml:space="preserve">, </w:t>
      </w:r>
      <w:r w:rsidRPr="006E54E9">
        <w:rPr>
          <w:rStyle w:val="Emphasis"/>
        </w:rPr>
        <w:t xml:space="preserve">U.S. military </w:t>
      </w:r>
      <w:r w:rsidRPr="006E54E9">
        <w:rPr>
          <w:rStyle w:val="Emphasis"/>
          <w:highlight w:val="cyan"/>
        </w:rPr>
        <w:t>capabilities</w:t>
      </w:r>
      <w:r w:rsidRPr="006E54E9">
        <w:rPr>
          <w:rStyle w:val="StyleUnderline"/>
        </w:rPr>
        <w:t xml:space="preserve"> are </w:t>
      </w:r>
      <w:r w:rsidRPr="006E54E9">
        <w:rPr>
          <w:rStyle w:val="Emphasis"/>
        </w:rPr>
        <w:t>more than sufficient</w:t>
      </w:r>
      <w:r w:rsidRPr="006E54E9">
        <w:rPr>
          <w:rStyle w:val="StyleUnderline"/>
        </w:rPr>
        <w:t xml:space="preserve"> to </w:t>
      </w:r>
      <w:r w:rsidRPr="006E54E9">
        <w:rPr>
          <w:rStyle w:val="StyleUnderline"/>
          <w:highlight w:val="cyan"/>
        </w:rPr>
        <w:t>make</w:t>
      </w:r>
      <w:r w:rsidRPr="006E54E9">
        <w:rPr>
          <w:rStyle w:val="StyleUnderline"/>
        </w:rPr>
        <w:t xml:space="preserve"> </w:t>
      </w:r>
      <w:r w:rsidRPr="006E54E9">
        <w:rPr>
          <w:rStyle w:val="Emphasis"/>
        </w:rPr>
        <w:t xml:space="preserve">military </w:t>
      </w:r>
      <w:r w:rsidRPr="006E54E9">
        <w:rPr>
          <w:rStyle w:val="Emphasis"/>
          <w:highlight w:val="cyan"/>
        </w:rPr>
        <w:t>success</w:t>
      </w:r>
      <w:r w:rsidRPr="006E54E9">
        <w:rPr>
          <w:rStyle w:val="StyleUnderline"/>
          <w:highlight w:val="cyan"/>
        </w:rPr>
        <w:t xml:space="preserve"> for</w:t>
      </w:r>
      <w:r w:rsidRPr="006E54E9">
        <w:rPr>
          <w:rStyle w:val="StyleUnderline"/>
        </w:rPr>
        <w:t xml:space="preserve"> North </w:t>
      </w:r>
      <w:r w:rsidRPr="006E54E9">
        <w:rPr>
          <w:rStyle w:val="StyleUnderline"/>
          <w:highlight w:val="cyan"/>
        </w:rPr>
        <w:t xml:space="preserve">Korea in </w:t>
      </w:r>
      <w:r w:rsidRPr="006E54E9">
        <w:rPr>
          <w:rStyle w:val="Emphasis"/>
          <w:highlight w:val="cyan"/>
        </w:rPr>
        <w:t>any conflict</w:t>
      </w:r>
      <w:r w:rsidRPr="006E54E9">
        <w:rPr>
          <w:rStyle w:val="StyleUnderline"/>
        </w:rPr>
        <w:t xml:space="preserve"> appear </w:t>
      </w:r>
      <w:r w:rsidRPr="006E54E9">
        <w:rPr>
          <w:rStyle w:val="Emphasis"/>
          <w:highlight w:val="cyan"/>
        </w:rPr>
        <w:t>difficult</w:t>
      </w:r>
      <w:r w:rsidRPr="006E54E9">
        <w:rPr>
          <w:rStyle w:val="Emphasis"/>
        </w:rPr>
        <w:t xml:space="preserve"> and costly</w:t>
      </w:r>
      <w:r w:rsidRPr="006E54E9">
        <w:rPr>
          <w:rStyle w:val="StyleUnderline"/>
        </w:rPr>
        <w:t xml:space="preserve">. Vulnerability to </w:t>
      </w:r>
      <w:r w:rsidRPr="006E54E9">
        <w:rPr>
          <w:rStyle w:val="Emphasis"/>
        </w:rPr>
        <w:t>severe retaliation and punishment</w:t>
      </w:r>
      <w:r w:rsidRPr="006E54E9">
        <w:t xml:space="preserve"> from U.S. strategic forces </w:t>
      </w:r>
      <w:r w:rsidRPr="006E54E9">
        <w:rPr>
          <w:rStyle w:val="StyleUnderline"/>
        </w:rPr>
        <w:t>is</w:t>
      </w:r>
      <w:r w:rsidRPr="006E54E9">
        <w:t xml:space="preserve"> also currently </w:t>
      </w:r>
      <w:r w:rsidRPr="006E54E9">
        <w:rPr>
          <w:rStyle w:val="Emphasis"/>
        </w:rPr>
        <w:t>unavoidable for Kim</w:t>
      </w:r>
      <w:r w:rsidRPr="006E54E9">
        <w:t>. In fact, this very vulnerability has driven the North Korean nuclear program toward a capability to directly threaten the U.S., thereby demonstrating its own acknowledgement of vulnerability. In sum, both sides are vulnerable to each other. Most importantly for U.S. decision-makers, there is no likely development in the near to medium term that might remove this sense of vulnerability from Kim’s mind.</w:t>
      </w:r>
    </w:p>
    <w:p w14:paraId="781CF638" w14:textId="528AA26E" w:rsidR="00BD1EFC" w:rsidRPr="006E54E9" w:rsidRDefault="00BD1EFC" w:rsidP="00BD1EFC">
      <w:pPr>
        <w:pStyle w:val="Heading3"/>
      </w:pPr>
      <w:proofErr w:type="gramStart"/>
      <w:r>
        <w:t>AT</w:t>
      </w:r>
      <w:proofErr w:type="gramEnd"/>
      <w:r>
        <w:t xml:space="preserve"> China </w:t>
      </w:r>
    </w:p>
    <w:p w14:paraId="0A1EB331" w14:textId="77777777" w:rsidR="00BD1EFC" w:rsidRPr="006E54E9" w:rsidRDefault="00BD1EFC" w:rsidP="00BD1EFC">
      <w:pPr>
        <w:pStyle w:val="Heading4"/>
      </w:pPr>
      <w:r w:rsidRPr="006E54E9">
        <w:t>No China impact.</w:t>
      </w:r>
    </w:p>
    <w:p w14:paraId="56CD0C95" w14:textId="77777777" w:rsidR="00BD1EFC" w:rsidRPr="006E54E9" w:rsidRDefault="00BD1EFC" w:rsidP="00BD1EFC">
      <w:r w:rsidRPr="006E54E9">
        <w:rPr>
          <w:rStyle w:val="Style13ptBold"/>
        </w:rPr>
        <w:t>Pei ’21</w:t>
      </w:r>
      <w:r w:rsidRPr="006E54E9">
        <w:t xml:space="preserve"> — </w:t>
      </w:r>
      <w:proofErr w:type="spellStart"/>
      <w:r w:rsidRPr="006E54E9">
        <w:t>Minxin</w:t>
      </w:r>
      <w:proofErr w:type="spellEnd"/>
      <w:r w:rsidRPr="006E54E9">
        <w:t xml:space="preserve">; professor of government at Claremont McKenna College. May 27, 2021; “The China Threat Is Being Overhyped”; </w:t>
      </w:r>
      <w:r w:rsidRPr="006E54E9">
        <w:rPr>
          <w:i/>
          <w:iCs/>
        </w:rPr>
        <w:t>Bloomberg</w:t>
      </w:r>
      <w:r w:rsidRPr="006E54E9">
        <w:t xml:space="preserve">; [edited for ableist language]; </w:t>
      </w:r>
      <w:hyperlink r:id="rId14" w:history="1">
        <w:r w:rsidRPr="006E54E9">
          <w:rPr>
            <w:rStyle w:val="Hyperlink"/>
          </w:rPr>
          <w:t>https://www.bloomberg.com/opinion/articles/2021-05-27/u-s-shouldn-t-treat-china-as-an-existential-threat</w:t>
        </w:r>
      </w:hyperlink>
      <w:r w:rsidRPr="006E54E9">
        <w:t>; //CYang (thanks Devin &lt;3)</w:t>
      </w:r>
    </w:p>
    <w:p w14:paraId="1368894C" w14:textId="77777777" w:rsidR="00BD1EFC" w:rsidRPr="006E54E9" w:rsidRDefault="00BD1EFC" w:rsidP="00BD1EFC">
      <w:r w:rsidRPr="006E54E9">
        <w:t xml:space="preserve">Republicans across the political spectrum, from moderate Senator Mitt Romney to </w:t>
      </w:r>
      <w:r w:rsidRPr="006E54E9">
        <w:rPr>
          <w:rStyle w:val="Emphasis"/>
          <w:highlight w:val="cyan"/>
        </w:rPr>
        <w:t>fire-breathing</w:t>
      </w:r>
      <w:r w:rsidRPr="006E54E9">
        <w:rPr>
          <w:rStyle w:val="StyleUnderline"/>
        </w:rPr>
        <w:t xml:space="preserve"> </w:t>
      </w:r>
      <w:r w:rsidRPr="006E54E9">
        <w:t xml:space="preserve">former Secretary of State </w:t>
      </w:r>
      <w:r w:rsidRPr="006E54E9">
        <w:rPr>
          <w:rStyle w:val="StyleUnderline"/>
        </w:rPr>
        <w:t xml:space="preserve">Mike </w:t>
      </w:r>
      <w:r w:rsidRPr="006E54E9">
        <w:rPr>
          <w:rStyle w:val="StyleUnderline"/>
          <w:highlight w:val="cyan"/>
        </w:rPr>
        <w:t>Pompeo</w:t>
      </w:r>
      <w:r w:rsidRPr="006E54E9">
        <w:t xml:space="preserve">, have </w:t>
      </w:r>
      <w:r w:rsidRPr="006E54E9">
        <w:rPr>
          <w:rStyle w:val="StyleUnderline"/>
          <w:highlight w:val="cyan"/>
        </w:rPr>
        <w:t>decreed</w:t>
      </w:r>
      <w:r w:rsidRPr="006E54E9">
        <w:t xml:space="preserve"> that </w:t>
      </w:r>
      <w:r w:rsidRPr="006E54E9">
        <w:rPr>
          <w:rStyle w:val="StyleUnderline"/>
          <w:highlight w:val="cyan"/>
        </w:rPr>
        <w:t>China</w:t>
      </w:r>
      <w:r w:rsidRPr="006E54E9">
        <w:rPr>
          <w:rStyle w:val="StyleUnderline"/>
        </w:rPr>
        <w:t xml:space="preserve"> </w:t>
      </w:r>
      <w:r w:rsidRPr="006E54E9">
        <w:rPr>
          <w:rStyle w:val="Emphasis"/>
        </w:rPr>
        <w:t xml:space="preserve">poses an </w:t>
      </w:r>
      <w:r w:rsidRPr="006E54E9">
        <w:rPr>
          <w:rStyle w:val="Emphasis"/>
          <w:highlight w:val="cyan"/>
        </w:rPr>
        <w:t>existential threat</w:t>
      </w:r>
      <w:r w:rsidRPr="006E54E9">
        <w:rPr>
          <w:rStyle w:val="StyleUnderline"/>
          <w:highlight w:val="cyan"/>
        </w:rPr>
        <w:t xml:space="preserve"> to the </w:t>
      </w:r>
      <w:r w:rsidRPr="006E54E9">
        <w:rPr>
          <w:rStyle w:val="Emphasis"/>
          <w:highlight w:val="cyan"/>
        </w:rPr>
        <w:t>U</w:t>
      </w:r>
      <w:r w:rsidRPr="006E54E9">
        <w:rPr>
          <w:rStyle w:val="StyleUnderline"/>
        </w:rPr>
        <w:t xml:space="preserve">nited </w:t>
      </w:r>
      <w:r w:rsidRPr="006E54E9">
        <w:rPr>
          <w:rStyle w:val="Emphasis"/>
          <w:highlight w:val="cyan"/>
        </w:rPr>
        <w:t>S</w:t>
      </w:r>
      <w:r w:rsidRPr="006E54E9">
        <w:rPr>
          <w:rStyle w:val="StyleUnderline"/>
        </w:rPr>
        <w:t>tates</w:t>
      </w:r>
      <w:r w:rsidRPr="006E54E9">
        <w:t>. While President Joe Biden hasn’t gone that far yet, his national-security team has maintained the previous administration’s hardline policies toward Beijing. Any other stance would risk a political backlash: The latest Gallup poll shows nearly 80% of Americans hold unfavorable views of China — a number that will only rise if U.S. intelligence agencies conclude that the new coronavirus leaked from a Chinese lab.</w:t>
      </w:r>
    </w:p>
    <w:p w14:paraId="2C67E1EE" w14:textId="77777777" w:rsidR="00BD1EFC" w:rsidRPr="006E54E9" w:rsidRDefault="00BD1EFC" w:rsidP="00BD1EFC">
      <w:pPr>
        <w:rPr>
          <w:szCs w:val="16"/>
        </w:rPr>
      </w:pPr>
      <w:r w:rsidRPr="006E54E9">
        <w:rPr>
          <w:szCs w:val="16"/>
        </w:rPr>
        <w:t xml:space="preserve">Biden should think carefully before he commits himself further. Countries facing an existential threat must mobilize and deploy all their resources to confront, if not remove, that threat and ensure their survival. </w:t>
      </w:r>
      <w:r w:rsidRPr="006E54E9">
        <w:rPr>
          <w:rStyle w:val="StyleUnderline"/>
          <w:highlight w:val="cyan"/>
        </w:rPr>
        <w:t>How</w:t>
      </w:r>
      <w:r w:rsidRPr="006E54E9">
        <w:rPr>
          <w:szCs w:val="16"/>
        </w:rPr>
        <w:t xml:space="preserve"> the </w:t>
      </w:r>
      <w:r w:rsidRPr="006E54E9">
        <w:rPr>
          <w:rStyle w:val="StyleUnderline"/>
        </w:rPr>
        <w:t>Biden</w:t>
      </w:r>
      <w:r w:rsidRPr="006E54E9">
        <w:rPr>
          <w:szCs w:val="16"/>
        </w:rPr>
        <w:t xml:space="preserve"> administration </w:t>
      </w:r>
      <w:r w:rsidRPr="006E54E9">
        <w:rPr>
          <w:rStyle w:val="StyleUnderline"/>
          <w:highlight w:val="cyan"/>
        </w:rPr>
        <w:t>assesses</w:t>
      </w:r>
      <w:r w:rsidRPr="006E54E9">
        <w:rPr>
          <w:szCs w:val="16"/>
        </w:rPr>
        <w:t xml:space="preserve"> the </w:t>
      </w:r>
      <w:r w:rsidRPr="006E54E9">
        <w:rPr>
          <w:rStyle w:val="StyleUnderline"/>
          <w:highlight w:val="cyan"/>
        </w:rPr>
        <w:t>threat</w:t>
      </w:r>
      <w:r w:rsidRPr="006E54E9">
        <w:rPr>
          <w:rStyle w:val="StyleUnderline"/>
        </w:rPr>
        <w:t xml:space="preserve"> China poses</w:t>
      </w:r>
      <w:r w:rsidRPr="006E54E9">
        <w:rPr>
          <w:szCs w:val="16"/>
        </w:rPr>
        <w:t xml:space="preserve"> will </w:t>
      </w:r>
      <w:r w:rsidRPr="006E54E9">
        <w:rPr>
          <w:rStyle w:val="Emphasis"/>
        </w:rPr>
        <w:t xml:space="preserve">effectively </w:t>
      </w:r>
      <w:r w:rsidRPr="006E54E9">
        <w:rPr>
          <w:rStyle w:val="Emphasis"/>
          <w:highlight w:val="cyan"/>
        </w:rPr>
        <w:t>determine</w:t>
      </w:r>
      <w:r w:rsidRPr="006E54E9">
        <w:rPr>
          <w:rStyle w:val="StyleUnderline"/>
          <w:highlight w:val="cyan"/>
        </w:rPr>
        <w:t xml:space="preserve"> war and peace</w:t>
      </w:r>
      <w:r w:rsidRPr="006E54E9">
        <w:rPr>
          <w:rStyle w:val="StyleUnderline"/>
        </w:rPr>
        <w:t xml:space="preserve"> in the 21st century</w:t>
      </w:r>
      <w:r w:rsidRPr="006E54E9">
        <w:rPr>
          <w:szCs w:val="16"/>
        </w:rPr>
        <w:t>.</w:t>
      </w:r>
    </w:p>
    <w:p w14:paraId="28533F94" w14:textId="77777777" w:rsidR="00BD1EFC" w:rsidRPr="006E54E9" w:rsidRDefault="00BD1EFC" w:rsidP="00BD1EFC">
      <w:r w:rsidRPr="006E54E9">
        <w:t xml:space="preserve">The fact </w:t>
      </w:r>
      <w:proofErr w:type="gramStart"/>
      <w:r w:rsidRPr="006E54E9">
        <w:t>is,</w:t>
      </w:r>
      <w:proofErr w:type="gramEnd"/>
      <w:r w:rsidRPr="006E54E9">
        <w:t xml:space="preserve"> those throwing around the charge most liberally don’t seem to have thought through what it would really mean for China to threaten the existence of the world’s most powerful nation. </w:t>
      </w:r>
      <w:proofErr w:type="gramStart"/>
      <w:r w:rsidRPr="006E54E9">
        <w:rPr>
          <w:rStyle w:val="StyleUnderline"/>
        </w:rPr>
        <w:t xml:space="preserve">In </w:t>
      </w:r>
      <w:r w:rsidRPr="006E54E9">
        <w:rPr>
          <w:rStyle w:val="Emphasis"/>
          <w:highlight w:val="cyan"/>
        </w:rPr>
        <w:t>reality</w:t>
      </w:r>
      <w:r w:rsidRPr="006E54E9">
        <w:t xml:space="preserve">, </w:t>
      </w:r>
      <w:r w:rsidRPr="006E54E9">
        <w:rPr>
          <w:rStyle w:val="StyleUnderline"/>
          <w:highlight w:val="cyan"/>
        </w:rPr>
        <w:t>China</w:t>
      </w:r>
      <w:proofErr w:type="gramEnd"/>
      <w:r w:rsidRPr="006E54E9">
        <w:rPr>
          <w:rStyle w:val="StyleUnderline"/>
          <w:highlight w:val="cyan"/>
        </w:rPr>
        <w:t xml:space="preserve"> has neither</w:t>
      </w:r>
      <w:r w:rsidRPr="006E54E9">
        <w:t xml:space="preserve"> the </w:t>
      </w:r>
      <w:r w:rsidRPr="006E54E9">
        <w:rPr>
          <w:rStyle w:val="Emphasis"/>
        </w:rPr>
        <w:t xml:space="preserve">destructive </w:t>
      </w:r>
      <w:r w:rsidRPr="006E54E9">
        <w:rPr>
          <w:rStyle w:val="Emphasis"/>
          <w:highlight w:val="cyan"/>
        </w:rPr>
        <w:t>capability</w:t>
      </w:r>
      <w:r w:rsidRPr="006E54E9">
        <w:rPr>
          <w:rStyle w:val="StyleUnderline"/>
        </w:rPr>
        <w:t xml:space="preserve"> </w:t>
      </w:r>
      <w:r w:rsidRPr="006E54E9">
        <w:rPr>
          <w:rStyle w:val="StyleUnderline"/>
          <w:highlight w:val="cyan"/>
        </w:rPr>
        <w:t>nor</w:t>
      </w:r>
      <w:r w:rsidRPr="006E54E9">
        <w:t xml:space="preserve"> the </w:t>
      </w:r>
      <w:r w:rsidRPr="006E54E9">
        <w:rPr>
          <w:rStyle w:val="Emphasis"/>
        </w:rPr>
        <w:t xml:space="preserve">geopolitical </w:t>
      </w:r>
      <w:r w:rsidRPr="006E54E9">
        <w:rPr>
          <w:rStyle w:val="Emphasis"/>
          <w:highlight w:val="cyan"/>
        </w:rPr>
        <w:t>motivation</w:t>
      </w:r>
      <w:r w:rsidRPr="006E54E9">
        <w:rPr>
          <w:rStyle w:val="StyleUnderline"/>
          <w:highlight w:val="cyan"/>
        </w:rPr>
        <w:t xml:space="preserve"> to destroy the U</w:t>
      </w:r>
      <w:r w:rsidRPr="006E54E9">
        <w:t>.</w:t>
      </w:r>
      <w:r w:rsidRPr="006E54E9">
        <w:rPr>
          <w:rStyle w:val="StyleUnderline"/>
          <w:highlight w:val="cyan"/>
        </w:rPr>
        <w:t>S</w:t>
      </w:r>
      <w:r w:rsidRPr="006E54E9">
        <w:t>.</w:t>
      </w:r>
    </w:p>
    <w:p w14:paraId="1CBADB9F" w14:textId="77777777" w:rsidR="00BD1EFC" w:rsidRPr="006E54E9" w:rsidRDefault="00BD1EFC" w:rsidP="00BD1EFC">
      <w:r w:rsidRPr="006E54E9">
        <w:t xml:space="preserve">Most obviously, unlike the former Soviet Union, </w:t>
      </w:r>
      <w:r w:rsidRPr="006E54E9">
        <w:rPr>
          <w:rStyle w:val="StyleUnderline"/>
        </w:rPr>
        <w:t xml:space="preserve">China does </w:t>
      </w:r>
      <w:r w:rsidRPr="006E54E9">
        <w:rPr>
          <w:rStyle w:val="StyleUnderline"/>
          <w:highlight w:val="cyan"/>
        </w:rPr>
        <w:t>not possess</w:t>
      </w:r>
      <w:r w:rsidRPr="006E54E9">
        <w:t xml:space="preserve"> a </w:t>
      </w:r>
      <w:r w:rsidRPr="006E54E9">
        <w:rPr>
          <w:rStyle w:val="Emphasis"/>
          <w:highlight w:val="cyan"/>
        </w:rPr>
        <w:t>nuclear arsenal</w:t>
      </w:r>
      <w:r w:rsidRPr="006E54E9">
        <w:rPr>
          <w:rStyle w:val="StyleUnderline"/>
          <w:highlight w:val="cyan"/>
        </w:rPr>
        <w:t xml:space="preserve"> large</w:t>
      </w:r>
      <w:r w:rsidRPr="006E54E9">
        <w:rPr>
          <w:rStyle w:val="StyleUnderline"/>
        </w:rPr>
        <w:t xml:space="preserve"> and powerful enough</w:t>
      </w:r>
      <w:r w:rsidRPr="006E54E9">
        <w:t xml:space="preserve"> to obliterate the U.S. And, while its conventional power has grown to the point where it could inflict serious losses on U.S. forces in a conflict over Taiwan, </w:t>
      </w:r>
      <w:r w:rsidRPr="006E54E9">
        <w:rPr>
          <w:rStyle w:val="StyleUnderline"/>
        </w:rPr>
        <w:t xml:space="preserve">China’s </w:t>
      </w:r>
      <w:r w:rsidRPr="006E54E9">
        <w:rPr>
          <w:rStyle w:val="StyleUnderline"/>
          <w:highlight w:val="cyan"/>
        </w:rPr>
        <w:t xml:space="preserve">military </w:t>
      </w:r>
      <w:r w:rsidRPr="006E54E9">
        <w:rPr>
          <w:rStyle w:val="Emphasis"/>
          <w:highlight w:val="cyan"/>
        </w:rPr>
        <w:t>significantly lags</w:t>
      </w:r>
      <w:r w:rsidRPr="006E54E9">
        <w:rPr>
          <w:rStyle w:val="StyleUnderline"/>
        </w:rPr>
        <w:t xml:space="preserve"> the </w:t>
      </w:r>
      <w:r w:rsidRPr="006E54E9">
        <w:rPr>
          <w:rStyle w:val="StyleUnderline"/>
          <w:highlight w:val="cyan"/>
        </w:rPr>
        <w:t xml:space="preserve">U.S. in </w:t>
      </w:r>
      <w:r w:rsidRPr="006E54E9">
        <w:rPr>
          <w:rStyle w:val="Emphasis"/>
          <w:highlight w:val="cyan"/>
        </w:rPr>
        <w:t>tech</w:t>
      </w:r>
      <w:r w:rsidRPr="006E54E9">
        <w:rPr>
          <w:rStyle w:val="Emphasis"/>
        </w:rPr>
        <w:t>nological sophistication</w:t>
      </w:r>
      <w:r w:rsidRPr="006E54E9">
        <w:rPr>
          <w:rStyle w:val="StyleUnderline"/>
        </w:rPr>
        <w:t xml:space="preserve"> </w:t>
      </w:r>
      <w:r w:rsidRPr="006E54E9">
        <w:rPr>
          <w:rStyle w:val="StyleUnderline"/>
          <w:highlight w:val="cyan"/>
        </w:rPr>
        <w:t>and</w:t>
      </w:r>
      <w:r w:rsidRPr="006E54E9">
        <w:rPr>
          <w:rStyle w:val="StyleUnderline"/>
        </w:rPr>
        <w:t xml:space="preserve"> </w:t>
      </w:r>
      <w:r w:rsidRPr="006E54E9">
        <w:rPr>
          <w:rStyle w:val="Emphasis"/>
        </w:rPr>
        <w:t xml:space="preserve">warfighting </w:t>
      </w:r>
      <w:r w:rsidRPr="006E54E9">
        <w:rPr>
          <w:rStyle w:val="Emphasis"/>
          <w:highlight w:val="cyan"/>
        </w:rPr>
        <w:t>experience</w:t>
      </w:r>
      <w:r w:rsidRPr="006E54E9">
        <w:t>.</w:t>
      </w:r>
    </w:p>
    <w:p w14:paraId="478827D8" w14:textId="77777777" w:rsidR="00BD1EFC" w:rsidRPr="006E54E9" w:rsidRDefault="00BD1EFC" w:rsidP="00BD1EFC">
      <w:r w:rsidRPr="006E54E9">
        <w:rPr>
          <w:rStyle w:val="StyleUnderline"/>
        </w:rPr>
        <w:t xml:space="preserve">In any </w:t>
      </w:r>
      <w:r w:rsidRPr="006E54E9">
        <w:rPr>
          <w:rStyle w:val="Emphasis"/>
        </w:rPr>
        <w:t>wider clash</w:t>
      </w:r>
      <w:r w:rsidRPr="006E54E9">
        <w:t xml:space="preserve">, the </w:t>
      </w:r>
      <w:r w:rsidRPr="006E54E9">
        <w:rPr>
          <w:rStyle w:val="StyleUnderline"/>
          <w:highlight w:val="cyan"/>
        </w:rPr>
        <w:t>U.S.</w:t>
      </w:r>
      <w:r w:rsidRPr="006E54E9">
        <w:t xml:space="preserve"> would also be able to </w:t>
      </w:r>
      <w:r w:rsidRPr="006E54E9">
        <w:rPr>
          <w:rStyle w:val="StyleUnderline"/>
        </w:rPr>
        <w:t>count on</w:t>
      </w:r>
      <w:r w:rsidRPr="006E54E9">
        <w:t xml:space="preserve"> the </w:t>
      </w:r>
      <w:r w:rsidRPr="006E54E9">
        <w:rPr>
          <w:rStyle w:val="StyleUnderline"/>
        </w:rPr>
        <w:t xml:space="preserve">support of its </w:t>
      </w:r>
      <w:r w:rsidRPr="006E54E9">
        <w:rPr>
          <w:rStyle w:val="StyleUnderline"/>
          <w:highlight w:val="cyan"/>
        </w:rPr>
        <w:t>allies</w:t>
      </w:r>
      <w:r w:rsidRPr="006E54E9">
        <w:rPr>
          <w:rStyle w:val="StyleUnderline"/>
        </w:rPr>
        <w:t xml:space="preserve"> and China’s regional rivals</w:t>
      </w:r>
      <w:r w:rsidRPr="006E54E9">
        <w:t xml:space="preserve">, including Japan and India, </w:t>
      </w:r>
      <w:r w:rsidRPr="006E54E9">
        <w:rPr>
          <w:rStyle w:val="StyleUnderline"/>
        </w:rPr>
        <w:t>which</w:t>
      </w:r>
      <w:r w:rsidRPr="006E54E9">
        <w:t xml:space="preserve"> themselves </w:t>
      </w:r>
      <w:r w:rsidRPr="006E54E9">
        <w:rPr>
          <w:rStyle w:val="StyleUnderline"/>
          <w:highlight w:val="cyan"/>
        </w:rPr>
        <w:t xml:space="preserve">have </w:t>
      </w:r>
      <w:r w:rsidRPr="006E54E9">
        <w:rPr>
          <w:rStyle w:val="Emphasis"/>
          <w:highlight w:val="cyan"/>
        </w:rPr>
        <w:t>potent militaries</w:t>
      </w:r>
      <w:r w:rsidRPr="006E54E9">
        <w:t xml:space="preserve">. </w:t>
      </w:r>
      <w:r w:rsidRPr="006E54E9">
        <w:rPr>
          <w:rStyle w:val="StyleUnderline"/>
          <w:highlight w:val="cyan"/>
        </w:rPr>
        <w:t>China</w:t>
      </w:r>
      <w:r w:rsidRPr="006E54E9">
        <w:t xml:space="preserve"> will be </w:t>
      </w:r>
      <w:r w:rsidRPr="006E54E9">
        <w:rPr>
          <w:rStyle w:val="Emphasis"/>
          <w:highlight w:val="cyan"/>
        </w:rPr>
        <w:t>alone</w:t>
      </w:r>
      <w:r w:rsidRPr="006E54E9">
        <w:rPr>
          <w:rStyle w:val="StyleUnderline"/>
        </w:rPr>
        <w:t xml:space="preserve"> and face enemies on </w:t>
      </w:r>
      <w:r w:rsidRPr="006E54E9">
        <w:rPr>
          <w:rStyle w:val="Emphasis"/>
        </w:rPr>
        <w:t>many sides</w:t>
      </w:r>
      <w:r w:rsidRPr="006E54E9">
        <w:t>.</w:t>
      </w:r>
    </w:p>
    <w:p w14:paraId="4D6D7571" w14:textId="77777777" w:rsidR="00BD1EFC" w:rsidRPr="006E54E9" w:rsidRDefault="00BD1EFC" w:rsidP="00BD1EFC">
      <w:pPr>
        <w:rPr>
          <w:szCs w:val="16"/>
        </w:rPr>
      </w:pPr>
      <w:r w:rsidRPr="006E54E9">
        <w:rPr>
          <w:szCs w:val="16"/>
        </w:rPr>
        <w:t>As for motivation, China is deeply resentful of the American security presence in Asia. Its leaders see the U.S. as the principal obstacle to their country’s global ambitions. But there is no evidence that they are bent on regime change in the U.S. or seek its physical destruction.</w:t>
      </w:r>
    </w:p>
    <w:p w14:paraId="7B3F4012" w14:textId="77777777" w:rsidR="00BD1EFC" w:rsidRPr="006E54E9" w:rsidRDefault="00BD1EFC" w:rsidP="00BD1EFC">
      <w:r w:rsidRPr="006E54E9">
        <w:rPr>
          <w:rStyle w:val="StyleUnderline"/>
          <w:highlight w:val="cyan"/>
        </w:rPr>
        <w:t>China has no</w:t>
      </w:r>
      <w:r w:rsidRPr="006E54E9">
        <w:rPr>
          <w:rStyle w:val="StyleUnderline"/>
        </w:rPr>
        <w:t xml:space="preserve"> </w:t>
      </w:r>
      <w:r w:rsidRPr="006E54E9">
        <w:rPr>
          <w:rStyle w:val="Emphasis"/>
        </w:rPr>
        <w:t xml:space="preserve">real </w:t>
      </w:r>
      <w:r w:rsidRPr="006E54E9">
        <w:rPr>
          <w:rStyle w:val="Emphasis"/>
          <w:highlight w:val="cyan"/>
        </w:rPr>
        <w:t>ideological appeal</w:t>
      </w:r>
      <w:r w:rsidRPr="006E54E9">
        <w:rPr>
          <w:rStyle w:val="StyleUnderline"/>
        </w:rPr>
        <w:t xml:space="preserve"> outside its borders</w:t>
      </w:r>
      <w:r w:rsidRPr="006E54E9">
        <w:t xml:space="preserve">, despite assiduously promoting its </w:t>
      </w:r>
      <w:proofErr w:type="gramStart"/>
      <w:r w:rsidRPr="006E54E9">
        <w:t>“ China</w:t>
      </w:r>
      <w:proofErr w:type="gramEnd"/>
      <w:r w:rsidRPr="006E54E9">
        <w:t xml:space="preserve"> Model” of rapid economic development under one-party rule; most other countries know that China’s economic success would be hard to replicate. During the height of the Cold War in the 1950s and 1960s, Soviet communism inspired revolutions around the world. Today, the few countries that pay lip service to the China Model do so to win economic favors from Beijing. The real ideological threat to the U.S. — the political authoritarianism embodied by former President Donald Trump and his followers — lies within its own borders.</w:t>
      </w:r>
    </w:p>
    <w:p w14:paraId="4489F271" w14:textId="77777777" w:rsidR="00BD1EFC" w:rsidRPr="006E54E9" w:rsidRDefault="00BD1EFC" w:rsidP="00BD1EFC">
      <w:r w:rsidRPr="006E54E9">
        <w:t xml:space="preserve">What about the prospect of China becoming the world’s largest economy in dollar terms? </w:t>
      </w:r>
      <w:r w:rsidRPr="006E54E9">
        <w:rPr>
          <w:rStyle w:val="StyleUnderline"/>
        </w:rPr>
        <w:t xml:space="preserve">Measured in </w:t>
      </w:r>
      <w:r w:rsidRPr="006E54E9">
        <w:rPr>
          <w:rStyle w:val="Emphasis"/>
        </w:rPr>
        <w:t>real terms</w:t>
      </w:r>
      <w:r w:rsidRPr="006E54E9">
        <w:t xml:space="preserve"> (or </w:t>
      </w:r>
      <w:r w:rsidRPr="006E54E9">
        <w:rPr>
          <w:rStyle w:val="StyleUnderline"/>
        </w:rPr>
        <w:t>purchasing power parity</w:t>
      </w:r>
      <w:r w:rsidRPr="006E54E9">
        <w:t xml:space="preserve">), the </w:t>
      </w:r>
      <w:r w:rsidRPr="006E54E9">
        <w:rPr>
          <w:rStyle w:val="StyleUnderline"/>
          <w:highlight w:val="cyan"/>
        </w:rPr>
        <w:t xml:space="preserve">Chinese economy surpassed America’s in </w:t>
      </w:r>
      <w:r w:rsidRPr="006E54E9">
        <w:rPr>
          <w:rStyle w:val="Emphasis"/>
          <w:highlight w:val="cyan"/>
        </w:rPr>
        <w:t>2014</w:t>
      </w:r>
      <w:r w:rsidRPr="006E54E9">
        <w:rPr>
          <w:rStyle w:val="StyleUnderline"/>
          <w:highlight w:val="cyan"/>
        </w:rPr>
        <w:t xml:space="preserve"> without eroding U.S. </w:t>
      </w:r>
      <w:r w:rsidRPr="006E54E9">
        <w:rPr>
          <w:rStyle w:val="Emphasis"/>
          <w:highlight w:val="cyan"/>
        </w:rPr>
        <w:t>leadership</w:t>
      </w:r>
      <w:r w:rsidRPr="006E54E9">
        <w:rPr>
          <w:rStyle w:val="Emphasis"/>
        </w:rPr>
        <w:t xml:space="preserve"> in global finance</w:t>
      </w:r>
      <w:r w:rsidRPr="006E54E9">
        <w:t xml:space="preserve"> and </w:t>
      </w:r>
      <w:r w:rsidRPr="006E54E9">
        <w:rPr>
          <w:rStyle w:val="StyleUnderline"/>
        </w:rPr>
        <w:t>technology</w:t>
      </w:r>
      <w:r w:rsidRPr="006E54E9">
        <w:t xml:space="preserve">, </w:t>
      </w:r>
      <w:r w:rsidRPr="006E54E9">
        <w:rPr>
          <w:rStyle w:val="StyleUnderline"/>
        </w:rPr>
        <w:t>or</w:t>
      </w:r>
      <w:r w:rsidRPr="006E54E9">
        <w:t xml:space="preserve"> undermining U.S. </w:t>
      </w:r>
      <w:r w:rsidRPr="006E54E9">
        <w:rPr>
          <w:rStyle w:val="StyleUnderline"/>
        </w:rPr>
        <w:t>prosperity</w:t>
      </w:r>
      <w:r w:rsidRPr="006E54E9">
        <w:t>.</w:t>
      </w:r>
    </w:p>
    <w:p w14:paraId="7B26B549" w14:textId="77777777" w:rsidR="00BD1EFC" w:rsidRPr="006E54E9" w:rsidRDefault="00BD1EFC" w:rsidP="00BD1EFC">
      <w:r w:rsidRPr="006E54E9">
        <w:rPr>
          <w:rStyle w:val="StyleUnderline"/>
        </w:rPr>
        <w:t>Judging</w:t>
      </w:r>
      <w:r w:rsidRPr="006E54E9">
        <w:t xml:space="preserve"> the </w:t>
      </w:r>
      <w:r w:rsidRPr="006E54E9">
        <w:rPr>
          <w:rStyle w:val="StyleUnderline"/>
        </w:rPr>
        <w:t>Chinese threat by</w:t>
      </w:r>
      <w:r w:rsidRPr="006E54E9">
        <w:t xml:space="preserve"> the </w:t>
      </w:r>
      <w:r w:rsidRPr="006E54E9">
        <w:rPr>
          <w:rStyle w:val="StyleUnderline"/>
        </w:rPr>
        <w:t>size of China’s economy</w:t>
      </w:r>
      <w:r w:rsidRPr="006E54E9">
        <w:t xml:space="preserve"> (the amount of goods and services it produces) is also </w:t>
      </w:r>
      <w:r w:rsidRPr="006E54E9">
        <w:rPr>
          <w:rStyle w:val="Emphasis"/>
        </w:rPr>
        <w:t>misleading</w:t>
      </w:r>
      <w:r w:rsidRPr="006E54E9">
        <w:rPr>
          <w:rStyle w:val="StyleUnderline"/>
        </w:rPr>
        <w:t xml:space="preserve"> because</w:t>
      </w:r>
      <w:r w:rsidRPr="006E54E9">
        <w:t xml:space="preserve"> its </w:t>
      </w:r>
      <w:r w:rsidRPr="006E54E9">
        <w:rPr>
          <w:rStyle w:val="StyleUnderline"/>
        </w:rPr>
        <w:t xml:space="preserve">population is </w:t>
      </w:r>
      <w:r w:rsidRPr="006E54E9">
        <w:rPr>
          <w:rStyle w:val="Emphasis"/>
        </w:rPr>
        <w:t>more than four times larger</w:t>
      </w:r>
      <w:r w:rsidRPr="006E54E9">
        <w:t xml:space="preserve"> than that of the U.S. </w:t>
      </w:r>
      <w:r w:rsidRPr="006E54E9">
        <w:rPr>
          <w:rStyle w:val="StyleUnderline"/>
          <w:highlight w:val="cyan"/>
        </w:rPr>
        <w:t xml:space="preserve">Aggregate wealth and </w:t>
      </w:r>
      <w:r w:rsidRPr="006E54E9">
        <w:rPr>
          <w:rStyle w:val="Emphasis"/>
          <w:highlight w:val="cyan"/>
        </w:rPr>
        <w:t>tech</w:t>
      </w:r>
      <w:r w:rsidRPr="006E54E9">
        <w:rPr>
          <w:rStyle w:val="Emphasis"/>
        </w:rPr>
        <w:t>nological capabilities</w:t>
      </w:r>
      <w:r w:rsidRPr="006E54E9">
        <w:rPr>
          <w:rStyle w:val="StyleUnderline"/>
        </w:rPr>
        <w:t xml:space="preserve"> are </w:t>
      </w:r>
      <w:r w:rsidRPr="006E54E9">
        <w:rPr>
          <w:rStyle w:val="Emphasis"/>
          <w:highlight w:val="cyan"/>
        </w:rPr>
        <w:t>far more meaningful</w:t>
      </w:r>
      <w:r w:rsidRPr="006E54E9">
        <w:rPr>
          <w:rStyle w:val="Emphasis"/>
        </w:rPr>
        <w:t xml:space="preserve"> yardsticks</w:t>
      </w:r>
      <w:r w:rsidRPr="006E54E9">
        <w:rPr>
          <w:rStyle w:val="StyleUnderline"/>
        </w:rPr>
        <w:t xml:space="preserve"> of power</w:t>
      </w:r>
      <w:r w:rsidRPr="006E54E9">
        <w:t>.</w:t>
      </w:r>
    </w:p>
    <w:p w14:paraId="1705A25D" w14:textId="77777777" w:rsidR="00BD1EFC" w:rsidRPr="006E54E9" w:rsidRDefault="00BD1EFC" w:rsidP="00BD1EFC">
      <w:pPr>
        <w:rPr>
          <w:szCs w:val="16"/>
        </w:rPr>
      </w:pPr>
      <w:r w:rsidRPr="006E54E9">
        <w:rPr>
          <w:szCs w:val="16"/>
        </w:rPr>
        <w:t xml:space="preserve">Compared with China, the </w:t>
      </w:r>
      <w:r w:rsidRPr="006E54E9">
        <w:rPr>
          <w:rStyle w:val="StyleUnderline"/>
        </w:rPr>
        <w:t xml:space="preserve">U.S. remains a </w:t>
      </w:r>
      <w:r w:rsidRPr="006E54E9">
        <w:rPr>
          <w:rStyle w:val="Emphasis"/>
        </w:rPr>
        <w:t>solid leader</w:t>
      </w:r>
      <w:r w:rsidRPr="006E54E9">
        <w:rPr>
          <w:rStyle w:val="StyleUnderline"/>
        </w:rPr>
        <w:t xml:space="preserve"> in both</w:t>
      </w:r>
      <w:r w:rsidRPr="006E54E9">
        <w:rPr>
          <w:szCs w:val="16"/>
        </w:rPr>
        <w:t xml:space="preserve">. </w:t>
      </w:r>
      <w:r w:rsidRPr="006E54E9">
        <w:rPr>
          <w:rStyle w:val="StyleUnderline"/>
        </w:rPr>
        <w:t>U.S. households held $130 trillion</w:t>
      </w:r>
      <w:r w:rsidRPr="006E54E9">
        <w:rPr>
          <w:szCs w:val="16"/>
        </w:rPr>
        <w:t xml:space="preserve"> in wealth at the end of 2020, while Credit Suisse estimates that </w:t>
      </w:r>
      <w:r w:rsidRPr="006E54E9">
        <w:rPr>
          <w:rStyle w:val="StyleUnderline"/>
        </w:rPr>
        <w:t>Chinese</w:t>
      </w:r>
      <w:r w:rsidRPr="006E54E9">
        <w:rPr>
          <w:szCs w:val="16"/>
        </w:rPr>
        <w:t xml:space="preserve"> household wealth in mid-2020 </w:t>
      </w:r>
      <w:r w:rsidRPr="006E54E9">
        <w:rPr>
          <w:rStyle w:val="StyleUnderline"/>
        </w:rPr>
        <w:t>stood at $82 trillion</w:t>
      </w:r>
      <w:r w:rsidRPr="006E54E9">
        <w:rPr>
          <w:szCs w:val="16"/>
        </w:rPr>
        <w:t xml:space="preserve">. </w:t>
      </w:r>
    </w:p>
    <w:p w14:paraId="4E32928A" w14:textId="77777777" w:rsidR="00BD1EFC" w:rsidRPr="006E54E9" w:rsidRDefault="00BD1EFC" w:rsidP="00BD1EFC">
      <w:r w:rsidRPr="006E54E9">
        <w:rPr>
          <w:rStyle w:val="StyleUnderline"/>
        </w:rPr>
        <w:t>Technologically</w:t>
      </w:r>
      <w:r w:rsidRPr="006E54E9">
        <w:t xml:space="preserve">, while China has made impressive strides in recent years, the </w:t>
      </w:r>
      <w:r w:rsidRPr="006E54E9">
        <w:rPr>
          <w:rStyle w:val="StyleUnderline"/>
        </w:rPr>
        <w:t>U</w:t>
      </w:r>
      <w:r w:rsidRPr="006E54E9">
        <w:t>.</w:t>
      </w:r>
      <w:r w:rsidRPr="006E54E9">
        <w:rPr>
          <w:rStyle w:val="StyleUnderline"/>
        </w:rPr>
        <w:t>S</w:t>
      </w:r>
      <w:r w:rsidRPr="006E54E9">
        <w:t xml:space="preserve">. continues to </w:t>
      </w:r>
      <w:r w:rsidRPr="006E54E9">
        <w:rPr>
          <w:rStyle w:val="StyleUnderline"/>
        </w:rPr>
        <w:t xml:space="preserve">lead in </w:t>
      </w:r>
      <w:r w:rsidRPr="006E54E9">
        <w:rPr>
          <w:rStyle w:val="Emphasis"/>
        </w:rPr>
        <w:t>key areas</w:t>
      </w:r>
      <w:r w:rsidRPr="006E54E9">
        <w:t xml:space="preserve">. The </w:t>
      </w:r>
      <w:r w:rsidRPr="006E54E9">
        <w:rPr>
          <w:rStyle w:val="StyleUnderline"/>
          <w:highlight w:val="cyan"/>
        </w:rPr>
        <w:t>recent</w:t>
      </w:r>
      <w:r w:rsidRPr="006E54E9">
        <w:rPr>
          <w:rStyle w:val="StyleUnderline"/>
        </w:rPr>
        <w:t xml:space="preserve"> </w:t>
      </w:r>
      <w:r w:rsidRPr="006E54E9">
        <w:rPr>
          <w:rStyle w:val="Emphasis"/>
        </w:rPr>
        <w:t xml:space="preserve">tech </w:t>
      </w:r>
      <w:r w:rsidRPr="006E54E9">
        <w:rPr>
          <w:rStyle w:val="Emphasis"/>
          <w:highlight w:val="cyan"/>
        </w:rPr>
        <w:t>trade war</w:t>
      </w:r>
      <w:r w:rsidRPr="006E54E9">
        <w:t xml:space="preserve"> between the two countries </w:t>
      </w:r>
      <w:r w:rsidRPr="006E54E9">
        <w:rPr>
          <w:rStyle w:val="StyleUnderline"/>
          <w:highlight w:val="cyan"/>
        </w:rPr>
        <w:t>exposed</w:t>
      </w:r>
      <w:r w:rsidRPr="006E54E9">
        <w:t xml:space="preserve"> just </w:t>
      </w:r>
      <w:r w:rsidRPr="006E54E9">
        <w:rPr>
          <w:rStyle w:val="StyleUnderline"/>
          <w:highlight w:val="cyan"/>
        </w:rPr>
        <w:t>how vulnerable China</w:t>
      </w:r>
      <w:r w:rsidRPr="006E54E9">
        <w:t xml:space="preserve"> — not the U.S. — </w:t>
      </w:r>
      <w:r w:rsidRPr="006E54E9">
        <w:rPr>
          <w:rStyle w:val="StyleUnderline"/>
          <w:highlight w:val="cyan"/>
        </w:rPr>
        <w:t>is</w:t>
      </w:r>
      <w:r w:rsidRPr="006E54E9">
        <w:t xml:space="preserve">. </w:t>
      </w:r>
      <w:r w:rsidRPr="006E54E9">
        <w:rPr>
          <w:rStyle w:val="StyleUnderline"/>
          <w:highlight w:val="cyan"/>
        </w:rPr>
        <w:t>U.S. sanctions</w:t>
      </w:r>
      <w:r w:rsidRPr="006E54E9">
        <w:t xml:space="preserve"> have </w:t>
      </w:r>
      <w:r w:rsidRPr="006E54E9">
        <w:rPr>
          <w:strike/>
        </w:rPr>
        <w:t>crippled</w:t>
      </w:r>
      <w:r w:rsidRPr="006E54E9">
        <w:t xml:space="preserve"> [</w:t>
      </w:r>
      <w:r w:rsidRPr="006E54E9">
        <w:rPr>
          <w:rStyle w:val="Emphasis"/>
          <w:highlight w:val="cyan"/>
        </w:rPr>
        <w:t>annihilated</w:t>
      </w:r>
      <w:r w:rsidRPr="006E54E9">
        <w:t xml:space="preserve">] </w:t>
      </w:r>
      <w:r w:rsidRPr="006E54E9">
        <w:rPr>
          <w:rStyle w:val="StyleUnderline"/>
        </w:rPr>
        <w:t xml:space="preserve">China’s </w:t>
      </w:r>
      <w:r w:rsidRPr="006E54E9">
        <w:rPr>
          <w:rStyle w:val="Emphasis"/>
        </w:rPr>
        <w:t xml:space="preserve">telecom giant </w:t>
      </w:r>
      <w:r w:rsidRPr="006E54E9">
        <w:rPr>
          <w:rStyle w:val="Emphasis"/>
          <w:highlight w:val="cyan"/>
        </w:rPr>
        <w:t>Huawei</w:t>
      </w:r>
      <w:r w:rsidRPr="006E54E9">
        <w:t xml:space="preserve"> Technologies Co. </w:t>
      </w:r>
      <w:r w:rsidRPr="006E54E9">
        <w:rPr>
          <w:rStyle w:val="StyleUnderline"/>
        </w:rPr>
        <w:t xml:space="preserve">and </w:t>
      </w:r>
      <w:r w:rsidRPr="006E54E9">
        <w:rPr>
          <w:rStyle w:val="StyleUnderline"/>
          <w:highlight w:val="cyan"/>
        </w:rPr>
        <w:t>cast</w:t>
      </w:r>
      <w:r w:rsidRPr="006E54E9">
        <w:t xml:space="preserve"> a </w:t>
      </w:r>
      <w:r w:rsidRPr="006E54E9">
        <w:rPr>
          <w:rStyle w:val="StyleUnderline"/>
          <w:highlight w:val="cyan"/>
        </w:rPr>
        <w:t>shadow over</w:t>
      </w:r>
      <w:r w:rsidRPr="006E54E9">
        <w:t xml:space="preserve"> the </w:t>
      </w:r>
      <w:r w:rsidRPr="006E54E9">
        <w:rPr>
          <w:rStyle w:val="StyleUnderline"/>
          <w:highlight w:val="cyan"/>
        </w:rPr>
        <w:t>entire</w:t>
      </w:r>
      <w:r w:rsidRPr="006E54E9">
        <w:rPr>
          <w:rStyle w:val="StyleUnderline"/>
        </w:rPr>
        <w:t xml:space="preserve"> </w:t>
      </w:r>
      <w:r w:rsidRPr="006E54E9">
        <w:rPr>
          <w:rStyle w:val="Emphasis"/>
        </w:rPr>
        <w:t xml:space="preserve">Chinese tech </w:t>
      </w:r>
      <w:r w:rsidRPr="006E54E9">
        <w:rPr>
          <w:rStyle w:val="Emphasis"/>
          <w:highlight w:val="cyan"/>
        </w:rPr>
        <w:t>sector</w:t>
      </w:r>
      <w:r w:rsidRPr="006E54E9">
        <w:t xml:space="preserve">. Even </w:t>
      </w:r>
      <w:r w:rsidRPr="006E54E9">
        <w:rPr>
          <w:rStyle w:val="StyleUnderline"/>
        </w:rPr>
        <w:t>China’s</w:t>
      </w:r>
      <w:r w:rsidRPr="006E54E9">
        <w:t xml:space="preserve"> impressive recent Mars landing depended on </w:t>
      </w:r>
      <w:r w:rsidRPr="006E54E9">
        <w:rPr>
          <w:rStyle w:val="StyleUnderline"/>
          <w:highlight w:val="cyan"/>
        </w:rPr>
        <w:t>tech</w:t>
      </w:r>
      <w:r w:rsidRPr="006E54E9">
        <w:rPr>
          <w:rStyle w:val="StyleUnderline"/>
        </w:rPr>
        <w:t xml:space="preserve">nology </w:t>
      </w:r>
      <w:r w:rsidRPr="006E54E9">
        <w:rPr>
          <w:rStyle w:val="StyleUnderline"/>
          <w:highlight w:val="cyan"/>
        </w:rPr>
        <w:t>comparable to</w:t>
      </w:r>
      <w:r w:rsidRPr="006E54E9">
        <w:t xml:space="preserve"> what </w:t>
      </w:r>
      <w:r w:rsidRPr="006E54E9">
        <w:rPr>
          <w:rStyle w:val="StyleUnderline"/>
          <w:highlight w:val="cyan"/>
        </w:rPr>
        <w:t>NASA</w:t>
      </w:r>
      <w:r w:rsidRPr="006E54E9">
        <w:rPr>
          <w:rStyle w:val="StyleUnderline"/>
        </w:rPr>
        <w:t xml:space="preserve"> was </w:t>
      </w:r>
      <w:r w:rsidRPr="006E54E9">
        <w:rPr>
          <w:rStyle w:val="Emphasis"/>
        </w:rPr>
        <w:t xml:space="preserve">using in </w:t>
      </w:r>
      <w:r w:rsidRPr="006E54E9">
        <w:rPr>
          <w:rStyle w:val="Emphasis"/>
          <w:highlight w:val="cyan"/>
        </w:rPr>
        <w:t>2003</w:t>
      </w:r>
      <w:r w:rsidRPr="006E54E9">
        <w:t>.</w:t>
      </w:r>
    </w:p>
    <w:p w14:paraId="052CA049" w14:textId="77777777" w:rsidR="00BD1EFC" w:rsidRPr="006E54E9" w:rsidRDefault="00BD1EFC" w:rsidP="00BD1EFC">
      <w:r w:rsidRPr="006E54E9">
        <w:rPr>
          <w:rStyle w:val="StyleUnderline"/>
        </w:rPr>
        <w:t xml:space="preserve">None of this even </w:t>
      </w:r>
      <w:proofErr w:type="gramStart"/>
      <w:r w:rsidRPr="006E54E9">
        <w:rPr>
          <w:rStyle w:val="StyleUnderline"/>
        </w:rPr>
        <w:t>takes into account</w:t>
      </w:r>
      <w:proofErr w:type="gramEnd"/>
      <w:r w:rsidRPr="006E54E9">
        <w:rPr>
          <w:rStyle w:val="StyleUnderline"/>
        </w:rPr>
        <w:t xml:space="preserve"> China’s </w:t>
      </w:r>
      <w:r w:rsidRPr="006E54E9">
        <w:rPr>
          <w:rStyle w:val="Emphasis"/>
        </w:rPr>
        <w:t xml:space="preserve">manifold </w:t>
      </w:r>
      <w:r w:rsidRPr="006E54E9">
        <w:rPr>
          <w:rStyle w:val="Emphasis"/>
          <w:highlight w:val="cyan"/>
        </w:rPr>
        <w:t>internal weaknesses</w:t>
      </w:r>
      <w:r w:rsidRPr="006E54E9">
        <w:t xml:space="preserve">, which range from </w:t>
      </w:r>
      <w:r w:rsidRPr="006E54E9">
        <w:rPr>
          <w:rStyle w:val="Emphasis"/>
        </w:rPr>
        <w:t xml:space="preserve">rapid </w:t>
      </w:r>
      <w:r w:rsidRPr="006E54E9">
        <w:rPr>
          <w:rStyle w:val="Emphasis"/>
          <w:highlight w:val="cyan"/>
        </w:rPr>
        <w:t>demographic deterioration</w:t>
      </w:r>
      <w:r w:rsidRPr="006E54E9">
        <w:t xml:space="preserve"> to </w:t>
      </w:r>
      <w:r w:rsidRPr="006E54E9">
        <w:rPr>
          <w:rStyle w:val="StyleUnderline"/>
          <w:highlight w:val="cyan"/>
        </w:rPr>
        <w:t>social unrest</w:t>
      </w:r>
      <w:r w:rsidRPr="006E54E9">
        <w:t xml:space="preserve">, </w:t>
      </w:r>
      <w:r w:rsidRPr="006E54E9">
        <w:rPr>
          <w:rStyle w:val="StyleUnderline"/>
          <w:highlight w:val="cyan"/>
        </w:rPr>
        <w:t>ethnic tensions</w:t>
      </w:r>
      <w:r w:rsidRPr="006E54E9">
        <w:t xml:space="preserve"> and an </w:t>
      </w:r>
      <w:r w:rsidRPr="006E54E9">
        <w:rPr>
          <w:rStyle w:val="StyleUnderline"/>
          <w:highlight w:val="cyan"/>
        </w:rPr>
        <w:t>inefficient</w:t>
      </w:r>
      <w:r w:rsidRPr="006E54E9">
        <w:rPr>
          <w:rStyle w:val="StyleUnderline"/>
        </w:rPr>
        <w:t xml:space="preserve"> </w:t>
      </w:r>
      <w:r w:rsidRPr="006E54E9">
        <w:rPr>
          <w:rStyle w:val="Emphasis"/>
        </w:rPr>
        <w:t xml:space="preserve">state-capitalist </w:t>
      </w:r>
      <w:r w:rsidRPr="006E54E9">
        <w:rPr>
          <w:rStyle w:val="Emphasis"/>
          <w:highlight w:val="cyan"/>
        </w:rPr>
        <w:t>system</w:t>
      </w:r>
      <w:r w:rsidRPr="006E54E9">
        <w:t xml:space="preserve">. </w:t>
      </w:r>
      <w:r w:rsidRPr="006E54E9">
        <w:rPr>
          <w:rStyle w:val="StyleUnderline"/>
        </w:rPr>
        <w:t>All</w:t>
      </w:r>
      <w:r w:rsidRPr="006E54E9">
        <w:t xml:space="preserve"> will </w:t>
      </w:r>
      <w:r w:rsidRPr="006E54E9">
        <w:rPr>
          <w:rStyle w:val="StyleUnderline"/>
        </w:rPr>
        <w:t>limit</w:t>
      </w:r>
      <w:r w:rsidRPr="006E54E9">
        <w:t xml:space="preserve"> the </w:t>
      </w:r>
      <w:r w:rsidRPr="006E54E9">
        <w:rPr>
          <w:rStyle w:val="StyleUnderline"/>
        </w:rPr>
        <w:t xml:space="preserve">growth of </w:t>
      </w:r>
      <w:r w:rsidRPr="006E54E9">
        <w:rPr>
          <w:rStyle w:val="Emphasis"/>
        </w:rPr>
        <w:t>Chinese power</w:t>
      </w:r>
      <w:r w:rsidRPr="006E54E9">
        <w:t>.</w:t>
      </w:r>
    </w:p>
    <w:p w14:paraId="1C0DD66E" w14:textId="1B146C74" w:rsidR="00BD1EFC" w:rsidRPr="006E54E9" w:rsidRDefault="00BD1EFC" w:rsidP="00BD1EFC">
      <w:pPr>
        <w:pStyle w:val="Heading3"/>
      </w:pPr>
      <w:proofErr w:type="gramStart"/>
      <w:r>
        <w:t>AT</w:t>
      </w:r>
      <w:proofErr w:type="gramEnd"/>
      <w:r>
        <w:t xml:space="preserve"> Russia</w:t>
      </w:r>
    </w:p>
    <w:p w14:paraId="59E7FF7E" w14:textId="77777777" w:rsidR="00BD1EFC" w:rsidRPr="006E54E9" w:rsidRDefault="00BD1EFC" w:rsidP="00BD1EFC">
      <w:pPr>
        <w:pStyle w:val="Heading4"/>
      </w:pPr>
      <w:r w:rsidRPr="006E54E9">
        <w:t xml:space="preserve">No Russia war — framing it as likely causes it. </w:t>
      </w:r>
    </w:p>
    <w:p w14:paraId="34417431" w14:textId="77777777" w:rsidR="00BD1EFC" w:rsidRPr="006E54E9" w:rsidRDefault="00BD1EFC" w:rsidP="00BD1EFC">
      <w:r w:rsidRPr="006E54E9">
        <w:rPr>
          <w:rStyle w:val="Style13ptBold"/>
        </w:rPr>
        <w:t>Carpenter ’19</w:t>
      </w:r>
      <w:r w:rsidRPr="006E54E9">
        <w:t xml:space="preserve"> — Ted Galen; senior fellow for defense and foreign policy studies at the Cato Institute, received his Ph.D. in U.S. diplomatic history from the University of Texas. November 2019; “Comparing the Soviet and Russia ‘Threats’”; </w:t>
      </w:r>
      <w:r w:rsidRPr="006E54E9">
        <w:rPr>
          <w:i/>
          <w:iCs/>
        </w:rPr>
        <w:t>NATO: A Dangerous Dinosaur</w:t>
      </w:r>
      <w:r w:rsidRPr="006E54E9">
        <w:t>, Chapter 3; Accessed Online via University of Michigan Libraries; //CYang</w:t>
      </w:r>
    </w:p>
    <w:p w14:paraId="4E135976" w14:textId="77777777" w:rsidR="00BD1EFC" w:rsidRPr="006E54E9" w:rsidRDefault="00BD1EFC" w:rsidP="00BD1EFC">
      <w:r w:rsidRPr="006E54E9">
        <w:rPr>
          <w:rStyle w:val="StyleUnderline"/>
          <w:highlight w:val="cyan"/>
        </w:rPr>
        <w:t>Despite</w:t>
      </w:r>
      <w:r w:rsidRPr="006E54E9">
        <w:t xml:space="preserve"> the </w:t>
      </w:r>
      <w:r w:rsidRPr="006E54E9">
        <w:rPr>
          <w:rStyle w:val="Emphasis"/>
          <w:highlight w:val="cyan"/>
        </w:rPr>
        <w:t>shrill</w:t>
      </w:r>
      <w:r w:rsidRPr="006E54E9">
        <w:rPr>
          <w:rStyle w:val="Emphasis"/>
        </w:rPr>
        <w:t xml:space="preserve"> warnings</w:t>
      </w:r>
      <w:r w:rsidRPr="006E54E9">
        <w:rPr>
          <w:rStyle w:val="StyleUnderline"/>
        </w:rPr>
        <w:t xml:space="preserve"> of</w:t>
      </w:r>
      <w:r w:rsidRPr="006E54E9">
        <w:t xml:space="preserve"> some NATO members and </w:t>
      </w:r>
      <w:r w:rsidRPr="006E54E9">
        <w:rPr>
          <w:rStyle w:val="StyleUnderline"/>
          <w:highlight w:val="cyan"/>
        </w:rPr>
        <w:t>hawkish</w:t>
      </w:r>
      <w:r w:rsidRPr="006E54E9">
        <w:rPr>
          <w:rStyle w:val="StyleUnderline"/>
        </w:rPr>
        <w:t xml:space="preserve"> types in the </w:t>
      </w:r>
      <w:r w:rsidRPr="006E54E9">
        <w:rPr>
          <w:rStyle w:val="Emphasis"/>
          <w:highlight w:val="cyan"/>
        </w:rPr>
        <w:t>U</w:t>
      </w:r>
      <w:r w:rsidRPr="006E54E9">
        <w:rPr>
          <w:rStyle w:val="StyleUnderline"/>
        </w:rPr>
        <w:t xml:space="preserve">nited </w:t>
      </w:r>
      <w:r w:rsidRPr="006E54E9">
        <w:rPr>
          <w:rStyle w:val="Emphasis"/>
          <w:highlight w:val="cyan"/>
        </w:rPr>
        <w:t>S</w:t>
      </w:r>
      <w:r w:rsidRPr="006E54E9">
        <w:rPr>
          <w:rStyle w:val="StyleUnderline"/>
        </w:rPr>
        <w:t>tates</w:t>
      </w:r>
      <w:r w:rsidRPr="006E54E9">
        <w:t xml:space="preserve">, the </w:t>
      </w:r>
      <w:r w:rsidRPr="006E54E9">
        <w:rPr>
          <w:rStyle w:val="StyleUnderline"/>
        </w:rPr>
        <w:t>great</w:t>
      </w:r>
      <w:r w:rsidRPr="006E54E9">
        <w:t xml:space="preserve"> "</w:t>
      </w:r>
      <w:r w:rsidRPr="006E54E9">
        <w:rPr>
          <w:rStyle w:val="Emphasis"/>
          <w:highlight w:val="cyan"/>
        </w:rPr>
        <w:t>Russia Threat</w:t>
      </w:r>
      <w:r w:rsidRPr="006E54E9">
        <w:t xml:space="preserve">" appears to be </w:t>
      </w:r>
      <w:r w:rsidRPr="006E54E9">
        <w:rPr>
          <w:rStyle w:val="Emphasis"/>
          <w:highlight w:val="cyan"/>
        </w:rPr>
        <w:t>highly exaggerated</w:t>
      </w:r>
      <w:r w:rsidRPr="006E54E9">
        <w:t xml:space="preserve">. True, </w:t>
      </w:r>
      <w:r w:rsidRPr="006E54E9">
        <w:rPr>
          <w:rStyle w:val="StyleUnderline"/>
        </w:rPr>
        <w:t>Russia</w:t>
      </w:r>
      <w:r w:rsidRPr="006E54E9">
        <w:t xml:space="preserve"> is still a significant regional power militarily and economically, but it </w:t>
      </w:r>
      <w:r w:rsidRPr="006E54E9">
        <w:rPr>
          <w:rStyle w:val="StyleUnderline"/>
        </w:rPr>
        <w:t>is not a global power or even</w:t>
      </w:r>
      <w:r w:rsidRPr="006E54E9">
        <w:t xml:space="preserve"> a </w:t>
      </w:r>
      <w:r w:rsidRPr="006E54E9">
        <w:rPr>
          <w:rStyle w:val="Emphasis"/>
        </w:rPr>
        <w:t>credible candidate</w:t>
      </w:r>
      <w:r w:rsidRPr="006E54E9">
        <w:rPr>
          <w:rStyle w:val="StyleUnderline"/>
        </w:rPr>
        <w:t xml:space="preserve"> to be a regional hegemon</w:t>
      </w:r>
      <w:r w:rsidRPr="006E54E9">
        <w:t xml:space="preserve">. The </w:t>
      </w:r>
      <w:r w:rsidRPr="006E54E9">
        <w:rPr>
          <w:rStyle w:val="StyleUnderline"/>
        </w:rPr>
        <w:t>Kremlin</w:t>
      </w:r>
      <w:r w:rsidRPr="006E54E9">
        <w:t xml:space="preserve"> would </w:t>
      </w:r>
      <w:r w:rsidRPr="006E54E9">
        <w:rPr>
          <w:rStyle w:val="StyleUnderline"/>
        </w:rPr>
        <w:t>have difficulty executing anything</w:t>
      </w:r>
      <w:r w:rsidRPr="006E54E9">
        <w:t xml:space="preserve"> more than </w:t>
      </w:r>
      <w:r w:rsidRPr="006E54E9">
        <w:rPr>
          <w:rStyle w:val="StyleUnderline"/>
        </w:rPr>
        <w:t xml:space="preserve">a </w:t>
      </w:r>
      <w:r w:rsidRPr="006E54E9">
        <w:rPr>
          <w:rStyle w:val="Emphasis"/>
        </w:rPr>
        <w:t>very limited</w:t>
      </w:r>
      <w:r w:rsidRPr="006E54E9">
        <w:rPr>
          <w:rStyle w:val="StyleUnderline"/>
        </w:rPr>
        <w:t xml:space="preserve"> expansionist agenda</w:t>
      </w:r>
      <w:r w:rsidRPr="006E54E9">
        <w:t xml:space="preserve">, </w:t>
      </w:r>
      <w:r w:rsidRPr="006E54E9">
        <w:rPr>
          <w:rStyle w:val="StyleUnderline"/>
        </w:rPr>
        <w:t>even if it has one</w:t>
      </w:r>
      <w:r w:rsidRPr="006E54E9">
        <w:t xml:space="preserve">. </w:t>
      </w:r>
    </w:p>
    <w:p w14:paraId="575BDFA7" w14:textId="77777777" w:rsidR="00BD1EFC" w:rsidRPr="006E54E9" w:rsidRDefault="00BD1EFC" w:rsidP="00BD1EFC">
      <w:r w:rsidRPr="006E54E9">
        <w:rPr>
          <w:rStyle w:val="StyleUnderline"/>
        </w:rPr>
        <w:t xml:space="preserve">Russia </w:t>
      </w:r>
      <w:r w:rsidRPr="006E54E9">
        <w:rPr>
          <w:rStyle w:val="StyleUnderline"/>
          <w:highlight w:val="cyan"/>
        </w:rPr>
        <w:t>lacks</w:t>
      </w:r>
      <w:r w:rsidRPr="006E54E9">
        <w:t xml:space="preserve"> the </w:t>
      </w:r>
      <w:r w:rsidRPr="006E54E9">
        <w:rPr>
          <w:rStyle w:val="Emphasis"/>
          <w:highlight w:val="cyan"/>
        </w:rPr>
        <w:t>economic and military</w:t>
      </w:r>
      <w:r w:rsidRPr="006E54E9">
        <w:rPr>
          <w:rStyle w:val="Emphasis"/>
        </w:rPr>
        <w:t xml:space="preserve"> wherewithal</w:t>
      </w:r>
      <w:r w:rsidRPr="006E54E9">
        <w:rPr>
          <w:rStyle w:val="StyleUnderline"/>
        </w:rPr>
        <w:t xml:space="preserve"> </w:t>
      </w:r>
      <w:r w:rsidRPr="006E54E9">
        <w:rPr>
          <w:rStyle w:val="StyleUnderline"/>
          <w:highlight w:val="cyan"/>
        </w:rPr>
        <w:t>for conducting</w:t>
      </w:r>
      <w:r w:rsidRPr="006E54E9">
        <w:t xml:space="preserve"> a vast wave of </w:t>
      </w:r>
      <w:r w:rsidRPr="006E54E9">
        <w:rPr>
          <w:rStyle w:val="StyleUnderline"/>
          <w:highlight w:val="cyan"/>
        </w:rPr>
        <w:t>aggression</w:t>
      </w:r>
      <w:r w:rsidRPr="006E54E9">
        <w:t xml:space="preserve"> and territorial conquest. The difference in economic and demographic features between the USSR and Russia is massive. The Soviet Union was the world's number two economic power, second only to the United States. </w:t>
      </w:r>
      <w:r w:rsidRPr="006E54E9">
        <w:rPr>
          <w:rStyle w:val="StyleUnderline"/>
        </w:rPr>
        <w:t>Russia</w:t>
      </w:r>
      <w:r w:rsidRPr="006E54E9">
        <w:t xml:space="preserve"> has an </w:t>
      </w:r>
      <w:r w:rsidRPr="006E54E9">
        <w:rPr>
          <w:rStyle w:val="StyleUnderline"/>
        </w:rPr>
        <w:t>economy</w:t>
      </w:r>
      <w:r w:rsidRPr="006E54E9">
        <w:t xml:space="preserve"> roughly </w:t>
      </w:r>
      <w:r w:rsidRPr="006E54E9">
        <w:rPr>
          <w:rStyle w:val="StyleUnderline"/>
          <w:highlight w:val="cyan"/>
        </w:rPr>
        <w:t>the size of Canada's</w:t>
      </w:r>
      <w:r w:rsidRPr="006E54E9">
        <w:t xml:space="preserve">, and it is </w:t>
      </w:r>
      <w:r w:rsidRPr="006E54E9">
        <w:rPr>
          <w:rStyle w:val="StyleUnderline"/>
        </w:rPr>
        <w:t>no longer</w:t>
      </w:r>
      <w:r w:rsidRPr="006E54E9">
        <w:t xml:space="preserve"> ranked </w:t>
      </w:r>
      <w:r w:rsidRPr="006E54E9">
        <w:rPr>
          <w:rStyle w:val="StyleUnderline"/>
        </w:rPr>
        <w:t>even in the global top 10</w:t>
      </w:r>
      <w:r w:rsidRPr="006E54E9">
        <w:t xml:space="preserve">.2- Even </w:t>
      </w:r>
      <w:proofErr w:type="gramStart"/>
      <w:r w:rsidRPr="006E54E9">
        <w:rPr>
          <w:rStyle w:val="StyleUnderline"/>
        </w:rPr>
        <w:t>taking into account</w:t>
      </w:r>
      <w:proofErr w:type="gramEnd"/>
      <w:r w:rsidRPr="006E54E9">
        <w:rPr>
          <w:rStyle w:val="StyleUnderline"/>
        </w:rPr>
        <w:t xml:space="preserve"> purchasing power parity</w:t>
      </w:r>
      <w:r w:rsidRPr="006E54E9">
        <w:t xml:space="preserve">, </w:t>
      </w:r>
      <w:r w:rsidRPr="006E54E9">
        <w:rPr>
          <w:rStyle w:val="StyleUnderline"/>
        </w:rPr>
        <w:t>Russia is</w:t>
      </w:r>
      <w:r w:rsidRPr="006E54E9">
        <w:t xml:space="preserve"> still </w:t>
      </w:r>
      <w:r w:rsidRPr="006E54E9">
        <w:rPr>
          <w:rStyle w:val="StyleUnderline"/>
        </w:rPr>
        <w:t xml:space="preserve">a </w:t>
      </w:r>
      <w:r w:rsidRPr="006E54E9">
        <w:rPr>
          <w:rStyle w:val="Emphasis"/>
        </w:rPr>
        <w:t>second-tier</w:t>
      </w:r>
      <w:r w:rsidRPr="006E54E9">
        <w:rPr>
          <w:rStyle w:val="StyleUnderline"/>
        </w:rPr>
        <w:t xml:space="preserve"> economic player</w:t>
      </w:r>
      <w:r w:rsidRPr="006E54E9">
        <w:t xml:space="preserve"> that is not in the same league as leading economic powers such as Japan, China, and Germany — much less the United States. It also </w:t>
      </w:r>
      <w:r w:rsidRPr="006E54E9">
        <w:rPr>
          <w:rStyle w:val="StyleUnderline"/>
        </w:rPr>
        <w:t xml:space="preserve">has </w:t>
      </w:r>
      <w:r w:rsidRPr="006E54E9">
        <w:rPr>
          <w:rStyle w:val="Emphasis"/>
        </w:rPr>
        <w:t xml:space="preserve">only </w:t>
      </w:r>
      <w:r w:rsidRPr="006E54E9">
        <w:rPr>
          <w:rStyle w:val="Emphasis"/>
          <w:highlight w:val="cyan"/>
        </w:rPr>
        <w:t>three-quarters</w:t>
      </w:r>
      <w:r w:rsidRPr="006E54E9">
        <w:rPr>
          <w:rStyle w:val="StyleUnderline"/>
          <w:highlight w:val="cyan"/>
        </w:rPr>
        <w:t xml:space="preserve"> of the</w:t>
      </w:r>
      <w:r w:rsidRPr="006E54E9">
        <w:t xml:space="preserve"> Soviet Union's </w:t>
      </w:r>
      <w:r w:rsidRPr="006E54E9">
        <w:rPr>
          <w:rStyle w:val="StyleUnderline"/>
          <w:highlight w:val="cyan"/>
        </w:rPr>
        <w:t>territory</w:t>
      </w:r>
      <w:r w:rsidRPr="006E54E9">
        <w:t xml:space="preserve"> (much of which consists of nearly empty Siberia) </w:t>
      </w:r>
      <w:r w:rsidRPr="006E54E9">
        <w:rPr>
          <w:rStyle w:val="StyleUnderline"/>
        </w:rPr>
        <w:t xml:space="preserve">and </w:t>
      </w:r>
      <w:r w:rsidRPr="006E54E9">
        <w:rPr>
          <w:rStyle w:val="Emphasis"/>
        </w:rPr>
        <w:t xml:space="preserve">barely </w:t>
      </w:r>
      <w:r w:rsidRPr="006E54E9">
        <w:rPr>
          <w:rStyle w:val="Emphasis"/>
          <w:highlight w:val="cyan"/>
        </w:rPr>
        <w:t>half</w:t>
      </w:r>
      <w:r w:rsidRPr="006E54E9">
        <w:rPr>
          <w:rStyle w:val="StyleUnderline"/>
          <w:highlight w:val="cyan"/>
        </w:rPr>
        <w:t xml:space="preserve"> the population of the</w:t>
      </w:r>
      <w:r w:rsidRPr="006E54E9">
        <w:t xml:space="preserve"> old </w:t>
      </w:r>
      <w:r w:rsidRPr="006E54E9">
        <w:rPr>
          <w:rStyle w:val="StyleUnderline"/>
          <w:highlight w:val="cyan"/>
        </w:rPr>
        <w:t>USSR</w:t>
      </w:r>
      <w:r w:rsidRPr="006E54E9">
        <w:t xml:space="preserve">. </w:t>
      </w:r>
    </w:p>
    <w:p w14:paraId="7A9FF70F" w14:textId="77777777" w:rsidR="00BD1EFC" w:rsidRPr="006E54E9" w:rsidRDefault="00BD1EFC" w:rsidP="00BD1EFC">
      <w:r w:rsidRPr="006E54E9">
        <w:t xml:space="preserve">If those limitations were not enough, it has a </w:t>
      </w:r>
      <w:r w:rsidRPr="006E54E9">
        <w:rPr>
          <w:rStyle w:val="Emphasis"/>
          <w:highlight w:val="cyan"/>
        </w:rPr>
        <w:t>shrinking population</w:t>
      </w:r>
      <w:r w:rsidRPr="006E54E9">
        <w:rPr>
          <w:rStyle w:val="StyleUnderline"/>
          <w:highlight w:val="cyan"/>
        </w:rPr>
        <w:t xml:space="preserve"> afflicted with</w:t>
      </w:r>
      <w:r w:rsidRPr="006E54E9">
        <w:t xml:space="preserve"> an </w:t>
      </w:r>
      <w:r w:rsidRPr="006E54E9">
        <w:rPr>
          <w:rStyle w:val="StyleUnderline"/>
        </w:rPr>
        <w:t>assortment of</w:t>
      </w:r>
      <w:r w:rsidRPr="006E54E9">
        <w:t xml:space="preserve"> </w:t>
      </w:r>
      <w:r w:rsidRPr="006E54E9">
        <w:rPr>
          <w:rStyle w:val="Emphasis"/>
        </w:rPr>
        <w:t xml:space="preserve">public </w:t>
      </w:r>
      <w:r w:rsidRPr="006E54E9">
        <w:rPr>
          <w:rStyle w:val="Emphasis"/>
          <w:highlight w:val="cyan"/>
        </w:rPr>
        <w:t>health problems</w:t>
      </w:r>
      <w:r w:rsidRPr="006E54E9">
        <w:t xml:space="preserve">, </w:t>
      </w:r>
      <w:r w:rsidRPr="006E54E9">
        <w:rPr>
          <w:rStyle w:val="StyleUnderline"/>
        </w:rPr>
        <w:t>especially rampant alcoholism</w:t>
      </w:r>
      <w:r w:rsidRPr="006E54E9">
        <w:t xml:space="preserve">.2U TCF days Russia is merely a first-tier regional power with limited extra regional interests and reach. It is not by any stretch of the imagination a superpower. </w:t>
      </w:r>
      <w:proofErr w:type="gramStart"/>
      <w:r w:rsidRPr="006E54E9">
        <w:t>All of</w:t>
      </w:r>
      <w:proofErr w:type="gramEnd"/>
      <w:r w:rsidRPr="006E54E9">
        <w:t xml:space="preserve"> these factors should make clear that </w:t>
      </w:r>
      <w:r w:rsidRPr="006E54E9">
        <w:rPr>
          <w:rStyle w:val="StyleUnderline"/>
        </w:rPr>
        <w:t xml:space="preserve">Russia is </w:t>
      </w:r>
      <w:r w:rsidRPr="006E54E9">
        <w:rPr>
          <w:rStyle w:val="StyleUnderline"/>
          <w:highlight w:val="cyan"/>
        </w:rPr>
        <w:t>not</w:t>
      </w:r>
      <w:r w:rsidRPr="006E54E9">
        <w:t xml:space="preserve"> a </w:t>
      </w:r>
      <w:r w:rsidRPr="006E54E9">
        <w:rPr>
          <w:rStyle w:val="Emphasis"/>
          <w:highlight w:val="cyan"/>
        </w:rPr>
        <w:t>credible</w:t>
      </w:r>
      <w:r w:rsidRPr="006E54E9">
        <w:rPr>
          <w:rStyle w:val="Emphasis"/>
        </w:rPr>
        <w:t xml:space="preserve"> global </w:t>
      </w:r>
      <w:r w:rsidRPr="006E54E9">
        <w:rPr>
          <w:rStyle w:val="Emphasis"/>
          <w:highlight w:val="cyan"/>
        </w:rPr>
        <w:t>rival</w:t>
      </w:r>
      <w:r w:rsidRPr="006E54E9">
        <w:t xml:space="preserve">, </w:t>
      </w:r>
      <w:r w:rsidRPr="006E54E9">
        <w:rPr>
          <w:rStyle w:val="StyleUnderline"/>
          <w:highlight w:val="cyan"/>
        </w:rPr>
        <w:t>much less</w:t>
      </w:r>
      <w:r w:rsidRPr="006E54E9">
        <w:t xml:space="preserve"> an </w:t>
      </w:r>
      <w:r w:rsidRPr="006E54E9">
        <w:rPr>
          <w:rStyle w:val="Emphasis"/>
          <w:highlight w:val="cyan"/>
        </w:rPr>
        <w:t>existential</w:t>
      </w:r>
      <w:r w:rsidRPr="006E54E9">
        <w:rPr>
          <w:rStyle w:val="Emphasis"/>
        </w:rPr>
        <w:t xml:space="preserve"> threat</w:t>
      </w:r>
      <w:r w:rsidRPr="006E54E9">
        <w:rPr>
          <w:rStyle w:val="StyleUnderline"/>
        </w:rPr>
        <w:t xml:space="preserve"> to the United States</w:t>
      </w:r>
      <w:r w:rsidRPr="006E54E9">
        <w:t xml:space="preserve"> and its democratic system. </w:t>
      </w:r>
      <w:r w:rsidRPr="006E54E9">
        <w:rPr>
          <w:rStyle w:val="StyleUnderline"/>
        </w:rPr>
        <w:t xml:space="preserve">Russia's </w:t>
      </w:r>
      <w:r w:rsidRPr="006E54E9">
        <w:rPr>
          <w:rStyle w:val="StyleUnderline"/>
          <w:highlight w:val="cyan"/>
        </w:rPr>
        <w:t>power is a</w:t>
      </w:r>
      <w:r w:rsidRPr="006E54E9">
        <w:rPr>
          <w:rStyle w:val="StyleUnderline"/>
        </w:rPr>
        <w:t xml:space="preserve"> </w:t>
      </w:r>
      <w:r w:rsidRPr="006E54E9">
        <w:rPr>
          <w:rStyle w:val="Emphasis"/>
        </w:rPr>
        <w:t xml:space="preserve">mere </w:t>
      </w:r>
      <w:r w:rsidRPr="006E54E9">
        <w:rPr>
          <w:rStyle w:val="Emphasis"/>
          <w:highlight w:val="cyan"/>
        </w:rPr>
        <w:t>shadow</w:t>
      </w:r>
      <w:r w:rsidRPr="006E54E9">
        <w:rPr>
          <w:rStyle w:val="StyleUnderline"/>
        </w:rPr>
        <w:t xml:space="preserve"> of the Soviet Union's</w:t>
      </w:r>
      <w:r w:rsidRPr="006E54E9">
        <w:t xml:space="preserve">. True, Putin has sought to rebuild and modernize Russia's military, and has had some success in doing so.22 Russia's navy once again includes some modern vessels, and the air force is now flying modern, and even some cutting-edge, aircraft. Putin's regime also has focused on developing and deploying long-range, precision- guided weapons and is pursuing considerable military research and development efforts, especially with respect to hypersonic aircraft and missiles. </w:t>
      </w:r>
    </w:p>
    <w:p w14:paraId="65D60224" w14:textId="77777777" w:rsidR="00BD1EFC" w:rsidRPr="006E54E9" w:rsidRDefault="00BD1EFC" w:rsidP="00BD1EFC">
      <w:r w:rsidRPr="006E54E9">
        <w:t xml:space="preserve">Even those trends must be put into perspective, however. The restoration and modernization follow a decade of military decline and decay during the 1990s under Boris Yeltsin. Moreover, </w:t>
      </w:r>
      <w:r w:rsidRPr="006E54E9">
        <w:rPr>
          <w:rStyle w:val="StyleUnderline"/>
        </w:rPr>
        <w:t>Moscow's</w:t>
      </w:r>
      <w:r w:rsidRPr="006E54E9">
        <w:t xml:space="preserve"> 2018 </w:t>
      </w:r>
      <w:r w:rsidRPr="006E54E9">
        <w:rPr>
          <w:rStyle w:val="StyleUnderline"/>
        </w:rPr>
        <w:t>military budget was</w:t>
      </w:r>
      <w:r w:rsidRPr="006E54E9">
        <w:t xml:space="preserve"> a modest </w:t>
      </w:r>
      <w:r w:rsidRPr="006E54E9">
        <w:rPr>
          <w:rStyle w:val="StyleUnderline"/>
        </w:rPr>
        <w:t>$63.1 billion</w:t>
      </w:r>
      <w:r w:rsidRPr="006E54E9">
        <w:t xml:space="preserve">.22 Not only was that amount dwarfed by the gargantuan U.S. military budget of $643.3 billion, but it is also far less than China's $168.2 billion and only slightly more than India's $ 5 7.9 billion or France's $ 53.4 billion.2- Perhaps most significant, in contrast to the robust annual increases in U.S. spending levels, </w:t>
      </w:r>
      <w:r w:rsidRPr="006E54E9">
        <w:rPr>
          <w:rStyle w:val="StyleUnderline"/>
        </w:rPr>
        <w:t xml:space="preserve">Russia's </w:t>
      </w:r>
      <w:r w:rsidRPr="006E54E9">
        <w:rPr>
          <w:rStyle w:val="StyleUnderline"/>
          <w:highlight w:val="cyan"/>
        </w:rPr>
        <w:t>military spending</w:t>
      </w:r>
      <w:r w:rsidRPr="006E54E9">
        <w:rPr>
          <w:rStyle w:val="StyleUnderline"/>
        </w:rPr>
        <w:t xml:space="preserve"> is </w:t>
      </w:r>
      <w:r w:rsidRPr="006E54E9">
        <w:rPr>
          <w:rStyle w:val="StyleUnderline"/>
          <w:highlight w:val="cyan"/>
        </w:rPr>
        <w:t>declining</w:t>
      </w:r>
      <w:r w:rsidRPr="006E54E9">
        <w:t xml:space="preserve">, </w:t>
      </w:r>
      <w:r w:rsidRPr="006E54E9">
        <w:rPr>
          <w:rStyle w:val="StyleUnderline"/>
        </w:rPr>
        <w:t>not rising</w:t>
      </w:r>
      <w:r w:rsidRPr="006E54E9">
        <w:t xml:space="preserve">.2Z The </w:t>
      </w:r>
      <w:r w:rsidRPr="006E54E9">
        <w:rPr>
          <w:rStyle w:val="StyleUnderline"/>
          <w:highlight w:val="cyan"/>
        </w:rPr>
        <w:t>2017</w:t>
      </w:r>
      <w:r w:rsidRPr="006E54E9">
        <w:t xml:space="preserve"> budget was $69.2 billion, some </w:t>
      </w:r>
      <w:r w:rsidRPr="006E54E9">
        <w:rPr>
          <w:rStyle w:val="Emphasis"/>
        </w:rPr>
        <w:t>$</w:t>
      </w:r>
      <w:r w:rsidRPr="006E54E9">
        <w:rPr>
          <w:rStyle w:val="Emphasis"/>
          <w:highlight w:val="cyan"/>
        </w:rPr>
        <w:t>6</w:t>
      </w:r>
      <w:r w:rsidRPr="006E54E9">
        <w:rPr>
          <w:rStyle w:val="Emphasis"/>
        </w:rPr>
        <w:t xml:space="preserve">.1 </w:t>
      </w:r>
      <w:r w:rsidRPr="006E54E9">
        <w:rPr>
          <w:rStyle w:val="Emphasis"/>
          <w:highlight w:val="cyan"/>
        </w:rPr>
        <w:t>billion greater</w:t>
      </w:r>
      <w:r w:rsidRPr="006E54E9">
        <w:rPr>
          <w:rStyle w:val="StyleUnderline"/>
        </w:rPr>
        <w:t xml:space="preserve"> than the subsequent budget</w:t>
      </w:r>
      <w:r w:rsidRPr="006E54E9">
        <w:t xml:space="preserve">. That is an </w:t>
      </w:r>
      <w:r w:rsidRPr="006E54E9">
        <w:rPr>
          <w:rStyle w:val="StyleUnderline"/>
          <w:highlight w:val="cyan"/>
        </w:rPr>
        <w:t>odd</w:t>
      </w:r>
      <w:r w:rsidRPr="006E54E9">
        <w:rPr>
          <w:rStyle w:val="StyleUnderline"/>
        </w:rPr>
        <w:t xml:space="preserve"> trend </w:t>
      </w:r>
      <w:r w:rsidRPr="006E54E9">
        <w:rPr>
          <w:rStyle w:val="StyleUnderline"/>
          <w:highlight w:val="cyan"/>
        </w:rPr>
        <w:t>for</w:t>
      </w:r>
      <w:r w:rsidRPr="006E54E9">
        <w:t xml:space="preserve"> a </w:t>
      </w:r>
      <w:r w:rsidRPr="006E54E9">
        <w:rPr>
          <w:rStyle w:val="StyleUnderline"/>
          <w:highlight w:val="cyan"/>
        </w:rPr>
        <w:t xml:space="preserve">government that </w:t>
      </w:r>
      <w:r w:rsidRPr="006E54E9">
        <w:rPr>
          <w:rStyle w:val="Emphasis"/>
          <w:highlight w:val="cyan"/>
        </w:rPr>
        <w:t>supposedly harbors</w:t>
      </w:r>
      <w:r w:rsidRPr="006E54E9">
        <w:rPr>
          <w:rStyle w:val="StyleUnderline"/>
        </w:rPr>
        <w:t xml:space="preserve"> vast </w:t>
      </w:r>
      <w:r w:rsidRPr="006E54E9">
        <w:rPr>
          <w:rStyle w:val="StyleUnderline"/>
          <w:highlight w:val="cyan"/>
        </w:rPr>
        <w:t>offensive ambitions</w:t>
      </w:r>
      <w:r w:rsidRPr="006E54E9">
        <w:t xml:space="preserve">. </w:t>
      </w:r>
    </w:p>
    <w:p w14:paraId="5E1D1D7B" w14:textId="77777777" w:rsidR="00BD1EFC" w:rsidRPr="006E54E9" w:rsidRDefault="00BD1EFC" w:rsidP="00BD1EFC">
      <w:pPr>
        <w:rPr>
          <w:szCs w:val="16"/>
        </w:rPr>
      </w:pPr>
      <w:r w:rsidRPr="006E54E9">
        <w:rPr>
          <w:szCs w:val="16"/>
        </w:rPr>
        <w:t xml:space="preserve">The only undiminished source of clout is Moscow's large nuclear arsenal. Of course, nuclear weapons are the ultimate deterrent. But they are not very useful for power projection or warfighting, except in the highly improbable event that a country's political leadership is eager to risk national and personal sui- cide.22 And no evidence whatsoever suggests Putin and his oligarch backers are suicidal. Quite the contrary, they seem wedded to accumulating ever greater wealth and perks. </w:t>
      </w:r>
    </w:p>
    <w:p w14:paraId="1E00E1EF" w14:textId="77777777" w:rsidR="00BD1EFC" w:rsidRPr="006E54E9" w:rsidRDefault="00BD1EFC" w:rsidP="00BD1EFC">
      <w:pPr>
        <w:rPr>
          <w:szCs w:val="16"/>
        </w:rPr>
      </w:pPr>
      <w:r w:rsidRPr="006E54E9">
        <w:rPr>
          <w:szCs w:val="16"/>
        </w:rPr>
        <w:t xml:space="preserve">Finally, </w:t>
      </w:r>
      <w:r w:rsidRPr="006E54E9">
        <w:rPr>
          <w:rStyle w:val="StyleUnderline"/>
          <w:highlight w:val="cyan"/>
        </w:rPr>
        <w:t>Russia's</w:t>
      </w:r>
      <w:r w:rsidRPr="006E54E9">
        <w:rPr>
          <w:rStyle w:val="StyleUnderline"/>
        </w:rPr>
        <w:t xml:space="preserve"> security </w:t>
      </w:r>
      <w:r w:rsidRPr="006E54E9">
        <w:rPr>
          <w:rStyle w:val="StyleUnderline"/>
          <w:highlight w:val="cyan"/>
        </w:rPr>
        <w:t>interests</w:t>
      </w:r>
      <w:r w:rsidRPr="006E54E9">
        <w:rPr>
          <w:rStyle w:val="StyleUnderline"/>
        </w:rPr>
        <w:t xml:space="preserve"> </w:t>
      </w:r>
      <w:proofErr w:type="gramStart"/>
      <w:r w:rsidRPr="006E54E9">
        <w:rPr>
          <w:rStyle w:val="Emphasis"/>
        </w:rPr>
        <w:t xml:space="preserve">actually </w:t>
      </w:r>
      <w:r w:rsidRPr="006E54E9">
        <w:rPr>
          <w:rStyle w:val="Emphasis"/>
          <w:highlight w:val="cyan"/>
        </w:rPr>
        <w:t>overlap</w:t>
      </w:r>
      <w:proofErr w:type="gramEnd"/>
      <w:r w:rsidRPr="006E54E9">
        <w:rPr>
          <w:szCs w:val="16"/>
        </w:rPr>
        <w:t xml:space="preserve"> modestly </w:t>
      </w:r>
      <w:r w:rsidRPr="006E54E9">
        <w:rPr>
          <w:rStyle w:val="StyleUnderline"/>
          <w:highlight w:val="cyan"/>
        </w:rPr>
        <w:t>with America's</w:t>
      </w:r>
      <w:r w:rsidRPr="006E54E9">
        <w:rPr>
          <w:szCs w:val="16"/>
        </w:rPr>
        <w:t xml:space="preserve"> — most notably the desire to combat radical Islamic terrorism. </w:t>
      </w:r>
      <w:r w:rsidRPr="006E54E9">
        <w:rPr>
          <w:rStyle w:val="StyleUnderline"/>
        </w:rPr>
        <w:t xml:space="preserve">If U.S. leaders did not </w:t>
      </w:r>
      <w:r w:rsidRPr="006E54E9">
        <w:rPr>
          <w:rStyle w:val="Emphasis"/>
        </w:rPr>
        <w:t>insist</w:t>
      </w:r>
      <w:r w:rsidRPr="006E54E9">
        <w:rPr>
          <w:rStyle w:val="StyleUnderline"/>
        </w:rPr>
        <w:t xml:space="preserve"> on pursuing provocative</w:t>
      </w:r>
      <w:r w:rsidRPr="006E54E9">
        <w:rPr>
          <w:szCs w:val="16"/>
        </w:rPr>
        <w:t xml:space="preserve">, </w:t>
      </w:r>
      <w:r w:rsidRPr="006E54E9">
        <w:rPr>
          <w:rStyle w:val="StyleUnderline"/>
        </w:rPr>
        <w:t>intrusive policies</w:t>
      </w:r>
      <w:r w:rsidRPr="006E54E9">
        <w:rPr>
          <w:szCs w:val="16"/>
        </w:rPr>
        <w:t xml:space="preserve"> such as expanding NATO to Russia's border, undermining longtime Russian clients in the Balkans (Serbia) and the Middle East (Syria), and excluding Russia from key international economic institutions (such as the former Group of 8 (G-81, now G 7), there would be relatively </w:t>
      </w:r>
      <w:r w:rsidRPr="006E54E9">
        <w:rPr>
          <w:rStyle w:val="StyleUnderline"/>
        </w:rPr>
        <w:t>few occasions</w:t>
      </w:r>
      <w:r w:rsidRPr="006E54E9">
        <w:rPr>
          <w:szCs w:val="16"/>
        </w:rPr>
        <w:t xml:space="preserve"> when important </w:t>
      </w:r>
      <w:r w:rsidRPr="006E54E9">
        <w:rPr>
          <w:rStyle w:val="StyleUnderline"/>
        </w:rPr>
        <w:t>American and Russian interests collide</w:t>
      </w:r>
      <w:r w:rsidRPr="006E54E9">
        <w:rPr>
          <w:szCs w:val="16"/>
        </w:rPr>
        <w:t xml:space="preserve">. </w:t>
      </w:r>
    </w:p>
    <w:p w14:paraId="22E85708" w14:textId="77777777" w:rsidR="00BD1EFC" w:rsidRPr="006E54E9" w:rsidRDefault="00BD1EFC" w:rsidP="00BD1EFC">
      <w:pPr>
        <w:rPr>
          <w:szCs w:val="16"/>
        </w:rPr>
      </w:pPr>
      <w:r w:rsidRPr="006E54E9">
        <w:rPr>
          <w:szCs w:val="16"/>
        </w:rPr>
        <w:t xml:space="preserve">A </w:t>
      </w:r>
      <w:r w:rsidRPr="006E54E9">
        <w:rPr>
          <w:rStyle w:val="Emphasis"/>
        </w:rPr>
        <w:t>fundamental shift</w:t>
      </w:r>
      <w:r w:rsidRPr="006E54E9">
        <w:rPr>
          <w:rStyle w:val="StyleUnderline"/>
        </w:rPr>
        <w:t xml:space="preserve"> in U.S. policy is needed</w:t>
      </w:r>
      <w:r w:rsidRPr="006E54E9">
        <w:rPr>
          <w:szCs w:val="16"/>
        </w:rPr>
        <w:t xml:space="preserve">, but that requires a major change in America's national psychology. For more than four decades, Americans saw (and were told to regard) the Soviet Union as a mortal threat to the nation's security and its most cherished values of freedom and democracy. Unfortunately, a mental reset did not take place when the USSR </w:t>
      </w:r>
      <w:proofErr w:type="gramStart"/>
      <w:r w:rsidRPr="006E54E9">
        <w:rPr>
          <w:szCs w:val="16"/>
        </w:rPr>
        <w:t>dissolved</w:t>
      </w:r>
      <w:proofErr w:type="gramEnd"/>
      <w:r w:rsidRPr="006E54E9">
        <w:rPr>
          <w:szCs w:val="16"/>
        </w:rPr>
        <w:t xml:space="preserve"> and a quasi-democratic Russia emerged as one of the successor states. Too many </w:t>
      </w:r>
      <w:r w:rsidRPr="006E54E9">
        <w:rPr>
          <w:rStyle w:val="StyleUnderline"/>
        </w:rPr>
        <w:t>Americans</w:t>
      </w:r>
      <w:r w:rsidRPr="006E54E9">
        <w:rPr>
          <w:szCs w:val="16"/>
        </w:rPr>
        <w:t xml:space="preserve">, including political leaders and policymakers, </w:t>
      </w:r>
      <w:r w:rsidRPr="006E54E9">
        <w:rPr>
          <w:rStyle w:val="StyleUnderline"/>
          <w:highlight w:val="cyan"/>
        </w:rPr>
        <w:t>act as though we are</w:t>
      </w:r>
      <w:r w:rsidRPr="006E54E9">
        <w:rPr>
          <w:rStyle w:val="StyleUnderline"/>
        </w:rPr>
        <w:t xml:space="preserve"> </w:t>
      </w:r>
      <w:r w:rsidRPr="006E54E9">
        <w:rPr>
          <w:rStyle w:val="Emphasis"/>
        </w:rPr>
        <w:t xml:space="preserve">still </w:t>
      </w:r>
      <w:r w:rsidRPr="006E54E9">
        <w:rPr>
          <w:rStyle w:val="Emphasis"/>
          <w:highlight w:val="cyan"/>
        </w:rPr>
        <w:t>confronting</w:t>
      </w:r>
      <w:r w:rsidRPr="006E54E9">
        <w:rPr>
          <w:rStyle w:val="StyleUnderline"/>
          <w:highlight w:val="cyan"/>
        </w:rPr>
        <w:t xml:space="preserve"> the Soviet Union</w:t>
      </w:r>
      <w:r w:rsidRPr="006E54E9">
        <w:rPr>
          <w:szCs w:val="16"/>
        </w:rPr>
        <w:t xml:space="preserve"> at the height of its power and ambitions. </w:t>
      </w:r>
    </w:p>
    <w:p w14:paraId="465F9324" w14:textId="77777777" w:rsidR="00BD1EFC" w:rsidRPr="006E54E9" w:rsidRDefault="00BD1EFC" w:rsidP="00BD1EFC">
      <w:r w:rsidRPr="006E54E9">
        <w:t xml:space="preserve">That </w:t>
      </w:r>
      <w:r w:rsidRPr="006E54E9">
        <w:rPr>
          <w:rStyle w:val="Emphasis"/>
        </w:rPr>
        <w:t>obsolete view</w:t>
      </w:r>
      <w:r w:rsidRPr="006E54E9">
        <w:rPr>
          <w:rStyle w:val="StyleUnderline"/>
        </w:rPr>
        <w:t xml:space="preserve"> is </w:t>
      </w:r>
      <w:r w:rsidRPr="006E54E9">
        <w:rPr>
          <w:rStyle w:val="StyleUnderline"/>
          <w:highlight w:val="cyan"/>
        </w:rPr>
        <w:t xml:space="preserve">causing </w:t>
      </w:r>
      <w:r w:rsidRPr="006E54E9">
        <w:rPr>
          <w:rStyle w:val="Emphasis"/>
          <w:highlight w:val="cyan"/>
        </w:rPr>
        <w:t>multiple problems</w:t>
      </w:r>
      <w:r w:rsidRPr="006E54E9">
        <w:t xml:space="preserve">. Writing in 2016, Dimitri K. Simes, president of the Center for the National Interest, concluded that </w:t>
      </w:r>
      <w:r w:rsidRPr="006E54E9">
        <w:rPr>
          <w:rStyle w:val="StyleUnderline"/>
        </w:rPr>
        <w:t>Western actions</w:t>
      </w:r>
      <w:r w:rsidRPr="006E54E9">
        <w:t xml:space="preserve"> had </w:t>
      </w:r>
      <w:r w:rsidRPr="006E54E9">
        <w:rPr>
          <w:rStyle w:val="StyleUnderline"/>
          <w:highlight w:val="cyan"/>
        </w:rPr>
        <w:t>produced</w:t>
      </w:r>
      <w:r w:rsidRPr="006E54E9">
        <w:t xml:space="preserve"> an </w:t>
      </w:r>
      <w:r w:rsidRPr="006E54E9">
        <w:rPr>
          <w:rStyle w:val="StyleUnderline"/>
        </w:rPr>
        <w:t xml:space="preserve">ominous </w:t>
      </w:r>
      <w:r w:rsidRPr="006E54E9">
        <w:rPr>
          <w:rStyle w:val="StyleUnderline"/>
          <w:highlight w:val="cyan"/>
        </w:rPr>
        <w:t>situation</w:t>
      </w:r>
      <w:r w:rsidRPr="006E54E9">
        <w:t>. "</w:t>
      </w:r>
      <w:r w:rsidRPr="006E54E9">
        <w:rPr>
          <w:rStyle w:val="StyleUnderline"/>
          <w:highlight w:val="cyan"/>
        </w:rPr>
        <w:t>Russia</w:t>
      </w:r>
      <w:r w:rsidRPr="006E54E9">
        <w:t xml:space="preserve"> today is </w:t>
      </w:r>
      <w:r w:rsidRPr="006E54E9">
        <w:rPr>
          <w:rStyle w:val="StyleUnderline"/>
        </w:rPr>
        <w:t>increasingly</w:t>
      </w:r>
      <w:r w:rsidRPr="006E54E9">
        <w:t xml:space="preserve"> an </w:t>
      </w:r>
      <w:r w:rsidRPr="006E54E9">
        <w:rPr>
          <w:rStyle w:val="StyleUnderline"/>
        </w:rPr>
        <w:t>angry</w:t>
      </w:r>
      <w:r w:rsidRPr="006E54E9">
        <w:t xml:space="preserve">, </w:t>
      </w:r>
      <w:r w:rsidRPr="006E54E9">
        <w:rPr>
          <w:rStyle w:val="StyleUnderline"/>
        </w:rPr>
        <w:t>nationalistic</w:t>
      </w:r>
      <w:r w:rsidRPr="006E54E9">
        <w:t xml:space="preserve">, elective monarchy, and while it is still open for business with America and its allies, its </w:t>
      </w:r>
      <w:r w:rsidRPr="006E54E9">
        <w:rPr>
          <w:rStyle w:val="StyleUnderline"/>
        </w:rPr>
        <w:t xml:space="preserve">leaders often </w:t>
      </w:r>
      <w:r w:rsidRPr="006E54E9">
        <w:rPr>
          <w:rStyle w:val="StyleUnderline"/>
          <w:highlight w:val="cyan"/>
        </w:rPr>
        <w:t>assume</w:t>
      </w:r>
      <w:r w:rsidRPr="006E54E9">
        <w:t xml:space="preserve"> the </w:t>
      </w:r>
      <w:r w:rsidRPr="006E54E9">
        <w:rPr>
          <w:rStyle w:val="Emphasis"/>
          <w:highlight w:val="cyan"/>
        </w:rPr>
        <w:t>worst about</w:t>
      </w:r>
      <w:r w:rsidRPr="006E54E9">
        <w:rPr>
          <w:rStyle w:val="StyleUnderline"/>
          <w:highlight w:val="cyan"/>
        </w:rPr>
        <w:t xml:space="preserve"> Western intentions</w:t>
      </w:r>
      <w:r w:rsidRPr="006E54E9">
        <w:t xml:space="preserve">." </w:t>
      </w:r>
    </w:p>
    <w:p w14:paraId="5B9C9F9F" w14:textId="77777777" w:rsidR="00BD1EFC" w:rsidRPr="006E54E9" w:rsidRDefault="00BD1EFC" w:rsidP="00BD1EFC">
      <w:r w:rsidRPr="006E54E9">
        <w:t xml:space="preserve">As he </w:t>
      </w:r>
      <w:proofErr w:type="gramStart"/>
      <w:r w:rsidRPr="006E54E9">
        <w:t>noted,</w:t>
      </w:r>
      <w:proofErr w:type="gramEnd"/>
      <w:r w:rsidRPr="006E54E9">
        <w:t xml:space="preserve"> that </w:t>
      </w:r>
      <w:r w:rsidRPr="006E54E9">
        <w:rPr>
          <w:rStyle w:val="StyleUnderline"/>
          <w:highlight w:val="cyan"/>
        </w:rPr>
        <w:t>unhappy situation</w:t>
      </w:r>
      <w:r w:rsidRPr="006E54E9">
        <w:rPr>
          <w:rStyle w:val="StyleUnderline"/>
        </w:rPr>
        <w:t xml:space="preserve"> was </w:t>
      </w:r>
      <w:r w:rsidRPr="006E54E9">
        <w:rPr>
          <w:rStyle w:val="Emphasis"/>
          <w:highlight w:val="cyan"/>
        </w:rPr>
        <w:t>not inevitable</w:t>
      </w:r>
      <w:r w:rsidRPr="006E54E9">
        <w:t xml:space="preserve">. "Vladimir Putin's </w:t>
      </w:r>
      <w:r w:rsidRPr="006E54E9">
        <w:rPr>
          <w:rStyle w:val="StyleUnderline"/>
        </w:rPr>
        <w:t>Russia is not a superpower</w:t>
      </w:r>
      <w:r w:rsidRPr="006E54E9">
        <w:t xml:space="preserve">, and its </w:t>
      </w:r>
      <w:r w:rsidRPr="006E54E9">
        <w:rPr>
          <w:rStyle w:val="StyleUnderline"/>
        </w:rPr>
        <w:t>top officials</w:t>
      </w:r>
      <w:r w:rsidRPr="006E54E9">
        <w:t xml:space="preserve"> are </w:t>
      </w:r>
      <w:r w:rsidRPr="006E54E9">
        <w:rPr>
          <w:rStyle w:val="StyleUnderline"/>
        </w:rPr>
        <w:t>realistic about</w:t>
      </w:r>
      <w:r w:rsidRPr="006E54E9">
        <w:t xml:space="preserve"> their </w:t>
      </w:r>
      <w:r w:rsidRPr="006E54E9">
        <w:rPr>
          <w:rStyle w:val="StyleUnderline"/>
        </w:rPr>
        <w:t>country's military</w:t>
      </w:r>
      <w:r w:rsidRPr="006E54E9">
        <w:t xml:space="preserve">, </w:t>
      </w:r>
      <w:r w:rsidRPr="006E54E9">
        <w:rPr>
          <w:rStyle w:val="StyleUnderline"/>
        </w:rPr>
        <w:t>geopolitical and economic limitations</w:t>
      </w:r>
      <w:r w:rsidRPr="006E54E9">
        <w:t xml:space="preserve">. Russia does not have a universal ideology predicated on the West as an enemy. " Richard Betts likewise cautions that the </w:t>
      </w:r>
      <w:r w:rsidRPr="006E54E9">
        <w:rPr>
          <w:rStyle w:val="StyleUnderline"/>
        </w:rPr>
        <w:t>West</w:t>
      </w:r>
      <w:r w:rsidRPr="006E54E9">
        <w:t xml:space="preserve"> is </w:t>
      </w:r>
      <w:r w:rsidRPr="006E54E9">
        <w:rPr>
          <w:rStyle w:val="StyleUnderline"/>
          <w:highlight w:val="cyan"/>
        </w:rPr>
        <w:t>overreacting to</w:t>
      </w:r>
      <w:r w:rsidRPr="006E54E9">
        <w:rPr>
          <w:szCs w:val="16"/>
        </w:rPr>
        <w:t xml:space="preserve"> </w:t>
      </w:r>
      <w:r w:rsidRPr="006E54E9">
        <w:t>an (</w:t>
      </w:r>
      <w:r w:rsidRPr="006E54E9">
        <w:rPr>
          <w:rStyle w:val="Emphasis"/>
          <w:highlight w:val="cyan"/>
        </w:rPr>
        <w:t>inflated</w:t>
      </w:r>
      <w:r w:rsidRPr="006E54E9">
        <w:t xml:space="preserve">) </w:t>
      </w:r>
      <w:r w:rsidRPr="006E54E9">
        <w:rPr>
          <w:rStyle w:val="Emphasis"/>
          <w:highlight w:val="cyan"/>
        </w:rPr>
        <w:t>perception</w:t>
      </w:r>
      <w:r w:rsidRPr="006E54E9">
        <w:rPr>
          <w:rStyle w:val="StyleUnderline"/>
        </w:rPr>
        <w:t xml:space="preserve"> of a Russian threat</w:t>
      </w:r>
      <w:r w:rsidRPr="006E54E9">
        <w:t xml:space="preserve">. "Russia's intentions constitute no more of a threat than its capabilities," he concludes. "During the twentieth century, there were intense territorial conflicts between the two sides and a titanic struggle between them over whose ideology would dominate the world." </w:t>
      </w:r>
    </w:p>
    <w:p w14:paraId="22A484E9" w14:textId="77777777" w:rsidR="00BD1EFC" w:rsidRPr="006E54E9" w:rsidRDefault="00BD1EFC" w:rsidP="00BD1EFC">
      <w:r w:rsidRPr="006E54E9">
        <w:t xml:space="preserve">Those considerations no longer apply, but the United States and its NATO allies act as though little or nothing has changed. It will be </w:t>
      </w:r>
      <w:r w:rsidRPr="006E54E9">
        <w:rPr>
          <w:rStyle w:val="StyleUnderline"/>
        </w:rPr>
        <w:t xml:space="preserve">the </w:t>
      </w:r>
      <w:r w:rsidRPr="006E54E9">
        <w:rPr>
          <w:rStyle w:val="Emphasis"/>
          <w:highlight w:val="cyan"/>
        </w:rPr>
        <w:t>ultimate</w:t>
      </w:r>
      <w:r w:rsidRPr="006E54E9">
        <w:rPr>
          <w:rStyle w:val="Emphasis"/>
        </w:rPr>
        <w:t xml:space="preserve"> tragic </w:t>
      </w:r>
      <w:r w:rsidRPr="006E54E9">
        <w:rPr>
          <w:rStyle w:val="Emphasis"/>
          <w:highlight w:val="cyan"/>
        </w:rPr>
        <w:t>irony</w:t>
      </w:r>
      <w:r w:rsidRPr="006E54E9">
        <w:t xml:space="preserve"> if, having avoided war with a messianic, totalitarian global adversary, </w:t>
      </w:r>
      <w:r w:rsidRPr="006E54E9">
        <w:rPr>
          <w:rStyle w:val="StyleUnderline"/>
          <w:highlight w:val="cyan"/>
        </w:rPr>
        <w:t>we</w:t>
      </w:r>
      <w:r w:rsidRPr="006E54E9">
        <w:t xml:space="preserve"> now </w:t>
      </w:r>
      <w:r w:rsidRPr="006E54E9">
        <w:rPr>
          <w:rStyle w:val="StyleUnderline"/>
          <w:highlight w:val="cyan"/>
        </w:rPr>
        <w:t>stumble into war because of</w:t>
      </w:r>
      <w:r w:rsidRPr="006E54E9">
        <w:t xml:space="preserve"> an </w:t>
      </w:r>
      <w:r w:rsidRPr="006E54E9">
        <w:rPr>
          <w:rStyle w:val="Emphasis"/>
          <w:highlight w:val="cyan"/>
        </w:rPr>
        <w:t>out-of- date</w:t>
      </w:r>
      <w:r w:rsidRPr="006E54E9">
        <w:rPr>
          <w:rStyle w:val="Emphasis"/>
        </w:rPr>
        <w:t xml:space="preserve"> image</w:t>
      </w:r>
      <w:r w:rsidRPr="006E54E9">
        <w:t xml:space="preserve"> of </w:t>
      </w:r>
      <w:r w:rsidRPr="006E54E9">
        <w:rPr>
          <w:rStyle w:val="StyleUnderline"/>
        </w:rPr>
        <w:t xml:space="preserve">and </w:t>
      </w:r>
      <w:r w:rsidRPr="006E54E9">
        <w:rPr>
          <w:rStyle w:val="StyleUnderline"/>
          <w:highlight w:val="cyan"/>
        </w:rPr>
        <w:t>policy toward</w:t>
      </w:r>
      <w:r w:rsidRPr="006E54E9">
        <w:t xml:space="preserve"> a conventional, </w:t>
      </w:r>
      <w:r w:rsidRPr="006E54E9">
        <w:rPr>
          <w:rStyle w:val="Emphasis"/>
          <w:highlight w:val="cyan"/>
        </w:rPr>
        <w:t>declining</w:t>
      </w:r>
      <w:r w:rsidRPr="006E54E9">
        <w:rPr>
          <w:rStyle w:val="Emphasis"/>
        </w:rPr>
        <w:t xml:space="preserve"> regional </w:t>
      </w:r>
      <w:r w:rsidRPr="006E54E9">
        <w:rPr>
          <w:rStyle w:val="Emphasis"/>
          <w:highlight w:val="cyan"/>
        </w:rPr>
        <w:t>power</w:t>
      </w:r>
      <w:r w:rsidRPr="006E54E9">
        <w:t xml:space="preserve">. Yet </w:t>
      </w:r>
      <w:r w:rsidRPr="006E54E9">
        <w:rPr>
          <w:rStyle w:val="StyleUnderline"/>
          <w:highlight w:val="cyan"/>
        </w:rPr>
        <w:t>unless U.S.</w:t>
      </w:r>
      <w:r w:rsidRPr="006E54E9">
        <w:rPr>
          <w:rStyle w:val="StyleUnderline"/>
        </w:rPr>
        <w:t xml:space="preserve"> leaders </w:t>
      </w:r>
      <w:r w:rsidRPr="006E54E9">
        <w:rPr>
          <w:rStyle w:val="StyleUnderline"/>
          <w:highlight w:val="cyan"/>
        </w:rPr>
        <w:t>change</w:t>
      </w:r>
      <w:r w:rsidRPr="006E54E9">
        <w:t xml:space="preserve"> both their mindsets and </w:t>
      </w:r>
      <w:r w:rsidRPr="006E54E9">
        <w:rPr>
          <w:rStyle w:val="StyleUnderline"/>
        </w:rPr>
        <w:t>their policies</w:t>
      </w:r>
      <w:r w:rsidRPr="006E54E9">
        <w:t xml:space="preserve"> toward Russia, especially their policy regarding NATO, </w:t>
      </w:r>
      <w:r w:rsidRPr="006E54E9">
        <w:rPr>
          <w:rStyle w:val="StyleUnderline"/>
        </w:rPr>
        <w:t xml:space="preserve">that </w:t>
      </w:r>
      <w:r w:rsidRPr="006E54E9">
        <w:rPr>
          <w:rStyle w:val="StyleUnderline"/>
          <w:highlight w:val="cyan"/>
        </w:rPr>
        <w:t>outcome is</w:t>
      </w:r>
      <w:r w:rsidRPr="006E54E9">
        <w:rPr>
          <w:rStyle w:val="StyleUnderline"/>
        </w:rPr>
        <w:t xml:space="preserve"> a </w:t>
      </w:r>
      <w:r w:rsidRPr="006E54E9">
        <w:rPr>
          <w:rStyle w:val="Emphasis"/>
          <w:highlight w:val="cyan"/>
        </w:rPr>
        <w:t>very</w:t>
      </w:r>
      <w:r w:rsidRPr="006E54E9">
        <w:rPr>
          <w:rStyle w:val="Emphasis"/>
        </w:rPr>
        <w:t xml:space="preserve"> real </w:t>
      </w:r>
      <w:r w:rsidRPr="006E54E9">
        <w:rPr>
          <w:rStyle w:val="Emphasis"/>
          <w:highlight w:val="cyan"/>
        </w:rPr>
        <w:t>possibil</w:t>
      </w:r>
      <w:r w:rsidRPr="006E54E9">
        <w:rPr>
          <w:rStyle w:val="Emphasis"/>
        </w:rPr>
        <w:t>ity</w:t>
      </w:r>
      <w:r w:rsidRPr="006E54E9">
        <w:t xml:space="preserve">. </w:t>
      </w:r>
    </w:p>
    <w:p w14:paraId="1C8B9293" w14:textId="77777777" w:rsidR="00BD1EFC" w:rsidRPr="006E54E9" w:rsidRDefault="00BD1EFC" w:rsidP="00BD1EFC"/>
    <w:p w14:paraId="3182C029" w14:textId="77777777" w:rsidR="00BD1EFC" w:rsidRPr="006E54E9" w:rsidRDefault="00BD1EFC" w:rsidP="00BD1EFC"/>
    <w:p w14:paraId="0012A590" w14:textId="77777777" w:rsidR="00BD1EFC" w:rsidRPr="005D388F" w:rsidRDefault="00BD1EFC" w:rsidP="00BD1EFC"/>
    <w:p w14:paraId="398C8BD6" w14:textId="77777777" w:rsidR="00BD1EFC" w:rsidRPr="00BD1EFC" w:rsidRDefault="00BD1EFC" w:rsidP="00BD1EFC"/>
    <w:p w14:paraId="6E54D143" w14:textId="77777777" w:rsidR="002A7924" w:rsidRPr="003A37F4" w:rsidRDefault="002A7924" w:rsidP="002A7924"/>
    <w:sectPr w:rsidR="002A7924" w:rsidRPr="003A37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1D4052"/>
    <w:multiLevelType w:val="hybridMultilevel"/>
    <w:tmpl w:val="519EA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6FB478F"/>
    <w:multiLevelType w:val="hybridMultilevel"/>
    <w:tmpl w:val="759C7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5848094">
    <w:abstractNumId w:val="9"/>
  </w:num>
  <w:num w:numId="2" w16cid:durableId="1237474647">
    <w:abstractNumId w:val="7"/>
  </w:num>
  <w:num w:numId="3" w16cid:durableId="845245572">
    <w:abstractNumId w:val="6"/>
  </w:num>
  <w:num w:numId="4" w16cid:durableId="409887350">
    <w:abstractNumId w:val="5"/>
  </w:num>
  <w:num w:numId="5" w16cid:durableId="330334199">
    <w:abstractNumId w:val="4"/>
  </w:num>
  <w:num w:numId="6" w16cid:durableId="1291397913">
    <w:abstractNumId w:val="8"/>
  </w:num>
  <w:num w:numId="7" w16cid:durableId="290788723">
    <w:abstractNumId w:val="3"/>
  </w:num>
  <w:num w:numId="8" w16cid:durableId="721946284">
    <w:abstractNumId w:val="2"/>
  </w:num>
  <w:num w:numId="9" w16cid:durableId="1489009949">
    <w:abstractNumId w:val="1"/>
  </w:num>
  <w:num w:numId="10" w16cid:durableId="675690639">
    <w:abstractNumId w:val="0"/>
  </w:num>
  <w:num w:numId="11" w16cid:durableId="770053398">
    <w:abstractNumId w:val="13"/>
  </w:num>
  <w:num w:numId="12" w16cid:durableId="501815710">
    <w:abstractNumId w:val="15"/>
  </w:num>
  <w:num w:numId="13" w16cid:durableId="909073978">
    <w:abstractNumId w:val="14"/>
  </w:num>
  <w:num w:numId="14" w16cid:durableId="1205605210">
    <w:abstractNumId w:val="12"/>
  </w:num>
  <w:num w:numId="15" w16cid:durableId="1695883432">
    <w:abstractNumId w:val="11"/>
  </w:num>
  <w:num w:numId="16"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2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15184054400"/>
    <w:docVar w:name="VerbatimVersion" w:val="5.1"/>
  </w:docVars>
  <w:rsids>
    <w:rsidRoot w:val="002A7924"/>
    <w:rsid w:val="000139A3"/>
    <w:rsid w:val="00060B07"/>
    <w:rsid w:val="000938D0"/>
    <w:rsid w:val="00094320"/>
    <w:rsid w:val="000A54A6"/>
    <w:rsid w:val="00100833"/>
    <w:rsid w:val="00104529"/>
    <w:rsid w:val="00105942"/>
    <w:rsid w:val="001243FA"/>
    <w:rsid w:val="00137369"/>
    <w:rsid w:val="00144A4C"/>
    <w:rsid w:val="00146FF2"/>
    <w:rsid w:val="00176AB0"/>
    <w:rsid w:val="00177B7D"/>
    <w:rsid w:val="0018322D"/>
    <w:rsid w:val="001B5776"/>
    <w:rsid w:val="001E527A"/>
    <w:rsid w:val="001F78CE"/>
    <w:rsid w:val="00251FC7"/>
    <w:rsid w:val="00256765"/>
    <w:rsid w:val="002855A7"/>
    <w:rsid w:val="00293A0F"/>
    <w:rsid w:val="002A7924"/>
    <w:rsid w:val="002B146A"/>
    <w:rsid w:val="002B5E17"/>
    <w:rsid w:val="002F511E"/>
    <w:rsid w:val="0031109B"/>
    <w:rsid w:val="00313587"/>
    <w:rsid w:val="00315690"/>
    <w:rsid w:val="00316B75"/>
    <w:rsid w:val="00325646"/>
    <w:rsid w:val="003460F2"/>
    <w:rsid w:val="00380450"/>
    <w:rsid w:val="0038158C"/>
    <w:rsid w:val="003902BA"/>
    <w:rsid w:val="003A09E2"/>
    <w:rsid w:val="003A37F4"/>
    <w:rsid w:val="003C7204"/>
    <w:rsid w:val="003F75F6"/>
    <w:rsid w:val="00407037"/>
    <w:rsid w:val="004605D6"/>
    <w:rsid w:val="004A33A9"/>
    <w:rsid w:val="004A570E"/>
    <w:rsid w:val="004C60E8"/>
    <w:rsid w:val="004E0027"/>
    <w:rsid w:val="004E3579"/>
    <w:rsid w:val="004E728B"/>
    <w:rsid w:val="004F39E0"/>
    <w:rsid w:val="004F6969"/>
    <w:rsid w:val="00537BD5"/>
    <w:rsid w:val="005844B8"/>
    <w:rsid w:val="005D2912"/>
    <w:rsid w:val="00602142"/>
    <w:rsid w:val="006065BD"/>
    <w:rsid w:val="00630B35"/>
    <w:rsid w:val="00635439"/>
    <w:rsid w:val="00645FA9"/>
    <w:rsid w:val="00647866"/>
    <w:rsid w:val="00665003"/>
    <w:rsid w:val="006A2AD0"/>
    <w:rsid w:val="006C2375"/>
    <w:rsid w:val="006D4ECC"/>
    <w:rsid w:val="00722240"/>
    <w:rsid w:val="00722258"/>
    <w:rsid w:val="007243E5"/>
    <w:rsid w:val="00766D81"/>
    <w:rsid w:val="00766EA0"/>
    <w:rsid w:val="007A2226"/>
    <w:rsid w:val="007B685F"/>
    <w:rsid w:val="007F5B66"/>
    <w:rsid w:val="00812BE2"/>
    <w:rsid w:val="00823A1C"/>
    <w:rsid w:val="00845B9D"/>
    <w:rsid w:val="00860984"/>
    <w:rsid w:val="0087020B"/>
    <w:rsid w:val="008B3ECB"/>
    <w:rsid w:val="008B4E85"/>
    <w:rsid w:val="008C1B2E"/>
    <w:rsid w:val="0091627E"/>
    <w:rsid w:val="009610FD"/>
    <w:rsid w:val="00965DDE"/>
    <w:rsid w:val="0097032B"/>
    <w:rsid w:val="00980A70"/>
    <w:rsid w:val="009D053E"/>
    <w:rsid w:val="009D07CF"/>
    <w:rsid w:val="009D1B83"/>
    <w:rsid w:val="009D2EAD"/>
    <w:rsid w:val="009D54B2"/>
    <w:rsid w:val="009E1922"/>
    <w:rsid w:val="009F7ED2"/>
    <w:rsid w:val="00A25AEF"/>
    <w:rsid w:val="00A93661"/>
    <w:rsid w:val="00A95652"/>
    <w:rsid w:val="00AB7495"/>
    <w:rsid w:val="00AC0AB8"/>
    <w:rsid w:val="00AE2A6D"/>
    <w:rsid w:val="00B33C6D"/>
    <w:rsid w:val="00B4508F"/>
    <w:rsid w:val="00B55AD5"/>
    <w:rsid w:val="00B67315"/>
    <w:rsid w:val="00B6792E"/>
    <w:rsid w:val="00B8057C"/>
    <w:rsid w:val="00B97280"/>
    <w:rsid w:val="00BD1EFC"/>
    <w:rsid w:val="00BD6238"/>
    <w:rsid w:val="00BF593B"/>
    <w:rsid w:val="00BF773A"/>
    <w:rsid w:val="00BF7E81"/>
    <w:rsid w:val="00C13773"/>
    <w:rsid w:val="00C17CC8"/>
    <w:rsid w:val="00C216E8"/>
    <w:rsid w:val="00C83417"/>
    <w:rsid w:val="00C9604F"/>
    <w:rsid w:val="00CA19AA"/>
    <w:rsid w:val="00CC5298"/>
    <w:rsid w:val="00CD736E"/>
    <w:rsid w:val="00CD798D"/>
    <w:rsid w:val="00CE161E"/>
    <w:rsid w:val="00CE593C"/>
    <w:rsid w:val="00CF59A8"/>
    <w:rsid w:val="00D319D3"/>
    <w:rsid w:val="00D325A9"/>
    <w:rsid w:val="00D36A8A"/>
    <w:rsid w:val="00D4350B"/>
    <w:rsid w:val="00D61409"/>
    <w:rsid w:val="00D6691E"/>
    <w:rsid w:val="00D71170"/>
    <w:rsid w:val="00DA25D4"/>
    <w:rsid w:val="00DA6538"/>
    <w:rsid w:val="00E5262C"/>
    <w:rsid w:val="00EC7DC4"/>
    <w:rsid w:val="00ED30CF"/>
    <w:rsid w:val="00EF0DD6"/>
    <w:rsid w:val="00F176EF"/>
    <w:rsid w:val="00F43736"/>
    <w:rsid w:val="00F6364A"/>
    <w:rsid w:val="00F9113A"/>
    <w:rsid w:val="00FA7F0A"/>
    <w:rsid w:val="00FB1D02"/>
    <w:rsid w:val="00FC30C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69230"/>
  <w15:chartTrackingRefBased/>
  <w15:docId w15:val="{4C27AF06-9FCF-4DB9-A141-C9AA8BF0A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13587"/>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31358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4"/>
      <w:szCs w:val="32"/>
    </w:rPr>
  </w:style>
  <w:style w:type="paragraph" w:styleId="Heading2">
    <w:name w:val="heading 2"/>
    <w:aliases w:val="Hat"/>
    <w:basedOn w:val="Normal"/>
    <w:next w:val="Normal"/>
    <w:link w:val="Heading2Char"/>
    <w:uiPriority w:val="1"/>
    <w:qFormat/>
    <w:rsid w:val="00313587"/>
    <w:pPr>
      <w:keepNext/>
      <w:keepLines/>
      <w:pageBreakBefore/>
      <w:spacing w:before="480"/>
      <w:jc w:val="center"/>
      <w:outlineLvl w:val="1"/>
    </w:pPr>
    <w:rPr>
      <w:rFonts w:eastAsiaTheme="majorEastAsia" w:cstheme="majorBidi"/>
      <w:b/>
      <w:sz w:val="36"/>
      <w:szCs w:val="26"/>
      <w:u w:val="double"/>
    </w:rPr>
  </w:style>
  <w:style w:type="paragraph" w:styleId="Heading3">
    <w:name w:val="heading 3"/>
    <w:aliases w:val="Block,Heading 3 Char Char,Char,Char Char Char Char Char Char Char, Char Char Char Char Char Char Char,Citation,Tags v 2,Heading 3 Char Char Char Char Char Char Char Char Char,Heading 3 Char Char Char Char,3: Cite,Char1,Underlines,Char1 Char,no"/>
    <w:basedOn w:val="Normal"/>
    <w:next w:val="Normal"/>
    <w:link w:val="Heading3Char"/>
    <w:uiPriority w:val="2"/>
    <w:qFormat/>
    <w:rsid w:val="00313587"/>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g"/>
    <w:basedOn w:val="Normal"/>
    <w:next w:val="Normal"/>
    <w:link w:val="Heading4Char"/>
    <w:uiPriority w:val="3"/>
    <w:qFormat/>
    <w:rsid w:val="00313587"/>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313587"/>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3135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3587"/>
  </w:style>
  <w:style w:type="character" w:customStyle="1" w:styleId="Heading1Char">
    <w:name w:val="Heading 1 Char"/>
    <w:aliases w:val="Pocket Char"/>
    <w:basedOn w:val="DefaultParagraphFont"/>
    <w:link w:val="Heading1"/>
    <w:rsid w:val="00313587"/>
    <w:rPr>
      <w:rFonts w:ascii="Times New Roman" w:eastAsiaTheme="majorEastAsia" w:hAnsi="Times New Roman" w:cstheme="majorBidi"/>
      <w:b/>
      <w:sz w:val="44"/>
      <w:szCs w:val="32"/>
    </w:rPr>
  </w:style>
  <w:style w:type="character" w:customStyle="1" w:styleId="Heading2Char">
    <w:name w:val="Heading 2 Char"/>
    <w:aliases w:val="Hat Char"/>
    <w:basedOn w:val="DefaultParagraphFont"/>
    <w:link w:val="Heading2"/>
    <w:uiPriority w:val="1"/>
    <w:rsid w:val="00313587"/>
    <w:rPr>
      <w:rFonts w:ascii="Times New Roman" w:eastAsiaTheme="majorEastAsia" w:hAnsi="Times New Roman" w:cstheme="majorBidi"/>
      <w:b/>
      <w:sz w:val="36"/>
      <w:szCs w:val="26"/>
      <w:u w:val="double"/>
    </w:rPr>
  </w:style>
  <w:style w:type="character" w:customStyle="1" w:styleId="Heading3Char">
    <w:name w:val="Heading 3 Char"/>
    <w:aliases w:val="Block Char,Heading 3 Char Char Char,Char Char,Char Char Char Char Char Char Char Char, Char Char Char Char Char Char Char Char,Citation Char,Tags v 2 Char,Heading 3 Char Char Char Char Char Char Char Char Char Char,3: Cite Char,no Char"/>
    <w:basedOn w:val="DefaultParagraphFont"/>
    <w:link w:val="Heading3"/>
    <w:uiPriority w:val="2"/>
    <w:rsid w:val="00313587"/>
    <w:rPr>
      <w:rFonts w:ascii="Times New Roman" w:eastAsiaTheme="majorEastAsia" w:hAnsi="Times New Roman" w:cstheme="majorBidi"/>
      <w:b/>
      <w:sz w:val="30"/>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313587"/>
    <w:rPr>
      <w:rFonts w:ascii="Times New Roman" w:eastAsiaTheme="majorEastAsia" w:hAnsi="Times New Roman" w:cstheme="majorBidi"/>
      <w:b/>
      <w:iCs/>
      <w:sz w:val="24"/>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313587"/>
    <w:rPr>
      <w:rFonts w:ascii="Times New Roman" w:hAnsi="Times New Roman" w:cs="Times New Roman"/>
      <w:b/>
      <w:i w:val="0"/>
      <w:iCs/>
      <w:sz w:val="20"/>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313587"/>
    <w:rPr>
      <w:b/>
      <w:bCs/>
      <w:sz w:val="24"/>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313587"/>
    <w:rPr>
      <w:b w:val="0"/>
      <w:sz w:val="20"/>
      <w:u w:val="single"/>
    </w:rPr>
  </w:style>
  <w:style w:type="character" w:styleId="Hyperlink">
    <w:name w:val="Hyperlink"/>
    <w:aliases w:val="No Spacing Char,Note Level 2 Char,Small Text Char,Card Format Char,Note Level 21 Char,ClearFormatting Char,Clear Char,DDI Tag Char,Tag Title Char,No Spacing51 Char,No Spacing11211 Char,No Spacing6 Char,No Spacing tnr Char,Hidden Block Title Ch"/>
    <w:basedOn w:val="DefaultParagraphFont"/>
    <w:link w:val="NoSpacing"/>
    <w:uiPriority w:val="99"/>
    <w:unhideWhenUsed/>
    <w:rsid w:val="00313587"/>
    <w:rPr>
      <w:rFonts w:ascii="Calibri" w:hAnsi="Calibri" w:cs="Calibri"/>
    </w:rPr>
  </w:style>
  <w:style w:type="character" w:styleId="FollowedHyperlink">
    <w:name w:val="FollowedHyperlink"/>
    <w:basedOn w:val="DefaultParagraphFont"/>
    <w:uiPriority w:val="99"/>
    <w:semiHidden/>
    <w:unhideWhenUsed/>
    <w:rsid w:val="00313587"/>
    <w:rPr>
      <w:color w:val="auto"/>
      <w:u w:val="none"/>
    </w:rPr>
  </w:style>
  <w:style w:type="paragraph" w:customStyle="1" w:styleId="textbold">
    <w:name w:val="text bold"/>
    <w:basedOn w:val="Normal"/>
    <w:link w:val="Emphasis"/>
    <w:uiPriority w:val="8"/>
    <w:qFormat/>
    <w:rsid w:val="002A7924"/>
    <w:pPr>
      <w:widowControl w:val="0"/>
      <w:ind w:left="720"/>
    </w:pPr>
    <w:rPr>
      <w:b/>
      <w:iCs/>
      <w:sz w:val="20"/>
      <w:u w:val="single"/>
      <w:bdr w:val="single" w:sz="8" w:space="0" w:color="auto"/>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CD - Cite,Tag and Ci,ca"/>
    <w:link w:val="Hyperlink"/>
    <w:uiPriority w:val="99"/>
    <w:unhideWhenUsed/>
    <w:qFormat/>
    <w:rsid w:val="00313587"/>
    <w:pPr>
      <w:spacing w:after="0" w:line="240" w:lineRule="auto"/>
    </w:pPr>
    <w:rPr>
      <w:rFonts w:ascii="Calibri" w:hAnsi="Calibri" w:cs="Calibri"/>
    </w:rPr>
  </w:style>
  <w:style w:type="character" w:styleId="UnresolvedMention">
    <w:name w:val="Unresolved Mention"/>
    <w:basedOn w:val="DefaultParagraphFont"/>
    <w:uiPriority w:val="99"/>
    <w:semiHidden/>
    <w:unhideWhenUsed/>
    <w:rsid w:val="00313587"/>
    <w:rPr>
      <w:color w:val="605E5C"/>
      <w:shd w:val="clear" w:color="auto" w:fill="E1DFDD"/>
    </w:rPr>
  </w:style>
  <w:style w:type="paragraph" w:customStyle="1" w:styleId="Emphasis1">
    <w:name w:val="Emphasis1"/>
    <w:basedOn w:val="Normal"/>
    <w:autoRedefine/>
    <w:uiPriority w:val="8"/>
    <w:qFormat/>
    <w:rsid w:val="002A7924"/>
    <w:pPr>
      <w:pBdr>
        <w:top w:val="single" w:sz="4" w:space="1" w:color="auto"/>
        <w:left w:val="single" w:sz="4" w:space="4" w:color="auto"/>
        <w:bottom w:val="single" w:sz="4" w:space="1" w:color="auto"/>
        <w:right w:val="single" w:sz="4" w:space="4" w:color="auto"/>
      </w:pBdr>
      <w:ind w:left="720"/>
      <w:jc w:val="both"/>
    </w:pPr>
    <w:rPr>
      <w:b/>
      <w:iCs/>
      <w:sz w:val="26"/>
      <w:u w:val="single"/>
      <w:bdr w:val="single" w:sz="18" w:space="0" w:color="auto"/>
    </w:rPr>
  </w:style>
  <w:style w:type="character" w:customStyle="1" w:styleId="Heading5Char">
    <w:name w:val="Heading 5 Char"/>
    <w:basedOn w:val="DefaultParagraphFont"/>
    <w:link w:val="Heading5"/>
    <w:uiPriority w:val="9"/>
    <w:semiHidden/>
    <w:rsid w:val="00313587"/>
    <w:rPr>
      <w:rFonts w:asciiTheme="majorHAnsi" w:eastAsiaTheme="majorEastAsia" w:hAnsiTheme="majorHAnsi" w:cstheme="majorBidi"/>
      <w:color w:val="2E74B5" w:themeColor="accent1" w:themeShade="BF"/>
      <w:sz w:val="16"/>
    </w:rPr>
  </w:style>
  <w:style w:type="character" w:styleId="Strong">
    <w:name w:val="Strong"/>
    <w:basedOn w:val="DefaultParagraphFont"/>
    <w:uiPriority w:val="22"/>
    <w:semiHidden/>
    <w:qFormat/>
    <w:rsid w:val="00313587"/>
    <w:rPr>
      <w:b/>
      <w:bCs/>
    </w:rPr>
  </w:style>
  <w:style w:type="character" w:styleId="BookTitle">
    <w:name w:val="Book Title"/>
    <w:basedOn w:val="DefaultParagraphFont"/>
    <w:uiPriority w:val="33"/>
    <w:semiHidden/>
    <w:qFormat/>
    <w:rsid w:val="00313587"/>
    <w:rPr>
      <w:b/>
      <w:bCs/>
      <w:i/>
      <w:iCs/>
      <w:spacing w:val="5"/>
    </w:rPr>
  </w:style>
  <w:style w:type="numbering" w:styleId="111111">
    <w:name w:val="Outline List 2"/>
    <w:basedOn w:val="NoList"/>
    <w:uiPriority w:val="99"/>
    <w:semiHidden/>
    <w:unhideWhenUsed/>
    <w:rsid w:val="00313587"/>
  </w:style>
  <w:style w:type="paragraph" w:styleId="Header">
    <w:name w:val="header"/>
    <w:basedOn w:val="Normal"/>
    <w:link w:val="HeaderChar"/>
    <w:uiPriority w:val="99"/>
    <w:semiHidden/>
    <w:rsid w:val="00313587"/>
    <w:pPr>
      <w:tabs>
        <w:tab w:val="center" w:pos="4680"/>
        <w:tab w:val="right" w:pos="9360"/>
      </w:tabs>
    </w:pPr>
  </w:style>
  <w:style w:type="character" w:customStyle="1" w:styleId="HeaderChar">
    <w:name w:val="Header Char"/>
    <w:basedOn w:val="DefaultParagraphFont"/>
    <w:link w:val="Header"/>
    <w:uiPriority w:val="99"/>
    <w:semiHidden/>
    <w:rsid w:val="00313587"/>
    <w:rPr>
      <w:rFonts w:ascii="Times New Roman" w:hAnsi="Times New Roman" w:cs="Times New Roman"/>
      <w:sz w:val="16"/>
    </w:rPr>
  </w:style>
  <w:style w:type="paragraph" w:styleId="Footer">
    <w:name w:val="footer"/>
    <w:basedOn w:val="Normal"/>
    <w:link w:val="FooterChar"/>
    <w:uiPriority w:val="99"/>
    <w:semiHidden/>
    <w:rsid w:val="00313587"/>
    <w:pPr>
      <w:tabs>
        <w:tab w:val="center" w:pos="4680"/>
        <w:tab w:val="right" w:pos="9360"/>
      </w:tabs>
    </w:pPr>
  </w:style>
  <w:style w:type="character" w:customStyle="1" w:styleId="FooterChar">
    <w:name w:val="Footer Char"/>
    <w:basedOn w:val="DefaultParagraphFont"/>
    <w:link w:val="Footer"/>
    <w:uiPriority w:val="99"/>
    <w:semiHidden/>
    <w:rsid w:val="00313587"/>
    <w:rPr>
      <w:rFonts w:ascii="Times New Roman" w:hAnsi="Times New Roman" w:cs="Times New Roman"/>
      <w:sz w:val="16"/>
    </w:rPr>
  </w:style>
  <w:style w:type="paragraph" w:styleId="BodyText">
    <w:name w:val="Body Text"/>
    <w:basedOn w:val="Normal"/>
    <w:link w:val="BodyTextChar"/>
    <w:uiPriority w:val="99"/>
    <w:semiHidden/>
    <w:unhideWhenUsed/>
    <w:rsid w:val="00313587"/>
    <w:pPr>
      <w:spacing w:after="120"/>
    </w:pPr>
  </w:style>
  <w:style w:type="character" w:customStyle="1" w:styleId="BodyTextChar">
    <w:name w:val="Body Text Char"/>
    <w:basedOn w:val="DefaultParagraphFont"/>
    <w:link w:val="BodyText"/>
    <w:uiPriority w:val="99"/>
    <w:semiHidden/>
    <w:rsid w:val="00313587"/>
    <w:rPr>
      <w:rFonts w:ascii="Times New Roman" w:hAnsi="Times New Roman" w:cs="Times New Roman"/>
      <w:sz w:val="16"/>
    </w:rPr>
  </w:style>
  <w:style w:type="character" w:customStyle="1" w:styleId="underline">
    <w:name w:val="underline"/>
    <w:qFormat/>
    <w:rsid w:val="002F511E"/>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fr.org/event/academic-webinar-ai-military-innovation-and-us-defense-strategy" TargetMode="External"/><Relationship Id="rId13" Type="http://schemas.openxmlformats.org/officeDocument/2006/relationships/hyperlink" Target="https://worldpolicy.org/2017/09/28/the-myth-of-accidental-war/" TargetMode="External"/><Relationship Id="rId3" Type="http://schemas.openxmlformats.org/officeDocument/2006/relationships/styles" Target="styles.xml"/><Relationship Id="rId7" Type="http://schemas.openxmlformats.org/officeDocument/2006/relationships/hyperlink" Target="https://dgardner.substack.com/p/technology-is-not-inevitable)//BB" TargetMode="External"/><Relationship Id="rId12" Type="http://schemas.openxmlformats.org/officeDocument/2006/relationships/hyperlink" Target="https://www.tandfonline.com/doi/abs/10.1080/10736700.2018.1430552?journalCode=rnpr2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lawfareblog.com/ai-revolution-military-affairs-what-would-it-really-look" TargetMode="External"/><Relationship Id="rId11" Type="http://schemas.openxmlformats.org/officeDocument/2006/relationships/hyperlink" Target="https://www.armscontrol.org/act/2020-04/features/skynet-revisited-dangerous-allure-nuclear-command-automatio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pectrum.ieee.org/nuclear-submarine" TargetMode="External"/><Relationship Id="rId4" Type="http://schemas.openxmlformats.org/officeDocument/2006/relationships/settings" Target="settings.xml"/><Relationship Id="rId9" Type="http://schemas.openxmlformats.org/officeDocument/2006/relationships/hyperlink" Target="https://www.defenseone.com/technology/2018/04/experts-say-artificial-intelligence-could-raise-risks-nuclear-war/147673/" TargetMode="External"/><Relationship Id="rId14" Type="http://schemas.openxmlformats.org/officeDocument/2006/relationships/hyperlink" Target="https://www.bloomberg.com/opinion/articles/2021-05-27/u-s-shouldn-t-treat-china-as-an-existential-threa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73</TotalTime>
  <Pages>1</Pages>
  <Words>31145</Words>
  <Characters>177527</Characters>
  <Application>Microsoft Office Word</Application>
  <DocSecurity>0</DocSecurity>
  <Lines>1479</Lines>
  <Paragraphs>416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Michael C</dc:creator>
  <cp:keywords>5.1</cp:keywords>
  <dc:description/>
  <cp:lastModifiedBy>Bricker, Brett</cp:lastModifiedBy>
  <cp:revision>39</cp:revision>
  <dcterms:created xsi:type="dcterms:W3CDTF">2023-03-30T15:20:00Z</dcterms:created>
  <dcterms:modified xsi:type="dcterms:W3CDTF">2024-07-05T20:42:00Z</dcterms:modified>
</cp:coreProperties>
</file>