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AE11B" w14:textId="77777777" w:rsidR="00310BAF" w:rsidRPr="00742279" w:rsidRDefault="00310BAF" w:rsidP="00310BAF">
      <w:pPr>
        <w:pStyle w:val="Heading1"/>
      </w:pPr>
      <w:r>
        <w:t xml:space="preserve">AFF </w:t>
      </w:r>
      <w:r w:rsidRPr="00742279">
        <w:t>Supplement---Bad Education</w:t>
      </w:r>
    </w:p>
    <w:p w14:paraId="093C604D" w14:textId="77777777" w:rsidR="00310BAF" w:rsidRDefault="00310BAF" w:rsidP="00310BAF">
      <w:pPr>
        <w:pStyle w:val="Heading2"/>
      </w:pPr>
      <w:r>
        <w:lastRenderedPageBreak/>
        <w:t>2AC---Cruel Optimism</w:t>
      </w:r>
    </w:p>
    <w:p w14:paraId="6C471E7F" w14:textId="1069BC6C" w:rsidR="00310BAF" w:rsidRPr="00E93DB6" w:rsidRDefault="00310BAF" w:rsidP="00310BAF">
      <w:pPr>
        <w:pStyle w:val="Heading4"/>
      </w:pPr>
      <w:r>
        <w:t xml:space="preserve">Conceptualizing a future of liberation for queer folk results in a </w:t>
      </w:r>
      <w:r w:rsidRPr="006B7B2A">
        <w:rPr>
          <w:u w:val="single"/>
        </w:rPr>
        <w:t>cruelly optimistic attachment</w:t>
      </w:r>
      <w:r>
        <w:t xml:space="preserve"> of progress that is </w:t>
      </w:r>
      <w:r w:rsidRPr="006B7B2A">
        <w:rPr>
          <w:u w:val="single"/>
        </w:rPr>
        <w:t>scripted</w:t>
      </w:r>
      <w:r>
        <w:t xml:space="preserve"> by heteronormative temporalities. </w:t>
      </w:r>
    </w:p>
    <w:p w14:paraId="7F69D4A3" w14:textId="77777777" w:rsidR="00310BAF" w:rsidRPr="00742279" w:rsidRDefault="00310BAF" w:rsidP="00310BAF">
      <w:r w:rsidRPr="00742279">
        <w:rPr>
          <w:rStyle w:val="Style13ptBold"/>
        </w:rPr>
        <w:t>Paszkiewicz ’22</w:t>
      </w:r>
      <w:r w:rsidRPr="00742279">
        <w:t xml:space="preserve"> -- [Katarzyna Paszkiewicz (Associate Professor in English and Film Studies at the University of the Balearic Islands), “Tipped over, but still growing’: Cruel Optimism and Queer Temporalities in The Florida Project,” Quarterly Review of Film and Video, 39:1, 139-169, DOI: 10.1080/10509208.2020.1819731, accessed 07-24-24 (2022)] </w:t>
      </w:r>
      <w:r>
        <w:t>eyu</w:t>
      </w:r>
    </w:p>
    <w:p w14:paraId="1A0F5DA4" w14:textId="77777777" w:rsidR="00310BAF" w:rsidRPr="007071B6" w:rsidRDefault="00310BAF" w:rsidP="00310BAF">
      <w:pPr>
        <w:rPr>
          <w:u w:val="single"/>
        </w:rPr>
      </w:pPr>
      <w:r w:rsidRPr="00742279">
        <w:rPr>
          <w:sz w:val="14"/>
        </w:rPr>
        <w:t xml:space="preserve">The relationship between Berlant’s investment in the idea of the normal as a utopian desire mediated through and reflected in popular culture (which can be traced back to ‘Sex in public’),21 and her later reflection on the rise of an economic precarity that cuts across different identity markers in Cruel Optimism, deserves further, more nuanced attention. As Sianne Ngai observes in her incisive reading of the latter book, </w:t>
      </w:r>
      <w:r w:rsidRPr="00607BD7">
        <w:rPr>
          <w:highlight w:val="cyan"/>
          <w:u w:val="single"/>
        </w:rPr>
        <w:t>Berlant’s critique of the normative fantasy</w:t>
      </w:r>
      <w:r w:rsidRPr="00742279">
        <w:rPr>
          <w:sz w:val="14"/>
        </w:rPr>
        <w:t xml:space="preserve"> </w:t>
      </w:r>
      <w:r w:rsidRPr="00742279">
        <w:rPr>
          <w:u w:val="single"/>
        </w:rPr>
        <w:t xml:space="preserve">of the good life </w:t>
      </w:r>
      <w:r w:rsidRPr="00607BD7">
        <w:rPr>
          <w:highlight w:val="cyan"/>
          <w:u w:val="single"/>
        </w:rPr>
        <w:t>is</w:t>
      </w:r>
      <w:r w:rsidRPr="00742279">
        <w:rPr>
          <w:u w:val="single"/>
        </w:rPr>
        <w:t xml:space="preserve"> deeply </w:t>
      </w:r>
      <w:r w:rsidRPr="00607BD7">
        <w:rPr>
          <w:highlight w:val="cyan"/>
          <w:u w:val="single"/>
        </w:rPr>
        <w:t>informed by</w:t>
      </w:r>
      <w:r w:rsidRPr="00742279">
        <w:rPr>
          <w:u w:val="single"/>
        </w:rPr>
        <w:t xml:space="preserve"> her earlier work on </w:t>
      </w:r>
      <w:r w:rsidRPr="00607BD7">
        <w:rPr>
          <w:highlight w:val="cyan"/>
          <w:u w:val="single"/>
        </w:rPr>
        <w:t>sexuality</w:t>
      </w:r>
      <w:r w:rsidRPr="00742279">
        <w:rPr>
          <w:u w:val="single"/>
        </w:rPr>
        <w:t>, exemplifying ‘how queer theory,</w:t>
      </w:r>
      <w:r w:rsidRPr="00742279">
        <w:rPr>
          <w:sz w:val="14"/>
        </w:rPr>
        <w:t xml:space="preserve"> still regarded by many as a minoritizing-only discourse whose “proper object” must be limited to sex and issues related to sexual object choice, can directly contribute to debates about the universalizing concept of “precarity”’ (2013). Berlant’s reflection on the painful, injurious or, one could say, ‘negative’ attachments in contemporary social, cultural and political life aligns her work with the antisocial paradigm in queer studies, and the exploration of negativity that followed, as illustrated by Leo Bersani, Lee Edelman and, in more recent discussions of negative affect (though with a number of notable differences), by Jack Halberstam, Sara Ahmed, Heather Love and Sianne Ngai, among many others.22 </w:t>
      </w:r>
      <w:r w:rsidRPr="00742279">
        <w:rPr>
          <w:u w:val="single"/>
        </w:rPr>
        <w:t xml:space="preserve">More specifically, </w:t>
      </w:r>
      <w:r w:rsidRPr="00607BD7">
        <w:rPr>
          <w:highlight w:val="cyan"/>
          <w:u w:val="single"/>
        </w:rPr>
        <w:t>one could relate Berlant’s</w:t>
      </w:r>
      <w:r w:rsidRPr="00742279">
        <w:rPr>
          <w:u w:val="single"/>
        </w:rPr>
        <w:t xml:space="preserve"> </w:t>
      </w:r>
      <w:r w:rsidRPr="00607BD7">
        <w:rPr>
          <w:b/>
          <w:bCs/>
          <w:highlight w:val="cyan"/>
          <w:u w:val="single"/>
        </w:rPr>
        <w:t>cruelly optimistic</w:t>
      </w:r>
      <w:r w:rsidRPr="00607BD7">
        <w:rPr>
          <w:highlight w:val="cyan"/>
          <w:u w:val="single"/>
        </w:rPr>
        <w:t xml:space="preserve"> orientation toward the </w:t>
      </w:r>
      <w:r w:rsidRPr="00607BD7">
        <w:rPr>
          <w:b/>
          <w:bCs/>
          <w:highlight w:val="cyan"/>
          <w:u w:val="single"/>
        </w:rPr>
        <w:t>future</w:t>
      </w:r>
      <w:r w:rsidRPr="00742279">
        <w:rPr>
          <w:u w:val="single"/>
        </w:rPr>
        <w:t xml:space="preserve">, </w:t>
      </w:r>
      <w:r w:rsidRPr="00607BD7">
        <w:rPr>
          <w:highlight w:val="cyan"/>
          <w:u w:val="single"/>
        </w:rPr>
        <w:t xml:space="preserve">in a time when the </w:t>
      </w:r>
      <w:r w:rsidRPr="00607BD7">
        <w:rPr>
          <w:b/>
          <w:bCs/>
          <w:highlight w:val="cyan"/>
          <w:u w:val="single"/>
        </w:rPr>
        <w:t>fantasies of ‘upward mobility, job security, political and social equality, and lively</w:t>
      </w:r>
      <w:r w:rsidRPr="00742279">
        <w:rPr>
          <w:b/>
          <w:bCs/>
          <w:u w:val="single"/>
        </w:rPr>
        <w:t>,</w:t>
      </w:r>
      <w:r w:rsidRPr="00742279">
        <w:rPr>
          <w:u w:val="single"/>
        </w:rPr>
        <w:t xml:space="preserve"> durable intimacy’  </w:t>
      </w:r>
      <w:r w:rsidRPr="00607BD7">
        <w:rPr>
          <w:highlight w:val="cyan"/>
          <w:u w:val="single"/>
        </w:rPr>
        <w:t>are fraying, to the heteronormative temporal regimes in Western cultures</w:t>
      </w:r>
      <w:r w:rsidRPr="00742279">
        <w:rPr>
          <w:u w:val="single"/>
        </w:rPr>
        <w:t xml:space="preserve"> </w:t>
      </w:r>
      <w:r w:rsidRPr="00742279">
        <w:rPr>
          <w:sz w:val="14"/>
        </w:rPr>
        <w:t xml:space="preserve">examined by these scholars. Writing in the context of the 1980s </w:t>
      </w:r>
      <w:r w:rsidRPr="00742279">
        <w:rPr>
          <w:u w:val="single"/>
        </w:rPr>
        <w:t>at the peak of the AIDS crisis</w:t>
      </w:r>
      <w:r w:rsidRPr="00742279">
        <w:rPr>
          <w:sz w:val="14"/>
        </w:rPr>
        <w:t xml:space="preserve"> in the United States</w:t>
      </w:r>
      <w:r w:rsidRPr="00742279">
        <w:rPr>
          <w:u w:val="single"/>
        </w:rPr>
        <w:t>, Bersani scrutinizes how the disease was discursively constructed as a threat to the</w:t>
      </w:r>
      <w:r w:rsidRPr="00742279">
        <w:rPr>
          <w:sz w:val="14"/>
        </w:rPr>
        <w:t xml:space="preserve"> </w:t>
      </w:r>
      <w:r w:rsidRPr="00742279">
        <w:rPr>
          <w:u w:val="single"/>
        </w:rPr>
        <w:t>(white, heterosexual, middle-class) family unit at the heart of capitalist society</w:t>
      </w:r>
      <w:r w:rsidRPr="00742279">
        <w:rPr>
          <w:sz w:val="14"/>
        </w:rPr>
        <w:t xml:space="preserve">, the ‘homosexual body’ having been opposed to marriage, parenthood and property. </w:t>
      </w:r>
      <w:r w:rsidRPr="00607BD7">
        <w:rPr>
          <w:highlight w:val="cyan"/>
          <w:u w:val="single"/>
        </w:rPr>
        <w:t>Rather than</w:t>
      </w:r>
      <w:r w:rsidRPr="00742279">
        <w:rPr>
          <w:u w:val="single"/>
        </w:rPr>
        <w:t xml:space="preserve"> </w:t>
      </w:r>
      <w:r w:rsidRPr="00742279">
        <w:rPr>
          <w:sz w:val="14"/>
        </w:rPr>
        <w:t>actively</w:t>
      </w:r>
      <w:r w:rsidRPr="00742279">
        <w:rPr>
          <w:u w:val="single"/>
        </w:rPr>
        <w:t xml:space="preserve"> </w:t>
      </w:r>
      <w:r w:rsidRPr="00607BD7">
        <w:rPr>
          <w:highlight w:val="cyan"/>
          <w:u w:val="single"/>
        </w:rPr>
        <w:t>countering</w:t>
      </w:r>
      <w:r w:rsidRPr="00742279">
        <w:rPr>
          <w:u w:val="single"/>
        </w:rPr>
        <w:t xml:space="preserve"> this </w:t>
      </w:r>
      <w:r w:rsidRPr="00607BD7">
        <w:rPr>
          <w:highlight w:val="cyan"/>
          <w:u w:val="single"/>
        </w:rPr>
        <w:t>stigmatization</w:t>
      </w:r>
      <w:r w:rsidRPr="00742279">
        <w:rPr>
          <w:u w:val="single"/>
        </w:rPr>
        <w:t xml:space="preserve">, </w:t>
      </w:r>
      <w:r w:rsidRPr="00607BD7">
        <w:rPr>
          <w:highlight w:val="cyan"/>
          <w:u w:val="single"/>
        </w:rPr>
        <w:t>and the identification of queerness with social failure</w:t>
      </w:r>
      <w:r w:rsidRPr="00742279">
        <w:rPr>
          <w:u w:val="single"/>
        </w:rPr>
        <w:t xml:space="preserve">, </w:t>
      </w:r>
      <w:r w:rsidRPr="00607BD7">
        <w:rPr>
          <w:highlight w:val="cyan"/>
          <w:u w:val="single"/>
        </w:rPr>
        <w:t>Bersani embraces</w:t>
      </w:r>
      <w:r w:rsidRPr="00607BD7">
        <w:rPr>
          <w:b/>
          <w:bCs/>
          <w:highlight w:val="cyan"/>
          <w:u w:val="single"/>
        </w:rPr>
        <w:t xml:space="preserve"> the politics of negativity</w:t>
      </w:r>
      <w:r w:rsidRPr="00742279">
        <w:rPr>
          <w:u w:val="single"/>
        </w:rPr>
        <w:t xml:space="preserve"> </w:t>
      </w:r>
      <w:r w:rsidRPr="00607BD7">
        <w:rPr>
          <w:highlight w:val="cyan"/>
          <w:u w:val="single"/>
        </w:rPr>
        <w:t>as</w:t>
      </w:r>
      <w:r w:rsidRPr="00742279">
        <w:rPr>
          <w:u w:val="single"/>
        </w:rPr>
        <w:t xml:space="preserve"> </w:t>
      </w:r>
      <w:r w:rsidRPr="00742279">
        <w:rPr>
          <w:sz w:val="14"/>
        </w:rPr>
        <w:t>a form of</w:t>
      </w:r>
      <w:r w:rsidRPr="00742279">
        <w:rPr>
          <w:u w:val="single"/>
        </w:rPr>
        <w:t xml:space="preserve"> </w:t>
      </w:r>
      <w:r w:rsidRPr="00607BD7">
        <w:rPr>
          <w:highlight w:val="cyan"/>
          <w:u w:val="single"/>
        </w:rPr>
        <w:t>resistance</w:t>
      </w:r>
      <w:r w:rsidRPr="00742279">
        <w:rPr>
          <w:u w:val="single"/>
        </w:rPr>
        <w:t xml:space="preserve"> to the heteronormative social order</w:t>
      </w:r>
      <w:r w:rsidRPr="00742279">
        <w:rPr>
          <w:sz w:val="14"/>
        </w:rPr>
        <w:t xml:space="preserve">. Following Bersani, </w:t>
      </w:r>
      <w:r w:rsidRPr="00607BD7">
        <w:rPr>
          <w:highlight w:val="cyan"/>
          <w:u w:val="single"/>
        </w:rPr>
        <w:t>Edelman</w:t>
      </w:r>
      <w:r w:rsidRPr="00742279">
        <w:rPr>
          <w:sz w:val="14"/>
        </w:rPr>
        <w:t xml:space="preserve"> draws on the antisocial thesis to rethink the questions of queer temporality and futurity. </w:t>
      </w:r>
      <w:r w:rsidRPr="00742279">
        <w:rPr>
          <w:u w:val="single"/>
        </w:rPr>
        <w:t>In</w:t>
      </w:r>
      <w:r w:rsidRPr="00742279">
        <w:rPr>
          <w:sz w:val="14"/>
        </w:rPr>
        <w:t xml:space="preserve"> his influential </w:t>
      </w:r>
      <w:r w:rsidRPr="00742279">
        <w:rPr>
          <w:u w:val="single"/>
        </w:rPr>
        <w:t>No Future: Queer Theory and the Death Drive</w:t>
      </w:r>
      <w:r w:rsidRPr="00742279">
        <w:rPr>
          <w:sz w:val="14"/>
        </w:rPr>
        <w:t xml:space="preserve">, </w:t>
      </w:r>
      <w:r w:rsidRPr="00742279">
        <w:rPr>
          <w:u w:val="single"/>
        </w:rPr>
        <w:t xml:space="preserve">Edelman </w:t>
      </w:r>
      <w:r w:rsidRPr="00607BD7">
        <w:rPr>
          <w:highlight w:val="cyan"/>
          <w:u w:val="single"/>
        </w:rPr>
        <w:t>shows how the symbolic figure of ‘the Child’</w:t>
      </w:r>
      <w:r w:rsidRPr="00742279">
        <w:rPr>
          <w:u w:val="single"/>
        </w:rPr>
        <w:t xml:space="preserve">, standing in for the future horizon </w:t>
      </w:r>
      <w:r w:rsidRPr="00607BD7">
        <w:rPr>
          <w:highlight w:val="cyan"/>
          <w:u w:val="single"/>
        </w:rPr>
        <w:t>and</w:t>
      </w:r>
      <w:r w:rsidRPr="00742279">
        <w:rPr>
          <w:u w:val="single"/>
        </w:rPr>
        <w:t xml:space="preserve"> </w:t>
      </w:r>
      <w:r w:rsidRPr="00607BD7">
        <w:rPr>
          <w:highlight w:val="cyan"/>
          <w:u w:val="single"/>
        </w:rPr>
        <w:t>the promise of a better tomorrow</w:t>
      </w:r>
      <w:r w:rsidRPr="00742279">
        <w:rPr>
          <w:u w:val="single"/>
        </w:rPr>
        <w:t xml:space="preserve">, </w:t>
      </w:r>
      <w:r w:rsidRPr="00607BD7">
        <w:rPr>
          <w:highlight w:val="cyan"/>
          <w:u w:val="single"/>
        </w:rPr>
        <w:t>is</w:t>
      </w:r>
      <w:r w:rsidRPr="00742279">
        <w:rPr>
          <w:u w:val="single"/>
        </w:rPr>
        <w:t xml:space="preserve"> deeply </w:t>
      </w:r>
      <w:r w:rsidRPr="00607BD7">
        <w:rPr>
          <w:highlight w:val="cyan"/>
          <w:u w:val="single"/>
        </w:rPr>
        <w:t>rooted in the heterosexual nuclear family ideal and its temporal regime</w:t>
      </w:r>
      <w:r w:rsidRPr="00742279">
        <w:rPr>
          <w:u w:val="single"/>
        </w:rPr>
        <w:t>, ‘</w:t>
      </w:r>
      <w:r w:rsidRPr="00607BD7">
        <w:rPr>
          <w:b/>
          <w:bCs/>
          <w:highlight w:val="cyan"/>
          <w:u w:val="single"/>
        </w:rPr>
        <w:t>rendering unthinkable</w:t>
      </w:r>
      <w:r w:rsidRPr="00742279">
        <w:rPr>
          <w:u w:val="single"/>
        </w:rPr>
        <w:t xml:space="preserve"> [ … </w:t>
      </w:r>
      <w:r w:rsidRPr="00607BD7">
        <w:rPr>
          <w:highlight w:val="cyan"/>
          <w:u w:val="single"/>
        </w:rPr>
        <w:t>] the possibility of a queer resistance</w:t>
      </w:r>
      <w:r w:rsidRPr="00742279">
        <w:rPr>
          <w:u w:val="single"/>
        </w:rPr>
        <w:t xml:space="preserve"> </w:t>
      </w:r>
      <w:r w:rsidRPr="00607BD7">
        <w:rPr>
          <w:highlight w:val="cyan"/>
          <w:u w:val="single"/>
        </w:rPr>
        <w:t xml:space="preserve">to </w:t>
      </w:r>
      <w:r w:rsidRPr="00742279">
        <w:rPr>
          <w:u w:val="single"/>
        </w:rPr>
        <w:t xml:space="preserve">this organizing principle of </w:t>
      </w:r>
      <w:r w:rsidRPr="00607BD7">
        <w:rPr>
          <w:highlight w:val="cyan"/>
          <w:u w:val="single"/>
        </w:rPr>
        <w:t>communal</w:t>
      </w:r>
      <w:r w:rsidRPr="00742279">
        <w:rPr>
          <w:u w:val="single"/>
        </w:rPr>
        <w:t xml:space="preserve"> </w:t>
      </w:r>
      <w:r w:rsidRPr="00607BD7">
        <w:rPr>
          <w:highlight w:val="cyan"/>
          <w:u w:val="single"/>
        </w:rPr>
        <w:t>relations’</w:t>
      </w:r>
      <w:r w:rsidRPr="00742279">
        <w:rPr>
          <w:u w:val="single"/>
        </w:rPr>
        <w:t xml:space="preserve">. </w:t>
      </w:r>
      <w:r w:rsidRPr="00742279">
        <w:rPr>
          <w:sz w:val="14"/>
        </w:rPr>
        <w:t xml:space="preserve">26 </w:t>
      </w:r>
      <w:r w:rsidRPr="00742279">
        <w:rPr>
          <w:u w:val="single"/>
        </w:rPr>
        <w:t>Edelman celebrates queerness as invested in ‘no future’ – that is, as the threat to the ‘reproductive futurism’ 27 – refocusing, as Berlant also does, on the critical presentness and, in the process, challenging everyday notions of temporality</w:t>
      </w:r>
      <w:r w:rsidRPr="00742279">
        <w:rPr>
          <w:sz w:val="14"/>
        </w:rPr>
        <w:t xml:space="preserve"> (including linear narrative, teleology, progress, history, and so on).28 </w:t>
      </w:r>
      <w:r w:rsidRPr="00742279">
        <w:rPr>
          <w:u w:val="single"/>
        </w:rPr>
        <w:t xml:space="preserve">While coinciding with Edelman’s argument that </w:t>
      </w:r>
      <w:r w:rsidRPr="00607BD7">
        <w:rPr>
          <w:highlight w:val="cyan"/>
          <w:u w:val="single"/>
        </w:rPr>
        <w:t>we</w:t>
      </w:r>
      <w:r w:rsidRPr="00742279">
        <w:rPr>
          <w:u w:val="single"/>
        </w:rPr>
        <w:t xml:space="preserve"> </w:t>
      </w:r>
      <w:r w:rsidRPr="00607BD7">
        <w:rPr>
          <w:highlight w:val="cyan"/>
          <w:u w:val="single"/>
        </w:rPr>
        <w:t>should focus on pathologized modes of living</w:t>
      </w:r>
      <w:r w:rsidRPr="00742279">
        <w:rPr>
          <w:u w:val="single"/>
        </w:rPr>
        <w:t xml:space="preserve"> </w:t>
      </w:r>
      <w:r w:rsidRPr="00607BD7">
        <w:rPr>
          <w:highlight w:val="cyan"/>
          <w:u w:val="single"/>
        </w:rPr>
        <w:t>and</w:t>
      </w:r>
      <w:r w:rsidRPr="00742279">
        <w:rPr>
          <w:u w:val="single"/>
        </w:rPr>
        <w:t xml:space="preserve"> the politics of </w:t>
      </w:r>
      <w:r w:rsidRPr="00607BD7">
        <w:rPr>
          <w:highlight w:val="cyan"/>
          <w:u w:val="single"/>
        </w:rPr>
        <w:t>negativity</w:t>
      </w:r>
      <w:r w:rsidRPr="00742279">
        <w:rPr>
          <w:u w:val="single"/>
        </w:rPr>
        <w:t xml:space="preserve"> </w:t>
      </w:r>
      <w:r w:rsidRPr="00607BD7">
        <w:rPr>
          <w:highlight w:val="cyan"/>
          <w:u w:val="single"/>
        </w:rPr>
        <w:t>to undermine a normative future</w:t>
      </w:r>
      <w:r w:rsidRPr="00742279">
        <w:rPr>
          <w:u w:val="single"/>
        </w:rPr>
        <w:t xml:space="preserve">, Halberstam turns to ‘the potentiality of a life </w:t>
      </w:r>
      <w:r w:rsidRPr="00607BD7">
        <w:rPr>
          <w:b/>
          <w:bCs/>
          <w:highlight w:val="cyan"/>
          <w:u w:val="single"/>
        </w:rPr>
        <w:t>unscripted</w:t>
      </w:r>
      <w:r w:rsidRPr="00742279">
        <w:rPr>
          <w:u w:val="single"/>
        </w:rPr>
        <w:t xml:space="preserve"> </w:t>
      </w:r>
      <w:r w:rsidRPr="00607BD7">
        <w:rPr>
          <w:highlight w:val="cyan"/>
          <w:u w:val="single"/>
        </w:rPr>
        <w:t>by the conventions of family</w:t>
      </w:r>
      <w:r w:rsidRPr="00742279">
        <w:rPr>
          <w:u w:val="single"/>
        </w:rPr>
        <w:t xml:space="preserve">, inheritance, and child-rearing’. </w:t>
      </w:r>
      <w:r w:rsidRPr="00742279">
        <w:rPr>
          <w:sz w:val="14"/>
        </w:rPr>
        <w:t>29 Drawing on Foucault’s notion of ‘way of life’,</w:t>
      </w:r>
      <w:r w:rsidRPr="00742279">
        <w:rPr>
          <w:u w:val="single"/>
        </w:rPr>
        <w:t xml:space="preserve"> Halberstam suggests that queerness can be detached from sexual identity when it is thought of as ‘an outcome of strange temporalities, imaginative life schedules, and eccentric economic practices’</w:t>
      </w:r>
      <w:r w:rsidRPr="00742279">
        <w:rPr>
          <w:sz w:val="14"/>
        </w:rPr>
        <w:t xml:space="preserve">. 30 </w:t>
      </w:r>
      <w:r w:rsidRPr="00607BD7">
        <w:rPr>
          <w:highlight w:val="cyan"/>
          <w:u w:val="single"/>
        </w:rPr>
        <w:t>Queer subjects</w:t>
      </w:r>
      <w:r w:rsidRPr="00742279">
        <w:rPr>
          <w:u w:val="single"/>
        </w:rPr>
        <w:t xml:space="preserve"> are </w:t>
      </w:r>
      <w:r w:rsidRPr="00607BD7">
        <w:rPr>
          <w:highlight w:val="cyan"/>
          <w:u w:val="single"/>
        </w:rPr>
        <w:t>also</w:t>
      </w:r>
      <w:r w:rsidRPr="00742279">
        <w:rPr>
          <w:u w:val="single"/>
        </w:rPr>
        <w:t xml:space="preserve"> those who </w:t>
      </w:r>
      <w:r w:rsidRPr="00607BD7">
        <w:rPr>
          <w:highlight w:val="cyan"/>
          <w:u w:val="single"/>
        </w:rPr>
        <w:t>live outside</w:t>
      </w:r>
      <w:r w:rsidRPr="00742279">
        <w:rPr>
          <w:u w:val="single"/>
        </w:rPr>
        <w:t xml:space="preserve"> the logic of </w:t>
      </w:r>
      <w:r w:rsidRPr="00607BD7">
        <w:rPr>
          <w:highlight w:val="cyan"/>
          <w:u w:val="single"/>
        </w:rPr>
        <w:t>capitalist accumulation</w:t>
      </w:r>
      <w:r w:rsidRPr="00742279">
        <w:rPr>
          <w:u w:val="single"/>
        </w:rPr>
        <w:t xml:space="preserve"> (</w:t>
      </w:r>
      <w:r w:rsidRPr="00742279">
        <w:rPr>
          <w:sz w:val="14"/>
        </w:rPr>
        <w:t>crucially, not only deliberately, but also accidentally or of necessity): ‘</w:t>
      </w:r>
      <w:r w:rsidRPr="00742279">
        <w:rPr>
          <w:u w:val="single"/>
        </w:rPr>
        <w:t xml:space="preserve">those [ … ] who live without financial safety nets, without homes, without steady jobs, </w:t>
      </w:r>
      <w:r w:rsidRPr="00607BD7">
        <w:rPr>
          <w:highlight w:val="cyan"/>
          <w:u w:val="single"/>
        </w:rPr>
        <w:t>outside the organizations of time and space</w:t>
      </w:r>
      <w:r w:rsidRPr="00742279">
        <w:rPr>
          <w:u w:val="single"/>
        </w:rPr>
        <w:t xml:space="preserve"> </w:t>
      </w:r>
      <w:r w:rsidRPr="00607BD7">
        <w:rPr>
          <w:highlight w:val="cyan"/>
          <w:u w:val="single"/>
        </w:rPr>
        <w:t>that have been established</w:t>
      </w:r>
      <w:r w:rsidRPr="00742279">
        <w:rPr>
          <w:u w:val="single"/>
        </w:rPr>
        <w:t xml:space="preserve"> </w:t>
      </w:r>
      <w:r w:rsidRPr="00607BD7">
        <w:rPr>
          <w:highlight w:val="cyan"/>
          <w:u w:val="single"/>
        </w:rPr>
        <w:t>for</w:t>
      </w:r>
      <w:r w:rsidRPr="00742279">
        <w:rPr>
          <w:u w:val="single"/>
        </w:rPr>
        <w:t xml:space="preserve"> the purposes of protecting the rich few from everyone else’. 31 Thus, Halberstam’s work, like Berlant’s, allows us to trace the connections between </w:t>
      </w:r>
      <w:r w:rsidRPr="00742279">
        <w:rPr>
          <w:b/>
          <w:bCs/>
          <w:u w:val="single"/>
        </w:rPr>
        <w:t>queerness</w:t>
      </w:r>
      <w:r w:rsidRPr="00742279">
        <w:rPr>
          <w:u w:val="single"/>
        </w:rPr>
        <w:t>, ‘</w:t>
      </w:r>
      <w:r w:rsidRPr="00742279">
        <w:rPr>
          <w:b/>
          <w:bCs/>
          <w:u w:val="single"/>
        </w:rPr>
        <w:t>strange temporalities’</w:t>
      </w:r>
      <w:r w:rsidRPr="00742279">
        <w:rPr>
          <w:u w:val="single"/>
        </w:rPr>
        <w:t xml:space="preserve"> </w:t>
      </w:r>
      <w:r w:rsidRPr="00742279">
        <w:rPr>
          <w:b/>
          <w:bCs/>
          <w:u w:val="single"/>
        </w:rPr>
        <w:t>and</w:t>
      </w:r>
      <w:r w:rsidRPr="00742279">
        <w:rPr>
          <w:u w:val="single"/>
        </w:rPr>
        <w:t xml:space="preserve"> the scenarios of </w:t>
      </w:r>
      <w:r w:rsidRPr="00742279">
        <w:rPr>
          <w:b/>
          <w:bCs/>
          <w:u w:val="single"/>
        </w:rPr>
        <w:t>survival</w:t>
      </w:r>
      <w:r w:rsidRPr="00742279">
        <w:rPr>
          <w:u w:val="single"/>
        </w:rPr>
        <w:t xml:space="preserve"> </w:t>
      </w:r>
      <w:r w:rsidRPr="00742279">
        <w:rPr>
          <w:sz w:val="14"/>
        </w:rPr>
        <w:t>in the 21st-century landscape of precarity</w:t>
      </w:r>
      <w:r w:rsidRPr="00742279">
        <w:rPr>
          <w:u w:val="single"/>
        </w:rPr>
        <w:t xml:space="preserve">. </w:t>
      </w:r>
    </w:p>
    <w:p w14:paraId="5A8809C2" w14:textId="77777777" w:rsidR="00310BAF" w:rsidRPr="00742279" w:rsidRDefault="00310BAF" w:rsidP="00310BAF">
      <w:pPr>
        <w:pStyle w:val="Heading4"/>
      </w:pPr>
      <w:r w:rsidRPr="00742279">
        <w:lastRenderedPageBreak/>
        <w:t xml:space="preserve">The commitment to futurity is a cruelly optimistic attachment to the idealized narrative of progress that drives queerness into </w:t>
      </w:r>
      <w:r w:rsidRPr="006B7B2A">
        <w:rPr>
          <w:u w:val="single"/>
        </w:rPr>
        <w:t>invisibility</w:t>
      </w:r>
      <w:r w:rsidRPr="00742279">
        <w:t xml:space="preserve"> which causes </w:t>
      </w:r>
      <w:r w:rsidRPr="00742279">
        <w:rPr>
          <w:u w:val="single"/>
        </w:rPr>
        <w:t xml:space="preserve">psychic </w:t>
      </w:r>
      <w:r>
        <w:t xml:space="preserve">violence to queer bodies. </w:t>
      </w:r>
    </w:p>
    <w:p w14:paraId="2FEB459F" w14:textId="77777777" w:rsidR="00310BAF" w:rsidRPr="00742279" w:rsidRDefault="00310BAF" w:rsidP="00310BAF">
      <w:r w:rsidRPr="00742279">
        <w:rPr>
          <w:rFonts w:eastAsiaTheme="majorEastAsia" w:cstheme="majorBidi"/>
          <w:b/>
          <w:iCs/>
          <w:sz w:val="26"/>
        </w:rPr>
        <w:t>Fredenburg ’19</w:t>
      </w:r>
      <w:r w:rsidRPr="00742279">
        <w:t xml:space="preserve">—[Tara Fredenburg (Bachelor of Arts degree in English and Creative Writing from Rhodes College), “QUEER LIFE IS TRAGIC Lauren Berlant’s “Cruel Optimism” and Lee Edelman’s Negative Queerness in Life is Strange,” sprinkle: An Undergraduate Journal of Feminist and Queer Studies | Volume 12 – 2019] </w:t>
      </w:r>
      <w:r>
        <w:t>eyu</w:t>
      </w:r>
    </w:p>
    <w:p w14:paraId="6A9E484D" w14:textId="5548AFDA" w:rsidR="000E075E" w:rsidRPr="000E075E" w:rsidRDefault="00310BAF" w:rsidP="000E075E">
      <w:pPr>
        <w:rPr>
          <w:sz w:val="16"/>
        </w:rPr>
      </w:pPr>
      <w:r w:rsidRPr="00742279">
        <w:rPr>
          <w:sz w:val="16"/>
        </w:rPr>
        <w:t xml:space="preserve">But such a reading of Life is Strange (2015) would be incomplete. This application of cruel optimism works as a personal critique that emphasizes Max and Chloe’s character flaws: they both need to learn to accept what they cannot control—particularly to accept what is fated. The impulse to deny the inevitable is crazymaking. This lesson of compliance may not seem dangerous on the surface, but it brings to mind one question: </w:t>
      </w:r>
      <w:r w:rsidRPr="00742279">
        <w:rPr>
          <w:u w:val="single"/>
        </w:rPr>
        <w:t>How should queer people address oppression? Surely not through acceptance.</w:t>
      </w:r>
      <w:r w:rsidRPr="00742279">
        <w:rPr>
          <w:sz w:val="16"/>
        </w:rPr>
        <w:t xml:space="preserve"> Maybe Max’s experience with cruel optimism is not exclusive to her desire for Chloe but also applies to her potential to adhere to heterosexist reproductive futurity. </w:t>
      </w:r>
      <w:r w:rsidRPr="00742279">
        <w:rPr>
          <w:u w:val="single"/>
        </w:rPr>
        <w:t>In No Future: Queer Theory and the Death Drive,</w:t>
      </w:r>
      <w:r w:rsidRPr="00742279">
        <w:rPr>
          <w:sz w:val="16"/>
        </w:rPr>
        <w:t xml:space="preserve"> critical theorist Lee </w:t>
      </w:r>
      <w:r w:rsidRPr="00607BD7">
        <w:rPr>
          <w:highlight w:val="cyan"/>
          <w:u w:val="single"/>
        </w:rPr>
        <w:t>Edelman</w:t>
      </w:r>
      <w:r w:rsidRPr="00742279">
        <w:rPr>
          <w:sz w:val="16"/>
        </w:rPr>
        <w:t xml:space="preserve"> (2004) </w:t>
      </w:r>
      <w:r w:rsidRPr="00607BD7">
        <w:rPr>
          <w:highlight w:val="cyan"/>
          <w:u w:val="single"/>
        </w:rPr>
        <w:t>asserts</w:t>
      </w:r>
      <w:r w:rsidRPr="00742279">
        <w:rPr>
          <w:u w:val="single"/>
        </w:rPr>
        <w:t xml:space="preserve"> </w:t>
      </w:r>
      <w:r w:rsidRPr="00607BD7">
        <w:rPr>
          <w:highlight w:val="cyan"/>
          <w:u w:val="single"/>
        </w:rPr>
        <w:t>that queerness is the antithesis of reproductive futurity</w:t>
      </w:r>
      <w:r w:rsidRPr="00742279">
        <w:rPr>
          <w:sz w:val="16"/>
        </w:rPr>
        <w:t xml:space="preserve">, </w:t>
      </w:r>
      <w:r w:rsidRPr="00742279">
        <w:rPr>
          <w:u w:val="single"/>
        </w:rPr>
        <w:t xml:space="preserve">which is the </w:t>
      </w:r>
      <w:r w:rsidRPr="00607BD7">
        <w:rPr>
          <w:highlight w:val="cyan"/>
          <w:u w:val="single"/>
        </w:rPr>
        <w:t>habitual reiteration</w:t>
      </w:r>
      <w:r w:rsidRPr="00742279">
        <w:rPr>
          <w:u w:val="single"/>
        </w:rPr>
        <w:t xml:space="preserve"> </w:t>
      </w:r>
      <w:r w:rsidRPr="00607BD7">
        <w:rPr>
          <w:highlight w:val="cyan"/>
          <w:u w:val="single"/>
        </w:rPr>
        <w:t>of oppressive practices</w:t>
      </w:r>
      <w:r w:rsidRPr="00742279">
        <w:rPr>
          <w:u w:val="single"/>
        </w:rPr>
        <w:t xml:space="preserve"> that hold up hegemonic structures throughout time. </w:t>
      </w:r>
      <w:r w:rsidRPr="00607BD7">
        <w:rPr>
          <w:highlight w:val="cyan"/>
          <w:u w:val="single"/>
        </w:rPr>
        <w:t>Reproductive futurity imposes</w:t>
      </w:r>
      <w:r w:rsidRPr="00742279">
        <w:rPr>
          <w:u w:val="single"/>
        </w:rPr>
        <w:t xml:space="preserve"> “</w:t>
      </w:r>
      <w:r w:rsidRPr="00607BD7">
        <w:rPr>
          <w:highlight w:val="cyan"/>
          <w:u w:val="single"/>
        </w:rPr>
        <w:t>an ideological limit on political discourse</w:t>
      </w:r>
      <w:r w:rsidRPr="00742279">
        <w:rPr>
          <w:u w:val="single"/>
        </w:rPr>
        <w:t xml:space="preserve"> as such, </w:t>
      </w:r>
      <w:r w:rsidRPr="00607BD7">
        <w:rPr>
          <w:highlight w:val="cyan"/>
          <w:u w:val="single"/>
        </w:rPr>
        <w:t>preserving</w:t>
      </w:r>
      <w:r w:rsidRPr="00742279">
        <w:rPr>
          <w:u w:val="single"/>
        </w:rPr>
        <w:t xml:space="preserve"> in the process </w:t>
      </w:r>
      <w:r w:rsidRPr="00607BD7">
        <w:rPr>
          <w:highlight w:val="cyan"/>
          <w:u w:val="single"/>
        </w:rPr>
        <w:t>the</w:t>
      </w:r>
      <w:r w:rsidRPr="00742279">
        <w:rPr>
          <w:u w:val="single"/>
        </w:rPr>
        <w:t xml:space="preserve"> absolute </w:t>
      </w:r>
      <w:r w:rsidRPr="00607BD7">
        <w:rPr>
          <w:highlight w:val="cyan"/>
          <w:u w:val="single"/>
        </w:rPr>
        <w:t>privilege</w:t>
      </w:r>
      <w:r w:rsidRPr="00742279">
        <w:rPr>
          <w:u w:val="single"/>
        </w:rPr>
        <w:t xml:space="preserve"> </w:t>
      </w:r>
      <w:r w:rsidRPr="00607BD7">
        <w:rPr>
          <w:highlight w:val="cyan"/>
          <w:u w:val="single"/>
        </w:rPr>
        <w:t>of heteronormativity</w:t>
      </w:r>
      <w:r w:rsidRPr="00742279">
        <w:rPr>
          <w:u w:val="single"/>
        </w:rPr>
        <w:t xml:space="preserve"> </w:t>
      </w:r>
      <w:r w:rsidRPr="00607BD7">
        <w:rPr>
          <w:highlight w:val="cyan"/>
          <w:u w:val="single"/>
        </w:rPr>
        <w:t>by rendering unthinkable,</w:t>
      </w:r>
      <w:r w:rsidRPr="00742279">
        <w:rPr>
          <w:u w:val="single"/>
        </w:rPr>
        <w:t xml:space="preserve"> </w:t>
      </w:r>
      <w:r w:rsidRPr="00607BD7">
        <w:rPr>
          <w:highlight w:val="cyan"/>
          <w:u w:val="single"/>
        </w:rPr>
        <w:t>by casting outside</w:t>
      </w:r>
      <w:r w:rsidRPr="00742279">
        <w:rPr>
          <w:u w:val="single"/>
        </w:rPr>
        <w:t xml:space="preserve"> the political domain, the possibility of a </w:t>
      </w:r>
      <w:r w:rsidRPr="00607BD7">
        <w:rPr>
          <w:highlight w:val="cyan"/>
          <w:u w:val="single"/>
        </w:rPr>
        <w:t>queer resistance</w:t>
      </w:r>
      <w:r w:rsidRPr="00742279">
        <w:rPr>
          <w:u w:val="single"/>
        </w:rPr>
        <w:t xml:space="preserve"> to this organizing principle of communal relations” (E</w:t>
      </w:r>
      <w:r w:rsidRPr="00742279">
        <w:rPr>
          <w:sz w:val="16"/>
        </w:rPr>
        <w:t xml:space="preserve">delman, 2004, p. 2). </w:t>
      </w:r>
      <w:r w:rsidRPr="00742279">
        <w:rPr>
          <w:u w:val="single"/>
        </w:rPr>
        <w:t>Because so many of our society’s institutions</w:t>
      </w:r>
      <w:r w:rsidRPr="00742279">
        <w:rPr>
          <w:sz w:val="16"/>
        </w:rPr>
        <w:t>— especially the financial—</w:t>
      </w:r>
      <w:r w:rsidRPr="00742279">
        <w:rPr>
          <w:u w:val="single"/>
        </w:rPr>
        <w:t>rely on and benefit from the heterosexual</w:t>
      </w:r>
      <w:r w:rsidRPr="00742279">
        <w:rPr>
          <w:sz w:val="16"/>
        </w:rPr>
        <w:t xml:space="preserve">, nuclear family </w:t>
      </w:r>
      <w:r w:rsidRPr="00742279">
        <w:rPr>
          <w:u w:val="single"/>
        </w:rPr>
        <w:t>configuration</w:t>
      </w:r>
      <w:r w:rsidRPr="00742279">
        <w:rPr>
          <w:sz w:val="16"/>
        </w:rPr>
        <w:t xml:space="preserve">, </w:t>
      </w:r>
      <w:r w:rsidRPr="00742279">
        <w:rPr>
          <w:u w:val="single"/>
        </w:rPr>
        <w:t xml:space="preserve">the idea of </w:t>
      </w:r>
      <w:r w:rsidRPr="00607BD7">
        <w:rPr>
          <w:highlight w:val="cyan"/>
          <w:u w:val="single"/>
        </w:rPr>
        <w:t>queerness</w:t>
      </w:r>
      <w:r w:rsidRPr="00742279">
        <w:rPr>
          <w:u w:val="single"/>
        </w:rPr>
        <w:t xml:space="preserve"> </w:t>
      </w:r>
      <w:r w:rsidRPr="00607BD7">
        <w:rPr>
          <w:highlight w:val="cyan"/>
          <w:u w:val="single"/>
        </w:rPr>
        <w:t>is</w:t>
      </w:r>
      <w:r w:rsidRPr="00742279">
        <w:rPr>
          <w:u w:val="single"/>
        </w:rPr>
        <w:t xml:space="preserve"> </w:t>
      </w:r>
      <w:r w:rsidRPr="00607BD7">
        <w:rPr>
          <w:highlight w:val="cyan"/>
          <w:u w:val="single"/>
        </w:rPr>
        <w:t xml:space="preserve">systematically driven into </w:t>
      </w:r>
      <w:r w:rsidRPr="00607BD7">
        <w:rPr>
          <w:b/>
          <w:bCs/>
          <w:highlight w:val="cyan"/>
          <w:u w:val="single"/>
        </w:rPr>
        <w:t>invisibility</w:t>
      </w:r>
      <w:r w:rsidRPr="00742279">
        <w:rPr>
          <w:sz w:val="16"/>
        </w:rPr>
        <w:t xml:space="preserve">. Even attempts at justice that aim to assimilate LGBT-identified people into cisgender and heterosexual society succeed only in recreating the nuclear family with slight changes. </w:t>
      </w:r>
      <w:r w:rsidRPr="00742279">
        <w:rPr>
          <w:u w:val="single"/>
        </w:rPr>
        <w:t xml:space="preserve">Edelman says </w:t>
      </w:r>
      <w:r w:rsidRPr="00742279">
        <w:rPr>
          <w:sz w:val="16"/>
        </w:rPr>
        <w:t>this</w:t>
      </w:r>
      <w:r w:rsidRPr="00742279">
        <w:rPr>
          <w:u w:val="single"/>
        </w:rPr>
        <w:t xml:space="preserve"> </w:t>
      </w:r>
      <w:r w:rsidRPr="00607BD7">
        <w:rPr>
          <w:highlight w:val="cyan"/>
          <w:u w:val="single"/>
        </w:rPr>
        <w:t>assimilatory practice</w:t>
      </w:r>
      <w:r w:rsidRPr="00742279">
        <w:rPr>
          <w:u w:val="single"/>
        </w:rPr>
        <w:t xml:space="preserve"> </w:t>
      </w:r>
      <w:r w:rsidRPr="00607BD7">
        <w:rPr>
          <w:highlight w:val="cyan"/>
          <w:u w:val="single"/>
        </w:rPr>
        <w:t xml:space="preserve">does nothing </w:t>
      </w:r>
      <w:r w:rsidRPr="00742279">
        <w:rPr>
          <w:u w:val="single"/>
        </w:rPr>
        <w:t>to rectify the</w:t>
      </w:r>
      <w:r w:rsidRPr="00742279">
        <w:rPr>
          <w:sz w:val="16"/>
        </w:rPr>
        <w:t xml:space="preserve"> unjust expectations of</w:t>
      </w:r>
      <w:r w:rsidRPr="00742279">
        <w:rPr>
          <w:u w:val="single"/>
        </w:rPr>
        <w:t xml:space="preserve"> heteropatriarchal society</w:t>
      </w:r>
      <w:r w:rsidRPr="00742279">
        <w:rPr>
          <w:sz w:val="16"/>
        </w:rPr>
        <w:t xml:space="preserve">. Max is surrounded by pressure to comply with gendered expectations, which is exaggerated by Max’s nightmare in episode five, “Polarized.” In the dream, her teacher mentions Max was once “pure and innocent,” implying this is no longer true, likely as a result of her same-sex attraction. Her principal calls her a bad influence. Warren, a male friend who is the other romantic option aside from Chloe, is also present in the nightmare, guilt-tripping her for not loving him. This reveals the subconscious psychological impact of misogyny and heteronormativity on Max’s perception of herself and on the world with which she must interact. She is aware that she must uphold certain female expectations, like purity and emotional availability, in order to achieve the goals she had before gaining the ability to time travel. This is where cruel optimism strikes In “Cruel Optimism,” Berlant analyzes three literary pieces in terms of her theory. The first is an untitled John Ashbery poem about a secret, ephemeral queer moment in a suburban, religious neighborhood. She says the following: Cruel optimism about imminence[...]grows from a perception about the reasons people[...]do not prefer to interfere with varieties of immiseration, but choose to ride the wave of the system of attachment that they are used to. Or perhaps they move to normative form to get numb with the consensual promise and to misrecognize that promise as an achievement. (Berlant, 2011, p. 23) </w:t>
      </w:r>
      <w:r w:rsidRPr="00607BD7">
        <w:rPr>
          <w:highlight w:val="cyan"/>
          <w:u w:val="single"/>
        </w:rPr>
        <w:t>The cruel optimism in this case is about suffering discontent</w:t>
      </w:r>
      <w:r w:rsidRPr="00742279">
        <w:rPr>
          <w:u w:val="single"/>
        </w:rPr>
        <w:t xml:space="preserve"> or even damage in order to conform to the hegemonic system in which one is born. </w:t>
      </w:r>
      <w:r w:rsidRPr="00607BD7">
        <w:rPr>
          <w:highlight w:val="cyan"/>
          <w:u w:val="single"/>
        </w:rPr>
        <w:t xml:space="preserve">There are </w:t>
      </w:r>
      <w:r w:rsidRPr="00607BD7">
        <w:rPr>
          <w:b/>
          <w:bCs/>
          <w:highlight w:val="cyan"/>
          <w:u w:val="single"/>
        </w:rPr>
        <w:t>psychologically</w:t>
      </w:r>
      <w:r w:rsidRPr="00607BD7">
        <w:rPr>
          <w:highlight w:val="cyan"/>
          <w:u w:val="single"/>
        </w:rPr>
        <w:t xml:space="preserve"> and </w:t>
      </w:r>
      <w:r w:rsidRPr="00607BD7">
        <w:rPr>
          <w:b/>
          <w:bCs/>
          <w:highlight w:val="cyan"/>
          <w:u w:val="single"/>
        </w:rPr>
        <w:t>physically</w:t>
      </w:r>
      <w:r w:rsidRPr="00742279">
        <w:rPr>
          <w:u w:val="single"/>
        </w:rPr>
        <w:t xml:space="preserve"> </w:t>
      </w:r>
      <w:r w:rsidRPr="00607BD7">
        <w:rPr>
          <w:highlight w:val="cyan"/>
          <w:u w:val="single"/>
        </w:rPr>
        <w:t>enforced</w:t>
      </w:r>
      <w:r w:rsidRPr="00742279">
        <w:rPr>
          <w:u w:val="single"/>
        </w:rPr>
        <w:t xml:space="preserve"> </w:t>
      </w:r>
      <w:r w:rsidRPr="00607BD7">
        <w:rPr>
          <w:highlight w:val="cyan"/>
          <w:u w:val="single"/>
        </w:rPr>
        <w:t>incentives to comply with what is “</w:t>
      </w:r>
      <w:r w:rsidRPr="00607BD7">
        <w:rPr>
          <w:b/>
          <w:bCs/>
          <w:highlight w:val="cyan"/>
          <w:u w:val="single"/>
        </w:rPr>
        <w:t>normal</w:t>
      </w:r>
      <w:r w:rsidRPr="00742279">
        <w:rPr>
          <w:sz w:val="16"/>
        </w:rPr>
        <w:t xml:space="preserve">.” </w:t>
      </w:r>
      <w:r w:rsidRPr="00742279">
        <w:rPr>
          <w:b/>
          <w:bCs/>
          <w:u w:val="single"/>
        </w:rPr>
        <w:t xml:space="preserve">It is an achievement to comply so effectively that </w:t>
      </w:r>
      <w:r w:rsidRPr="00607BD7">
        <w:rPr>
          <w:b/>
          <w:bCs/>
          <w:highlight w:val="cyan"/>
          <w:u w:val="single"/>
        </w:rPr>
        <w:t>nobody notices</w:t>
      </w:r>
      <w:r w:rsidRPr="00742279">
        <w:rPr>
          <w:b/>
          <w:bCs/>
          <w:u w:val="single"/>
        </w:rPr>
        <w:t xml:space="preserve"> </w:t>
      </w:r>
      <w:r w:rsidRPr="00607BD7">
        <w:rPr>
          <w:b/>
          <w:bCs/>
          <w:highlight w:val="cyan"/>
          <w:u w:val="single"/>
        </w:rPr>
        <w:t>that one is actively self-assimilating</w:t>
      </w:r>
      <w:r w:rsidRPr="00742279">
        <w:rPr>
          <w:b/>
          <w:bCs/>
          <w:sz w:val="16"/>
        </w:rPr>
        <w:t>.</w:t>
      </w:r>
      <w:r w:rsidRPr="00742279">
        <w:rPr>
          <w:sz w:val="16"/>
        </w:rPr>
        <w:t xml:space="preserve"> Berlant is fascinated by Ashbery’s poem because it is the documentation of an “impasse” within the systematic regime of cruel optimism—of reproductive futurity. She writes, “Queerness substitutes itself for religious affect’s space of reverence: in the end, life is at the best imaginable of impasses[...]where the people are now lost but alive and unvanquished in their displacement” (Berlant, 2011, p. 25). The same can and cannot be said about Max and Chloe. The two are not damaging themselves or corrupting each other through the act of queer desire but are actually grasping for control under an oppressive heterosexist regime with little success. </w:t>
      </w:r>
      <w:r w:rsidRPr="00742279">
        <w:rPr>
          <w:u w:val="single"/>
        </w:rPr>
        <w:t>Berlant</w:t>
      </w:r>
      <w:r w:rsidRPr="00742279">
        <w:rPr>
          <w:sz w:val="16"/>
        </w:rPr>
        <w:t xml:space="preserve"> (2011) </w:t>
      </w:r>
      <w:r w:rsidRPr="00742279">
        <w:rPr>
          <w:u w:val="single"/>
        </w:rPr>
        <w:t>says</w:t>
      </w:r>
      <w:r w:rsidRPr="00742279">
        <w:rPr>
          <w:sz w:val="16"/>
        </w:rPr>
        <w:t xml:space="preserve"> that Geoff Ryman’s historical novel, Was, contains several stories that are all about “</w:t>
      </w:r>
      <w:r w:rsidRPr="00742279">
        <w:rPr>
          <w:u w:val="single"/>
        </w:rPr>
        <w:t>the cruelty of optimism for people without control over the material conditions of their lives and whose relation to fantasy is all that protects them from being destroyed by other people and the nation</w:t>
      </w:r>
      <w:r w:rsidRPr="00742279">
        <w:rPr>
          <w:sz w:val="16"/>
        </w:rPr>
        <w:t xml:space="preserve">” (p. 33). Max has no control over what must happen, but she attempts to subvert the impending devastation by trying to gain the upper hand on fate. </w:t>
      </w:r>
      <w:r w:rsidRPr="00742279">
        <w:rPr>
          <w:u w:val="single"/>
        </w:rPr>
        <w:t>Her fantasy is</w:t>
      </w:r>
      <w:r w:rsidRPr="00742279">
        <w:rPr>
          <w:sz w:val="16"/>
        </w:rPr>
        <w:t xml:space="preserve"> that her time-traveling ability came about for the purpose of saving Chloe as proof that Chloe deserves to be saved. </w:t>
      </w:r>
      <w:r w:rsidRPr="00742279">
        <w:rPr>
          <w:u w:val="single"/>
        </w:rPr>
        <w:t xml:space="preserve">The “other people and the nation” are the systemic force—futurity. </w:t>
      </w:r>
      <w:r w:rsidRPr="00742279">
        <w:rPr>
          <w:sz w:val="16"/>
        </w:rPr>
        <w:t xml:space="preserve">In Life is Strange (2015), cruel optimism on a macro rather than interpersonal level is the supernatural realm of endlessly forward-marching temporality which comes to represent Edelman’s systemic reproductive futurity. Max’s resistance against this forward-marching temporality is her ability to travel time. She </w:t>
      </w:r>
      <w:r w:rsidRPr="00742279">
        <w:rPr>
          <w:sz w:val="16"/>
        </w:rPr>
        <w:lastRenderedPageBreak/>
        <w:t>reaches back to the past in an attempt to alter the present, opening up a kind of queer impasse in the now, and she procrastinates the reproductive future she expects to soon inhabit in favor of the love and commitment that she has for Chloe. But the universe gave and the universe has taken away. Her timetravel ability turns out to be catastrophic. The impasse must fail.</w:t>
      </w:r>
    </w:p>
    <w:p w14:paraId="4FBF2D5E" w14:textId="2E0D7EB0" w:rsidR="00384CE1" w:rsidRPr="00124804" w:rsidRDefault="00384CE1" w:rsidP="00384CE1">
      <w:pPr>
        <w:pStyle w:val="Heading2"/>
      </w:pPr>
      <w:r>
        <w:lastRenderedPageBreak/>
        <w:t xml:space="preserve">2AC---Identity Ptx/Frames k </w:t>
      </w:r>
    </w:p>
    <w:p w14:paraId="743C3D25" w14:textId="77777777" w:rsidR="00384CE1" w:rsidRPr="00384CE1" w:rsidRDefault="00384CE1" w:rsidP="00384CE1">
      <w:pPr>
        <w:pStyle w:val="Heading4"/>
        <w:rPr>
          <w:rStyle w:val="Style13ptBold"/>
          <w:b/>
          <w:bCs w:val="0"/>
        </w:rPr>
      </w:pPr>
      <w:r w:rsidRPr="00384CE1">
        <w:rPr>
          <w:rStyle w:val="Style13ptBold"/>
          <w:b/>
          <w:bCs w:val="0"/>
        </w:rPr>
        <w:t xml:space="preserve">Their attempt to solidify queerness with an identitarian frame reveals the desire for ontological capture and destruction </w:t>
      </w:r>
    </w:p>
    <w:p w14:paraId="4602B804" w14:textId="77777777" w:rsidR="00384CE1" w:rsidRPr="00DA27C1" w:rsidRDefault="00384CE1" w:rsidP="00384CE1">
      <w:pPr>
        <w:rPr>
          <w:rStyle w:val="Style13ptBold"/>
        </w:rPr>
      </w:pPr>
      <w:r>
        <w:rPr>
          <w:rStyle w:val="Style13ptBold"/>
        </w:rPr>
        <w:t>Edelman ‘22</w:t>
      </w:r>
    </w:p>
    <w:p w14:paraId="715A49CA" w14:textId="77777777" w:rsidR="00384CE1" w:rsidRPr="0062704F" w:rsidRDefault="00384CE1" w:rsidP="00384CE1">
      <w:r w:rsidRPr="0062704F">
        <w:t>[Lee Edelman,</w:t>
      </w:r>
      <w:r w:rsidRPr="0062704F">
        <w:rPr>
          <w:sz w:val="16"/>
        </w:rPr>
        <w:t xml:space="preserve"> </w:t>
      </w:r>
      <w:r w:rsidRPr="0062704F">
        <w:t>prof of english at tufts university, December 5, 2022, “Bad Education</w:t>
      </w:r>
      <w:r>
        <w:t xml:space="preserve"> </w:t>
      </w:r>
      <w:r w:rsidRPr="0062704F">
        <w:t>Why Queer Theory Teaches Us Nothing”, Ch. 3, Duke University Press]//owen</w:t>
      </w:r>
    </w:p>
    <w:p w14:paraId="2FCDD081" w14:textId="77777777" w:rsidR="00384CE1" w:rsidRDefault="00384CE1" w:rsidP="00384CE1">
      <w:pPr>
        <w:rPr>
          <w:rStyle w:val="StyleUnderline"/>
        </w:rPr>
      </w:pPr>
    </w:p>
    <w:p w14:paraId="37D8180F" w14:textId="27878444" w:rsidR="000E075E" w:rsidRDefault="00384CE1" w:rsidP="000E075E">
      <w:pPr>
        <w:rPr>
          <w:sz w:val="12"/>
        </w:rPr>
      </w:pPr>
      <w:r w:rsidRPr="008139AF">
        <w:rPr>
          <w:sz w:val="12"/>
        </w:rPr>
        <w:t xml:space="preserve">Thinking alongside Antonio Viego, whose important book, Dead Subjects: Toward a Politics of Loss in Latino Studies, he cites at the end of the following quotation, Benedicto voices “a sense of wariness about how </w:t>
      </w:r>
      <w:r w:rsidRPr="00607BD7">
        <w:rPr>
          <w:rStyle w:val="StyleUnderline"/>
          <w:highlight w:val="cyan"/>
        </w:rPr>
        <w:t>the disavowal of the urge to dissolution</w:t>
      </w:r>
      <w:r w:rsidRPr="008139AF">
        <w:rPr>
          <w:sz w:val="12"/>
        </w:rPr>
        <w:t>—an urge that would indeed attest to a universal condition of loss—</w:t>
      </w:r>
      <w:r w:rsidRPr="008139AF">
        <w:rPr>
          <w:rStyle w:val="StyleUnderline"/>
        </w:rPr>
        <w:t xml:space="preserve">runs the risk of </w:t>
      </w:r>
      <w:r w:rsidRPr="00607BD7">
        <w:rPr>
          <w:rStyle w:val="StyleUnderline"/>
          <w:highlight w:val="cyan"/>
        </w:rPr>
        <w:t>conjur</w:t>
      </w:r>
      <w:r w:rsidRPr="008139AF">
        <w:rPr>
          <w:rStyle w:val="StyleUnderline"/>
        </w:rPr>
        <w:t xml:space="preserve">ing, explicitly or implicitly, the </w:t>
      </w:r>
      <w:r w:rsidRPr="00607BD7">
        <w:rPr>
          <w:rStyle w:val="StyleUnderline"/>
          <w:highlight w:val="cyan"/>
        </w:rPr>
        <w:t>queer of color as a figure unfractured by any death instinct, and in turn of repeating, if only by leaving them unremarked, ‘the themes of wholeness</w:t>
      </w:r>
      <w:r w:rsidRPr="008139AF">
        <w:rPr>
          <w:rStyle w:val="StyleUnderline"/>
        </w:rPr>
        <w:t>, completeness, and transparency . . . (</w:t>
      </w:r>
      <w:r w:rsidRPr="00607BD7">
        <w:rPr>
          <w:rStyle w:val="StyleUnderline"/>
          <w:highlight w:val="cyan"/>
        </w:rPr>
        <w:t>that) provide racist discourse with precisely the notion of subjectivity that it needs in order to function most effectively</w:t>
      </w:r>
      <w:r w:rsidRPr="008139AF">
        <w:rPr>
          <w:sz w:val="12"/>
        </w:rPr>
        <w:t>.’”41 Proceeding to consider “</w:t>
      </w:r>
      <w:r w:rsidRPr="00C9489A">
        <w:rPr>
          <w:rStyle w:val="StyleUnderline"/>
        </w:rPr>
        <w:t>the relationship of homosexuality to death,”</w:t>
      </w:r>
      <w:r w:rsidRPr="00C9489A">
        <w:rPr>
          <w:sz w:val="12"/>
        </w:rPr>
        <w:t xml:space="preserve"> Benedicto</w:t>
      </w:r>
      <w:r w:rsidRPr="008139AF">
        <w:rPr>
          <w:sz w:val="12"/>
        </w:rPr>
        <w:t xml:space="preserve"> acknowledges, like Eric Stanley and Calvin Warren, that </w:t>
      </w:r>
      <w:r w:rsidRPr="00C9489A">
        <w:rPr>
          <w:rStyle w:val="StyleUnderline"/>
        </w:rPr>
        <w:t>“</w:t>
      </w:r>
      <w:r w:rsidRPr="00607BD7">
        <w:rPr>
          <w:rStyle w:val="StyleUnderline"/>
          <w:highlight w:val="cyan"/>
        </w:rPr>
        <w:t>the threat of literalization [</w:t>
      </w:r>
      <w:r w:rsidRPr="008139AF">
        <w:rPr>
          <w:rStyle w:val="StyleUnderline"/>
        </w:rPr>
        <w:t xml:space="preserve">the </w:t>
      </w:r>
      <w:r w:rsidRPr="00607BD7">
        <w:rPr>
          <w:rStyle w:val="StyleUnderline"/>
          <w:highlight w:val="cyan"/>
        </w:rPr>
        <w:t>literalization of homosexuality as a figure of the self ’s annihilation</w:t>
      </w:r>
      <w:r w:rsidRPr="008139AF">
        <w:rPr>
          <w:rStyle w:val="StyleUnderline"/>
        </w:rPr>
        <w:t xml:space="preserve">] . . . </w:t>
      </w:r>
      <w:r w:rsidRPr="00607BD7">
        <w:rPr>
          <w:rStyle w:val="StyleUnderline"/>
          <w:highlight w:val="cyan"/>
        </w:rPr>
        <w:t>does not fall on all equally</w:t>
      </w:r>
      <w:r w:rsidRPr="008139AF">
        <w:rPr>
          <w:rStyle w:val="StyleUnderline"/>
        </w:rPr>
        <w:t>.”</w:t>
      </w:r>
      <w:r w:rsidRPr="008139AF">
        <w:rPr>
          <w:sz w:val="12"/>
        </w:rPr>
        <w:t>42 Writing about Luka Magnotta, who “</w:t>
      </w:r>
      <w:r w:rsidRPr="008139AF">
        <w:rPr>
          <w:rStyle w:val="StyleUnderline"/>
        </w:rPr>
        <w:t>murdered, dismembered, and decapitated Jun Lin</w:t>
      </w:r>
      <w:r w:rsidRPr="008139AF">
        <w:rPr>
          <w:sz w:val="12"/>
        </w:rPr>
        <w:t xml:space="preserve">, a Chinese international student whom he allegedly met on Craigslist, and on whose butchered body he performed </w:t>
      </w:r>
      <w:r w:rsidRPr="008139AF">
        <w:rPr>
          <w:rStyle w:val="StyleUnderline"/>
        </w:rPr>
        <w:t>acts of necrophilia and cannibalism</w:t>
      </w:r>
      <w:r w:rsidRPr="008139AF">
        <w:rPr>
          <w:sz w:val="12"/>
        </w:rPr>
        <w:t xml:space="preserve">,” Benedicto compellingly theorizes Lin’s </w:t>
      </w:r>
      <w:r w:rsidRPr="00C9489A">
        <w:rPr>
          <w:rStyle w:val="StyleUnderline"/>
        </w:rPr>
        <w:t>“forced</w:t>
      </w:r>
      <w:r w:rsidRPr="008139AF">
        <w:rPr>
          <w:rStyle w:val="StyleUnderline"/>
        </w:rPr>
        <w:t xml:space="preserve"> racial migration” by Magnotta from “benign invisibility” to “the nonontological place of those whose lives do not matter, the site of blackness.”</w:t>
      </w:r>
      <w:r w:rsidRPr="008139AF">
        <w:rPr>
          <w:sz w:val="12"/>
        </w:rPr>
        <w:t xml:space="preserve">43 In this context Benedicto asks, “What . . . might prompt Magnotta’s racism other than the fear of seeing, mirrored back at him, reflected in the other’s skin, the condition of nonbeing that is, by virtue of his [i.e., Lin’s] queerness, also necessarily his [i.e., Magnotta’s]?”44 Lin’s racialized Asian body comes to figure the Black body’s racial construction as the catachresis of Blackness itself, as </w:t>
      </w:r>
      <w:r w:rsidRPr="00607BD7">
        <w:rPr>
          <w:rStyle w:val="StyleUnderline"/>
          <w:highlight w:val="cyan"/>
        </w:rPr>
        <w:t>an ontological negation conceivable only by (mis)taking that catachresis for a literal (id)entity: the Black, whose body can thereby signify, in its apparent legibility, nonbeing</w:t>
      </w:r>
      <w:r w:rsidRPr="008139AF">
        <w:rPr>
          <w:rStyle w:val="StyleUnderline"/>
        </w:rPr>
        <w:t xml:space="preserve">. </w:t>
      </w:r>
      <w:r w:rsidRPr="008139AF">
        <w:rPr>
          <w:sz w:val="12"/>
        </w:rPr>
        <w:t xml:space="preserve">At the same time, as Benedicto implies, Lin’s figural “blackness” (borrowed from the equally figural Blackness of those who are culturally literalized as Black) serves to figure, for Magnotta, </w:t>
      </w:r>
      <w:r w:rsidRPr="00607BD7">
        <w:rPr>
          <w:rStyle w:val="StyleUnderline"/>
          <w:highlight w:val="cyan"/>
        </w:rPr>
        <w:t xml:space="preserve">a queerness that </w:t>
      </w:r>
      <w:r w:rsidRPr="00E82BBF">
        <w:rPr>
          <w:rStyle w:val="StyleUnderline"/>
        </w:rPr>
        <w:t xml:space="preserve">is equally catachrestic and equally </w:t>
      </w:r>
      <w:r w:rsidRPr="00607BD7">
        <w:rPr>
          <w:rStyle w:val="StyleUnderline"/>
          <w:highlight w:val="cyan"/>
        </w:rPr>
        <w:t>literalized in whomever a culture designates as queer. This literalization of catachresis, which turns nonbeing into identity, repeats, of course, the zero’s sublimation into a one. It also shapes</w:t>
      </w:r>
      <w:r w:rsidRPr="008139AF">
        <w:rPr>
          <w:sz w:val="12"/>
        </w:rPr>
        <w:t xml:space="preserve"> the (mis)readings of No Future by Ruti, Coffman, and Cole, </w:t>
      </w:r>
      <w:r w:rsidRPr="00607BD7">
        <w:rPr>
          <w:rStyle w:val="StyleUnderline"/>
          <w:highlight w:val="cyan"/>
        </w:rPr>
        <w:t>all of whom base their arguments</w:t>
      </w:r>
      <w:r w:rsidRPr="008139AF">
        <w:rPr>
          <w:rStyle w:val="StyleUnderline"/>
        </w:rPr>
        <w:t xml:space="preserve"> </w:t>
      </w:r>
      <w:r w:rsidRPr="00607BD7">
        <w:rPr>
          <w:rStyle w:val="StyleUnderline"/>
          <w:highlight w:val="cyan"/>
        </w:rPr>
        <w:t>on misleading literalizations</w:t>
      </w:r>
      <w:r w:rsidRPr="008139AF">
        <w:rPr>
          <w:sz w:val="12"/>
        </w:rPr>
        <w:t xml:space="preserve">. Ruti’s contention that No Future advocates “selfdissolution,” for example—despite the book’s repeated assertion that </w:t>
      </w:r>
      <w:r w:rsidRPr="008139AF">
        <w:rPr>
          <w:rStyle w:val="StyleUnderline"/>
        </w:rPr>
        <w:t xml:space="preserve">those a culture reads as </w:t>
      </w:r>
      <w:r w:rsidRPr="00607BD7">
        <w:rPr>
          <w:rStyle w:val="StyleUnderline"/>
          <w:highlight w:val="cyan"/>
        </w:rPr>
        <w:t>queer</w:t>
      </w:r>
      <w:r w:rsidRPr="008139AF">
        <w:rPr>
          <w:rStyle w:val="StyleUnderline"/>
        </w:rPr>
        <w:t xml:space="preserve"> are </w:t>
      </w:r>
      <w:r w:rsidRPr="00607BD7">
        <w:rPr>
          <w:rStyle w:val="StyleUnderline"/>
          <w:highlight w:val="cyan"/>
        </w:rPr>
        <w:t>always “Symbolic subjects consigned to figure the Symbolic’s undoing</w:t>
      </w:r>
      <w:r w:rsidRPr="008139AF">
        <w:rPr>
          <w:sz w:val="12"/>
        </w:rPr>
        <w:t>” (emphasis mine)—finds its counterpart in Coffman’s claim that No Future refuses “politics, futurity, and the symbolic order.”45 Cole then reminds us that such an escape from the Symbolic is impossible: “The real, contrary to Edelman’s claim, is not a place that queers or anyone else could occupy.”46 No Future, however, makes no such claim; instead, it makes the very point that Cole adduces against it: “</w:t>
      </w:r>
      <w:r w:rsidRPr="008139AF">
        <w:rPr>
          <w:rStyle w:val="StyleUnderline"/>
        </w:rPr>
        <w:t xml:space="preserve">The figural burden of queerness . . . is that of </w:t>
      </w:r>
      <w:r w:rsidRPr="00607BD7">
        <w:rPr>
          <w:rStyle w:val="StyleUnderline"/>
          <w:highlight w:val="cyan"/>
        </w:rPr>
        <w:t>the force that shatters the fantasy of Imaginary unity, the force that insists on the void</w:t>
      </w:r>
      <w:r w:rsidRPr="008139AF">
        <w:rPr>
          <w:rStyle w:val="StyleUnderline"/>
        </w:rPr>
        <w:t xml:space="preserve"> (replete, paradoxically, with jouissance) always </w:t>
      </w:r>
      <w:r w:rsidRPr="00607BD7">
        <w:rPr>
          <w:rStyle w:val="StyleUnderline"/>
          <w:highlight w:val="cyan"/>
        </w:rPr>
        <w:t>already lodged within, though barred from, symbolization: the gap or wound of the Real that inhabits the Symbolic’s very core[.] Not that we are, or ever could be, outside the Symbolic ourselves; but we can, nonetheless, make the choice to accede to our cultural production as figures</w:t>
      </w:r>
      <w:r w:rsidRPr="008139AF">
        <w:rPr>
          <w:sz w:val="12"/>
        </w:rPr>
        <w:t xml:space="preserve"> . . . </w:t>
      </w:r>
      <w:r w:rsidRPr="00607BD7">
        <w:rPr>
          <w:rStyle w:val="StyleUnderline"/>
          <w:highlight w:val="cyan"/>
        </w:rPr>
        <w:t>for the dismantling of such a logic and thus for the death drive it harbors within</w:t>
      </w:r>
      <w:r w:rsidRPr="008139AF">
        <w:rPr>
          <w:rStyle w:val="StyleUnderline"/>
        </w:rPr>
        <w:t>.”</w:t>
      </w:r>
      <w:r w:rsidRPr="008139AF">
        <w:rPr>
          <w:sz w:val="12"/>
        </w:rPr>
        <w:t xml:space="preserve">47 Each of these critics thus literalizes what No Future describes as figural. By discrediting the straw men they conjure, Ruti, Coffman, and Cole obscure the antagonism that follows from Symbolic division and defend a progressive politics founded, like politics tout court, on the literalization of identities (national, racial, sexed, etc.) essential to </w:t>
      </w:r>
      <w:r w:rsidRPr="008139AF">
        <w:rPr>
          <w:rStyle w:val="StyleUnderline"/>
        </w:rPr>
        <w:t>the political fantasy “that knowledge could produce a totality.”</w:t>
      </w:r>
      <w:r w:rsidRPr="008139AF">
        <w:rPr>
          <w:sz w:val="12"/>
        </w:rPr>
        <w:t xml:space="preserve"> Such literalizations, insofar as they posit a figural designation as literal, conform to the figural logic that is always, in its essence, a form of misnaming. To say this is not to reify the distinction between the literal and the figurative, but to show that those literalizations themselves aspire to such reification. Inseparable from every politics and therefore mobilized by the right and the left alike, they function as catachrestic identities (the Black, the woman, the alien, the queer) to give local habitation and a name to what, as nonbeing, undoes identity. We might call them, therefore, id-entities: entities, ones, created to embody the libidinal danger of the id’s resistance to the conscious subject’s “being”; entities called into being to be excluded as manifestations of nonbeing. </w:t>
      </w:r>
      <w:r w:rsidRPr="00607BD7">
        <w:rPr>
          <w:rStyle w:val="StyleUnderline"/>
          <w:highlight w:val="cyan"/>
        </w:rPr>
        <w:t>The right repeats this ontological exclusion</w:t>
      </w:r>
      <w:r w:rsidRPr="008139AF">
        <w:rPr>
          <w:rStyle w:val="StyleUnderline"/>
        </w:rPr>
        <w:t xml:space="preserve"> (which pertains to impossibility) </w:t>
      </w:r>
      <w:r w:rsidRPr="00607BD7">
        <w:rPr>
          <w:rStyle w:val="StyleUnderline"/>
          <w:highlight w:val="cyan"/>
        </w:rPr>
        <w:t>in the form of a social exclusion</w:t>
      </w:r>
      <w:r w:rsidRPr="008139AF">
        <w:rPr>
          <w:rStyle w:val="StyleUnderline"/>
        </w:rPr>
        <w:t xml:space="preserve"> (which pertains to prohibition). </w:t>
      </w:r>
      <w:r w:rsidRPr="00607BD7">
        <w:rPr>
          <w:rStyle w:val="StyleUnderline"/>
          <w:highlight w:val="cyan"/>
        </w:rPr>
        <w:t>It generates for itself the enjoyment of exclusion by excluding embodiments of enjoyment from the social totality it promotes. The left, pursuing a dif</w:t>
      </w:r>
      <w:r w:rsidRPr="00607BD7">
        <w:rPr>
          <w:rStyle w:val="StyleUnderline"/>
          <w:highlight w:val="cyan"/>
        </w:rPr>
        <w:softHyphen/>
        <w:t xml:space="preserve">ferent path toward the goal of </w:t>
      </w:r>
      <w:r w:rsidRPr="00607BD7">
        <w:rPr>
          <w:rStyle w:val="StyleUnderline"/>
          <w:highlight w:val="cyan"/>
        </w:rPr>
        <w:lastRenderedPageBreak/>
        <w:t>totalization, normalizes the social identities of those produced to embody “nothing”</w:t>
      </w:r>
      <w:r w:rsidRPr="008139AF">
        <w:rPr>
          <w:rStyle w:val="StyleUnderline"/>
        </w:rPr>
        <w:t xml:space="preserve">—affirming the positivization that turns the zero into one—as part of </w:t>
      </w:r>
      <w:r w:rsidRPr="00607BD7">
        <w:rPr>
          <w:rStyle w:val="StyleUnderline"/>
          <w:highlight w:val="cyan"/>
        </w:rPr>
        <w:t>an inclusive community whose coherence, in this like its right-wing counterpart’s, excludes the zero of jouissance it rests on nonetheless.</w:t>
      </w:r>
      <w:r w:rsidRPr="00607BD7">
        <w:rPr>
          <w:sz w:val="12"/>
          <w:highlight w:val="cyan"/>
        </w:rPr>
        <w:t xml:space="preserve"> </w:t>
      </w:r>
      <w:r w:rsidRPr="00607BD7">
        <w:rPr>
          <w:rStyle w:val="StyleUnderline"/>
          <w:highlight w:val="cyan"/>
        </w:rPr>
        <w:t>Whatever figures that jouissance</w:t>
      </w:r>
      <w:r w:rsidRPr="008139AF">
        <w:rPr>
          <w:rStyle w:val="StyleUnderline"/>
        </w:rPr>
        <w:t xml:space="preserve"> (the racist, the fascist, the homophobe) </w:t>
      </w:r>
      <w:r w:rsidRPr="00607BD7">
        <w:rPr>
          <w:rStyle w:val="StyleUnderline"/>
          <w:highlight w:val="cyan"/>
        </w:rPr>
        <w:t>persists as a threat to community</w:t>
      </w:r>
      <w:r w:rsidRPr="008139AF">
        <w:rPr>
          <w:rStyle w:val="StyleUnderline"/>
        </w:rPr>
        <w:t>.</w:t>
      </w:r>
      <w:r w:rsidRPr="008139AF">
        <w:rPr>
          <w:sz w:val="12"/>
        </w:rPr>
        <w:t xml:space="preserve"> To put this somewhat differently: </w:t>
      </w:r>
      <w:r w:rsidRPr="00607BD7">
        <w:rPr>
          <w:rStyle w:val="StyleUnderline"/>
          <w:highlight w:val="cyan"/>
        </w:rPr>
        <w:t>politics functions allegorically, turning the social relations among persons into relations among types of persons</w:t>
      </w:r>
      <w:r w:rsidRPr="008139AF">
        <w:rPr>
          <w:rStyle w:val="StyleUnderline"/>
        </w:rPr>
        <w:t xml:space="preserve"> (citizen and noncitizen</w:t>
      </w:r>
      <w:r w:rsidRPr="008139AF">
        <w:rPr>
          <w:sz w:val="12"/>
        </w:rPr>
        <w:t xml:space="preserve">, for example), </w:t>
      </w:r>
      <w:r w:rsidRPr="00607BD7">
        <w:rPr>
          <w:rStyle w:val="StyleUnderline"/>
          <w:highlight w:val="cyan"/>
        </w:rPr>
        <w:t>some of whom come to stand in for the undoing of personhood</w:t>
      </w:r>
      <w:r w:rsidRPr="008139AF">
        <w:rPr>
          <w:rStyle w:val="StyleUnderline"/>
        </w:rPr>
        <w:t xml:space="preserve"> as such. </w:t>
      </w:r>
      <w:r w:rsidRPr="00607BD7">
        <w:rPr>
          <w:rStyle w:val="StyleUnderline"/>
          <w:highlight w:val="cyan"/>
        </w:rPr>
        <w:t>Once literalized, these identities permit us to know and to regulate a social body</w:t>
      </w:r>
      <w:r w:rsidRPr="008139AF">
        <w:rPr>
          <w:rStyle w:val="StyleUnderline"/>
        </w:rPr>
        <w:t xml:space="preserve"> whose totality requires the exclusion of those id-entities that materialize ab-sens</w:t>
      </w:r>
      <w:r w:rsidRPr="008139AF">
        <w:rPr>
          <w:sz w:val="12"/>
        </w:rPr>
        <w:t>.48 As Judith Butler observes, “The question of who and what is considered real and true is apparently a question of knowledge. But it is also, as [Michel] Foucault makes plain, a question of power.”49 Allegory, as the figure of the knowledge achieved by negating, through narrative sequence, irony’s negation of determinate sense, expresses, as Walter Benjamin writes, “the voluptuousness with which significance rules, like a stern sultan in a harem of objects.”50 In its “voluptuous” display of power, allegory conjures the meaningfulness that irony empties out, proposing, through the temporal movement between past and present, between then and now, the possibility of arriving at knowledge, or, in Benjamin’s phrase, at “the ‘opening of the eyes.’”51 Insofar as it positivizes irony, though, by resolving it into sense, allegory itself is a figure of the irony it means to sublimate. Paul de Man expresses this cryptically: “To say then, as we are actually saying, that allegory (as sequential narration) is the trope of irony (as the one is the trope of zero) is to say something that is true enough but not intelligible.”52</w:t>
      </w:r>
    </w:p>
    <w:p w14:paraId="03761E7D" w14:textId="19655D58" w:rsidR="00965582" w:rsidRDefault="00965582" w:rsidP="00965582">
      <w:pPr>
        <w:pStyle w:val="Heading3"/>
      </w:pPr>
      <w:r>
        <w:lastRenderedPageBreak/>
        <w:t>2AC---AT: Affect</w:t>
      </w:r>
    </w:p>
    <w:p w14:paraId="386DB57A" w14:textId="77777777" w:rsidR="00965582" w:rsidRPr="00BB542C" w:rsidRDefault="00965582" w:rsidP="00965582">
      <w:pPr>
        <w:pStyle w:val="Heading4"/>
      </w:pPr>
      <w:r>
        <w:t>Placing faith in affect</w:t>
      </w:r>
      <w:r w:rsidRPr="0071341E">
        <w:t xml:space="preserve"> </w:t>
      </w:r>
      <w:r>
        <w:t xml:space="preserve">is anti-black---it presumes a </w:t>
      </w:r>
      <w:r w:rsidRPr="00443E37">
        <w:rPr>
          <w:u w:val="single"/>
        </w:rPr>
        <w:t>myth of relationality</w:t>
      </w:r>
      <w:r>
        <w:t xml:space="preserve"> that </w:t>
      </w:r>
      <w:r>
        <w:rPr>
          <w:u w:val="single"/>
        </w:rPr>
        <w:t>obscures</w:t>
      </w:r>
      <w:r w:rsidRPr="00443E37">
        <w:rPr>
          <w:u w:val="single"/>
        </w:rPr>
        <w:t xml:space="preserve"> fungibility</w:t>
      </w:r>
      <w:r>
        <w:t xml:space="preserve"> AND </w:t>
      </w:r>
      <w:r w:rsidRPr="00E44A67">
        <w:rPr>
          <w:u w:val="single"/>
        </w:rPr>
        <w:t>papers over</w:t>
      </w:r>
      <w:r>
        <w:t xml:space="preserve"> the violence that </w:t>
      </w:r>
      <w:r w:rsidRPr="00E44A67">
        <w:t>strips</w:t>
      </w:r>
      <w:r>
        <w:t xml:space="preserve"> black linguistic transgression of </w:t>
      </w:r>
      <w:r>
        <w:rPr>
          <w:u w:val="single"/>
        </w:rPr>
        <w:t>transformative</w:t>
      </w:r>
      <w:r w:rsidRPr="00E44A67">
        <w:rPr>
          <w:u w:val="single"/>
        </w:rPr>
        <w:t xml:space="preserve"> </w:t>
      </w:r>
      <w:r>
        <w:rPr>
          <w:u w:val="single"/>
        </w:rPr>
        <w:t>capacity</w:t>
      </w:r>
      <w:r>
        <w:t xml:space="preserve">. </w:t>
      </w:r>
    </w:p>
    <w:p w14:paraId="63D7DA77" w14:textId="77777777" w:rsidR="00965582" w:rsidRPr="008511B0" w:rsidRDefault="00965582" w:rsidP="00965582">
      <w:r w:rsidRPr="008511B0">
        <w:rPr>
          <w:rStyle w:val="Style13ptBold"/>
        </w:rPr>
        <w:t>Palmer 17</w:t>
      </w:r>
      <w:r w:rsidRPr="008511B0">
        <w:t xml:space="preserve">, writer and PhD candidate in African American studies at Northwestern University. (Tyrone S., Fall 2017, “’What Feels More Than Feeling?’: Theorizing the Unthinkability of Black Affect”, </w:t>
      </w:r>
      <w:r w:rsidRPr="008511B0">
        <w:rPr>
          <w:i/>
          <w:iCs/>
        </w:rPr>
        <w:t>Critical Ethnic Studies</w:t>
      </w:r>
      <w:r w:rsidRPr="008511B0">
        <w:t xml:space="preserve">, Vol. 3, No. 2 pg. 36-38, </w:t>
      </w:r>
      <w:hyperlink r:id="rId8" w:history="1">
        <w:r w:rsidRPr="008511B0">
          <w:rPr>
            <w:rStyle w:val="Hyperlink"/>
          </w:rPr>
          <w:t>https://www.jstor.org/stable/10.5749/jcritethnstud.3.2.0031</w:t>
        </w:r>
      </w:hyperlink>
      <w:r w:rsidRPr="008511B0">
        <w:t>)</w:t>
      </w:r>
    </w:p>
    <w:p w14:paraId="6AE4FC91" w14:textId="77777777" w:rsidR="00965582" w:rsidRPr="008511B0" w:rsidRDefault="00965582" w:rsidP="00965582">
      <w:pPr>
        <w:rPr>
          <w:rStyle w:val="StyleUnderline"/>
        </w:rPr>
      </w:pPr>
      <w:r w:rsidRPr="008511B0">
        <w:t xml:space="preserve">Perhaps the most overt instantiation of this resistance to difference can be found in the introduction to The Affect Theory Reader, where </w:t>
      </w:r>
      <w:r w:rsidRPr="008511B0">
        <w:rPr>
          <w:rStyle w:val="StyleUnderline"/>
        </w:rPr>
        <w:t>Gregg and Seigworth</w:t>
      </w:r>
      <w:r w:rsidRPr="008511B0">
        <w:t xml:space="preserve"> </w:t>
      </w:r>
      <w:r w:rsidRPr="008511B0">
        <w:rPr>
          <w:rStyle w:val="StyleUnderline"/>
        </w:rPr>
        <w:t>position affect</w:t>
      </w:r>
      <w:r w:rsidRPr="008511B0">
        <w:t xml:space="preserve"> (theory) </w:t>
      </w:r>
      <w:r w:rsidRPr="008511B0">
        <w:rPr>
          <w:rStyle w:val="StyleUnderline"/>
        </w:rPr>
        <w:t xml:space="preserve">as a </w:t>
      </w:r>
      <w:r w:rsidRPr="008511B0">
        <w:rPr>
          <w:rStyle w:val="Emphasis"/>
        </w:rPr>
        <w:t>transcendent force</w:t>
      </w:r>
      <w:r w:rsidRPr="008511B0">
        <w:rPr>
          <w:rStyle w:val="StyleUnderline"/>
        </w:rPr>
        <w:t xml:space="preserve"> that allows us to </w:t>
      </w:r>
      <w:r w:rsidRPr="008511B0">
        <w:rPr>
          <w:rStyle w:val="Emphasis"/>
        </w:rPr>
        <w:t>move</w:t>
      </w:r>
      <w:r w:rsidRPr="008511B0">
        <w:rPr>
          <w:rStyle w:val="StyleUnderline"/>
        </w:rPr>
        <w:t xml:space="preserve"> beyond the body</w:t>
      </w:r>
      <w:r w:rsidRPr="008511B0">
        <w:t xml:space="preserve">’s “seeming surface-boundedness” by theorizing “bodies defined not by an outer skin-envelope . . . but by their potential to reciprocate or co-participate in the passages of affect.”31 One can interpret this as a gesture toward, and a moving-beyond, the “surface-boundedness” of race, in general, and blackness in particular, which is always already inscribed onto the skin. </w:t>
      </w:r>
      <w:r w:rsidRPr="0013791B">
        <w:rPr>
          <w:rStyle w:val="StyleUnderline"/>
          <w:highlight w:val="cyan"/>
        </w:rPr>
        <w:t>Implicit</w:t>
      </w:r>
      <w:r w:rsidRPr="008511B0">
        <w:rPr>
          <w:rStyle w:val="StyleUnderline"/>
        </w:rPr>
        <w:t xml:space="preserve"> </w:t>
      </w:r>
      <w:r w:rsidRPr="0013791B">
        <w:rPr>
          <w:rStyle w:val="StyleUnderline"/>
          <w:highlight w:val="cyan"/>
        </w:rPr>
        <w:t>in</w:t>
      </w:r>
      <w:r w:rsidRPr="008511B0">
        <w:t xml:space="preserve"> much of the work within </w:t>
      </w:r>
      <w:r w:rsidRPr="0013791B">
        <w:rPr>
          <w:rStyle w:val="Emphasis"/>
          <w:highlight w:val="cyan"/>
        </w:rPr>
        <w:t>affect theory</w:t>
      </w:r>
      <w:r w:rsidRPr="008511B0">
        <w:t>—even that which explicitly engages “race”32—</w:t>
      </w:r>
      <w:r w:rsidRPr="0013791B">
        <w:rPr>
          <w:rStyle w:val="StyleUnderline"/>
          <w:highlight w:val="cyan"/>
        </w:rPr>
        <w:t>is that</w:t>
      </w:r>
      <w:r w:rsidRPr="008511B0">
        <w:rPr>
          <w:rStyle w:val="StyleUnderline"/>
        </w:rPr>
        <w:t xml:space="preserve"> an understanding of </w:t>
      </w:r>
      <w:r w:rsidRPr="0013791B">
        <w:rPr>
          <w:rStyle w:val="StyleUnderline"/>
          <w:highlight w:val="cyan"/>
        </w:rPr>
        <w:t xml:space="preserve">affect is central to </w:t>
      </w:r>
      <w:r w:rsidRPr="0013791B">
        <w:rPr>
          <w:rStyle w:val="Emphasis"/>
          <w:highlight w:val="cyan"/>
        </w:rPr>
        <w:t>moving beyond</w:t>
      </w:r>
      <w:r w:rsidRPr="0013791B">
        <w:rPr>
          <w:rStyle w:val="StyleUnderline"/>
          <w:highlight w:val="cyan"/>
        </w:rPr>
        <w:t xml:space="preserve"> </w:t>
      </w:r>
      <w:r w:rsidRPr="0013791B">
        <w:rPr>
          <w:rStyle w:val="Emphasis"/>
          <w:highlight w:val="cyan"/>
        </w:rPr>
        <w:t>static</w:t>
      </w:r>
      <w:r w:rsidRPr="008511B0">
        <w:rPr>
          <w:rStyle w:val="StyleUnderline"/>
        </w:rPr>
        <w:t xml:space="preserve"> conceptions of </w:t>
      </w:r>
      <w:r w:rsidRPr="0013791B">
        <w:rPr>
          <w:rStyle w:val="Emphasis"/>
          <w:highlight w:val="cyan"/>
        </w:rPr>
        <w:t>racial difference</w:t>
      </w:r>
      <w:r w:rsidRPr="008511B0">
        <w:rPr>
          <w:rStyle w:val="StyleUnderline"/>
        </w:rPr>
        <w:t>.</w:t>
      </w:r>
    </w:p>
    <w:p w14:paraId="6DBA31BF" w14:textId="77777777" w:rsidR="00965582" w:rsidRPr="008511B0" w:rsidRDefault="00965582" w:rsidP="00965582">
      <w:pPr>
        <w:rPr>
          <w:rStyle w:val="StyleUnderline"/>
        </w:rPr>
      </w:pPr>
      <w:r w:rsidRPr="008511B0">
        <w:t xml:space="preserve">In her essay “Affective Economies,” Sara Ahmed mobilizes a Marxist framework in order to consider the ways in which affects/emotions circulate between bodies and objects. She argues that “emotions are not simply ‘within’ or ‘without’ . . . emotions do things, and they align individuals with communities . . . through the very intensity of their attachments.”33 Ahmed continues, “Emotions work as a form of capital [and are] produced only as an effect of [their] circulation.”34 In her move away from a conception of emotions as personal property—as residing solely within a subject— Ahmed posits a break from Lacanian and Freudian psychoanalysis through the decentering of the subject and the reframing of affective economies as social and material rather than solely psychic processes. She makes an important intervention by removing emotion from the realm of the individual, and pointing toward the ways in which feelings are “shaped by histories . . . of production, circulation [and] exchange.”35 However, her </w:t>
      </w:r>
      <w:r w:rsidRPr="0013791B">
        <w:rPr>
          <w:rStyle w:val="StyleUnderline"/>
          <w:highlight w:val="cyan"/>
        </w:rPr>
        <w:t xml:space="preserve">appraisal of emotion as </w:t>
      </w:r>
      <w:r w:rsidRPr="0013791B">
        <w:rPr>
          <w:rStyle w:val="Emphasis"/>
          <w:highlight w:val="cyan"/>
        </w:rPr>
        <w:t>social material</w:t>
      </w:r>
      <w:r w:rsidRPr="0013791B">
        <w:rPr>
          <w:rStyle w:val="StyleUnderline"/>
          <w:highlight w:val="cyan"/>
        </w:rPr>
        <w:t xml:space="preserve"> that </w:t>
      </w:r>
      <w:r w:rsidRPr="0013791B">
        <w:rPr>
          <w:rStyle w:val="Emphasis"/>
          <w:highlight w:val="cyan"/>
        </w:rPr>
        <w:t>circulates between subjects</w:t>
      </w:r>
      <w:r w:rsidRPr="0013791B">
        <w:rPr>
          <w:rStyle w:val="StyleUnderline"/>
          <w:highlight w:val="cyan"/>
        </w:rPr>
        <w:t xml:space="preserve"> assumes an </w:t>
      </w:r>
      <w:r w:rsidRPr="0013791B">
        <w:rPr>
          <w:rStyle w:val="Emphasis"/>
          <w:highlight w:val="cyan"/>
        </w:rPr>
        <w:t>equal structure of relation</w:t>
      </w:r>
      <w:r w:rsidRPr="008511B0">
        <w:rPr>
          <w:rStyle w:val="StyleUnderline"/>
        </w:rPr>
        <w:t xml:space="preserve"> </w:t>
      </w:r>
      <w:r w:rsidRPr="0013791B">
        <w:rPr>
          <w:rStyle w:val="Emphasis"/>
          <w:highlight w:val="cyan"/>
        </w:rPr>
        <w:t>between</w:t>
      </w:r>
      <w:r w:rsidRPr="008511B0">
        <w:rPr>
          <w:rStyle w:val="Emphasis"/>
        </w:rPr>
        <w:t xml:space="preserve"> all </w:t>
      </w:r>
      <w:r w:rsidRPr="0013791B">
        <w:rPr>
          <w:rStyle w:val="Emphasis"/>
          <w:highlight w:val="cyan"/>
        </w:rPr>
        <w:t>subjects</w:t>
      </w:r>
      <w:r w:rsidRPr="008511B0">
        <w:t xml:space="preserve">. Taking the metaphor of emotion-as-currency a bit further, one might ask: </w:t>
      </w:r>
      <w:r w:rsidRPr="0013791B">
        <w:rPr>
          <w:rStyle w:val="StyleUnderline"/>
          <w:highlight w:val="cyan"/>
        </w:rPr>
        <w:t>What happens when one’s</w:t>
      </w:r>
      <w:r w:rsidRPr="008511B0">
        <w:rPr>
          <w:rStyle w:val="StyleUnderline"/>
        </w:rPr>
        <w:t xml:space="preserve"> form of </w:t>
      </w:r>
      <w:r w:rsidRPr="0013791B">
        <w:rPr>
          <w:rStyle w:val="StyleUnderline"/>
          <w:highlight w:val="cyan"/>
        </w:rPr>
        <w:t xml:space="preserve">currency is </w:t>
      </w:r>
      <w:r w:rsidRPr="0013791B">
        <w:rPr>
          <w:rStyle w:val="Emphasis"/>
          <w:highlight w:val="cyan"/>
        </w:rPr>
        <w:t>not accepted</w:t>
      </w:r>
      <w:r w:rsidRPr="008511B0">
        <w:rPr>
          <w:rStyle w:val="StyleUnderline"/>
        </w:rPr>
        <w:t xml:space="preserve">? Ahmed’s affective economy is </w:t>
      </w:r>
      <w:r w:rsidRPr="008511B0">
        <w:rPr>
          <w:rStyle w:val="Emphasis"/>
        </w:rPr>
        <w:t>strained</w:t>
      </w:r>
      <w:r w:rsidRPr="008511B0">
        <w:rPr>
          <w:rStyle w:val="StyleUnderline"/>
        </w:rPr>
        <w:t xml:space="preserve"> when one considers that</w:t>
      </w:r>
      <w:r w:rsidRPr="008511B0">
        <w:t xml:space="preserve"> “</w:t>
      </w:r>
      <w:r w:rsidRPr="0013791B">
        <w:rPr>
          <w:rStyle w:val="StyleUnderline"/>
          <w:highlight w:val="cyan"/>
        </w:rPr>
        <w:t xml:space="preserve">the Black has </w:t>
      </w:r>
      <w:r w:rsidRPr="0013791B">
        <w:rPr>
          <w:rStyle w:val="Emphasis"/>
          <w:highlight w:val="cyan"/>
        </w:rPr>
        <w:t>no social relation</w:t>
      </w:r>
      <w:r w:rsidRPr="008511B0">
        <w:rPr>
          <w:rStyle w:val="Emphasis"/>
        </w:rPr>
        <w:t>(s</w:t>
      </w:r>
      <w:r w:rsidRPr="008511B0">
        <w:rPr>
          <w:rStyle w:val="StyleUnderline"/>
        </w:rPr>
        <w:t>) to be either masked or unmasked</w:t>
      </w:r>
      <w:r w:rsidRPr="008511B0">
        <w:t xml:space="preserve"> . . . in a structural sense . . . </w:t>
      </w:r>
      <w:r w:rsidRPr="0013791B">
        <w:rPr>
          <w:rStyle w:val="StyleUnderline"/>
          <w:highlight w:val="cyan"/>
        </w:rPr>
        <w:t xml:space="preserve">the </w:t>
      </w:r>
      <w:r w:rsidRPr="0013791B">
        <w:rPr>
          <w:rStyle w:val="Emphasis"/>
          <w:highlight w:val="cyan"/>
        </w:rPr>
        <w:t>matrix of violence</w:t>
      </w:r>
      <w:r w:rsidRPr="008511B0">
        <w:rPr>
          <w:rStyle w:val="StyleUnderline"/>
        </w:rPr>
        <w:t xml:space="preserve"> [in which </w:t>
      </w:r>
      <w:r w:rsidRPr="008511B0">
        <w:rPr>
          <w:rStyle w:val="Emphasis"/>
        </w:rPr>
        <w:t>blackness is imbricated</w:t>
      </w:r>
      <w:r w:rsidRPr="008511B0">
        <w:rPr>
          <w:rStyle w:val="StyleUnderline"/>
        </w:rPr>
        <w:t xml:space="preserve">] </w:t>
      </w:r>
      <w:r w:rsidRPr="0013791B">
        <w:rPr>
          <w:rStyle w:val="Emphasis"/>
          <w:sz w:val="24"/>
          <w:szCs w:val="24"/>
          <w:highlight w:val="cyan"/>
        </w:rPr>
        <w:t>makes Black relationality an oxymoron</w:t>
      </w:r>
      <w:r w:rsidRPr="008511B0">
        <w:t xml:space="preserve">.”36 </w:t>
      </w:r>
      <w:r w:rsidRPr="0013791B">
        <w:rPr>
          <w:rStyle w:val="StyleUnderline"/>
          <w:highlight w:val="cyan"/>
        </w:rPr>
        <w:t>The Black</w:t>
      </w:r>
      <w:r w:rsidRPr="008511B0">
        <w:rPr>
          <w:rStyle w:val="StyleUnderline"/>
        </w:rPr>
        <w:t>,</w:t>
      </w:r>
      <w:r w:rsidRPr="008511B0">
        <w:t xml:space="preserve"> instead, </w:t>
      </w:r>
      <w:r w:rsidRPr="0013791B">
        <w:rPr>
          <w:rStyle w:val="StyleUnderline"/>
          <w:highlight w:val="cyan"/>
        </w:rPr>
        <w:t xml:space="preserve">stands as a </w:t>
      </w:r>
      <w:r w:rsidRPr="0013791B">
        <w:rPr>
          <w:rStyle w:val="Emphasis"/>
          <w:highlight w:val="cyan"/>
        </w:rPr>
        <w:t>fungible object upon</w:t>
      </w:r>
      <w:r w:rsidRPr="008511B0">
        <w:rPr>
          <w:rStyle w:val="StyleUnderline"/>
        </w:rPr>
        <w:t xml:space="preserve">, </w:t>
      </w:r>
      <w:r w:rsidRPr="008511B0">
        <w:rPr>
          <w:rStyle w:val="Emphasis"/>
        </w:rPr>
        <w:t>around</w:t>
      </w:r>
      <w:r w:rsidRPr="008511B0">
        <w:rPr>
          <w:rStyle w:val="StyleUnderline"/>
        </w:rPr>
        <w:t xml:space="preserve"> and </w:t>
      </w:r>
      <w:r w:rsidRPr="008511B0">
        <w:rPr>
          <w:rStyle w:val="Emphasis"/>
        </w:rPr>
        <w:t xml:space="preserve">through </w:t>
      </w:r>
      <w:r w:rsidRPr="0013791B">
        <w:rPr>
          <w:rStyle w:val="Emphasis"/>
          <w:highlight w:val="cyan"/>
        </w:rPr>
        <w:t>which affect accumulates</w:t>
      </w:r>
      <w:r w:rsidRPr="008511B0">
        <w:rPr>
          <w:rStyle w:val="StyleUnderline"/>
        </w:rPr>
        <w:t xml:space="preserve">, </w:t>
      </w:r>
      <w:r w:rsidRPr="0013791B">
        <w:rPr>
          <w:rStyle w:val="StyleUnderline"/>
          <w:highlight w:val="cyan"/>
        </w:rPr>
        <w:t>yet whose</w:t>
      </w:r>
      <w:r w:rsidRPr="008511B0">
        <w:rPr>
          <w:rStyle w:val="StyleUnderline"/>
        </w:rPr>
        <w:t xml:space="preserve"> own </w:t>
      </w:r>
      <w:r w:rsidRPr="0013791B">
        <w:rPr>
          <w:rStyle w:val="Emphasis"/>
          <w:highlight w:val="cyan"/>
        </w:rPr>
        <w:t>affective power</w:t>
      </w:r>
      <w:r w:rsidRPr="0013791B">
        <w:rPr>
          <w:rStyle w:val="StyleUnderline"/>
          <w:highlight w:val="cyan"/>
        </w:rPr>
        <w:t xml:space="preserve"> is of </w:t>
      </w:r>
      <w:r w:rsidRPr="0013791B">
        <w:rPr>
          <w:rStyle w:val="Emphasis"/>
          <w:highlight w:val="cyan"/>
        </w:rPr>
        <w:t>no consequence</w:t>
      </w:r>
      <w:r w:rsidRPr="008511B0">
        <w:rPr>
          <w:rStyle w:val="StyleUnderline"/>
        </w:rPr>
        <w:t>.</w:t>
      </w:r>
    </w:p>
    <w:p w14:paraId="1B135BF5" w14:textId="77777777" w:rsidR="00965582" w:rsidRPr="008511B0" w:rsidRDefault="00965582" w:rsidP="00965582">
      <w:r w:rsidRPr="008511B0">
        <w:rPr>
          <w:rStyle w:val="Emphasis"/>
        </w:rPr>
        <w:t>Black fungibility</w:t>
      </w:r>
      <w:r w:rsidRPr="008511B0">
        <w:rPr>
          <w:rStyle w:val="StyleUnderline"/>
        </w:rPr>
        <w:t xml:space="preserve">—the reduction of the Black to a </w:t>
      </w:r>
      <w:r w:rsidRPr="008511B0">
        <w:rPr>
          <w:rStyle w:val="Emphasis"/>
        </w:rPr>
        <w:t>commodified</w:t>
      </w:r>
      <w:r w:rsidRPr="008511B0">
        <w:rPr>
          <w:rStyle w:val="StyleUnderline"/>
        </w:rPr>
        <w:t xml:space="preserve">, </w:t>
      </w:r>
      <w:r w:rsidRPr="008511B0">
        <w:rPr>
          <w:rStyle w:val="Emphasis"/>
        </w:rPr>
        <w:t>interchangeable object</w:t>
      </w:r>
      <w:r w:rsidRPr="008511B0">
        <w:rPr>
          <w:rStyle w:val="StyleUnderline"/>
        </w:rPr>
        <w:t xml:space="preserve"> that can be endlessly exchanged</w:t>
      </w:r>
      <w:r w:rsidRPr="008511B0">
        <w:t xml:space="preserve"> and made to serve innumerable purposes—</w:t>
      </w:r>
      <w:r w:rsidRPr="008511B0">
        <w:rPr>
          <w:rStyle w:val="StyleUnderline"/>
        </w:rPr>
        <w:t xml:space="preserve">is the product of the </w:t>
      </w:r>
      <w:r w:rsidRPr="008511B0">
        <w:rPr>
          <w:rStyle w:val="Emphasis"/>
        </w:rPr>
        <w:t>originary violence</w:t>
      </w:r>
      <w:r w:rsidRPr="008511B0">
        <w:rPr>
          <w:rStyle w:val="StyleUnderline"/>
        </w:rPr>
        <w:t xml:space="preserve"> of transatlantic slavery</w:t>
      </w:r>
      <w:r w:rsidRPr="008511B0">
        <w:t>. As Calvin Warren notes, racial chattel slavery marked the moment in which, for the African, “Being was objectified, infused with exchange value, and rendered malleable within a sociopolitical order.”37 This very malleability, or “</w:t>
      </w:r>
      <w:r w:rsidRPr="008511B0">
        <w:rPr>
          <w:rStyle w:val="StyleUnderline"/>
        </w:rPr>
        <w:t>fungibility</w:t>
      </w:r>
      <w:r w:rsidRPr="008511B0">
        <w:t xml:space="preserve">,” as an ontological fact of blackness, </w:t>
      </w:r>
      <w:r w:rsidRPr="008511B0">
        <w:rPr>
          <w:rStyle w:val="StyleUnderline"/>
        </w:rPr>
        <w:t xml:space="preserve">positions the Black body as an abstraction upon and </w:t>
      </w:r>
      <w:r w:rsidRPr="008511B0">
        <w:rPr>
          <w:rStyle w:val="Emphasis"/>
        </w:rPr>
        <w:t>through which</w:t>
      </w:r>
      <w:r w:rsidRPr="008511B0">
        <w:rPr>
          <w:rStyle w:val="StyleUnderline"/>
        </w:rPr>
        <w:t xml:space="preserve"> the </w:t>
      </w:r>
      <w:r w:rsidRPr="008511B0">
        <w:rPr>
          <w:rStyle w:val="Emphasis"/>
        </w:rPr>
        <w:t>desires</w:t>
      </w:r>
      <w:r w:rsidRPr="008511B0">
        <w:t xml:space="preserve">, </w:t>
      </w:r>
      <w:r w:rsidRPr="008511B0">
        <w:rPr>
          <w:rStyle w:val="Emphasis"/>
        </w:rPr>
        <w:t>feelings</w:t>
      </w:r>
      <w:r w:rsidRPr="008511B0">
        <w:t xml:space="preserve">, </w:t>
      </w:r>
      <w:r w:rsidRPr="008511B0">
        <w:rPr>
          <w:rStyle w:val="StyleUnderline"/>
        </w:rPr>
        <w:t xml:space="preserve">and </w:t>
      </w:r>
      <w:r w:rsidRPr="008511B0">
        <w:rPr>
          <w:rStyle w:val="Emphasis"/>
        </w:rPr>
        <w:t>ideas</w:t>
      </w:r>
      <w:r w:rsidRPr="008511B0">
        <w:t xml:space="preserve"> </w:t>
      </w:r>
      <w:r w:rsidRPr="008511B0">
        <w:rPr>
          <w:rStyle w:val="Emphasis"/>
        </w:rPr>
        <w:t>of others are projected</w:t>
      </w:r>
      <w:r w:rsidRPr="008511B0">
        <w:t xml:space="preserve">.38 Within this schema, notions of Black sentience and Black interiority are foreclosed or heavily circumscribed, as social value lies in the Black’s status as an implement; an instrument accumulated for the pleasure, enjoyment, and feeling of the Subject; a “being for the </w:t>
      </w:r>
      <w:r w:rsidRPr="008511B0">
        <w:lastRenderedPageBreak/>
        <w:t xml:space="preserve">captor.”39 Surely, the object-status of the Black is produced, and kept in place, in relation to the Human-as-Man, but </w:t>
      </w:r>
      <w:r w:rsidRPr="0013791B">
        <w:rPr>
          <w:rStyle w:val="Emphasis"/>
          <w:sz w:val="28"/>
          <w:szCs w:val="28"/>
          <w:highlight w:val="cyan"/>
        </w:rPr>
        <w:t>the fungibility of blackness precludes intersubjective relationality</w:t>
      </w:r>
      <w:r w:rsidRPr="008511B0">
        <w:t xml:space="preserve">, </w:t>
      </w:r>
      <w:r w:rsidRPr="0013791B">
        <w:rPr>
          <w:rStyle w:val="StyleUnderline"/>
          <w:highlight w:val="cyan"/>
        </w:rPr>
        <w:t xml:space="preserve">since it figures the Black as an </w:t>
      </w:r>
      <w:r w:rsidRPr="0013791B">
        <w:rPr>
          <w:rStyle w:val="Emphasis"/>
          <w:highlight w:val="cyan"/>
        </w:rPr>
        <w:t>endlessly accumulable object</w:t>
      </w:r>
      <w:r w:rsidRPr="0013791B">
        <w:rPr>
          <w:rStyle w:val="StyleUnderline"/>
          <w:highlight w:val="cyan"/>
        </w:rPr>
        <w:t xml:space="preserve"> rather than a </w:t>
      </w:r>
      <w:r w:rsidRPr="0013791B">
        <w:rPr>
          <w:rStyle w:val="Emphasis"/>
          <w:highlight w:val="cyan"/>
        </w:rPr>
        <w:t>subject</w:t>
      </w:r>
      <w:r w:rsidRPr="008511B0">
        <w:t xml:space="preserve"> in/</w:t>
      </w:r>
      <w:r w:rsidRPr="008511B0">
        <w:rPr>
          <w:rStyle w:val="Emphasis"/>
        </w:rPr>
        <w:t>of civil society</w:t>
      </w:r>
      <w:r w:rsidRPr="008511B0">
        <w:t xml:space="preserve">. </w:t>
      </w:r>
      <w:r w:rsidRPr="0013791B">
        <w:rPr>
          <w:rStyle w:val="StyleUnderline"/>
          <w:highlight w:val="cyan"/>
        </w:rPr>
        <w:t>This</w:t>
      </w:r>
      <w:r w:rsidRPr="008511B0">
        <w:rPr>
          <w:rStyle w:val="StyleUnderline"/>
        </w:rPr>
        <w:t xml:space="preserve"> </w:t>
      </w:r>
      <w:r w:rsidRPr="008511B0">
        <w:rPr>
          <w:rStyle w:val="Emphasis"/>
        </w:rPr>
        <w:t xml:space="preserve">fundamental </w:t>
      </w:r>
      <w:r w:rsidRPr="0013791B">
        <w:rPr>
          <w:rStyle w:val="Emphasis"/>
          <w:highlight w:val="cyan"/>
        </w:rPr>
        <w:t>fact of blackness</w:t>
      </w:r>
      <w:r w:rsidRPr="0013791B">
        <w:rPr>
          <w:rStyle w:val="StyleUnderline"/>
          <w:highlight w:val="cyan"/>
        </w:rPr>
        <w:t xml:space="preserve"> is </w:t>
      </w:r>
      <w:r w:rsidRPr="0013791B">
        <w:rPr>
          <w:rStyle w:val="Emphasis"/>
          <w:highlight w:val="cyan"/>
        </w:rPr>
        <w:t>lost</w:t>
      </w:r>
      <w:r w:rsidRPr="0013791B">
        <w:rPr>
          <w:rStyle w:val="StyleUnderline"/>
          <w:highlight w:val="cyan"/>
        </w:rPr>
        <w:t xml:space="preserve"> in affect theory</w:t>
      </w:r>
      <w:r w:rsidRPr="008511B0">
        <w:rPr>
          <w:rStyle w:val="StyleUnderline"/>
        </w:rPr>
        <w:t>’s</w:t>
      </w:r>
      <w:r w:rsidRPr="008511B0">
        <w:t xml:space="preserve"> (</w:t>
      </w:r>
      <w:r w:rsidRPr="008511B0">
        <w:rPr>
          <w:rStyle w:val="Emphasis"/>
        </w:rPr>
        <w:t>limited</w:t>
      </w:r>
      <w:r w:rsidRPr="008511B0">
        <w:t xml:space="preserve">) </w:t>
      </w:r>
      <w:r w:rsidRPr="008511B0">
        <w:rPr>
          <w:rStyle w:val="Emphasis"/>
        </w:rPr>
        <w:t>engagement</w:t>
      </w:r>
      <w:r w:rsidRPr="008511B0">
        <w:t xml:space="preserve"> </w:t>
      </w:r>
      <w:r w:rsidRPr="008511B0">
        <w:rPr>
          <w:rStyle w:val="StyleUnderline"/>
        </w:rPr>
        <w:t>with race</w:t>
      </w:r>
      <w:r w:rsidRPr="008511B0">
        <w:t>, and troubles Ahmed’s affective economy.</w:t>
      </w:r>
    </w:p>
    <w:p w14:paraId="50BB8B50" w14:textId="77777777" w:rsidR="00965582" w:rsidRPr="008511B0" w:rsidRDefault="00965582" w:rsidP="00965582">
      <w:r w:rsidRPr="008511B0">
        <w:t xml:space="preserve">Ahmed invokes Frantz Fanon to speak of the ways in which “the accumulation of affective value shapes the surfaces of bodies and worlds,”40 demonstrating how fear circulates and constructs racial recognition. Reading Fanon’s primal scene,41 she argues that “fear does not reside in a particular object or sign . . . allow[ing it] to slide across signs, and between bodies.”42 Yet Ahmed’s invocation of Fanon serves to undermine her argument—she gestures toward this when she asks, rhetorically, “But doesn’t this example show us that fear does get contained by an object, in this case the Black man?”43 Indeed, </w:t>
      </w:r>
      <w:r w:rsidRPr="008511B0">
        <w:rPr>
          <w:rStyle w:val="StyleUnderline"/>
        </w:rPr>
        <w:t xml:space="preserve">the </w:t>
      </w:r>
      <w:r w:rsidRPr="0013791B">
        <w:rPr>
          <w:rStyle w:val="Emphasis"/>
          <w:highlight w:val="cyan"/>
        </w:rPr>
        <w:t>fungibility</w:t>
      </w:r>
      <w:r w:rsidRPr="008511B0">
        <w:rPr>
          <w:rStyle w:val="Emphasis"/>
        </w:rPr>
        <w:t xml:space="preserve"> of blackness</w:t>
      </w:r>
      <w:r w:rsidRPr="008511B0">
        <w:rPr>
          <w:rStyle w:val="StyleUnderline"/>
        </w:rPr>
        <w:t xml:space="preserve"> </w:t>
      </w:r>
      <w:r w:rsidRPr="0013791B">
        <w:rPr>
          <w:rStyle w:val="StyleUnderline"/>
          <w:highlight w:val="cyan"/>
        </w:rPr>
        <w:t xml:space="preserve">positions the Black as the </w:t>
      </w:r>
      <w:r w:rsidRPr="0013791B">
        <w:rPr>
          <w:rStyle w:val="Emphasis"/>
          <w:highlight w:val="cyan"/>
        </w:rPr>
        <w:t>embodied object of fear</w:t>
      </w:r>
      <w:r w:rsidRPr="008511B0">
        <w:t xml:space="preserve"> within the onto-epistemological order of Western Man. In other words, </w:t>
      </w:r>
      <w:r w:rsidRPr="0013791B">
        <w:rPr>
          <w:rStyle w:val="StyleUnderline"/>
          <w:highlight w:val="cyan"/>
        </w:rPr>
        <w:t xml:space="preserve">fear does </w:t>
      </w:r>
      <w:r w:rsidRPr="0013791B">
        <w:rPr>
          <w:rStyle w:val="Emphasis"/>
          <w:highlight w:val="cyan"/>
        </w:rPr>
        <w:t>not</w:t>
      </w:r>
      <w:r w:rsidRPr="008511B0">
        <w:rPr>
          <w:rStyle w:val="Emphasis"/>
        </w:rPr>
        <w:t xml:space="preserve"> merely</w:t>
      </w:r>
      <w:r w:rsidRPr="008511B0">
        <w:rPr>
          <w:rStyle w:val="StyleUnderline"/>
        </w:rPr>
        <w:t xml:space="preserve"> “</w:t>
      </w:r>
      <w:r w:rsidRPr="0013791B">
        <w:rPr>
          <w:rStyle w:val="Emphasis"/>
          <w:highlight w:val="cyan"/>
        </w:rPr>
        <w:t>stick</w:t>
      </w:r>
      <w:r w:rsidRPr="008511B0">
        <w:rPr>
          <w:rStyle w:val="StyleUnderline"/>
        </w:rPr>
        <w:t xml:space="preserve">” </w:t>
      </w:r>
      <w:r w:rsidRPr="0013791B">
        <w:rPr>
          <w:rStyle w:val="StyleUnderline"/>
          <w:highlight w:val="cyan"/>
        </w:rPr>
        <w:t>to the Black body</w:t>
      </w:r>
      <w:r w:rsidRPr="008511B0">
        <w:t xml:space="preserve">; rather, </w:t>
      </w:r>
      <w:r w:rsidRPr="0013791B">
        <w:rPr>
          <w:rStyle w:val="StyleUnderline"/>
          <w:highlight w:val="cyan"/>
        </w:rPr>
        <w:t xml:space="preserve">the Black body </w:t>
      </w:r>
      <w:r w:rsidRPr="0013791B">
        <w:rPr>
          <w:rStyle w:val="Emphasis"/>
          <w:highlight w:val="cyan"/>
        </w:rPr>
        <w:t>signifies fear</w:t>
      </w:r>
      <w:r w:rsidRPr="008511B0">
        <w:rPr>
          <w:rStyle w:val="StyleUnderline"/>
        </w:rPr>
        <w:t xml:space="preserve"> at the </w:t>
      </w:r>
      <w:r w:rsidRPr="008511B0">
        <w:rPr>
          <w:rStyle w:val="Emphasis"/>
        </w:rPr>
        <w:t>level of ontology</w:t>
      </w:r>
      <w:r w:rsidRPr="008511B0">
        <w:t>. Fanon notes this in his outlining of negrophobia and negrophilia as the two pillars of the libidinal economy of anti-blackness. As I will argue later through a reading of Rankine’s Citizen</w:t>
      </w:r>
      <w:r w:rsidRPr="008511B0">
        <w:rPr>
          <w:rStyle w:val="StyleUnderline"/>
        </w:rPr>
        <w:t xml:space="preserve">, the Black’s structural position produces a </w:t>
      </w:r>
      <w:r w:rsidRPr="008511B0">
        <w:rPr>
          <w:rStyle w:val="Emphasis"/>
        </w:rPr>
        <w:t>crisis of affective</w:t>
      </w:r>
      <w:r w:rsidRPr="008511B0">
        <w:rPr>
          <w:rStyle w:val="StyleUnderline"/>
        </w:rPr>
        <w:t xml:space="preserve"> recognition</w:t>
      </w:r>
      <w:r w:rsidRPr="008511B0">
        <w:t xml:space="preserve">. As Ahmed acknowledges, “The white child [in the Fanonian moment] misrecognizes the shivering of the Black body as rage.”44 </w:t>
      </w:r>
      <w:r w:rsidRPr="008511B0">
        <w:rPr>
          <w:rStyle w:val="StyleUnderline"/>
        </w:rPr>
        <w:t>The Black body</w:t>
      </w:r>
      <w:r w:rsidRPr="008511B0">
        <w:t>’s shivering—because of the cold weather, but also arguably indicative of a complex affective response to being hailed a “dirty nigger”45—</w:t>
      </w:r>
      <w:r w:rsidRPr="008511B0">
        <w:rPr>
          <w:rStyle w:val="StyleUnderline"/>
        </w:rPr>
        <w:t xml:space="preserve">is only legible to the white gaze as the sign of an irrational, violent </w:t>
      </w:r>
      <w:r w:rsidRPr="008511B0">
        <w:rPr>
          <w:rStyle w:val="Emphasis"/>
        </w:rPr>
        <w:t>anger</w:t>
      </w:r>
      <w:r w:rsidRPr="008511B0">
        <w:t xml:space="preserve">. Due to the fixity of the Black’s structural position, </w:t>
      </w:r>
      <w:r w:rsidRPr="0013791B">
        <w:rPr>
          <w:rStyle w:val="StyleUnderline"/>
          <w:highlight w:val="cyan"/>
        </w:rPr>
        <w:t xml:space="preserve">blackness’s </w:t>
      </w:r>
      <w:r w:rsidRPr="0013791B">
        <w:rPr>
          <w:rStyle w:val="Emphasis"/>
          <w:highlight w:val="cyan"/>
        </w:rPr>
        <w:t>circulation within affective economies</w:t>
      </w:r>
      <w:r w:rsidRPr="0013791B">
        <w:rPr>
          <w:rStyle w:val="StyleUnderline"/>
          <w:highlight w:val="cyan"/>
        </w:rPr>
        <w:t xml:space="preserve"> is characterized by</w:t>
      </w:r>
      <w:r w:rsidRPr="008511B0">
        <w:rPr>
          <w:rStyle w:val="StyleUnderline"/>
        </w:rPr>
        <w:t xml:space="preserve"> a </w:t>
      </w:r>
      <w:r w:rsidRPr="008511B0">
        <w:rPr>
          <w:rStyle w:val="Emphasis"/>
        </w:rPr>
        <w:t xml:space="preserve">continual </w:t>
      </w:r>
      <w:r w:rsidRPr="0013791B">
        <w:rPr>
          <w:rStyle w:val="Emphasis"/>
          <w:highlight w:val="cyan"/>
        </w:rPr>
        <w:t>“misrecognition”</w:t>
      </w:r>
      <w:r w:rsidRPr="0013791B">
        <w:rPr>
          <w:rStyle w:val="StyleUnderline"/>
          <w:highlight w:val="cyan"/>
        </w:rPr>
        <w:t xml:space="preserve"> and </w:t>
      </w:r>
      <w:r w:rsidRPr="0013791B">
        <w:rPr>
          <w:rStyle w:val="Emphasis"/>
          <w:highlight w:val="cyan"/>
        </w:rPr>
        <w:t>illegibility</w:t>
      </w:r>
      <w:r w:rsidRPr="0013791B">
        <w:rPr>
          <w:rStyle w:val="StyleUnderline"/>
          <w:highlight w:val="cyan"/>
        </w:rPr>
        <w:t xml:space="preserve">, and the </w:t>
      </w:r>
      <w:r w:rsidRPr="0013791B">
        <w:rPr>
          <w:rStyle w:val="Emphasis"/>
          <w:highlight w:val="cyan"/>
        </w:rPr>
        <w:t>nullification of Black subjectivity</w:t>
      </w:r>
      <w:r w:rsidRPr="0013791B">
        <w:rPr>
          <w:highlight w:val="cyan"/>
        </w:rPr>
        <w:t>.</w:t>
      </w:r>
    </w:p>
    <w:p w14:paraId="286B5377" w14:textId="77777777" w:rsidR="00965582" w:rsidRPr="00965582" w:rsidRDefault="00965582" w:rsidP="00965582"/>
    <w:p w14:paraId="1D828D76" w14:textId="5ABD2632" w:rsidR="00491849" w:rsidRDefault="00491849" w:rsidP="00491849">
      <w:pPr>
        <w:pStyle w:val="Heading2"/>
      </w:pPr>
      <w:r>
        <w:lastRenderedPageBreak/>
        <w:t xml:space="preserve">2AC---Cap </w:t>
      </w:r>
    </w:p>
    <w:p w14:paraId="3FF80BA4" w14:textId="77777777" w:rsidR="00491849" w:rsidRPr="00FC528C" w:rsidRDefault="00491849" w:rsidP="00491849">
      <w:pPr>
        <w:pStyle w:val="Heading4"/>
        <w:rPr>
          <w:rStyle w:val="Style13ptBold"/>
          <w:b/>
          <w:bCs w:val="0"/>
        </w:rPr>
      </w:pPr>
      <w:r w:rsidRPr="00FC528C">
        <w:rPr>
          <w:rStyle w:val="Style13ptBold"/>
          <w:b/>
          <w:bCs w:val="0"/>
        </w:rPr>
        <w:t>Marxist groups are rooted in homophobic and transphobic rhetoric</w:t>
      </w:r>
    </w:p>
    <w:p w14:paraId="29E35EDB" w14:textId="77777777" w:rsidR="00491849" w:rsidRPr="009E3B0E" w:rsidRDefault="00491849" w:rsidP="00491849">
      <w:r>
        <w:rPr>
          <w:rStyle w:val="Style13ptBold"/>
        </w:rPr>
        <w:t xml:space="preserve">Lewis ’22 </w:t>
      </w:r>
      <w:r w:rsidRPr="009E3B0E">
        <w:t>[Holly Lewis, (Assistant Professor of Philosophy at Texas State University where she teaches continental philosophy, aesthetics, and political philosophy. She holds a Ph.D. from the European Graduate School, as well as a Masters from the University of Pennsylvania where her research focused on US and Latin American Studies with an emphasis on Women and Gender.) “ The Politics of Everybody: Feminism, Queer Theory, and Marxism at the Intersection” Bloomsbury Academic, Year: 2022, Accessed Monday July 29th 2024]</w:t>
      </w:r>
    </w:p>
    <w:p w14:paraId="12BACDF4" w14:textId="77777777" w:rsidR="00491849" w:rsidRDefault="00491849" w:rsidP="00491849">
      <w:r>
        <w:t xml:space="preserve">The third reason why </w:t>
      </w:r>
      <w:r w:rsidRPr="00B62865">
        <w:rPr>
          <w:u w:val="single"/>
        </w:rPr>
        <w:t>Marxists failed to develop Marxist framing for queer politics is homophobia and transphobia</w:t>
      </w:r>
      <w:r>
        <w:t xml:space="preserve">. As late as </w:t>
      </w:r>
      <w:r w:rsidRPr="00B62865">
        <w:rPr>
          <w:u w:val="single"/>
        </w:rPr>
        <w:t xml:space="preserve">2001, Maoist groups in the United States were still describing homosexuality as a ‘bourgeois deviation’. Some Marxists engaged in apologetics for regimes that persecuted queer people under the banner of Marxism. </w:t>
      </w:r>
      <w:r>
        <w:t xml:space="preserve">Trotskyist sects were marginally better in that they supported gay and lesbian demands, but this did not translate to support for queer politics as queer politics: despite endless grumbling about identity politics, </w:t>
      </w:r>
      <w:r w:rsidRPr="00B62865">
        <w:rPr>
          <w:u w:val="single"/>
        </w:rPr>
        <w:t>in the 1990s, it was common among Anglophone Trotskyist groups to demand that queer people abandon the word ‘queer’ in favor of political subject positions like ‘gay’ and ‘lesbian’. Some (mostly straight) members of these sects even made political arguments in favor of the term lesbigay over queer.</w:t>
      </w:r>
      <w:r>
        <w:t xml:space="preserve"> Beyond the obvious exclusion of trans and nonbinary people, </w:t>
      </w:r>
      <w:r w:rsidRPr="00B62865">
        <w:rPr>
          <w:u w:val="single"/>
        </w:rPr>
        <w:t>it was the very dissolution of particularistic identities into a larger, more militant political grouping that disturbed them</w:t>
      </w:r>
      <w:r>
        <w:t xml:space="preserve">. These Marxists reduced queer oppression to capitalism’s failure to meet the needs of gays and lesbians. </w:t>
      </w:r>
      <w:r w:rsidRPr="00B62865">
        <w:rPr>
          <w:u w:val="single"/>
        </w:rPr>
        <w:t xml:space="preserve">The subtext of this argument was that human nature itself was heteronormative, and it was sufficient for Marxists to focus on capitalism’s inhumane treatment of those who love differently. </w:t>
      </w:r>
      <w:r>
        <w:t xml:space="preserve">Criticism of heteronormativity was not on the table.1 </w:t>
      </w:r>
      <w:r w:rsidRPr="00B62865">
        <w:rPr>
          <w:u w:val="single"/>
        </w:rPr>
        <w:t>Despite their complaints about capitalism’s mistreatment of gays and lesbians, the political interventions of such groups had a reputation for hostility toward queer activists, including shouting down queer speakers at conferences.2</w:t>
      </w:r>
      <w:r>
        <w:t xml:space="preserve"> At the height of the AIDS crisis, this approach was more than just petty; it indicated a Marxism that was insular and out of tune with the working class in its entirety. The task should have been winning straight working-class militants to fight beside working-class queer radicals, not micromanaging oppressed people’s identities and scolding queer activists for failing to embrace a Marxist class analysis that had yet to be connected to queer oppression. A fourth reason that Marxists were not framing queer oppression in terms of family structure and the social reproduction of racialized capitalism is that the </w:t>
      </w:r>
      <w:r w:rsidRPr="00E650F6">
        <w:rPr>
          <w:u w:val="single"/>
        </w:rPr>
        <w:t>Marxists most open to learning from queer people – those inspired by critical theory and the Frankfurt School – were largely seeking answers by examining the social and cultural effects of exchange and consumption under capitalism rather than looking at the processes of capitalist accumulation and production that made such exchange/consumption possible.</w:t>
      </w:r>
      <w:r>
        <w:t xml:space="preserve"> </w:t>
      </w:r>
      <w:r w:rsidRPr="00E650F6">
        <w:rPr>
          <w:u w:val="single"/>
        </w:rPr>
        <w:t>Without that piece of the puzzle, critical theorists could not theorize the totality of capitalist production and reproduction and its effect on queer life</w:t>
      </w:r>
      <w:r>
        <w:t>. Hostilities between Marxists and queer theorists impeded the development of queer Marxism for two decades. Published at the turn of the millennium, at the height of this unnecessary bitterness between queer militants and Marxists, Rosemary Hennessy’s (2000) groundbreaking Profit and Pleasure made waves in Marxist-feminist circles but didn’t receive the full attention it deserved. It wasn’t until Kevin Floyd’s Reification of Desire: Towards a Queer Marxism</w:t>
      </w:r>
      <w:r w:rsidRPr="004E4354">
        <w:t xml:space="preserve"> </w:t>
      </w:r>
      <w:r>
        <w:t xml:space="preserve">was published in 2009 that Marxist circles began to take queer analysis seriously, and even queer Marxist circles themselves took a while to recognize the centrality of Marxist-feminist thought to queer Marxism. The republication of Lise Vogel’s Marxism and </w:t>
      </w:r>
      <w:r>
        <w:lastRenderedPageBreak/>
        <w:t>the Oppression of Women helped popularize the idea that the logic of capital regulates gender to advance profitability; however, communication between Marxist-feminist and queer Marxist circles had yet to be integrated, and so Marxist-feminist analysis tended to be heteronormative and cisnormative while queer Marxist analysis overemphasized cis gay male experience. Voices at the intersection of these Marxist debates struggled to be heard. (For example, Nat Raha’s (2021) paper ‘A Queer Marxist Transfeminism: Queer and Trans Social Reproduction’ has only recently been published as a chapter in Transgender Marxism, though Raha first gave the paper in 2015.) My own intervention during this period emphasized the relevance and validity of queer struggle to Marxism and attempted to situate queer struggle within Marxist-feminism; however, the ultimate purpose of The Politics of Everybody was to show that a Marxist understanding of capitalism was requisite to queer liberation</w:t>
      </w:r>
    </w:p>
    <w:p w14:paraId="237BCDAD" w14:textId="77777777" w:rsidR="00491849" w:rsidRDefault="00491849" w:rsidP="00491849">
      <w:pPr>
        <w:rPr>
          <w:rStyle w:val="Style13ptBold"/>
        </w:rPr>
      </w:pPr>
    </w:p>
    <w:p w14:paraId="5F8E3CFD" w14:textId="77777777" w:rsidR="00491849" w:rsidRPr="001272F7" w:rsidRDefault="00491849" w:rsidP="001272F7">
      <w:pPr>
        <w:pStyle w:val="Heading4"/>
        <w:rPr>
          <w:rStyle w:val="Style13ptBold"/>
          <w:b/>
          <w:bCs w:val="0"/>
        </w:rPr>
      </w:pPr>
      <w:r w:rsidRPr="001272F7">
        <w:rPr>
          <w:rStyle w:val="Style13ptBold"/>
          <w:b/>
          <w:bCs w:val="0"/>
        </w:rPr>
        <w:t xml:space="preserve">Marxism needs queer analysis </w:t>
      </w:r>
    </w:p>
    <w:p w14:paraId="6EC69943" w14:textId="09B5FA4D" w:rsidR="00491849" w:rsidRPr="00DF113C" w:rsidRDefault="00491849" w:rsidP="00491849">
      <w:r>
        <w:rPr>
          <w:rStyle w:val="Style13ptBold"/>
        </w:rPr>
        <w:t>Eng and P</w:t>
      </w:r>
      <w:r w:rsidR="00CC127C">
        <w:rPr>
          <w:rStyle w:val="Style13ptBold"/>
        </w:rPr>
        <w:t>ua</w:t>
      </w:r>
      <w:r>
        <w:rPr>
          <w:rStyle w:val="Style13ptBold"/>
        </w:rPr>
        <w:t xml:space="preserve">r ’20 </w:t>
      </w:r>
      <w:r w:rsidRPr="00DF113C">
        <w:t>[David L. Eng and Jasbir K. Puar (David L. Eng is Richard L. Fisher Professor of English and Faculty Director of the Program in Asian American Studies. He is also Professor in the Program in Comparative Literature &amp; Literary Theory and the Program in Gender, Sexuality &amp; Women's Studies. After receiving his B.A. in English from Columbia University and his Ph.D. in comparative literature from the University of California at Berkeley, he taught at Columbia and Rutgers before joining Penn in 2007.) (Jasbir K. Puar is Professor and Graduate Director of Women’s and Gender Studies at Rutgers University,) “Left of Queer” (Social text Vol. 38, Issue 4)]</w:t>
      </w:r>
    </w:p>
    <w:p w14:paraId="53F299FF" w14:textId="77777777" w:rsidR="00491849" w:rsidRPr="00873ABA" w:rsidRDefault="00491849" w:rsidP="00491849">
      <w:pPr>
        <w:rPr>
          <w:sz w:val="16"/>
        </w:rPr>
      </w:pPr>
      <w:r w:rsidRPr="00873ABA">
        <w:rPr>
          <w:sz w:val="16"/>
          <w:u w:val="single"/>
        </w:rPr>
        <w:t xml:space="preserve"> </w:t>
      </w:r>
      <w:r w:rsidRPr="00873ABA">
        <w:rPr>
          <w:u w:val="single"/>
        </w:rPr>
        <w:t xml:space="preserve">The </w:t>
      </w:r>
      <w:r w:rsidRPr="0036458A">
        <w:rPr>
          <w:u w:val="single"/>
        </w:rPr>
        <w:t>cleaving of Marxism from queer studies</w:t>
      </w:r>
      <w:r w:rsidRPr="00873ABA">
        <w:rPr>
          <w:u w:val="single"/>
        </w:rPr>
        <w:t xml:space="preserve"> — indeed, </w:t>
      </w:r>
      <w:r w:rsidRPr="0036458A">
        <w:rPr>
          <w:highlight w:val="green"/>
          <w:u w:val="single"/>
        </w:rPr>
        <w:t>the atomization of sexuality, race, and class as antagonistic and incompatible identities</w:t>
      </w:r>
      <w:r w:rsidRPr="00873ABA">
        <w:rPr>
          <w:u w:val="single"/>
        </w:rPr>
        <w:t xml:space="preserve"> separated by distinct politics and platforms — </w:t>
      </w:r>
      <w:r w:rsidRPr="0036458A">
        <w:rPr>
          <w:b/>
          <w:bCs/>
          <w:highlight w:val="green"/>
          <w:u w:val="single"/>
        </w:rPr>
        <w:t>returns in</w:t>
      </w:r>
      <w:r w:rsidRPr="00802BF2">
        <w:rPr>
          <w:b/>
          <w:bCs/>
          <w:u w:val="single"/>
        </w:rPr>
        <w:t xml:space="preserve"> </w:t>
      </w:r>
      <w:r w:rsidRPr="0036458A">
        <w:rPr>
          <w:b/>
          <w:bCs/>
          <w:u w:val="single"/>
        </w:rPr>
        <w:t>an</w:t>
      </w:r>
      <w:r w:rsidRPr="00802BF2">
        <w:rPr>
          <w:b/>
          <w:bCs/>
          <w:u w:val="single"/>
        </w:rPr>
        <w:t xml:space="preserve"> especially </w:t>
      </w:r>
      <w:r w:rsidRPr="0036458A">
        <w:rPr>
          <w:b/>
          <w:bCs/>
          <w:highlight w:val="green"/>
          <w:u w:val="single"/>
        </w:rPr>
        <w:t xml:space="preserve">lethal form with the </w:t>
      </w:r>
      <w:r w:rsidRPr="0036458A">
        <w:rPr>
          <w:b/>
          <w:bCs/>
          <w:u w:val="single"/>
        </w:rPr>
        <w:t>contemporary</w:t>
      </w:r>
      <w:r w:rsidRPr="0036458A">
        <w:rPr>
          <w:b/>
          <w:bCs/>
          <w:highlight w:val="green"/>
          <w:u w:val="single"/>
        </w:rPr>
        <w:t xml:space="preserve"> rise of right-wing nationalisms and call-out cultures across the</w:t>
      </w:r>
      <w:r w:rsidRPr="0036458A">
        <w:rPr>
          <w:b/>
          <w:bCs/>
          <w:highlight w:val="cyan"/>
          <w:u w:val="single"/>
        </w:rPr>
        <w:t xml:space="preserve"> </w:t>
      </w:r>
      <w:r w:rsidRPr="0036458A">
        <w:rPr>
          <w:b/>
          <w:bCs/>
          <w:u w:val="single"/>
        </w:rPr>
        <w:t xml:space="preserve">political </w:t>
      </w:r>
      <w:r w:rsidRPr="0036458A">
        <w:rPr>
          <w:b/>
          <w:bCs/>
          <w:highlight w:val="green"/>
          <w:u w:val="single"/>
        </w:rPr>
        <w:t>spectrum</w:t>
      </w:r>
      <w:r w:rsidRPr="00873ABA">
        <w:rPr>
          <w:u w:val="single"/>
        </w:rPr>
        <w:t xml:space="preserve">. These movements pit white, black, brown, and yellow as well as straight, gay, and trans against one another, </w:t>
      </w:r>
      <w:r w:rsidRPr="0036458A">
        <w:rPr>
          <w:highlight w:val="green"/>
          <w:u w:val="single"/>
        </w:rPr>
        <w:t>undoing long histories of political coalition building</w:t>
      </w:r>
      <w:r w:rsidRPr="00873ABA">
        <w:rPr>
          <w:u w:val="single"/>
        </w:rPr>
        <w:t>, trenchant critical analyses of racial capitalism, and influential theories of intersectionality and assemblage that have emerged from fields as diverse as Black feminisms and decolonial theory</w:t>
      </w:r>
      <w:r w:rsidRPr="00873ABA">
        <w:rPr>
          <w:sz w:val="16"/>
        </w:rPr>
        <w:t xml:space="preserve">. Insofar as poststructuralist Marxisms also have critiques of identity and identity politics that exceed the primacy of the classed </w:t>
      </w:r>
      <w:r w:rsidRPr="00873ABA">
        <w:rPr>
          <w:u w:val="single"/>
        </w:rPr>
        <w:t xml:space="preserve">subject, </w:t>
      </w:r>
      <w:r w:rsidRPr="00802BF2">
        <w:rPr>
          <w:b/>
          <w:bCs/>
          <w:u w:val="single"/>
        </w:rPr>
        <w:t>the impasse between queer studies and Marxism is less about which identities matter and more about the divergent ways in which the fields interrogate relations of social structuration</w:t>
      </w:r>
      <w:r w:rsidRPr="00873ABA">
        <w:rPr>
          <w:sz w:val="16"/>
        </w:rPr>
        <w:t xml:space="preserve">. In his opening contribution to this special issue, “Queer Theory and the Specter of Materialism,” Petrus Liu turns a fresh eye to this problem. He insists that the sexual subject of </w:t>
      </w:r>
      <w:r w:rsidRPr="0036458A">
        <w:rPr>
          <w:b/>
          <w:bCs/>
          <w:highlight w:val="green"/>
          <w:u w:val="single"/>
        </w:rPr>
        <w:t xml:space="preserve">queer studies and </w:t>
      </w:r>
      <w:r w:rsidRPr="0036458A">
        <w:rPr>
          <w:b/>
          <w:bCs/>
          <w:u w:val="single"/>
        </w:rPr>
        <w:t xml:space="preserve">the class subject of </w:t>
      </w:r>
      <w:r w:rsidRPr="0036458A">
        <w:rPr>
          <w:b/>
          <w:bCs/>
          <w:highlight w:val="green"/>
          <w:u w:val="single"/>
        </w:rPr>
        <w:t xml:space="preserve">Marxism are not distinct </w:t>
      </w:r>
      <w:r w:rsidRPr="0036458A">
        <w:rPr>
          <w:b/>
          <w:bCs/>
          <w:u w:val="single"/>
        </w:rPr>
        <w:t>entities</w:t>
      </w:r>
      <w:r w:rsidRPr="00873ABA">
        <w:rPr>
          <w:sz w:val="16"/>
        </w:rPr>
        <w:t xml:space="preserve">. Both must relinquish their proprietary relationship over these categories. Instead, Liu conceives </w:t>
      </w:r>
      <w:r w:rsidRPr="00873ABA">
        <w:rPr>
          <w:u w:val="single"/>
        </w:rPr>
        <w:t xml:space="preserve">both queer theory and Marxism as materialist theories foregrounding the </w:t>
      </w:r>
      <w:r w:rsidRPr="00802BF2">
        <w:rPr>
          <w:b/>
          <w:bCs/>
          <w:u w:val="single"/>
        </w:rPr>
        <w:t>constitutive sociality of the self</w:t>
      </w:r>
      <w:r w:rsidRPr="00873ABA">
        <w:rPr>
          <w:sz w:val="16"/>
        </w:rPr>
        <w:t>. Liu’s approach to subjectless critique as one grounded in processes of social structuration that cut across the two fields allows him to bring together Judith Butler’s “view of gender as the constitutive sociality of the self” and Marx’s “labor theory of value as the ethical imbrication of self and Other</w:t>
      </w:r>
      <w:r w:rsidRPr="00873ABA">
        <w:rPr>
          <w:u w:val="single"/>
        </w:rPr>
        <w:t xml:space="preserve">.” </w:t>
      </w:r>
      <w:r w:rsidRPr="0036458A">
        <w:rPr>
          <w:u w:val="single"/>
        </w:rPr>
        <w:t>Refusing to reduce queer theory</w:t>
      </w:r>
      <w:r w:rsidRPr="00873ABA">
        <w:rPr>
          <w:u w:val="single"/>
        </w:rPr>
        <w:t xml:space="preserve"> to the primacy of sexuality </w:t>
      </w:r>
      <w:r w:rsidRPr="0036458A">
        <w:rPr>
          <w:u w:val="single"/>
        </w:rPr>
        <w:t>and Marxism</w:t>
      </w:r>
      <w:r w:rsidRPr="00873ABA">
        <w:rPr>
          <w:u w:val="single"/>
        </w:rPr>
        <w:t xml:space="preserve"> to the primacy of the economic and the material, Liu observes that the ascription of positivistic content, political priority, or moral urgency to the laboring subject in the latter field is predicated on forgetting the fact that</w:t>
      </w:r>
      <w:r w:rsidRPr="00873ABA">
        <w:rPr>
          <w:sz w:val="16"/>
        </w:rPr>
        <w:t xml:space="preserve"> “Marx is interested not in the stand - point of the immediate producer but in the fact that </w:t>
      </w:r>
      <w:r w:rsidRPr="0036458A">
        <w:rPr>
          <w:b/>
          <w:bCs/>
          <w:u w:val="single"/>
        </w:rPr>
        <w:t xml:space="preserve">under </w:t>
      </w:r>
      <w:r w:rsidRPr="0036458A">
        <w:rPr>
          <w:b/>
          <w:bCs/>
          <w:highlight w:val="green"/>
          <w:u w:val="single"/>
        </w:rPr>
        <w:t>capitalism labor becomes</w:t>
      </w:r>
      <w:r w:rsidRPr="00802BF2">
        <w:rPr>
          <w:b/>
          <w:bCs/>
          <w:u w:val="single"/>
        </w:rPr>
        <w:t xml:space="preserve"> both </w:t>
      </w:r>
      <w:r w:rsidRPr="0036458A">
        <w:rPr>
          <w:b/>
          <w:bCs/>
          <w:highlight w:val="green"/>
          <w:u w:val="single"/>
        </w:rPr>
        <w:t>a commodity</w:t>
      </w:r>
      <w:r w:rsidRPr="00802BF2">
        <w:rPr>
          <w:b/>
          <w:bCs/>
          <w:u w:val="single"/>
        </w:rPr>
        <w:t xml:space="preserve"> (that one can sell) </w:t>
      </w:r>
      <w:r w:rsidRPr="0036458A">
        <w:rPr>
          <w:b/>
          <w:bCs/>
          <w:highlight w:val="green"/>
          <w:u w:val="single"/>
        </w:rPr>
        <w:t>and a social relation</w:t>
      </w:r>
      <w:r w:rsidRPr="00873ABA">
        <w:rPr>
          <w:u w:val="single"/>
        </w:rPr>
        <w:t xml:space="preserve">.” Both Marxism and queer studies underscore </w:t>
      </w:r>
      <w:r w:rsidRPr="00802BF2">
        <w:rPr>
          <w:b/>
          <w:bCs/>
          <w:u w:val="single"/>
        </w:rPr>
        <w:t>the fact that the subject is necessarily opaque to itself and eminently imbricated in a web of social relations and responsibilities, a self with primary ties to unknown and unknowable others</w:t>
      </w:r>
      <w:r w:rsidRPr="00873ABA">
        <w:rPr>
          <w:u w:val="single"/>
        </w:rPr>
        <w:t xml:space="preserve">. </w:t>
      </w:r>
      <w:r w:rsidRPr="00873ABA">
        <w:rPr>
          <w:sz w:val="16"/>
        </w:rPr>
        <w:t xml:space="preserve">As such, </w:t>
      </w:r>
      <w:r w:rsidRPr="0036458A">
        <w:rPr>
          <w:b/>
          <w:bCs/>
          <w:highlight w:val="green"/>
          <w:u w:val="single"/>
        </w:rPr>
        <w:t xml:space="preserve">Marxism and queer theory are better approached not as </w:t>
      </w:r>
      <w:r w:rsidRPr="0036458A">
        <w:rPr>
          <w:b/>
          <w:bCs/>
          <w:highlight w:val="green"/>
          <w:u w:val="single"/>
        </w:rPr>
        <w:lastRenderedPageBreak/>
        <w:t>oppositional but as dialectical</w:t>
      </w:r>
      <w:r w:rsidRPr="00873ABA">
        <w:rPr>
          <w:sz w:val="16"/>
        </w:rPr>
        <w:t>. In effect, disavowals of Marxist analyses as hostile toward sexuality, and repudiations of sexuality as “merely cultural” from a Marxian point of view prevent us from understanding the production and reproduction of subjects precisely as recognizable identities. Indeed, Liu’s turn to “</w:t>
      </w:r>
      <w:r w:rsidRPr="0036458A">
        <w:rPr>
          <w:highlight w:val="green"/>
          <w:u w:val="single"/>
        </w:rPr>
        <w:t>queer Marxism</w:t>
      </w:r>
      <w:r w:rsidRPr="00873ABA">
        <w:rPr>
          <w:u w:val="single"/>
        </w:rPr>
        <w:t xml:space="preserve">” as a common ground for </w:t>
      </w:r>
      <w:r w:rsidRPr="00802BF2">
        <w:rPr>
          <w:b/>
          <w:bCs/>
          <w:u w:val="single"/>
        </w:rPr>
        <w:t xml:space="preserve">examining materialist predications of the subject </w:t>
      </w:r>
      <w:r w:rsidRPr="0036458A">
        <w:rPr>
          <w:b/>
          <w:bCs/>
          <w:highlight w:val="green"/>
          <w:u w:val="single"/>
        </w:rPr>
        <w:t>focuses</w:t>
      </w:r>
      <w:r w:rsidRPr="00802BF2">
        <w:rPr>
          <w:b/>
          <w:bCs/>
          <w:u w:val="single"/>
        </w:rPr>
        <w:t xml:space="preserve"> our </w:t>
      </w:r>
      <w:r w:rsidRPr="0036458A">
        <w:rPr>
          <w:b/>
          <w:bCs/>
          <w:highlight w:val="green"/>
          <w:u w:val="single"/>
        </w:rPr>
        <w:t>attention</w:t>
      </w:r>
      <w:r w:rsidRPr="00802BF2">
        <w:rPr>
          <w:b/>
          <w:bCs/>
          <w:u w:val="single"/>
        </w:rPr>
        <w:t xml:space="preserve"> away from the reproduction of the means of production and </w:t>
      </w:r>
      <w:r w:rsidRPr="0036458A">
        <w:rPr>
          <w:b/>
          <w:bCs/>
          <w:highlight w:val="green"/>
          <w:u w:val="single"/>
        </w:rPr>
        <w:t>toward the reproduction of the relations of production</w:t>
      </w:r>
      <w:r w:rsidRPr="00873ABA">
        <w:rPr>
          <w:sz w:val="16"/>
        </w:rPr>
        <w:t xml:space="preserve">, to borrow a critical concept from Louis Althusser.12 This move allows us to index multiple approaches to materialism in global Marxisms and connect them to the predication, history, and relations of the subject in ways that pose significant geopolitical implications for what’s “left of queer.” For example, the evolution of </w:t>
      </w:r>
      <w:r w:rsidRPr="00873ABA">
        <w:rPr>
          <w:u w:val="single"/>
        </w:rPr>
        <w:t>LGBTQ+ in US identity politics finds its global corollary today in a discourse of international human rights in which sexuality becomes a privileged metric to assess “civilized” and “barbaric” cultures.</w:t>
      </w:r>
      <w:r w:rsidRPr="00873ABA">
        <w:rPr>
          <w:sz w:val="16"/>
        </w:rPr>
        <w:t xml:space="preserve"> The “woman question” (how illiberal nations and peoples in the Third World treat their women) in prior decades has now evolved into the “homosexual question” (how illiberal nations and peoples in the global South treat their LGBTQ communities</w:t>
      </w:r>
      <w:r w:rsidRPr="00873ABA">
        <w:rPr>
          <w:u w:val="single"/>
        </w:rPr>
        <w:t>). This developmentalist narrative presumes a universal subject and history, not only of queerness but also and notably of capitalism</w:t>
      </w:r>
      <w:r w:rsidRPr="00873ABA">
        <w:rPr>
          <w:sz w:val="16"/>
        </w:rPr>
        <w:t xml:space="preserve">, as scholars such as Rosemary Hennessy, Miranda Joseph, and Kevin Floyd underscore.13 Through the maintenance of a reductive opposition between global North and global South, the </w:t>
      </w:r>
      <w:r w:rsidRPr="00873ABA">
        <w:rPr>
          <w:u w:val="single"/>
        </w:rPr>
        <w:t>developmentalist use of queer as identity thus becomes an important foil for the globalization of capital in its imperial travels, fostering the production as well as erasure of particular queer subjects and subjectivities.</w:t>
      </w:r>
      <w:r w:rsidRPr="00873ABA">
        <w:rPr>
          <w:sz w:val="16"/>
        </w:rPr>
        <w:t xml:space="preserve"> In the age of neoliberalism and human rights, </w:t>
      </w:r>
      <w:r w:rsidRPr="00873ABA">
        <w:rPr>
          <w:u w:val="single"/>
        </w:rPr>
        <w:t>the colonial dynamic of white men saving brown women from brown men has been reconditioned as white folks (straight and gay) saving brown homosexuals from brown heterosexuals</w:t>
      </w:r>
      <w:r w:rsidRPr="00873ABA">
        <w:rPr>
          <w:sz w:val="16"/>
        </w:rPr>
        <w:t xml:space="preserve">.14 As sexuality becomes a primary language—perhaps the primary language—of modern citizenship, a model of queer rights and representation in the West assumes an ever-expanding ambit in a global politics of recognition. </w:t>
      </w:r>
      <w:r w:rsidRPr="0036458A">
        <w:rPr>
          <w:highlight w:val="green"/>
          <w:u w:val="single"/>
        </w:rPr>
        <w:t>Focusing on the predication of the queer</w:t>
      </w:r>
      <w:r w:rsidRPr="00873ABA">
        <w:rPr>
          <w:u w:val="single"/>
        </w:rPr>
        <w:t xml:space="preserve"> subject of geopolitics </w:t>
      </w:r>
      <w:r w:rsidRPr="0036458A">
        <w:rPr>
          <w:highlight w:val="green"/>
          <w:u w:val="single"/>
        </w:rPr>
        <w:t xml:space="preserve">exposes a </w:t>
      </w:r>
      <w:r w:rsidRPr="0036458A">
        <w:rPr>
          <w:b/>
          <w:bCs/>
          <w:highlight w:val="green"/>
          <w:u w:val="single"/>
        </w:rPr>
        <w:t>problematic</w:t>
      </w:r>
      <w:r w:rsidRPr="0036458A">
        <w:rPr>
          <w:highlight w:val="green"/>
          <w:u w:val="single"/>
        </w:rPr>
        <w:t xml:space="preserve"> and </w:t>
      </w:r>
      <w:r w:rsidRPr="0036458A">
        <w:rPr>
          <w:b/>
          <w:bCs/>
          <w:highlight w:val="green"/>
          <w:u w:val="single"/>
        </w:rPr>
        <w:t xml:space="preserve">antagonistic </w:t>
      </w:r>
      <w:r w:rsidRPr="0036458A">
        <w:rPr>
          <w:highlight w:val="green"/>
          <w:u w:val="single"/>
        </w:rPr>
        <w:t>relationship between sexuality and class</w:t>
      </w:r>
      <w:r w:rsidRPr="00873ABA">
        <w:rPr>
          <w:u w:val="single"/>
        </w:rPr>
        <w:t xml:space="preserve"> that denies histories of coevalness. </w:t>
      </w:r>
      <w:r w:rsidRPr="0036458A">
        <w:rPr>
          <w:highlight w:val="green"/>
          <w:u w:val="single"/>
        </w:rPr>
        <w:t>This</w:t>
      </w:r>
      <w:r w:rsidRPr="00873ABA">
        <w:rPr>
          <w:u w:val="single"/>
        </w:rPr>
        <w:t xml:space="preserve"> relationship </w:t>
      </w:r>
      <w:r w:rsidRPr="0036458A">
        <w:rPr>
          <w:b/>
          <w:bCs/>
          <w:highlight w:val="green"/>
          <w:u w:val="single"/>
        </w:rPr>
        <w:t>underwrites</w:t>
      </w:r>
      <w:r w:rsidRPr="00873ABA">
        <w:rPr>
          <w:u w:val="single"/>
        </w:rPr>
        <w:t xml:space="preserve"> particular </w:t>
      </w:r>
      <w:r w:rsidRPr="0036458A">
        <w:rPr>
          <w:highlight w:val="green"/>
          <w:u w:val="single"/>
        </w:rPr>
        <w:t xml:space="preserve">parochialisms as </w:t>
      </w:r>
      <w:r w:rsidRPr="0036458A">
        <w:rPr>
          <w:b/>
          <w:bCs/>
          <w:highlight w:val="green"/>
          <w:u w:val="single"/>
        </w:rPr>
        <w:t>universal</w:t>
      </w:r>
      <w:r w:rsidRPr="0036458A">
        <w:rPr>
          <w:highlight w:val="green"/>
          <w:u w:val="single"/>
        </w:rPr>
        <w:t xml:space="preserve"> discourses</w:t>
      </w:r>
      <w:r w:rsidRPr="00873ABA">
        <w:rPr>
          <w:u w:val="single"/>
        </w:rPr>
        <w:t xml:space="preserve"> </w:t>
      </w:r>
      <w:r w:rsidRPr="0036458A">
        <w:rPr>
          <w:highlight w:val="green"/>
          <w:u w:val="single"/>
        </w:rPr>
        <w:t xml:space="preserve">of </w:t>
      </w:r>
      <w:r w:rsidRPr="0036458A">
        <w:rPr>
          <w:b/>
          <w:bCs/>
          <w:highlight w:val="green"/>
          <w:u w:val="single"/>
        </w:rPr>
        <w:t>neoliberal</w:t>
      </w:r>
      <w:r w:rsidRPr="00873ABA">
        <w:rPr>
          <w:u w:val="single"/>
        </w:rPr>
        <w:t xml:space="preserve"> development </w:t>
      </w:r>
      <w:r w:rsidRPr="0036458A">
        <w:rPr>
          <w:highlight w:val="green"/>
          <w:u w:val="single"/>
        </w:rPr>
        <w:t>on</w:t>
      </w:r>
      <w:r w:rsidRPr="00873ABA">
        <w:rPr>
          <w:u w:val="single"/>
        </w:rPr>
        <w:t xml:space="preserve"> both the </w:t>
      </w:r>
      <w:r w:rsidRPr="0036458A">
        <w:rPr>
          <w:b/>
          <w:bCs/>
          <w:highlight w:val="green"/>
          <w:u w:val="single"/>
        </w:rPr>
        <w:t>individual</w:t>
      </w:r>
      <w:r w:rsidRPr="0036458A">
        <w:rPr>
          <w:highlight w:val="green"/>
          <w:u w:val="single"/>
        </w:rPr>
        <w:t xml:space="preserve"> and</w:t>
      </w:r>
      <w:r w:rsidRPr="00873ABA">
        <w:rPr>
          <w:u w:val="single"/>
        </w:rPr>
        <w:t xml:space="preserve"> the </w:t>
      </w:r>
      <w:r w:rsidRPr="0036458A">
        <w:rPr>
          <w:b/>
          <w:bCs/>
          <w:highlight w:val="green"/>
          <w:u w:val="single"/>
        </w:rPr>
        <w:t>structural</w:t>
      </w:r>
      <w:r w:rsidRPr="0036458A">
        <w:rPr>
          <w:highlight w:val="green"/>
          <w:u w:val="single"/>
        </w:rPr>
        <w:t xml:space="preserve"> leve</w:t>
      </w:r>
      <w:r w:rsidRPr="0036458A">
        <w:rPr>
          <w:sz w:val="16"/>
          <w:highlight w:val="green"/>
        </w:rPr>
        <w:t>l</w:t>
      </w:r>
      <w:r w:rsidRPr="00873ABA">
        <w:rPr>
          <w:sz w:val="16"/>
        </w:rPr>
        <w:t xml:space="preserve">. In sum, returning subjectless critique to the geopolitical field allows us to apprehend both US queer studies and area studies as particular forms of specialized, regional knowledge, with specific histories of social production beyond the subject of the Western gay consumer-tourist or the queer native informant. It allows us to apprehend the emergence of both a universal queer subject of rights and recognition and a particular queer native informant consigned to the waiting room of history as two sides of the same representational coin. </w:t>
      </w:r>
      <w:r w:rsidRPr="00873ABA">
        <w:rPr>
          <w:u w:val="single"/>
        </w:rPr>
        <w:t xml:space="preserve">The Western queer and the post - colonial queer — including the “transnational activist” that sutures them together — are neither developmental nor oppositional categories. Rather, they must be approached as dialectic counterparts created through the same social relations of production that expose the capitalist (economic), nationalist (political), and liberal individualist (cultural) assumptions foreclosing other histories of materiality and other social relations and relationalities. </w:t>
      </w:r>
      <w:r w:rsidRPr="00873ABA">
        <w:rPr>
          <w:sz w:val="16"/>
        </w:rPr>
        <w:t xml:space="preserve">Therefore, </w:t>
      </w:r>
      <w:r w:rsidRPr="00873ABA">
        <w:rPr>
          <w:u w:val="single"/>
        </w:rPr>
        <w:t>to reframe these debates, we must expand our queer archives and attend to the complexity and porosity of what is signaled by materiality in the first instance.</w:t>
      </w:r>
    </w:p>
    <w:p w14:paraId="1D0AB2D1" w14:textId="77777777" w:rsidR="00491849" w:rsidRDefault="00491849" w:rsidP="00491849">
      <w:pPr>
        <w:rPr>
          <w:sz w:val="16"/>
        </w:rPr>
      </w:pPr>
    </w:p>
    <w:p w14:paraId="3E7AB3F9" w14:textId="77777777" w:rsidR="00491849" w:rsidRDefault="00491849" w:rsidP="00491849">
      <w:pPr>
        <w:pStyle w:val="Heading4"/>
      </w:pPr>
      <w:r>
        <w:t xml:space="preserve">Gender identity is incompatible with socialism unless we adopt understandings of queerness </w:t>
      </w:r>
    </w:p>
    <w:p w14:paraId="04572C34" w14:textId="77777777" w:rsidR="00491849" w:rsidRDefault="00491849" w:rsidP="00491849">
      <w:pPr>
        <w:rPr>
          <w:sz w:val="16"/>
        </w:rPr>
      </w:pPr>
      <w:r>
        <w:rPr>
          <w:rStyle w:val="Style13ptBold"/>
        </w:rPr>
        <w:t xml:space="preserve">Jackson ’09 </w:t>
      </w:r>
      <w:r w:rsidRPr="008C708C">
        <w:t>[Peter A. Jackson ( Emeritus Professor in the College of Asia and the Pacific's School of Culture, History and Language, an Australian writer and scholar of Buddhism and gender and sexual identities in Thailand. He completed his PhD in Philosophy and Asian Studies at the Australian National University, Canberra in 1986) “Capitalism and Global Queering: National Markets, Parallels among Sexual Cultures, and Multiple Queer Modernities” (GLQ (2009) 15 (3): 357–395)]</w:t>
      </w:r>
    </w:p>
    <w:p w14:paraId="1F478B14" w14:textId="77777777" w:rsidR="00491849" w:rsidRPr="00A64186" w:rsidRDefault="00491849" w:rsidP="00491849">
      <w:pPr>
        <w:rPr>
          <w:sz w:val="16"/>
        </w:rPr>
      </w:pPr>
      <w:r w:rsidRPr="00A64186">
        <w:rPr>
          <w:sz w:val="16"/>
        </w:rPr>
        <w:t xml:space="preserve">The first chapter of Part II opens the project of de- centering queer theory by focusing on the epistemology of sexuality in Soviet Marxism. While some studies have concentrated on comparing different countries during the Cold War with regard to specific gender policies (e.g., reproduction and abortion), my strategy is to interrogate Cold War epistemologies of bodies. By interpreting theoretical and visual Marxist materials from the Soviet Union and Romania, the role of the chapter was twofold. First, it introduced the argument that the </w:t>
      </w:r>
      <w:r w:rsidRPr="003A4418">
        <w:rPr>
          <w:u w:val="single"/>
        </w:rPr>
        <w:t xml:space="preserve">conceptualization of </w:t>
      </w:r>
      <w:r w:rsidRPr="0000756C">
        <w:rPr>
          <w:highlight w:val="green"/>
          <w:u w:val="single"/>
        </w:rPr>
        <w:t>gender identity is in conflict with</w:t>
      </w:r>
      <w:r w:rsidRPr="003A4418">
        <w:rPr>
          <w:u w:val="single"/>
        </w:rPr>
        <w:t xml:space="preserve"> eastern European </w:t>
      </w:r>
      <w:r w:rsidRPr="0000756C">
        <w:rPr>
          <w:highlight w:val="green"/>
          <w:u w:val="single"/>
        </w:rPr>
        <w:t>socialism</w:t>
      </w:r>
      <w:r w:rsidRPr="00A64186">
        <w:rPr>
          <w:sz w:val="16"/>
        </w:rPr>
        <w:t xml:space="preserve">. </w:t>
      </w:r>
      <w:r w:rsidRPr="0000756C">
        <w:rPr>
          <w:highlight w:val="green"/>
          <w:u w:val="single"/>
        </w:rPr>
        <w:t>Bodies and sexuality</w:t>
      </w:r>
      <w:r w:rsidRPr="003A4418">
        <w:rPr>
          <w:u w:val="single"/>
        </w:rPr>
        <w:t xml:space="preserve"> </w:t>
      </w:r>
      <w:r w:rsidRPr="003A4418">
        <w:rPr>
          <w:u w:val="single"/>
        </w:rPr>
        <w:lastRenderedPageBreak/>
        <w:t xml:space="preserve">in Productive bodies </w:t>
      </w:r>
      <w:r w:rsidRPr="0000756C">
        <w:rPr>
          <w:highlight w:val="green"/>
          <w:u w:val="single"/>
        </w:rPr>
        <w:t>in</w:t>
      </w:r>
      <w:r w:rsidRPr="003A4418">
        <w:rPr>
          <w:u w:val="single"/>
        </w:rPr>
        <w:t xml:space="preserve"> east European </w:t>
      </w:r>
      <w:r w:rsidRPr="0000756C">
        <w:rPr>
          <w:highlight w:val="green"/>
          <w:u w:val="single"/>
        </w:rPr>
        <w:t>Marxism</w:t>
      </w:r>
      <w:r w:rsidRPr="003A4418">
        <w:rPr>
          <w:u w:val="single"/>
        </w:rPr>
        <w:t xml:space="preserve"> early Soviet Marxism </w:t>
      </w:r>
      <w:r w:rsidRPr="0000756C">
        <w:rPr>
          <w:highlight w:val="green"/>
          <w:u w:val="single"/>
        </w:rPr>
        <w:t>gesture to</w:t>
      </w:r>
      <w:r w:rsidRPr="003A4418">
        <w:rPr>
          <w:u w:val="single"/>
        </w:rPr>
        <w:t xml:space="preserve"> an </w:t>
      </w:r>
      <w:r w:rsidRPr="0000756C">
        <w:rPr>
          <w:highlight w:val="green"/>
          <w:u w:val="single"/>
        </w:rPr>
        <w:t>abolitionist</w:t>
      </w:r>
      <w:r w:rsidRPr="003A4418">
        <w:rPr>
          <w:u w:val="single"/>
        </w:rPr>
        <w:t xml:space="preserve"> politics </w:t>
      </w:r>
      <w:r w:rsidRPr="0000756C">
        <w:rPr>
          <w:highlight w:val="green"/>
          <w:u w:val="single"/>
        </w:rPr>
        <w:t>that</w:t>
      </w:r>
      <w:r w:rsidRPr="003A4418">
        <w:rPr>
          <w:u w:val="single"/>
        </w:rPr>
        <w:t xml:space="preserve"> </w:t>
      </w:r>
      <w:r w:rsidRPr="0000756C">
        <w:rPr>
          <w:highlight w:val="green"/>
          <w:u w:val="single"/>
        </w:rPr>
        <w:t>has</w:t>
      </w:r>
      <w:r w:rsidRPr="003A4418">
        <w:rPr>
          <w:u w:val="single"/>
        </w:rPr>
        <w:t xml:space="preserve"> been </w:t>
      </w:r>
      <w:r w:rsidRPr="0000756C">
        <w:rPr>
          <w:highlight w:val="green"/>
          <w:u w:val="single"/>
        </w:rPr>
        <w:t>ignored</w:t>
      </w:r>
      <w:r w:rsidRPr="003A4418">
        <w:rPr>
          <w:u w:val="single"/>
        </w:rPr>
        <w:t xml:space="preserve"> as a theoretical resource by critics of </w:t>
      </w:r>
      <w:r w:rsidRPr="0000756C">
        <w:rPr>
          <w:highlight w:val="green"/>
          <w:u w:val="single"/>
        </w:rPr>
        <w:t>queer liberalism</w:t>
      </w:r>
      <w:r w:rsidRPr="003A4418">
        <w:rPr>
          <w:u w:val="single"/>
        </w:rPr>
        <w:t>.</w:t>
      </w:r>
      <w:r w:rsidRPr="00A64186">
        <w:rPr>
          <w:sz w:val="16"/>
        </w:rPr>
        <w:t xml:space="preserve"> Second, my analysis revealed not only that corporal productivism constituted an important thread in Marxist cinema, but also that it was gradually transformed by Cold War dynamics. In </w:t>
      </w:r>
      <w:r w:rsidRPr="003A4418">
        <w:rPr>
          <w:u w:val="single"/>
        </w:rPr>
        <w:t>historicizing the epistemology of productive bodies</w:t>
      </w:r>
      <w:r w:rsidRPr="00A64186">
        <w:rPr>
          <w:sz w:val="16"/>
        </w:rPr>
        <w:t xml:space="preserve">, I analyzed </w:t>
      </w:r>
      <w:r w:rsidRPr="003A4418">
        <w:rPr>
          <w:u w:val="single"/>
        </w:rPr>
        <w:t>a Romanian Marxist film from the mid- 1960s, which incorporated conservative western tropes of abortion</w:t>
      </w:r>
      <w:r w:rsidRPr="00A64186">
        <w:rPr>
          <w:sz w:val="16"/>
        </w:rPr>
        <w:t>. This chapter has offered only a brief introduction to the question of conflict in the political contrast between two epistemologies, however. More research is required to understand the various evolutions of different socialist cinemas in their relation to sexuality during the Cold War. This investigation is needed, given that, at least in Anglo- American theory</w:t>
      </w:r>
      <w:r w:rsidRPr="003A4418">
        <w:rPr>
          <w:u w:val="single"/>
        </w:rPr>
        <w:t>, the archive of Marxist cinema does not have an important role in queer studies</w:t>
      </w:r>
      <w:r w:rsidRPr="00A64186">
        <w:rPr>
          <w:sz w:val="16"/>
        </w:rPr>
        <w:t xml:space="preserve">. In bypassing this resource, </w:t>
      </w:r>
      <w:r w:rsidRPr="003A4418">
        <w:rPr>
          <w:u w:val="single"/>
        </w:rPr>
        <w:t>the danger is that queer theorists can replicate the liberal anti- communist discourse that saw eastern European Marxism as a historical void</w:t>
      </w:r>
      <w:r w:rsidRPr="00A64186">
        <w:rPr>
          <w:sz w:val="16"/>
        </w:rPr>
        <w:t xml:space="preserve">. Two consequences emerge from this chapter. First, </w:t>
      </w:r>
      <w:r w:rsidRPr="003A4418">
        <w:rPr>
          <w:u w:val="single"/>
        </w:rPr>
        <w:t>the epistemology of productivist bodies offer a powerful challenge to Productivism was an important theoretical thread in Soviet Marxism, particularly in its emphasis on destroying an old capitalist system by abolishing its epistemological ideas</w:t>
      </w:r>
      <w:r w:rsidRPr="00A64186">
        <w:rPr>
          <w:sz w:val="16"/>
        </w:rPr>
        <w:t xml:space="preserve">. Instead of merely living in the world, </w:t>
      </w:r>
      <w:r w:rsidRPr="003A4418">
        <w:rPr>
          <w:u w:val="single"/>
        </w:rPr>
        <w:t>productive bodies were designed to be theoretical accounts that work with the analytic of gender</w:t>
      </w:r>
      <w:r w:rsidRPr="00A64186">
        <w:rPr>
          <w:sz w:val="16"/>
        </w:rPr>
        <w:t xml:space="preserve">. Katherine Verdery’s deployment of gender consolidated the perception that eastern European Marxism was an authoritarian regime, unlike those in the free countries of the Anglo- American world. In opposition to this argument, I have provided an account that sees productivist bodies as part of an emancipatory and dialectical project to abolish capitalist sex roles. Soviet </w:t>
      </w:r>
      <w:r w:rsidRPr="003A4418">
        <w:rPr>
          <w:u w:val="single"/>
        </w:rPr>
        <w:t>Marxism offers a counternarrative to the contemporary assumption that bodies have to be theorized in alignment with values such as freedom and individuality. Similarly, I contested Kligman’s idea that Romanian anti- abortion politics is a direct result of communist ideology.</w:t>
      </w:r>
      <w:r w:rsidRPr="00A64186">
        <w:rPr>
          <w:sz w:val="16"/>
        </w:rPr>
        <w:t xml:space="preserve"> Studies such as Kligman’s that trace in a causal argumentation abortion bans to communism miss not only the history of abortion laws in State socialism, but also historical developments that were part of the Cold War. In turn, I suggested that the ideological underpinnings of Marxism offer a strong progressive epistemology that was directly affected by the rise of conservative ideas on sexual reproduction. Second, </w:t>
      </w:r>
      <w:r w:rsidRPr="003A4418">
        <w:rPr>
          <w:u w:val="single"/>
        </w:rPr>
        <w:t>the epistemology of a productivist body offers a window onto not only eastern European Marxism, but also its rival developments in the West.</w:t>
      </w:r>
      <w:r w:rsidRPr="00A64186">
        <w:rPr>
          <w:sz w:val="16"/>
        </w:rPr>
        <w:t xml:space="preserve"> Eastern European epistemology is not the only body of analysis that is affected by this theoretical account, given that the Cold War shaped the politics of decolonization in Africa, Asia and Latin America. To rephrase Verdery’s formulation </w:t>
      </w:r>
      <w:r w:rsidRPr="003A4418">
        <w:rPr>
          <w:u w:val="single"/>
        </w:rPr>
        <w:t>that gender is “a symbol system by which bodies enter into sociality,” gender appears to be a symbol system by which bodies entered in the Cold War</w:t>
      </w:r>
      <w:r w:rsidRPr="00A64186">
        <w:rPr>
          <w:sz w:val="16"/>
        </w:rPr>
        <w:t>.70 Yet, while gender became a dominant theory in social sciences, particularly after the 1990s</w:t>
      </w:r>
      <w:r w:rsidRPr="003A4418">
        <w:rPr>
          <w:u w:val="single"/>
        </w:rPr>
        <w:t>, political dynamics during the Cold War are not perfectly aligned to the binary between communism and liberal capitalism. As I have shown, Romanian socialists have integrated a conservative rhetoric to justify anti- abortion restrictions.</w:t>
      </w:r>
      <w:r w:rsidRPr="00A64186">
        <w:rPr>
          <w:sz w:val="16"/>
        </w:rPr>
        <w:t xml:space="preserve"> Also, I suggested that future detailed historical work can identify different turns and trajectories for Marxist sexuality in an eastern European context. This chapter introduces the possibility that the analytic of gender needs to transform its epistemological assumptions. The danger is that its emphasis on individualism and freedom can block projects designed to lead to collective emancipation. I resume my historical analysis by looking at the emergence of gender in North America, concentrating on the sexology literature. I focus on John Money’s texts between the 1950s and the 1970s, given his prominence in the rise of sexuality studies. The chapter continues the work of tracing the difference between productivist bodies and gender identity, but this time it provides a historical reading of Money’s logic as part of US anti- communism during the Cold War.</w:t>
      </w:r>
    </w:p>
    <w:p w14:paraId="16AF3CFC" w14:textId="77777777" w:rsidR="00491849" w:rsidRDefault="00491849" w:rsidP="00491849">
      <w:pPr>
        <w:rPr>
          <w:u w:val="single"/>
        </w:rPr>
      </w:pPr>
    </w:p>
    <w:p w14:paraId="5BC3444C" w14:textId="77777777" w:rsidR="00491849" w:rsidRPr="004A30D6" w:rsidRDefault="00491849" w:rsidP="00491849">
      <w:pPr>
        <w:pStyle w:val="Heading4"/>
      </w:pPr>
      <w:r>
        <w:t>Marxism within the academy understands gender as a performative practice</w:t>
      </w:r>
    </w:p>
    <w:p w14:paraId="6D1FECA7" w14:textId="77777777" w:rsidR="00491849" w:rsidRPr="004A30D6" w:rsidRDefault="00491849" w:rsidP="00491849">
      <w:r>
        <w:rPr>
          <w:rStyle w:val="Style13ptBold"/>
        </w:rPr>
        <w:t xml:space="preserve">Dreschner ’20 </w:t>
      </w:r>
      <w:r w:rsidRPr="004A30D6">
        <w:t xml:space="preserve">[Claire J. Deschner (University of Hamburg Bachelor of Science Psychology and University of Leicester Master of Science - MS HR Management and Training) “PERFORMATIVE PREFIGURATIONS OF POSTCAPITALIST AUTONOMY IN SOCIAL MOVEMENT ORGANISING VULNERABILITY AND SOCIAL REPRODUCTION IN THE GERMAN AUTONOMEN MOVEMENT” </w:t>
      </w:r>
      <w:hyperlink r:id="rId9" w:history="1">
        <w:r w:rsidRPr="004A30D6">
          <w:rPr>
            <w:rStyle w:val="Hyperlink"/>
          </w:rPr>
          <w:t>https://figshare.le.ac.uk/articles/thesis/Performative_prefigurations_of_post-capitalist_autonomy_in_social_movement_organising_Vulnerability_and_social_reproduction_in_the_German_Autonomen_Movement/17104721</w:t>
        </w:r>
      </w:hyperlink>
      <w:r w:rsidRPr="004A30D6">
        <w:t xml:space="preserve">] </w:t>
      </w:r>
    </w:p>
    <w:p w14:paraId="7CC6A2B9" w14:textId="77777777" w:rsidR="00491849" w:rsidRDefault="00491849" w:rsidP="00491849">
      <w:r w:rsidRPr="00FD59C7">
        <w:rPr>
          <w:u w:val="single"/>
        </w:rPr>
        <w:lastRenderedPageBreak/>
        <w:t>CMS is a network</w:t>
      </w:r>
      <w:r>
        <w:t xml:space="preserve"> of management and business school academics, </w:t>
      </w:r>
      <w:r w:rsidRPr="00FD59C7">
        <w:rPr>
          <w:u w:val="single"/>
        </w:rPr>
        <w:t>who publish mostly Marxist and some feminist and limited post-colonial perspectives on the contemporary organisation of capitalist work. This literature intends to place the dominantly pro-capitalist OMS literature in a critical perspective.</w:t>
      </w:r>
      <w:r>
        <w:t xml:space="preserve"> </w:t>
      </w:r>
      <w:r w:rsidRPr="00FD59C7">
        <w:rPr>
          <w:u w:val="single"/>
        </w:rPr>
        <w:t>These attempts to influence discourse by writing follows the interpretation of performativity as language creating realities.</w:t>
      </w:r>
      <w:r>
        <w:t xml:space="preserve"> Critical performativity is therefore the attempt to influence organisational reality by writing from the academy. The term critical performativity then leads to roughly two sections, a larger theoretical section on meta-theory discussing what CMS should be about and what kind of critical knowledges should it support, and a smaller practical section creating critically performative knowledge in interaction with a situated organisational practises usually in the form of academics working with non-for-profit or anticapitalist organisations. </w:t>
      </w:r>
      <w:r w:rsidRPr="00FD59C7">
        <w:rPr>
          <w:u w:val="single"/>
        </w:rPr>
        <w:t>The critical performativity literature developed out of discussions on the performativity of capitalist organising pushing for efficiency</w:t>
      </w:r>
      <w:r>
        <w:t xml:space="preserve">. One fundamental reading was the article by Fournier and Grey (2000) “At the critical moment: Conditions and prospects for critical management studies” in which they argued that </w:t>
      </w:r>
      <w:r w:rsidRPr="00FD59C7">
        <w:rPr>
          <w:u w:val="single"/>
        </w:rPr>
        <w:t>OMS was creating knowledge under the paradigm of increasing efficiency and growth. To counter this, they called for non-performative academic research that does not participate in the growth narrative and even counters it critically.</w:t>
      </w:r>
      <w:r>
        <w:t xml:space="preserve"> They wrote:</w:t>
      </w:r>
      <w:r w:rsidRPr="00FD59C7">
        <w:t xml:space="preserve"> </w:t>
      </w:r>
      <w:r>
        <w:t xml:space="preserve">“the aim [of OMS research] is to contribute to the effectiveness of managerial practise, or to build a better model or understanding thereof. </w:t>
      </w:r>
      <w:r w:rsidRPr="00FD59C7">
        <w:rPr>
          <w:u w:val="single"/>
        </w:rPr>
        <w:t>Management is taken as a given, and a desirable given at that, and is not interrogated except in so far as this will contribute to its improved effectiveness. Critical work is not performative in this meaning, even though it may well have some intention to achieve (</w:t>
      </w:r>
      <w:r>
        <w:t xml:space="preserve">e.g. to achieve a better world or to end exploitation, etc.). […] One way in which the demarcation between the non-performative and the performative, the critical and the non-critical is mediated and may be recognized lies in the lexicon of concepts which are deployed within the different styles of work. </w:t>
      </w:r>
      <w:r w:rsidRPr="00FC3E2F">
        <w:rPr>
          <w:u w:val="single"/>
        </w:rPr>
        <w:t>For example, the invocation of notions such as power, control and inequality typically betoken some form of critical approach whilst efficiency, effectiveness and profitability do not.</w:t>
      </w:r>
      <w:r>
        <w:t xml:space="preserve">” (Fournier &amp; Grey, 2000, p.180) Fournier and Grey’s call for non- or anti-performative research has led to the development of the term critical performativity in CMS (Cabantous et al., 2016). Despite the 20 years that have passed since this first call, </w:t>
      </w:r>
      <w:r w:rsidRPr="00FC3E2F">
        <w:rPr>
          <w:u w:val="single"/>
        </w:rPr>
        <w:t xml:space="preserve">critical performativity can be considered as still within development, maybe because organisation scholars are not always clear what they mean by the term performativity </w:t>
      </w:r>
      <w:r>
        <w:t xml:space="preserve">(Gond et al., 2015). Each philosophical meaning provides a different perspective on how social reality could be influenced by research. In addition, there is an even wider spectrum of ideas on what a better world, that Fournier and Grey mention in brackets, could look like and how it could be achieved. In response Spicer, Alvesson and Kärreman (2009) argued that CMS as a whole should be </w:t>
      </w:r>
      <w:r w:rsidRPr="00FC3E2F">
        <w:rPr>
          <w:u w:val="single"/>
        </w:rPr>
        <w:t xml:space="preserve">a performative project to intervene in discussion on management and thereby affect organisational practise to stop CMS from withdrawing into safe intellectual cynicism. They proposed a framework for critically performative research. Research as critique should be affirmative to the organisation under study for example by affirming the complexity and ambiguity present in their practises. Research as critique should base on ethics of care to the people one is studying by taking them seriously but also being critically friendly in discussing their practises with them. It should be pragmatic by rejecting the metaphor of the corporation as indefeasible evil but instead finding pragmatic “incremental incisions into particular processes” </w:t>
      </w:r>
      <w:r>
        <w:t xml:space="preserve">(ibid., p. 550). </w:t>
      </w:r>
      <w:r w:rsidRPr="00FC3E2F">
        <w:rPr>
          <w:u w:val="single"/>
        </w:rPr>
        <w:t xml:space="preserve">Doing so critique should be potential focused and find utopias in the existing working life. </w:t>
      </w:r>
      <w:r>
        <w:t xml:space="preserve">Finally, </w:t>
      </w:r>
      <w:r w:rsidRPr="00FC3E2F">
        <w:rPr>
          <w:u w:val="single"/>
        </w:rPr>
        <w:t>a critically performative research practise should be normative, therefore base criticism on an articulated set of normative ideas on what a good organisation would be like.</w:t>
      </w:r>
      <w:r>
        <w:t xml:space="preserve"> This proposal of critical performativity clearly breaks, as the authors stated, with Fournier and Grey’s (2000) </w:t>
      </w:r>
      <w:r w:rsidRPr="00FC3E2F">
        <w:rPr>
          <w:u w:val="single"/>
        </w:rPr>
        <w:t xml:space="preserve">call to be non-performative, therefore, not to participate in the production of knowledge for the sake of </w:t>
      </w:r>
      <w:r w:rsidRPr="00FC3E2F">
        <w:rPr>
          <w:u w:val="single"/>
        </w:rPr>
        <w:lastRenderedPageBreak/>
        <w:t xml:space="preserve">capital. </w:t>
      </w:r>
      <w:r>
        <w:t>It advocates to reform the corporation, instead of abandoning it, through “[m]icroemancipations [that] involve specific and focused attempts to create spaces of autonomy among institutionalized relations of power.”</w:t>
      </w:r>
      <w:r w:rsidRPr="00FD59C7">
        <w:t xml:space="preserve"> </w:t>
      </w:r>
      <w:r>
        <w:t xml:space="preserve">The paper shares some references on performativity theory with this thesis but was based on a surface interpretation of the performativity of gender. The proposal to alter management practise from the point of academic writing was based on an interpretation of performativity following Austin and Butler. </w:t>
      </w:r>
      <w:r w:rsidRPr="00FC3E2F">
        <w:rPr>
          <w:u w:val="single"/>
        </w:rPr>
        <w:t>They have argued that speech acts and embodied performances create social realities.</w:t>
      </w:r>
      <w:r>
        <w:t xml:space="preserve"> Spicer, Alvesson and Kärreman (2009) heavily borrowed from an interpretation of Butler’s work, queer theory, which they do not explicitly reference. Instead, they summarise performativity theory as </w:t>
      </w:r>
      <w:r w:rsidRPr="00FC3E2F">
        <w:rPr>
          <w:u w:val="single"/>
        </w:rPr>
        <w:t>“[t]hrough being made performative, discourses create spaces where we are able to rework them” (ibid., p.544) based on the understanding that queer theory has made gender performative</w:t>
      </w:r>
      <w:r>
        <w:t xml:space="preserve">. However, with a closer reading of Butler (2004), the argument of queer theory is not, that discourses have been made performative through academic theory, but </w:t>
      </w:r>
      <w:r w:rsidRPr="00FC3E2F">
        <w:rPr>
          <w:u w:val="single"/>
        </w:rPr>
        <w:t>that academic theory has provided the perspective to understand gender as performative social practise that does not mirror a biological reality</w:t>
      </w:r>
      <w:r>
        <w:t>. While theory can help to become conscious of taken-for-granted knowledges, in this case gender norms, and try to challenge them through queer practises, this does</w:t>
      </w:r>
      <w:r w:rsidRPr="00FD59C7">
        <w:t xml:space="preserve"> </w:t>
      </w:r>
      <w:r>
        <w:t xml:space="preserve">not make one less or more performative. </w:t>
      </w:r>
      <w:r w:rsidRPr="00FC3E2F">
        <w:rPr>
          <w:u w:val="single"/>
        </w:rPr>
        <w:t>A critical performativity based on queer theory would be a conscious, intended performance instead of normed performances that reproduce what is already set in dominant discourses. I mention queer theory here to make the lived experiences visible on which the academic theory was later developed.</w:t>
      </w:r>
      <w:r>
        <w:t xml:space="preserve"> Queer theory and Butler’s (ibid.) </w:t>
      </w:r>
      <w:r w:rsidRPr="00FC3E2F">
        <w:rPr>
          <w:u w:val="single"/>
        </w:rPr>
        <w:t>work on gender as performance is based on the experiences of people, who faced and face violence for daring to queer gender norms.</w:t>
      </w:r>
      <w:r>
        <w:t xml:space="preserve"> When Spicer, Alvesson and Kärreman (2016) later reject criticism for incorrectly applying Butler’s theory, they defend themselves against “intellectual authoritarianism” (p. 231). More problematic than misunderstanding a philosophical framework for the sake of academic rigour are the ethical questions about appropriating queer situated knowledges, taking them out of context and then applying them to create minor reforms in capitalist organising. By today queer theory has branched out from the study of gender to a political epistemology (Sedgwick, 2003; Halberstam, 2011). De Souza, Brewis and Rumens (2016) have offered a first conceptualisation of queer methodologies for the study of organisations. My argument here is not, that queer theory should not be applied outside its original use, but that any application of it should make the effort to understand the context of its development. Doing so will also help to understand the limits of power that queer theory has been pointing out. </w:t>
      </w:r>
      <w:r w:rsidRPr="00FC3E2F">
        <w:rPr>
          <w:b/>
          <w:bCs/>
          <w:u w:val="single"/>
        </w:rPr>
        <w:t xml:space="preserve">The ignorance of the limits that power places to the alteration of discourses </w:t>
      </w:r>
      <w:r>
        <w:t>was later also pointed out by Fleming and Banerjee (2016). Fleming and Banerjee (2016) critiqued Spicer, Alvesson and Kärreman’s (2009) conceptualisation of critical performativity as both overemphasising the effect of language and the role of CMS in OMS scholarship as a whole. Seeing little perspective in engaging with managers and trying to change capitalism from within the corporation, they argued that even if individual managers would like to change practises, the institutional conditions would prevent them from doing so. They pointed out that attempts of a critical subversion of discourse need to take into account the conditions of speech. In his conceptualisation of how language created reality Austin (1975) included the perlocutionary speech act, a speech act that calls out a reality but has the potential to fail if, simply put, the audience denies to listen</w:t>
      </w:r>
      <w:r w:rsidRPr="00FD59C7">
        <w:t xml:space="preserve"> </w:t>
      </w:r>
      <w:r>
        <w:t>and enact it. Translated to the case of critical performativity in CMS, this would mean that writing about potentially less exploitative managerial practises would not necessarily bring about change if nobody decides to listen to them because they do not fit with the dominant pro-capitalist discourse.</w:t>
      </w:r>
    </w:p>
    <w:p w14:paraId="6B5D8E29" w14:textId="77777777" w:rsidR="00491849" w:rsidRPr="009E3B0E" w:rsidRDefault="00491849" w:rsidP="00491849"/>
    <w:p w14:paraId="3775DEFB" w14:textId="77777777" w:rsidR="00491849" w:rsidRPr="00491849" w:rsidRDefault="00491849" w:rsidP="00491849"/>
    <w:p w14:paraId="35E02AD8" w14:textId="617B5B2B" w:rsidR="00310BAF" w:rsidRPr="00742279" w:rsidRDefault="00310BAF" w:rsidP="00310BAF">
      <w:pPr>
        <w:pStyle w:val="Heading2"/>
      </w:pPr>
      <w:r>
        <w:lastRenderedPageBreak/>
        <w:t>2AC---Langugae</w:t>
      </w:r>
    </w:p>
    <w:p w14:paraId="67E91303" w14:textId="77777777" w:rsidR="00310BAF" w:rsidRPr="00742279" w:rsidRDefault="00310BAF" w:rsidP="00310BAF"/>
    <w:p w14:paraId="738B4635" w14:textId="77777777" w:rsidR="00310BAF" w:rsidRPr="00045899" w:rsidRDefault="00310BAF" w:rsidP="00310BAF">
      <w:pPr>
        <w:pStyle w:val="Heading4"/>
      </w:pPr>
      <w:r>
        <w:t xml:space="preserve">Queerness is </w:t>
      </w:r>
      <w:r>
        <w:rPr>
          <w:u w:val="single"/>
        </w:rPr>
        <w:t>overdetermined</w:t>
      </w:r>
      <w:r>
        <w:t xml:space="preserve"> by static linguistic descriptions which asserts </w:t>
      </w:r>
      <w:r>
        <w:rPr>
          <w:u w:val="single"/>
        </w:rPr>
        <w:t xml:space="preserve">unconditional violence </w:t>
      </w:r>
      <w:r>
        <w:t xml:space="preserve">onto queer subjectivities. </w:t>
      </w:r>
    </w:p>
    <w:p w14:paraId="41116394" w14:textId="77777777" w:rsidR="00310BAF" w:rsidRPr="00742279" w:rsidRDefault="00310BAF" w:rsidP="00310BAF">
      <w:r w:rsidRPr="00742279">
        <w:rPr>
          <w:rStyle w:val="Style13ptBold"/>
        </w:rPr>
        <w:t>Retana ’17</w:t>
      </w:r>
      <w:r w:rsidRPr="00742279">
        <w:t xml:space="preserve"> – [Francesca Retana (Department of English at University of Puget Sound), “The Dangerous Discourse of Dianetics: Linguistic Manifestations of Violence Toward Queerness in the Canonical Religious Philosophy of Scientology,” Relics, Remnants, and Religion: An Undergraduate Journal in Religious Studies Volume 2 Issue 2 Article 4, 5-5-2017] EY</w:t>
      </w:r>
    </w:p>
    <w:p w14:paraId="5325F610" w14:textId="77777777" w:rsidR="00310BAF" w:rsidRPr="00742279" w:rsidRDefault="00310BAF" w:rsidP="00310BAF">
      <w:pPr>
        <w:rPr>
          <w:sz w:val="14"/>
        </w:rPr>
      </w:pPr>
      <w:r w:rsidRPr="00742279">
        <w:rPr>
          <w:sz w:val="14"/>
        </w:rPr>
        <w:t xml:space="preserve">Beyond obvious hate speech as a fundamental form of symbolic violence, </w:t>
      </w:r>
      <w:r w:rsidRPr="00607BD7">
        <w:rPr>
          <w:rStyle w:val="StyleUnderline"/>
          <w:highlight w:val="cyan"/>
        </w:rPr>
        <w:t>discursive practices</w:t>
      </w:r>
      <w:r w:rsidRPr="00742279">
        <w:rPr>
          <w:rStyle w:val="StyleUnderline"/>
        </w:rPr>
        <w:t xml:space="preserve"> </w:t>
      </w:r>
      <w:r w:rsidRPr="00607BD7">
        <w:rPr>
          <w:rStyle w:val="StyleUnderline"/>
          <w:highlight w:val="cyan"/>
        </w:rPr>
        <w:t>that</w:t>
      </w:r>
      <w:r w:rsidRPr="00742279">
        <w:rPr>
          <w:rStyle w:val="StyleUnderline"/>
        </w:rPr>
        <w:t xml:space="preserve"> </w:t>
      </w:r>
      <w:r w:rsidRPr="00607BD7">
        <w:rPr>
          <w:rStyle w:val="StyleUnderline"/>
          <w:highlight w:val="cyan"/>
        </w:rPr>
        <w:t>attempt to appropriate</w:t>
      </w:r>
      <w:r w:rsidRPr="00742279">
        <w:rPr>
          <w:rStyle w:val="StyleUnderline"/>
        </w:rPr>
        <w:t xml:space="preserve"> or commandeer </w:t>
      </w:r>
      <w:r w:rsidRPr="00607BD7">
        <w:rPr>
          <w:rStyle w:val="StyleUnderline"/>
          <w:highlight w:val="cyan"/>
        </w:rPr>
        <w:t>human individuality through linguistic description</w:t>
      </w:r>
      <w:r w:rsidRPr="00742279">
        <w:rPr>
          <w:rStyle w:val="StyleUnderline"/>
        </w:rPr>
        <w:t xml:space="preserve"> are</w:t>
      </w:r>
      <w:r w:rsidRPr="00742279">
        <w:rPr>
          <w:sz w:val="14"/>
        </w:rPr>
        <w:t xml:space="preserve"> equally as </w:t>
      </w:r>
      <w:r w:rsidRPr="00742279">
        <w:rPr>
          <w:u w:val="single"/>
        </w:rPr>
        <w:t>malignant</w:t>
      </w:r>
      <w:r w:rsidRPr="00742279">
        <w:rPr>
          <w:sz w:val="14"/>
        </w:rPr>
        <w:t>. Žižek writes, “</w:t>
      </w:r>
      <w:r w:rsidRPr="00742279">
        <w:rPr>
          <w:u w:val="single"/>
        </w:rPr>
        <w:t>language</w:t>
      </w:r>
      <w:r w:rsidRPr="00742279">
        <w:rPr>
          <w:sz w:val="14"/>
        </w:rPr>
        <w:t xml:space="preserve"> </w:t>
      </w:r>
      <w:r w:rsidRPr="00742279">
        <w:rPr>
          <w:u w:val="single"/>
        </w:rPr>
        <w:t>simplifies</w:t>
      </w:r>
      <w:r w:rsidRPr="00742279">
        <w:rPr>
          <w:sz w:val="14"/>
        </w:rPr>
        <w:t xml:space="preserve"> the designated thing, reducing it </w:t>
      </w:r>
      <w:r w:rsidRPr="00742279">
        <w:rPr>
          <w:u w:val="single"/>
        </w:rPr>
        <w:t>to a single feature</w:t>
      </w:r>
      <w:r w:rsidRPr="00742279">
        <w:rPr>
          <w:sz w:val="14"/>
        </w:rPr>
        <w:t>…</w:t>
      </w:r>
      <w:r w:rsidRPr="00742279">
        <w:rPr>
          <w:u w:val="single"/>
        </w:rPr>
        <w:t xml:space="preserve">It </w:t>
      </w:r>
      <w:r w:rsidRPr="00607BD7">
        <w:rPr>
          <w:highlight w:val="cyan"/>
          <w:u w:val="single"/>
        </w:rPr>
        <w:t>dismembers the thing</w:t>
      </w:r>
      <w:r w:rsidRPr="00742279">
        <w:rPr>
          <w:u w:val="single"/>
        </w:rPr>
        <w:t>,</w:t>
      </w:r>
      <w:r w:rsidRPr="00742279">
        <w:rPr>
          <w:sz w:val="14"/>
        </w:rPr>
        <w:t xml:space="preserve"> destroying its organic unity, treating its parts and properties as autonomous. </w:t>
      </w:r>
      <w:r w:rsidRPr="00742279">
        <w:rPr>
          <w:u w:val="single"/>
        </w:rPr>
        <w:t>It inserts the thing into a field of meaning which is ultimately external to it</w:t>
      </w:r>
      <w:r w:rsidRPr="00742279">
        <w:rPr>
          <w:sz w:val="14"/>
        </w:rPr>
        <w:t>.” 64 He then further proposes, “</w:t>
      </w:r>
      <w:r w:rsidRPr="00607BD7">
        <w:rPr>
          <w:highlight w:val="cyan"/>
          <w:u w:val="single"/>
        </w:rPr>
        <w:t>this is why language</w:t>
      </w:r>
      <w:r w:rsidRPr="00742279">
        <w:rPr>
          <w:u w:val="single"/>
        </w:rPr>
        <w:t xml:space="preserve"> itself,</w:t>
      </w:r>
      <w:r w:rsidRPr="00742279">
        <w:rPr>
          <w:sz w:val="14"/>
        </w:rPr>
        <w:t xml:space="preserve"> the very medium of nonviolence, of mutual recognition, </w:t>
      </w:r>
      <w:r w:rsidRPr="00607BD7">
        <w:rPr>
          <w:highlight w:val="cyan"/>
          <w:u w:val="single"/>
        </w:rPr>
        <w:t xml:space="preserve">involves </w:t>
      </w:r>
      <w:r w:rsidRPr="00607BD7">
        <w:rPr>
          <w:b/>
          <w:bCs/>
          <w:highlight w:val="cyan"/>
          <w:u w:val="single"/>
        </w:rPr>
        <w:t>unconditional</w:t>
      </w:r>
      <w:r w:rsidRPr="00607BD7">
        <w:rPr>
          <w:highlight w:val="cyan"/>
          <w:u w:val="single"/>
        </w:rPr>
        <w:t xml:space="preserve"> </w:t>
      </w:r>
      <w:r w:rsidRPr="00607BD7">
        <w:rPr>
          <w:b/>
          <w:bCs/>
          <w:highlight w:val="cyan"/>
          <w:u w:val="single"/>
        </w:rPr>
        <w:t>violence</w:t>
      </w:r>
      <w:r w:rsidRPr="00742279">
        <w:rPr>
          <w:u w:val="single"/>
        </w:rPr>
        <w:t>.”</w:t>
      </w:r>
      <w:r w:rsidRPr="00742279">
        <w:rPr>
          <w:sz w:val="14"/>
        </w:rPr>
        <w:t xml:space="preserve"> The ability to negotiate, reason, and locate common ground as humans capable of </w:t>
      </w:r>
      <w:r w:rsidRPr="00742279">
        <w:rPr>
          <w:u w:val="single"/>
        </w:rPr>
        <w:t>linguistic communication is all stripped away through</w:t>
      </w:r>
      <w:r w:rsidRPr="00742279">
        <w:rPr>
          <w:sz w:val="14"/>
        </w:rPr>
        <w:t xml:space="preserve"> Scientology’s established canonical texts that restrict debate— Substantially reinforced and legitimized through the religious fixture of a founding prophet (L. Ron Subbard). </w:t>
      </w:r>
      <w:r w:rsidRPr="00742279">
        <w:rPr>
          <w:u w:val="single"/>
        </w:rPr>
        <w:t>Words themselves do not hold within them an invaluable quintessence, or in other terms, “a stable core that guarantees the identity of a thing.”</w:t>
      </w:r>
      <w:r w:rsidRPr="00742279">
        <w:rPr>
          <w:sz w:val="14"/>
        </w:rPr>
        <w:t xml:space="preserve"> 65 </w:t>
      </w:r>
      <w:r w:rsidRPr="00742279">
        <w:rPr>
          <w:u w:val="single"/>
        </w:rPr>
        <w:t xml:space="preserve">Rather, </w:t>
      </w:r>
      <w:r w:rsidRPr="00607BD7">
        <w:rPr>
          <w:highlight w:val="cyan"/>
          <w:u w:val="single"/>
        </w:rPr>
        <w:t>essence is created and recreated through</w:t>
      </w:r>
      <w:r w:rsidRPr="00742279">
        <w:rPr>
          <w:u w:val="single"/>
        </w:rPr>
        <w:t xml:space="preserve"> </w:t>
      </w:r>
      <w:r w:rsidRPr="00607BD7">
        <w:rPr>
          <w:highlight w:val="cyan"/>
          <w:u w:val="single"/>
        </w:rPr>
        <w:t>an active rhetorical process</w:t>
      </w:r>
      <w:r w:rsidRPr="00742279">
        <w:rPr>
          <w:sz w:val="14"/>
        </w:rPr>
        <w:t xml:space="preserve">—“essencing”—that occurs within a specific historical context and is dependent upon an established ideology.66 </w:t>
      </w:r>
      <w:r w:rsidRPr="00742279">
        <w:rPr>
          <w:u w:val="single"/>
        </w:rPr>
        <w:t xml:space="preserve">Because </w:t>
      </w:r>
      <w:r w:rsidRPr="00607BD7">
        <w:rPr>
          <w:highlight w:val="cyan"/>
          <w:u w:val="single"/>
        </w:rPr>
        <w:t>language</w:t>
      </w:r>
      <w:r w:rsidRPr="00742279">
        <w:rPr>
          <w:u w:val="single"/>
        </w:rPr>
        <w:t xml:space="preserve"> </w:t>
      </w:r>
      <w:r w:rsidRPr="00607BD7">
        <w:rPr>
          <w:highlight w:val="cyan"/>
          <w:u w:val="single"/>
        </w:rPr>
        <w:t>is not imbued with</w:t>
      </w:r>
      <w:r w:rsidRPr="00742279">
        <w:rPr>
          <w:u w:val="single"/>
        </w:rPr>
        <w:t xml:space="preserve"> an </w:t>
      </w:r>
      <w:r w:rsidRPr="00607BD7">
        <w:rPr>
          <w:highlight w:val="cyan"/>
          <w:u w:val="single"/>
        </w:rPr>
        <w:t>inherent truth</w:t>
      </w:r>
      <w:r w:rsidRPr="00742279">
        <w:rPr>
          <w:u w:val="single"/>
        </w:rPr>
        <w:t xml:space="preserve">, </w:t>
      </w:r>
      <w:r w:rsidRPr="00607BD7">
        <w:rPr>
          <w:highlight w:val="cyan"/>
          <w:u w:val="single"/>
        </w:rPr>
        <w:t>this task is undertaken by</w:t>
      </w:r>
      <w:r w:rsidRPr="00742279">
        <w:rPr>
          <w:u w:val="single"/>
        </w:rPr>
        <w:t xml:space="preserve"> way of specialized </w:t>
      </w:r>
      <w:r w:rsidRPr="00607BD7">
        <w:rPr>
          <w:highlight w:val="cyan"/>
          <w:u w:val="single"/>
        </w:rPr>
        <w:t xml:space="preserve">intention </w:t>
      </w:r>
      <w:r w:rsidRPr="00742279">
        <w:rPr>
          <w:u w:val="single"/>
        </w:rPr>
        <w:t xml:space="preserve">on behalf </w:t>
      </w:r>
      <w:r w:rsidRPr="00607BD7">
        <w:rPr>
          <w:highlight w:val="cyan"/>
          <w:u w:val="single"/>
        </w:rPr>
        <w:t>of the author</w:t>
      </w:r>
      <w:r w:rsidRPr="00742279">
        <w:rPr>
          <w:sz w:val="14"/>
        </w:rPr>
        <w:t xml:space="preserve">; </w:t>
      </w:r>
      <w:r w:rsidRPr="00607BD7">
        <w:rPr>
          <w:highlight w:val="cyan"/>
          <w:u w:val="single"/>
        </w:rPr>
        <w:t>which, in turn</w:t>
      </w:r>
      <w:r w:rsidRPr="00742279">
        <w:rPr>
          <w:u w:val="single"/>
        </w:rPr>
        <w:t xml:space="preserve">, </w:t>
      </w:r>
      <w:r w:rsidRPr="00607BD7">
        <w:rPr>
          <w:highlight w:val="cyan"/>
          <w:u w:val="single"/>
        </w:rPr>
        <w:t>affects</w:t>
      </w:r>
      <w:r w:rsidRPr="00742279">
        <w:rPr>
          <w:u w:val="single"/>
        </w:rPr>
        <w:t xml:space="preserve"> </w:t>
      </w:r>
      <w:r w:rsidRPr="00607BD7">
        <w:rPr>
          <w:highlight w:val="cyan"/>
          <w:u w:val="single"/>
        </w:rPr>
        <w:t>the way a human</w:t>
      </w:r>
      <w:r w:rsidRPr="00742279">
        <w:rPr>
          <w:u w:val="single"/>
        </w:rPr>
        <w:t xml:space="preserve"> </w:t>
      </w:r>
      <w:r w:rsidRPr="00742279">
        <w:rPr>
          <w:sz w:val="14"/>
        </w:rPr>
        <w:t xml:space="preserve">(as an absorber of information) </w:t>
      </w:r>
      <w:r w:rsidRPr="00607BD7">
        <w:rPr>
          <w:highlight w:val="cyan"/>
          <w:u w:val="single"/>
        </w:rPr>
        <w:t>interacts</w:t>
      </w:r>
      <w:r w:rsidRPr="00742279">
        <w:rPr>
          <w:sz w:val="14"/>
        </w:rPr>
        <w:t xml:space="preserve"> with the presented literature. I surmise that the </w:t>
      </w:r>
      <w:r w:rsidRPr="00607BD7">
        <w:rPr>
          <w:highlight w:val="cyan"/>
          <w:u w:val="single"/>
        </w:rPr>
        <w:t>notions</w:t>
      </w:r>
      <w:r w:rsidRPr="00742279">
        <w:rPr>
          <w:sz w:val="14"/>
        </w:rPr>
        <w:t xml:space="preserve"> constructed in Dianetics by author L. Ron Hubbard, </w:t>
      </w:r>
      <w:r w:rsidRPr="00742279">
        <w:rPr>
          <w:u w:val="single"/>
        </w:rPr>
        <w:t xml:space="preserve">predetermine as well as </w:t>
      </w:r>
      <w:r w:rsidRPr="00607BD7">
        <w:rPr>
          <w:highlight w:val="cyan"/>
          <w:u w:val="single"/>
        </w:rPr>
        <w:t>“</w:t>
      </w:r>
      <w:r w:rsidRPr="00607BD7">
        <w:rPr>
          <w:b/>
          <w:bCs/>
          <w:highlight w:val="cyan"/>
          <w:u w:val="single"/>
        </w:rPr>
        <w:t>overdetermine</w:t>
      </w:r>
      <w:r w:rsidRPr="00742279">
        <w:rPr>
          <w:u w:val="single"/>
        </w:rPr>
        <w:t>”</w:t>
      </w:r>
      <w:r w:rsidRPr="00742279">
        <w:rPr>
          <w:sz w:val="14"/>
        </w:rPr>
        <w:t xml:space="preserve"> </w:t>
      </w:r>
      <w:r w:rsidRPr="00607BD7">
        <w:rPr>
          <w:highlight w:val="cyan"/>
          <w:u w:val="single"/>
        </w:rPr>
        <w:t>the ways</w:t>
      </w:r>
      <w:r w:rsidRPr="00742279">
        <w:rPr>
          <w:sz w:val="14"/>
        </w:rPr>
        <w:t xml:space="preserve"> in which his </w:t>
      </w:r>
      <w:r w:rsidRPr="00607BD7">
        <w:rPr>
          <w:highlight w:val="cyan"/>
          <w:u w:val="single"/>
        </w:rPr>
        <w:t>readers</w:t>
      </w:r>
      <w:r w:rsidRPr="00742279">
        <w:rPr>
          <w:sz w:val="14"/>
        </w:rPr>
        <w:t xml:space="preserve"> and Dianetics practitioners </w:t>
      </w:r>
      <w:r w:rsidRPr="00607BD7">
        <w:rPr>
          <w:highlight w:val="cyan"/>
          <w:u w:val="single"/>
        </w:rPr>
        <w:t>experience queer bodies</w:t>
      </w:r>
      <w:r w:rsidRPr="00742279">
        <w:rPr>
          <w:u w:val="single"/>
        </w:rPr>
        <w:t xml:space="preserve"> in authentic encounters</w:t>
      </w:r>
      <w:r w:rsidRPr="00742279">
        <w:rPr>
          <w:sz w:val="14"/>
        </w:rPr>
        <w:t xml:space="preserve">.67 Thus, their “change in sensitivity is sustained by language; </w:t>
      </w:r>
      <w:r w:rsidRPr="00742279">
        <w:rPr>
          <w:u w:val="single"/>
        </w:rPr>
        <w:t>it hinges on</w:t>
      </w:r>
      <w:r w:rsidRPr="00742279">
        <w:rPr>
          <w:sz w:val="14"/>
        </w:rPr>
        <w:t xml:space="preserve"> </w:t>
      </w:r>
      <w:r w:rsidRPr="00742279">
        <w:rPr>
          <w:u w:val="single"/>
        </w:rPr>
        <w:t>the</w:t>
      </w:r>
      <w:r w:rsidRPr="00742279">
        <w:rPr>
          <w:sz w:val="14"/>
        </w:rPr>
        <w:t xml:space="preserve"> shift in [their] </w:t>
      </w:r>
      <w:r w:rsidRPr="00742279">
        <w:rPr>
          <w:u w:val="single"/>
        </w:rPr>
        <w:t>symbolic universe</w:t>
      </w:r>
      <w:r w:rsidRPr="00742279">
        <w:rPr>
          <w:sz w:val="14"/>
        </w:rPr>
        <w:t xml:space="preserve">. </w:t>
      </w:r>
      <w:r w:rsidRPr="00742279">
        <w:rPr>
          <w:u w:val="single"/>
        </w:rPr>
        <w:t xml:space="preserve">A fundamental violence exists in this ‘essencing’ ability of language: </w:t>
      </w:r>
      <w:r w:rsidRPr="00742279">
        <w:rPr>
          <w:sz w:val="14"/>
        </w:rPr>
        <w:t>[their] world is given a partial twist, it loses its balanced innocence, one partial color gives the tone of the whole.”</w:t>
      </w:r>
    </w:p>
    <w:p w14:paraId="725DA0B9" w14:textId="77777777" w:rsidR="00310BAF" w:rsidRDefault="00310BAF" w:rsidP="00310BAF"/>
    <w:p w14:paraId="0CEBBC0A" w14:textId="77777777" w:rsidR="00310BAF" w:rsidRPr="00660F51" w:rsidRDefault="00310BAF" w:rsidP="00310BAF">
      <w:pPr>
        <w:pStyle w:val="Heading4"/>
      </w:pPr>
      <w:r>
        <w:t xml:space="preserve">Their understanding of language as </w:t>
      </w:r>
      <w:r>
        <w:rPr>
          <w:u w:val="single"/>
        </w:rPr>
        <w:t>immutable</w:t>
      </w:r>
      <w:r>
        <w:t xml:space="preserve"> results in the authoritarian and calculative logics that serve to </w:t>
      </w:r>
      <w:r>
        <w:rPr>
          <w:u w:val="single"/>
        </w:rPr>
        <w:t xml:space="preserve">dispose </w:t>
      </w:r>
      <w:r>
        <w:t xml:space="preserve">Queerness. </w:t>
      </w:r>
    </w:p>
    <w:p w14:paraId="4A999596" w14:textId="77777777" w:rsidR="00310BAF" w:rsidRPr="00742279" w:rsidRDefault="00310BAF" w:rsidP="00310BAF">
      <w:r w:rsidRPr="00742279">
        <w:rPr>
          <w:rStyle w:val="Style13ptBold"/>
        </w:rPr>
        <w:t>Retana ’17</w:t>
      </w:r>
      <w:r w:rsidRPr="00742279">
        <w:t xml:space="preserve"> – [Francesca Retana (Department of English at University of Puget Sound), “The Dangerous Discourse of Dianetics: Linguistic Manifestations of Violence Toward Queerness in the Canonical Religious Philosophy of Scientology,” Relics, Remnants, and Religion: An Undergraduate Journal in Religious Studies Volume 2 Issue 2 Article 4, 5-5-2017] EY</w:t>
      </w:r>
    </w:p>
    <w:p w14:paraId="010C800D" w14:textId="77777777" w:rsidR="00310BAF" w:rsidRPr="00742279" w:rsidRDefault="00310BAF" w:rsidP="00310BAF">
      <w:pPr>
        <w:rPr>
          <w:sz w:val="14"/>
        </w:rPr>
      </w:pPr>
      <w:r w:rsidRPr="00607BD7">
        <w:rPr>
          <w:highlight w:val="cyan"/>
          <w:u w:val="single"/>
        </w:rPr>
        <w:t>Language itself, as</w:t>
      </w:r>
      <w:r w:rsidRPr="00742279">
        <w:rPr>
          <w:u w:val="single"/>
        </w:rPr>
        <w:t xml:space="preserve"> a technique of </w:t>
      </w:r>
      <w:r w:rsidRPr="00607BD7">
        <w:rPr>
          <w:b/>
          <w:bCs/>
          <w:highlight w:val="cyan"/>
          <w:u w:val="single"/>
        </w:rPr>
        <w:t>coercion</w:t>
      </w:r>
      <w:r w:rsidRPr="00742279">
        <w:rPr>
          <w:u w:val="single"/>
        </w:rPr>
        <w:t xml:space="preserve">, </w:t>
      </w:r>
      <w:r w:rsidRPr="00607BD7">
        <w:rPr>
          <w:highlight w:val="cyan"/>
          <w:u w:val="single"/>
        </w:rPr>
        <w:t>is inseparable from</w:t>
      </w:r>
      <w:r w:rsidRPr="00742279">
        <w:rPr>
          <w:u w:val="single"/>
        </w:rPr>
        <w:t xml:space="preserve"> dynamics of </w:t>
      </w:r>
      <w:r w:rsidRPr="00607BD7">
        <w:rPr>
          <w:highlight w:val="cyan"/>
          <w:u w:val="single"/>
        </w:rPr>
        <w:t>power</w:t>
      </w:r>
      <w:r w:rsidRPr="00742279">
        <w:rPr>
          <w:u w:val="single"/>
        </w:rPr>
        <w:t xml:space="preserve"> </w:t>
      </w:r>
      <w:r w:rsidRPr="00607BD7">
        <w:rPr>
          <w:highlight w:val="cyan"/>
          <w:u w:val="single"/>
        </w:rPr>
        <w:t>and</w:t>
      </w:r>
      <w:r w:rsidRPr="00742279">
        <w:rPr>
          <w:u w:val="single"/>
        </w:rPr>
        <w:t xml:space="preserve"> it “</w:t>
      </w:r>
      <w:r w:rsidRPr="00607BD7">
        <w:rPr>
          <w:highlight w:val="cyan"/>
          <w:u w:val="single"/>
        </w:rPr>
        <w:t>can facilitate</w:t>
      </w:r>
      <w:r w:rsidRPr="00742279">
        <w:rPr>
          <w:u w:val="single"/>
        </w:rPr>
        <w:t xml:space="preserve"> the most </w:t>
      </w:r>
      <w:r w:rsidRPr="00607BD7">
        <w:rPr>
          <w:highlight w:val="cyan"/>
          <w:u w:val="single"/>
        </w:rPr>
        <w:t>violent</w:t>
      </w:r>
      <w:r w:rsidRPr="00742279">
        <w:rPr>
          <w:u w:val="single"/>
        </w:rPr>
        <w:t xml:space="preserve"> </w:t>
      </w:r>
      <w:r w:rsidRPr="00607BD7">
        <w:rPr>
          <w:highlight w:val="cyan"/>
          <w:u w:val="single"/>
        </w:rPr>
        <w:t>exercise of power</w:t>
      </w:r>
      <w:r w:rsidRPr="00742279">
        <w:rPr>
          <w:u w:val="single"/>
        </w:rPr>
        <w:t xml:space="preserve"> against somebody.”</w:t>
      </w:r>
      <w:r w:rsidRPr="00742279">
        <w:rPr>
          <w:sz w:val="14"/>
        </w:rPr>
        <w:t xml:space="preserve"> 87 Violence includes a deranged semiotic capacity that serves as a constant mechanism meant to distort perception and influence personal principles. In most applications, </w:t>
      </w:r>
      <w:r w:rsidRPr="00607BD7">
        <w:rPr>
          <w:rStyle w:val="StyleUnderline"/>
          <w:highlight w:val="cyan"/>
        </w:rPr>
        <w:t>this</w:t>
      </w:r>
      <w:r w:rsidRPr="00742279">
        <w:rPr>
          <w:rStyle w:val="StyleUnderline"/>
        </w:rPr>
        <w:t xml:space="preserve"> clandestine </w:t>
      </w:r>
      <w:r w:rsidRPr="00607BD7">
        <w:rPr>
          <w:rStyle w:val="StyleUnderline"/>
          <w:highlight w:val="cyan"/>
        </w:rPr>
        <w:t>procedure</w:t>
      </w:r>
      <w:r w:rsidRPr="00742279">
        <w:rPr>
          <w:rStyle w:val="StyleUnderline"/>
        </w:rPr>
        <w:t xml:space="preserve"> is robust and unchecked</w:t>
      </w:r>
      <w:r w:rsidRPr="00742279">
        <w:rPr>
          <w:sz w:val="14"/>
        </w:rPr>
        <w:t>—</w:t>
      </w:r>
      <w:r w:rsidRPr="00607BD7">
        <w:rPr>
          <w:highlight w:val="cyan"/>
          <w:u w:val="single"/>
        </w:rPr>
        <w:t>rely</w:t>
      </w:r>
      <w:r w:rsidRPr="00742279">
        <w:rPr>
          <w:u w:val="single"/>
        </w:rPr>
        <w:t xml:space="preserve">ing </w:t>
      </w:r>
      <w:r w:rsidRPr="00607BD7">
        <w:rPr>
          <w:highlight w:val="cyan"/>
          <w:u w:val="single"/>
        </w:rPr>
        <w:t>upon</w:t>
      </w:r>
      <w:r w:rsidRPr="00742279">
        <w:rPr>
          <w:u w:val="single"/>
        </w:rPr>
        <w:t xml:space="preserve"> “</w:t>
      </w:r>
      <w:r w:rsidRPr="00607BD7">
        <w:rPr>
          <w:b/>
          <w:bCs/>
          <w:highlight w:val="cyan"/>
          <w:u w:val="single"/>
        </w:rPr>
        <w:t>authoritarian</w:t>
      </w:r>
      <w:r w:rsidRPr="00607BD7">
        <w:rPr>
          <w:highlight w:val="cyan"/>
          <w:u w:val="single"/>
        </w:rPr>
        <w:t>,</w:t>
      </w:r>
      <w:r w:rsidRPr="00742279">
        <w:rPr>
          <w:u w:val="single"/>
        </w:rPr>
        <w:t xml:space="preserve"> monological, aggressive, </w:t>
      </w:r>
      <w:r w:rsidRPr="00607BD7">
        <w:rPr>
          <w:highlight w:val="cyan"/>
          <w:u w:val="single"/>
        </w:rPr>
        <w:t xml:space="preserve">and </w:t>
      </w:r>
      <w:r w:rsidRPr="00607BD7">
        <w:rPr>
          <w:b/>
          <w:bCs/>
          <w:highlight w:val="cyan"/>
          <w:u w:val="single"/>
        </w:rPr>
        <w:t>calculative</w:t>
      </w:r>
      <w:r w:rsidRPr="00607BD7">
        <w:rPr>
          <w:highlight w:val="cyan"/>
          <w:u w:val="single"/>
        </w:rPr>
        <w:t xml:space="preserve"> methods</w:t>
      </w:r>
      <w:r w:rsidRPr="00742279">
        <w:rPr>
          <w:sz w:val="14"/>
        </w:rPr>
        <w:t xml:space="preserve">” </w:t>
      </w:r>
      <w:r w:rsidRPr="00607BD7">
        <w:rPr>
          <w:highlight w:val="cyan"/>
          <w:u w:val="single"/>
        </w:rPr>
        <w:t>as well as</w:t>
      </w:r>
      <w:r w:rsidRPr="00742279">
        <w:rPr>
          <w:u w:val="single"/>
        </w:rPr>
        <w:t xml:space="preserve"> the “</w:t>
      </w:r>
      <w:r w:rsidRPr="00607BD7">
        <w:rPr>
          <w:highlight w:val="cyan"/>
          <w:u w:val="single"/>
        </w:rPr>
        <w:t>institutional</w:t>
      </w:r>
      <w:r w:rsidRPr="00742279">
        <w:rPr>
          <w:u w:val="single"/>
        </w:rPr>
        <w:t xml:space="preserve"> use of </w:t>
      </w:r>
      <w:r w:rsidRPr="00607BD7">
        <w:rPr>
          <w:highlight w:val="cyan"/>
          <w:u w:val="single"/>
        </w:rPr>
        <w:t>obedience</w:t>
      </w:r>
      <w:r w:rsidRPr="00742279">
        <w:rPr>
          <w:u w:val="single"/>
        </w:rPr>
        <w:t>,</w:t>
      </w:r>
      <w:r w:rsidRPr="00742279">
        <w:rPr>
          <w:sz w:val="14"/>
        </w:rPr>
        <w:t xml:space="preserve"> suggestibility, idealism and social skills” </w:t>
      </w:r>
      <w:r w:rsidRPr="00607BD7">
        <w:rPr>
          <w:highlight w:val="cyan"/>
          <w:u w:val="single"/>
        </w:rPr>
        <w:t>enacted through language</w:t>
      </w:r>
      <w:r w:rsidRPr="00742279">
        <w:rPr>
          <w:sz w:val="14"/>
        </w:rPr>
        <w:t xml:space="preserve">.88 </w:t>
      </w:r>
      <w:r w:rsidRPr="00742279">
        <w:rPr>
          <w:u w:val="single"/>
        </w:rPr>
        <w:t xml:space="preserve">In a world of domination and exploitation, of war and injustice, language gives a structure to </w:t>
      </w:r>
      <w:r w:rsidRPr="00742279">
        <w:rPr>
          <w:b/>
          <w:bCs/>
          <w:u w:val="single"/>
        </w:rPr>
        <w:t>consciousness</w:t>
      </w:r>
      <w:r w:rsidRPr="00742279">
        <w:rPr>
          <w:u w:val="single"/>
        </w:rPr>
        <w:t xml:space="preserve"> which guides action and informs perception, influencing our thoughts and resulting behavio</w:t>
      </w:r>
      <w:r w:rsidRPr="00742279">
        <w:rPr>
          <w:sz w:val="14"/>
        </w:rPr>
        <w:t xml:space="preserve">rs. In </w:t>
      </w:r>
      <w:r w:rsidRPr="00742279">
        <w:rPr>
          <w:u w:val="single"/>
        </w:rPr>
        <w:t>short, “</w:t>
      </w:r>
      <w:r w:rsidRPr="00607BD7">
        <w:rPr>
          <w:highlight w:val="cyan"/>
          <w:u w:val="single"/>
        </w:rPr>
        <w:t>language</w:t>
      </w:r>
      <w:r w:rsidRPr="00742279">
        <w:rPr>
          <w:u w:val="single"/>
        </w:rPr>
        <w:t xml:space="preserve">, which is </w:t>
      </w:r>
      <w:r w:rsidRPr="00607BD7">
        <w:rPr>
          <w:b/>
          <w:bCs/>
          <w:highlight w:val="cyan"/>
          <w:u w:val="single"/>
        </w:rPr>
        <w:t>rarely neutral</w:t>
      </w:r>
      <w:r w:rsidRPr="00607BD7">
        <w:rPr>
          <w:highlight w:val="cyan"/>
          <w:u w:val="single"/>
        </w:rPr>
        <w:t>, shapes perception and behavior</w:t>
      </w:r>
      <w:r w:rsidRPr="00742279">
        <w:rPr>
          <w:sz w:val="14"/>
        </w:rPr>
        <w:t xml:space="preserve">. Language can be used to demean differences and inflict </w:t>
      </w:r>
      <w:r w:rsidRPr="00742279">
        <w:rPr>
          <w:sz w:val="14"/>
        </w:rPr>
        <w:lastRenderedPageBreak/>
        <w:t xml:space="preserve">violence or to affirm diversity and achieve recognition.” 89 Although likely a point of contention, </w:t>
      </w:r>
      <w:r w:rsidRPr="00742279">
        <w:rPr>
          <w:u w:val="single"/>
        </w:rPr>
        <w:t>Scientology has “accrue[d] enormous linguistic capital” via “institutionally sanctioned demeaning terminology…which they generally use to advance their interests to the detriment of the social masses</w:t>
      </w:r>
      <w:r w:rsidRPr="00742279">
        <w:rPr>
          <w:sz w:val="14"/>
        </w:rPr>
        <w:t xml:space="preserve">.” 90 By classifying linguistic violence in its “multifarious and nefarious manifestations,” the oppressive dimension of language becomes so </w:t>
      </w:r>
      <w:r w:rsidRPr="00742279">
        <w:rPr>
          <w:u w:val="single"/>
        </w:rPr>
        <w:t xml:space="preserve">pronounced that it would be negligent to ignore it.91 </w:t>
      </w:r>
      <w:r w:rsidRPr="00742279">
        <w:rPr>
          <w:b/>
          <w:bCs/>
          <w:u w:val="single"/>
        </w:rPr>
        <w:t>Language itself, as a social institution</w:t>
      </w:r>
      <w:r w:rsidRPr="00742279">
        <w:rPr>
          <w:u w:val="single"/>
        </w:rPr>
        <w:t xml:space="preserve">, reflects and perpetuates power. </w:t>
      </w:r>
      <w:r w:rsidRPr="00607BD7">
        <w:rPr>
          <w:highlight w:val="cyan"/>
          <w:u w:val="single"/>
        </w:rPr>
        <w:t xml:space="preserve">Language is </w:t>
      </w:r>
      <w:r w:rsidRPr="00607BD7">
        <w:rPr>
          <w:b/>
          <w:bCs/>
          <w:highlight w:val="cyan"/>
          <w:u w:val="single"/>
        </w:rPr>
        <w:t>not a neutral</w:t>
      </w:r>
      <w:r w:rsidRPr="00742279">
        <w:rPr>
          <w:u w:val="single"/>
        </w:rPr>
        <w:t xml:space="preserve"> medium for the description of an </w:t>
      </w:r>
      <w:r w:rsidRPr="00607BD7">
        <w:rPr>
          <w:highlight w:val="cyan"/>
          <w:u w:val="single"/>
        </w:rPr>
        <w:t xml:space="preserve">objective reality but is manipulated to “actively </w:t>
      </w:r>
      <w:r w:rsidRPr="00607BD7">
        <w:rPr>
          <w:b/>
          <w:bCs/>
          <w:highlight w:val="cyan"/>
          <w:u w:val="single"/>
        </w:rPr>
        <w:t>shap</w:t>
      </w:r>
      <w:r w:rsidRPr="00607BD7">
        <w:rPr>
          <w:b/>
          <w:bCs/>
          <w:sz w:val="14"/>
          <w:highlight w:val="cyan"/>
        </w:rPr>
        <w:t>[</w:t>
      </w:r>
      <w:r w:rsidRPr="00607BD7">
        <w:rPr>
          <w:b/>
          <w:bCs/>
          <w:highlight w:val="cyan"/>
          <w:u w:val="single"/>
        </w:rPr>
        <w:t>e]</w:t>
      </w:r>
      <w:r w:rsidRPr="00607BD7">
        <w:rPr>
          <w:highlight w:val="cyan"/>
          <w:u w:val="single"/>
        </w:rPr>
        <w:t xml:space="preserve"> and giv[e] meaning to human experience</w:t>
      </w:r>
      <w:r w:rsidRPr="00742279">
        <w:rPr>
          <w:sz w:val="14"/>
        </w:rPr>
        <w:t xml:space="preserve">.” 92 Therefore, language communicates ideologies, which in turn mold group attitudes and justify social practices that likely sustain the use of more overt forms of violence. Like Žižek, I am taking the position that </w:t>
      </w:r>
      <w:r w:rsidRPr="00607BD7">
        <w:rPr>
          <w:highlight w:val="cyan"/>
          <w:u w:val="single"/>
        </w:rPr>
        <w:t>semiology</w:t>
      </w:r>
      <w:r w:rsidRPr="00742279">
        <w:rPr>
          <w:sz w:val="14"/>
        </w:rPr>
        <w:t>, as it is absorbed in all written language</w:t>
      </w:r>
      <w:r w:rsidRPr="00607BD7">
        <w:rPr>
          <w:highlight w:val="cyan"/>
          <w:u w:val="single"/>
        </w:rPr>
        <w:t>, is distorted</w:t>
      </w:r>
      <w:r w:rsidRPr="00742279">
        <w:rPr>
          <w:sz w:val="14"/>
        </w:rPr>
        <w:t xml:space="preserve"> in a manner that can be traced to an influencer </w:t>
      </w:r>
      <w:r w:rsidRPr="00607BD7">
        <w:rPr>
          <w:highlight w:val="cyan"/>
          <w:u w:val="single"/>
        </w:rPr>
        <w:t>and</w:t>
      </w:r>
      <w:r w:rsidRPr="00742279">
        <w:rPr>
          <w:sz w:val="14"/>
        </w:rPr>
        <w:t xml:space="preserve"> necessarily </w:t>
      </w:r>
      <w:r w:rsidRPr="00607BD7">
        <w:rPr>
          <w:highlight w:val="cyan"/>
          <w:u w:val="single"/>
        </w:rPr>
        <w:t xml:space="preserve">results in </w:t>
      </w:r>
      <w:r w:rsidRPr="00607BD7">
        <w:rPr>
          <w:b/>
          <w:bCs/>
          <w:highlight w:val="cyan"/>
          <w:u w:val="single"/>
        </w:rPr>
        <w:t>exclusion</w:t>
      </w:r>
      <w:r w:rsidRPr="00742279">
        <w:rPr>
          <w:sz w:val="14"/>
        </w:rPr>
        <w:t xml:space="preserve"> of some sort to some social party. To be succinct, semiology is ideology. According to Dr. Gay, </w:t>
      </w:r>
      <w:r w:rsidRPr="00742279">
        <w:rPr>
          <w:u w:val="single"/>
        </w:rPr>
        <w:t xml:space="preserve">“language does harm when, with its differential terms, it </w:t>
      </w:r>
      <w:r w:rsidRPr="00742279">
        <w:rPr>
          <w:b/>
          <w:bCs/>
          <w:u w:val="single"/>
        </w:rPr>
        <w:t>elevates one group and devalues another</w:t>
      </w:r>
      <w:r w:rsidRPr="00742279">
        <w:rPr>
          <w:sz w:val="14"/>
        </w:rPr>
        <w:t xml:space="preserve">.” 93 In Scientology, this is accomplished and codified in scores of books and hundreds of writings by L. Ron Hubbard, with Dianetics serving as the authentic and authoritative source. </w:t>
      </w:r>
      <w:r w:rsidRPr="00607BD7">
        <w:rPr>
          <w:highlight w:val="cyan"/>
          <w:u w:val="single"/>
        </w:rPr>
        <w:t>The lexicon of</w:t>
      </w:r>
      <w:r w:rsidRPr="00742279">
        <w:rPr>
          <w:u w:val="single"/>
        </w:rPr>
        <w:t xml:space="preserve"> Dianetics reflects oppressive, </w:t>
      </w:r>
      <w:r w:rsidRPr="00742279">
        <w:rPr>
          <w:b/>
          <w:bCs/>
          <w:u w:val="single"/>
        </w:rPr>
        <w:t>institutional</w:t>
      </w:r>
      <w:r w:rsidRPr="00742279">
        <w:rPr>
          <w:u w:val="single"/>
        </w:rPr>
        <w:t xml:space="preserve"> </w:t>
      </w:r>
      <w:r w:rsidRPr="00742279">
        <w:rPr>
          <w:b/>
          <w:bCs/>
          <w:u w:val="single"/>
        </w:rPr>
        <w:t>covert violence</w:t>
      </w:r>
      <w:r w:rsidRPr="00742279">
        <w:rPr>
          <w:u w:val="single"/>
        </w:rPr>
        <w:t xml:space="preserve"> insofar as it provides a framework of human behavior reliant upon the “socially sanctioned use of demeaning terms to refer to specific social group</w:t>
      </w:r>
      <w:r w:rsidRPr="00742279">
        <w:rPr>
          <w:sz w:val="14"/>
        </w:rPr>
        <w:t xml:space="preserve">s.” 94 </w:t>
      </w:r>
      <w:r w:rsidRPr="00742279">
        <w:rPr>
          <w:u w:val="single"/>
        </w:rPr>
        <w:t xml:space="preserve">The </w:t>
      </w:r>
      <w:r w:rsidRPr="00607BD7">
        <w:rPr>
          <w:highlight w:val="cyan"/>
          <w:u w:val="single"/>
        </w:rPr>
        <w:t>language</w:t>
      </w:r>
      <w:r w:rsidRPr="00742279">
        <w:rPr>
          <w:sz w:val="14"/>
        </w:rPr>
        <w:t xml:space="preserve"> in Dianetics is a set of certain conventions held and recorded by a venerated prophet—</w:t>
      </w:r>
      <w:r w:rsidRPr="00742279">
        <w:rPr>
          <w:u w:val="single"/>
        </w:rPr>
        <w:t xml:space="preserve">they </w:t>
      </w:r>
      <w:r w:rsidRPr="00607BD7">
        <w:rPr>
          <w:highlight w:val="cyan"/>
          <w:u w:val="single"/>
        </w:rPr>
        <w:t>are</w:t>
      </w:r>
      <w:r w:rsidRPr="00742279">
        <w:rPr>
          <w:u w:val="single"/>
        </w:rPr>
        <w:t xml:space="preserve"> largely </w:t>
      </w:r>
      <w:r w:rsidRPr="00607BD7">
        <w:rPr>
          <w:highlight w:val="cyan"/>
          <w:u w:val="single"/>
        </w:rPr>
        <w:t>beyond the control of the practitioners “</w:t>
      </w:r>
      <w:r w:rsidRPr="00607BD7">
        <w:rPr>
          <w:b/>
          <w:bCs/>
          <w:highlight w:val="cyan"/>
          <w:u w:val="single"/>
        </w:rPr>
        <w:t>who are socialized and conditioned to passively assimilate</w:t>
      </w:r>
      <w:r w:rsidRPr="00607BD7">
        <w:rPr>
          <w:highlight w:val="cyan"/>
          <w:u w:val="single"/>
        </w:rPr>
        <w:t xml:space="preserve"> it.”</w:t>
      </w:r>
      <w:r w:rsidRPr="00742279">
        <w:rPr>
          <w:sz w:val="14"/>
        </w:rPr>
        <w:t xml:space="preserve"> 95 Dr. Gay authenticates this reality by commenting, “ [an] arena in which abusive language abounds is in the derogatory terminology used to describe the lifestyles of lesbians and gay males. The longstanding, and often physically violent reinforcement of the heterosexism of established discourse often makes an open discussion of sexual orientation quite difficult.”</w:t>
      </w:r>
    </w:p>
    <w:p w14:paraId="57991D0E" w14:textId="77777777" w:rsidR="00310BAF" w:rsidRDefault="00310BAF" w:rsidP="00310BAF"/>
    <w:p w14:paraId="70F9D7A1" w14:textId="77777777" w:rsidR="00F74D70" w:rsidRPr="00742279" w:rsidRDefault="00F74D70" w:rsidP="00F74D70">
      <w:pPr>
        <w:pStyle w:val="Heading4"/>
      </w:pPr>
      <w:r>
        <w:t xml:space="preserve">Sinthomosexutality </w:t>
      </w:r>
    </w:p>
    <w:p w14:paraId="3BD22AFB" w14:textId="77777777" w:rsidR="00F74D70" w:rsidRPr="00742279" w:rsidRDefault="00F74D70" w:rsidP="00F74D70">
      <w:pPr>
        <w:rPr>
          <w:lang w:eastAsia="zh-TW"/>
        </w:rPr>
      </w:pPr>
      <w:r w:rsidRPr="00742279">
        <w:rPr>
          <w:rStyle w:val="Style13ptBold"/>
        </w:rPr>
        <w:t>Edelman ’04</w:t>
      </w:r>
      <w:r w:rsidRPr="00742279">
        <w:t>—[Lee Edelman (professor of English at Tufts University), “</w:t>
      </w:r>
      <w:r w:rsidRPr="00742279">
        <w:rPr>
          <w:lang w:eastAsia="zh-TW"/>
        </w:rPr>
        <w:t>No Future:Queer Theory and the Death Drive</w:t>
      </w:r>
      <w:r w:rsidRPr="00742279">
        <w:t xml:space="preserve">,” Duke University Press, </w:t>
      </w:r>
      <w:hyperlink r:id="rId10" w:history="1">
        <w:r w:rsidRPr="00742279">
          <w:rPr>
            <w:rStyle w:val="Hyperlink"/>
          </w:rPr>
          <w:t>https://doi-org.proxy.lib.umich.edu/10.1215/9780822385981</w:t>
        </w:r>
      </w:hyperlink>
      <w:r w:rsidRPr="00742279">
        <w:t>, 2004] EY</w:t>
      </w:r>
    </w:p>
    <w:p w14:paraId="08C7C3D1" w14:textId="77777777" w:rsidR="00F74D70" w:rsidRPr="00045899" w:rsidRDefault="00F74D70" w:rsidP="00F74D70">
      <w:pPr>
        <w:rPr>
          <w:sz w:val="16"/>
        </w:rPr>
      </w:pPr>
      <w:r w:rsidRPr="00045899">
        <w:rPr>
          <w:sz w:val="16"/>
        </w:rPr>
        <w:t xml:space="preserve">I’ve already defined </w:t>
      </w:r>
      <w:r w:rsidRPr="00742279">
        <w:rPr>
          <w:u w:val="single"/>
        </w:rPr>
        <w:t xml:space="preserve">this child-aversive, </w:t>
      </w:r>
      <w:r w:rsidRPr="00045899">
        <w:rPr>
          <w:u w:val="single"/>
        </w:rPr>
        <w:t>future-negating force</w:t>
      </w:r>
      <w:r w:rsidRPr="00045899">
        <w:rPr>
          <w:sz w:val="16"/>
        </w:rPr>
        <w:t xml:space="preserve">, answering so well to the inspiriting needs of a moribund familialism, </w:t>
      </w:r>
      <w:r w:rsidRPr="00742279">
        <w:rPr>
          <w:u w:val="single"/>
        </w:rPr>
        <w:t xml:space="preserve">as </w:t>
      </w:r>
      <w:r w:rsidRPr="00607BD7">
        <w:rPr>
          <w:highlight w:val="cyan"/>
          <w:u w:val="single"/>
        </w:rPr>
        <w:t>sinthomosexuality</w:t>
      </w:r>
      <w:r w:rsidRPr="00045899">
        <w:rPr>
          <w:sz w:val="16"/>
        </w:rPr>
        <w:t xml:space="preserve">, a term that </w:t>
      </w:r>
      <w:r w:rsidRPr="00607BD7">
        <w:rPr>
          <w:rStyle w:val="StyleUnderline"/>
          <w:highlight w:val="cyan"/>
        </w:rPr>
        <w:t>links</w:t>
      </w:r>
      <w:r w:rsidRPr="00045899">
        <w:rPr>
          <w:rStyle w:val="StyleUnderline"/>
        </w:rPr>
        <w:t xml:space="preserve"> the </w:t>
      </w:r>
      <w:r w:rsidRPr="00607BD7">
        <w:rPr>
          <w:rStyle w:val="StyleUnderline"/>
          <w:highlight w:val="cyan"/>
        </w:rPr>
        <w:t>jouissance</w:t>
      </w:r>
      <w:r w:rsidRPr="00045899">
        <w:rPr>
          <w:rStyle w:val="StyleUnderline"/>
        </w:rPr>
        <w:t xml:space="preserve"> to which we gain access through the sinthome </w:t>
      </w:r>
      <w:r w:rsidRPr="00607BD7">
        <w:rPr>
          <w:highlight w:val="cyan"/>
          <w:u w:val="single"/>
        </w:rPr>
        <w:t>with a homosexuality made to figure the lack in Symbolic meaning-production</w:t>
      </w:r>
      <w:r w:rsidRPr="00045899">
        <w:rPr>
          <w:sz w:val="16"/>
        </w:rPr>
        <w:t xml:space="preserve"> on account of which, as Lacan declares, ‘‘there </w:t>
      </w:r>
      <w:r w:rsidRPr="00607BD7">
        <w:rPr>
          <w:rStyle w:val="StyleUnderline"/>
          <w:highlight w:val="cyan"/>
        </w:rPr>
        <w:t>is</w:t>
      </w:r>
      <w:r w:rsidRPr="00045899">
        <w:rPr>
          <w:sz w:val="16"/>
        </w:rPr>
        <w:t xml:space="preserve"> no sexual relation.’’ </w:t>
      </w:r>
      <w:r w:rsidRPr="00742279">
        <w:rPr>
          <w:u w:val="single"/>
        </w:rPr>
        <w:t xml:space="preserve">Designating a locus of enjoyment beyond the logic of interpretation, and thus </w:t>
      </w:r>
      <w:r w:rsidRPr="00045899">
        <w:rPr>
          <w:u w:val="single"/>
        </w:rPr>
        <w:t>beyond the correlative logic of the symptom and its cure</w:t>
      </w:r>
      <w:r w:rsidRPr="00742279">
        <w:rPr>
          <w:u w:val="single"/>
        </w:rPr>
        <w:t xml:space="preserve">, </w:t>
      </w:r>
      <w:r w:rsidRPr="00607BD7">
        <w:rPr>
          <w:b/>
          <w:bCs/>
          <w:highlight w:val="cyan"/>
          <w:u w:val="single"/>
        </w:rPr>
        <w:t xml:space="preserve">the sinthome refers to the mode of jouissance </w:t>
      </w:r>
      <w:r w:rsidRPr="007071B6">
        <w:rPr>
          <w:b/>
          <w:bCs/>
          <w:u w:val="single"/>
        </w:rPr>
        <w:t>constitutive of the subject</w:t>
      </w:r>
      <w:r w:rsidRPr="00742279">
        <w:rPr>
          <w:b/>
          <w:bCs/>
          <w:u w:val="single"/>
        </w:rPr>
        <w:t xml:space="preserve">, </w:t>
      </w:r>
      <w:r w:rsidRPr="00607BD7">
        <w:rPr>
          <w:b/>
          <w:bCs/>
          <w:highlight w:val="cyan"/>
          <w:u w:val="single"/>
        </w:rPr>
        <w:t>which defines it no longer as subject of desire, but rather as subject of the drive</w:t>
      </w:r>
      <w:r w:rsidRPr="00742279">
        <w:rPr>
          <w:u w:val="single"/>
        </w:rPr>
        <w:t>.</w:t>
      </w:r>
      <w:r w:rsidRPr="00045899">
        <w:rPr>
          <w:sz w:val="16"/>
        </w:rPr>
        <w:t xml:space="preserve"> </w:t>
      </w:r>
      <w:r w:rsidRPr="00742279">
        <w:rPr>
          <w:u w:val="single"/>
        </w:rPr>
        <w:t xml:space="preserve">For the </w:t>
      </w:r>
      <w:r w:rsidRPr="00607BD7">
        <w:rPr>
          <w:highlight w:val="cyan"/>
          <w:u w:val="single"/>
        </w:rPr>
        <w:t>subject of desire</w:t>
      </w:r>
      <w:r w:rsidRPr="00742279">
        <w:rPr>
          <w:u w:val="single"/>
        </w:rPr>
        <w:t xml:space="preserve"> now </w:t>
      </w:r>
      <w:r w:rsidRPr="00607BD7">
        <w:rPr>
          <w:highlight w:val="cyan"/>
          <w:u w:val="single"/>
        </w:rPr>
        <w:t>comes to be</w:t>
      </w:r>
      <w:r w:rsidRPr="00742279">
        <w:rPr>
          <w:u w:val="single"/>
        </w:rPr>
        <w:t xml:space="preserve"> seen as a </w:t>
      </w:r>
      <w:r w:rsidRPr="00607BD7">
        <w:rPr>
          <w:highlight w:val="cyan"/>
          <w:u w:val="single"/>
        </w:rPr>
        <w:t>symptomatic misprision</w:t>
      </w:r>
      <w:r w:rsidRPr="00742279">
        <w:rPr>
          <w:u w:val="single"/>
        </w:rPr>
        <w:t xml:space="preserve">, </w:t>
      </w:r>
      <w:r w:rsidRPr="00607BD7">
        <w:rPr>
          <w:highlight w:val="cyan"/>
          <w:u w:val="single"/>
        </w:rPr>
        <w:t>within</w:t>
      </w:r>
      <w:r w:rsidRPr="00742279">
        <w:rPr>
          <w:u w:val="single"/>
        </w:rPr>
        <w:t xml:space="preserve"> the language of the </w:t>
      </w:r>
      <w:r w:rsidRPr="00607BD7">
        <w:rPr>
          <w:highlight w:val="cyan"/>
          <w:u w:val="single"/>
        </w:rPr>
        <w:t>law</w:t>
      </w:r>
      <w:r w:rsidRPr="00742279">
        <w:rPr>
          <w:u w:val="single"/>
        </w:rPr>
        <w:t>, of the subject’s sinthomatic access to the force of a jouissance played out in the pulsions of the drive</w:t>
      </w:r>
      <w:r w:rsidRPr="00045899">
        <w:rPr>
          <w:sz w:val="16"/>
        </w:rPr>
        <w:t xml:space="preserve">. </w:t>
      </w:r>
      <w:r w:rsidRPr="00742279">
        <w:rPr>
          <w:u w:val="single"/>
        </w:rPr>
        <w:t xml:space="preserve">Where the symptom sustains the subject’s relation to the reproduction of meaning, sustains, that is, the fantasy of meaning that futurism constantly weaves, </w:t>
      </w:r>
      <w:r w:rsidRPr="00607BD7">
        <w:rPr>
          <w:highlight w:val="cyan"/>
          <w:u w:val="single"/>
        </w:rPr>
        <w:t>the sinthome unravels those fantasies</w:t>
      </w:r>
      <w:r w:rsidRPr="00742279">
        <w:rPr>
          <w:u w:val="single"/>
        </w:rPr>
        <w:t xml:space="preserve"> by and within which the subject means</w:t>
      </w:r>
      <w:r w:rsidRPr="00045899">
        <w:rPr>
          <w:sz w:val="16"/>
        </w:rPr>
        <w:t>. And because, as Bruce Fink puts it, ‘‘</w:t>
      </w:r>
      <w:r w:rsidRPr="00045899">
        <w:rPr>
          <w:u w:val="single"/>
        </w:rPr>
        <w:t xml:space="preserve">the </w:t>
      </w:r>
      <w:r w:rsidRPr="00607BD7">
        <w:rPr>
          <w:highlight w:val="cyan"/>
          <w:u w:val="single"/>
        </w:rPr>
        <w:t>drives</w:t>
      </w:r>
      <w:r w:rsidRPr="00045899">
        <w:rPr>
          <w:u w:val="single"/>
        </w:rPr>
        <w:t xml:space="preserve"> always </w:t>
      </w:r>
      <w:r w:rsidRPr="00607BD7">
        <w:rPr>
          <w:highlight w:val="cyan"/>
          <w:u w:val="single"/>
        </w:rPr>
        <w:t>seek</w:t>
      </w:r>
      <w:r w:rsidRPr="00045899">
        <w:rPr>
          <w:u w:val="single"/>
        </w:rPr>
        <w:t xml:space="preserve"> a form of </w:t>
      </w:r>
      <w:r w:rsidRPr="00607BD7">
        <w:rPr>
          <w:highlight w:val="cyan"/>
          <w:u w:val="single"/>
        </w:rPr>
        <w:t>satisfaction</w:t>
      </w:r>
      <w:r w:rsidRPr="00045899">
        <w:rPr>
          <w:sz w:val="16"/>
        </w:rPr>
        <w:t xml:space="preserve"> that, from a Freudian or traditional moralistic standpoint, is considered perverse,</w:t>
      </w:r>
      <w:r w:rsidRPr="00045899">
        <w:rPr>
          <w:u w:val="single"/>
        </w:rPr>
        <w:t xml:space="preserve">’’ the sinthome that drives the </w:t>
      </w:r>
      <w:r w:rsidRPr="00045899">
        <w:rPr>
          <w:rStyle w:val="StyleUnderline"/>
        </w:rPr>
        <w:t>subject</w:t>
      </w:r>
      <w:r w:rsidRPr="00045899">
        <w:rPr>
          <w:sz w:val="16"/>
        </w:rPr>
        <w:t xml:space="preserve">, that renders him subject of the drive, thus engages, on a figural level, a discourse of what, because incapable of assimilation to heterosexual genitality, gets read, as if by default, as a version of homosexuality, itself conceived as a mode of enjoyment at the social order’s expense. </w:t>
      </w:r>
      <w:r w:rsidRPr="00742279">
        <w:rPr>
          <w:u w:val="single"/>
        </w:rPr>
        <w:t>As Fink goes on to observe: ‘‘</w:t>
      </w:r>
      <w:r w:rsidRPr="00607BD7">
        <w:rPr>
          <w:highlight w:val="cyan"/>
          <w:u w:val="single"/>
        </w:rPr>
        <w:t>What the drives seek is</w:t>
      </w:r>
      <w:r w:rsidRPr="00742279">
        <w:rPr>
          <w:u w:val="single"/>
        </w:rPr>
        <w:t xml:space="preserve"> not heterosexual genital reproductive sexuality, but </w:t>
      </w:r>
      <w:r w:rsidRPr="00607BD7">
        <w:rPr>
          <w:highlight w:val="cyan"/>
          <w:u w:val="single"/>
        </w:rPr>
        <w:t>a partial object that provides jouissance</w:t>
      </w:r>
      <w:r w:rsidRPr="00045899">
        <w:rPr>
          <w:sz w:val="16"/>
        </w:rPr>
        <w:t xml:space="preserve">.’’ 2 </w:t>
      </w:r>
      <w:r w:rsidRPr="00607BD7">
        <w:rPr>
          <w:highlight w:val="cyan"/>
          <w:u w:val="single"/>
        </w:rPr>
        <w:t>Sinthomosexuality</w:t>
      </w:r>
      <w:r w:rsidRPr="00045899">
        <w:rPr>
          <w:sz w:val="16"/>
        </w:rPr>
        <w:t xml:space="preserve">, then, </w:t>
      </w:r>
      <w:r w:rsidRPr="00742279">
        <w:rPr>
          <w:u w:val="single"/>
        </w:rPr>
        <w:t xml:space="preserve">only means by </w:t>
      </w:r>
      <w:r w:rsidRPr="00607BD7">
        <w:rPr>
          <w:highlight w:val="cyan"/>
          <w:u w:val="single"/>
        </w:rPr>
        <w:t>figuring a threat to meaning</w:t>
      </w:r>
      <w:r w:rsidRPr="00045899">
        <w:rPr>
          <w:sz w:val="16"/>
        </w:rPr>
        <w:t xml:space="preserve">, </w:t>
      </w:r>
      <w:r w:rsidRPr="00045899">
        <w:rPr>
          <w:u w:val="single"/>
        </w:rPr>
        <w:t xml:space="preserve">which </w:t>
      </w:r>
      <w:r w:rsidRPr="00607BD7">
        <w:rPr>
          <w:highlight w:val="cyan"/>
          <w:u w:val="single"/>
        </w:rPr>
        <w:t>depends on the promise of</w:t>
      </w:r>
      <w:r w:rsidRPr="00045899">
        <w:rPr>
          <w:u w:val="single"/>
        </w:rPr>
        <w:t xml:space="preserve"> coming, in </w:t>
      </w:r>
      <w:r w:rsidRPr="00607BD7">
        <w:rPr>
          <w:highlight w:val="cyan"/>
          <w:u w:val="single"/>
        </w:rPr>
        <w:t>a future</w:t>
      </w:r>
      <w:r w:rsidRPr="00045899">
        <w:rPr>
          <w:sz w:val="16"/>
        </w:rPr>
        <w:t xml:space="preserve"> continuously deferred, into the presence that reconciles meaning with being in a fantasy of completion—</w:t>
      </w:r>
      <w:r w:rsidRPr="00045899">
        <w:rPr>
          <w:u w:val="single"/>
        </w:rPr>
        <w:t xml:space="preserve">a fantasy </w:t>
      </w:r>
      <w:r w:rsidRPr="00607BD7">
        <w:rPr>
          <w:highlight w:val="cyan"/>
          <w:u w:val="single"/>
        </w:rPr>
        <w:t>on which every subject’s cathexis of the signifying system depends.</w:t>
      </w:r>
      <w:r w:rsidRPr="00045899">
        <w:rPr>
          <w:u w:val="single"/>
        </w:rPr>
        <w:t xml:space="preserve"> </w:t>
      </w:r>
      <w:r w:rsidRPr="00045899">
        <w:rPr>
          <w:sz w:val="16"/>
        </w:rPr>
        <w:t xml:space="preserve">As the shadow of death that would put out the light of heterosexual reproduction, however, sinthomosexuality provides familial ideology, and the futurity whose cause it serves, with </w:t>
      </w:r>
      <w:r w:rsidRPr="00045899">
        <w:rPr>
          <w:sz w:val="16"/>
        </w:rPr>
        <w:lastRenderedPageBreak/>
        <w:t>a paradoxical life support system by providing the occasion for both family and future to solicit our compassionate intervention insofar as they seem, like Tiny Tim, to be always on their last legs.</w:t>
      </w:r>
    </w:p>
    <w:p w14:paraId="0AA4D7DC" w14:textId="77777777" w:rsidR="00F74D70" w:rsidRPr="00742279" w:rsidRDefault="00F74D70" w:rsidP="00310BAF"/>
    <w:p w14:paraId="27FC93FB" w14:textId="77777777" w:rsidR="00310BAF" w:rsidRDefault="00310BAF" w:rsidP="00310BAF">
      <w:pPr>
        <w:pStyle w:val="Heading2"/>
      </w:pPr>
      <w:r w:rsidRPr="00742279">
        <w:lastRenderedPageBreak/>
        <w:t>2AC---Methodology</w:t>
      </w:r>
    </w:p>
    <w:p w14:paraId="1FC5C6B9" w14:textId="77777777" w:rsidR="00310BAF" w:rsidRPr="00B0441C" w:rsidRDefault="00310BAF" w:rsidP="00310BAF">
      <w:pPr>
        <w:pStyle w:val="Heading4"/>
      </w:pPr>
      <w:r>
        <w:t xml:space="preserve">Bad Education </w:t>
      </w:r>
      <w:r w:rsidRPr="008227AE">
        <w:rPr>
          <w:u w:val="single"/>
        </w:rPr>
        <w:t>refuses</w:t>
      </w:r>
      <w:r>
        <w:t xml:space="preserve"> to </w:t>
      </w:r>
      <w:r>
        <w:rPr>
          <w:u w:val="single"/>
        </w:rPr>
        <w:t>fill the void</w:t>
      </w:r>
      <w:r>
        <w:t xml:space="preserve"> that that passes on the constitution of “what is.” Instead, it catachrestically teaches us </w:t>
      </w:r>
      <w:r>
        <w:rPr>
          <w:u w:val="single"/>
        </w:rPr>
        <w:t xml:space="preserve">nothing </w:t>
      </w:r>
      <w:r>
        <w:t xml:space="preserve">to reject the desire to </w:t>
      </w:r>
      <w:r>
        <w:rPr>
          <w:u w:val="single"/>
        </w:rPr>
        <w:t>map</w:t>
      </w:r>
      <w:r>
        <w:t xml:space="preserve"> legibility onto queerness. </w:t>
      </w:r>
    </w:p>
    <w:p w14:paraId="01656613" w14:textId="77777777" w:rsidR="00310BAF" w:rsidRPr="00742279" w:rsidRDefault="00310BAF" w:rsidP="00310BAF">
      <w:r w:rsidRPr="00742279">
        <w:rPr>
          <w:rStyle w:val="Style13ptBold"/>
        </w:rPr>
        <w:t>Edelman ’17</w:t>
      </w:r>
      <w:r w:rsidRPr="00742279">
        <w:t>—[Lee Edelman (professor of English at Tufts University), “Learning Nothing: Bad Education,” pg 129-130, differences 1 May 2017; 28 (1): 124–173. doi: </w:t>
      </w:r>
      <w:hyperlink r:id="rId11" w:tgtFrame="_blank" w:history="1">
        <w:r w:rsidRPr="00742279">
          <w:rPr>
            <w:rStyle w:val="Hyperlink"/>
          </w:rPr>
          <w:t>https://doi.org/10.1215/10407391-3821724</w:t>
        </w:r>
      </w:hyperlink>
      <w:r w:rsidRPr="00742279">
        <w:t>] EY</w:t>
      </w:r>
    </w:p>
    <w:p w14:paraId="2A09A997" w14:textId="77777777" w:rsidR="00310BAF" w:rsidRPr="00742279" w:rsidRDefault="00310BAF" w:rsidP="00310BAF">
      <w:pPr>
        <w:rPr>
          <w:sz w:val="14"/>
        </w:rPr>
      </w:pPr>
      <w:r w:rsidRPr="00742279">
        <w:rPr>
          <w:sz w:val="14"/>
        </w:rPr>
        <w:t xml:space="preserve">It follows that queerness, as the figure of such a radical unbecoming, maintains a persistently negative link to the logic of education. </w:t>
      </w:r>
      <w:r w:rsidRPr="00607BD7">
        <w:rPr>
          <w:highlight w:val="cyan"/>
          <w:u w:val="single"/>
        </w:rPr>
        <w:t>Queerness</w:t>
      </w:r>
      <w:r w:rsidRPr="00742279">
        <w:rPr>
          <w:u w:val="single"/>
        </w:rPr>
        <w:t xml:space="preserve">, </w:t>
      </w:r>
      <w:r w:rsidRPr="00607BD7">
        <w:rPr>
          <w:highlight w:val="cyan"/>
          <w:u w:val="single"/>
        </w:rPr>
        <w:t>wherever it shows itself</w:t>
      </w:r>
      <w:r w:rsidRPr="00742279">
        <w:rPr>
          <w:u w:val="single"/>
        </w:rPr>
        <w:t xml:space="preserve"> (</w:t>
      </w:r>
      <w:r w:rsidRPr="00607BD7">
        <w:rPr>
          <w:highlight w:val="cyan"/>
          <w:u w:val="single"/>
        </w:rPr>
        <w:t>in</w:t>
      </w:r>
      <w:r w:rsidRPr="00742279">
        <w:rPr>
          <w:u w:val="single"/>
        </w:rPr>
        <w:t xml:space="preserve"> the form of a </w:t>
      </w:r>
      <w:r w:rsidRPr="00607BD7">
        <w:rPr>
          <w:highlight w:val="cyan"/>
          <w:u w:val="single"/>
        </w:rPr>
        <w:t>catachresis</w:t>
      </w:r>
      <w:r w:rsidRPr="00742279">
        <w:rPr>
          <w:u w:val="single"/>
        </w:rPr>
        <w:t xml:space="preserve">), </w:t>
      </w:r>
      <w:r w:rsidRPr="00607BD7">
        <w:rPr>
          <w:highlight w:val="cyan"/>
          <w:u w:val="single"/>
        </w:rPr>
        <w:t xml:space="preserve">effects a </w:t>
      </w:r>
      <w:r w:rsidRPr="00607BD7">
        <w:rPr>
          <w:b/>
          <w:bCs/>
          <w:highlight w:val="cyan"/>
          <w:u w:val="single"/>
        </w:rPr>
        <w:t>counterpedagogy</w:t>
      </w:r>
      <w:r w:rsidRPr="00742279">
        <w:rPr>
          <w:u w:val="single"/>
        </w:rPr>
        <w:t xml:space="preserve">, </w:t>
      </w:r>
      <w:r w:rsidRPr="00607BD7">
        <w:rPr>
          <w:highlight w:val="cyan"/>
          <w:u w:val="single"/>
        </w:rPr>
        <w:t>refuting</w:t>
      </w:r>
      <w:r w:rsidRPr="00742279">
        <w:rPr>
          <w:u w:val="single"/>
        </w:rPr>
        <w:t xml:space="preserve">, by its mere appearance, </w:t>
      </w:r>
      <w:r w:rsidRPr="00607BD7">
        <w:rPr>
          <w:highlight w:val="cyan"/>
          <w:u w:val="single"/>
        </w:rPr>
        <w:t>the reality that offers it no place</w:t>
      </w:r>
      <w:r w:rsidRPr="00742279">
        <w:rPr>
          <w:u w:val="single"/>
        </w:rPr>
        <w:t>—or that grants it the place of what nullifies as well as the nonplace of the null</w:t>
      </w:r>
      <w:r w:rsidRPr="00742279">
        <w:rPr>
          <w:sz w:val="14"/>
        </w:rPr>
        <w:t>. Like poetry in W. H. Auden’s well-known phrase</w:t>
      </w:r>
      <w:r w:rsidRPr="00742279">
        <w:rPr>
          <w:u w:val="single"/>
        </w:rPr>
        <w:t xml:space="preserve">, </w:t>
      </w:r>
      <w:r w:rsidRPr="00607BD7">
        <w:rPr>
          <w:highlight w:val="cyan"/>
          <w:u w:val="single"/>
        </w:rPr>
        <w:t xml:space="preserve">queerness makes </w:t>
      </w:r>
      <w:r w:rsidRPr="00607BD7">
        <w:rPr>
          <w:b/>
          <w:bCs/>
          <w:highlight w:val="cyan"/>
          <w:u w:val="single"/>
        </w:rPr>
        <w:t>nothing</w:t>
      </w:r>
      <w:r w:rsidRPr="00607BD7">
        <w:rPr>
          <w:highlight w:val="cyan"/>
          <w:u w:val="single"/>
        </w:rPr>
        <w:t xml:space="preserve"> happen</w:t>
      </w:r>
      <w:r w:rsidRPr="00742279">
        <w:rPr>
          <w:sz w:val="14"/>
        </w:rPr>
        <w:t xml:space="preserve">; it incises that nothing in reality with an acid’s caustic bite. Like a flame that affords the hapless moth an unsentimental education, so queerness dissolves the coherence to which our reality pretends, belying the comprehension, the unifying framework of the world, that the Child as meaning’s cynosure ostensibly preserves.3 </w:t>
      </w:r>
      <w:r w:rsidRPr="00607BD7">
        <w:rPr>
          <w:highlight w:val="cyan"/>
          <w:u w:val="single"/>
        </w:rPr>
        <w:t>Futurism</w:t>
      </w:r>
      <w:r w:rsidRPr="00742279">
        <w:rPr>
          <w:u w:val="single"/>
        </w:rPr>
        <w:t xml:space="preserve"> </w:t>
      </w:r>
      <w:r w:rsidRPr="00607BD7">
        <w:rPr>
          <w:highlight w:val="cyan"/>
          <w:u w:val="single"/>
        </w:rPr>
        <w:t xml:space="preserve">compels us to </w:t>
      </w:r>
      <w:r w:rsidRPr="00607BD7">
        <w:rPr>
          <w:b/>
          <w:bCs/>
          <w:highlight w:val="cyan"/>
          <w:u w:val="single"/>
        </w:rPr>
        <w:t>indoctrinate</w:t>
      </w:r>
      <w:r w:rsidRPr="00607BD7">
        <w:rPr>
          <w:highlight w:val="cyan"/>
          <w:u w:val="single"/>
        </w:rPr>
        <w:t xml:space="preserve"> children</w:t>
      </w:r>
      <w:r w:rsidRPr="00742279">
        <w:rPr>
          <w:u w:val="single"/>
        </w:rPr>
        <w:t xml:space="preserve"> </w:t>
      </w:r>
      <w:r w:rsidRPr="00607BD7">
        <w:rPr>
          <w:highlight w:val="cyan"/>
          <w:u w:val="single"/>
        </w:rPr>
        <w:t xml:space="preserve">in what </w:t>
      </w:r>
      <w:r w:rsidRPr="00607BD7">
        <w:rPr>
          <w:b/>
          <w:bCs/>
          <w:highlight w:val="cyan"/>
          <w:u w:val="single"/>
        </w:rPr>
        <w:t>ought</w:t>
      </w:r>
      <w:r w:rsidRPr="00607BD7">
        <w:rPr>
          <w:highlight w:val="cyan"/>
          <w:u w:val="single"/>
        </w:rPr>
        <w:t xml:space="preserve"> to be,</w:t>
      </w:r>
      <w:r w:rsidRPr="00742279">
        <w:rPr>
          <w:u w:val="single"/>
        </w:rPr>
        <w:t xml:space="preserve"> not what is, </w:t>
      </w:r>
      <w:r w:rsidRPr="00607BD7">
        <w:rPr>
          <w:highlight w:val="cyan"/>
          <w:u w:val="single"/>
        </w:rPr>
        <w:t>shrouding them in</w:t>
      </w:r>
      <w:r w:rsidRPr="00742279">
        <w:rPr>
          <w:u w:val="single"/>
        </w:rPr>
        <w:t xml:space="preserve"> the blinder of the </w:t>
      </w:r>
      <w:r w:rsidRPr="00607BD7">
        <w:rPr>
          <w:highlight w:val="cyan"/>
          <w:u w:val="single"/>
        </w:rPr>
        <w:t xml:space="preserve">putative </w:t>
      </w:r>
      <w:r w:rsidRPr="00607BD7">
        <w:rPr>
          <w:b/>
          <w:bCs/>
          <w:highlight w:val="cyan"/>
          <w:u w:val="single"/>
        </w:rPr>
        <w:t>innocence</w:t>
      </w:r>
      <w:r w:rsidRPr="00742279">
        <w:rPr>
          <w:u w:val="single"/>
        </w:rPr>
        <w:t xml:space="preserve"> associated with the Child and imposed onchildren the better to enable the </w:t>
      </w:r>
      <w:r w:rsidRPr="00742279">
        <w:rPr>
          <w:b/>
          <w:bCs/>
          <w:u w:val="single"/>
        </w:rPr>
        <w:t>social control</w:t>
      </w:r>
      <w:r w:rsidRPr="00742279">
        <w:rPr>
          <w:u w:val="single"/>
        </w:rPr>
        <w:t xml:space="preserve"> of adult</w:t>
      </w:r>
      <w:r w:rsidRPr="00742279">
        <w:rPr>
          <w:sz w:val="14"/>
        </w:rPr>
        <w:t xml:space="preserve">s. In the eyes of this all-pervasive regime, “the queer,” like a counterfactual assertion produced in the land of the Houyhnhnms, represents, wherever the Child is concerned, the Swiftian thing which is not: it represents, that is, the being who intends the negation of being as such—the negation of being as defined, at least, by reproductive futurism. </w:t>
      </w:r>
      <w:r w:rsidRPr="00607BD7">
        <w:rPr>
          <w:highlight w:val="cyan"/>
          <w:u w:val="single"/>
        </w:rPr>
        <w:t>Thus queerness</w:t>
      </w:r>
      <w:r w:rsidRPr="00742279">
        <w:rPr>
          <w:u w:val="single"/>
        </w:rPr>
        <w:t xml:space="preserve">, from the normative perspective, </w:t>
      </w:r>
      <w:r w:rsidRPr="00607BD7">
        <w:rPr>
          <w:highlight w:val="cyan"/>
          <w:u w:val="single"/>
        </w:rPr>
        <w:t>promotes</w:t>
      </w:r>
      <w:r w:rsidRPr="00742279">
        <w:rPr>
          <w:u w:val="single"/>
        </w:rPr>
        <w:t xml:space="preserve"> what I’m calling here </w:t>
      </w:r>
      <w:r w:rsidRPr="00607BD7">
        <w:rPr>
          <w:highlight w:val="cyan"/>
          <w:u w:val="single"/>
        </w:rPr>
        <w:t>bad education</w:t>
      </w:r>
      <w:r w:rsidRPr="00742279">
        <w:rPr>
          <w:u w:val="single"/>
        </w:rPr>
        <w:t xml:space="preserve">, the education </w:t>
      </w:r>
      <w:r w:rsidRPr="00607BD7">
        <w:rPr>
          <w:highlight w:val="cyan"/>
          <w:u w:val="single"/>
        </w:rPr>
        <w:t>that</w:t>
      </w:r>
      <w:r w:rsidRPr="00742279">
        <w:rPr>
          <w:u w:val="single"/>
        </w:rPr>
        <w:t xml:space="preserve"> </w:t>
      </w:r>
      <w:r w:rsidRPr="00607BD7">
        <w:rPr>
          <w:highlight w:val="cyan"/>
          <w:u w:val="single"/>
        </w:rPr>
        <w:t>teaches us nothing</w:t>
      </w:r>
      <w:r w:rsidRPr="00742279">
        <w:rPr>
          <w:u w:val="single"/>
        </w:rPr>
        <w:t xml:space="preserve"> </w:t>
      </w:r>
      <w:r w:rsidRPr="00607BD7">
        <w:rPr>
          <w:highlight w:val="cyan"/>
          <w:u w:val="single"/>
        </w:rPr>
        <w:t>but the nothing of the thing which is not</w:t>
      </w:r>
      <w:r w:rsidRPr="00742279">
        <w:rPr>
          <w:u w:val="single"/>
        </w:rPr>
        <w:t>.</w:t>
      </w:r>
      <w:r w:rsidRPr="00742279">
        <w:rPr>
          <w:sz w:val="14"/>
        </w:rPr>
        <w:t xml:space="preserve"> </w:t>
      </w:r>
      <w:r w:rsidRPr="00742279">
        <w:rPr>
          <w:u w:val="single"/>
        </w:rPr>
        <w:t xml:space="preserve">Like the Child, the queer is a fantasy figure catachrestically produced </w:t>
      </w:r>
      <w:r w:rsidRPr="00607BD7">
        <w:rPr>
          <w:highlight w:val="cyan"/>
          <w:u w:val="single"/>
        </w:rPr>
        <w:t xml:space="preserve">to fill in the void that precludes the world’s </w:t>
      </w:r>
      <w:r w:rsidRPr="00607BD7">
        <w:rPr>
          <w:b/>
          <w:bCs/>
          <w:highlight w:val="cyan"/>
          <w:u w:val="single"/>
        </w:rPr>
        <w:t>totalization</w:t>
      </w:r>
      <w:r w:rsidRPr="00607BD7">
        <w:rPr>
          <w:highlight w:val="cyan"/>
          <w:u w:val="single"/>
        </w:rPr>
        <w:t>.</w:t>
      </w:r>
      <w:r w:rsidRPr="00742279">
        <w:rPr>
          <w:u w:val="single"/>
        </w:rPr>
        <w:t xml:space="preserve"> The Child, however, signals the attainment of that totality in the future while the queer stands in for the obstacle impeding its realization in the present</w:t>
      </w:r>
      <w:r w:rsidRPr="00742279">
        <w:rPr>
          <w:sz w:val="14"/>
        </w:rPr>
        <w:t xml:space="preserve">. Fleshing out the cut of division in terms of contingent historical identities constructed to ontologize ontological exclu - sion, those who are queered are libidinally stained with the negativity of the thing which is not. </w:t>
      </w:r>
      <w:r w:rsidRPr="00607BD7">
        <w:rPr>
          <w:highlight w:val="cyan"/>
          <w:u w:val="single"/>
        </w:rPr>
        <w:t xml:space="preserve">They </w:t>
      </w:r>
      <w:r w:rsidRPr="00607BD7">
        <w:rPr>
          <w:b/>
          <w:bCs/>
          <w:highlight w:val="cyan"/>
          <w:u w:val="single"/>
        </w:rPr>
        <w:t>threaten</w:t>
      </w:r>
      <w:r w:rsidRPr="00742279">
        <w:rPr>
          <w:u w:val="single"/>
        </w:rPr>
        <w:t xml:space="preserve"> </w:t>
      </w:r>
      <w:r w:rsidRPr="00607BD7">
        <w:rPr>
          <w:highlight w:val="cyan"/>
          <w:u w:val="single"/>
        </w:rPr>
        <w:t>the Child,</w:t>
      </w:r>
      <w:r w:rsidRPr="00742279">
        <w:rPr>
          <w:u w:val="single"/>
        </w:rPr>
        <w:t xml:space="preserve"> and therefore the future, </w:t>
      </w:r>
      <w:r w:rsidRPr="00607BD7">
        <w:rPr>
          <w:highlight w:val="cyan"/>
          <w:u w:val="single"/>
        </w:rPr>
        <w:t>by desublimating its “innocence</w:t>
      </w:r>
      <w:r w:rsidRPr="00742279">
        <w:rPr>
          <w:u w:val="single"/>
        </w:rPr>
        <w:t>,” reducing it from privileged object of desire to the void at the core of the drive</w:t>
      </w:r>
      <w:r w:rsidRPr="00742279">
        <w:rPr>
          <w:sz w:val="14"/>
        </w:rPr>
        <w:t>.</w:t>
      </w:r>
    </w:p>
    <w:p w14:paraId="4FBBD2A8" w14:textId="06F99216" w:rsidR="00310BAF" w:rsidRDefault="00D062AB" w:rsidP="00D062AB">
      <w:pPr>
        <w:pStyle w:val="Heading2"/>
      </w:pPr>
      <w:r>
        <w:lastRenderedPageBreak/>
        <w:t>2AC---DnG</w:t>
      </w:r>
    </w:p>
    <w:p w14:paraId="71B88870" w14:textId="77777777" w:rsidR="00D062AB" w:rsidRDefault="00D062AB" w:rsidP="00D062AB">
      <w:pPr>
        <w:pStyle w:val="Heading4"/>
        <w:spacing w:before="30" w:line="278" w:lineRule="atLeast"/>
        <w:rPr>
          <w:rFonts w:eastAsia="Times New Roman" w:cs="Calibri"/>
          <w:color w:val="000000"/>
          <w:szCs w:val="26"/>
          <w:lang w:val="en-CA" w:eastAsia="zh-CN"/>
        </w:rPr>
      </w:pPr>
      <w:r>
        <w:rPr>
          <w:rFonts w:cs="Calibri"/>
          <w:color w:val="000000"/>
          <w:szCs w:val="26"/>
        </w:rPr>
        <w:t>Focus on becoming pathologizes black bodies as static liabilities that hamper posthuman movement.</w:t>
      </w:r>
    </w:p>
    <w:p w14:paraId="4F571936" w14:textId="77777777" w:rsidR="00D062AB" w:rsidRDefault="00D062AB" w:rsidP="00D062AB">
      <w:pPr>
        <w:spacing w:after="120" w:line="235" w:lineRule="atLeast"/>
        <w:rPr>
          <w:color w:val="000000"/>
        </w:rPr>
      </w:pPr>
      <w:r>
        <w:rPr>
          <w:b/>
          <w:bCs/>
          <w:color w:val="000000"/>
          <w:sz w:val="26"/>
          <w:szCs w:val="26"/>
        </w:rPr>
        <w:t>Barchiesi</w:t>
      </w:r>
      <w:r>
        <w:rPr>
          <w:color w:val="000000"/>
        </w:rPr>
        <w:t> </w:t>
      </w:r>
      <w:r>
        <w:rPr>
          <w:b/>
          <w:bCs/>
          <w:color w:val="000000"/>
          <w:sz w:val="26"/>
          <w:szCs w:val="26"/>
        </w:rPr>
        <w:t>19</w:t>
      </w:r>
      <w:r>
        <w:rPr>
          <w:color w:val="000000"/>
        </w:rPr>
        <w:t>, Ohio State University, African American and African Studies Department. (Franco, Winter 2019, “Social Death in the Staging of the Encounter; or, the Antiblackness of Critical Theory”, Published in Propter Nos, Vol. 3, pg. 55-57)</w:t>
      </w:r>
    </w:p>
    <w:p w14:paraId="5B6F1571" w14:textId="77777777" w:rsidR="00D062AB" w:rsidRDefault="00D062AB" w:rsidP="00D062AB">
      <w:pPr>
        <w:spacing w:line="235" w:lineRule="atLeast"/>
        <w:rPr>
          <w:color w:val="000000"/>
        </w:rPr>
      </w:pPr>
      <w:r>
        <w:rPr>
          <w:color w:val="000000"/>
          <w:u w:val="single"/>
        </w:rPr>
        <w:t>A Spinozian concern</w:t>
      </w:r>
      <w:r>
        <w:rPr>
          <w:color w:val="000000"/>
        </w:rPr>
        <w:t> (</w:t>
      </w:r>
      <w:r>
        <w:rPr>
          <w:color w:val="000000"/>
          <w:u w:val="single"/>
        </w:rPr>
        <w:t>with or without the</w:t>
      </w:r>
      <w:r>
        <w:rPr>
          <w:color w:val="000000"/>
        </w:rPr>
        <w:t> </w:t>
      </w:r>
      <w:r>
        <w:rPr>
          <w:b/>
          <w:bCs/>
          <w:color w:val="000000"/>
          <w:u w:val="single"/>
          <w:shd w:val="clear" w:color="auto" w:fill="00FFFF"/>
        </w:rPr>
        <w:t>Deleuzian</w:t>
      </w:r>
      <w:r>
        <w:rPr>
          <w:color w:val="000000"/>
        </w:rPr>
        <w:t> </w:t>
      </w:r>
      <w:r>
        <w:rPr>
          <w:b/>
          <w:bCs/>
          <w:color w:val="000000"/>
          <w:u w:val="single"/>
          <w:shd w:val="clear" w:color="auto" w:fill="00FFFF"/>
        </w:rPr>
        <w:t>mediation</w:t>
      </w:r>
      <w:r>
        <w:rPr>
          <w:color w:val="000000"/>
        </w:rPr>
        <w:t>) </w:t>
      </w:r>
      <w:r>
        <w:rPr>
          <w:color w:val="000000"/>
          <w:u w:val="single"/>
        </w:rPr>
        <w:t>with the body as the</w:t>
      </w:r>
      <w:r>
        <w:rPr>
          <w:color w:val="000000"/>
        </w:rPr>
        <w:t> </w:t>
      </w:r>
      <w:r>
        <w:rPr>
          <w:b/>
          <w:bCs/>
          <w:color w:val="000000"/>
          <w:u w:val="single"/>
        </w:rPr>
        <w:t>ontological ground</w:t>
      </w:r>
      <w:r>
        <w:rPr>
          <w:color w:val="000000"/>
        </w:rPr>
        <w:t> </w:t>
      </w:r>
      <w:r>
        <w:rPr>
          <w:color w:val="000000"/>
          <w:u w:val="single"/>
        </w:rPr>
        <w:t>of Human encounters</w:t>
      </w:r>
      <w:r>
        <w:rPr>
          <w:color w:val="000000"/>
        </w:rPr>
        <w:t> </w:t>
      </w:r>
      <w:r>
        <w:rPr>
          <w:color w:val="000000"/>
          <w:u w:val="single"/>
          <w:shd w:val="clear" w:color="auto" w:fill="00FFFF"/>
        </w:rPr>
        <w:t>has become</w:t>
      </w:r>
      <w:r>
        <w:rPr>
          <w:color w:val="000000"/>
        </w:rPr>
        <w:t> </w:t>
      </w:r>
      <w:r>
        <w:rPr>
          <w:b/>
          <w:bCs/>
          <w:color w:val="000000"/>
          <w:u w:val="single"/>
          <w:shd w:val="clear" w:color="auto" w:fill="00FFFF"/>
        </w:rPr>
        <w:t>quite appealing</w:t>
      </w:r>
      <w:r>
        <w:rPr>
          <w:color w:val="000000"/>
        </w:rPr>
        <w:t> </w:t>
      </w:r>
      <w:r>
        <w:rPr>
          <w:color w:val="000000"/>
          <w:u w:val="single"/>
        </w:rPr>
        <w:t>to</w:t>
      </w:r>
      <w:r>
        <w:rPr>
          <w:color w:val="000000"/>
        </w:rPr>
        <w:t> </w:t>
      </w:r>
      <w:r>
        <w:rPr>
          <w:b/>
          <w:bCs/>
          <w:color w:val="000000"/>
          <w:u w:val="single"/>
        </w:rPr>
        <w:t>critical theory</w:t>
      </w:r>
      <w:r>
        <w:rPr>
          <w:color w:val="000000"/>
        </w:rPr>
        <w:t>, </w:t>
      </w:r>
      <w:r>
        <w:rPr>
          <w:color w:val="000000"/>
          <w:u w:val="single"/>
        </w:rPr>
        <w:t>especially</w:t>
      </w:r>
      <w:r>
        <w:rPr>
          <w:color w:val="000000"/>
        </w:rPr>
        <w:t> </w:t>
      </w:r>
      <w:r>
        <w:rPr>
          <w:color w:val="000000"/>
          <w:u w:val="single"/>
          <w:shd w:val="clear" w:color="auto" w:fill="00FFFF"/>
        </w:rPr>
        <w:t>in the footsteps of the “</w:t>
      </w:r>
      <w:r>
        <w:rPr>
          <w:b/>
          <w:bCs/>
          <w:color w:val="000000"/>
          <w:u w:val="single"/>
          <w:shd w:val="clear" w:color="auto" w:fill="00FFFF"/>
        </w:rPr>
        <w:t>affective turn</w:t>
      </w:r>
      <w:r>
        <w:rPr>
          <w:color w:val="000000"/>
          <w:u w:val="single"/>
        </w:rPr>
        <w:t>”</w:t>
      </w:r>
      <w:r>
        <w:rPr>
          <w:color w:val="000000"/>
        </w:rPr>
        <w:t> </w:t>
      </w:r>
      <w:r>
        <w:rPr>
          <w:color w:val="000000"/>
          <w:u w:val="single"/>
        </w:rPr>
        <w:t>and “nomadic”</w:t>
      </w:r>
      <w:r>
        <w:rPr>
          <w:color w:val="000000"/>
        </w:rPr>
        <w:t> </w:t>
      </w:r>
      <w:r>
        <w:rPr>
          <w:b/>
          <w:bCs/>
          <w:color w:val="000000"/>
          <w:u w:val="single"/>
        </w:rPr>
        <w:t>decenterings</w:t>
      </w:r>
      <w:r>
        <w:rPr>
          <w:color w:val="000000"/>
        </w:rPr>
        <w:t> </w:t>
      </w:r>
      <w:r>
        <w:rPr>
          <w:b/>
          <w:bCs/>
          <w:color w:val="000000"/>
          <w:u w:val="single"/>
        </w:rPr>
        <w:t>of the subject</w:t>
      </w:r>
      <w:r>
        <w:rPr>
          <w:color w:val="000000"/>
        </w:rPr>
        <w:t>. Perceptions that precarity is ineliminable and persistent severely disrupted older signposts of progress—labor, gender, or national social inclusion—and revealed anxieties with recuperating precarity itself within a relational ontology. </w:t>
      </w:r>
      <w:r>
        <w:rPr>
          <w:color w:val="000000"/>
          <w:u w:val="single"/>
          <w:shd w:val="clear" w:color="auto" w:fill="00FFFF"/>
        </w:rPr>
        <w:t>The mission seems to be the</w:t>
      </w:r>
      <w:r>
        <w:rPr>
          <w:color w:val="000000"/>
        </w:rPr>
        <w:t> </w:t>
      </w:r>
      <w:r>
        <w:rPr>
          <w:b/>
          <w:bCs/>
          <w:color w:val="000000"/>
          <w:u w:val="single"/>
          <w:shd w:val="clear" w:color="auto" w:fill="00FFFF"/>
        </w:rPr>
        <w:t>rescue</w:t>
      </w:r>
      <w:r>
        <w:rPr>
          <w:color w:val="000000"/>
        </w:rPr>
        <w:t> </w:t>
      </w:r>
      <w:r>
        <w:rPr>
          <w:color w:val="000000"/>
          <w:u w:val="single"/>
          <w:shd w:val="clear" w:color="auto" w:fill="00FFFF"/>
        </w:rPr>
        <w:t>of</w:t>
      </w:r>
      <w:r>
        <w:rPr>
          <w:color w:val="000000"/>
        </w:rPr>
        <w:t> </w:t>
      </w:r>
      <w:r>
        <w:rPr>
          <w:color w:val="000000"/>
          <w:u w:val="single"/>
        </w:rPr>
        <w:t>“</w:t>
      </w:r>
      <w:r>
        <w:rPr>
          <w:b/>
          <w:bCs/>
          <w:color w:val="000000"/>
          <w:u w:val="single"/>
        </w:rPr>
        <w:t>living</w:t>
      </w:r>
      <w:r>
        <w:rPr>
          <w:color w:val="000000"/>
        </w:rPr>
        <w:t> </w:t>
      </w:r>
      <w:r>
        <w:rPr>
          <w:b/>
          <w:bCs/>
          <w:color w:val="000000"/>
          <w:u w:val="single"/>
          <w:shd w:val="clear" w:color="auto" w:fill="00FFFF"/>
        </w:rPr>
        <w:t>labor</w:t>
      </w:r>
      <w:r>
        <w:rPr>
          <w:color w:val="000000"/>
          <w:u w:val="single"/>
        </w:rPr>
        <w:t>”</w:t>
      </w:r>
      <w:r>
        <w:rPr>
          <w:color w:val="000000"/>
        </w:rPr>
        <w:t>32 (Virno 1999) as inherent to worker’s bodies belonging to the Human family, </w:t>
      </w:r>
      <w:r>
        <w:rPr>
          <w:color w:val="000000"/>
          <w:u w:val="single"/>
          <w:shd w:val="clear" w:color="auto" w:fill="00FFFF"/>
        </w:rPr>
        <w:t>leaving to the Slave the</w:t>
      </w:r>
      <w:r>
        <w:rPr>
          <w:color w:val="000000"/>
        </w:rPr>
        <w:t> </w:t>
      </w:r>
      <w:r>
        <w:rPr>
          <w:b/>
          <w:bCs/>
          <w:color w:val="000000"/>
          <w:u w:val="single"/>
          <w:shd w:val="clear" w:color="auto" w:fill="00FFFF"/>
        </w:rPr>
        <w:t>permanent</w:t>
      </w:r>
      <w:r>
        <w:rPr>
          <w:color w:val="000000"/>
          <w:u w:val="single"/>
        </w:rPr>
        <w:t>, thus</w:t>
      </w:r>
      <w:r>
        <w:rPr>
          <w:color w:val="000000"/>
        </w:rPr>
        <w:t> </w:t>
      </w:r>
      <w:r>
        <w:rPr>
          <w:b/>
          <w:bCs/>
          <w:color w:val="000000"/>
          <w:u w:val="single"/>
        </w:rPr>
        <w:t>deathly</w:t>
      </w:r>
      <w:r>
        <w:rPr>
          <w:color w:val="000000"/>
          <w:u w:val="single"/>
        </w:rPr>
        <w:t>,</w:t>
      </w:r>
      <w:r>
        <w:rPr>
          <w:color w:val="000000"/>
        </w:rPr>
        <w:t> </w:t>
      </w:r>
      <w:r>
        <w:rPr>
          <w:b/>
          <w:bCs/>
          <w:color w:val="000000"/>
          <w:u w:val="single"/>
          <w:shd w:val="clear" w:color="auto" w:fill="00FFFF"/>
        </w:rPr>
        <w:t>separation of “labor power”</w:t>
      </w:r>
      <w:r>
        <w:rPr>
          <w:color w:val="000000"/>
        </w:rPr>
        <w:t> </w:t>
      </w:r>
      <w:r>
        <w:rPr>
          <w:color w:val="000000"/>
          <w:u w:val="single"/>
          <w:shd w:val="clear" w:color="auto" w:fill="00FFFF"/>
        </w:rPr>
        <w:t>from the flesh</w:t>
      </w:r>
      <w:r>
        <w:rPr>
          <w:color w:val="000000"/>
        </w:rPr>
        <w:t>, </w:t>
      </w:r>
      <w:r>
        <w:rPr>
          <w:color w:val="000000"/>
          <w:u w:val="single"/>
        </w:rPr>
        <w:t>and the</w:t>
      </w:r>
      <w:r>
        <w:rPr>
          <w:color w:val="000000"/>
        </w:rPr>
        <w:t> </w:t>
      </w:r>
      <w:r>
        <w:rPr>
          <w:color w:val="000000"/>
          <w:u w:val="single"/>
          <w:shd w:val="clear" w:color="auto" w:fill="00FFFF"/>
        </w:rPr>
        <w:t>ensuing</w:t>
      </w:r>
      <w:r>
        <w:rPr>
          <w:color w:val="000000"/>
        </w:rPr>
        <w:t> </w:t>
      </w:r>
      <w:r>
        <w:rPr>
          <w:b/>
          <w:bCs/>
          <w:color w:val="000000"/>
          <w:u w:val="single"/>
          <w:shd w:val="clear" w:color="auto" w:fill="00FFFF"/>
        </w:rPr>
        <w:t>impossibility</w:t>
      </w:r>
      <w:r>
        <w:rPr>
          <w:color w:val="000000"/>
        </w:rPr>
        <w:t> </w:t>
      </w:r>
      <w:r>
        <w:rPr>
          <w:color w:val="000000"/>
          <w:u w:val="single"/>
          <w:shd w:val="clear" w:color="auto" w:fill="00FFFF"/>
        </w:rPr>
        <w:t>of social inclusion</w:t>
      </w:r>
      <w:r>
        <w:rPr>
          <w:color w:val="000000"/>
        </w:rPr>
        <w:t> </w:t>
      </w:r>
      <w:r>
        <w:rPr>
          <w:color w:val="000000"/>
          <w:u w:val="single"/>
        </w:rPr>
        <w:t>and recognition</w:t>
      </w:r>
      <w:r>
        <w:rPr>
          <w:color w:val="000000"/>
        </w:rPr>
        <w:t>.33 In Negri’s reflection, </w:t>
      </w:r>
      <w:r>
        <w:rPr>
          <w:color w:val="000000"/>
          <w:u w:val="single"/>
        </w:rPr>
        <w:t>it is indeed the</w:t>
      </w:r>
      <w:r>
        <w:rPr>
          <w:color w:val="000000"/>
        </w:rPr>
        <w:t> </w:t>
      </w:r>
      <w:r>
        <w:rPr>
          <w:b/>
          <w:bCs/>
          <w:color w:val="000000"/>
          <w:u w:val="single"/>
        </w:rPr>
        <w:t>possibility of encounter</w:t>
      </w:r>
      <w:r>
        <w:rPr>
          <w:color w:val="000000"/>
        </w:rPr>
        <w:t> </w:t>
      </w:r>
      <w:r>
        <w:rPr>
          <w:color w:val="000000"/>
          <w:u w:val="single"/>
        </w:rPr>
        <w:t>and the</w:t>
      </w:r>
      <w:r>
        <w:rPr>
          <w:color w:val="000000"/>
        </w:rPr>
        <w:t> </w:t>
      </w:r>
      <w:r>
        <w:rPr>
          <w:b/>
          <w:bCs/>
          <w:color w:val="000000"/>
          <w:u w:val="single"/>
        </w:rPr>
        <w:t>promise of relationality</w:t>
      </w:r>
      <w:r>
        <w:rPr>
          <w:color w:val="000000"/>
        </w:rPr>
        <w:t> </w:t>
      </w:r>
      <w:r>
        <w:rPr>
          <w:color w:val="000000"/>
          <w:u w:val="single"/>
        </w:rPr>
        <w:t>that</w:t>
      </w:r>
      <w:r>
        <w:rPr>
          <w:color w:val="000000"/>
        </w:rPr>
        <w:t> </w:t>
      </w:r>
      <w:r>
        <w:rPr>
          <w:b/>
          <w:bCs/>
          <w:color w:val="000000"/>
          <w:u w:val="single"/>
        </w:rPr>
        <w:t>infuse</w:t>
      </w:r>
      <w:r>
        <w:rPr>
          <w:color w:val="000000"/>
        </w:rPr>
        <w:t> </w:t>
      </w:r>
      <w:r>
        <w:rPr>
          <w:color w:val="000000"/>
          <w:u w:val="single"/>
        </w:rPr>
        <w:t>work with a new ontological status, keeping it on the</w:t>
      </w:r>
      <w:r>
        <w:rPr>
          <w:color w:val="000000"/>
        </w:rPr>
        <w:t> </w:t>
      </w:r>
      <w:r>
        <w:rPr>
          <w:b/>
          <w:bCs/>
          <w:color w:val="000000"/>
          <w:u w:val="single"/>
        </w:rPr>
        <w:t>Human side</w:t>
      </w:r>
      <w:r>
        <w:rPr>
          <w:color w:val="000000"/>
        </w:rPr>
        <w:t> </w:t>
      </w:r>
      <w:r>
        <w:rPr>
          <w:color w:val="000000"/>
          <w:u w:val="single"/>
        </w:rPr>
        <w:t>of precarity and</w:t>
      </w:r>
      <w:r>
        <w:rPr>
          <w:color w:val="000000"/>
        </w:rPr>
        <w:t> </w:t>
      </w:r>
      <w:r>
        <w:rPr>
          <w:b/>
          <w:bCs/>
          <w:color w:val="000000"/>
          <w:u w:val="single"/>
        </w:rPr>
        <w:t>preventing it</w:t>
      </w:r>
      <w:r>
        <w:rPr>
          <w:color w:val="000000"/>
        </w:rPr>
        <w:t> </w:t>
      </w:r>
      <w:r>
        <w:rPr>
          <w:color w:val="000000"/>
          <w:u w:val="single"/>
        </w:rPr>
        <w:t>from falling into the</w:t>
      </w:r>
      <w:r>
        <w:rPr>
          <w:color w:val="000000"/>
        </w:rPr>
        <w:t> </w:t>
      </w:r>
      <w:r>
        <w:rPr>
          <w:b/>
          <w:bCs/>
          <w:color w:val="000000"/>
          <w:u w:val="single"/>
        </w:rPr>
        <w:t>abjection of enslavement</w:t>
      </w:r>
      <w:r>
        <w:rPr>
          <w:color w:val="000000"/>
        </w:rPr>
        <w:t>. Negri’s redemption of work not as labor but as relation thus entails a revitalizing “ontology of work” centered on “immaterial” properties that are “intellectual, communicational, relational, affective, which are expressed by subjects and social movements, thereby leading to production.”34 </w:t>
      </w:r>
      <w:r>
        <w:rPr>
          <w:color w:val="000000"/>
          <w:u w:val="single"/>
          <w:shd w:val="clear" w:color="auto" w:fill="00FFFF"/>
        </w:rPr>
        <w:t>Critical theory’s</w:t>
      </w:r>
      <w:r>
        <w:rPr>
          <w:color w:val="000000"/>
        </w:rPr>
        <w:t> </w:t>
      </w:r>
      <w:r>
        <w:rPr>
          <w:b/>
          <w:bCs/>
          <w:color w:val="000000"/>
          <w:u w:val="single"/>
        </w:rPr>
        <w:t>conceptual</w:t>
      </w:r>
      <w:r>
        <w:rPr>
          <w:color w:val="000000"/>
        </w:rPr>
        <w:t> </w:t>
      </w:r>
      <w:r>
        <w:rPr>
          <w:color w:val="000000"/>
          <w:u w:val="single"/>
        </w:rPr>
        <w:t>and</w:t>
      </w:r>
      <w:r>
        <w:rPr>
          <w:color w:val="000000"/>
        </w:rPr>
        <w:t> </w:t>
      </w:r>
      <w:r>
        <w:rPr>
          <w:b/>
          <w:bCs/>
          <w:color w:val="000000"/>
          <w:u w:val="single"/>
        </w:rPr>
        <w:t>ethical</w:t>
      </w:r>
      <w:r>
        <w:rPr>
          <w:color w:val="000000"/>
        </w:rPr>
        <w:t> </w:t>
      </w:r>
      <w:r>
        <w:rPr>
          <w:b/>
          <w:bCs/>
          <w:color w:val="000000"/>
          <w:u w:val="single"/>
          <w:shd w:val="clear" w:color="auto" w:fill="00FFFF"/>
        </w:rPr>
        <w:t>investment</w:t>
      </w:r>
      <w:r>
        <w:rPr>
          <w:color w:val="000000"/>
        </w:rPr>
        <w:t> </w:t>
      </w:r>
      <w:r>
        <w:rPr>
          <w:color w:val="000000"/>
          <w:u w:val="single"/>
          <w:shd w:val="clear" w:color="auto" w:fill="00FFFF"/>
        </w:rPr>
        <w:t>in</w:t>
      </w:r>
      <w:r>
        <w:rPr>
          <w:color w:val="000000"/>
        </w:rPr>
        <w:t> the encounter as the force deemed to restore potential, </w:t>
      </w:r>
      <w:r>
        <w:rPr>
          <w:b/>
          <w:bCs/>
          <w:color w:val="000000"/>
          <w:u w:val="single"/>
          <w:shd w:val="clear" w:color="auto" w:fill="00FFFF"/>
        </w:rPr>
        <w:t>becoming</w:t>
      </w:r>
      <w:r>
        <w:rPr>
          <w:color w:val="000000"/>
        </w:rPr>
        <w:t>, and equlibrium to bodies—singular as well as social—otherwise constantly and vehemently stimulated to be “out of step with themselves,” to recall Simondon’s formulation,35 </w:t>
      </w:r>
      <w:r>
        <w:rPr>
          <w:color w:val="000000"/>
          <w:u w:val="single"/>
          <w:shd w:val="clear" w:color="auto" w:fill="00FFFF"/>
        </w:rPr>
        <w:t>is</w:t>
      </w:r>
      <w:r>
        <w:rPr>
          <w:color w:val="000000"/>
        </w:rPr>
        <w:t> </w:t>
      </w:r>
      <w:r>
        <w:rPr>
          <w:color w:val="000000"/>
          <w:u w:val="single"/>
        </w:rPr>
        <w:t>thus</w:t>
      </w:r>
      <w:r>
        <w:rPr>
          <w:color w:val="000000"/>
        </w:rPr>
        <w:t> overtly </w:t>
      </w:r>
      <w:r>
        <w:rPr>
          <w:color w:val="000000"/>
          <w:u w:val="single"/>
          <w:shd w:val="clear" w:color="auto" w:fill="00FFFF"/>
        </w:rPr>
        <w:t>aimed at</w:t>
      </w:r>
      <w:r>
        <w:rPr>
          <w:color w:val="000000"/>
        </w:rPr>
        <w:t> </w:t>
      </w:r>
      <w:r>
        <w:rPr>
          <w:b/>
          <w:bCs/>
          <w:color w:val="000000"/>
          <w:u w:val="single"/>
          <w:shd w:val="clear" w:color="auto" w:fill="00FFFF"/>
        </w:rPr>
        <w:t>conjuring away</w:t>
      </w:r>
      <w:r>
        <w:rPr>
          <w:color w:val="000000"/>
        </w:rPr>
        <w:t> </w:t>
      </w:r>
      <w:r>
        <w:rPr>
          <w:b/>
          <w:bCs/>
          <w:color w:val="000000"/>
          <w:u w:val="single"/>
          <w:shd w:val="clear" w:color="auto" w:fill="00FFFF"/>
        </w:rPr>
        <w:t>slaveness</w:t>
      </w:r>
      <w:r>
        <w:rPr>
          <w:color w:val="000000"/>
        </w:rPr>
        <w:t> </w:t>
      </w:r>
      <w:r>
        <w:rPr>
          <w:color w:val="000000"/>
          <w:u w:val="single"/>
          <w:shd w:val="clear" w:color="auto" w:fill="00FFFF"/>
        </w:rPr>
        <w:t>as the</w:t>
      </w:r>
      <w:r>
        <w:rPr>
          <w:color w:val="000000"/>
        </w:rPr>
        <w:t> </w:t>
      </w:r>
      <w:r>
        <w:rPr>
          <w:color w:val="000000"/>
          <w:u w:val="single"/>
        </w:rPr>
        <w:t>haunting</w:t>
      </w:r>
      <w:r>
        <w:rPr>
          <w:color w:val="000000"/>
        </w:rPr>
        <w:t> </w:t>
      </w:r>
      <w:r>
        <w:rPr>
          <w:b/>
          <w:bCs/>
          <w:color w:val="000000"/>
          <w:u w:val="single"/>
        </w:rPr>
        <w:t>absence-presence</w:t>
      </w:r>
      <w:r>
        <w:rPr>
          <w:color w:val="000000"/>
        </w:rPr>
        <w:t> </w:t>
      </w:r>
      <w:r>
        <w:rPr>
          <w:color w:val="000000"/>
          <w:u w:val="single"/>
          <w:shd w:val="clear" w:color="auto" w:fill="00FFFF"/>
        </w:rPr>
        <w:t>of</w:t>
      </w:r>
      <w:r>
        <w:rPr>
          <w:color w:val="000000"/>
        </w:rPr>
        <w:t> </w:t>
      </w:r>
      <w:r>
        <w:rPr>
          <w:b/>
          <w:bCs/>
          <w:color w:val="000000"/>
          <w:u w:val="single"/>
          <w:shd w:val="clear" w:color="auto" w:fill="00FFFF"/>
        </w:rPr>
        <w:t>stasis</w:t>
      </w:r>
      <w:r>
        <w:rPr>
          <w:color w:val="000000"/>
        </w:rPr>
        <w:t> </w:t>
      </w:r>
      <w:r>
        <w:rPr>
          <w:color w:val="000000"/>
          <w:u w:val="single"/>
          <w:shd w:val="clear" w:color="auto" w:fill="00FFFF"/>
        </w:rPr>
        <w:t>and</w:t>
      </w:r>
      <w:r>
        <w:rPr>
          <w:color w:val="000000"/>
        </w:rPr>
        <w:t> </w:t>
      </w:r>
      <w:r>
        <w:rPr>
          <w:b/>
          <w:bCs/>
          <w:color w:val="000000"/>
          <w:u w:val="single"/>
        </w:rPr>
        <w:t>permanent</w:t>
      </w:r>
      <w:r>
        <w:rPr>
          <w:color w:val="000000"/>
        </w:rPr>
        <w:t> </w:t>
      </w:r>
      <w:r>
        <w:rPr>
          <w:b/>
          <w:bCs/>
          <w:color w:val="000000"/>
          <w:u w:val="single"/>
          <w:shd w:val="clear" w:color="auto" w:fill="00FFFF"/>
        </w:rPr>
        <w:t>disequilibrium</w:t>
      </w:r>
      <w:r>
        <w:rPr>
          <w:color w:val="000000"/>
        </w:rPr>
        <w:t> </w:t>
      </w:r>
      <w:r>
        <w:rPr>
          <w:color w:val="000000"/>
          <w:u w:val="single"/>
        </w:rPr>
        <w:t>without potential. The</w:t>
      </w:r>
      <w:r>
        <w:rPr>
          <w:color w:val="000000"/>
        </w:rPr>
        <w:t> </w:t>
      </w:r>
      <w:r>
        <w:rPr>
          <w:b/>
          <w:bCs/>
          <w:color w:val="000000"/>
          <w:u w:val="single"/>
        </w:rPr>
        <w:t>specter of</w:t>
      </w:r>
      <w:r>
        <w:rPr>
          <w:color w:val="000000"/>
        </w:rPr>
        <w:t> </w:t>
      </w:r>
      <w:r>
        <w:rPr>
          <w:b/>
          <w:bCs/>
          <w:color w:val="000000"/>
          <w:u w:val="single"/>
        </w:rPr>
        <w:t>slaveness</w:t>
      </w:r>
      <w:r>
        <w:rPr>
          <w:color w:val="000000"/>
        </w:rPr>
        <w:t> </w:t>
      </w:r>
      <w:r>
        <w:rPr>
          <w:color w:val="000000"/>
          <w:u w:val="single"/>
        </w:rPr>
        <w:t>is,</w:t>
      </w:r>
      <w:r>
        <w:rPr>
          <w:color w:val="000000"/>
        </w:rPr>
        <w:t> on the other hand, as constantly and menacingly alluded to, </w:t>
      </w:r>
      <w:r>
        <w:rPr>
          <w:color w:val="000000"/>
          <w:u w:val="single"/>
        </w:rPr>
        <w:t>like the abyss out of which Humanity</w:t>
      </w:r>
      <w:r>
        <w:rPr>
          <w:color w:val="000000"/>
        </w:rPr>
        <w:t> </w:t>
      </w:r>
      <w:r>
        <w:rPr>
          <w:b/>
          <w:bCs/>
          <w:color w:val="000000"/>
          <w:u w:val="single"/>
        </w:rPr>
        <w:t>must be kept</w:t>
      </w:r>
      <w:r>
        <w:rPr>
          <w:color w:val="000000"/>
        </w:rPr>
        <w:t>, in the Spinozian fold of post-Marxist critical theory, </w:t>
      </w:r>
      <w:r>
        <w:rPr>
          <w:color w:val="000000"/>
          <w:u w:val="single"/>
        </w:rPr>
        <w:t>as</w:t>
      </w:r>
      <w:r>
        <w:rPr>
          <w:color w:val="000000"/>
        </w:rPr>
        <w:t> </w:t>
      </w:r>
      <w:r>
        <w:rPr>
          <w:color w:val="000000"/>
          <w:u w:val="single"/>
          <w:shd w:val="clear" w:color="auto" w:fill="00FFFF"/>
        </w:rPr>
        <w:t>this</w:t>
      </w:r>
      <w:r>
        <w:rPr>
          <w:color w:val="000000"/>
        </w:rPr>
        <w:t> </w:t>
      </w:r>
      <w:r>
        <w:rPr>
          <w:color w:val="000000"/>
          <w:u w:val="single"/>
        </w:rPr>
        <w:t>allusion</w:t>
      </w:r>
      <w:r>
        <w:rPr>
          <w:color w:val="000000"/>
        </w:rPr>
        <w:t> </w:t>
      </w:r>
      <w:r>
        <w:rPr>
          <w:b/>
          <w:bCs/>
          <w:color w:val="000000"/>
          <w:u w:val="single"/>
        </w:rPr>
        <w:t>systematically</w:t>
      </w:r>
      <w:r>
        <w:rPr>
          <w:color w:val="000000"/>
        </w:rPr>
        <w:t> </w:t>
      </w:r>
      <w:r>
        <w:rPr>
          <w:b/>
          <w:bCs/>
          <w:color w:val="000000"/>
          <w:u w:val="single"/>
          <w:shd w:val="clear" w:color="auto" w:fill="00FFFF"/>
        </w:rPr>
        <w:t>disavows</w:t>
      </w:r>
      <w:r>
        <w:rPr>
          <w:color w:val="000000"/>
        </w:rPr>
        <w:t> </w:t>
      </w:r>
      <w:r>
        <w:rPr>
          <w:color w:val="000000"/>
          <w:u w:val="single"/>
          <w:shd w:val="clear" w:color="auto" w:fill="00FFFF"/>
        </w:rPr>
        <w:t>the</w:t>
      </w:r>
      <w:r>
        <w:rPr>
          <w:color w:val="000000"/>
        </w:rPr>
        <w:t> </w:t>
      </w:r>
      <w:r>
        <w:rPr>
          <w:b/>
          <w:bCs/>
          <w:color w:val="000000"/>
          <w:u w:val="single"/>
        </w:rPr>
        <w:t>structural</w:t>
      </w:r>
      <w:r>
        <w:rPr>
          <w:color w:val="000000"/>
        </w:rPr>
        <w:t> </w:t>
      </w:r>
      <w:r>
        <w:rPr>
          <w:b/>
          <w:bCs/>
          <w:color w:val="000000"/>
          <w:u w:val="single"/>
          <w:shd w:val="clear" w:color="auto" w:fill="00FFFF"/>
        </w:rPr>
        <w:t>isomorphism</w:t>
      </w:r>
      <w:r>
        <w:rPr>
          <w:color w:val="000000"/>
        </w:rPr>
        <w:t> </w:t>
      </w:r>
      <w:r>
        <w:rPr>
          <w:color w:val="000000"/>
          <w:u w:val="single"/>
          <w:shd w:val="clear" w:color="auto" w:fill="00FFFF"/>
        </w:rPr>
        <w:t>between</w:t>
      </w:r>
      <w:r>
        <w:rPr>
          <w:color w:val="000000"/>
        </w:rPr>
        <w:t> </w:t>
      </w:r>
      <w:r>
        <w:rPr>
          <w:color w:val="000000"/>
          <w:u w:val="single"/>
          <w:shd w:val="clear" w:color="auto" w:fill="00FFFF"/>
        </w:rPr>
        <w:t>Slaveness</w:t>
      </w:r>
      <w:r>
        <w:rPr>
          <w:color w:val="000000"/>
        </w:rPr>
        <w:t> </w:t>
      </w:r>
      <w:r>
        <w:rPr>
          <w:color w:val="000000"/>
          <w:u w:val="single"/>
          <w:shd w:val="clear" w:color="auto" w:fill="00FFFF"/>
        </w:rPr>
        <w:t>and Blackness</w:t>
      </w:r>
      <w:r>
        <w:rPr>
          <w:color w:val="000000"/>
        </w:rPr>
        <w:t>. Thus, Frédéric Lordon’s image of neoliberal subjectivities turned into “willing slaves of capital,” self-entrepeneurial actors motivated to pursue their own exploitation, rests not on classical notions of ideology and hegemony, but, Spinozistically, on the hypothesis that the Human’s essential capacity to desire has been twisted toward a fleetingly joyful but ultimately oppressive encounter with capital and consumption.36 In a praising review of Lordon, Jason Read reminds the readers of what is the touchstone of coherence for this peculiar version of the Human “drama of value”: Spinoza considers the historical transformation of desire primarily in terms of the biography of an individual. The movement from bondage, from domination by the affects, to liberation, to the rational comprehension of the affects, is the trajectory of liberation that defines the Ethics. </w:t>
      </w:r>
      <w:r>
        <w:rPr>
          <w:color w:val="000000"/>
          <w:u w:val="single"/>
        </w:rPr>
        <w:t>Hartman’s “Venus” provides, of course, a far more</w:t>
      </w:r>
      <w:r>
        <w:rPr>
          <w:color w:val="000000"/>
        </w:rPr>
        <w:t> </w:t>
      </w:r>
      <w:r>
        <w:rPr>
          <w:b/>
          <w:bCs/>
          <w:color w:val="000000"/>
          <w:u w:val="single"/>
        </w:rPr>
        <w:t>structurally accurate</w:t>
      </w:r>
      <w:r>
        <w:rPr>
          <w:color w:val="000000"/>
        </w:rPr>
        <w:t> </w:t>
      </w:r>
      <w:r>
        <w:rPr>
          <w:color w:val="000000"/>
          <w:u w:val="single"/>
        </w:rPr>
        <w:t>and</w:t>
      </w:r>
      <w:r>
        <w:rPr>
          <w:color w:val="000000"/>
        </w:rPr>
        <w:t> </w:t>
      </w:r>
      <w:r>
        <w:rPr>
          <w:b/>
          <w:bCs/>
          <w:color w:val="000000"/>
          <w:u w:val="single"/>
        </w:rPr>
        <w:t>ethically rigorous</w:t>
      </w:r>
      <w:r>
        <w:rPr>
          <w:color w:val="000000"/>
          <w:u w:val="single"/>
        </w:rPr>
        <w:t>, because less generically “human,” characterization of the position of being “</w:t>
      </w:r>
      <w:r>
        <w:rPr>
          <w:b/>
          <w:bCs/>
          <w:color w:val="000000"/>
          <w:u w:val="single"/>
        </w:rPr>
        <w:t>dominated by affect</w:t>
      </w:r>
      <w:r>
        <w:rPr>
          <w:color w:val="000000"/>
          <w:u w:val="single"/>
        </w:rPr>
        <w:t>,” one in which</w:t>
      </w:r>
      <w:r>
        <w:rPr>
          <w:color w:val="000000"/>
        </w:rPr>
        <w:t> </w:t>
      </w:r>
      <w:r>
        <w:rPr>
          <w:b/>
          <w:bCs/>
          <w:color w:val="000000"/>
          <w:u w:val="single"/>
          <w:shd w:val="clear" w:color="auto" w:fill="00FFFF"/>
        </w:rPr>
        <w:t>White affect</w:t>
      </w:r>
      <w:r>
        <w:rPr>
          <w:color w:val="000000"/>
        </w:rPr>
        <w:t> </w:t>
      </w:r>
      <w:r>
        <w:rPr>
          <w:color w:val="000000"/>
          <w:u w:val="single"/>
        </w:rPr>
        <w:t>simultaneously</w:t>
      </w:r>
      <w:r>
        <w:rPr>
          <w:color w:val="000000"/>
        </w:rPr>
        <w:t> </w:t>
      </w:r>
      <w:r>
        <w:rPr>
          <w:b/>
          <w:bCs/>
          <w:color w:val="000000"/>
          <w:u w:val="single"/>
          <w:shd w:val="clear" w:color="auto" w:fill="00FFFF"/>
        </w:rPr>
        <w:t>determines antiblack violence</w:t>
      </w:r>
      <w:r>
        <w:rPr>
          <w:color w:val="000000"/>
          <w:u w:val="single"/>
        </w:rPr>
        <w:t>, the</w:t>
      </w:r>
      <w:r>
        <w:rPr>
          <w:color w:val="000000"/>
        </w:rPr>
        <w:t> </w:t>
      </w:r>
      <w:r>
        <w:rPr>
          <w:b/>
          <w:bCs/>
          <w:color w:val="000000"/>
          <w:u w:val="single"/>
        </w:rPr>
        <w:t>terror of enslavement</w:t>
      </w:r>
      <w:r>
        <w:rPr>
          <w:color w:val="000000"/>
          <w:u w:val="single"/>
        </w:rPr>
        <w:t>, and the</w:t>
      </w:r>
      <w:r>
        <w:rPr>
          <w:color w:val="000000"/>
        </w:rPr>
        <w:t> </w:t>
      </w:r>
      <w:r>
        <w:rPr>
          <w:b/>
          <w:bCs/>
          <w:color w:val="000000"/>
          <w:u w:val="single"/>
        </w:rPr>
        <w:t>possibility of desire</w:t>
      </w:r>
      <w:r>
        <w:rPr>
          <w:color w:val="000000"/>
        </w:rPr>
        <w:t> </w:t>
      </w:r>
      <w:r>
        <w:rPr>
          <w:color w:val="000000"/>
          <w:u w:val="single"/>
        </w:rPr>
        <w:t>and</w:t>
      </w:r>
      <w:r>
        <w:rPr>
          <w:color w:val="000000"/>
        </w:rPr>
        <w:t> </w:t>
      </w:r>
      <w:r>
        <w:rPr>
          <w:b/>
          <w:bCs/>
          <w:color w:val="000000"/>
          <w:u w:val="single"/>
        </w:rPr>
        <w:t>encounter</w:t>
      </w:r>
      <w:r>
        <w:rPr>
          <w:color w:val="000000"/>
        </w:rPr>
        <w:t> </w:t>
      </w:r>
      <w:r>
        <w:rPr>
          <w:color w:val="000000"/>
          <w:u w:val="single"/>
        </w:rPr>
        <w:t>for those whose freedom means staying clear of racial bondage.</w:t>
      </w:r>
      <w:r>
        <w:rPr>
          <w:color w:val="000000"/>
        </w:rPr>
        <w:t xml:space="preserve"> If the ominous evocation of slaveness—on condition that it completely disavows the violence defining racial blackness—is a somewhat unspoken asset in the critical vis of the Spinozian moment, its adamant opposition to the very notion of structural positionality, without which blackness becomes literally unthinkable at an ontological level, is a far more pronounced, perhaps even “programmatic,” aspect in </w:t>
      </w:r>
      <w:r>
        <w:rPr>
          <w:color w:val="000000"/>
        </w:rPr>
        <w:lastRenderedPageBreak/>
        <w:t>contemporary theorizations of the encounter. For Brian Massumi, for example, the very existence of the social field as something distinct from a thingly “universe” of “death” rests on the “ontogenetic priority” of movement and becoming over stasis and position, a priority practically expressing itself through an expansive notion of affect and desire, not limited to emotions and feelings, but designating bodily intensive capacity for attractions that “</w:t>
      </w:r>
      <w:r>
        <w:rPr>
          <w:b/>
          <w:bCs/>
          <w:color w:val="000000"/>
          <w:u w:val="single"/>
        </w:rPr>
        <w:t>affect</w:t>
      </w:r>
      <w:r>
        <w:rPr>
          <w:color w:val="000000"/>
        </w:rPr>
        <w:t>” </w:t>
      </w:r>
      <w:r>
        <w:rPr>
          <w:b/>
          <w:bCs/>
          <w:color w:val="000000"/>
          <w:u w:val="single"/>
        </w:rPr>
        <w:t>singularities</w:t>
      </w:r>
      <w:r>
        <w:rPr>
          <w:color w:val="000000"/>
        </w:rPr>
        <w:t> in their collective assembling.38 </w:t>
      </w:r>
      <w:r>
        <w:rPr>
          <w:color w:val="000000"/>
          <w:u w:val="single"/>
        </w:rPr>
        <w:t>Inspired by</w:t>
      </w:r>
      <w:r>
        <w:rPr>
          <w:color w:val="000000"/>
        </w:rPr>
        <w:t> Massumi, Rosi Braidotti and </w:t>
      </w:r>
      <w:r>
        <w:rPr>
          <w:b/>
          <w:bCs/>
          <w:color w:val="000000"/>
          <w:u w:val="single"/>
        </w:rPr>
        <w:t>Jasbir</w:t>
      </w:r>
      <w:r>
        <w:rPr>
          <w:color w:val="000000"/>
        </w:rPr>
        <w:t> </w:t>
      </w:r>
      <w:r>
        <w:rPr>
          <w:b/>
          <w:bCs/>
          <w:color w:val="000000"/>
          <w:u w:val="single"/>
          <w:shd w:val="clear" w:color="auto" w:fill="00FFFF"/>
        </w:rPr>
        <w:t>Puar</w:t>
      </w:r>
      <w:r>
        <w:rPr>
          <w:color w:val="000000"/>
        </w:rPr>
        <w:t> </w:t>
      </w:r>
      <w:r>
        <w:rPr>
          <w:b/>
          <w:bCs/>
          <w:color w:val="000000"/>
          <w:u w:val="single"/>
          <w:shd w:val="clear" w:color="auto" w:fill="00FFFF"/>
        </w:rPr>
        <w:t>directly target</w:t>
      </w:r>
      <w:r>
        <w:rPr>
          <w:color w:val="000000"/>
        </w:rPr>
        <w:t> </w:t>
      </w:r>
      <w:r>
        <w:rPr>
          <w:color w:val="000000"/>
          <w:u w:val="single"/>
        </w:rPr>
        <w:t>radical</w:t>
      </w:r>
      <w:r>
        <w:rPr>
          <w:color w:val="000000"/>
        </w:rPr>
        <w:t> </w:t>
      </w:r>
      <w:r>
        <w:rPr>
          <w:color w:val="000000"/>
          <w:u w:val="single"/>
          <w:shd w:val="clear" w:color="auto" w:fill="00FFFF"/>
        </w:rPr>
        <w:t>projects they regard as</w:t>
      </w:r>
      <w:r>
        <w:rPr>
          <w:color w:val="000000"/>
        </w:rPr>
        <w:t> </w:t>
      </w:r>
      <w:r>
        <w:rPr>
          <w:b/>
          <w:bCs/>
          <w:color w:val="000000"/>
          <w:u w:val="single"/>
        </w:rPr>
        <w:t>anachronistically</w:t>
      </w:r>
      <w:r>
        <w:rPr>
          <w:color w:val="000000"/>
        </w:rPr>
        <w:t> </w:t>
      </w:r>
      <w:r>
        <w:rPr>
          <w:b/>
          <w:bCs/>
          <w:color w:val="000000"/>
          <w:u w:val="single"/>
          <w:shd w:val="clear" w:color="auto" w:fill="00FFFF"/>
        </w:rPr>
        <w:t>wedded</w:t>
      </w:r>
      <w:r>
        <w:rPr>
          <w:color w:val="000000"/>
        </w:rPr>
        <w:t> </w:t>
      </w:r>
      <w:r>
        <w:rPr>
          <w:color w:val="000000"/>
          <w:u w:val="single"/>
          <w:shd w:val="clear" w:color="auto" w:fill="00FFFF"/>
        </w:rPr>
        <w:t>to,</w:t>
      </w:r>
      <w:r>
        <w:rPr>
          <w:color w:val="000000"/>
        </w:rPr>
        <w:t> </w:t>
      </w:r>
      <w:r>
        <w:rPr>
          <w:color w:val="000000"/>
          <w:u w:val="single"/>
        </w:rPr>
        <w:t>respectively,</w:t>
      </w:r>
      <w:r>
        <w:rPr>
          <w:color w:val="000000"/>
        </w:rPr>
        <w:t> </w:t>
      </w:r>
      <w:r>
        <w:rPr>
          <w:color w:val="000000"/>
          <w:u w:val="single"/>
          <w:shd w:val="clear" w:color="auto" w:fill="00FFFF"/>
        </w:rPr>
        <w:t>“</w:t>
      </w:r>
      <w:r>
        <w:rPr>
          <w:b/>
          <w:bCs/>
          <w:color w:val="000000"/>
          <w:u w:val="single"/>
          <w:shd w:val="clear" w:color="auto" w:fill="00FFFF"/>
        </w:rPr>
        <w:t>negativity</w:t>
      </w:r>
      <w:r>
        <w:rPr>
          <w:color w:val="000000"/>
          <w:u w:val="single"/>
        </w:rPr>
        <w:t>” and “</w:t>
      </w:r>
      <w:r>
        <w:rPr>
          <w:b/>
          <w:bCs/>
          <w:color w:val="000000"/>
          <w:u w:val="single"/>
          <w:shd w:val="clear" w:color="auto" w:fill="00FFFF"/>
        </w:rPr>
        <w:t>identity</w:t>
      </w:r>
      <w:r>
        <w:rPr>
          <w:color w:val="000000"/>
          <w:u w:val="single"/>
        </w:rPr>
        <w:t>”</w:t>
      </w:r>
      <w:r>
        <w:rPr>
          <w:color w:val="000000"/>
        </w:rPr>
        <w:t> </w:t>
      </w:r>
      <w:r>
        <w:rPr>
          <w:color w:val="000000"/>
          <w:u w:val="single"/>
          <w:shd w:val="clear" w:color="auto" w:fill="00FFFF"/>
        </w:rPr>
        <w:t>as</w:t>
      </w:r>
      <w:r>
        <w:rPr>
          <w:color w:val="000000"/>
        </w:rPr>
        <w:t> </w:t>
      </w:r>
      <w:r>
        <w:rPr>
          <w:b/>
          <w:bCs/>
          <w:color w:val="000000"/>
          <w:u w:val="single"/>
          <w:shd w:val="clear" w:color="auto" w:fill="00FFFF"/>
        </w:rPr>
        <w:t>impediments</w:t>
      </w:r>
      <w:r>
        <w:rPr>
          <w:color w:val="000000"/>
        </w:rPr>
        <w:t> </w:t>
      </w:r>
      <w:r>
        <w:rPr>
          <w:color w:val="000000"/>
          <w:u w:val="single"/>
          <w:shd w:val="clear" w:color="auto" w:fill="00FFFF"/>
        </w:rPr>
        <w:t>to an</w:t>
      </w:r>
      <w:r>
        <w:rPr>
          <w:color w:val="000000"/>
        </w:rPr>
        <w:t> </w:t>
      </w:r>
      <w:r>
        <w:rPr>
          <w:b/>
          <w:bCs/>
          <w:color w:val="000000"/>
          <w:u w:val="single"/>
          <w:shd w:val="clear" w:color="auto" w:fill="00FFFF"/>
        </w:rPr>
        <w:t>affect-driven</w:t>
      </w:r>
      <w:r>
        <w:rPr>
          <w:color w:val="000000"/>
        </w:rPr>
        <w:t> </w:t>
      </w:r>
      <w:r>
        <w:rPr>
          <w:b/>
          <w:bCs/>
          <w:color w:val="000000"/>
          <w:u w:val="single"/>
        </w:rPr>
        <w:t>post-modern</w:t>
      </w:r>
      <w:r>
        <w:rPr>
          <w:color w:val="000000"/>
        </w:rPr>
        <w:t> </w:t>
      </w:r>
      <w:r>
        <w:rPr>
          <w:color w:val="000000"/>
          <w:u w:val="single"/>
          <w:shd w:val="clear" w:color="auto" w:fill="00FFFF"/>
        </w:rPr>
        <w:t>and</w:t>
      </w:r>
      <w:r>
        <w:rPr>
          <w:color w:val="000000"/>
        </w:rPr>
        <w:t> </w:t>
      </w:r>
      <w:r>
        <w:rPr>
          <w:b/>
          <w:bCs/>
          <w:color w:val="000000"/>
          <w:u w:val="single"/>
          <w:shd w:val="clear" w:color="auto" w:fill="00FFFF"/>
        </w:rPr>
        <w:t>post-human reconstitution</w:t>
      </w:r>
      <w:r>
        <w:rPr>
          <w:color w:val="000000"/>
        </w:rPr>
        <w:t> </w:t>
      </w:r>
      <w:r>
        <w:rPr>
          <w:color w:val="000000"/>
          <w:u w:val="single"/>
        </w:rPr>
        <w:t>of the social</w:t>
      </w:r>
      <w:r>
        <w:rPr>
          <w:color w:val="000000"/>
        </w:rPr>
        <w:t>.39 Patrice Douglass has convincingly shown how </w:t>
      </w:r>
      <w:r>
        <w:rPr>
          <w:color w:val="000000"/>
          <w:u w:val="single"/>
          <w:shd w:val="clear" w:color="auto" w:fill="00FFFF"/>
        </w:rPr>
        <w:t>such</w:t>
      </w:r>
      <w:r>
        <w:rPr>
          <w:color w:val="000000"/>
        </w:rPr>
        <w:t> </w:t>
      </w:r>
      <w:r>
        <w:rPr>
          <w:b/>
          <w:bCs/>
          <w:color w:val="000000"/>
          <w:u w:val="single"/>
          <w:shd w:val="clear" w:color="auto" w:fill="00FFFF"/>
        </w:rPr>
        <w:t>critical turns</w:t>
      </w:r>
      <w:r>
        <w:rPr>
          <w:color w:val="000000"/>
        </w:rPr>
        <w:t>—which I trace back to various influences of Deleuzian Spinozism—</w:t>
      </w:r>
      <w:r>
        <w:rPr>
          <w:b/>
          <w:bCs/>
          <w:color w:val="000000"/>
          <w:u w:val="single"/>
        </w:rPr>
        <w:t>delineate</w:t>
      </w:r>
      <w:r>
        <w:rPr>
          <w:color w:val="000000"/>
        </w:rPr>
        <w:t> </w:t>
      </w:r>
      <w:r>
        <w:rPr>
          <w:color w:val="000000"/>
          <w:u w:val="single"/>
        </w:rPr>
        <w:t>their conceptual capaciousness through a</w:t>
      </w:r>
      <w:r>
        <w:rPr>
          <w:color w:val="000000"/>
        </w:rPr>
        <w:t> </w:t>
      </w:r>
      <w:r>
        <w:rPr>
          <w:b/>
          <w:bCs/>
          <w:color w:val="000000"/>
          <w:u w:val="single"/>
        </w:rPr>
        <w:t>deprecating allusion</w:t>
      </w:r>
      <w:r>
        <w:rPr>
          <w:color w:val="000000"/>
        </w:rPr>
        <w:t>, </w:t>
      </w:r>
      <w:r>
        <w:rPr>
          <w:color w:val="000000"/>
          <w:u w:val="single"/>
        </w:rPr>
        <w:t>which</w:t>
      </w:r>
      <w:r>
        <w:rPr>
          <w:color w:val="000000"/>
        </w:rPr>
        <w:t> </w:t>
      </w:r>
      <w:r>
        <w:rPr>
          <w:color w:val="000000"/>
          <w:u w:val="single"/>
          <w:shd w:val="clear" w:color="auto" w:fill="00FFFF"/>
        </w:rPr>
        <w:t>is</w:t>
      </w:r>
      <w:r>
        <w:rPr>
          <w:color w:val="000000"/>
        </w:rPr>
        <w:t> </w:t>
      </w:r>
      <w:r>
        <w:rPr>
          <w:color w:val="000000"/>
          <w:u w:val="single"/>
        </w:rPr>
        <w:t>often not even so</w:t>
      </w:r>
      <w:r>
        <w:rPr>
          <w:color w:val="000000"/>
        </w:rPr>
        <w:t> </w:t>
      </w:r>
      <w:r>
        <w:rPr>
          <w:b/>
          <w:bCs/>
          <w:color w:val="000000"/>
          <w:u w:val="single"/>
        </w:rPr>
        <w:t>implicit</w:t>
      </w:r>
      <w:r>
        <w:rPr>
          <w:color w:val="000000"/>
          <w:u w:val="single"/>
        </w:rPr>
        <w:t>, to</w:t>
      </w:r>
      <w:r>
        <w:rPr>
          <w:color w:val="000000"/>
        </w:rPr>
        <w:t> </w:t>
      </w:r>
      <w:r>
        <w:rPr>
          <w:b/>
          <w:bCs/>
          <w:color w:val="000000"/>
          <w:u w:val="single"/>
        </w:rPr>
        <w:t>blackness</w:t>
      </w:r>
      <w:r>
        <w:rPr>
          <w:color w:val="000000"/>
        </w:rPr>
        <w:t> (and, in political terms, Black radicalism and radical Black feminism) </w:t>
      </w:r>
      <w:r>
        <w:rPr>
          <w:color w:val="000000"/>
          <w:u w:val="single"/>
        </w:rPr>
        <w:t>as a condition</w:t>
      </w:r>
      <w:r>
        <w:rPr>
          <w:color w:val="000000"/>
        </w:rPr>
        <w:t> </w:t>
      </w:r>
      <w:r>
        <w:rPr>
          <w:b/>
          <w:bCs/>
          <w:color w:val="000000"/>
          <w:u w:val="single"/>
          <w:shd w:val="clear" w:color="auto" w:fill="00FFFF"/>
        </w:rPr>
        <w:t>putatively obsessed</w:t>
      </w:r>
      <w:r>
        <w:rPr>
          <w:color w:val="000000"/>
        </w:rPr>
        <w:t> </w:t>
      </w:r>
      <w:r>
        <w:rPr>
          <w:color w:val="000000"/>
          <w:u w:val="single"/>
          <w:shd w:val="clear" w:color="auto" w:fill="00FFFF"/>
        </w:rPr>
        <w:t>with</w:t>
      </w:r>
      <w:r>
        <w:rPr>
          <w:color w:val="000000"/>
        </w:rPr>
        <w:t> </w:t>
      </w:r>
      <w:r>
        <w:rPr>
          <w:b/>
          <w:bCs/>
          <w:color w:val="000000"/>
          <w:u w:val="single"/>
          <w:shd w:val="clear" w:color="auto" w:fill="00FFFF"/>
        </w:rPr>
        <w:t>immobility</w:t>
      </w:r>
      <w:r>
        <w:rPr>
          <w:color w:val="000000"/>
        </w:rPr>
        <w:t>, loss, and grief.40 </w:t>
      </w:r>
      <w:r>
        <w:rPr>
          <w:color w:val="000000"/>
          <w:u w:val="single"/>
          <w:shd w:val="clear" w:color="auto" w:fill="00FFFF"/>
        </w:rPr>
        <w:t>In its</w:t>
      </w:r>
      <w:r>
        <w:rPr>
          <w:color w:val="000000"/>
        </w:rPr>
        <w:t> </w:t>
      </w:r>
      <w:r>
        <w:rPr>
          <w:color w:val="000000"/>
          <w:u w:val="single"/>
        </w:rPr>
        <w:t>very</w:t>
      </w:r>
      <w:r>
        <w:rPr>
          <w:color w:val="000000"/>
        </w:rPr>
        <w:t> </w:t>
      </w:r>
      <w:r>
        <w:rPr>
          <w:b/>
          <w:bCs/>
          <w:color w:val="000000"/>
          <w:u w:val="single"/>
          <w:shd w:val="clear" w:color="auto" w:fill="00FFFF"/>
        </w:rPr>
        <w:t>allusiveness</w:t>
      </w:r>
      <w:r>
        <w:rPr>
          <w:color w:val="000000"/>
        </w:rPr>
        <w:t> </w:t>
      </w:r>
      <w:r>
        <w:rPr>
          <w:color w:val="000000"/>
          <w:u w:val="single"/>
          <w:shd w:val="clear" w:color="auto" w:fill="00FFFF"/>
        </w:rPr>
        <w:t>and</w:t>
      </w:r>
      <w:r>
        <w:rPr>
          <w:color w:val="000000"/>
        </w:rPr>
        <w:t> </w:t>
      </w:r>
      <w:r>
        <w:rPr>
          <w:b/>
          <w:bCs/>
          <w:color w:val="000000"/>
          <w:u w:val="single"/>
        </w:rPr>
        <w:t>persistent</w:t>
      </w:r>
      <w:r>
        <w:rPr>
          <w:color w:val="000000"/>
        </w:rPr>
        <w:t> </w:t>
      </w:r>
      <w:r>
        <w:rPr>
          <w:b/>
          <w:bCs/>
          <w:color w:val="000000"/>
          <w:u w:val="single"/>
          <w:shd w:val="clear" w:color="auto" w:fill="00FFFF"/>
        </w:rPr>
        <w:t>refusal</w:t>
      </w:r>
      <w:r>
        <w:rPr>
          <w:color w:val="000000"/>
        </w:rPr>
        <w:t> </w:t>
      </w:r>
      <w:r>
        <w:rPr>
          <w:color w:val="000000"/>
          <w:u w:val="single"/>
          <w:shd w:val="clear" w:color="auto" w:fill="00FFFF"/>
        </w:rPr>
        <w:t>to engage questions</w:t>
      </w:r>
      <w:r>
        <w:rPr>
          <w:color w:val="000000"/>
        </w:rPr>
        <w:t> </w:t>
      </w:r>
      <w:r>
        <w:rPr>
          <w:color w:val="000000"/>
          <w:u w:val="single"/>
        </w:rPr>
        <w:t>of</w:t>
      </w:r>
      <w:r>
        <w:rPr>
          <w:color w:val="000000"/>
        </w:rPr>
        <w:t> </w:t>
      </w:r>
      <w:r>
        <w:rPr>
          <w:b/>
          <w:bCs/>
          <w:color w:val="000000"/>
          <w:u w:val="single"/>
          <w:shd w:val="clear" w:color="auto" w:fill="00FFFF"/>
        </w:rPr>
        <w:t>racialized violence</w:t>
      </w:r>
      <w:r>
        <w:rPr>
          <w:color w:val="000000"/>
        </w:rPr>
        <w:t> </w:t>
      </w:r>
      <w:r>
        <w:rPr>
          <w:color w:val="000000"/>
          <w:u w:val="single"/>
          <w:shd w:val="clear" w:color="auto" w:fill="00FFFF"/>
        </w:rPr>
        <w:t>and</w:t>
      </w:r>
      <w:r>
        <w:rPr>
          <w:color w:val="000000"/>
        </w:rPr>
        <w:t> </w:t>
      </w:r>
      <w:r>
        <w:rPr>
          <w:b/>
          <w:bCs/>
          <w:color w:val="000000"/>
          <w:u w:val="single"/>
          <w:shd w:val="clear" w:color="auto" w:fill="00FFFF"/>
        </w:rPr>
        <w:t>structural positionality</w:t>
      </w:r>
      <w:r>
        <w:rPr>
          <w:color w:val="000000"/>
        </w:rPr>
        <w:t> </w:t>
      </w:r>
      <w:r>
        <w:rPr>
          <w:color w:val="000000"/>
          <w:u w:val="single"/>
          <w:shd w:val="clear" w:color="auto" w:fill="00FFFF"/>
        </w:rPr>
        <w:t>raised by Black critique</w:t>
      </w:r>
      <w:r>
        <w:rPr>
          <w:color w:val="000000"/>
        </w:rPr>
        <w:t> (rather than the more academically en vogue “people-of-color” critique), however, </w:t>
      </w:r>
      <w:r>
        <w:rPr>
          <w:color w:val="000000"/>
          <w:u w:val="single"/>
          <w:shd w:val="clear" w:color="auto" w:fill="00FFFF"/>
        </w:rPr>
        <w:t>the</w:t>
      </w:r>
      <w:r>
        <w:rPr>
          <w:color w:val="000000"/>
        </w:rPr>
        <w:t> </w:t>
      </w:r>
      <w:r>
        <w:rPr>
          <w:color w:val="000000"/>
          <w:u w:val="single"/>
        </w:rPr>
        <w:t>Spinozian</w:t>
      </w:r>
      <w:r>
        <w:rPr>
          <w:color w:val="000000"/>
        </w:rPr>
        <w:t> </w:t>
      </w:r>
      <w:r>
        <w:rPr>
          <w:color w:val="000000"/>
          <w:u w:val="single"/>
          <w:shd w:val="clear" w:color="auto" w:fill="00FFFF"/>
        </w:rPr>
        <w:t>celebration of</w:t>
      </w:r>
      <w:r>
        <w:rPr>
          <w:color w:val="000000"/>
        </w:rPr>
        <w:t> </w:t>
      </w:r>
      <w:r>
        <w:rPr>
          <w:b/>
          <w:bCs/>
          <w:color w:val="000000"/>
          <w:u w:val="single"/>
          <w:shd w:val="clear" w:color="auto" w:fill="00FFFF"/>
        </w:rPr>
        <w:t>movement, affect,</w:t>
      </w:r>
      <w:r>
        <w:rPr>
          <w:color w:val="000000"/>
        </w:rPr>
        <w:t> </w:t>
      </w:r>
      <w:r>
        <w:rPr>
          <w:color w:val="000000"/>
          <w:u w:val="single"/>
          <w:shd w:val="clear" w:color="auto" w:fill="00FFFF"/>
        </w:rPr>
        <w:t>and</w:t>
      </w:r>
      <w:r>
        <w:rPr>
          <w:color w:val="000000"/>
        </w:rPr>
        <w:t> </w:t>
      </w:r>
      <w:r>
        <w:rPr>
          <w:b/>
          <w:bCs/>
          <w:color w:val="000000"/>
          <w:u w:val="single"/>
          <w:shd w:val="clear" w:color="auto" w:fill="00FFFF"/>
        </w:rPr>
        <w:t>becoming</w:t>
      </w:r>
      <w:r>
        <w:rPr>
          <w:color w:val="000000"/>
        </w:rPr>
        <w:t> </w:t>
      </w:r>
      <w:r>
        <w:rPr>
          <w:color w:val="000000"/>
          <w:u w:val="single"/>
          <w:shd w:val="clear" w:color="auto" w:fill="00FFFF"/>
        </w:rPr>
        <w:t>is</w:t>
      </w:r>
      <w:r>
        <w:rPr>
          <w:color w:val="000000"/>
        </w:rPr>
        <w:t> </w:t>
      </w:r>
      <w:r>
        <w:rPr>
          <w:b/>
          <w:bCs/>
          <w:color w:val="000000"/>
          <w:u w:val="single"/>
          <w:shd w:val="clear" w:color="auto" w:fill="00FFFF"/>
        </w:rPr>
        <w:t>self-fulfilling</w:t>
      </w:r>
      <w:r>
        <w:rPr>
          <w:color w:val="000000"/>
        </w:rPr>
        <w:t>, </w:t>
      </w:r>
      <w:r>
        <w:rPr>
          <w:color w:val="000000"/>
          <w:u w:val="single"/>
          <w:shd w:val="clear" w:color="auto" w:fill="00FFFF"/>
        </w:rPr>
        <w:t>since it fixes blackness as</w:t>
      </w:r>
      <w:r>
        <w:rPr>
          <w:color w:val="000000"/>
        </w:rPr>
        <w:t> </w:t>
      </w:r>
      <w:r>
        <w:rPr>
          <w:b/>
          <w:bCs/>
          <w:color w:val="000000"/>
          <w:u w:val="single"/>
          <w:shd w:val="clear" w:color="auto" w:fill="00FFFF"/>
        </w:rPr>
        <w:t>conceptually immobile</w:t>
      </w:r>
      <w:r>
        <w:rPr>
          <w:color w:val="000000"/>
        </w:rPr>
        <w:t>, </w:t>
      </w:r>
      <w:r>
        <w:rPr>
          <w:color w:val="000000"/>
          <w:u w:val="single"/>
          <w:shd w:val="clear" w:color="auto" w:fill="00FFFF"/>
        </w:rPr>
        <w:t>hence the</w:t>
      </w:r>
      <w:r>
        <w:rPr>
          <w:color w:val="000000"/>
        </w:rPr>
        <w:t> </w:t>
      </w:r>
      <w:r>
        <w:rPr>
          <w:b/>
          <w:bCs/>
          <w:color w:val="000000"/>
          <w:u w:val="single"/>
          <w:shd w:val="clear" w:color="auto" w:fill="00FFFF"/>
        </w:rPr>
        <w:t>constitutive outside</w:t>
      </w:r>
      <w:r>
        <w:rPr>
          <w:color w:val="000000"/>
        </w:rPr>
        <w:t> </w:t>
      </w:r>
      <w:r>
        <w:rPr>
          <w:color w:val="000000"/>
          <w:u w:val="single"/>
          <w:shd w:val="clear" w:color="auto" w:fill="00FFFF"/>
        </w:rPr>
        <w:t>for the flourishing horizon of</w:t>
      </w:r>
      <w:r>
        <w:rPr>
          <w:color w:val="000000"/>
        </w:rPr>
        <w:t> Massumi’s, </w:t>
      </w:r>
      <w:r>
        <w:rPr>
          <w:b/>
          <w:bCs/>
          <w:color w:val="000000"/>
          <w:u w:val="single"/>
          <w:shd w:val="clear" w:color="auto" w:fill="00FFFF"/>
        </w:rPr>
        <w:t>Puar’s</w:t>
      </w:r>
      <w:r>
        <w:rPr>
          <w:color w:val="000000"/>
        </w:rPr>
        <w:t>, and Braidotti’s </w:t>
      </w:r>
      <w:r>
        <w:rPr>
          <w:b/>
          <w:bCs/>
          <w:color w:val="000000"/>
          <w:u w:val="single"/>
          <w:shd w:val="clear" w:color="auto" w:fill="00FFFF"/>
        </w:rPr>
        <w:t>joyous</w:t>
      </w:r>
      <w:r>
        <w:rPr>
          <w:color w:val="000000"/>
        </w:rPr>
        <w:t> </w:t>
      </w:r>
      <w:r>
        <w:rPr>
          <w:color w:val="000000"/>
          <w:u w:val="single"/>
        </w:rPr>
        <w:t>and</w:t>
      </w:r>
      <w:r>
        <w:rPr>
          <w:color w:val="000000"/>
        </w:rPr>
        <w:t> </w:t>
      </w:r>
      <w:r>
        <w:rPr>
          <w:b/>
          <w:bCs/>
          <w:color w:val="000000"/>
          <w:u w:val="single"/>
        </w:rPr>
        <w:t>positive</w:t>
      </w:r>
      <w:r>
        <w:rPr>
          <w:color w:val="000000"/>
        </w:rPr>
        <w:t> </w:t>
      </w:r>
      <w:r>
        <w:rPr>
          <w:color w:val="000000"/>
          <w:u w:val="single"/>
        </w:rPr>
        <w:t>Human</w:t>
      </w:r>
      <w:r>
        <w:rPr>
          <w:color w:val="000000"/>
        </w:rPr>
        <w:t> </w:t>
      </w:r>
      <w:r>
        <w:rPr>
          <w:color w:val="000000"/>
          <w:u w:val="single"/>
          <w:shd w:val="clear" w:color="auto" w:fill="00FFFF"/>
        </w:rPr>
        <w:t>assemblages</w:t>
      </w:r>
      <w:r>
        <w:rPr>
          <w:color w:val="000000"/>
        </w:rPr>
        <w:t>. </w:t>
      </w:r>
      <w:r>
        <w:rPr>
          <w:color w:val="000000"/>
          <w:u w:val="single"/>
          <w:shd w:val="clear" w:color="auto" w:fill="00FFFF"/>
        </w:rPr>
        <w:t>The</w:t>
      </w:r>
      <w:r>
        <w:rPr>
          <w:color w:val="000000"/>
        </w:rPr>
        <w:t> </w:t>
      </w:r>
      <w:r>
        <w:rPr>
          <w:b/>
          <w:bCs/>
          <w:color w:val="000000"/>
          <w:u w:val="single"/>
          <w:shd w:val="clear" w:color="auto" w:fill="00FFFF"/>
        </w:rPr>
        <w:t>coerced</w:t>
      </w:r>
      <w:r>
        <w:rPr>
          <w:color w:val="000000"/>
        </w:rPr>
        <w:t> </w:t>
      </w:r>
      <w:r>
        <w:rPr>
          <w:b/>
          <w:bCs/>
          <w:color w:val="000000"/>
          <w:u w:val="single"/>
        </w:rPr>
        <w:t>conceptual</w:t>
      </w:r>
      <w:r>
        <w:rPr>
          <w:color w:val="000000"/>
        </w:rPr>
        <w:t> </w:t>
      </w:r>
      <w:r>
        <w:rPr>
          <w:b/>
          <w:bCs/>
          <w:color w:val="000000"/>
          <w:u w:val="single"/>
          <w:shd w:val="clear" w:color="auto" w:fill="00FFFF"/>
        </w:rPr>
        <w:t>immobility</w:t>
      </w:r>
      <w:r>
        <w:rPr>
          <w:color w:val="000000"/>
        </w:rPr>
        <w:t> </w:t>
      </w:r>
      <w:r>
        <w:rPr>
          <w:color w:val="000000"/>
          <w:u w:val="single"/>
          <w:shd w:val="clear" w:color="auto" w:fill="00FFFF"/>
        </w:rPr>
        <w:t>and</w:t>
      </w:r>
      <w:r>
        <w:rPr>
          <w:color w:val="000000"/>
        </w:rPr>
        <w:t> </w:t>
      </w:r>
      <w:r>
        <w:rPr>
          <w:b/>
          <w:bCs/>
          <w:color w:val="000000"/>
          <w:u w:val="single"/>
          <w:shd w:val="clear" w:color="auto" w:fill="00FFFF"/>
        </w:rPr>
        <w:t>policed</w:t>
      </w:r>
      <w:r>
        <w:rPr>
          <w:color w:val="000000"/>
        </w:rPr>
        <w:t> </w:t>
      </w:r>
      <w:r>
        <w:rPr>
          <w:b/>
          <w:bCs/>
          <w:color w:val="000000"/>
          <w:u w:val="single"/>
        </w:rPr>
        <w:t>practical</w:t>
      </w:r>
      <w:r>
        <w:rPr>
          <w:color w:val="000000"/>
        </w:rPr>
        <w:t> </w:t>
      </w:r>
      <w:r>
        <w:rPr>
          <w:b/>
          <w:bCs/>
          <w:color w:val="000000"/>
          <w:u w:val="single"/>
          <w:shd w:val="clear" w:color="auto" w:fill="00FFFF"/>
        </w:rPr>
        <w:t>objecthood</w:t>
      </w:r>
      <w:r>
        <w:rPr>
          <w:color w:val="000000"/>
        </w:rPr>
        <w:t> </w:t>
      </w:r>
      <w:r>
        <w:rPr>
          <w:color w:val="000000"/>
          <w:u w:val="single"/>
          <w:shd w:val="clear" w:color="auto" w:fill="00FFFF"/>
        </w:rPr>
        <w:t>of blackness</w:t>
      </w:r>
      <w:r>
        <w:rPr>
          <w:color w:val="000000"/>
        </w:rPr>
        <w:t>, Douglass concludes, </w:t>
      </w:r>
      <w:r>
        <w:rPr>
          <w:b/>
          <w:bCs/>
          <w:color w:val="000000"/>
          <w:u w:val="single"/>
          <w:shd w:val="clear" w:color="auto" w:fill="00FFFF"/>
        </w:rPr>
        <w:t>fuel</w:t>
      </w:r>
      <w:r>
        <w:rPr>
          <w:color w:val="000000"/>
        </w:rPr>
        <w:t> </w:t>
      </w:r>
      <w:r>
        <w:rPr>
          <w:color w:val="000000"/>
          <w:u w:val="single"/>
          <w:shd w:val="clear" w:color="auto" w:fill="00FFFF"/>
        </w:rPr>
        <w:t>the</w:t>
      </w:r>
      <w:r>
        <w:rPr>
          <w:color w:val="000000"/>
        </w:rPr>
        <w:t> “</w:t>
      </w:r>
      <w:r>
        <w:rPr>
          <w:b/>
          <w:bCs/>
          <w:color w:val="000000"/>
          <w:u w:val="single"/>
        </w:rPr>
        <w:t>theoretical</w:t>
      </w:r>
      <w:r>
        <w:rPr>
          <w:color w:val="000000"/>
        </w:rPr>
        <w:t> </w:t>
      </w:r>
      <w:r>
        <w:rPr>
          <w:b/>
          <w:bCs/>
          <w:color w:val="000000"/>
          <w:u w:val="single"/>
          <w:shd w:val="clear" w:color="auto" w:fill="00FFFF"/>
        </w:rPr>
        <w:t>mobility</w:t>
      </w:r>
      <w:r>
        <w:rPr>
          <w:color w:val="000000"/>
          <w:u w:val="single"/>
        </w:rPr>
        <w:t>”</w:t>
      </w:r>
      <w:r>
        <w:rPr>
          <w:color w:val="000000"/>
        </w:rPr>
        <w:t> </w:t>
      </w:r>
      <w:r>
        <w:rPr>
          <w:color w:val="000000"/>
          <w:u w:val="single"/>
          <w:shd w:val="clear" w:color="auto" w:fill="00FFFF"/>
        </w:rPr>
        <w:t>of critical theory</w:t>
      </w:r>
      <w:r>
        <w:rPr>
          <w:color w:val="000000"/>
        </w:rPr>
        <w:t> </w:t>
      </w:r>
      <w:r>
        <w:rPr>
          <w:color w:val="000000"/>
          <w:u w:val="single"/>
        </w:rPr>
        <w:t>and its</w:t>
      </w:r>
      <w:r>
        <w:rPr>
          <w:color w:val="000000"/>
        </w:rPr>
        <w:t> manifold </w:t>
      </w:r>
      <w:r>
        <w:rPr>
          <w:b/>
          <w:bCs/>
          <w:color w:val="000000"/>
          <w:u w:val="single"/>
        </w:rPr>
        <w:t>desired subjectivities</w:t>
      </w:r>
      <w:r>
        <w:rPr>
          <w:color w:val="000000"/>
          <w:u w:val="single"/>
        </w:rPr>
        <w:t>.</w:t>
      </w:r>
    </w:p>
    <w:p w14:paraId="4F966E4F" w14:textId="77777777" w:rsidR="00D062AB" w:rsidRDefault="00D062AB" w:rsidP="00D062AB">
      <w:pPr>
        <w:rPr>
          <w:color w:val="000000"/>
          <w:sz w:val="27"/>
          <w:szCs w:val="27"/>
        </w:rPr>
      </w:pPr>
    </w:p>
    <w:p w14:paraId="5912B9DE" w14:textId="5EA04C6F" w:rsidR="00D062AB" w:rsidRPr="008511B0" w:rsidRDefault="00D062AB" w:rsidP="00D062AB">
      <w:pPr>
        <w:pStyle w:val="Heading4"/>
        <w:rPr>
          <w:rFonts w:cs="Calibri"/>
        </w:rPr>
      </w:pPr>
      <w:r w:rsidRPr="001B3ACE">
        <w:t>Blackfemmephobia DA. The aff instrumentalizes black women’s scholarship while shaming them for theorizing resistance.</w:t>
      </w:r>
      <w:r w:rsidRPr="008511B0">
        <w:rPr>
          <w:rFonts w:cs="Calibri"/>
        </w:rPr>
        <w:t xml:space="preserve"> </w:t>
      </w:r>
    </w:p>
    <w:p w14:paraId="3E716C70" w14:textId="77777777" w:rsidR="00D062AB" w:rsidRPr="008511B0" w:rsidRDefault="00D062AB" w:rsidP="00D062AB">
      <w:r w:rsidRPr="008511B0">
        <w:rPr>
          <w:rStyle w:val="Style13ptBold"/>
        </w:rPr>
        <w:t>Douglass 16</w:t>
      </w:r>
      <w:r w:rsidRPr="008511B0">
        <w:t xml:space="preserve">, Assistant Professor of Gender and Women's Studies at UC Berkeley. (Patrice, “At the Intersections of Assemblages: Fanon, Capécia, and the Unmaking of the Genre Subject”, in </w:t>
      </w:r>
      <w:r w:rsidRPr="008511B0">
        <w:rPr>
          <w:i/>
          <w:iCs/>
        </w:rPr>
        <w:t>Conceptual Aphasia in Black: Displacing Racial Formation</w:t>
      </w:r>
      <w:r w:rsidRPr="008511B0">
        <w:t>, Lexington Books)</w:t>
      </w:r>
    </w:p>
    <w:p w14:paraId="2059E905" w14:textId="77777777" w:rsidR="00D062AB" w:rsidRPr="008511B0" w:rsidRDefault="00D062AB" w:rsidP="00D062AB">
      <w:r w:rsidRPr="0013791B">
        <w:rPr>
          <w:rStyle w:val="StyleUnderline"/>
          <w:highlight w:val="cyan"/>
        </w:rPr>
        <w:t>Puar posits</w:t>
      </w:r>
      <w:r w:rsidRPr="008511B0">
        <w:rPr>
          <w:rStyle w:val="StyleUnderline"/>
        </w:rPr>
        <w:t xml:space="preserve"> a </w:t>
      </w:r>
      <w:r w:rsidRPr="0013791B">
        <w:rPr>
          <w:rStyle w:val="StyleUnderline"/>
          <w:highlight w:val="cyan"/>
        </w:rPr>
        <w:t>reformulated</w:t>
      </w:r>
      <w:r w:rsidRPr="008511B0">
        <w:t xml:space="preserve"> radical queer </w:t>
      </w:r>
      <w:r w:rsidRPr="0013791B">
        <w:rPr>
          <w:rStyle w:val="StyleUnderline"/>
          <w:highlight w:val="cyan"/>
        </w:rPr>
        <w:t>subjectivity as a</w:t>
      </w:r>
      <w:r w:rsidRPr="008511B0">
        <w:rPr>
          <w:rStyle w:val="StyleUnderline"/>
        </w:rPr>
        <w:t xml:space="preserve"> </w:t>
      </w:r>
      <w:r w:rsidRPr="008511B0">
        <w:rPr>
          <w:rStyle w:val="Emphasis"/>
        </w:rPr>
        <w:t>counter</w:t>
      </w:r>
      <w:r w:rsidRPr="008511B0">
        <w:rPr>
          <w:rStyle w:val="StyleUnderline"/>
        </w:rPr>
        <w:t xml:space="preserve"> and </w:t>
      </w:r>
      <w:r w:rsidRPr="0013791B">
        <w:rPr>
          <w:rStyle w:val="Emphasis"/>
          <w:highlight w:val="cyan"/>
        </w:rPr>
        <w:t>corrective</w:t>
      </w:r>
      <w:r w:rsidRPr="008511B0">
        <w:rPr>
          <w:rStyle w:val="Emphasis"/>
        </w:rPr>
        <w:t xml:space="preserve"> logic</w:t>
      </w:r>
      <w:r w:rsidRPr="008511B0">
        <w:rPr>
          <w:rStyle w:val="StyleUnderline"/>
        </w:rPr>
        <w:t xml:space="preserve"> </w:t>
      </w:r>
      <w:r w:rsidRPr="0013791B">
        <w:rPr>
          <w:rStyle w:val="StyleUnderline"/>
          <w:highlight w:val="cyan"/>
        </w:rPr>
        <w:t xml:space="preserve">to </w:t>
      </w:r>
      <w:r w:rsidRPr="0013791B">
        <w:rPr>
          <w:rStyle w:val="Emphasis"/>
          <w:highlight w:val="cyan"/>
        </w:rPr>
        <w:t>black feminism</w:t>
      </w:r>
      <w:r w:rsidRPr="008511B0">
        <w:t xml:space="preserve"> and black political tactics more broadly. Staging a critique against formulations of intersectionality, Puar asserts:</w:t>
      </w:r>
    </w:p>
    <w:p w14:paraId="344D209C" w14:textId="77777777" w:rsidR="00D062AB" w:rsidRPr="008511B0" w:rsidRDefault="00D062AB" w:rsidP="00D062AB">
      <w:r w:rsidRPr="008511B0">
        <w:t>For while intersectionality and its underpinnings—an unrelenting epistemological will to truth—presupposes identity and thus disavows futurity, or, perhaps more accurately, prematurely anticipates and thus fixes a permanence to forever, assemblage, in its debt to ontology and its espousal of what cannot be known, seen, or heard, or has yet to known, seen, or heard, allows for becoming beyond or without being (Puar 2007, 216).</w:t>
      </w:r>
    </w:p>
    <w:p w14:paraId="0DE8D891" w14:textId="77777777" w:rsidR="00D062AB" w:rsidRPr="008511B0" w:rsidRDefault="00D062AB" w:rsidP="00D062AB">
      <w:r w:rsidRPr="008511B0">
        <w:t xml:space="preserve">While intersectionality is a broad encompassing theory, </w:t>
      </w:r>
      <w:r w:rsidRPr="008511B0">
        <w:rPr>
          <w:rStyle w:val="StyleUnderline"/>
        </w:rPr>
        <w:t>its underpinnings</w:t>
      </w:r>
      <w:r w:rsidRPr="008511B0">
        <w:t xml:space="preserve"> as alluded to in this passage, </w:t>
      </w:r>
      <w:r w:rsidRPr="008511B0">
        <w:rPr>
          <w:rStyle w:val="StyleUnderline"/>
        </w:rPr>
        <w:t xml:space="preserve">are again realized in the bodies of </w:t>
      </w:r>
      <w:r w:rsidRPr="008511B0">
        <w:rPr>
          <w:rStyle w:val="Emphasis"/>
        </w:rPr>
        <w:t>black women</w:t>
      </w:r>
      <w:r w:rsidRPr="008511B0">
        <w:rPr>
          <w:rStyle w:val="StyleUnderline"/>
        </w:rPr>
        <w:t xml:space="preserve">, as the subjects of black feminism, who come to </w:t>
      </w:r>
      <w:r w:rsidRPr="008511B0">
        <w:rPr>
          <w:rStyle w:val="Emphasis"/>
        </w:rPr>
        <w:t>stand in</w:t>
      </w:r>
      <w:r w:rsidRPr="008511B0">
        <w:rPr>
          <w:rStyle w:val="StyleUnderline"/>
        </w:rPr>
        <w:t xml:space="preserve"> as Puar’s </w:t>
      </w:r>
      <w:r w:rsidRPr="008511B0">
        <w:rPr>
          <w:rStyle w:val="Emphasis"/>
        </w:rPr>
        <w:t>unspoken opponents</w:t>
      </w:r>
      <w:r w:rsidRPr="008511B0">
        <w:t xml:space="preserve">. By assertion critical theory as the genealogy, which Puar is, writing into, like critics of Fanon, have already made an objective determination about where gender that is black specifically stands in relationship to narratives of liberation and that relationship is theorized into obsolescence. That is to say while the intellectual labor performed in Terrorist Assemblages is insidious and exemplary in its own right, in displaying the contentious relationship between radical politics and blackness, it is not exhaustive in its task. The formulation of </w:t>
      </w:r>
      <w:r w:rsidRPr="0013791B">
        <w:rPr>
          <w:rStyle w:val="StyleUnderline"/>
          <w:highlight w:val="cyan"/>
        </w:rPr>
        <w:t>the</w:t>
      </w:r>
      <w:r w:rsidRPr="008511B0">
        <w:t xml:space="preserve"> terrorist </w:t>
      </w:r>
      <w:r w:rsidRPr="0013791B">
        <w:rPr>
          <w:rStyle w:val="StyleUnderline"/>
          <w:highlight w:val="cyan"/>
        </w:rPr>
        <w:t>assemblage</w:t>
      </w:r>
      <w:r w:rsidRPr="008511B0">
        <w:t xml:space="preserve"> </w:t>
      </w:r>
      <w:r w:rsidRPr="008511B0">
        <w:rPr>
          <w:rStyle w:val="StyleUnderline"/>
        </w:rPr>
        <w:t xml:space="preserve">brings to the </w:t>
      </w:r>
      <w:r w:rsidRPr="008511B0">
        <w:rPr>
          <w:rStyle w:val="StyleUnderline"/>
        </w:rPr>
        <w:lastRenderedPageBreak/>
        <w:t xml:space="preserve">forefront an </w:t>
      </w:r>
      <w:r w:rsidRPr="008511B0">
        <w:rPr>
          <w:rStyle w:val="Emphasis"/>
        </w:rPr>
        <w:t>insistent framework</w:t>
      </w:r>
      <w:r w:rsidRPr="008511B0">
        <w:rPr>
          <w:rStyle w:val="StyleUnderline"/>
        </w:rPr>
        <w:t xml:space="preserve"> that </w:t>
      </w:r>
      <w:r w:rsidRPr="0013791B">
        <w:rPr>
          <w:rStyle w:val="Emphasis"/>
          <w:highlight w:val="cyan"/>
        </w:rPr>
        <w:t>disavows black articulations of suffering</w:t>
      </w:r>
      <w:r w:rsidRPr="008511B0">
        <w:rPr>
          <w:rStyle w:val="StyleUnderline"/>
        </w:rPr>
        <w:t xml:space="preserve"> at the same time </w:t>
      </w:r>
      <w:r w:rsidRPr="0013791B">
        <w:rPr>
          <w:rStyle w:val="StyleUnderline"/>
          <w:highlight w:val="cyan"/>
        </w:rPr>
        <w:t xml:space="preserve">as it posits a </w:t>
      </w:r>
      <w:r w:rsidRPr="0013791B">
        <w:rPr>
          <w:rStyle w:val="Emphasis"/>
          <w:highlight w:val="cyan"/>
        </w:rPr>
        <w:t>new revolutionary subjectivity</w:t>
      </w:r>
      <w:r w:rsidRPr="0013791B">
        <w:rPr>
          <w:rStyle w:val="StyleUnderline"/>
          <w:highlight w:val="cyan"/>
        </w:rPr>
        <w:t xml:space="preserve"> that is</w:t>
      </w:r>
      <w:r w:rsidRPr="008511B0">
        <w:rPr>
          <w:rStyle w:val="StyleUnderline"/>
        </w:rPr>
        <w:t xml:space="preserve"> in theory </w:t>
      </w:r>
      <w:r w:rsidRPr="0013791B">
        <w:rPr>
          <w:rStyle w:val="Emphasis"/>
          <w:highlight w:val="cyan"/>
        </w:rPr>
        <w:t>more dynamic</w:t>
      </w:r>
      <w:r w:rsidRPr="0013791B">
        <w:rPr>
          <w:rStyle w:val="StyleUnderline"/>
          <w:highlight w:val="cyan"/>
        </w:rPr>
        <w:t xml:space="preserve"> than blackness</w:t>
      </w:r>
      <w:r w:rsidRPr="008511B0">
        <w:rPr>
          <w:rStyle w:val="StyleUnderline"/>
        </w:rPr>
        <w:t>. The concept of “</w:t>
      </w:r>
      <w:r w:rsidRPr="0013791B">
        <w:rPr>
          <w:rStyle w:val="Emphasis"/>
          <w:highlight w:val="cyan"/>
        </w:rPr>
        <w:t>blackfemmephobia</w:t>
      </w:r>
      <w:r w:rsidRPr="008511B0">
        <w:rPr>
          <w:rStyle w:val="StyleUnderline"/>
        </w:rPr>
        <w:t xml:space="preserve">” </w:t>
      </w:r>
      <w:r w:rsidRPr="008511B0">
        <w:t xml:space="preserve">articulated by Sharpely- Whiting (1989) as indicative of the impulses of Capécia’s writing, </w:t>
      </w:r>
      <w:r w:rsidRPr="0013791B">
        <w:rPr>
          <w:rStyle w:val="StyleUnderline"/>
          <w:highlight w:val="cyan"/>
        </w:rPr>
        <w:t xml:space="preserve">is </w:t>
      </w:r>
      <w:r w:rsidRPr="0013791B">
        <w:rPr>
          <w:rStyle w:val="Emphasis"/>
          <w:highlight w:val="cyan"/>
        </w:rPr>
        <w:t>structurally linked</w:t>
      </w:r>
      <w:r w:rsidRPr="0013791B">
        <w:rPr>
          <w:rStyle w:val="StyleUnderline"/>
          <w:highlight w:val="cyan"/>
        </w:rPr>
        <w:t xml:space="preserve"> to the</w:t>
      </w:r>
      <w:r w:rsidRPr="008511B0">
        <w:rPr>
          <w:rStyle w:val="StyleUnderline"/>
        </w:rPr>
        <w:t xml:space="preserve"> </w:t>
      </w:r>
      <w:r w:rsidRPr="008511B0">
        <w:rPr>
          <w:rStyle w:val="Emphasis"/>
        </w:rPr>
        <w:t xml:space="preserve">conceptual </w:t>
      </w:r>
      <w:r w:rsidRPr="0013791B">
        <w:rPr>
          <w:rStyle w:val="Emphasis"/>
          <w:highlight w:val="cyan"/>
        </w:rPr>
        <w:t>maneuver</w:t>
      </w:r>
      <w:r w:rsidRPr="0013791B">
        <w:rPr>
          <w:rStyle w:val="StyleUnderline"/>
          <w:highlight w:val="cyan"/>
        </w:rPr>
        <w:t xml:space="preserve"> Puar makes in arguing that</w:t>
      </w:r>
      <w:r w:rsidRPr="008511B0">
        <w:rPr>
          <w:rStyle w:val="StyleUnderline"/>
        </w:rPr>
        <w:t xml:space="preserve"> the underpinnings of intersectionality, </w:t>
      </w:r>
      <w:r w:rsidRPr="0013791B">
        <w:rPr>
          <w:rStyle w:val="Emphasis"/>
          <w:highlight w:val="cyan"/>
        </w:rPr>
        <w:t>black feminists</w:t>
      </w:r>
      <w:r w:rsidRPr="0013791B">
        <w:rPr>
          <w:rStyle w:val="StyleUnderline"/>
          <w:highlight w:val="cyan"/>
        </w:rPr>
        <w:t>, disavow futurity through</w:t>
      </w:r>
      <w:r w:rsidRPr="008511B0">
        <w:rPr>
          <w:rStyle w:val="StyleUnderline"/>
        </w:rPr>
        <w:t xml:space="preserve"> a </w:t>
      </w:r>
      <w:r w:rsidRPr="008511B0">
        <w:rPr>
          <w:rStyle w:val="Emphasis"/>
        </w:rPr>
        <w:t xml:space="preserve">supposed </w:t>
      </w:r>
      <w:r w:rsidRPr="0013791B">
        <w:rPr>
          <w:rStyle w:val="Emphasis"/>
          <w:highlight w:val="cyan"/>
        </w:rPr>
        <w:t>reliance</w:t>
      </w:r>
      <w:r w:rsidRPr="0013791B">
        <w:rPr>
          <w:rStyle w:val="StyleUnderline"/>
          <w:highlight w:val="cyan"/>
        </w:rPr>
        <w:t xml:space="preserve"> on the </w:t>
      </w:r>
      <w:r w:rsidRPr="0013791B">
        <w:rPr>
          <w:rStyle w:val="Emphasis"/>
          <w:highlight w:val="cyan"/>
        </w:rPr>
        <w:t>permanence of</w:t>
      </w:r>
      <w:r w:rsidRPr="008511B0">
        <w:t xml:space="preserve"> what is termed “</w:t>
      </w:r>
      <w:r w:rsidRPr="0013791B">
        <w:rPr>
          <w:rStyle w:val="Emphasis"/>
          <w:highlight w:val="cyan"/>
        </w:rPr>
        <w:t>identity</w:t>
      </w:r>
      <w:r w:rsidRPr="008511B0">
        <w:t xml:space="preserve">,” </w:t>
      </w:r>
      <w:r w:rsidRPr="0013791B">
        <w:rPr>
          <w:rStyle w:val="StyleUnderline"/>
          <w:highlight w:val="cyan"/>
        </w:rPr>
        <w:t>crowding out</w:t>
      </w:r>
      <w:r w:rsidRPr="008511B0">
        <w:t xml:space="preserve"> the possibilities of </w:t>
      </w:r>
      <w:r w:rsidRPr="008511B0">
        <w:rPr>
          <w:rStyle w:val="Emphasis"/>
        </w:rPr>
        <w:t>being</w:t>
      </w:r>
      <w:r w:rsidRPr="008511B0">
        <w:rPr>
          <w:rStyle w:val="StyleUnderline"/>
        </w:rPr>
        <w:t xml:space="preserve"> and </w:t>
      </w:r>
      <w:r w:rsidRPr="0013791B">
        <w:rPr>
          <w:rStyle w:val="Emphasis"/>
          <w:highlight w:val="cyan"/>
        </w:rPr>
        <w:t>becoming</w:t>
      </w:r>
      <w:r w:rsidRPr="008511B0">
        <w:t>, politically, those things that are simply unknown.</w:t>
      </w:r>
    </w:p>
    <w:p w14:paraId="38C8E8A0" w14:textId="77777777" w:rsidR="00D062AB" w:rsidRPr="008511B0" w:rsidRDefault="00D062AB" w:rsidP="00D062AB">
      <w:r w:rsidRPr="008511B0">
        <w:t xml:space="preserve">By drawing out what undergirds the push to “re-think” intersectionality, this argument is not insisting on a strident recuperation of its modes of theorizing and its premises for defining systems of oppression, as an oppositional strategy to the terrorist assemblage. Instead </w:t>
      </w:r>
      <w:r w:rsidRPr="008511B0">
        <w:rPr>
          <w:rStyle w:val="StyleUnderline"/>
        </w:rPr>
        <w:t>I am</w:t>
      </w:r>
      <w:r w:rsidRPr="008511B0">
        <w:t xml:space="preserve"> most </w:t>
      </w:r>
      <w:r w:rsidRPr="008511B0">
        <w:rPr>
          <w:rStyle w:val="StyleUnderline"/>
        </w:rPr>
        <w:t xml:space="preserve">concerned with why it is </w:t>
      </w:r>
      <w:r w:rsidRPr="008511B0">
        <w:rPr>
          <w:rStyle w:val="Emphasis"/>
        </w:rPr>
        <w:t>assumed</w:t>
      </w:r>
      <w:r w:rsidRPr="008511B0">
        <w:rPr>
          <w:rStyle w:val="StyleUnderline"/>
        </w:rPr>
        <w:t xml:space="preserve"> that theory emerging out of a </w:t>
      </w:r>
      <w:r w:rsidRPr="008511B0">
        <w:rPr>
          <w:rStyle w:val="Emphasis"/>
        </w:rPr>
        <w:t>black gendered space</w:t>
      </w:r>
      <w:r w:rsidRPr="008511B0">
        <w:rPr>
          <w:rStyle w:val="StyleUnderline"/>
        </w:rPr>
        <w:t xml:space="preserve"> has </w:t>
      </w:r>
      <w:r w:rsidRPr="008511B0">
        <w:rPr>
          <w:rStyle w:val="Emphasis"/>
        </w:rPr>
        <w:t>nothing to offer</w:t>
      </w:r>
      <w:r w:rsidRPr="008511B0">
        <w:rPr>
          <w:rStyle w:val="StyleUnderline"/>
        </w:rPr>
        <w:t xml:space="preserve"> the political orientations of those</w:t>
      </w:r>
      <w:r w:rsidRPr="008511B0">
        <w:t xml:space="preserve"> situated </w:t>
      </w:r>
      <w:r w:rsidRPr="008511B0">
        <w:rPr>
          <w:rStyle w:val="StyleUnderline"/>
        </w:rPr>
        <w:t xml:space="preserve">seemingly </w:t>
      </w:r>
      <w:r w:rsidRPr="008511B0">
        <w:rPr>
          <w:rStyle w:val="Emphasis"/>
        </w:rPr>
        <w:t>outside</w:t>
      </w:r>
      <w:r w:rsidRPr="008511B0">
        <w:rPr>
          <w:rStyle w:val="StyleUnderline"/>
        </w:rPr>
        <w:t xml:space="preserve"> of the bounds of blackness</w:t>
      </w:r>
      <w:r w:rsidRPr="008511B0">
        <w:t xml:space="preserve">. What is it about black gender that disallows theory to sit within the optimism of positivist reinvisionings of subjectivity? My contention is that, </w:t>
      </w:r>
      <w:r w:rsidRPr="008511B0">
        <w:rPr>
          <w:rStyle w:val="StyleUnderline"/>
        </w:rPr>
        <w:t xml:space="preserve">these newly emerged theories makes very visible </w:t>
      </w:r>
      <w:r w:rsidRPr="008511B0">
        <w:rPr>
          <w:rStyle w:val="Emphasis"/>
        </w:rPr>
        <w:t>old standing relations of power</w:t>
      </w:r>
      <w:r w:rsidRPr="008511B0">
        <w:rPr>
          <w:rStyle w:val="StyleUnderline"/>
        </w:rPr>
        <w:t xml:space="preserve"> that exist between blackness and the theoretical mobility of other subjects</w:t>
      </w:r>
      <w:r w:rsidRPr="008511B0">
        <w:t xml:space="preserve">. This tendency demonstrates the manner in which </w:t>
      </w:r>
      <w:r w:rsidRPr="0013791B">
        <w:rPr>
          <w:rStyle w:val="StyleUnderline"/>
          <w:highlight w:val="cyan"/>
        </w:rPr>
        <w:t>theorists that</w:t>
      </w:r>
      <w:r w:rsidRPr="008511B0">
        <w:rPr>
          <w:rStyle w:val="StyleUnderline"/>
        </w:rPr>
        <w:t xml:space="preserve"> attempt to </w:t>
      </w:r>
      <w:r w:rsidRPr="0013791B">
        <w:rPr>
          <w:rStyle w:val="Emphasis"/>
          <w:highlight w:val="cyan"/>
        </w:rPr>
        <w:t>problematize black subject theories</w:t>
      </w:r>
      <w:r w:rsidRPr="008511B0">
        <w:rPr>
          <w:rStyle w:val="StyleUnderline"/>
        </w:rPr>
        <w:t xml:space="preserve"> as demonstrating an unrelenting focus on objective relations of power</w:t>
      </w:r>
      <w:r w:rsidRPr="008511B0">
        <w:t xml:space="preserve">, also </w:t>
      </w:r>
      <w:r w:rsidRPr="0013791B">
        <w:rPr>
          <w:rStyle w:val="StyleUnderline"/>
          <w:highlight w:val="cyan"/>
        </w:rPr>
        <w:t xml:space="preserve">in the </w:t>
      </w:r>
      <w:r w:rsidRPr="0013791B">
        <w:rPr>
          <w:rStyle w:val="Emphasis"/>
          <w:highlight w:val="cyan"/>
        </w:rPr>
        <w:t>same breath</w:t>
      </w:r>
      <w:r w:rsidRPr="0013791B">
        <w:rPr>
          <w:rStyle w:val="StyleUnderline"/>
          <w:highlight w:val="cyan"/>
        </w:rPr>
        <w:t xml:space="preserve"> use </w:t>
      </w:r>
      <w:r w:rsidRPr="0013791B">
        <w:rPr>
          <w:rStyle w:val="Emphasis"/>
          <w:highlight w:val="cyan"/>
        </w:rPr>
        <w:t>black bodies</w:t>
      </w:r>
      <w:r w:rsidRPr="0013791B">
        <w:rPr>
          <w:rStyle w:val="StyleUnderline"/>
          <w:highlight w:val="cyan"/>
        </w:rPr>
        <w:t xml:space="preserve"> as </w:t>
      </w:r>
      <w:r w:rsidRPr="0013791B">
        <w:rPr>
          <w:rStyle w:val="Emphasis"/>
          <w:highlight w:val="cyan"/>
        </w:rPr>
        <w:t>objective proof to support their claims</w:t>
      </w:r>
      <w:r w:rsidRPr="008511B0">
        <w:rPr>
          <w:rStyle w:val="StyleUnderline"/>
        </w:rPr>
        <w:t>,</w:t>
      </w:r>
      <w:r w:rsidRPr="008511B0">
        <w:t xml:space="preserve"> </w:t>
      </w:r>
      <w:r w:rsidRPr="0013791B">
        <w:rPr>
          <w:rStyle w:val="StyleUnderline"/>
          <w:highlight w:val="cyan"/>
        </w:rPr>
        <w:t>and</w:t>
      </w:r>
      <w:r w:rsidRPr="008511B0">
        <w:rPr>
          <w:rStyle w:val="StyleUnderline"/>
        </w:rPr>
        <w:t xml:space="preserve"> thus </w:t>
      </w:r>
      <w:r w:rsidRPr="0013791B">
        <w:rPr>
          <w:rStyle w:val="StyleUnderline"/>
          <w:highlight w:val="cyan"/>
        </w:rPr>
        <w:t>reify</w:t>
      </w:r>
      <w:r w:rsidRPr="008511B0">
        <w:rPr>
          <w:rStyle w:val="StyleUnderline"/>
        </w:rPr>
        <w:t xml:space="preserve"> why </w:t>
      </w:r>
      <w:r w:rsidRPr="008511B0">
        <w:rPr>
          <w:rStyle w:val="Emphasis"/>
        </w:rPr>
        <w:t xml:space="preserve">theories of </w:t>
      </w:r>
      <w:r w:rsidRPr="0013791B">
        <w:rPr>
          <w:rStyle w:val="Emphasis"/>
          <w:highlight w:val="cyan"/>
        </w:rPr>
        <w:t>objectification</w:t>
      </w:r>
      <w:r w:rsidRPr="008511B0">
        <w:rPr>
          <w:rStyle w:val="StyleUnderline"/>
        </w:rPr>
        <w:t xml:space="preserve"> continue to </w:t>
      </w:r>
      <w:r w:rsidRPr="008511B0">
        <w:rPr>
          <w:rStyle w:val="Emphasis"/>
        </w:rPr>
        <w:t>centrally figure</w:t>
      </w:r>
      <w:r w:rsidRPr="008511B0">
        <w:rPr>
          <w:rStyle w:val="StyleUnderline"/>
        </w:rPr>
        <w:t xml:space="preserve"> in critical black theory</w:t>
      </w:r>
      <w:r w:rsidRPr="008511B0">
        <w:t>. The question that demands engagement is, why then are we confronted with the figure of the black woman, why is this trope called upon?</w:t>
      </w:r>
    </w:p>
    <w:p w14:paraId="0E911393" w14:textId="1306E06F" w:rsidR="00D062AB" w:rsidRPr="008511B0" w:rsidRDefault="00D062AB" w:rsidP="00D062AB">
      <w:pPr>
        <w:pStyle w:val="Heading4"/>
      </w:pPr>
      <w:r w:rsidRPr="008511B0">
        <w:t>T</w:t>
      </w:r>
      <w:r w:rsidRPr="001B3ACE">
        <w:t>he neg</w:t>
      </w:r>
      <w:r>
        <w:t>’</w:t>
      </w:r>
      <w:r w:rsidRPr="001B3ACE">
        <w:t xml:space="preserve">s utilization of assemblage theory re-sutures the subject of modern capitalism </w:t>
      </w:r>
    </w:p>
    <w:p w14:paraId="6EA8B2E2" w14:textId="77777777" w:rsidR="00D062AB" w:rsidRPr="008511B0" w:rsidRDefault="00D062AB" w:rsidP="00D062AB">
      <w:r w:rsidRPr="008511B0">
        <w:rPr>
          <w:rStyle w:val="Style13ptBold"/>
        </w:rPr>
        <w:t>Culp 16.</w:t>
      </w:r>
      <w:r w:rsidRPr="008511B0">
        <w:t xml:space="preserve"> Andrew Culp, professor of emerging media and communication at the University of Texas, Dallas, Dark Deleuze, University of Minnesota Press, 2016, 26-29</w:t>
      </w:r>
    </w:p>
    <w:p w14:paraId="58E3890D" w14:textId="77777777" w:rsidR="00D062AB" w:rsidRPr="008511B0" w:rsidRDefault="00D062AB" w:rsidP="00D062AB"/>
    <w:p w14:paraId="2C0DA8CA" w14:textId="77777777" w:rsidR="00D062AB" w:rsidRPr="008511B0" w:rsidRDefault="00D062AB" w:rsidP="00D062AB">
      <w:r w:rsidRPr="0013791B">
        <w:rPr>
          <w:rStyle w:val="Emphasis"/>
          <w:highlight w:val="cyan"/>
        </w:rPr>
        <w:t>Subjectivity is shameful</w:t>
      </w:r>
      <w:r w:rsidRPr="008511B0">
        <w:t>—"</w:t>
      </w:r>
      <w:r w:rsidRPr="008511B0">
        <w:rPr>
          <w:rStyle w:val="StyleUnderline"/>
        </w:rPr>
        <w:t>subjects are born quite as much from misery as from triumph</w:t>
      </w:r>
      <w:r w:rsidRPr="008511B0">
        <w:t xml:space="preserve">" (N, 151). It grows from the seeds of a "composite feeling" made from the compromises with our time: </w:t>
      </w:r>
      <w:r w:rsidRPr="008511B0">
        <w:rPr>
          <w:rStyle w:val="StyleUnderline"/>
        </w:rPr>
        <w:t>the shame of being alive, the shame of indignity, the shame that it happens to others, the shame that others can do it, and the shame of not being able to prevent it</w:t>
      </w:r>
      <w:r w:rsidRPr="008511B0">
        <w:t xml:space="preserve"> (WP, 108, 225). </w:t>
      </w:r>
      <w:r w:rsidRPr="0013791B">
        <w:rPr>
          <w:rStyle w:val="Emphasis"/>
          <w:highlight w:val="cyan"/>
        </w:rPr>
        <w:t>Existence is the result of a disaster, yet it says very little about us; it does not explain but rather must be explained</w:t>
      </w:r>
      <w:r w:rsidRPr="008511B0">
        <w:t xml:space="preserve">. This is what makes shame "one of philosophy's most powerful motifs" (108). </w:t>
      </w:r>
      <w:r w:rsidRPr="008511B0">
        <w:rPr>
          <w:rStyle w:val="StyleUnderline"/>
        </w:rPr>
        <w:t>The subject is always something derivative that "comes into being and vanishes in the fabric of what one says, what one sees," resembling "specks dancing in the dust of the visible and permutations in an anonymous babble</w:t>
      </w:r>
      <w:r w:rsidRPr="008511B0">
        <w:t xml:space="preserve">" (N, 108). This does not keep some from clinging to their shame. On this account, </w:t>
      </w:r>
      <w:r w:rsidRPr="008511B0">
        <w:rPr>
          <w:rStyle w:val="Emphasis"/>
        </w:rPr>
        <w:t>Deleuze has nothing but scorn for identity politics</w:t>
      </w:r>
      <w:r w:rsidRPr="008511B0">
        <w:t>—"</w:t>
      </w:r>
      <w:r w:rsidRPr="008511B0">
        <w:rPr>
          <w:rStyle w:val="Emphasis"/>
        </w:rPr>
        <w:t>we have to counter people who think 'I'm this, I'm that' . . . arguments from one's own privileged experience are bad and reactionary arguments</w:t>
      </w:r>
      <w:r w:rsidRPr="008511B0">
        <w:t xml:space="preserve">" (N, 11-12). </w:t>
      </w:r>
      <w:r w:rsidRPr="008511B0">
        <w:rPr>
          <w:rStyle w:val="StyleUnderline"/>
        </w:rPr>
        <w:t>Shame is our defense against these people, queer theorists remind us, and it must be put to work on them as a weapon</w:t>
      </w:r>
      <w:r w:rsidRPr="008511B0">
        <w:t>—</w:t>
      </w:r>
      <w:r w:rsidRPr="008511B0">
        <w:rPr>
          <w:rStyle w:val="Emphasis"/>
        </w:rPr>
        <w:t>an affect that acts as a solvent to dissolve whatever binds it to an identity</w:t>
      </w:r>
      <w:r w:rsidRPr="008511B0">
        <w:t xml:space="preserve"> (Halperin and Traub, "Beyond Gay Pride," 25). </w:t>
      </w:r>
      <w:r w:rsidRPr="0013791B">
        <w:rPr>
          <w:rStyle w:val="Emphasis"/>
          <w:highlight w:val="cyan"/>
        </w:rPr>
        <w:t>There are those who have worked to square identity with Deleuze</w:t>
      </w:r>
      <w:r w:rsidRPr="008511B0">
        <w:t xml:space="preserve"> (Donna </w:t>
      </w:r>
      <w:r w:rsidRPr="008511B0">
        <w:rPr>
          <w:rStyle w:val="Emphasis"/>
        </w:rPr>
        <w:t>Haraway</w:t>
      </w:r>
      <w:r w:rsidRPr="008511B0">
        <w:t xml:space="preserve">, Tim Dean, Jasbir </w:t>
      </w:r>
      <w:r w:rsidRPr="0013791B">
        <w:rPr>
          <w:rStyle w:val="Emphasis"/>
          <w:highlight w:val="cyan"/>
        </w:rPr>
        <w:t>Puar</w:t>
      </w:r>
      <w:r w:rsidRPr="0013791B">
        <w:rPr>
          <w:highlight w:val="cyan"/>
        </w:rPr>
        <w:t>,</w:t>
      </w:r>
      <w:r w:rsidRPr="008511B0">
        <w:t xml:space="preserve"> Edouard </w:t>
      </w:r>
      <w:r w:rsidRPr="008511B0">
        <w:rPr>
          <w:rStyle w:val="Emphasis"/>
        </w:rPr>
        <w:t>Glissant</w:t>
      </w:r>
      <w:r w:rsidRPr="008511B0">
        <w:t xml:space="preserve">). </w:t>
      </w:r>
      <w:r w:rsidRPr="008511B0">
        <w:rPr>
          <w:rStyle w:val="Emphasis"/>
        </w:rPr>
        <w:t xml:space="preserve">Their theorizations only avoid the problem of shame to the extent that they </w:t>
      </w:r>
      <w:r w:rsidRPr="0013791B">
        <w:rPr>
          <w:rStyle w:val="Emphasis"/>
          <w:highlight w:val="cyan"/>
        </w:rPr>
        <w:t>make identity's many perforations into points of leverage and transformed differences into a million cutting edges.</w:t>
      </w:r>
    </w:p>
    <w:p w14:paraId="23112AE5" w14:textId="77777777" w:rsidR="00D062AB" w:rsidRPr="008511B0" w:rsidRDefault="00D062AB" w:rsidP="00D062AB">
      <w:pPr>
        <w:rPr>
          <w:rStyle w:val="Emphasis"/>
        </w:rPr>
      </w:pPr>
      <w:r w:rsidRPr="008511B0">
        <w:rPr>
          <w:rStyle w:val="StyleUnderline"/>
        </w:rPr>
        <w:lastRenderedPageBreak/>
        <w:t>For some, the world is made up of assemblages, and all assemblages are subjects</w:t>
      </w:r>
      <w:r w:rsidRPr="008511B0">
        <w:t xml:space="preserve">. In no time, </w:t>
      </w:r>
      <w:r w:rsidRPr="0013791B">
        <w:rPr>
          <w:rStyle w:val="Emphasis"/>
          <w:highlight w:val="cyan"/>
        </w:rPr>
        <w:t>people</w:t>
      </w:r>
      <w:r w:rsidRPr="008511B0">
        <w:rPr>
          <w:rStyle w:val="Emphasis"/>
        </w:rPr>
        <w:t xml:space="preserve">, hurricanes, and battles </w:t>
      </w:r>
      <w:r w:rsidRPr="0013791B">
        <w:rPr>
          <w:rStyle w:val="Emphasis"/>
          <w:highlight w:val="cyan"/>
        </w:rPr>
        <w:t>all get addressed in the same register</w:t>
      </w:r>
      <w:r w:rsidRPr="008511B0">
        <w:rPr>
          <w:rStyle w:val="Emphasis"/>
        </w:rPr>
        <w:t xml:space="preserve"> (as all subjects should be afforded proper names</w:t>
      </w:r>
      <w:r w:rsidRPr="008511B0">
        <w:t xml:space="preserve">)! Although </w:t>
      </w:r>
      <w:r w:rsidRPr="008511B0">
        <w:rPr>
          <w:rStyle w:val="Emphasis"/>
        </w:rPr>
        <w:t>this is, perhaps, technically true, such as</w:t>
      </w:r>
      <w:r w:rsidRPr="0013791B">
        <w:rPr>
          <w:rStyle w:val="Emphasis"/>
          <w:highlight w:val="cyan"/>
        </w:rPr>
        <w:t>semblage-thinking misses the point</w:t>
      </w:r>
      <w:r w:rsidRPr="0013791B">
        <w:rPr>
          <w:highlight w:val="cyan"/>
        </w:rPr>
        <w:t>—</w:t>
      </w:r>
      <w:r w:rsidRPr="0013791B">
        <w:rPr>
          <w:rStyle w:val="Emphasis"/>
          <w:highlight w:val="cyan"/>
        </w:rPr>
        <w:t>it reduces subjectivity to the name we use to pin down the sum of a body's capacities</w:t>
      </w:r>
      <w:r w:rsidRPr="008511B0">
        <w:rPr>
          <w:rStyle w:val="Emphasis"/>
        </w:rPr>
        <w:t xml:space="preserve"> </w:t>
      </w:r>
      <w:r w:rsidRPr="008511B0">
        <w:t xml:space="preserve">(AT, 256-57). It sanctifies a bloodless world by cataloging the networks that make up its many attributes. </w:t>
      </w:r>
      <w:r w:rsidRPr="008511B0">
        <w:rPr>
          <w:rStyle w:val="Emphasis"/>
        </w:rPr>
        <w:t xml:space="preserve">This is why assemblage-modeling is a </w:t>
      </w:r>
      <w:r w:rsidRPr="0013791B">
        <w:rPr>
          <w:rStyle w:val="Emphasis"/>
          <w:highlight w:val="cyan"/>
        </w:rPr>
        <w:t>perfect fit in a world where capitalism produces subjectivity</w:t>
      </w:r>
      <w:r w:rsidRPr="0013791B">
        <w:rPr>
          <w:highlight w:val="cyan"/>
        </w:rPr>
        <w:t xml:space="preserve"> "</w:t>
      </w:r>
      <w:r w:rsidRPr="0013791B">
        <w:rPr>
          <w:rStyle w:val="Emphasis"/>
          <w:highlight w:val="cyan"/>
        </w:rPr>
        <w:t>the same way it produces</w:t>
      </w:r>
      <w:r w:rsidRPr="008511B0">
        <w:rPr>
          <w:rStyle w:val="Emphasis"/>
        </w:rPr>
        <w:t xml:space="preserve"> Prell shampoo or </w:t>
      </w:r>
      <w:r w:rsidRPr="0013791B">
        <w:rPr>
          <w:rStyle w:val="Emphasis"/>
          <w:highlight w:val="cyan"/>
        </w:rPr>
        <w:t>Ford cars</w:t>
      </w:r>
      <w:r w:rsidRPr="008511B0">
        <w:t xml:space="preserve">" (AO, 245). </w:t>
      </w:r>
      <w:r w:rsidRPr="008511B0">
        <w:rPr>
          <w:rStyle w:val="Emphasis"/>
        </w:rPr>
        <w:t>Further proof of its noxious conservativsm is arch-thinkers Manuel DeLanda's and Bruno Latour's dismissive rejection of Marxism</w:t>
      </w:r>
      <w:r w:rsidRPr="008511B0">
        <w:t>. Fortunately, Deleuze already warned us by channeling Spinoza on the limits of adequate knowledge, in the often-repeated words that "</w:t>
      </w:r>
      <w:r w:rsidRPr="008511B0">
        <w:rPr>
          <w:rStyle w:val="StyleUnderline"/>
        </w:rPr>
        <w:t>we do not know what a body is capable of"</w:t>
      </w:r>
      <w:r w:rsidRPr="008511B0">
        <w:t xml:space="preserve"> (NP, 39). </w:t>
      </w:r>
      <w:r w:rsidRPr="008511B0">
        <w:rPr>
          <w:rStyle w:val="StyleUnderline"/>
        </w:rPr>
        <w:t>The phrase should not be read as an appeal to some evasive essence but simply as applying a principle of Deleuze's transcendental empiricism, which holds that the conditions of actual experience are not represented through empirical tracing</w:t>
      </w:r>
      <w:r w:rsidRPr="008511B0">
        <w:t xml:space="preserve"> (DR, 95, 221, 321). This is crucial, because </w:t>
      </w:r>
      <w:r w:rsidRPr="008511B0">
        <w:rPr>
          <w:rStyle w:val="Emphasis"/>
        </w:rPr>
        <w:t>philosophy is too easily thrown back into the transcendental illusions through the personal identitarian experiences built by self-centered habits of mind</w:t>
      </w:r>
      <w:r w:rsidRPr="008511B0">
        <w:t xml:space="preserve"> (DR, 207-8, 73, 119). The pitfall of run-of-the-mill empiricists is that </w:t>
      </w:r>
      <w:r w:rsidRPr="008511B0">
        <w:rPr>
          <w:rStyle w:val="Emphasis"/>
        </w:rPr>
        <w:t>even in the best-case scenario, when they step out of the perspective of the subject, they still reduce existence to conditions of reproduction or chart something's "degree of freedom</w:t>
      </w:r>
      <w:r w:rsidRPr="008511B0">
        <w:t xml:space="preserve">." For us, then, </w:t>
      </w:r>
      <w:r w:rsidRPr="008511B0">
        <w:rPr>
          <w:rStyle w:val="Emphasis"/>
        </w:rPr>
        <w:t>the subject should be spoken about scornfully as simply the sum of a body's habits, most of which are marshaled to evade thought.</w:t>
      </w:r>
    </w:p>
    <w:p w14:paraId="64A7610A" w14:textId="77777777" w:rsidR="00D062AB" w:rsidRDefault="00D062AB" w:rsidP="00D062AB">
      <w:r w:rsidRPr="0013791B">
        <w:rPr>
          <w:rStyle w:val="StyleUnderline"/>
          <w:highlight w:val="cyan"/>
        </w:rPr>
        <w:t>The undoing of the subject is un-becoming</w:t>
      </w:r>
      <w:r w:rsidRPr="008511B0">
        <w:t xml:space="preserve">. Deleuze withholds praise for the subject but does not deny it a place, unlike Althusser, who theorizes "subjectivity without a subject" (Badiou, "Althusser," 58-67). But </w:t>
      </w:r>
      <w:r w:rsidRPr="008511B0">
        <w:rPr>
          <w:rStyle w:val="StyleUnderline"/>
        </w:rPr>
        <w:t>subjects are only interesting when they cast a "line to the outside</w:t>
      </w:r>
      <w:r w:rsidRPr="008511B0">
        <w:t xml:space="preserve">"—in short, </w:t>
      </w:r>
      <w:r w:rsidRPr="008511B0">
        <w:rPr>
          <w:rStyle w:val="StyleUnderline"/>
        </w:rPr>
        <w:t>when they stop being subjects (with a double emphasis on "being" and "subjects</w:t>
      </w:r>
      <w:r w:rsidRPr="008511B0">
        <w:t xml:space="preserve">") (N, 99). </w:t>
      </w:r>
      <w:r w:rsidRPr="008511B0">
        <w:rPr>
          <w:rStyle w:val="StyleUnderline"/>
        </w:rPr>
        <w:t>This process is how Deleuze describes Foucault's subjectivization</w:t>
      </w:r>
      <w:r w:rsidRPr="008511B0">
        <w:t xml:space="preserve">, </w:t>
      </w:r>
      <w:r w:rsidRPr="008511B0">
        <w:rPr>
          <w:rStyle w:val="Emphasis"/>
        </w:rPr>
        <w:t xml:space="preserve">which is </w:t>
      </w:r>
      <w:r w:rsidRPr="0013791B">
        <w:rPr>
          <w:rStyle w:val="Emphasis"/>
          <w:highlight w:val="cyan"/>
        </w:rPr>
        <w:t>not a "coming back" to subjectivity to rescue it but the disintegration of the subject as it evaporates into a field of forces where neither persons nor identities survive</w:t>
      </w:r>
      <w:r w:rsidRPr="008511B0">
        <w:t xml:space="preserve"> (N, 93). This is the secret to becoming, for it has nothing to do with "subjects developing into more of themselves." </w:t>
      </w:r>
      <w:r w:rsidRPr="0013791B">
        <w:rPr>
          <w:rStyle w:val="Emphasis"/>
          <w:highlight w:val="cyan"/>
        </w:rPr>
        <w:t>Becoming is really a process of un-becoming.</w:t>
      </w:r>
      <w:r w:rsidRPr="008511B0">
        <w:rPr>
          <w:rStyle w:val="Emphasis"/>
        </w:rPr>
        <w:t xml:space="preserve"> In what Elizabeth Grosz calls "undoing the givenness of the given" of Becoming Undone, un-becoming exercises undoing, a process that works to "undo the stabilities of identity, knowledge, location, and being</w:t>
      </w:r>
      <w:r w:rsidRPr="008511B0">
        <w:t xml:space="preserve">" (210, 3). But </w:t>
      </w:r>
      <w:r w:rsidRPr="008511B0">
        <w:rPr>
          <w:rStyle w:val="Emphasis"/>
        </w:rPr>
        <w:t>in proposing undoing as an alternative to subjectivity</w:t>
      </w:r>
      <w:r w:rsidRPr="008511B0">
        <w:t xml:space="preserve">, </w:t>
      </w:r>
      <w:r w:rsidRPr="008511B0">
        <w:rPr>
          <w:rStyle w:val="Emphasis"/>
        </w:rPr>
        <w:t>it is necessary to be specific about how to orient the process</w:t>
      </w:r>
      <w:r w:rsidRPr="008511B0">
        <w:t xml:space="preserve">. While it is easy for an aesthete to indulge in the powers of the outside like a good after-dinner drink, "letting loose, freeing up, and putting into play," undoing can fulfill the higher purpose of nursing a hatred for this world (55). </w:t>
      </w:r>
      <w:r w:rsidRPr="008511B0">
        <w:rPr>
          <w:rStyle w:val="Emphasis"/>
        </w:rPr>
        <w:t>For it is only when we locate something intolerable outside ourselves that we will "leap beyond shame" and "transform [our] paltry undertakings into a war of resistance and liberation</w:t>
      </w:r>
      <w:r w:rsidRPr="008511B0">
        <w:t>" (ECC, 125).</w:t>
      </w:r>
    </w:p>
    <w:p w14:paraId="794F4936" w14:textId="77777777" w:rsidR="00D062AB" w:rsidRPr="00D062AB" w:rsidRDefault="00D062AB" w:rsidP="00D062AB"/>
    <w:p w14:paraId="738D6356" w14:textId="1D412704" w:rsidR="00310BAF" w:rsidRDefault="00384CE1" w:rsidP="00384CE1">
      <w:pPr>
        <w:pStyle w:val="Heading1"/>
      </w:pPr>
      <w:r>
        <w:lastRenderedPageBreak/>
        <w:t>Neg Supplement---Queer Pess</w:t>
      </w:r>
    </w:p>
    <w:p w14:paraId="7D0BC69B" w14:textId="77777777" w:rsidR="00384CE1" w:rsidRPr="00384CE1" w:rsidRDefault="00384CE1" w:rsidP="00384CE1"/>
    <w:p w14:paraId="56886434" w14:textId="77777777" w:rsidR="00384CE1" w:rsidRPr="00DC5723" w:rsidRDefault="00384CE1" w:rsidP="00384CE1">
      <w:pPr>
        <w:rPr>
          <w:rStyle w:val="StyleUnderline"/>
        </w:rPr>
      </w:pPr>
    </w:p>
    <w:p w14:paraId="46B78C20" w14:textId="77777777" w:rsidR="00384CE1" w:rsidRDefault="00384CE1" w:rsidP="00384CE1">
      <w:pPr>
        <w:rPr>
          <w:sz w:val="16"/>
        </w:rPr>
      </w:pPr>
    </w:p>
    <w:p w14:paraId="0A878A9C" w14:textId="77777777" w:rsidR="00384CE1" w:rsidRDefault="00384CE1" w:rsidP="00384CE1">
      <w:pPr>
        <w:rPr>
          <w:sz w:val="16"/>
        </w:rPr>
      </w:pPr>
    </w:p>
    <w:p w14:paraId="0CDD3421" w14:textId="6C846FA7" w:rsidR="00384CE1" w:rsidRDefault="00384CE1" w:rsidP="00607BD7">
      <w:pPr>
        <w:pStyle w:val="Heading2"/>
      </w:pPr>
      <w:r>
        <w:lastRenderedPageBreak/>
        <w:t>Link – Courts</w:t>
      </w:r>
    </w:p>
    <w:p w14:paraId="1D2584F9" w14:textId="77777777" w:rsidR="00384CE1" w:rsidRPr="00881FBD" w:rsidRDefault="00384CE1" w:rsidP="00384CE1"/>
    <w:p w14:paraId="436AF3A9" w14:textId="77777777" w:rsidR="00384CE1" w:rsidRDefault="00384CE1" w:rsidP="00384CE1">
      <w:pPr>
        <w:pStyle w:val="Heading4"/>
      </w:pPr>
      <w:r>
        <w:t>The courts and legal system are rife with anti-queerness at every single level, perpetually reinforcing the “deviant and dangerous” archetype and criminalizing the existence of queers.</w:t>
      </w:r>
    </w:p>
    <w:p w14:paraId="791284DD" w14:textId="77777777" w:rsidR="00384CE1" w:rsidRPr="00B97130" w:rsidRDefault="00384CE1" w:rsidP="00384CE1">
      <w:r w:rsidRPr="00607BD7">
        <w:rPr>
          <w:highlight w:val="cyan"/>
        </w:rPr>
        <w:t>CW: Mentions of sexual violence and pedophilia</w:t>
      </w:r>
    </w:p>
    <w:p w14:paraId="568016C2" w14:textId="77777777" w:rsidR="00384CE1" w:rsidRDefault="00384CE1" w:rsidP="00384CE1">
      <w:r w:rsidRPr="00C2186B">
        <w:rPr>
          <w:rStyle w:val="Style13ptBold"/>
        </w:rPr>
        <w:t xml:space="preserve">Mogul </w:t>
      </w:r>
      <w:r>
        <w:rPr>
          <w:rStyle w:val="Style13ptBold"/>
        </w:rPr>
        <w:t xml:space="preserve">et al. </w:t>
      </w:r>
      <w:r w:rsidRPr="00C2186B">
        <w:rPr>
          <w:rStyle w:val="Style13ptBold"/>
        </w:rPr>
        <w:t>11</w:t>
      </w:r>
      <w:r>
        <w:t xml:space="preserve"> Mogul, Joey L, et al. [ JD CUNY School of Law, </w:t>
      </w:r>
      <w:r w:rsidRPr="00814481">
        <w:t>partner at the People’s Law Office</w:t>
      </w:r>
      <w:r>
        <w:t xml:space="preserve">] Queer (In)Justice: The Criminalization of LGBT People in the United States. Boston, Mass, Beacon; Enfield, 2011. (p. 88-95) //aa-ma </w:t>
      </w:r>
    </w:p>
    <w:p w14:paraId="0AF5EFB7" w14:textId="77777777" w:rsidR="00384CE1" w:rsidRPr="003129FF" w:rsidRDefault="00384CE1" w:rsidP="00384CE1">
      <w:pPr>
        <w:rPr>
          <w:rStyle w:val="StyleUnderline"/>
        </w:rPr>
      </w:pPr>
      <w:r w:rsidRPr="00607BD7">
        <w:rPr>
          <w:rStyle w:val="StyleUnderline"/>
          <w:highlight w:val="cyan"/>
        </w:rPr>
        <w:t>Close scrutiny of the nation’s courts reveals a system rife with anti-LGBT bias</w:t>
      </w:r>
      <w:r w:rsidRPr="002C2829">
        <w:rPr>
          <w:sz w:val="16"/>
        </w:rPr>
        <w:t>. Within it</w:t>
      </w:r>
      <w:r w:rsidRPr="00607BD7">
        <w:rPr>
          <w:sz w:val="16"/>
          <w:highlight w:val="cyan"/>
        </w:rPr>
        <w:t xml:space="preserve">, </w:t>
      </w:r>
      <w:r w:rsidRPr="00607BD7">
        <w:rPr>
          <w:rStyle w:val="StyleUnderline"/>
          <w:highlight w:val="cyan"/>
        </w:rPr>
        <w:t>discriminatory laws are enforced, queers are often treated with derision, if not outright contempt, and queer criminalizing archetypes are deployed in full force.</w:t>
      </w:r>
      <w:r w:rsidRPr="002C2829">
        <w:rPr>
          <w:sz w:val="16"/>
        </w:rPr>
        <w:t xml:space="preserve"> Only seventeen years before its landmark decision in Lawrence v. Texas that struck down sodomy statutes in 2003, 9 the Supreme Court upheld laws that criminalized private sexual acts committed by “homosexuals” </w:t>
      </w:r>
      <w:r w:rsidRPr="00607BD7">
        <w:rPr>
          <w:rStyle w:val="StyleUnderline"/>
          <w:highlight w:val="cyan"/>
        </w:rPr>
        <w:t>in the case of Bowers v. Hardwick.</w:t>
      </w:r>
      <w:r w:rsidRPr="005B45D3">
        <w:rPr>
          <w:rStyle w:val="StyleUnderline"/>
        </w:rPr>
        <w:t xml:space="preserve"> </w:t>
      </w:r>
      <w:r w:rsidRPr="002C2829">
        <w:rPr>
          <w:sz w:val="16"/>
        </w:rPr>
        <w:t xml:space="preserve">10 By </w:t>
      </w:r>
      <w:r w:rsidRPr="00D51DC2">
        <w:rPr>
          <w:rStyle w:val="StyleUnderline"/>
        </w:rPr>
        <w:t>finding that “homosexuals” did not have a right to have consensual sex within the privacy of their own homes, while refusing to punish the same acts by heterosexuals</w:t>
      </w:r>
      <w:r w:rsidRPr="005B45D3">
        <w:rPr>
          <w:rStyle w:val="StyleUnderline"/>
        </w:rPr>
        <w:t xml:space="preserve">, </w:t>
      </w:r>
      <w:r w:rsidRPr="00607BD7">
        <w:rPr>
          <w:rStyle w:val="StyleUnderline"/>
          <w:highlight w:val="cyan"/>
        </w:rPr>
        <w:t>the Court</w:t>
      </w:r>
      <w:r w:rsidRPr="005B45D3">
        <w:rPr>
          <w:rStyle w:val="StyleUnderline"/>
        </w:rPr>
        <w:t xml:space="preserve"> in effect </w:t>
      </w:r>
      <w:r w:rsidRPr="00447D9E">
        <w:rPr>
          <w:rStyle w:val="StyleUnderline"/>
        </w:rPr>
        <w:t>ruled that queers as a class of people were worthy of punishment</w:t>
      </w:r>
      <w:r w:rsidRPr="005B45D3">
        <w:rPr>
          <w:rStyle w:val="StyleUnderline"/>
        </w:rPr>
        <w:t>.</w:t>
      </w:r>
      <w:r w:rsidRPr="002C2829">
        <w:rPr>
          <w:sz w:val="16"/>
        </w:rPr>
        <w:t xml:space="preserve"> Adding insult to injury</w:t>
      </w:r>
      <w:r w:rsidRPr="005B45D3">
        <w:rPr>
          <w:rStyle w:val="StyleUnderline"/>
        </w:rPr>
        <w:t xml:space="preserve">, </w:t>
      </w:r>
      <w:r w:rsidRPr="00447D9E">
        <w:rPr>
          <w:rStyle w:val="StyleUnderline"/>
        </w:rPr>
        <w:t>Chief Justice Warren Burger’s concurring opinion argued</w:t>
      </w:r>
      <w:r w:rsidRPr="00447D9E">
        <w:rPr>
          <w:sz w:val="16"/>
        </w:rPr>
        <w:t xml:space="preserve"> that the condemnation of “homosexual sodomy” otherwise known as </w:t>
      </w:r>
      <w:r w:rsidRPr="00447D9E">
        <w:rPr>
          <w:rStyle w:val="StyleUnderline"/>
        </w:rPr>
        <w:t>a “crime against nature</w:t>
      </w:r>
      <w:r w:rsidRPr="002C2829">
        <w:rPr>
          <w:sz w:val="16"/>
        </w:rPr>
        <w:t xml:space="preserve">” was “firmly rooted in Judeo-Christian moral and ethical standards” and “millennia of moral teaching.” </w:t>
      </w:r>
      <w:r w:rsidRPr="00447D9E">
        <w:rPr>
          <w:sz w:val="16"/>
        </w:rPr>
        <w:t xml:space="preserve">11 </w:t>
      </w:r>
      <w:r w:rsidRPr="00447D9E">
        <w:rPr>
          <w:rStyle w:val="StyleUnderline"/>
        </w:rPr>
        <w:t xml:space="preserve">The </w:t>
      </w:r>
      <w:r w:rsidRPr="00607BD7">
        <w:rPr>
          <w:rStyle w:val="StyleUnderline"/>
          <w:highlight w:val="cyan"/>
        </w:rPr>
        <w:t>ruling gave renewed legal weight to the message that queer people are immoral,</w:t>
      </w:r>
      <w:r w:rsidRPr="005B45D3">
        <w:rPr>
          <w:rStyle w:val="StyleUnderline"/>
        </w:rPr>
        <w:t xml:space="preserve"> sinful, </w:t>
      </w:r>
      <w:r w:rsidRPr="00607BD7">
        <w:rPr>
          <w:rStyle w:val="StyleUnderline"/>
          <w:highlight w:val="cyan"/>
        </w:rPr>
        <w:t>and deserving of criminal punishment</w:t>
      </w:r>
      <w:r w:rsidRPr="005B45D3">
        <w:rPr>
          <w:rStyle w:val="StyleUnderline"/>
        </w:rPr>
        <w:t>.</w:t>
      </w:r>
      <w:r w:rsidRPr="002C2829">
        <w:rPr>
          <w:sz w:val="16"/>
        </w:rPr>
        <w:t xml:space="preserve"> </w:t>
      </w:r>
      <w:r w:rsidRPr="005B45D3">
        <w:rPr>
          <w:rStyle w:val="StyleUnderline"/>
        </w:rPr>
        <w:t xml:space="preserve">While </w:t>
      </w:r>
      <w:r w:rsidRPr="00607BD7">
        <w:rPr>
          <w:rStyle w:val="StyleUnderline"/>
          <w:highlight w:val="cyan"/>
        </w:rPr>
        <w:t>the sodomy laws challenged in Bowers</w:t>
      </w:r>
      <w:r w:rsidRPr="005B45D3">
        <w:rPr>
          <w:rStyle w:val="StyleUnderline"/>
        </w:rPr>
        <w:t xml:space="preserve"> were often not or only selectively enforced, they </w:t>
      </w:r>
      <w:r w:rsidRPr="00607BD7">
        <w:rPr>
          <w:rStyle w:val="StyleUnderline"/>
          <w:highlight w:val="cyan"/>
        </w:rPr>
        <w:t>have a lasting</w:t>
      </w:r>
      <w:r w:rsidRPr="007D6FF0">
        <w:rPr>
          <w:rStyle w:val="StyleUnderline"/>
        </w:rPr>
        <w:t>, stigmatizing</w:t>
      </w:r>
      <w:r w:rsidRPr="00607BD7">
        <w:rPr>
          <w:rStyle w:val="StyleUnderline"/>
          <w:highlight w:val="cyan"/>
        </w:rPr>
        <w:t xml:space="preserve"> impact that</w:t>
      </w:r>
      <w:r w:rsidRPr="005B45D3">
        <w:rPr>
          <w:rStyle w:val="StyleUnderline"/>
        </w:rPr>
        <w:t xml:space="preserve"> helps </w:t>
      </w:r>
      <w:r w:rsidRPr="00607BD7">
        <w:rPr>
          <w:rStyle w:val="StyleUnderline"/>
          <w:highlight w:val="cyan"/>
        </w:rPr>
        <w:t>strip queer people’s liberty, dignity,</w:t>
      </w:r>
      <w:r w:rsidRPr="005B45D3">
        <w:rPr>
          <w:rStyle w:val="StyleUnderline"/>
        </w:rPr>
        <w:t xml:space="preserve"> and ability to lead full, unencumbered lives</w:t>
      </w:r>
      <w:r w:rsidRPr="002C2829">
        <w:rPr>
          <w:sz w:val="16"/>
        </w:rPr>
        <w:t xml:space="preserve">. 12 </w:t>
      </w:r>
      <w:r w:rsidRPr="00607BD7">
        <w:rPr>
          <w:rStyle w:val="StyleUnderline"/>
          <w:highlight w:val="cyan"/>
        </w:rPr>
        <w:t>In states with sodomy laws, and even in some where they were struck down before Lawrence, sodomy convictions for consensual same-sex acts forced many to register as sex offenders</w:t>
      </w:r>
      <w:r w:rsidRPr="002C2829">
        <w:rPr>
          <w:sz w:val="16"/>
        </w:rPr>
        <w:t xml:space="preserve">. 13 The criminalization of queer sexualities through sodomy laws was also used to deny people employment and the ability to raise their children. In 1995, the Supreme Court of Virginia denied Sharon bottoms, a working-class white woman, custody of her child based in part on the fact that she is a lesbian and allowed her partner to help her care for her child, noting that “conduct inherent in lesbianism is punishable” as a felony under Virginia’s “crimes against nature” law. 14 Similarly, </w:t>
      </w:r>
      <w:r w:rsidRPr="00607BD7">
        <w:rPr>
          <w:rStyle w:val="StyleUnderline"/>
          <w:highlight w:val="cyan"/>
        </w:rPr>
        <w:t>sumptuary and vagrancy laws served to criminalize people who transgressed gender norms</w:t>
      </w:r>
      <w:r w:rsidRPr="002C2829">
        <w:rPr>
          <w:sz w:val="16"/>
        </w:rPr>
        <w:t xml:space="preserve">. The law in Chicago, Illinois, forbade “appear[ing] in a public place in a state of nudity, or in a dress not belonging to his or her sex,” while a Toledo, Ohio, law made it illegal for any “perverted person” to appear in clothing belonging to “the opposite” sex. 15 In New York, an appeals court upheld Mauricio Archibald’s conviction in 1968 for being a “vagrant” “who… [had] his face painted, discolored, covered, or concealed, or being otherwise disguised, in a matter calculated to prevent his being identified”. After appearing in a subway station wearing a white evening dress, high-heeled shoes, a blond wig, women’s undergarments, and facial makeup, Archibald was found guilty, despite being neither unemployed nor homeless. The court found the crime to be one of “conceal[ing] his [sic] true gender,” although Archibald’s true transgression may have been winking at the officer. 16 As another court declared, “cross-dressing” must be punished because “the desire of concealment of a change of sex by the transsexual is outweighed by the public interest for protection against fraud.” 17 </w:t>
      </w:r>
      <w:r w:rsidRPr="00607BD7">
        <w:rPr>
          <w:rStyle w:val="StyleUnderline"/>
          <w:highlight w:val="cyan"/>
        </w:rPr>
        <w:t>Although</w:t>
      </w:r>
      <w:r w:rsidRPr="004D7262">
        <w:rPr>
          <w:rStyle w:val="StyleUnderline"/>
        </w:rPr>
        <w:t xml:space="preserve"> for the most part sumptuary laws were </w:t>
      </w:r>
      <w:r w:rsidRPr="00607BD7">
        <w:rPr>
          <w:rStyle w:val="StyleUnderline"/>
          <w:highlight w:val="cyan"/>
        </w:rPr>
        <w:t>struck down</w:t>
      </w:r>
      <w:r w:rsidRPr="004D7262">
        <w:rPr>
          <w:rStyle w:val="StyleUnderline"/>
        </w:rPr>
        <w:t xml:space="preserve"> in the 1970s, and vagrancy laws were either held unconstitutional or redrafted in the 1970s and 1980s, </w:t>
      </w:r>
      <w:r w:rsidRPr="00607BD7">
        <w:rPr>
          <w:rStyle w:val="StyleUnderline"/>
          <w:highlight w:val="cyan"/>
        </w:rPr>
        <w:t>their effects linger to this day</w:t>
      </w:r>
      <w:r w:rsidRPr="00607BD7">
        <w:rPr>
          <w:sz w:val="16"/>
          <w:highlight w:val="cyan"/>
        </w:rPr>
        <w:t>.</w:t>
      </w:r>
      <w:r w:rsidRPr="002C2829">
        <w:rPr>
          <w:sz w:val="16"/>
        </w:rPr>
        <w:t xml:space="preserve"> In 1989, a New Jersey trial court denied a transgender woman the right to change her name, holding that it is inherently fraudulent for a person who is physically a male to assume an obviously ‘female’ name for the sole purpose of representing himself to future employers and society as a female.” 18 In other instances, </w:t>
      </w:r>
      <w:r w:rsidRPr="00607BD7">
        <w:rPr>
          <w:rStyle w:val="StyleUnderline"/>
          <w:highlight w:val="cyan"/>
        </w:rPr>
        <w:t>courts</w:t>
      </w:r>
      <w:r w:rsidRPr="004D7262">
        <w:rPr>
          <w:rStyle w:val="StyleUnderline"/>
        </w:rPr>
        <w:t xml:space="preserve"> have </w:t>
      </w:r>
      <w:r w:rsidRPr="00607BD7">
        <w:rPr>
          <w:rStyle w:val="Emphasis"/>
          <w:highlight w:val="cyan"/>
        </w:rPr>
        <w:t>deni</w:t>
      </w:r>
      <w:r w:rsidRPr="004D7262">
        <w:rPr>
          <w:rStyle w:val="StyleUnderline"/>
        </w:rPr>
        <w:t xml:space="preserve">ed </w:t>
      </w:r>
      <w:r w:rsidRPr="00607BD7">
        <w:rPr>
          <w:rStyle w:val="StyleUnderline"/>
          <w:highlight w:val="cyan"/>
        </w:rPr>
        <w:t>transgender people survivor benefits from their deceased spouse</w:t>
      </w:r>
      <w:r w:rsidRPr="004D7262">
        <w:rPr>
          <w:rStyle w:val="StyleUnderline"/>
        </w:rPr>
        <w:t xml:space="preserve"> on the grounds that their marriages were either void or based in fraud because the transgender person concealed their “true” identity</w:t>
      </w:r>
      <w:r w:rsidRPr="002C2829">
        <w:rPr>
          <w:sz w:val="16"/>
        </w:rPr>
        <w:t xml:space="preserve">. 19 </w:t>
      </w:r>
      <w:r w:rsidRPr="00607BD7">
        <w:rPr>
          <w:rStyle w:val="StyleUnderline"/>
          <w:highlight w:val="cyan"/>
        </w:rPr>
        <w:t xml:space="preserve">The stigma of laws explicitly criminalizing queer </w:t>
      </w:r>
      <w:r w:rsidRPr="00553349">
        <w:rPr>
          <w:rStyle w:val="StyleUnderline"/>
        </w:rPr>
        <w:t>identities and sexualities</w:t>
      </w:r>
      <w:r w:rsidRPr="00607BD7">
        <w:rPr>
          <w:rStyle w:val="StyleUnderline"/>
          <w:highlight w:val="cyan"/>
        </w:rPr>
        <w:t xml:space="preserve"> has left a</w:t>
      </w:r>
      <w:r w:rsidRPr="004D7262">
        <w:rPr>
          <w:rStyle w:val="StyleUnderline"/>
        </w:rPr>
        <w:t xml:space="preserve">n enduring </w:t>
      </w:r>
      <w:r w:rsidRPr="00607BD7">
        <w:rPr>
          <w:rStyle w:val="StyleUnderline"/>
          <w:highlight w:val="cyan"/>
        </w:rPr>
        <w:t>stain on the notion of justice</w:t>
      </w:r>
      <w:r w:rsidRPr="004D7262">
        <w:rPr>
          <w:rStyle w:val="StyleUnderline"/>
        </w:rPr>
        <w:t xml:space="preserve">, </w:t>
      </w:r>
      <w:r w:rsidRPr="00607BD7">
        <w:rPr>
          <w:rStyle w:val="StyleUnderline"/>
          <w:highlight w:val="cyan"/>
        </w:rPr>
        <w:t>continuing to inform the treatment of queers in courts, particularly when accused in criminal cases</w:t>
      </w:r>
      <w:r w:rsidRPr="002C2829">
        <w:rPr>
          <w:sz w:val="16"/>
        </w:rPr>
        <w:t xml:space="preserve">. </w:t>
      </w:r>
      <w:r w:rsidRPr="002C2829">
        <w:rPr>
          <w:sz w:val="16"/>
        </w:rPr>
        <w:lastRenderedPageBreak/>
        <w:t xml:space="preserve">According to former Philadelphia public defender Abbe Smith, </w:t>
      </w:r>
      <w:r w:rsidRPr="00607BD7">
        <w:rPr>
          <w:rStyle w:val="StyleUnderline"/>
          <w:highlight w:val="cyan"/>
        </w:rPr>
        <w:t xml:space="preserve">queer criminal defendants “are notoriously badly treated throughout the </w:t>
      </w:r>
      <w:r w:rsidRPr="000B05C3">
        <w:rPr>
          <w:rStyle w:val="StyleUnderline"/>
        </w:rPr>
        <w:t xml:space="preserve">criminal </w:t>
      </w:r>
      <w:r w:rsidRPr="00607BD7">
        <w:rPr>
          <w:rStyle w:val="StyleUnderline"/>
          <w:highlight w:val="cyan"/>
        </w:rPr>
        <w:t>justice system</w:t>
      </w:r>
      <w:r w:rsidRPr="004D7262">
        <w:rPr>
          <w:rStyle w:val="StyleUnderline"/>
        </w:rPr>
        <w:t>: police are nasty to them … court personnel often mock them; it is the rare judge or magistrate who treats these defendants with dignity or respect</w:t>
      </w:r>
      <w:r w:rsidRPr="002C2829">
        <w:rPr>
          <w:sz w:val="16"/>
        </w:rPr>
        <w:t xml:space="preserve">.” 20 Other </w:t>
      </w:r>
      <w:r w:rsidRPr="00607BD7">
        <w:rPr>
          <w:rStyle w:val="StyleUnderline"/>
          <w:highlight w:val="cyan"/>
        </w:rPr>
        <w:t>attorneys report that transgender people</w:t>
      </w:r>
      <w:r w:rsidRPr="004D7262">
        <w:rPr>
          <w:rStyle w:val="StyleUnderline"/>
        </w:rPr>
        <w:t xml:space="preserve"> “continue to experience more overt and unabashed bigotry within the legal system than almost any other group</w:t>
      </w:r>
      <w:r w:rsidRPr="00F420FA">
        <w:rPr>
          <w:rStyle w:val="StyleUnderline"/>
        </w:rPr>
        <w:t xml:space="preserve">” and </w:t>
      </w:r>
      <w:r w:rsidRPr="00607BD7">
        <w:rPr>
          <w:rStyle w:val="StyleUnderline"/>
          <w:highlight w:val="cyan"/>
        </w:rPr>
        <w:t>are routinely denied</w:t>
      </w:r>
      <w:r w:rsidRPr="00F420FA">
        <w:rPr>
          <w:rStyle w:val="StyleUnderline"/>
        </w:rPr>
        <w:t xml:space="preserve"> basic </w:t>
      </w:r>
      <w:r w:rsidRPr="00607BD7">
        <w:rPr>
          <w:rStyle w:val="StyleUnderline"/>
          <w:highlight w:val="cyan"/>
        </w:rPr>
        <w:t>human dignity</w:t>
      </w:r>
      <w:r w:rsidRPr="00F420FA">
        <w:rPr>
          <w:rStyle w:val="StyleUnderline"/>
        </w:rPr>
        <w:t xml:space="preserve"> when </w:t>
      </w:r>
      <w:r w:rsidRPr="00607BD7">
        <w:rPr>
          <w:rStyle w:val="StyleUnderline"/>
          <w:highlight w:val="cyan"/>
        </w:rPr>
        <w:t>referred to</w:t>
      </w:r>
      <w:r w:rsidRPr="00F420FA">
        <w:rPr>
          <w:rStyle w:val="StyleUnderline"/>
        </w:rPr>
        <w:t xml:space="preserve"> by judges </w:t>
      </w:r>
      <w:r w:rsidRPr="00607BD7">
        <w:rPr>
          <w:rStyle w:val="StyleUnderline"/>
          <w:highlight w:val="cyan"/>
        </w:rPr>
        <w:t>as “it”.</w:t>
      </w:r>
      <w:r w:rsidRPr="002C2829">
        <w:rPr>
          <w:sz w:val="16"/>
        </w:rPr>
        <w:t xml:space="preserve"> 21 </w:t>
      </w:r>
      <w:r w:rsidRPr="006F47C2">
        <w:rPr>
          <w:rStyle w:val="StyleUnderline"/>
        </w:rPr>
        <w:t xml:space="preserve">Anonymous surveys conducted by judicial commissions and bar associations to determine the level of bias or prejudice suffered by gay and lesbian court users and employees found that </w:t>
      </w:r>
      <w:r w:rsidRPr="00607BD7">
        <w:rPr>
          <w:rStyle w:val="StyleUnderline"/>
          <w:highlight w:val="cyan"/>
        </w:rPr>
        <w:t>homophobic prejudices continue to permeate courthouses across the country</w:t>
      </w:r>
      <w:r w:rsidRPr="002C2829">
        <w:rPr>
          <w:sz w:val="16"/>
        </w:rPr>
        <w:t xml:space="preserve">. </w:t>
      </w:r>
      <w:r w:rsidRPr="006F47C2">
        <w:rPr>
          <w:rStyle w:val="StyleUnderline"/>
        </w:rPr>
        <w:t xml:space="preserve">22 These </w:t>
      </w:r>
      <w:r w:rsidRPr="00607BD7">
        <w:rPr>
          <w:rStyle w:val="StyleUnderline"/>
          <w:highlight w:val="cyan"/>
        </w:rPr>
        <w:t>studies</w:t>
      </w:r>
      <w:r w:rsidRPr="002C2829">
        <w:rPr>
          <w:sz w:val="16"/>
        </w:rPr>
        <w:t xml:space="preserve"> – though limited because they fail to examine the treatment litigants experienced on the basis of race, gender identity, and class, along with sexual orientation – </w:t>
      </w:r>
      <w:r w:rsidRPr="00607BD7">
        <w:rPr>
          <w:rStyle w:val="Emphasis"/>
          <w:highlight w:val="cyan"/>
        </w:rPr>
        <w:t>universally concluded</w:t>
      </w:r>
      <w:r w:rsidRPr="006F47C2">
        <w:rPr>
          <w:rStyle w:val="StyleUnderline"/>
        </w:rPr>
        <w:t xml:space="preserve"> that </w:t>
      </w:r>
      <w:r w:rsidRPr="00607BD7">
        <w:rPr>
          <w:rStyle w:val="StyleUnderline"/>
          <w:highlight w:val="cyan"/>
        </w:rPr>
        <w:t>the majority of gay and lesbian litigants experienced courthouses as hostile and threatening environments</w:t>
      </w:r>
      <w:r w:rsidRPr="006F47C2">
        <w:rPr>
          <w:rStyle w:val="StyleUnderline"/>
        </w:rPr>
        <w:t>, whether in criminal or civil cases</w:t>
      </w:r>
      <w:r w:rsidRPr="002C2829">
        <w:rPr>
          <w:sz w:val="16"/>
        </w:rPr>
        <w:t xml:space="preserve">. A study of the California state court system in 2001 found that 56 percent of gay and lesbian litigants experienced or observed a “negative comment or action” and “one out of every five court employees heard derogatory terms, ridicule, snickering or jokes about gay men or lesbians in open court, with the comments being made most frequently by judges, lawyers, or court employees.” 23 A 1997 study by the Lesbian and Gay Law Association of Greater New York (LeGal) similarly found that 56 percent of respondents witnessed bias-related incidents in the courts of the Second Circuit, including “’gay bashing’ remarks”; “gay jokes,” “express references to ‘homos’”; “’gay male’ mimicry of the limp wrist genre”; and comments suggesting that judge Deborah Batts, an “out” Black lesbian federal judge, “looked like a man.” 24 A 1998 study of the New Jersey State court system found that 79 percent of gay and lesbian respondents reported observing offensive gestures, disparaging remarks, or offensive jokes. Forty-five percent of gay and lesbian respondents said they observed litigants or witnesses being treated disadvantageously because they were perceived to be gay or lesbian. One gay father reported that “’the judge wanted to force me to take an HIV test.’” Other reports indicated that women openly identified as lesbians were “treated rudely” in family court. In another case “’a lawyer, his client and several witnesses used the other litigants’ homosexuality to assert [that] both the defendants and [their] witnesses were alcoholic and sexually promiscuous and predatory.’” 25 </w:t>
      </w:r>
      <w:r w:rsidRPr="00607BD7">
        <w:rPr>
          <w:rStyle w:val="StyleUnderline"/>
          <w:highlight w:val="cyan"/>
        </w:rPr>
        <w:t>Gay and gender-nonconforming people are also repeatedly denied professional, effective, and competent legal services</w:t>
      </w:r>
      <w:r w:rsidRPr="006F47C2">
        <w:rPr>
          <w:rStyle w:val="StyleUnderline"/>
        </w:rPr>
        <w:t xml:space="preserve"> by attorneys who represent them.</w:t>
      </w:r>
      <w:r w:rsidRPr="002C2829">
        <w:rPr>
          <w:sz w:val="16"/>
        </w:rPr>
        <w:t xml:space="preserve"> According to law professor Dean Spade</w:t>
      </w:r>
      <w:r w:rsidRPr="006F47C2">
        <w:rPr>
          <w:rStyle w:val="StyleUnderline"/>
        </w:rPr>
        <w:t>, gender-nonconforming people “consistently report experiencing extreme disrespect when attempting to access legal services, having their cases rejected or ignored by the agencies they turn to, and feeling so unwelcome and humiliated that they often do not return for services</w:t>
      </w:r>
      <w:r w:rsidRPr="002C2829">
        <w:rPr>
          <w:sz w:val="16"/>
        </w:rPr>
        <w:t xml:space="preserve">.” 26 </w:t>
      </w:r>
      <w:r w:rsidRPr="00607BD7">
        <w:rPr>
          <w:rStyle w:val="StyleUnderline"/>
          <w:highlight w:val="cyan"/>
        </w:rPr>
        <w:t>Even well-intentioned legal advocates are often unprepared to skillfully represent LGBT people</w:t>
      </w:r>
      <w:r w:rsidRPr="006F47C2">
        <w:rPr>
          <w:rStyle w:val="StyleUnderline"/>
        </w:rPr>
        <w:t xml:space="preserve"> because they have limited knowledge of their clients’ lived realities. </w:t>
      </w:r>
      <w:r w:rsidRPr="002C2829">
        <w:rPr>
          <w:sz w:val="16"/>
        </w:rPr>
        <w:t xml:space="preserve">Spade writes of one instance where a criminal defense attorney prevented a judge from sentencing her clients, two transgender women, to a women’s drug treatment facility because the lawyer was under the misapprehension that this was somehow improper, and had failed to discuss gender identity and safety in sec-segregated programs with her clients. 27 </w:t>
      </w:r>
      <w:r w:rsidRPr="00607BD7">
        <w:rPr>
          <w:rStyle w:val="StyleUnderline"/>
          <w:highlight w:val="cyan"/>
        </w:rPr>
        <w:t>Lack of information and understanding about the needs and experiences of LGBT litigants poses a particular problem in cases</w:t>
      </w:r>
      <w:r w:rsidRPr="006F47C2">
        <w:rPr>
          <w:rStyle w:val="StyleUnderline"/>
        </w:rPr>
        <w:t xml:space="preserve"> </w:t>
      </w:r>
      <w:r w:rsidRPr="00607BD7">
        <w:rPr>
          <w:rStyle w:val="StyleUnderline"/>
          <w:highlight w:val="cyan"/>
        </w:rPr>
        <w:t>when they are accused of violent crimes</w:t>
      </w:r>
      <w:r w:rsidRPr="006F47C2">
        <w:rPr>
          <w:rStyle w:val="StyleUnderline"/>
        </w:rPr>
        <w:t xml:space="preserve">. The circumstances of a queer person’s life may include severe discrimination and suffering that could, if presented to a judge or jury by an informed and skilled advocate, mitigate the sentence imposed, particularly in capital cases. The quality of representation provided to LGBT people in criminal cases, many of whom are poor and working class, is further compromised by the lack of resourced available to attorneys who represent indigent defendants. </w:t>
      </w:r>
      <w:r w:rsidRPr="00607BD7">
        <w:rPr>
          <w:rStyle w:val="StyleUnderline"/>
          <w:highlight w:val="cyan"/>
        </w:rPr>
        <w:t xml:space="preserve">The presumption of criminality stemming from laws </w:t>
      </w:r>
      <w:r w:rsidRPr="00A95239">
        <w:rPr>
          <w:rStyle w:val="StyleUnderline"/>
        </w:rPr>
        <w:t xml:space="preserve">expressly </w:t>
      </w:r>
      <w:r w:rsidRPr="00607BD7">
        <w:rPr>
          <w:rStyle w:val="StyleUnderline"/>
          <w:highlight w:val="cyan"/>
        </w:rPr>
        <w:t xml:space="preserve">punishing homosexuality and gender nonconformity, courtroom practices further stigmatizing LGBT people, and the promulgation of archetypal narratives that brand queers as deceptive has effectively </w:t>
      </w:r>
      <w:r w:rsidRPr="00607BD7">
        <w:rPr>
          <w:rStyle w:val="Emphasis"/>
          <w:highlight w:val="cyan"/>
        </w:rPr>
        <w:t>eroded</w:t>
      </w:r>
      <w:r w:rsidRPr="00607BD7">
        <w:rPr>
          <w:rStyle w:val="StyleUnderline"/>
          <w:highlight w:val="cyan"/>
        </w:rPr>
        <w:t xml:space="preserve"> the credibility of queer people in the court system</w:t>
      </w:r>
      <w:r w:rsidRPr="002C2829">
        <w:rPr>
          <w:sz w:val="16"/>
        </w:rPr>
        <w:t xml:space="preserve">. Thirty-nine percent of gay and lesbian respondents in the California State survey believed their sexual orientation was used to devalue their credibility”. In one instance “jury members suggested that [a] witness was gay and therefore his testimony could not be trusted,” and another in which a gay respondent said, “I was discredited as a witness because they said I was probably ‘out at a club or something’ before I witnessed the accident.” 28 In Chicago in August 2007 a Black transgender woman named Monica James was charged with attempted murder and a host of other crimes against a white, gay, off-duty police officer. The prosecution deployed the archetype of transgender people as inherently deceptive by asking the jury point blank, "How can you trust this person? He tells you he is a woman; he is clearly a man," and insisted on referring to James using male pronouns throughout the trial. The state also argued that James' self-defense claim was "insane" because the off-duty police officer was gay. Owen Daniel-McCarter, an attorney with the Transformative Justice Law Project (TJLP), later remarked, "That argument ignores the intricacies of race and gender... in the gay community." As James explained on the stand, "He [the officer] doesn't like my kind of faggot." Ultimately, James was acquitted of the more serious criminal charges, but found Lilty </w:t>
      </w:r>
      <w:r w:rsidRPr="002C2829">
        <w:rPr>
          <w:sz w:val="16"/>
        </w:rPr>
        <w:lastRenderedPageBreak/>
        <w:t xml:space="preserve">of aggravated battery.29 </w:t>
      </w:r>
      <w:r w:rsidRPr="00607BD7">
        <w:rPr>
          <w:rStyle w:val="StyleUnderline"/>
          <w:highlight w:val="cyan"/>
        </w:rPr>
        <w:t>This hostile and prejudicial environment makes it</w:t>
      </w:r>
      <w:r w:rsidRPr="003658ED">
        <w:rPr>
          <w:rStyle w:val="StyleUnderline"/>
        </w:rPr>
        <w:t xml:space="preserve"> difficult at best, and sometimes </w:t>
      </w:r>
      <w:r w:rsidRPr="00607BD7">
        <w:rPr>
          <w:rStyle w:val="Emphasis"/>
          <w:highlight w:val="cyan"/>
        </w:rPr>
        <w:t>impossible,</w:t>
      </w:r>
      <w:r w:rsidRPr="00607BD7">
        <w:rPr>
          <w:rStyle w:val="StyleUnderline"/>
          <w:highlight w:val="cyan"/>
        </w:rPr>
        <w:t xml:space="preserve"> for queer people to vindicate their rights or be heard in court.</w:t>
      </w:r>
      <w:r w:rsidRPr="003658ED">
        <w:rPr>
          <w:rStyle w:val="StyleUnderline"/>
        </w:rPr>
        <w:t xml:space="preserve"> This is </w:t>
      </w:r>
      <w:r w:rsidRPr="00607BD7">
        <w:rPr>
          <w:rStyle w:val="StyleUnderline"/>
          <w:highlight w:val="cyan"/>
        </w:rPr>
        <w:t>particularly true in cases involving alleged "sex-related offenses," i</w:t>
      </w:r>
      <w:r w:rsidRPr="003658ED">
        <w:rPr>
          <w:rStyle w:val="StyleUnderline"/>
        </w:rPr>
        <w:t>n which queer criminalizing archetypes have particular resonance</w:t>
      </w:r>
      <w:r w:rsidRPr="002C2829">
        <w:rPr>
          <w:sz w:val="16"/>
        </w:rPr>
        <w:t xml:space="preserve">. Respondents to the 1998 LEGAL survey reported "a belief that judges automatically assume[d] a gay man is guilty of any </w:t>
      </w:r>
      <w:r w:rsidRPr="003129FF">
        <w:rPr>
          <w:sz w:val="16"/>
        </w:rPr>
        <w:t xml:space="preserve">sexual act with which he is charged.'"30 </w:t>
      </w:r>
      <w:r w:rsidRPr="00607BD7">
        <w:rPr>
          <w:rStyle w:val="StyleUnderline"/>
          <w:highlight w:val="cyan"/>
        </w:rPr>
        <w:t xml:space="preserve">Gay men, transgender women, and gender-nonconforming people are commonly </w:t>
      </w:r>
      <w:r w:rsidRPr="00607BD7">
        <w:rPr>
          <w:rStyle w:val="Emphasis"/>
          <w:highlight w:val="cyan"/>
        </w:rPr>
        <w:t xml:space="preserve">overcharged </w:t>
      </w:r>
      <w:r w:rsidRPr="00607BD7">
        <w:rPr>
          <w:rStyle w:val="StyleUnderline"/>
          <w:highlight w:val="cyan"/>
        </w:rPr>
        <w:t>in connection with sex-related incidents</w:t>
      </w:r>
      <w:r w:rsidRPr="003129FF">
        <w:rPr>
          <w:rStyle w:val="StyleUnderline"/>
        </w:rPr>
        <w:t xml:space="preserve">, facing substantial jail time or sex offender registration if convicted.31 Such </w:t>
      </w:r>
      <w:r w:rsidRPr="00607BD7">
        <w:rPr>
          <w:rStyle w:val="StyleUnderline"/>
          <w:highlight w:val="cyan"/>
        </w:rPr>
        <w:t>overcharging</w:t>
      </w:r>
      <w:r w:rsidRPr="003129FF">
        <w:rPr>
          <w:rStyle w:val="StyleUnderline"/>
        </w:rPr>
        <w:t xml:space="preserve">, </w:t>
      </w:r>
      <w:r w:rsidRPr="00607BD7">
        <w:rPr>
          <w:rStyle w:val="StyleUnderline"/>
          <w:highlight w:val="cyan"/>
        </w:rPr>
        <w:t>with the</w:t>
      </w:r>
      <w:r w:rsidRPr="003129FF">
        <w:rPr>
          <w:rStyle w:val="StyleUnderline"/>
        </w:rPr>
        <w:t xml:space="preserve"> accompanying </w:t>
      </w:r>
      <w:r w:rsidRPr="00607BD7">
        <w:rPr>
          <w:rStyle w:val="StyleUnderline"/>
          <w:highlight w:val="cyan"/>
        </w:rPr>
        <w:t>threat of incarceration,</w:t>
      </w:r>
      <w:r w:rsidRPr="003129FF">
        <w:rPr>
          <w:rStyle w:val="StyleUnderline"/>
        </w:rPr>
        <w:t xml:space="preserve"> </w:t>
      </w:r>
      <w:r w:rsidRPr="00607BD7">
        <w:rPr>
          <w:rStyle w:val="StyleUnderline"/>
          <w:highlight w:val="cyan"/>
        </w:rPr>
        <w:t xml:space="preserve">can have a </w:t>
      </w:r>
      <w:r w:rsidRPr="00607BD7">
        <w:rPr>
          <w:rStyle w:val="Emphasis"/>
          <w:highlight w:val="cyan"/>
        </w:rPr>
        <w:t xml:space="preserve">coercive effect </w:t>
      </w:r>
      <w:r w:rsidRPr="00607BD7">
        <w:rPr>
          <w:rStyle w:val="StyleUnderline"/>
          <w:highlight w:val="cyan"/>
        </w:rPr>
        <w:t>on queer defendants, who are vulnerable to violence</w:t>
      </w:r>
      <w:r w:rsidRPr="003129FF">
        <w:rPr>
          <w:rStyle w:val="StyleUnderline"/>
        </w:rPr>
        <w:t xml:space="preserve"> and rape </w:t>
      </w:r>
      <w:r w:rsidRPr="00607BD7">
        <w:rPr>
          <w:rStyle w:val="StyleUnderline"/>
          <w:highlight w:val="cyan"/>
        </w:rPr>
        <w:t>while imprisoned</w:t>
      </w:r>
      <w:r w:rsidRPr="003129FF">
        <w:rPr>
          <w:sz w:val="16"/>
        </w:rPr>
        <w:t xml:space="preserve">. </w:t>
      </w:r>
      <w:r w:rsidRPr="003129FF">
        <w:rPr>
          <w:rStyle w:val="StyleUnderline"/>
        </w:rPr>
        <w:t xml:space="preserve">Similarly, </w:t>
      </w:r>
      <w:r w:rsidRPr="00607BD7">
        <w:rPr>
          <w:rStyle w:val="StyleUnderline"/>
          <w:highlight w:val="cyan"/>
        </w:rPr>
        <w:t>the archetypal narrative that casts queers as</w:t>
      </w:r>
      <w:r w:rsidRPr="003129FF">
        <w:rPr>
          <w:rStyle w:val="StyleUnderline"/>
        </w:rPr>
        <w:t xml:space="preserve"> inherently </w:t>
      </w:r>
      <w:r w:rsidRPr="00607BD7">
        <w:rPr>
          <w:rStyle w:val="StyleUnderline"/>
          <w:highlight w:val="cyan"/>
        </w:rPr>
        <w:t xml:space="preserve">deceptive </w:t>
      </w:r>
      <w:r w:rsidRPr="00607BD7">
        <w:rPr>
          <w:rStyle w:val="Emphasis"/>
          <w:highlight w:val="cyan"/>
        </w:rPr>
        <w:t>undermines</w:t>
      </w:r>
      <w:r w:rsidRPr="00607BD7">
        <w:rPr>
          <w:rStyle w:val="StyleUnderline"/>
          <w:highlight w:val="cyan"/>
        </w:rPr>
        <w:t xml:space="preserve"> LGBT defendants' ability to challenge sex-related charges based on arrests by undercover officers</w:t>
      </w:r>
      <w:r w:rsidRPr="003129FF">
        <w:rPr>
          <w:sz w:val="16"/>
        </w:rPr>
        <w:t xml:space="preserve">. In such cases, </w:t>
      </w:r>
      <w:r w:rsidRPr="00607BD7">
        <w:rPr>
          <w:rStyle w:val="StyleUnderline"/>
          <w:highlight w:val="cyan"/>
        </w:rPr>
        <w:t>the word of a queer defendant</w:t>
      </w:r>
      <w:r w:rsidRPr="003129FF">
        <w:rPr>
          <w:sz w:val="16"/>
        </w:rPr>
        <w:t>—</w:t>
      </w:r>
      <w:r w:rsidRPr="00607BD7">
        <w:rPr>
          <w:rStyle w:val="StyleUnderline"/>
          <w:highlight w:val="cyan"/>
        </w:rPr>
        <w:t xml:space="preserve">already marked as </w:t>
      </w:r>
      <w:r w:rsidRPr="00607BD7">
        <w:rPr>
          <w:rStyle w:val="Emphasis"/>
          <w:highlight w:val="cyan"/>
        </w:rPr>
        <w:t>dishonest</w:t>
      </w:r>
      <w:r w:rsidRPr="00607BD7">
        <w:rPr>
          <w:rStyle w:val="StyleUnderline"/>
          <w:highlight w:val="cyan"/>
        </w:rPr>
        <w:t xml:space="preserve"> and </w:t>
      </w:r>
      <w:r w:rsidRPr="00607BD7">
        <w:rPr>
          <w:rStyle w:val="Emphasis"/>
          <w:highlight w:val="cyan"/>
        </w:rPr>
        <w:t>perverted</w:t>
      </w:r>
      <w:r w:rsidRPr="003129FF">
        <w:rPr>
          <w:rStyle w:val="Emphasis"/>
        </w:rPr>
        <w:t>-</w:t>
      </w:r>
      <w:r w:rsidRPr="003129FF">
        <w:rPr>
          <w:rStyle w:val="StyleUnderline"/>
        </w:rPr>
        <w:t>is pitted against the word of law enforcement officers, whose testimony is generally afforded more credibility than that of civilians</w:t>
      </w:r>
      <w:r w:rsidRPr="003129FF">
        <w:rPr>
          <w:sz w:val="16"/>
        </w:rPr>
        <w:t>. In light of these circumstances</w:t>
      </w:r>
      <w:r w:rsidRPr="00607BD7">
        <w:rPr>
          <w:sz w:val="16"/>
          <w:highlight w:val="cyan"/>
        </w:rPr>
        <w:t xml:space="preserve">, </w:t>
      </w:r>
      <w:r w:rsidRPr="00607BD7">
        <w:rPr>
          <w:rStyle w:val="StyleUnderline"/>
          <w:highlight w:val="cyan"/>
        </w:rPr>
        <w:t>queer defendants often accept less than equitable guilty pleas to escape the humiliation of defending against such charges and the harsher / punishments they risk if convicted after a trial.</w:t>
      </w:r>
      <w:r w:rsidRPr="003129FF">
        <w:rPr>
          <w:sz w:val="16"/>
        </w:rPr>
        <w:t xml:space="preserve"> The acceptance of such deals is also driven by shame, fear of family or community members' discovery of sexual orientation or gender identity, or simply a desire to put the entire incident behind them. According to Thomas Andrew, a defense attorney in San Antonio, Texas, "The biggest problem we are having from the standpoint of wrongfully charge defendants is that 95 percent of them are so embarrassed by the [sex-related] charge... they are afraid to fight."32 </w:t>
      </w:r>
      <w:r w:rsidRPr="00607BD7">
        <w:rPr>
          <w:rStyle w:val="StyleUnderline"/>
          <w:highlight w:val="cyan"/>
        </w:rPr>
        <w:t>Regardless of whether a queer defendant receives a favorable or unfair plea bargain, the arrest and subsequent conviction leaves a</w:t>
      </w:r>
      <w:r w:rsidRPr="003129FF">
        <w:rPr>
          <w:rStyle w:val="StyleUnderline"/>
        </w:rPr>
        <w:t xml:space="preserve"> mark, in the form of a </w:t>
      </w:r>
      <w:r w:rsidRPr="00607BD7">
        <w:rPr>
          <w:rStyle w:val="StyleUnderline"/>
          <w:highlight w:val="cyan"/>
        </w:rPr>
        <w:t>criminal record</w:t>
      </w:r>
      <w:r w:rsidRPr="003129FF">
        <w:rPr>
          <w:rStyle w:val="StyleUnderline"/>
        </w:rPr>
        <w:t xml:space="preserve">, </w:t>
      </w:r>
      <w:r w:rsidRPr="00607BD7">
        <w:rPr>
          <w:rStyle w:val="StyleUnderline"/>
          <w:highlight w:val="cyan"/>
        </w:rPr>
        <w:t xml:space="preserve">that silently follows many queers for the </w:t>
      </w:r>
      <w:r w:rsidRPr="00607BD7">
        <w:rPr>
          <w:rStyle w:val="Emphasis"/>
          <w:highlight w:val="cyan"/>
        </w:rPr>
        <w:t>rest of their lives</w:t>
      </w:r>
      <w:r w:rsidRPr="00607BD7">
        <w:rPr>
          <w:rStyle w:val="StyleUnderline"/>
          <w:highlight w:val="cyan"/>
        </w:rPr>
        <w:t>,</w:t>
      </w:r>
      <w:r w:rsidRPr="003129FF">
        <w:rPr>
          <w:rStyle w:val="StyleUnderline"/>
        </w:rPr>
        <w:t xml:space="preserve"> impacting employment opportunities, professional licenses, the ability to overcome considerable barriers faced by LGBT people seeking to become foster or adoptive parents, and immigration status</w:t>
      </w:r>
      <w:r w:rsidRPr="003129FF">
        <w:rPr>
          <w:sz w:val="16"/>
        </w:rPr>
        <w:t>. For instance, immigrants can be removed from the United States if "convicted of a crime involving moral turpitude." 33 The 1994 prosecution of Sean O'Neil, a white transgender man in Colorado Springs, Colorado, illustrates the operation of many criminalizing dynamics in sex-related cases. O'Neil,</w:t>
      </w:r>
      <w:r w:rsidRPr="002C2829">
        <w:rPr>
          <w:sz w:val="16"/>
        </w:rPr>
        <w:t xml:space="preserve"> </w:t>
      </w:r>
      <w:r w:rsidRPr="003129FF">
        <w:rPr>
          <w:sz w:val="16"/>
        </w:rPr>
        <w:t>who was in his late teens, had consensual romantic relationships with four underage teenage girls. One of the girls obtained a restraining order against him for making threatening phone calls. When serving the restraining order, a police officer frisked O'Neil and discovered an identification card bearing the name "Sharon Clark." The police subsequently obtained a court-ordered gynecological exam that "sexed [O'Neil] as female." The girls with whom O'Neil had relationships acknowledged that the sex was consensual when they believed he was male. Nonetheless, the girls and their parents claimed it somehow became involuntary after they learned he was transgender and willingly participated in O'Neil's prosecution. Throughout the case, prosecutors deployed the overarching archetypal theme of the deceptive gender transgressor, charging O'Neil with "criminal impersonation" in addition to sexual assault. This framing influenced the judge, who, proclaimed during the sentencing hearing, **What this case is about is deceit.'" According to Deputy Sheriff Tonye Barreto-Neto, then director of Transgender Officers Protect and Serve</w:t>
      </w:r>
      <w:r w:rsidRPr="002C2829">
        <w:rPr>
          <w:sz w:val="16"/>
        </w:rPr>
        <w:t xml:space="preserve"> </w:t>
      </w:r>
      <w:r w:rsidRPr="003129FF">
        <w:rPr>
          <w:sz w:val="16"/>
        </w:rPr>
        <w:t>(TOPS), the motivations for the prosecutors' charging decisions were clear: "This case would never ever have been facing 32 years in prison if the issue here wasn't some homophobia or transphobia. And the fact that Sean anatomically is female, because if it were a 19 year-old boy and 14 year-old girl—and I deal in child abuse and I deal in these cases all the time-they never really get to court. And if they do, they're misdemeanors." Facing a minimum sentence of twenty years imprisonment if convicted, O'Neil opted to plead guilty to second-degree sexual assault. His sentencing hearing was attended by a courtroom full of transgender people and other supporters organized by FTM (Female to Male) International. He was ultimately sentenced to three months in a women's prison and was required to register as a sex offender.34 In addition to coercive pleas and wrongful convictions, queers facing sex-related charges face disproportionate and excessive sentences. For example, Mathew Limon, who had just turned eighteen, was sentenced in 2002 to serve seventeen years in prison for having oral sex with a fourteen-year-old</w:t>
      </w:r>
      <w:r w:rsidRPr="002C2829">
        <w:rPr>
          <w:sz w:val="16"/>
        </w:rPr>
        <w:t xml:space="preserve"> </w:t>
      </w:r>
      <w:r w:rsidRPr="003129FF">
        <w:rPr>
          <w:sz w:val="16"/>
        </w:rPr>
        <w:t xml:space="preserve">boy (who was a month shy of fifteen) whom he lived with in a home for developmentally disabled people in Kansas. His sentence was fifteen times longer than it would have been if he had engaged in the same conduct with a fourteen-year-old girl under a "Romeo and Juliet" statute that reduced the punishment for teenagers who engaged in consensual sex with minors of the opposite sex. Notwithstanding the U.S. Supreme Court's decision in Lawrence, the Kansas Court of Appeals nevertheless upheld Limon's disproportionately excessive sentence, finding that his punishment was necessary to protect and preserve "traditional sexual mores of society" and to protect "the historical sexual development of children."35 Fortunately, the Kansas Supreme Court overruled this decision and he was released after spending an additional four years in prison.36 Limon's case was not as unusual as it may seem. </w:t>
      </w:r>
      <w:r w:rsidRPr="003129FF">
        <w:rPr>
          <w:rStyle w:val="StyleUnderline"/>
        </w:rPr>
        <w:t>Queer criminal archetypes all too often influence the sentence upon conviction</w:t>
      </w:r>
      <w:r w:rsidRPr="003129FF">
        <w:rPr>
          <w:sz w:val="16"/>
        </w:rPr>
        <w:t>. For example, in New Jersey, gay men convicted of loitering when suspected of "cruising" in a park were ordered</w:t>
      </w:r>
      <w:r w:rsidRPr="002C2829">
        <w:rPr>
          <w:sz w:val="16"/>
        </w:rPr>
        <w:t xml:space="preserve"> </w:t>
      </w:r>
      <w:r w:rsidRPr="003129FF">
        <w:rPr>
          <w:sz w:val="16"/>
        </w:rPr>
        <w:t>by a judge to undergo psychiatric evaluation. According to a social worker in New Jersey</w:t>
      </w:r>
      <w:r w:rsidRPr="003129FF">
        <w:rPr>
          <w:rStyle w:val="StyleUnderline"/>
        </w:rPr>
        <w:t xml:space="preserve">, </w:t>
      </w:r>
      <w:r w:rsidRPr="00607BD7">
        <w:rPr>
          <w:rStyle w:val="StyleUnderline"/>
          <w:highlight w:val="cyan"/>
        </w:rPr>
        <w:t>"Sentencing patterns are clearly stricter [for homosexual sex offenders] than [for] heterosexual sex offenders</w:t>
      </w:r>
      <w:r w:rsidRPr="003129FF">
        <w:rPr>
          <w:sz w:val="16"/>
        </w:rPr>
        <w:t xml:space="preserve">." 37 Unfortunately, </w:t>
      </w:r>
      <w:r w:rsidRPr="00607BD7">
        <w:rPr>
          <w:rStyle w:val="StyleUnderline"/>
          <w:highlight w:val="cyan"/>
        </w:rPr>
        <w:t xml:space="preserve">the same dynamics that serve to criminalize adults in the courts operate to damn LGBT youth </w:t>
      </w:r>
      <w:r w:rsidRPr="00607BD7">
        <w:rPr>
          <w:rStyle w:val="StyleUnderline"/>
          <w:highlight w:val="cyan"/>
        </w:rPr>
        <w:lastRenderedPageBreak/>
        <w:t>in the juvenile system</w:t>
      </w:r>
      <w:r w:rsidRPr="003129FF">
        <w:rPr>
          <w:rStyle w:val="StyleUnderline"/>
        </w:rPr>
        <w:t>.</w:t>
      </w:r>
      <w:r w:rsidRPr="003129FF">
        <w:rPr>
          <w:sz w:val="16"/>
        </w:rPr>
        <w:t xml:space="preserve"> A study titled Hidden Injustice: Lesbian, Gay; Bisexual and Transgender Youth in Juvenile Courts, completed by the National Center for Lesbian Rights (NCLR), the National Juvenile Defender Center, and Legal Services for Children in 2009 concluded that </w:t>
      </w:r>
      <w:r w:rsidRPr="003129FF">
        <w:rPr>
          <w:rStyle w:val="StyleUnderline"/>
        </w:rPr>
        <w:t xml:space="preserve">LGBT youth are "disproportionately charged with and adjudicated for sex offenses in cases that the system typically overlooks when heterosexual youth are involved. Even in cases involving nonsexual offenses, courts sometimes order LGBT youth to submit to ... sex offender treatment programs based merely on their sexual orientation or gender identity." </w:t>
      </w:r>
      <w:r w:rsidRPr="003129FF">
        <w:rPr>
          <w:sz w:val="16"/>
        </w:rPr>
        <w:t xml:space="preserve">The study also found </w:t>
      </w:r>
      <w:r w:rsidRPr="003129FF">
        <w:rPr>
          <w:rStyle w:val="StyleUnderline"/>
        </w:rPr>
        <w:t>that LGBT youth are unnecessarily and disproportionately detained pending trial, based on the</w:t>
      </w:r>
      <w:r w:rsidRPr="002C2829">
        <w:rPr>
          <w:rStyle w:val="StyleUnderline"/>
        </w:rPr>
        <w:t xml:space="preserve"> </w:t>
      </w:r>
      <w:r w:rsidRPr="003129FF">
        <w:rPr>
          <w:rStyle w:val="StyleUnderline"/>
        </w:rPr>
        <w:t>perception of LGBT youth as sexually predatory and on the lack of services and placements for LGBT youth</w:t>
      </w:r>
      <w:r w:rsidRPr="003129FF">
        <w:rPr>
          <w:sz w:val="16"/>
        </w:rPr>
        <w:t xml:space="preserve">.38 </w:t>
      </w:r>
      <w:r w:rsidRPr="003129FF">
        <w:rPr>
          <w:rStyle w:val="StyleUnderline"/>
        </w:rPr>
        <w:t>The pernicious criminalizing effects of queer criminal archetypes in court proceedings are particularly disturbing when examined in the context of cases involving the most severe charges and sentences in the criminal legal system— capital cases.</w:t>
      </w:r>
    </w:p>
    <w:p w14:paraId="17F9EDCA" w14:textId="08DA4720" w:rsidR="00384CE1" w:rsidRDefault="00607BD7" w:rsidP="00607BD7">
      <w:pPr>
        <w:pStyle w:val="Heading2"/>
      </w:pPr>
      <w:r>
        <w:lastRenderedPageBreak/>
        <w:t xml:space="preserve">Link---Extinction </w:t>
      </w:r>
    </w:p>
    <w:p w14:paraId="031993BD" w14:textId="77777777" w:rsidR="00607BD7" w:rsidRDefault="00607BD7" w:rsidP="00607BD7">
      <w:pPr>
        <w:pStyle w:val="Heading4"/>
      </w:pPr>
      <w:r>
        <w:t>Extinction impacts are totalizing and rooted in authoritarianism which undermines policy making. The impact of antiblack and antiqueer violence must be evaluated first.</w:t>
      </w:r>
    </w:p>
    <w:p w14:paraId="07456832" w14:textId="77777777" w:rsidR="00607BD7" w:rsidRPr="00736623" w:rsidRDefault="00607BD7" w:rsidP="00607BD7">
      <w:pPr>
        <w:rPr>
          <w:rStyle w:val="Style13ptBold"/>
          <w:b w:val="0"/>
          <w:bCs w:val="0"/>
          <w:sz w:val="22"/>
        </w:rPr>
      </w:pPr>
      <w:r>
        <w:rPr>
          <w:rStyle w:val="Style13ptBold"/>
        </w:rPr>
        <w:t xml:space="preserve">Davidson 2024 </w:t>
      </w:r>
      <w:r>
        <w:rPr>
          <w:rStyle w:val="Style13ptBold"/>
          <w:b w:val="0"/>
          <w:bCs w:val="0"/>
          <w:sz w:val="22"/>
        </w:rPr>
        <w:t xml:space="preserve">[Joe P.L. Davidson, professor of sociology at University of Warwick; The Apocalypse from Below: The Dangerous Idea of the End of the World, the Politics of the Oppressed, and Anti-Anti-Apocalypticism, </w:t>
      </w:r>
      <w:r>
        <w:rPr>
          <w:rStyle w:val="Style13ptBold"/>
          <w:b w:val="0"/>
          <w:bCs w:val="0"/>
          <w:i/>
          <w:iCs/>
          <w:sz w:val="22"/>
        </w:rPr>
        <w:t>American Political Science Review</w:t>
      </w:r>
      <w:r w:rsidRPr="000D36CD">
        <w:t xml:space="preserve">, </w:t>
      </w:r>
      <w:hyperlink r:id="rId12" w:history="1">
        <w:r w:rsidRPr="000D36CD">
          <w:rPr>
            <w:rStyle w:val="Hyperlink"/>
            <w:color w:val="000000" w:themeColor="text1"/>
            <w:u w:val="none"/>
          </w:rPr>
          <w:t>https://www.cambridge.org/core/journals/american-political-science-review/article/apocalypse-from-below-the-dangerous-idea-of-the-end-of-the-world-the-politics-of-the-oppressed-and-antiantiapocalypticism/054311423D0D7BC9E3B7586C894F0CAB</w:t>
        </w:r>
      </w:hyperlink>
      <w:r w:rsidRPr="00736623">
        <w:rPr>
          <w:rStyle w:val="Style13ptBold"/>
          <w:b w:val="0"/>
          <w:bCs w:val="0"/>
          <w:color w:val="000000" w:themeColor="text1"/>
          <w:sz w:val="22"/>
        </w:rPr>
        <w:t xml:space="preserve"> </w:t>
      </w:r>
      <w:r>
        <w:rPr>
          <w:rStyle w:val="Style13ptBold"/>
          <w:b w:val="0"/>
          <w:bCs w:val="0"/>
          <w:sz w:val="22"/>
        </w:rPr>
        <w:t>] SML</w:t>
      </w:r>
    </w:p>
    <w:p w14:paraId="0CBAF1EE" w14:textId="77777777" w:rsidR="00607BD7" w:rsidRDefault="00607BD7" w:rsidP="00607BD7">
      <w:pPr>
        <w:rPr>
          <w:sz w:val="16"/>
        </w:rPr>
      </w:pPr>
      <w:r w:rsidRPr="00CF253A">
        <w:rPr>
          <w:sz w:val="16"/>
        </w:rPr>
        <w:t xml:space="preserve">With this definition in hand, we can turn to the first moment of my method: anti-apocalypticism, or the challenges posed to apocalyptic thinking by political theorists. As noted in the introduction, political theorists have voiced suspicion about the end of the world. The first critique is that the apocalypse imposes a teleological narrative, involving a necessary movement from destruction to rebirth. For instance, mid-twentieth-century liberals argued that the apocalypse plays a role in the “origins of totalitarianism” (Landes Reference Landes, O’Leary and McGhee2005, 22; see also Cohn Reference Cohn1957; Tuveson Reference Tuveson1964). Similarly, </w:t>
      </w:r>
      <w:r w:rsidRPr="00E702BA">
        <w:rPr>
          <w:u w:val="single"/>
        </w:rPr>
        <w:t xml:space="preserve">postcolonial thinkers highlight that </w:t>
      </w:r>
      <w:r w:rsidRPr="00FC7AEE">
        <w:rPr>
          <w:highlight w:val="green"/>
          <w:u w:val="single"/>
        </w:rPr>
        <w:t>the apocalypse</w:t>
      </w:r>
      <w:r w:rsidRPr="00FC7AEE">
        <w:rPr>
          <w:u w:val="single"/>
        </w:rPr>
        <w:t xml:space="preserve"> posits</w:t>
      </w:r>
      <w:r w:rsidRPr="00E702BA">
        <w:rPr>
          <w:u w:val="single"/>
        </w:rPr>
        <w:t xml:space="preserve"> a progressive narrative that </w:t>
      </w:r>
      <w:r w:rsidRPr="00FC7AEE">
        <w:rPr>
          <w:highlight w:val="green"/>
          <w:u w:val="single"/>
        </w:rPr>
        <w:t>legitimizes violence in the colonial world</w:t>
      </w:r>
      <w:r w:rsidRPr="00CF253A">
        <w:rPr>
          <w:sz w:val="16"/>
        </w:rPr>
        <w:t xml:space="preserve"> (Villagrana Reference Villagrana2022; Westhelle Reference Westhelle2012). In both of these cases, </w:t>
      </w:r>
      <w:r w:rsidRPr="00E702BA">
        <w:rPr>
          <w:rStyle w:val="StyleUnderline"/>
        </w:rPr>
        <w:t xml:space="preserve">the apocalypse </w:t>
      </w:r>
      <w:r w:rsidRPr="00FC7AEE">
        <w:rPr>
          <w:rStyle w:val="StyleUnderline"/>
          <w:highlight w:val="green"/>
        </w:rPr>
        <w:t>imposes a fixed future on history</w:t>
      </w:r>
      <w:r w:rsidRPr="00E702BA">
        <w:rPr>
          <w:rStyle w:val="StyleUnderline"/>
        </w:rPr>
        <w:t xml:space="preserve">, </w:t>
      </w:r>
      <w:r w:rsidRPr="00FC7AEE">
        <w:rPr>
          <w:rStyle w:val="StyleUnderline"/>
          <w:highlight w:val="green"/>
        </w:rPr>
        <w:t>closing debate about</w:t>
      </w:r>
      <w:r w:rsidRPr="00E702BA">
        <w:rPr>
          <w:rStyle w:val="StyleUnderline"/>
        </w:rPr>
        <w:t xml:space="preserve">, </w:t>
      </w:r>
      <w:r w:rsidRPr="00FC7AEE">
        <w:rPr>
          <w:rStyle w:val="StyleUnderline"/>
          <w:highlight w:val="green"/>
        </w:rPr>
        <w:t>and dissension from, an already determined movement</w:t>
      </w:r>
      <w:r w:rsidRPr="00E702BA">
        <w:rPr>
          <w:rStyle w:val="StyleUnderline"/>
        </w:rPr>
        <w:t xml:space="preserve">. </w:t>
      </w:r>
      <w:r w:rsidRPr="009B5440">
        <w:rPr>
          <w:rStyle w:val="StyleUnderline"/>
          <w:highlight w:val="green"/>
        </w:rPr>
        <w:t>Invocations</w:t>
      </w:r>
      <w:r w:rsidRPr="00E702BA">
        <w:rPr>
          <w:rStyle w:val="StyleUnderline"/>
        </w:rPr>
        <w:t xml:space="preserve"> </w:t>
      </w:r>
      <w:r w:rsidRPr="009B5440">
        <w:rPr>
          <w:rStyle w:val="StyleUnderline"/>
          <w:highlight w:val="green"/>
        </w:rPr>
        <w:t>of</w:t>
      </w:r>
      <w:r w:rsidRPr="00E702BA">
        <w:rPr>
          <w:rStyle w:val="StyleUnderline"/>
        </w:rPr>
        <w:t xml:space="preserve"> </w:t>
      </w:r>
      <w:r w:rsidRPr="009B5440">
        <w:rPr>
          <w:rStyle w:val="StyleUnderline"/>
          <w:highlight w:val="green"/>
        </w:rPr>
        <w:t>the end of the world</w:t>
      </w:r>
      <w:r w:rsidRPr="00E702BA">
        <w:rPr>
          <w:rStyle w:val="StyleUnderline"/>
        </w:rPr>
        <w:t xml:space="preserve"> involve a </w:t>
      </w:r>
      <w:r w:rsidRPr="009B5440">
        <w:rPr>
          <w:rStyle w:val="StyleUnderline"/>
          <w:highlight w:val="green"/>
        </w:rPr>
        <w:t>dangerous appeal to the transcendental</w:t>
      </w:r>
      <w:r w:rsidRPr="00E702BA">
        <w:rPr>
          <w:rStyle w:val="StyleUnderline"/>
        </w:rPr>
        <w:t xml:space="preserve">, something given without question, that has no place in democratic societies </w:t>
      </w:r>
      <w:r w:rsidRPr="00CF253A">
        <w:rPr>
          <w:sz w:val="16"/>
        </w:rPr>
        <w:t xml:space="preserve">(Voegelin Reference Voegelin1952). The apocalypse imparts a certainty that a totally liberated society will result from the destruction of the old order. </w:t>
      </w:r>
      <w:r w:rsidRPr="00E702BA">
        <w:rPr>
          <w:rStyle w:val="Emphasis"/>
        </w:rPr>
        <w:t xml:space="preserve">The idea that utopia is the flipside of disaster can encourage rulers to hasten the apocalypse. Totalitarian states and colonial regimes believed that </w:t>
      </w:r>
      <w:r w:rsidRPr="009B5440">
        <w:rPr>
          <w:rStyle w:val="Emphasis"/>
          <w:highlight w:val="green"/>
        </w:rPr>
        <w:t>the violent end of the world</w:t>
      </w:r>
      <w:r w:rsidRPr="00E702BA">
        <w:rPr>
          <w:rStyle w:val="Emphasis"/>
        </w:rPr>
        <w:t xml:space="preserve">, involving huge suffering, </w:t>
      </w:r>
      <w:r w:rsidRPr="009B5440">
        <w:rPr>
          <w:rStyle w:val="Emphasis"/>
          <w:highlight w:val="green"/>
        </w:rPr>
        <w:t>was necessary for the realization of a world of harmony</w:t>
      </w:r>
      <w:r w:rsidRPr="00E702BA">
        <w:rPr>
          <w:rStyle w:val="Emphasis"/>
        </w:rPr>
        <w:t>, with their accounts of the future mimicking the certainty of theological modes of millenarianism</w:t>
      </w:r>
      <w:r w:rsidRPr="00CF253A">
        <w:rPr>
          <w:sz w:val="16"/>
        </w:rPr>
        <w:t xml:space="preserve"> (Landes Reference Landes, O’Leary and McGhee2005). By contrast, other critics have emphasized that the apocalypse induces conservatism. This line of critique is especially prominent in work by green thinkers on the climate apocalypse (Katz Reference Katz, Callari, Cullenberg and Biewener1995; Malm Reference Malm2021; Rothe Reference Rothe2020; Swyngedouw Reference Swyngedouw2010). The prediction that the wild weather of the future will result in the breakdown of contemporary society unless something is done creates a state of fear. </w:t>
      </w:r>
      <w:r w:rsidRPr="009B5440">
        <w:rPr>
          <w:rStyle w:val="StyleUnderline"/>
          <w:highlight w:val="green"/>
        </w:rPr>
        <w:t>Apocalyptic politics</w:t>
      </w:r>
      <w:r w:rsidRPr="00E702BA">
        <w:rPr>
          <w:rStyle w:val="StyleUnderline"/>
        </w:rPr>
        <w:t xml:space="preserve">, </w:t>
      </w:r>
      <w:r w:rsidRPr="009B5440">
        <w:rPr>
          <w:rStyle w:val="StyleUnderline"/>
          <w:highlight w:val="green"/>
        </w:rPr>
        <w:t>rather than presenting the future as something that can be negotiated</w:t>
      </w:r>
      <w:r w:rsidRPr="00E702BA">
        <w:rPr>
          <w:rStyle w:val="StyleUnderline"/>
        </w:rPr>
        <w:t xml:space="preserve"> and reformed, </w:t>
      </w:r>
      <w:r w:rsidRPr="009B5440">
        <w:rPr>
          <w:rStyle w:val="StyleUnderline"/>
          <w:highlight w:val="green"/>
        </w:rPr>
        <w:t>suggests that the world is set on a trajectory toward catastrophe</w:t>
      </w:r>
      <w:r w:rsidRPr="00E702BA">
        <w:rPr>
          <w:rStyle w:val="StyleUnderline"/>
        </w:rPr>
        <w:t>. It thus radically reduces people’s options: either the apocalypse will happen, and destruction will be our fate, or it will be prevented</w:t>
      </w:r>
      <w:r w:rsidRPr="00CF253A">
        <w:rPr>
          <w:sz w:val="16"/>
        </w:rPr>
        <w:t xml:space="preserve">. The climate apocalypse is “a thoroughly depoliticized imaginary, one that does not revolve around choosing one trajectory rather than another” (Swyngedouw Reference Swyngedouw2010, 219). </w:t>
      </w:r>
      <w:r w:rsidRPr="001413C0">
        <w:rPr>
          <w:rStyle w:val="StyleUnderline"/>
        </w:rPr>
        <w:t xml:space="preserve">Apocalyptic politics </w:t>
      </w:r>
      <w:r w:rsidRPr="009B5440">
        <w:rPr>
          <w:rStyle w:val="StyleUnderline"/>
          <w:highlight w:val="green"/>
        </w:rPr>
        <w:t>produces a “totalizing narrative</w:t>
      </w:r>
      <w:r w:rsidRPr="001413C0">
        <w:rPr>
          <w:rStyle w:val="StyleUnderline"/>
        </w:rPr>
        <w:t xml:space="preserve"> to end all totalizing narratives,” and for this reason, </w:t>
      </w:r>
      <w:r w:rsidRPr="009B5440">
        <w:rPr>
          <w:rStyle w:val="StyleUnderline"/>
          <w:highlight w:val="green"/>
        </w:rPr>
        <w:t>it is “politically disabling”</w:t>
      </w:r>
      <w:r w:rsidRPr="00CF253A">
        <w:rPr>
          <w:sz w:val="16"/>
        </w:rPr>
        <w:t xml:space="preserve"> (Katz Reference Katz, Callari, Cullenberg and Biewener1995, 277). If the apocalypse is taken as inevitable, it produces fatalism and passivity, fostering the dubious feeling of “we’re doomed—fall in peace” (Malm Reference Malm2021, 152). Alternatively, </w:t>
      </w:r>
      <w:r w:rsidRPr="009B5440">
        <w:rPr>
          <w:rStyle w:val="Emphasis"/>
          <w:highlight w:val="green"/>
        </w:rPr>
        <w:t>if the apocalypse is understood as preventable, it may justify otherwise unpalatable actions</w:t>
      </w:r>
      <w:r w:rsidRPr="001413C0">
        <w:rPr>
          <w:rStyle w:val="Emphasis"/>
        </w:rPr>
        <w:t xml:space="preserve"> (</w:t>
      </w:r>
      <w:r w:rsidRPr="009B5440">
        <w:rPr>
          <w:rStyle w:val="Emphasis"/>
          <w:highlight w:val="green"/>
        </w:rPr>
        <w:t>from increased surveillance to military interventions</w:t>
      </w:r>
      <w:r w:rsidRPr="001413C0">
        <w:rPr>
          <w:rStyle w:val="Emphasis"/>
        </w:rPr>
        <w:t xml:space="preserve">) </w:t>
      </w:r>
      <w:r w:rsidRPr="009B5440">
        <w:rPr>
          <w:rStyle w:val="Emphasis"/>
          <w:highlight w:val="green"/>
        </w:rPr>
        <w:t>to protect</w:t>
      </w:r>
      <w:r w:rsidRPr="001413C0">
        <w:rPr>
          <w:rStyle w:val="Emphasis"/>
        </w:rPr>
        <w:t xml:space="preserve"> populations </w:t>
      </w:r>
      <w:r w:rsidRPr="009B5440">
        <w:rPr>
          <w:rStyle w:val="Emphasis"/>
          <w:highlight w:val="green"/>
        </w:rPr>
        <w:t>from the threat</w:t>
      </w:r>
      <w:r w:rsidRPr="001413C0">
        <w:rPr>
          <w:rStyle w:val="Emphasis"/>
        </w:rPr>
        <w:t xml:space="preserve"> identified</w:t>
      </w:r>
      <w:r w:rsidRPr="00CF253A">
        <w:rPr>
          <w:sz w:val="16"/>
        </w:rPr>
        <w:t xml:space="preserve"> (Ophir Reference Ophir2007). Moreover, the totalizing nature of the climate apocalypse involves a false universalism; it masks the parochialism of the fears expressed (Alt Reference Alt2023; Mitchell and Chaudhury Reference Mitchell and Chaudhury2020; Whyte Reference Whyte2018). For instance, in the case of the climate crisis, the end of the world often expresses the particular fears of prosperous populations in the Global North and sidelines the contributions of environmentalists in the Global South (Mitchell and Chaudhury Reference Mitchell and Chaudhury2020). These critiques take aim at different dimensions of apocalyptic politics. The first critique focuses on the positive dimension of the end of the world, the fact that it involves not only the end of the current world but also the beginning of a better one. By contrast, the second critique focuses on the negative moment, or what Günther Anders calls an “apocalypse without kingdom” where the end “consists in mere downfall and does not represent a prelude to a new […] state” (Anders Reference Anders1981, 207).Footnote 3 However, despite these differences, both critiques are centrally concerned with the association between the apocalypse and an authoritarian reading of history. The common worry is that </w:t>
      </w:r>
      <w:r w:rsidRPr="009B5440">
        <w:rPr>
          <w:rStyle w:val="StyleUnderline"/>
          <w:highlight w:val="green"/>
        </w:rPr>
        <w:t xml:space="preserve">apocalyptic </w:t>
      </w:r>
      <w:r w:rsidRPr="009B5440">
        <w:rPr>
          <w:rStyle w:val="StyleUnderline"/>
          <w:highlight w:val="green"/>
        </w:rPr>
        <w:lastRenderedPageBreak/>
        <w:t>politic</w:t>
      </w:r>
      <w:r w:rsidRPr="001413C0">
        <w:rPr>
          <w:rStyle w:val="StyleUnderline"/>
        </w:rPr>
        <w:t xml:space="preserve">s, in declaring that history is set on a particular path, </w:t>
      </w:r>
      <w:r w:rsidRPr="009B5440">
        <w:rPr>
          <w:rStyle w:val="StyleUnderline"/>
          <w:highlight w:val="green"/>
        </w:rPr>
        <w:t>undercuts</w:t>
      </w:r>
      <w:r w:rsidRPr="001413C0">
        <w:rPr>
          <w:rStyle w:val="StyleUnderline"/>
        </w:rPr>
        <w:t xml:space="preserve"> pluralism, </w:t>
      </w:r>
      <w:r w:rsidRPr="009B5440">
        <w:rPr>
          <w:rStyle w:val="StyleUnderline"/>
          <w:highlight w:val="green"/>
        </w:rPr>
        <w:t>debate</w:t>
      </w:r>
      <w:r w:rsidRPr="009B5440">
        <w:rPr>
          <w:rStyle w:val="StyleUnderline"/>
        </w:rPr>
        <w:t>,</w:t>
      </w:r>
      <w:r w:rsidRPr="001413C0">
        <w:rPr>
          <w:rStyle w:val="StyleUnderline"/>
        </w:rPr>
        <w:t xml:space="preserve"> and dissent. </w:t>
      </w:r>
      <w:r w:rsidRPr="009B5440">
        <w:rPr>
          <w:rStyle w:val="StyleUnderline"/>
          <w:highlight w:val="green"/>
        </w:rPr>
        <w:t>There is one path</w:t>
      </w:r>
      <w:r w:rsidRPr="001413C0">
        <w:rPr>
          <w:rStyle w:val="StyleUnderline"/>
        </w:rPr>
        <w:t xml:space="preserve"> of history, </w:t>
      </w:r>
      <w:r w:rsidRPr="009B5440">
        <w:rPr>
          <w:rStyle w:val="StyleUnderline"/>
          <w:highlight w:val="green"/>
        </w:rPr>
        <w:t>whether toward an ideal</w:t>
      </w:r>
      <w:r w:rsidRPr="001413C0">
        <w:rPr>
          <w:rStyle w:val="StyleUnderline"/>
        </w:rPr>
        <w:t xml:space="preserve"> state </w:t>
      </w:r>
      <w:r w:rsidRPr="009B5440">
        <w:rPr>
          <w:rStyle w:val="StyleUnderline"/>
          <w:highlight w:val="green"/>
        </w:rPr>
        <w:t>or a catastrophic end</w:t>
      </w:r>
      <w:r w:rsidRPr="001413C0">
        <w:rPr>
          <w:rStyle w:val="StyleUnderline"/>
        </w:rPr>
        <w:t xml:space="preserve">, </w:t>
      </w:r>
      <w:r w:rsidRPr="009B5440">
        <w:rPr>
          <w:rStyle w:val="StyleUnderline"/>
          <w:highlight w:val="green"/>
        </w:rPr>
        <w:t>that all political actors must</w:t>
      </w:r>
      <w:r w:rsidRPr="001413C0">
        <w:rPr>
          <w:rStyle w:val="StyleUnderline"/>
        </w:rPr>
        <w:t xml:space="preserve">, in one way or another, </w:t>
      </w:r>
      <w:r w:rsidRPr="009B5440">
        <w:rPr>
          <w:rStyle w:val="StyleUnderline"/>
          <w:highlight w:val="green"/>
        </w:rPr>
        <w:t>accommodate themselves with</w:t>
      </w:r>
      <w:r w:rsidRPr="001413C0">
        <w:rPr>
          <w:rStyle w:val="StyleUnderline"/>
        </w:rPr>
        <w:t xml:space="preserve">; </w:t>
      </w:r>
      <w:r w:rsidRPr="009B5440">
        <w:rPr>
          <w:rStyle w:val="StyleUnderline"/>
          <w:highlight w:val="green"/>
        </w:rPr>
        <w:t>the future is dominated by visions of either liberation or disaster</w:t>
      </w:r>
      <w:r w:rsidRPr="009B5440">
        <w:rPr>
          <w:sz w:val="16"/>
          <w:highlight w:val="green"/>
        </w:rPr>
        <w:t>.</w:t>
      </w:r>
      <w:r w:rsidRPr="00CF253A">
        <w:rPr>
          <w:sz w:val="16"/>
        </w:rPr>
        <w:t xml:space="preserve"> </w:t>
      </w:r>
    </w:p>
    <w:p w14:paraId="7ADFDE90" w14:textId="77777777" w:rsidR="00607BD7" w:rsidRDefault="00607BD7" w:rsidP="00607BD7">
      <w:pPr>
        <w:rPr>
          <w:sz w:val="16"/>
        </w:rPr>
      </w:pPr>
    </w:p>
    <w:p w14:paraId="796A2436" w14:textId="77777777" w:rsidR="00607BD7" w:rsidRPr="00CF253A" w:rsidRDefault="00607BD7" w:rsidP="00607BD7">
      <w:pPr>
        <w:rPr>
          <w:sz w:val="16"/>
        </w:rPr>
      </w:pPr>
    </w:p>
    <w:p w14:paraId="1EEB381C" w14:textId="77777777" w:rsidR="00607BD7" w:rsidRDefault="00607BD7" w:rsidP="00607BD7">
      <w:pPr>
        <w:pStyle w:val="Heading2"/>
      </w:pPr>
      <w:r>
        <w:lastRenderedPageBreak/>
        <w:t xml:space="preserve">AT: IPR Good/Helps Queer People </w:t>
      </w:r>
    </w:p>
    <w:p w14:paraId="40D446B7" w14:textId="77777777" w:rsidR="00607BD7" w:rsidRDefault="00607BD7" w:rsidP="00607BD7"/>
    <w:p w14:paraId="2AA9AB54" w14:textId="77777777" w:rsidR="00607BD7" w:rsidRPr="001C24C5" w:rsidRDefault="00607BD7" w:rsidP="00607BD7">
      <w:pPr>
        <w:pStyle w:val="Heading4"/>
      </w:pPr>
      <w:r>
        <w:t>IPR reform fails – legal mechanisms are too easily coopted by elites, and there’s historic precedence.</w:t>
      </w:r>
    </w:p>
    <w:p w14:paraId="4A1E8EFB" w14:textId="77777777" w:rsidR="00607BD7" w:rsidRPr="00E661FF" w:rsidRDefault="00607BD7" w:rsidP="00607BD7">
      <w:r w:rsidRPr="001C24C5">
        <w:rPr>
          <w:rStyle w:val="Style13ptBold"/>
        </w:rPr>
        <w:t xml:space="preserve">Gilden 19 </w:t>
      </w:r>
      <w:r>
        <w:t xml:space="preserve">Gilden, Andrew, [JD Georgetown University Law Center, Assistant Professor of Law at Willamette University College of Law] 'Intellectual Property’s Queer Turn', in Simon Stern, Maksymilian Del Mar, and Bernadette Meyler (eds), The Oxford Handbook of Law and Humanities, Oxford Handbooks (2019; online edn, Oxford Academic, 8 Jan. 2020), </w:t>
      </w:r>
      <w:hyperlink r:id="rId13" w:history="1">
        <w:r w:rsidRPr="008938D6">
          <w:rPr>
            <w:rStyle w:val="Hyperlink"/>
          </w:rPr>
          <w:t>https://doi-org.proxy.lib.umich.edu/10.1093/oxfordhb/9780190695620.013.29</w:t>
        </w:r>
      </w:hyperlink>
      <w:r>
        <w:t xml:space="preserve"> (p. 562-563) //aa-ma</w:t>
      </w:r>
    </w:p>
    <w:p w14:paraId="11600861" w14:textId="77777777" w:rsidR="00607BD7" w:rsidRDefault="00607BD7" w:rsidP="00607BD7">
      <w:pPr>
        <w:rPr>
          <w:sz w:val="16"/>
        </w:rPr>
      </w:pPr>
      <w:r w:rsidRPr="00E661FF">
        <w:rPr>
          <w:sz w:val="16"/>
        </w:rPr>
        <w:t>Dominant social norms with respect to gender, race, family, and sexuality are deeply embedded in cultural artifacts like Barbie, Mickey, and Gone with the Wind, and strong IP protections for those works keep the cultural associations with those works firmly established as the “official” configuration of sex, gender, and commerce. Queer theory recognizes that these configurations are constantly contested by the curious children, engaged fans, and artists who experiment with them. IP theorists recognize that the law can facilitate these contestations and accordingly help dislodge the social norms built into the propertied artifact. At the same time</w:t>
      </w:r>
      <w:r w:rsidRPr="00607BD7">
        <w:rPr>
          <w:sz w:val="16"/>
          <w:highlight w:val="cyan"/>
        </w:rPr>
        <w:t xml:space="preserve">, </w:t>
      </w:r>
      <w:r w:rsidRPr="00607BD7">
        <w:rPr>
          <w:rStyle w:val="Emphasis"/>
          <w:highlight w:val="cyan"/>
        </w:rPr>
        <w:t>a mere loosening of historic legal restrictions should not be equated with a revolutionary dislodging of social hierarchies</w:t>
      </w:r>
      <w:r w:rsidRPr="00E661FF">
        <w:rPr>
          <w:sz w:val="16"/>
        </w:rPr>
        <w:t xml:space="preserve">. Queer theorists have repeatedly </w:t>
      </w:r>
      <w:r w:rsidRPr="00E661FF">
        <w:rPr>
          <w:rStyle w:val="StyleUnderline"/>
        </w:rPr>
        <w:t>pushed back against the notion that expanding legal protections for LGBT people equates to sexual liberation</w:t>
      </w:r>
      <w:r w:rsidRPr="00E661FF">
        <w:rPr>
          <w:sz w:val="16"/>
        </w:rPr>
        <w:t xml:space="preserve">. </w:t>
      </w:r>
      <w:r w:rsidRPr="00607BD7">
        <w:rPr>
          <w:rStyle w:val="StyleUnderline"/>
          <w:highlight w:val="cyan"/>
        </w:rPr>
        <w:t>Just because those individuals</w:t>
      </w:r>
      <w:r w:rsidRPr="00E661FF">
        <w:rPr>
          <w:rStyle w:val="StyleUnderline"/>
        </w:rPr>
        <w:t xml:space="preserve"> typically associated with oppression </w:t>
      </w:r>
      <w:r w:rsidRPr="00607BD7">
        <w:rPr>
          <w:rStyle w:val="StyleUnderline"/>
          <w:highlight w:val="cyan"/>
        </w:rPr>
        <w:t xml:space="preserve">are being less oppressed, for example, as a result of expanded access to marriage or the military, does not mean that the social values underlying those institutions have been </w:t>
      </w:r>
      <w:r w:rsidRPr="00607BD7">
        <w:rPr>
          <w:rStyle w:val="Emphasis"/>
          <w:highlight w:val="cyan"/>
        </w:rPr>
        <w:t>fundamentally dislodged</w:t>
      </w:r>
      <w:r w:rsidRPr="00E661FF">
        <w:rPr>
          <w:sz w:val="16"/>
        </w:rPr>
        <w:t xml:space="preserve">. </w:t>
      </w:r>
      <w:r w:rsidRPr="00607BD7">
        <w:rPr>
          <w:rStyle w:val="StyleUnderline"/>
          <w:highlight w:val="cyan"/>
        </w:rPr>
        <w:t>Milestone LGBT rights decisions like Lawrence</w:t>
      </w:r>
      <w:r w:rsidRPr="00E661FF">
        <w:rPr>
          <w:rStyle w:val="StyleUnderline"/>
        </w:rPr>
        <w:t xml:space="preserve"> v. Texas </w:t>
      </w:r>
      <w:r w:rsidRPr="00607BD7">
        <w:rPr>
          <w:rStyle w:val="StyleUnderline"/>
          <w:highlight w:val="cyan"/>
        </w:rPr>
        <w:t>and Obergefell</w:t>
      </w:r>
      <w:r w:rsidRPr="00E661FF">
        <w:rPr>
          <w:rStyle w:val="StyleUnderline"/>
        </w:rPr>
        <w:t xml:space="preserve"> v. Hodges</w:t>
      </w:r>
      <w:r w:rsidRPr="00E661FF">
        <w:rPr>
          <w:sz w:val="16"/>
        </w:rPr>
        <w:t xml:space="preserve"> </w:t>
      </w:r>
      <w:r w:rsidRPr="00607BD7">
        <w:rPr>
          <w:rStyle w:val="StyleUnderline"/>
          <w:highlight w:val="cyan"/>
        </w:rPr>
        <w:t>have been</w:t>
      </w:r>
      <w:r w:rsidRPr="00607BD7">
        <w:rPr>
          <w:sz w:val="16"/>
          <w:highlight w:val="cyan"/>
        </w:rPr>
        <w:t xml:space="preserve"> </w:t>
      </w:r>
      <w:r w:rsidRPr="00607BD7">
        <w:rPr>
          <w:rStyle w:val="StyleUnderline"/>
          <w:highlight w:val="cyan"/>
        </w:rPr>
        <w:t>criticized for their domesticating impulse</w:t>
      </w:r>
      <w:r w:rsidRPr="00E661FF">
        <w:rPr>
          <w:sz w:val="16"/>
        </w:rPr>
        <w:t xml:space="preserve">,71 and </w:t>
      </w:r>
      <w:r w:rsidRPr="00607BD7">
        <w:rPr>
          <w:rStyle w:val="StyleUnderline"/>
          <w:highlight w:val="cyan"/>
        </w:rPr>
        <w:t>LGBT-friendly laws have been chastised for “pink-washing” human rights abuses against other minorities</w:t>
      </w:r>
      <w:r w:rsidRPr="00E661FF">
        <w:rPr>
          <w:rStyle w:val="StyleUnderline"/>
        </w:rPr>
        <w:t>.</w:t>
      </w:r>
      <w:r w:rsidRPr="00E661FF">
        <w:rPr>
          <w:sz w:val="16"/>
        </w:rPr>
        <w:t xml:space="preserve">72 </w:t>
      </w:r>
      <w:r w:rsidRPr="00607BD7">
        <w:rPr>
          <w:rStyle w:val="Emphasis"/>
          <w:highlight w:val="cyan"/>
        </w:rPr>
        <w:t>A similar caution might be useful in the IP context</w:t>
      </w:r>
      <w:r w:rsidRPr="00E661FF">
        <w:rPr>
          <w:rStyle w:val="StyleUnderline"/>
        </w:rPr>
        <w:t>.</w:t>
      </w:r>
      <w:r w:rsidRPr="00E661FF">
        <w:rPr>
          <w:sz w:val="16"/>
        </w:rPr>
        <w:t xml:space="preserve"> As much as reworking popular works can dislodge the norms embedded in those works, </w:t>
      </w:r>
      <w:r w:rsidRPr="00607BD7">
        <w:rPr>
          <w:rStyle w:val="StyleUnderline"/>
          <w:highlight w:val="cyan"/>
        </w:rPr>
        <w:t>the same legal mechanisms that allow</w:t>
      </w:r>
      <w:r w:rsidRPr="00E661FF">
        <w:rPr>
          <w:sz w:val="16"/>
        </w:rPr>
        <w:t xml:space="preserve"> such </w:t>
      </w:r>
      <w:r w:rsidRPr="00607BD7">
        <w:rPr>
          <w:rStyle w:val="StyleUnderline"/>
          <w:highlight w:val="cyan"/>
        </w:rPr>
        <w:t>reworking</w:t>
      </w:r>
      <w:r w:rsidRPr="00E661FF">
        <w:rPr>
          <w:sz w:val="16"/>
        </w:rPr>
        <w:t>—most notably fair use—</w:t>
      </w:r>
      <w:r w:rsidRPr="00607BD7">
        <w:rPr>
          <w:rStyle w:val="StyleUnderline"/>
          <w:highlight w:val="cyan"/>
        </w:rPr>
        <w:t>can be</w:t>
      </w:r>
      <w:r w:rsidRPr="00607BD7">
        <w:rPr>
          <w:rStyle w:val="Emphasis"/>
          <w:highlight w:val="cyan"/>
        </w:rPr>
        <w:t xml:space="preserve"> co-opted </w:t>
      </w:r>
      <w:r w:rsidRPr="00607BD7">
        <w:rPr>
          <w:rStyle w:val="StyleUnderline"/>
          <w:highlight w:val="cyan"/>
        </w:rPr>
        <w:t>by wealthy, famous appropriators who build off the work of poorer, queerer, or otherwise marginalized creators</w:t>
      </w:r>
      <w:r w:rsidRPr="00E661FF">
        <w:rPr>
          <w:rStyle w:val="StyleUnderline"/>
        </w:rPr>
        <w:t>.</w:t>
      </w:r>
      <w:r w:rsidRPr="00E661FF">
        <w:rPr>
          <w:sz w:val="16"/>
        </w:rPr>
        <w:t>73 When Jeff Koons, Richard Prince, Beyoncé, or Green Day relies on fair use to excuse nonpayment or non-recognition of appropriated work, the implications of these fixations may be quite different than when these artists’ work is recontextualized by lesser-known creators. Every “new” work may to some degree be a transformation of something that came before, but not all transformation is necessarily transformative in a politically meaningful way.74 The challenge for IP theory is to create space for the recoding of culture while at the same time remaining attuned to the slipperiness of power and the ability of social norms to persevere and adapt.</w:t>
      </w:r>
    </w:p>
    <w:p w14:paraId="19F9114E" w14:textId="77777777" w:rsidR="00607BD7" w:rsidRPr="00607BD7" w:rsidRDefault="00607BD7" w:rsidP="00607BD7"/>
    <w:p w14:paraId="6A241B99" w14:textId="5A797374" w:rsidR="00384CE1" w:rsidRDefault="00384CE1" w:rsidP="00607BD7">
      <w:pPr>
        <w:pStyle w:val="Heading2"/>
      </w:pPr>
      <w:r>
        <w:lastRenderedPageBreak/>
        <w:t>AT: Progress possible</w:t>
      </w:r>
    </w:p>
    <w:p w14:paraId="0643A5C9" w14:textId="77777777" w:rsidR="00384CE1" w:rsidRDefault="00384CE1" w:rsidP="00384CE1"/>
    <w:p w14:paraId="6C3BC464" w14:textId="77777777" w:rsidR="00384CE1" w:rsidRPr="0018097F" w:rsidRDefault="00384CE1" w:rsidP="00384CE1">
      <w:pPr>
        <w:pStyle w:val="Heading4"/>
      </w:pPr>
      <w:r>
        <w:t>Modern LGBTQ+ activism’s analogization of other struggles with anti-black struggles are part of a cycle that endlessly reproduces anti-black violence. The pursuit of rights in the legal sphere is a prime example of this – in making bids to inclusion with the language of “non-criminality”, the symbolic criminality of blackness is reaffirmed.</w:t>
      </w:r>
    </w:p>
    <w:p w14:paraId="4BEA2F42" w14:textId="77777777" w:rsidR="00384CE1" w:rsidRPr="001E187D" w:rsidRDefault="00384CE1" w:rsidP="00384CE1">
      <w:r w:rsidRPr="00757760">
        <w:rPr>
          <w:rStyle w:val="Style13ptBold"/>
        </w:rPr>
        <w:t>Haritaworn et al 15</w:t>
      </w:r>
      <w:r>
        <w:t xml:space="preserve"> Jinthana Haritaworn, et al. [PhD London South Bank University, Associate Professor in Gender, Race and Environment at York University] Queer Necropolitics. London, Routledge, 2015. (p. 193-194) //aa-ma</w:t>
      </w:r>
    </w:p>
    <w:p w14:paraId="7223C546" w14:textId="77777777" w:rsidR="00384CE1" w:rsidRDefault="00384CE1" w:rsidP="00384CE1">
      <w:pPr>
        <w:rPr>
          <w:rStyle w:val="StyleUnderline"/>
        </w:rPr>
      </w:pPr>
      <w:r w:rsidRPr="00607BD7">
        <w:rPr>
          <w:rStyle w:val="StyleUnderline"/>
          <w:highlight w:val="cyan"/>
        </w:rPr>
        <w:t>The ‘supplemental anti-blackness’ of the U</w:t>
      </w:r>
      <w:r w:rsidRPr="00DA75D9">
        <w:rPr>
          <w:rStyle w:val="StyleUnderline"/>
        </w:rPr>
        <w:t xml:space="preserve">nited </w:t>
      </w:r>
      <w:r w:rsidRPr="00607BD7">
        <w:rPr>
          <w:rStyle w:val="StyleUnderline"/>
          <w:highlight w:val="cyan"/>
        </w:rPr>
        <w:t>S</w:t>
      </w:r>
      <w:r w:rsidRPr="00DA75D9">
        <w:rPr>
          <w:rStyle w:val="StyleUnderline"/>
        </w:rPr>
        <w:t>tate</w:t>
      </w:r>
      <w:r w:rsidRPr="00607BD7">
        <w:rPr>
          <w:rStyle w:val="StyleUnderline"/>
          <w:highlight w:val="cyan"/>
        </w:rPr>
        <w:t>s’ ‘junior partners’</w:t>
      </w:r>
      <w:r w:rsidRPr="001205FB">
        <w:rPr>
          <w:rStyle w:val="StyleUnderline"/>
        </w:rPr>
        <w:t xml:space="preserve"> </w:t>
      </w:r>
      <w:r w:rsidRPr="00DA75D9">
        <w:rPr>
          <w:rStyle w:val="StyleUnderline"/>
        </w:rPr>
        <w:t xml:space="preserve">– those </w:t>
      </w:r>
      <w:r w:rsidRPr="00607BD7">
        <w:rPr>
          <w:rStyle w:val="StyleUnderline"/>
          <w:highlight w:val="cyan"/>
        </w:rPr>
        <w:t>whose grievances might be redressed</w:t>
      </w:r>
      <w:r w:rsidRPr="00DA75D9">
        <w:rPr>
          <w:rStyle w:val="StyleUnderline"/>
        </w:rPr>
        <w:t xml:space="preserve">, however incompletely, </w:t>
      </w:r>
      <w:r w:rsidRPr="00607BD7">
        <w:rPr>
          <w:rStyle w:val="StyleUnderline"/>
          <w:highlight w:val="cyan"/>
        </w:rPr>
        <w:t>by ‘rights’</w:t>
      </w:r>
      <w:r w:rsidRPr="00DA75D9">
        <w:rPr>
          <w:rStyle w:val="StyleUnderline"/>
        </w:rPr>
        <w:t xml:space="preserve">, to which we might add non-black LGBTQ people – </w:t>
      </w:r>
      <w:r w:rsidRPr="00607BD7">
        <w:rPr>
          <w:rStyle w:val="StyleUnderline"/>
          <w:highlight w:val="cyan"/>
        </w:rPr>
        <w:t>functions hand in hand with the systematic state and para-state violence targeted at black people</w:t>
      </w:r>
      <w:r w:rsidRPr="00091F0D">
        <w:rPr>
          <w:sz w:val="16"/>
        </w:rPr>
        <w:t xml:space="preserve">. </w:t>
      </w:r>
      <w:r w:rsidRPr="00607BD7">
        <w:rPr>
          <w:rStyle w:val="StyleUnderline"/>
          <w:highlight w:val="cyan"/>
        </w:rPr>
        <w:t>The tactics of ‘crowding out’ black claims</w:t>
      </w:r>
      <w:r w:rsidRPr="00091F0D">
        <w:rPr>
          <w:sz w:val="16"/>
        </w:rPr>
        <w:t xml:space="preserve"> (like we see in the poster) </w:t>
      </w:r>
      <w:r w:rsidRPr="00607BD7">
        <w:rPr>
          <w:rStyle w:val="StyleUnderline"/>
          <w:highlight w:val="cyan"/>
        </w:rPr>
        <w:t>and</w:t>
      </w:r>
      <w:r w:rsidRPr="00DA75D9">
        <w:rPr>
          <w:rStyle w:val="StyleUnderline"/>
        </w:rPr>
        <w:t xml:space="preserve"> </w:t>
      </w:r>
      <w:r w:rsidRPr="00091F0D">
        <w:rPr>
          <w:sz w:val="16"/>
        </w:rPr>
        <w:t xml:space="preserve">the tactics of </w:t>
      </w:r>
      <w:r w:rsidRPr="00607BD7">
        <w:rPr>
          <w:rStyle w:val="StyleUnderline"/>
          <w:highlight w:val="cyan"/>
        </w:rPr>
        <w:t>actively terrorizing black people are two wings of the same endeavour</w:t>
      </w:r>
      <w:r w:rsidRPr="00091F0D">
        <w:rPr>
          <w:sz w:val="16"/>
        </w:rPr>
        <w:t xml:space="preserve">. </w:t>
      </w:r>
      <w:r w:rsidRPr="000D5111">
        <w:rPr>
          <w:rStyle w:val="StyleUnderline"/>
        </w:rPr>
        <w:t>Because ‘</w:t>
      </w:r>
      <w:r w:rsidRPr="00607BD7">
        <w:rPr>
          <w:rStyle w:val="Emphasis"/>
          <w:highlight w:val="cyan"/>
        </w:rPr>
        <w:t>blackness’ and ‘criminality’ are wedded in the US lexicon</w:t>
      </w:r>
      <w:r w:rsidRPr="00091F0D">
        <w:rPr>
          <w:sz w:val="16"/>
        </w:rPr>
        <w:t>, as Saidiya Hartman argues in her book Scenes of Subjection (Hartman 1997</w:t>
      </w:r>
      <w:r w:rsidRPr="00607BD7">
        <w:rPr>
          <w:sz w:val="16"/>
          <w:highlight w:val="cyan"/>
        </w:rPr>
        <w:t xml:space="preserve">), </w:t>
      </w:r>
      <w:r w:rsidRPr="00607BD7">
        <w:rPr>
          <w:rStyle w:val="StyleUnderline"/>
          <w:highlight w:val="cyan"/>
        </w:rPr>
        <w:t>any claims to not being</w:t>
      </w:r>
      <w:r w:rsidRPr="000D5111">
        <w:rPr>
          <w:rStyle w:val="StyleUnderline"/>
        </w:rPr>
        <w:t xml:space="preserve"> a </w:t>
      </w:r>
      <w:r w:rsidRPr="00607BD7">
        <w:rPr>
          <w:rStyle w:val="StyleUnderline"/>
          <w:highlight w:val="cyan"/>
        </w:rPr>
        <w:t>criminal</w:t>
      </w:r>
      <w:r w:rsidRPr="00091F0D">
        <w:rPr>
          <w:sz w:val="16"/>
        </w:rPr>
        <w:t xml:space="preserve"> – </w:t>
      </w:r>
      <w:r w:rsidRPr="000D5111">
        <w:rPr>
          <w:rStyle w:val="StyleUnderline"/>
        </w:rPr>
        <w:t xml:space="preserve">or </w:t>
      </w:r>
      <w:r w:rsidRPr="00091F0D">
        <w:rPr>
          <w:sz w:val="16"/>
        </w:rPr>
        <w:t>on the flipside</w:t>
      </w:r>
      <w:r w:rsidRPr="000D5111">
        <w:rPr>
          <w:rStyle w:val="StyleUnderline"/>
        </w:rPr>
        <w:t xml:space="preserve">, to being a citizen – </w:t>
      </w:r>
      <w:r w:rsidRPr="00607BD7">
        <w:rPr>
          <w:rStyle w:val="StyleUnderline"/>
          <w:highlight w:val="cyan"/>
        </w:rPr>
        <w:t>must</w:t>
      </w:r>
      <w:r w:rsidRPr="000D5111">
        <w:rPr>
          <w:rStyle w:val="StyleUnderline"/>
        </w:rPr>
        <w:t xml:space="preserve"> literally </w:t>
      </w:r>
      <w:r w:rsidRPr="00607BD7">
        <w:rPr>
          <w:rStyle w:val="StyleUnderline"/>
          <w:highlight w:val="cyan"/>
        </w:rPr>
        <w:t>be made on the backs of black people</w:t>
      </w:r>
      <w:r w:rsidRPr="00091F0D">
        <w:rPr>
          <w:sz w:val="16"/>
        </w:rPr>
        <w:t xml:space="preserve">. </w:t>
      </w:r>
      <w:r w:rsidRPr="00607BD7">
        <w:rPr>
          <w:rStyle w:val="StyleUnderline"/>
          <w:highlight w:val="cyan"/>
        </w:rPr>
        <w:t xml:space="preserve">When rights-seeking constituencies claim they are ‘not criminals’, they articulate </w:t>
      </w:r>
      <w:r w:rsidRPr="00DB24ED">
        <w:t>their bid for</w:t>
      </w:r>
      <w:r w:rsidRPr="00607BD7">
        <w:rPr>
          <w:rStyle w:val="StyleUnderline"/>
          <w:highlight w:val="cyan"/>
        </w:rPr>
        <w:t xml:space="preserve"> inclusion through an implicit assertion that they are </w:t>
      </w:r>
      <w:r w:rsidRPr="00607BD7">
        <w:rPr>
          <w:rStyle w:val="Emphasis"/>
          <w:highlight w:val="cyan"/>
        </w:rPr>
        <w:t>‘not black’</w:t>
      </w:r>
      <w:r w:rsidRPr="00091F0D">
        <w:rPr>
          <w:sz w:val="16"/>
        </w:rPr>
        <w:t xml:space="preserve">. </w:t>
      </w:r>
      <w:r w:rsidRPr="00DB24ED">
        <w:rPr>
          <w:rStyle w:val="StyleUnderline"/>
        </w:rPr>
        <w:t>Even if the articulation is made on behalf of a group that supposedly does not exclude black members,</w:t>
      </w:r>
      <w:r w:rsidRPr="00091F0D">
        <w:rPr>
          <w:sz w:val="16"/>
        </w:rPr>
        <w:t xml:space="preserve"> as Sexton and Wilderson argue, </w:t>
      </w:r>
      <w:r w:rsidRPr="00607BD7">
        <w:rPr>
          <w:rStyle w:val="StyleUnderline"/>
          <w:highlight w:val="cyan"/>
        </w:rPr>
        <w:t xml:space="preserve">such an assertion enters a </w:t>
      </w:r>
      <w:r w:rsidRPr="00607BD7">
        <w:rPr>
          <w:rStyle w:val="Emphasis"/>
          <w:highlight w:val="cyan"/>
        </w:rPr>
        <w:t>system of meaning</w:t>
      </w:r>
      <w:r w:rsidRPr="00607BD7">
        <w:rPr>
          <w:rStyle w:val="StyleUnderline"/>
          <w:highlight w:val="cyan"/>
        </w:rPr>
        <w:t xml:space="preserve"> that necessarily </w:t>
      </w:r>
      <w:r w:rsidRPr="00607BD7">
        <w:rPr>
          <w:rStyle w:val="Emphasis"/>
          <w:highlight w:val="cyan"/>
        </w:rPr>
        <w:t>signifies</w:t>
      </w:r>
      <w:r w:rsidRPr="00607BD7">
        <w:rPr>
          <w:rStyle w:val="StyleUnderline"/>
          <w:highlight w:val="cyan"/>
        </w:rPr>
        <w:t xml:space="preserve"> the group as non-black and appeals for a chance to participate in anti-blackness</w:t>
      </w:r>
      <w:r w:rsidRPr="00091F0D">
        <w:rPr>
          <w:sz w:val="16"/>
        </w:rPr>
        <w:t xml:space="preserve">. How might we bring these analyses to bear in our critiques of the ascendancy of neoliberal LGBT political and cultural practices? A growing number of critical thinkers such as Lisa Duggan and Jasbir Puar have worked to theorize ‘homonormativity’ and ‘homonationalism’ in the United States in an effort to disarticulate LGBT political claims from the absorptive thrall of late capital (Agathangelou, Bassichis and Spira 2008; Duggan 2004; Puar 2007). Simultaneously, </w:t>
      </w:r>
      <w:r w:rsidRPr="001E187D">
        <w:rPr>
          <w:rStyle w:val="StyleUnderline"/>
        </w:rPr>
        <w:t xml:space="preserve">we are witnessing </w:t>
      </w:r>
      <w:r w:rsidRPr="00607BD7">
        <w:rPr>
          <w:rStyle w:val="StyleUnderline"/>
          <w:highlight w:val="cyan"/>
        </w:rPr>
        <w:t>the proliferation and expansion of visionary racial and economic justice-focused LGBT activist formations</w:t>
      </w:r>
      <w:r w:rsidRPr="00091F0D">
        <w:rPr>
          <w:sz w:val="16"/>
        </w:rPr>
        <w:t xml:space="preserve"> challenging the status quo of state violence and structural adjustment, both in terms of what issues and constituencies are centred within LGBT political work as well as the ways in which the process of organizing and movement building replicates racial norms and domination.3 </w:t>
      </w:r>
      <w:r w:rsidRPr="00BA0327">
        <w:rPr>
          <w:rStyle w:val="StyleUnderline"/>
        </w:rPr>
        <w:t xml:space="preserve">These critiques and organizing efforts </w:t>
      </w:r>
      <w:r w:rsidRPr="00607BD7">
        <w:rPr>
          <w:rStyle w:val="StyleUnderline"/>
          <w:highlight w:val="cyan"/>
        </w:rPr>
        <w:t>offer a</w:t>
      </w:r>
      <w:r w:rsidRPr="00BA0327">
        <w:rPr>
          <w:rStyle w:val="StyleUnderline"/>
        </w:rPr>
        <w:t xml:space="preserve"> vital </w:t>
      </w:r>
      <w:r w:rsidRPr="00607BD7">
        <w:rPr>
          <w:rStyle w:val="StyleUnderline"/>
          <w:highlight w:val="cyan"/>
        </w:rPr>
        <w:t>intervention into the</w:t>
      </w:r>
      <w:r w:rsidRPr="00BA0327">
        <w:rPr>
          <w:rStyle w:val="StyleUnderline"/>
        </w:rPr>
        <w:t xml:space="preserve"> frightening </w:t>
      </w:r>
      <w:r w:rsidRPr="00607BD7">
        <w:rPr>
          <w:rStyle w:val="StyleUnderline"/>
          <w:highlight w:val="cyan"/>
        </w:rPr>
        <w:t>alignment of gayness (and</w:t>
      </w:r>
      <w:r w:rsidRPr="00BA0327">
        <w:rPr>
          <w:rStyle w:val="StyleUnderline"/>
        </w:rPr>
        <w:t xml:space="preserve"> increasingly </w:t>
      </w:r>
      <w:r w:rsidRPr="00607BD7">
        <w:rPr>
          <w:rStyle w:val="StyleUnderline"/>
          <w:highlight w:val="cyan"/>
        </w:rPr>
        <w:t>transgenderness) with capital</w:t>
      </w:r>
      <w:r w:rsidRPr="00BA0327">
        <w:rPr>
          <w:rStyle w:val="StyleUnderline"/>
        </w:rPr>
        <w:t xml:space="preserve">. </w:t>
      </w:r>
      <w:r w:rsidRPr="00607BD7">
        <w:rPr>
          <w:rStyle w:val="StyleUnderline"/>
          <w:highlight w:val="cyan"/>
        </w:rPr>
        <w:t>They also invite us to continue exploring the ways</w:t>
      </w:r>
      <w:r w:rsidRPr="00BA0327">
        <w:rPr>
          <w:rStyle w:val="StyleUnderline"/>
        </w:rPr>
        <w:t xml:space="preserve"> in which </w:t>
      </w:r>
      <w:r w:rsidRPr="00607BD7">
        <w:rPr>
          <w:rStyle w:val="StyleUnderline"/>
          <w:highlight w:val="cyan"/>
        </w:rPr>
        <w:t xml:space="preserve">non-black LGBT political claims are </w:t>
      </w:r>
      <w:r w:rsidRPr="00607BD7">
        <w:rPr>
          <w:rStyle w:val="Emphasis"/>
          <w:highlight w:val="cyan"/>
        </w:rPr>
        <w:t>produced by and reproduce anti-blackness</w:t>
      </w:r>
      <w:r w:rsidRPr="00BA0327">
        <w:rPr>
          <w:rStyle w:val="StyleUnderline"/>
        </w:rPr>
        <w:t xml:space="preserve"> as a foundational structure of US Americanness.</w:t>
      </w:r>
      <w:r w:rsidRPr="00091F0D">
        <w:rPr>
          <w:sz w:val="16"/>
        </w:rPr>
        <w:t xml:space="preserve"> </w:t>
      </w:r>
      <w:r w:rsidRPr="00D52006">
        <w:rPr>
          <w:rStyle w:val="StyleUnderline"/>
        </w:rPr>
        <w:t xml:space="preserve">This exploration helps us to </w:t>
      </w:r>
      <w:r w:rsidRPr="00607BD7">
        <w:rPr>
          <w:rStyle w:val="StyleUnderline"/>
          <w:highlight w:val="cyan"/>
        </w:rPr>
        <w:t>situate contemporary LGBT anti-black racism</w:t>
      </w:r>
      <w:r w:rsidRPr="00D52006">
        <w:rPr>
          <w:rStyle w:val="StyleUnderline"/>
        </w:rPr>
        <w:t xml:space="preserve"> – </w:t>
      </w:r>
      <w:r w:rsidRPr="00607BD7">
        <w:rPr>
          <w:rStyle w:val="StyleUnderline"/>
          <w:highlight w:val="cyan"/>
        </w:rPr>
        <w:t>evidenced in, for example, the blaming of black voters for the passage of Proposition 8, the prioritization of sentence-enhancing hate crimes laws</w:t>
      </w:r>
      <w:r w:rsidRPr="00D52006">
        <w:rPr>
          <w:rStyle w:val="StyleUnderline"/>
        </w:rPr>
        <w:t xml:space="preserve"> as a solution to anti-LGBT hate violence o</w:t>
      </w:r>
      <w:r w:rsidRPr="00607BD7">
        <w:rPr>
          <w:rStyle w:val="StyleUnderline"/>
          <w:highlight w:val="cyan"/>
        </w:rPr>
        <w:t>r the failure of the largest LGBT organizations to oppose the rapid expansion of the prison police state</w:t>
      </w:r>
      <w:r w:rsidRPr="00D52006">
        <w:rPr>
          <w:rStyle w:val="StyleUnderline"/>
        </w:rPr>
        <w:t xml:space="preserve"> </w:t>
      </w:r>
      <w:r w:rsidRPr="00607BD7">
        <w:rPr>
          <w:rStyle w:val="StyleUnderline"/>
          <w:highlight w:val="cyan"/>
        </w:rPr>
        <w:t xml:space="preserve">– as a </w:t>
      </w:r>
      <w:r w:rsidRPr="00121E66">
        <w:rPr>
          <w:rStyle w:val="StyleUnderline"/>
        </w:rPr>
        <w:t>logical</w:t>
      </w:r>
      <w:r w:rsidRPr="00607BD7">
        <w:rPr>
          <w:rStyle w:val="StyleUnderline"/>
          <w:highlight w:val="cyan"/>
        </w:rPr>
        <w:t xml:space="preserve"> extension of the </w:t>
      </w:r>
      <w:r w:rsidRPr="00121E66">
        <w:rPr>
          <w:rStyle w:val="StyleUnderline"/>
        </w:rPr>
        <w:t xml:space="preserve">constitutive and </w:t>
      </w:r>
      <w:r w:rsidRPr="00607BD7">
        <w:rPr>
          <w:rStyle w:val="StyleUnderline"/>
          <w:highlight w:val="cyan"/>
        </w:rPr>
        <w:t>enduring antagonisms of slavery</w:t>
      </w:r>
      <w:r w:rsidRPr="00121E66">
        <w:rPr>
          <w:rStyle w:val="StyleUnderline"/>
        </w:rPr>
        <w:t xml:space="preserve"> and its mobilization of racial–sexual norms and terror</w:t>
      </w:r>
      <w:r w:rsidRPr="00D52006">
        <w:rPr>
          <w:rStyle w:val="StyleUnderline"/>
        </w:rPr>
        <w:t>.</w:t>
      </w:r>
      <w:r w:rsidRPr="00091F0D">
        <w:rPr>
          <w:sz w:val="16"/>
        </w:rPr>
        <w:t xml:space="preserve"> In the vein of critics such as Cathy Cohen and M. Jacqui Alexander (Alexander 2005; Cohen 1997: 437–465) who have persuasively theorized the ways in which both the white gay and lesbian rights framework and </w:t>
      </w:r>
      <w:r w:rsidRPr="00607BD7">
        <w:rPr>
          <w:rStyle w:val="StyleUnderline"/>
          <w:highlight w:val="cyan"/>
        </w:rPr>
        <w:t>many strands of more progressive queer politics participate in white supremacy’s tactics of pitting ‘</w:t>
      </w:r>
      <w:r w:rsidRPr="00607BD7">
        <w:rPr>
          <w:rStyle w:val="Emphasis"/>
          <w:highlight w:val="cyan"/>
        </w:rPr>
        <w:t>good gays’</w:t>
      </w:r>
      <w:r w:rsidRPr="00121E66">
        <w:rPr>
          <w:rStyle w:val="Emphasis"/>
        </w:rPr>
        <w:t xml:space="preserve"> </w:t>
      </w:r>
      <w:r w:rsidRPr="00DF7965">
        <w:rPr>
          <w:rStyle w:val="StyleUnderline"/>
        </w:rPr>
        <w:t>(</w:t>
      </w:r>
      <w:r w:rsidRPr="00121E66">
        <w:rPr>
          <w:rStyle w:val="Emphasis"/>
        </w:rPr>
        <w:t>white, middle class, gender normative, able bodied</w:t>
      </w:r>
      <w:r w:rsidRPr="00DF7965">
        <w:rPr>
          <w:rStyle w:val="StyleUnderline"/>
        </w:rPr>
        <w:t xml:space="preserve">) </w:t>
      </w:r>
      <w:r w:rsidRPr="00607BD7">
        <w:rPr>
          <w:rStyle w:val="StyleUnderline"/>
          <w:highlight w:val="cyan"/>
        </w:rPr>
        <w:t xml:space="preserve">against ‘bad </w:t>
      </w:r>
      <w:r w:rsidRPr="00607BD7">
        <w:rPr>
          <w:rStyle w:val="Emphasis"/>
          <w:highlight w:val="cyan"/>
        </w:rPr>
        <w:t>queers</w:t>
      </w:r>
      <w:r w:rsidRPr="00607BD7">
        <w:rPr>
          <w:rStyle w:val="StyleUnderline"/>
          <w:highlight w:val="cyan"/>
        </w:rPr>
        <w:t>’</w:t>
      </w:r>
      <w:r w:rsidRPr="00DF7965">
        <w:rPr>
          <w:rStyle w:val="StyleUnderline"/>
        </w:rPr>
        <w:t xml:space="preserve"> (</w:t>
      </w:r>
      <w:r w:rsidRPr="00121E66">
        <w:rPr>
          <w:rStyle w:val="Emphasis"/>
        </w:rPr>
        <w:t>black, brown, poor, and disabled, which necessarily mean gender non-normative</w:t>
      </w:r>
      <w:r w:rsidRPr="00DF7965">
        <w:rPr>
          <w:rStyle w:val="StyleUnderline"/>
        </w:rPr>
        <w:t>),</w:t>
      </w:r>
      <w:r w:rsidRPr="00091F0D">
        <w:rPr>
          <w:sz w:val="16"/>
        </w:rPr>
        <w:t xml:space="preserve"> we want to understand how </w:t>
      </w:r>
      <w:r w:rsidRPr="00607BD7">
        <w:rPr>
          <w:rStyle w:val="StyleUnderline"/>
          <w:highlight w:val="cyan"/>
        </w:rPr>
        <w:t>the basic assumptions, tactics, and epistemologies underlying contemporary queer political claims often</w:t>
      </w:r>
      <w:r w:rsidRPr="00562E23">
        <w:rPr>
          <w:rStyle w:val="StyleUnderline"/>
        </w:rPr>
        <w:t xml:space="preserve"> unwittingly </w:t>
      </w:r>
      <w:r w:rsidRPr="00607BD7">
        <w:rPr>
          <w:rStyle w:val="StyleUnderline"/>
          <w:highlight w:val="cyan"/>
        </w:rPr>
        <w:t>reproduce and are productive of the fundamental structures of anti-blackness, settler colonialism, and permanent war undergirding the U</w:t>
      </w:r>
      <w:r w:rsidRPr="00562E23">
        <w:rPr>
          <w:rStyle w:val="StyleUnderline"/>
        </w:rPr>
        <w:t xml:space="preserve">nited </w:t>
      </w:r>
      <w:r w:rsidRPr="00607BD7">
        <w:rPr>
          <w:rStyle w:val="StyleUnderline"/>
          <w:highlight w:val="cyan"/>
        </w:rPr>
        <w:t>S</w:t>
      </w:r>
      <w:r w:rsidRPr="00562E23">
        <w:rPr>
          <w:rStyle w:val="StyleUnderline"/>
        </w:rPr>
        <w:t xml:space="preserve">tates </w:t>
      </w:r>
      <w:r w:rsidRPr="00607BD7">
        <w:rPr>
          <w:rStyle w:val="StyleUnderline"/>
          <w:highlight w:val="cyan"/>
        </w:rPr>
        <w:t>itself</w:t>
      </w:r>
      <w:r w:rsidRPr="00607BD7">
        <w:rPr>
          <w:sz w:val="16"/>
          <w:highlight w:val="cyan"/>
        </w:rPr>
        <w:t>.</w:t>
      </w:r>
      <w:r w:rsidRPr="00091F0D">
        <w:rPr>
          <w:sz w:val="16"/>
        </w:rPr>
        <w:t xml:space="preserve"> In this chapter, we explore the implications of Sexton’s critique of anti-blackness within the domain of contemporary gay and lesbian rights politics within the US, </w:t>
      </w:r>
      <w:r w:rsidRPr="00091F0D">
        <w:rPr>
          <w:sz w:val="16"/>
        </w:rPr>
        <w:lastRenderedPageBreak/>
        <w:t xml:space="preserve">as two white activist-scholars invested in advancing and centring anti-racism within queer and trans political work. Our work here is enabled in particular by Andy Smith’s foundational essay, ‘Heteropatriarchy and the Three Pillars of White Supremacy: Rethinking Women of Color Organizing’ (Smith: 2006) in which she suggests that white supremacy is not singular, but operates in differentiated ways to target different populations. She describes three pillars of white supremacy – the Orientalism/war pillar, the slavery/capitalism pillar and the genocide/colonialism pillar – arguing that white supremacy enacts different technologies of violence and produces different narratives and mythologies in each of these pillars. Her work encourages scholars and activists to analyse the specificity of particular forms of racism, and acknowledge that people targeted in one pillar can also be made complicit with another through promises of inclusion and recognition. In his article ‘People of Color Blindness’, Sexton (2010) argues that </w:t>
      </w:r>
      <w:r w:rsidRPr="00607BD7">
        <w:rPr>
          <w:rStyle w:val="StyleUnderline"/>
          <w:highlight w:val="cyan"/>
        </w:rPr>
        <w:t xml:space="preserve">the failure to look at the </w:t>
      </w:r>
      <w:r w:rsidRPr="00607BD7">
        <w:rPr>
          <w:rStyle w:val="Emphasis"/>
          <w:highlight w:val="cyan"/>
        </w:rPr>
        <w:t>specificity</w:t>
      </w:r>
      <w:r w:rsidRPr="00607BD7">
        <w:rPr>
          <w:rStyle w:val="StyleUnderline"/>
          <w:highlight w:val="cyan"/>
        </w:rPr>
        <w:t xml:space="preserve"> of anti-black racism</w:t>
      </w:r>
      <w:r w:rsidRPr="00DD7184">
        <w:rPr>
          <w:rStyle w:val="StyleUnderline"/>
        </w:rPr>
        <w:t xml:space="preserve"> in the United States, </w:t>
      </w:r>
      <w:r w:rsidRPr="00607BD7">
        <w:rPr>
          <w:rStyle w:val="StyleUnderline"/>
          <w:highlight w:val="cyan"/>
        </w:rPr>
        <w:t>and the willingness of many movements</w:t>
      </w:r>
      <w:r w:rsidRPr="00DD7184">
        <w:rPr>
          <w:rStyle w:val="StyleUnderline"/>
        </w:rPr>
        <w:t xml:space="preserve"> and intellectuals to do two things – </w:t>
      </w:r>
      <w:r w:rsidRPr="00607BD7">
        <w:rPr>
          <w:rStyle w:val="Emphasis"/>
          <w:highlight w:val="cyan"/>
        </w:rPr>
        <w:t>to analogize other struggles to anti-black racism generally</w:t>
      </w:r>
      <w:r w:rsidRPr="00DD7184">
        <w:rPr>
          <w:rStyle w:val="StyleUnderline"/>
        </w:rPr>
        <w:t xml:space="preserve"> and emancipation from slavery specifically, and to speak generally about ‘racism’ without attention to the specificities of anti-blackness – </w:t>
      </w:r>
      <w:r w:rsidRPr="00607BD7">
        <w:rPr>
          <w:rStyle w:val="StyleUnderline"/>
          <w:highlight w:val="cyan"/>
        </w:rPr>
        <w:t>is anti-black</w:t>
      </w:r>
      <w:r w:rsidRPr="00DD7184">
        <w:rPr>
          <w:rStyle w:val="StyleUnderline"/>
        </w:rPr>
        <w:t>.</w:t>
      </w:r>
      <w:r w:rsidRPr="00091F0D">
        <w:rPr>
          <w:sz w:val="16"/>
        </w:rPr>
        <w:t xml:space="preserve"> While there is a great deal to be said about how contemporary lesbian and gay rights advocacy participates in all three pillars Smith describes, as well as about how settler colonialism is indeed foundational along with slavery in the fabric of US Americanness, in this chapter we want to look at the specific ways that particular US anti-black logics, methods and institutional arrangements are mobilized by some recent campaigns and events that illustrate Sexton’s concerns about how movements that fail to contest anti-blackness participate in it. We look specifically at the focus on reproduction, legal redress, and analogy within gay and lesbian politics as three key sites that illustrate these investments. </w:t>
      </w:r>
      <w:r w:rsidRPr="00607BD7">
        <w:rPr>
          <w:rStyle w:val="StyleUnderline"/>
          <w:highlight w:val="cyan"/>
        </w:rPr>
        <w:t>Critiques of anti-blackness,</w:t>
      </w:r>
      <w:r w:rsidRPr="00091F0D">
        <w:rPr>
          <w:rStyle w:val="StyleUnderline"/>
        </w:rPr>
        <w:t xml:space="preserve"> ultimately, </w:t>
      </w:r>
      <w:r w:rsidRPr="00607BD7">
        <w:rPr>
          <w:rStyle w:val="StyleUnderline"/>
          <w:highlight w:val="cyan"/>
        </w:rPr>
        <w:t>are necessary to elucidate white supremacy’s ‘queer’ junior partnerships,</w:t>
      </w:r>
      <w:r w:rsidRPr="00091F0D">
        <w:rPr>
          <w:rStyle w:val="StyleUnderline"/>
        </w:rPr>
        <w:t xml:space="preserve"> </w:t>
      </w:r>
      <w:r w:rsidRPr="00607BD7">
        <w:rPr>
          <w:rStyle w:val="StyleUnderline"/>
          <w:highlight w:val="cyan"/>
        </w:rPr>
        <w:t>the ‘contradictions of coalitions between workers and slaves’</w:t>
      </w:r>
      <w:r w:rsidRPr="00091F0D">
        <w:rPr>
          <w:sz w:val="16"/>
        </w:rPr>
        <w:t xml:space="preserve"> (Wilderson 2007: 33), </w:t>
      </w:r>
      <w:r w:rsidRPr="00607BD7">
        <w:rPr>
          <w:rStyle w:val="StyleUnderline"/>
          <w:highlight w:val="cyan"/>
        </w:rPr>
        <w:t>the</w:t>
      </w:r>
      <w:r w:rsidRPr="00091F0D">
        <w:rPr>
          <w:rStyle w:val="StyleUnderline"/>
        </w:rPr>
        <w:t xml:space="preserve"> ghostly ‘</w:t>
      </w:r>
      <w:r w:rsidRPr="00607BD7">
        <w:rPr>
          <w:rStyle w:val="StyleUnderline"/>
          <w:highlight w:val="cyan"/>
        </w:rPr>
        <w:t>continuities of slavery and freedom’</w:t>
      </w:r>
      <w:r w:rsidRPr="00091F0D">
        <w:rPr>
          <w:sz w:val="16"/>
        </w:rPr>
        <w:t xml:space="preserve"> (Hartman 1997: 13</w:t>
      </w:r>
      <w:r w:rsidRPr="00607BD7">
        <w:rPr>
          <w:sz w:val="16"/>
          <w:highlight w:val="cyan"/>
        </w:rPr>
        <w:t xml:space="preserve">), </w:t>
      </w:r>
      <w:r w:rsidRPr="00607BD7">
        <w:rPr>
          <w:rStyle w:val="StyleUnderline"/>
          <w:highlight w:val="cyan"/>
        </w:rPr>
        <w:t>and the ways in which the unspeakable violences at the core of the US refuse to be subdued by the latest proclamation of their completion or replacement.</w:t>
      </w:r>
    </w:p>
    <w:p w14:paraId="61540783" w14:textId="77777777" w:rsidR="00384CE1" w:rsidRDefault="00384CE1" w:rsidP="00384CE1">
      <w:pPr>
        <w:rPr>
          <w:rStyle w:val="StyleUnderline"/>
        </w:rPr>
      </w:pPr>
    </w:p>
    <w:p w14:paraId="63026ECF" w14:textId="77777777" w:rsidR="00607BD7" w:rsidRDefault="00607BD7" w:rsidP="00607BD7">
      <w:pPr>
        <w:pStyle w:val="Heading2"/>
      </w:pPr>
      <w:r>
        <w:lastRenderedPageBreak/>
        <w:t xml:space="preserve">Climate futurism k  </w:t>
      </w:r>
    </w:p>
    <w:p w14:paraId="6F61F0FC" w14:textId="77777777" w:rsidR="00607BD7" w:rsidRDefault="00607BD7" w:rsidP="00607BD7">
      <w:pPr>
        <w:pStyle w:val="Heading3"/>
      </w:pPr>
      <w:r>
        <w:lastRenderedPageBreak/>
        <w:t>Link---Futurity</w:t>
      </w:r>
    </w:p>
    <w:p w14:paraId="1B66E212" w14:textId="77777777" w:rsidR="00607BD7" w:rsidRDefault="00607BD7" w:rsidP="00607BD7">
      <w:pPr>
        <w:pStyle w:val="Heading4"/>
      </w:pPr>
      <w:r>
        <w:t xml:space="preserve">The affirmatives desire to save the climate is not neutral but rather reveals a fantasy of the child that excludes queer and racialized bodies </w:t>
      </w:r>
    </w:p>
    <w:p w14:paraId="54FB7D04" w14:textId="77777777" w:rsidR="00607BD7" w:rsidRDefault="00607BD7" w:rsidP="00607BD7">
      <w:pPr>
        <w:rPr>
          <w:rStyle w:val="Style13ptBold"/>
        </w:rPr>
      </w:pPr>
      <w:r w:rsidRPr="00C37AF2">
        <w:rPr>
          <w:rStyle w:val="Style13ptBold"/>
        </w:rPr>
        <w:t xml:space="preserve">Lakind ’22 </w:t>
      </w:r>
    </w:p>
    <w:p w14:paraId="4EF7F04C" w14:textId="77777777" w:rsidR="00607BD7" w:rsidRDefault="00607BD7" w:rsidP="00607BD7">
      <w:r w:rsidRPr="00C37AF2">
        <w:t>[</w:t>
      </w:r>
      <w:r>
        <w:t xml:space="preserve">Alexandra Lakind, PhD in environment and resources from University of Wisconsin-Madison, 2022, “Children in Absentia: Reproductive Futurism in the Era of Climate Change”, University of Wisconsin-Madison </w:t>
      </w:r>
      <w:r w:rsidRPr="00C37AF2">
        <w:t>https://asset.library.wisc.edu/1711.dl/2D6I6F4OXVMPR8B/R/file-5b76a.pdf</w:t>
      </w:r>
      <w:r>
        <w:t>]//owen</w:t>
      </w:r>
    </w:p>
    <w:p w14:paraId="18CA7864" w14:textId="77777777" w:rsidR="00607BD7" w:rsidRPr="00DC5723" w:rsidRDefault="00607BD7" w:rsidP="00607BD7">
      <w:pPr>
        <w:rPr>
          <w:sz w:val="14"/>
        </w:rPr>
      </w:pPr>
    </w:p>
    <w:p w14:paraId="2A795392" w14:textId="77777777" w:rsidR="00607BD7" w:rsidRDefault="00607BD7" w:rsidP="00607BD7">
      <w:pPr>
        <w:rPr>
          <w:sz w:val="12"/>
        </w:rPr>
      </w:pPr>
      <w:r w:rsidRPr="00607BD7">
        <w:rPr>
          <w:rStyle w:val="StyleUnderline"/>
          <w:highlight w:val="cyan"/>
        </w:rPr>
        <w:t>Children are enmeshed in our conceptions of time</w:t>
      </w:r>
      <w:r w:rsidRPr="005F4313">
        <w:rPr>
          <w:rStyle w:val="StyleUnderline"/>
        </w:rPr>
        <w:t>.</w:t>
      </w:r>
      <w:r w:rsidRPr="00DC5723">
        <w:rPr>
          <w:sz w:val="14"/>
        </w:rPr>
        <w:t xml:space="preserve"> Childhood (for adults) is </w:t>
      </w:r>
      <w:r w:rsidRPr="005F4313">
        <w:rPr>
          <w:rStyle w:val="StyleUnderline"/>
        </w:rPr>
        <w:t xml:space="preserve">at once </w:t>
      </w:r>
      <w:r w:rsidRPr="00607BD7">
        <w:rPr>
          <w:rStyle w:val="StyleUnderline"/>
          <w:highlight w:val="cyan"/>
        </w:rPr>
        <w:t>future oriented</w:t>
      </w:r>
      <w:r w:rsidRPr="005F4313">
        <w:rPr>
          <w:rStyle w:val="StyleUnderline"/>
        </w:rPr>
        <w:t xml:space="preserve"> and nostalgic, </w:t>
      </w:r>
      <w:r w:rsidRPr="00607BD7">
        <w:rPr>
          <w:rStyle w:val="StyleUnderline"/>
          <w:highlight w:val="cyan"/>
        </w:rPr>
        <w:t>composed of imaginaries replete with underexamined assumptions, as adult anxieties</w:t>
      </w:r>
      <w:r w:rsidRPr="005F4313">
        <w:rPr>
          <w:rStyle w:val="StyleUnderline"/>
        </w:rPr>
        <w:t>—ontological insecurities—</w:t>
      </w:r>
      <w:r w:rsidRPr="00607BD7">
        <w:rPr>
          <w:rStyle w:val="StyleUnderline"/>
          <w:highlight w:val="cyan"/>
        </w:rPr>
        <w:t>fixate on creating determinable pasts and futures</w:t>
      </w:r>
      <w:r w:rsidRPr="00DC5723">
        <w:rPr>
          <w:sz w:val="14"/>
        </w:rPr>
        <w:t xml:space="preserve">. Childhood is already an always-incomplete state (Castañeda, 2000). Children are perceived as not fully formed (pre-adults) outside the normative (adult) subject, which is perceived as complete and fixed. Its indeterminacy and plasticity, as Cindi Katz (2008, p. 7) explains, “opens it as a tremendously fertile figuration.” To adults, children are </w:t>
      </w:r>
      <w:r w:rsidRPr="005F4313">
        <w:rPr>
          <w:rStyle w:val="StyleUnderline"/>
        </w:rPr>
        <w:t>repositories for adult fantasies</w:t>
      </w:r>
      <w:r w:rsidRPr="00DC5723">
        <w:rPr>
          <w:sz w:val="14"/>
        </w:rPr>
        <w:t xml:space="preserve"> (James et al., 1998; Steedman, 1985). </w:t>
      </w:r>
      <w:r w:rsidRPr="00607BD7">
        <w:rPr>
          <w:rStyle w:val="StyleUnderline"/>
          <w:highlight w:val="cyan"/>
        </w:rPr>
        <w:t>Intensified via Anthropocene narratives of</w:t>
      </w:r>
      <w:r w:rsidRPr="005F4313">
        <w:rPr>
          <w:rStyle w:val="StyleUnderline"/>
        </w:rPr>
        <w:t xml:space="preserve"> past, present, and future </w:t>
      </w:r>
      <w:r w:rsidRPr="00607BD7">
        <w:rPr>
          <w:rStyle w:val="StyleUnderline"/>
          <w:highlight w:val="cyan"/>
        </w:rPr>
        <w:t>loss, adults cope with anxiety by “securing children’s futures</w:t>
      </w:r>
      <w:r w:rsidRPr="005F4313">
        <w:rPr>
          <w:rStyle w:val="StyleUnderline"/>
        </w:rPr>
        <w:t xml:space="preserve"> and producing perfect childhoods”</w:t>
      </w:r>
      <w:r w:rsidRPr="00DC5723">
        <w:rPr>
          <w:sz w:val="14"/>
        </w:rPr>
        <w:t xml:space="preserve"> (Katz, 2008, p. 6). </w:t>
      </w:r>
      <w:r w:rsidRPr="00DC5723">
        <w:rPr>
          <w:sz w:val="12"/>
        </w:rPr>
        <w:t xml:space="preserve">Adult desires to protect children (from adulthood) or prepare children (for adulthood) </w:t>
      </w:r>
      <w:r w:rsidRPr="005F4313">
        <w:rPr>
          <w:rStyle w:val="StyleUnderline"/>
        </w:rPr>
        <w:t>employ notions</w:t>
      </w:r>
      <w:r w:rsidRPr="00DC5723">
        <w:rPr>
          <w:sz w:val="12"/>
        </w:rPr>
        <w:t xml:space="preserve"> of childhood as it should be </w:t>
      </w:r>
      <w:r w:rsidRPr="005F4313">
        <w:rPr>
          <w:rStyle w:val="StyleUnderline"/>
        </w:rPr>
        <w:t>to protect authentic nature in the lives of real children</w:t>
      </w:r>
      <w:r w:rsidRPr="00DC5723">
        <w:rPr>
          <w:sz w:val="12"/>
        </w:rPr>
        <w:t xml:space="preserve"> (Taylor, 2011). Yet, notions of nature are historically situated and unsettled. By the end of the 18th century, Rousseau had inspired the notion that children were representatives of a nature that was true, neutral, and universal: “</w:t>
      </w:r>
      <w:r w:rsidRPr="005F4313">
        <w:rPr>
          <w:rStyle w:val="StyleUnderline"/>
        </w:rPr>
        <w:t>the locus of essential goodness</w:t>
      </w:r>
      <w:r w:rsidRPr="00DC5723">
        <w:rPr>
          <w:sz w:val="12"/>
        </w:rPr>
        <w:t xml:space="preserve">” (Taylor, 2011, p. 422). While pagans saw nature and the divine as united with the human and not necessarily as purely or innately good, the rise of urban society sparked new moral concerns which justified the separation of nature and the divine from humans, and reimagined nature as good, absolute, and pure (Bell, 2018). In contrast to Puritanical notions of children as sinful, for the Romantics, children offered a way back to this version of nature. Importantly, these influential Aristotelian and neo-Aristotelian perspectives saw children as qualitatively different from adults. According to Andrew Stables, differentiating children from adults shifted the way child is included, excluded, and implicated in the all-encompassing categorical. Child came to mean not yet ready, or classified by an age when rights are not conferred. Within this distinction, as Stables (2008, p. 89) writes, child is understood to be “insufficiently developed for immersion in society, or (on the Romantic account, still popular among child-centred educators), as too good for it.” Throughout the 19th and 20th centuries, children became an important political site submerged within the term natural (Baker, 2001; Fausto-Sterling, 2000). The presumed separation between nature and culture reconfigured childhood as something that could be influenced by the outside environment. As Carolyn Merchant asserts, capitalism wrought newfound hopes of controlling destiny. Nature became conceived of in mechanistic terms, as resources to assemble and dominate (Merchant, 1980). </w:t>
      </w:r>
      <w:r w:rsidRPr="00DC5723">
        <w:rPr>
          <w:rStyle w:val="StyleUnderline"/>
        </w:rPr>
        <w:t>Children represented another natural resource</w:t>
      </w:r>
      <w:r w:rsidRPr="00DC5723">
        <w:rPr>
          <w:sz w:val="12"/>
        </w:rPr>
        <w:t xml:space="preserve">: empty vessels waiting to be filled, resilient yet innocent, like virgin soil yet to be corrupted, polluted, or sexualized. They were </w:t>
      </w:r>
      <w:r w:rsidRPr="00DC5723">
        <w:rPr>
          <w:rStyle w:val="StyleUnderline"/>
        </w:rPr>
        <w:t xml:space="preserve">no longer smaller versions of adults, but future adults </w:t>
      </w:r>
      <w:r w:rsidRPr="00DC5723">
        <w:rPr>
          <w:sz w:val="12"/>
        </w:rPr>
        <w:t xml:space="preserve">(Baker, 2001). Contemporary scholarship across disciplines has challenged notions of the natural as absolute, ongoing, and sublime, elucidating ways in which humans perceive the natural environment to erode the categorical distinction of nature/culture (see Cronon, 1995; Denevan, 1992). Yet, the legacies of complex and often contradictory beliefs remain. As questions of modification, labour, and activity collide with materiality, so too does the nature/culture divide, yet the Wilderness Debate Rages On (2008), and 19th- and 20th-century notions of childhood linger in ideas of “human control over the future” (Baker, 2001, p. 64). </w:t>
      </w:r>
      <w:r w:rsidRPr="00607BD7">
        <w:rPr>
          <w:rStyle w:val="StyleUnderline"/>
          <w:highlight w:val="cyan"/>
        </w:rPr>
        <w:t>In the 21st century, tethered to a future that we cannot predict, children are a resource to rescue us</w:t>
      </w:r>
      <w:r w:rsidRPr="00DC5723">
        <w:rPr>
          <w:rStyle w:val="StyleUnderline"/>
        </w:rPr>
        <w:t xml:space="preserve"> from the “future we (adults) threaten” </w:t>
      </w:r>
      <w:r w:rsidRPr="00607BD7">
        <w:rPr>
          <w:rStyle w:val="StyleUnderline"/>
          <w:highlight w:val="cyan"/>
        </w:rPr>
        <w:t>by functioning as “the connection to nature</w:t>
      </w:r>
      <w:r w:rsidRPr="00DC5723">
        <w:rPr>
          <w:rStyle w:val="StyleUnderline"/>
        </w:rPr>
        <w:t xml:space="preserve"> we (adults) have corrupted”</w:t>
      </w:r>
      <w:r w:rsidRPr="00DC5723">
        <w:rPr>
          <w:sz w:val="12"/>
        </w:rPr>
        <w:t xml:space="preserve"> (Sheldon, 2016, p. 39). To envision (or make) an imagined future safe, children are figured as denizens of nature—and more so of naturalization—</w:t>
      </w:r>
      <w:r w:rsidRPr="00607BD7">
        <w:rPr>
          <w:rStyle w:val="StyleUnderline"/>
          <w:highlight w:val="cyan"/>
        </w:rPr>
        <w:t>naturalizing futurism to provide an uncertain future with orderliness and meaning</w:t>
      </w:r>
      <w:r w:rsidRPr="00DC5723">
        <w:rPr>
          <w:sz w:val="12"/>
        </w:rPr>
        <w:t xml:space="preserve">. Entangled with views of reproduction as the basis for life, children symbolize the natural order, </w:t>
      </w:r>
      <w:r w:rsidRPr="00607BD7">
        <w:rPr>
          <w:rStyle w:val="StyleUnderline"/>
          <w:highlight w:val="cyan"/>
        </w:rPr>
        <w:t>normalizing (and regulating) the boundaries of personhood,</w:t>
      </w:r>
      <w:r w:rsidRPr="00DC5723">
        <w:rPr>
          <w:rStyle w:val="StyleUnderline"/>
        </w:rPr>
        <w:t xml:space="preserve"> as Judith Butle</w:t>
      </w:r>
      <w:r w:rsidRPr="00DC5723">
        <w:rPr>
          <w:sz w:val="12"/>
        </w:rPr>
        <w:t xml:space="preserve">r (2014, p. 426) </w:t>
      </w:r>
      <w:r w:rsidRPr="00DC5723">
        <w:rPr>
          <w:rStyle w:val="StyleUnderline"/>
        </w:rPr>
        <w:t>reasons, “making persons according to abstract norms that at once condition and exceed the lives they make—and break</w:t>
      </w:r>
      <w:r w:rsidRPr="00607BD7">
        <w:rPr>
          <w:sz w:val="12"/>
          <w:highlight w:val="cyan"/>
        </w:rPr>
        <w:t>.</w:t>
      </w:r>
      <w:r w:rsidRPr="00DC5723">
        <w:rPr>
          <w:sz w:val="12"/>
        </w:rPr>
        <w:t xml:space="preserve">” Drawing on Lee Edelman’s (2004) No Future: Queer Theory and the Death Drive and Rebekah Sheldon’s (2016) The Child to Come: Life After the Human Catastrophe, this paper extends from Edelman’s critique of </w:t>
      </w:r>
      <w:r w:rsidRPr="00607BD7">
        <w:rPr>
          <w:rStyle w:val="StyleUnderline"/>
          <w:highlight w:val="cyan"/>
        </w:rPr>
        <w:t>the universal politics of “reproductive futurism</w:t>
      </w:r>
      <w:r w:rsidRPr="00DC5723">
        <w:rPr>
          <w:rStyle w:val="StyleUnderline"/>
        </w:rPr>
        <w:t xml:space="preserve">” and Sheldon’s analysis of </w:t>
      </w:r>
      <w:r w:rsidRPr="00607BD7">
        <w:rPr>
          <w:rStyle w:val="StyleUnderline"/>
          <w:highlight w:val="cyan"/>
        </w:rPr>
        <w:t>child as a symbol</w:t>
      </w:r>
      <w:r w:rsidRPr="00DC5723">
        <w:rPr>
          <w:sz w:val="12"/>
        </w:rPr>
        <w:t xml:space="preserve"> (and tool) </w:t>
      </w:r>
      <w:r w:rsidRPr="00DC5723">
        <w:rPr>
          <w:rStyle w:val="StyleUnderline"/>
        </w:rPr>
        <w:t xml:space="preserve">for humanity, </w:t>
      </w:r>
      <w:r w:rsidRPr="00607BD7">
        <w:rPr>
          <w:rStyle w:val="StyleUnderline"/>
          <w:highlight w:val="cyan"/>
        </w:rPr>
        <w:t>framed as the answer to environmental catastrophe,</w:t>
      </w:r>
      <w:r w:rsidRPr="00DC5723">
        <w:rPr>
          <w:rStyle w:val="StyleUnderline"/>
        </w:rPr>
        <w:t xml:space="preserve"> the force that will “coordinate our safe passage into the future”</w:t>
      </w:r>
      <w:r w:rsidRPr="00DC5723">
        <w:rPr>
          <w:sz w:val="12"/>
        </w:rPr>
        <w:t xml:space="preserve"> (Sheldon, 2016, p. vii). Children, linked to species survival, might be </w:t>
      </w:r>
      <w:r w:rsidRPr="00607BD7">
        <w:rPr>
          <w:rStyle w:val="StyleUnderline"/>
          <w:highlight w:val="cyan"/>
        </w:rPr>
        <w:t>conceived of as the mechanism to overcome planetary threat</w:t>
      </w:r>
      <w:r w:rsidRPr="00DC5723">
        <w:rPr>
          <w:sz w:val="12"/>
        </w:rPr>
        <w:t xml:space="preserve">—a shift in perspective historically coincides with the Anthropocene’s first articulation, as Sheldon (2016) asserts. Edelman’s invective against heterofuturity highlights how </w:t>
      </w:r>
      <w:r w:rsidRPr="00607BD7">
        <w:rPr>
          <w:rStyle w:val="StyleUnderline"/>
          <w:highlight w:val="cyan"/>
        </w:rPr>
        <w:t>imaginaries of the sacrosanct child disadvantage the queer, who are framed as antithetical to</w:t>
      </w:r>
      <w:r w:rsidRPr="00DC5723">
        <w:rPr>
          <w:rStyle w:val="StyleUnderline"/>
        </w:rPr>
        <w:t xml:space="preserve"> the essentialist assumptions upholding </w:t>
      </w:r>
      <w:r w:rsidRPr="00607BD7">
        <w:rPr>
          <w:rStyle w:val="StyleUnderline"/>
          <w:highlight w:val="cyan"/>
        </w:rPr>
        <w:t>nature and children</w:t>
      </w:r>
      <w:r w:rsidRPr="00DC5723">
        <w:rPr>
          <w:rStyle w:val="StyleUnderline"/>
        </w:rPr>
        <w:t xml:space="preserve"> as natural and good.</w:t>
      </w:r>
      <w:r w:rsidRPr="00DC5723">
        <w:rPr>
          <w:sz w:val="12"/>
        </w:rPr>
        <w:t xml:space="preserve"> Edelman, as a </w:t>
      </w:r>
      <w:r w:rsidRPr="00DC5723">
        <w:rPr>
          <w:rStyle w:val="StyleUnderline"/>
        </w:rPr>
        <w:t>queer person</w:t>
      </w:r>
      <w:r w:rsidRPr="00DC5723">
        <w:rPr>
          <w:sz w:val="12"/>
        </w:rPr>
        <w:t xml:space="preserve">, situates himself outside such supposed social and biological norms upheld as “good,” </w:t>
      </w:r>
      <w:r w:rsidRPr="00DC5723">
        <w:rPr>
          <w:rStyle w:val="StyleUnderline"/>
        </w:rPr>
        <w:t>occupying an athwart</w:t>
      </w:r>
      <w:r w:rsidRPr="00DC5723">
        <w:rPr>
          <w:sz w:val="12"/>
        </w:rPr>
        <w:t xml:space="preserve"> (Probyn, 2016) </w:t>
      </w:r>
      <w:r w:rsidRPr="00DC5723">
        <w:rPr>
          <w:rStyle w:val="StyleUnderline"/>
        </w:rPr>
        <w:t xml:space="preserve">vantage point to perceive the political processes that beguile children into maintaining social norms. </w:t>
      </w:r>
      <w:r w:rsidRPr="00DC5723">
        <w:rPr>
          <w:sz w:val="12"/>
        </w:rPr>
        <w:t xml:space="preserve">Thus, while Edelman rejects this figuration of child, he may see himself aligned with actual children who are also not able to choose for </w:t>
      </w:r>
      <w:r w:rsidRPr="00DC5723">
        <w:rPr>
          <w:sz w:val="12"/>
        </w:rPr>
        <w:lastRenderedPageBreak/>
        <w:t xml:space="preserve">themselves what they represent. For Edelman, </w:t>
      </w:r>
      <w:r w:rsidRPr="00607BD7">
        <w:rPr>
          <w:rStyle w:val="StyleUnderline"/>
          <w:highlight w:val="cyan"/>
        </w:rPr>
        <w:t>futurism itself—the drive to guarantee that our social reality will persist</w:t>
      </w:r>
      <w:r w:rsidRPr="00DC5723">
        <w:rPr>
          <w:rStyle w:val="StyleUnderline"/>
        </w:rPr>
        <w:t xml:space="preserve"> even after we’re gone—</w:t>
      </w:r>
      <w:r w:rsidRPr="00607BD7">
        <w:rPr>
          <w:rStyle w:val="StyleUnderline"/>
          <w:highlight w:val="cyan"/>
        </w:rPr>
        <w:t>is the underlying culprit aiming to maintain civilization as is</w:t>
      </w:r>
      <w:r w:rsidRPr="00DC5723">
        <w:rPr>
          <w:rStyle w:val="StyleUnderline"/>
        </w:rPr>
        <w:t xml:space="preserve">. </w:t>
      </w:r>
      <w:r w:rsidRPr="00DC5723">
        <w:rPr>
          <w:sz w:val="12"/>
        </w:rPr>
        <w:t xml:space="preserve">Child (like “science” or “nature”) is widely understood as “race neutral,” concealing how contemporary </w:t>
      </w:r>
      <w:r w:rsidRPr="00DC5723">
        <w:rPr>
          <w:rStyle w:val="StyleUnderline"/>
        </w:rPr>
        <w:t>configurations of childhood are highly racialized</w:t>
      </w:r>
      <w:r w:rsidRPr="00DC5723">
        <w:rPr>
          <w:sz w:val="12"/>
        </w:rPr>
        <w:t xml:space="preserve">. As Robin Bernstein’s Racial Innocence: Performing American Childhood from Slavery to Civil Rights (2011) details, racialized childhood was central to the 16th- to 19th-century movements that shaped representational democracy in the United States. Child, defined as unable to consent in relation to the rational adult male, came to represent everything that should prohibit a subject from citizenship (Duane, 2010). During this time, child became the embodiment of innocence, distinctly envisioned as white: As Robin Bernstein (2011) writes, “The doctrine of original sin receded, replaced by a doctrine of original innocence” (p. 4). Innocence negates experience, while a figure free of a past undergirds educable heterofutures (Stockton, 2009). Likewise, to </w:t>
      </w:r>
      <w:r w:rsidRPr="00607BD7">
        <w:rPr>
          <w:rStyle w:val="StyleUnderline"/>
          <w:highlight w:val="cyan"/>
        </w:rPr>
        <w:t>sustain a future predicated on the white, able-bodied man of humanism</w:t>
      </w:r>
      <w:r w:rsidRPr="00DC5723">
        <w:rPr>
          <w:sz w:val="12"/>
        </w:rPr>
        <w:t xml:space="preserve"> (Braidotti, 2013), </w:t>
      </w:r>
      <w:r w:rsidRPr="00607BD7">
        <w:rPr>
          <w:rStyle w:val="StyleUnderline"/>
          <w:highlight w:val="cyan"/>
        </w:rPr>
        <w:t>environmental futurism often relies on imaginary pasts filled with pure</w:t>
      </w:r>
      <w:r w:rsidRPr="00DC5723">
        <w:rPr>
          <w:rStyle w:val="StyleUnderline"/>
        </w:rPr>
        <w:t xml:space="preserve"> and pristine </w:t>
      </w:r>
      <w:r w:rsidRPr="00607BD7">
        <w:rPr>
          <w:rStyle w:val="StyleUnderline"/>
          <w:highlight w:val="cyan"/>
        </w:rPr>
        <w:t>conceptions of nature</w:t>
      </w:r>
      <w:r w:rsidRPr="00DC5723">
        <w:rPr>
          <w:rStyle w:val="StyleUnderline"/>
        </w:rPr>
        <w:t>, displacing untidy or disordered histories that might conflict with maintaining (Western) civilization</w:t>
      </w:r>
      <w:r w:rsidRPr="00DC5723">
        <w:rPr>
          <w:sz w:val="12"/>
        </w:rPr>
        <w:t xml:space="preserve">. Yet, </w:t>
      </w:r>
      <w:r w:rsidRPr="00607BD7">
        <w:rPr>
          <w:rStyle w:val="StyleUnderline"/>
          <w:highlight w:val="cyan"/>
        </w:rPr>
        <w:t>the United States was not an untouched wilderness, but the result of a violent restructuring of</w:t>
      </w:r>
      <w:r w:rsidRPr="00DC5723">
        <w:rPr>
          <w:rStyle w:val="StyleUnderline"/>
        </w:rPr>
        <w:t xml:space="preserve"> indigenous ways of life</w:t>
      </w:r>
      <w:r w:rsidRPr="00DC5723">
        <w:rPr>
          <w:sz w:val="12"/>
        </w:rPr>
        <w:t xml:space="preserve"> (Rifkin, 2011). </w:t>
      </w:r>
      <w:r w:rsidRPr="00607BD7">
        <w:rPr>
          <w:rStyle w:val="StyleUnderline"/>
          <w:highlight w:val="cyan"/>
        </w:rPr>
        <w:t>Natives</w:t>
      </w:r>
      <w:r w:rsidRPr="00DC5723">
        <w:rPr>
          <w:rStyle w:val="StyleUnderline"/>
        </w:rPr>
        <w:t xml:space="preserve"> were assessed as childlike</w:t>
      </w:r>
      <w:r w:rsidRPr="00DC5723">
        <w:rPr>
          <w:sz w:val="12"/>
        </w:rPr>
        <w:t xml:space="preserve"> (i.e., incapable and underdeveloped) to justify the United States as “parent” nation in order to normalize, naturalize, and enable claims on land, property, and inheritance (Smith, 2010; Zaborskis, 2016). Moreover, compulsory colonial models of kinship dismantled preexisting collective decision making and multispecies relationships to serve white settler communities. Indeed, </w:t>
      </w:r>
      <w:r w:rsidRPr="00607BD7">
        <w:rPr>
          <w:rStyle w:val="StyleUnderline"/>
          <w:highlight w:val="cyan"/>
        </w:rPr>
        <w:t>the United States conceptualizes and partitions resources to maintain white heteronormative futures</w:t>
      </w:r>
      <w:r w:rsidRPr="00DC5723">
        <w:rPr>
          <w:rStyle w:val="StyleUnderline"/>
        </w:rPr>
        <w:t>.</w:t>
      </w:r>
      <w:r w:rsidRPr="00DC5723">
        <w:rPr>
          <w:sz w:val="12"/>
        </w:rPr>
        <w:t xml:space="preserve"> As a white privilege, innocence is systemically denied to brown bodies (Meiners, 2016). </w:t>
      </w:r>
      <w:r w:rsidRPr="00DC5723">
        <w:rPr>
          <w:rStyle w:val="StyleUnderline"/>
        </w:rPr>
        <w:t>T</w:t>
      </w:r>
      <w:r w:rsidRPr="00607BD7">
        <w:rPr>
          <w:rStyle w:val="StyleUnderline"/>
          <w:highlight w:val="cyan"/>
        </w:rPr>
        <w:t>his structure guarantees failure of nonwhite bodies to become part of a desired</w:t>
      </w:r>
      <w:r w:rsidRPr="00DC5723">
        <w:rPr>
          <w:rStyle w:val="StyleUnderline"/>
        </w:rPr>
        <w:t xml:space="preserve"> and/or imposed </w:t>
      </w:r>
      <w:r w:rsidRPr="00607BD7">
        <w:rPr>
          <w:rStyle w:val="StyleUnderline"/>
          <w:highlight w:val="cyan"/>
        </w:rPr>
        <w:t>reproductive future</w:t>
      </w:r>
      <w:r w:rsidRPr="00DC5723">
        <w:rPr>
          <w:rStyle w:val="StyleUnderline"/>
        </w:rPr>
        <w:t xml:space="preserve"> and </w:t>
      </w:r>
      <w:r w:rsidRPr="00607BD7">
        <w:rPr>
          <w:rStyle w:val="StyleUnderline"/>
          <w:highlight w:val="cyan"/>
        </w:rPr>
        <w:t>to transition into</w:t>
      </w:r>
      <w:r w:rsidRPr="00DC5723">
        <w:rPr>
          <w:rStyle w:val="StyleUnderline"/>
        </w:rPr>
        <w:t xml:space="preserve"> civic and economic </w:t>
      </w:r>
      <w:r w:rsidRPr="00607BD7">
        <w:rPr>
          <w:rStyle w:val="StyleUnderline"/>
          <w:highlight w:val="cyan"/>
        </w:rPr>
        <w:t>personhood</w:t>
      </w:r>
      <w:r w:rsidRPr="00DC5723">
        <w:rPr>
          <w:rStyle w:val="StyleUnderline"/>
        </w:rPr>
        <w:t>: to vote, own a home, etc.</w:t>
      </w:r>
      <w:r w:rsidRPr="00DC5723">
        <w:rPr>
          <w:sz w:val="12"/>
        </w:rPr>
        <w:t xml:space="preserve"> As Jose Munos (2009) notes, if </w:t>
      </w:r>
      <w:r w:rsidRPr="00DC5723">
        <w:rPr>
          <w:rStyle w:val="StyleUnderline"/>
        </w:rPr>
        <w:t xml:space="preserve">childhood is countered by an adulthood of white futurity, </w:t>
      </w:r>
      <w:r w:rsidRPr="00DC5723">
        <w:rPr>
          <w:sz w:val="12"/>
        </w:rPr>
        <w:t>many</w:t>
      </w:r>
      <w:r w:rsidRPr="00DC5723">
        <w:rPr>
          <w:rStyle w:val="StyleUnderline"/>
        </w:rPr>
        <w:t xml:space="preserve"> children of colour are never able to “grow up.” </w:t>
      </w:r>
      <w:r w:rsidRPr="00607BD7">
        <w:rPr>
          <w:rStyle w:val="StyleUnderline"/>
          <w:highlight w:val="cyan"/>
        </w:rPr>
        <w:t>Goaded by increasing environmentalist calls to forestall catastrophe for the sake of the children,</w:t>
      </w:r>
      <w:r w:rsidRPr="00DC5723">
        <w:rPr>
          <w:rStyle w:val="StyleUnderline"/>
        </w:rPr>
        <w:t xml:space="preserve"> </w:t>
      </w:r>
      <w:r w:rsidRPr="00607BD7">
        <w:rPr>
          <w:rStyle w:val="StyleUnderline"/>
          <w:highlight w:val="cyan"/>
        </w:rPr>
        <w:t>child in the Anthropocene relies on prescriptive, unsustainable, and unjust ways of relating to the future. Placed within white supremacist colonial ambitions, reproductive futurism preserves</w:t>
      </w:r>
      <w:r w:rsidRPr="00DC5723">
        <w:rPr>
          <w:rStyle w:val="StyleUnderline"/>
        </w:rPr>
        <w:t xml:space="preserve"> exclusionary ideologies alongside </w:t>
      </w:r>
      <w:r w:rsidRPr="00607BD7">
        <w:rPr>
          <w:rStyle w:val="StyleUnderline"/>
          <w:highlight w:val="cyan"/>
        </w:rPr>
        <w:t>extractive and propriety relationships to the land</w:t>
      </w:r>
      <w:r w:rsidRPr="00DC5723">
        <w:rPr>
          <w:rStyle w:val="StyleUnderline"/>
        </w:rPr>
        <w:t xml:space="preserve"> and one another.</w:t>
      </w:r>
      <w:r w:rsidRPr="00DC5723">
        <w:rPr>
          <w:sz w:val="12"/>
        </w:rPr>
        <w:t xml:space="preserve"> Anchored to notions such as “generational shifts” (e.g., father to son), </w:t>
      </w:r>
      <w:r w:rsidRPr="00DC5723">
        <w:rPr>
          <w:rStyle w:val="StyleUnderline"/>
        </w:rPr>
        <w:t xml:space="preserve">reproductive futurism </w:t>
      </w:r>
      <w:r w:rsidRPr="00607BD7">
        <w:rPr>
          <w:rStyle w:val="StyleUnderline"/>
          <w:highlight w:val="cyan"/>
        </w:rPr>
        <w:t>maintains norms organized around historical (settler) conceptions of progress and change</w:t>
      </w:r>
      <w:r w:rsidRPr="00607BD7">
        <w:rPr>
          <w:sz w:val="12"/>
          <w:highlight w:val="cyan"/>
        </w:rPr>
        <w:t>.</w:t>
      </w:r>
      <w:r w:rsidRPr="00DC5723">
        <w:rPr>
          <w:sz w:val="12"/>
        </w:rPr>
        <w:t xml:space="preserve"> Adults </w:t>
      </w:r>
      <w:r w:rsidRPr="00DC5723">
        <w:rPr>
          <w:rStyle w:val="StyleUnderline"/>
        </w:rPr>
        <w:t>instill children with stability to carry</w:t>
      </w:r>
      <w:r w:rsidRPr="00DC5723">
        <w:rPr>
          <w:sz w:val="12"/>
        </w:rPr>
        <w:t xml:space="preserve"> them into the future </w:t>
      </w:r>
      <w:r w:rsidRPr="00607BD7">
        <w:rPr>
          <w:rStyle w:val="StyleUnderline"/>
          <w:highlight w:val="cyan"/>
        </w:rPr>
        <w:t>through deep-rooted (hetero)normative and racialized logics</w:t>
      </w:r>
      <w:r w:rsidRPr="00DC5723">
        <w:rPr>
          <w:sz w:val="12"/>
        </w:rPr>
        <w:t>. As Haraway (2016, p. 1) describes</w:t>
      </w:r>
      <w:r w:rsidRPr="00DC5723">
        <w:rPr>
          <w:rStyle w:val="StyleUnderline"/>
        </w:rPr>
        <w:t>, the present and past are cleared to make futures for coming generations, drawing lines of flight through settler colonialisms’ temporal elimination tied to relations of erasure between the past and future,</w:t>
      </w:r>
      <w:r w:rsidRPr="00DC5723">
        <w:rPr>
          <w:sz w:val="12"/>
        </w:rPr>
        <w:t xml:space="preserve"> employing what Eve Tuck and Ruben Gaztambide-Fernandez (2013, p. 73) call </w:t>
      </w:r>
      <w:r w:rsidRPr="00DC5723">
        <w:rPr>
          <w:rStyle w:val="StyleUnderline"/>
        </w:rPr>
        <w:t>the “curriculum project of replacement</w:t>
      </w:r>
      <w:r w:rsidRPr="00DC5723">
        <w:rPr>
          <w:sz w:val="12"/>
        </w:rPr>
        <w:t>.” Tuck and Gaztambide-Fernandez draw on Andrew Baldwin to illustrate how futurity relates to the ways that the “future is rendered knowable through specific practices (i.e., calculation, imagination, and performance) and, in turn, intervenes upon the present through three anticipatory logics (i.e., pre-caution, pre-emption and preparedness)” (Baldwin, 2012, as cited in Tuck &amp; Gaztambide-Fernandez, 2013, p. 80).</w:t>
      </w:r>
    </w:p>
    <w:p w14:paraId="0B87C735" w14:textId="77777777" w:rsidR="00607BD7" w:rsidRPr="00B37121" w:rsidRDefault="00607BD7" w:rsidP="00607BD7">
      <w:pPr>
        <w:pStyle w:val="Heading4"/>
      </w:pPr>
      <w:r>
        <w:t xml:space="preserve">Their climate impacts are dependent on a conception of the nuclear family that necessitates anti queer violence and turns their impacts </w:t>
      </w:r>
    </w:p>
    <w:p w14:paraId="72F1F473" w14:textId="77777777" w:rsidR="00607BD7" w:rsidRDefault="00607BD7" w:rsidP="00607BD7">
      <w:pPr>
        <w:rPr>
          <w:rStyle w:val="Style13ptBold"/>
        </w:rPr>
      </w:pPr>
      <w:r w:rsidRPr="00C37AF2">
        <w:rPr>
          <w:rStyle w:val="Style13ptBold"/>
        </w:rPr>
        <w:t xml:space="preserve">Lakind ’22 </w:t>
      </w:r>
    </w:p>
    <w:p w14:paraId="473BC275" w14:textId="77777777" w:rsidR="00607BD7" w:rsidRDefault="00607BD7" w:rsidP="00607BD7">
      <w:r w:rsidRPr="00C37AF2">
        <w:t>[</w:t>
      </w:r>
      <w:r>
        <w:t xml:space="preserve">Alexandra Lakind, PhD in environment and resources from University of Wisconsin-Madison, 2022, “Children in Absentia: Reproductive Futurism in the Era of Climate Change”, University of Wisconsin-Madison </w:t>
      </w:r>
      <w:r w:rsidRPr="00C37AF2">
        <w:t>https://asset.library.wisc.edu/1711.dl/2D6I6F4OXVMPR8B/R/file-5b76a.pdf</w:t>
      </w:r>
      <w:r>
        <w:t>]//owen</w:t>
      </w:r>
    </w:p>
    <w:p w14:paraId="5A9FE4E2" w14:textId="77777777" w:rsidR="00607BD7" w:rsidRPr="00C1496C" w:rsidRDefault="00607BD7" w:rsidP="00607BD7"/>
    <w:p w14:paraId="431C9EE6" w14:textId="77777777" w:rsidR="00607BD7" w:rsidRDefault="00607BD7" w:rsidP="00607BD7">
      <w:pPr>
        <w:rPr>
          <w:rStyle w:val="StyleUnderline"/>
        </w:rPr>
      </w:pPr>
      <w:r w:rsidRPr="00B37121">
        <w:rPr>
          <w:sz w:val="14"/>
        </w:rPr>
        <w:t xml:space="preserve">In Melinda Cooper’s (2017) description of the economic histories that led to the current (over)reliance on familial solidarities and inherited status, she outlines how </w:t>
      </w:r>
      <w:r w:rsidRPr="00C1496C">
        <w:rPr>
          <w:rStyle w:val="StyleUnderline"/>
        </w:rPr>
        <w:t>economists justified shifts from the welfare state to the family as the ultimate guarantor of economic security and care</w:t>
      </w:r>
      <w:r w:rsidRPr="00B37121">
        <w:rPr>
          <w:sz w:val="14"/>
        </w:rPr>
        <w:t xml:space="preserve"> through moral arguments about ‘family values’ deployed to transfer responsibility. As Cooper demonstrates, contrary to the belief that neoliberalism affords individual self-sufficiency and liberation, vital to this economic order of privatized care are structures that marshal everyone, even queer people and people without children towards these “family style care relations” (Cooper, 2017, p. 213). Subjects are folded into this neoliberal rationality via abandonment of public good and interdependence. As Margaret Thatcher (1987) said, “there is no society. There are individual men and women and there are families.” Subjects are folded into this rationality, which can be easily seen in the capture of numerous activists’ movements that fight for the right to be included in these narrow care relations rather than extend care relations outward. This </w:t>
      </w:r>
      <w:r w:rsidRPr="00607BD7">
        <w:rPr>
          <w:rStyle w:val="StyleUnderline"/>
          <w:highlight w:val="cyan"/>
        </w:rPr>
        <w:t>economic structure blocks redistributive justice using the normative nuclear family as an incontestable tactic to naturalize the hoarding of</w:t>
      </w:r>
      <w:r w:rsidRPr="00C1496C">
        <w:rPr>
          <w:rStyle w:val="StyleUnderline"/>
        </w:rPr>
        <w:t xml:space="preserve"> energy and </w:t>
      </w:r>
      <w:r w:rsidRPr="00607BD7">
        <w:rPr>
          <w:rStyle w:val="StyleUnderline"/>
          <w:highlight w:val="cyan"/>
        </w:rPr>
        <w:lastRenderedPageBreak/>
        <w:t>resources</w:t>
      </w:r>
      <w:r w:rsidRPr="00C1496C">
        <w:rPr>
          <w:rStyle w:val="StyleUnderline"/>
        </w:rPr>
        <w:t xml:space="preserve"> within ‘private’ spaces</w:t>
      </w:r>
      <w:r w:rsidRPr="00B37121">
        <w:rPr>
          <w:sz w:val="14"/>
        </w:rPr>
        <w:t xml:space="preserve">. Concomitantly, the expansion of consumer credit and cuts to public spending in health and education have forced many into precarious family-reliant forms of care, and sites of intergenerational debt accumulation. Thus, as Sasser asserts (2019), a complete unraveling of the family as a unit of welfare is essential to actualize Haraway’s slogan as a vision of multi-species justice. </w:t>
      </w:r>
      <w:r w:rsidRPr="00607BD7">
        <w:rPr>
          <w:rStyle w:val="StyleUnderline"/>
          <w:highlight w:val="cyan"/>
        </w:rPr>
        <w:t>The 21st century is a time of expanding wastelands.</w:t>
      </w:r>
      <w:r w:rsidRPr="00C1496C">
        <w:rPr>
          <w:rStyle w:val="StyleUnderline"/>
        </w:rPr>
        <w:t xml:space="preserve"> </w:t>
      </w:r>
      <w:r w:rsidRPr="00B37121">
        <w:rPr>
          <w:sz w:val="14"/>
        </w:rPr>
        <w:t xml:space="preserve">Contaminated waters carrying PFAS into our bodies, deforestation leading to pandemics, and agricultural impacts from the decline of honeybees are clear illustrations of interconnectedness and the porousness of boundaries. Unfortunately, </w:t>
      </w:r>
      <w:r w:rsidRPr="00607BD7">
        <w:rPr>
          <w:rStyle w:val="StyleUnderline"/>
          <w:highlight w:val="cyan"/>
        </w:rPr>
        <w:t>as more people shift into the “category of the discarded and destined for death</w:t>
      </w:r>
      <w:r w:rsidRPr="00B37121">
        <w:rPr>
          <w:sz w:val="14"/>
        </w:rPr>
        <w:t xml:space="preserve">” (HoSang &amp; Lowndes, 2019), </w:t>
      </w:r>
      <w:r w:rsidRPr="00C1496C">
        <w:rPr>
          <w:rStyle w:val="StyleUnderline"/>
        </w:rPr>
        <w:t>there are increased attempts to hold onto mythical ideals aimed at “keeping out the riffraff”— often unsubtly framed as borders from surrounding “color, chaos, and communism”</w:t>
      </w:r>
      <w:r w:rsidRPr="00B37121">
        <w:rPr>
          <w:sz w:val="14"/>
        </w:rPr>
        <w:t xml:space="preserve"> (Ebron &amp; Tsing, 2017, p. 667). </w:t>
      </w:r>
      <w:r w:rsidRPr="00607BD7">
        <w:rPr>
          <w:rStyle w:val="StyleUnderline"/>
          <w:highlight w:val="cyan"/>
        </w:rPr>
        <w:t>Threats are perceived as outside the domestic</w:t>
      </w:r>
      <w:r w:rsidRPr="00C1496C">
        <w:rPr>
          <w:rStyle w:val="StyleUnderline"/>
        </w:rPr>
        <w:t xml:space="preserve"> </w:t>
      </w:r>
      <w:r w:rsidRPr="00B37121">
        <w:rPr>
          <w:sz w:val="14"/>
        </w:rPr>
        <w:t xml:space="preserve">while the truth is fit for a horror movie: ‘the calls are coming from inside the house.’ Even crusaders against racism too often frame it as a problem of someone else’s bias or an issue relegated to the past. Likewise, </w:t>
      </w:r>
      <w:r w:rsidRPr="00607BD7">
        <w:rPr>
          <w:rStyle w:val="StyleUnderline"/>
          <w:highlight w:val="cyan"/>
        </w:rPr>
        <w:t>climate change is</w:t>
      </w:r>
      <w:r w:rsidRPr="00C1496C">
        <w:rPr>
          <w:rStyle w:val="StyleUnderline"/>
        </w:rPr>
        <w:t xml:space="preserve"> often </w:t>
      </w:r>
      <w:r w:rsidRPr="00607BD7">
        <w:rPr>
          <w:rStyle w:val="StyleUnderline"/>
          <w:highlight w:val="cyan"/>
        </w:rPr>
        <w:t>framed as a technical</w:t>
      </w:r>
      <w:r w:rsidRPr="00C1496C">
        <w:rPr>
          <w:rStyle w:val="StyleUnderline"/>
        </w:rPr>
        <w:t xml:space="preserve">/scientific </w:t>
      </w:r>
      <w:r w:rsidRPr="00607BD7">
        <w:rPr>
          <w:rStyle w:val="StyleUnderline"/>
          <w:highlight w:val="cyan"/>
        </w:rPr>
        <w:t>issue of future threats</w:t>
      </w:r>
      <w:r w:rsidRPr="00C1496C">
        <w:rPr>
          <w:rStyle w:val="StyleUnderline"/>
        </w:rPr>
        <w:t>.</w:t>
      </w:r>
      <w:r w:rsidRPr="00B37121">
        <w:rPr>
          <w:sz w:val="14"/>
        </w:rPr>
        <w:t xml:space="preserve"> </w:t>
      </w:r>
      <w:r w:rsidRPr="00C1496C">
        <w:rPr>
          <w:rStyle w:val="StyleUnderline"/>
        </w:rPr>
        <w:t>These mod</w:t>
      </w:r>
      <w:r w:rsidRPr="00607BD7">
        <w:rPr>
          <w:rStyle w:val="StyleUnderline"/>
          <w:highlight w:val="cyan"/>
        </w:rPr>
        <w:t>es that externalize threats place the problems outside the here and now, which enables people and institutions to deny complicity and avoid addressing the</w:t>
      </w:r>
      <w:r w:rsidRPr="00C1496C">
        <w:rPr>
          <w:rStyle w:val="StyleUnderline"/>
        </w:rPr>
        <w:t xml:space="preserve"> very </w:t>
      </w:r>
      <w:r w:rsidRPr="00607BD7">
        <w:rPr>
          <w:rStyle w:val="StyleUnderline"/>
          <w:highlight w:val="cyan"/>
        </w:rPr>
        <w:t>problem</w:t>
      </w:r>
      <w:r w:rsidRPr="00C1496C">
        <w:rPr>
          <w:rStyle w:val="StyleUnderline"/>
        </w:rPr>
        <w:t xml:space="preserve">s they purport to solve. Nowhere is this displacement more evident than in ‘family values’ discourse. </w:t>
      </w:r>
      <w:r w:rsidRPr="00B37121">
        <w:rPr>
          <w:sz w:val="14"/>
        </w:rPr>
        <w:t xml:space="preserve">Positioned towards an enormous range of political projects, </w:t>
      </w:r>
      <w:r w:rsidRPr="00607BD7">
        <w:rPr>
          <w:rStyle w:val="StyleUnderline"/>
          <w:highlight w:val="cyan"/>
        </w:rPr>
        <w:t>concerns that the family is falling apart are harnessed via</w:t>
      </w:r>
      <w:r w:rsidRPr="00B37121">
        <w:rPr>
          <w:rStyle w:val="StyleUnderline"/>
        </w:rPr>
        <w:t xml:space="preserve"> a view of the family-in-perpetual-crisis, which </w:t>
      </w:r>
      <w:r w:rsidRPr="00607BD7">
        <w:rPr>
          <w:rStyle w:val="StyleUnderline"/>
          <w:highlight w:val="cyan"/>
        </w:rPr>
        <w:t>gives energy to policies aiming “to inject new life into that unit, always at the expense of others”</w:t>
      </w:r>
      <w:r w:rsidRPr="00B37121">
        <w:rPr>
          <w:rStyle w:val="StyleUnderline"/>
        </w:rPr>
        <w:t xml:space="preserve"> </w:t>
      </w:r>
      <w:r w:rsidRPr="00B37121">
        <w:rPr>
          <w:sz w:val="14"/>
        </w:rPr>
        <w:t xml:space="preserve">(Lewis, 2019; Meiners, 2016; Renfro, 2020). Perceptible in the plight to save the children, contemporary moral panics centered on family values and imagined child safety have led to guiding legislation on topics as far ranging as victims’ rights, adoption, abortion, gestational surrogacy, genetic testing, human trafficking, and pedophilia (Cohen, 1973; Jenkins, 1998; Lepore, 2018). Meanwhile, in the shadow of the family, actual threats to children’s health and safety fall behind as mothers are blamed and children abandoned. As Lee Edelman’s (2004) polemic against the politics of reproductive futurism argues, </w:t>
      </w:r>
      <w:r w:rsidRPr="00607BD7">
        <w:rPr>
          <w:rStyle w:val="StyleUnderline"/>
          <w:highlight w:val="cyan"/>
        </w:rPr>
        <w:t>the imaged child, symbolic of futurity</w:t>
      </w:r>
      <w:r w:rsidRPr="00B37121">
        <w:rPr>
          <w:rStyle w:val="StyleUnderline"/>
        </w:rPr>
        <w:t>, can organize and administer an “apparently self-regulating economy of sentimentality</w:t>
      </w:r>
      <w:r w:rsidRPr="00B37121">
        <w:rPr>
          <w:sz w:val="14"/>
        </w:rPr>
        <w:t xml:space="preserve">” (p. 134). In this arrangement, </w:t>
      </w:r>
      <w:r w:rsidRPr="00B37121">
        <w:rPr>
          <w:rStyle w:val="StyleUnderline"/>
        </w:rPr>
        <w:t xml:space="preserve">protecting the child (that binds the nuclear family) symbolically </w:t>
      </w:r>
      <w:r w:rsidRPr="00607BD7">
        <w:rPr>
          <w:rStyle w:val="StyleUnderline"/>
          <w:highlight w:val="cyan"/>
        </w:rPr>
        <w:t>stands-in for preserving the nation, the status quo, and a gendered and racial hierarchy tied to present social structure</w:t>
      </w:r>
      <w:r w:rsidRPr="00607BD7">
        <w:rPr>
          <w:sz w:val="14"/>
          <w:highlight w:val="cyan"/>
        </w:rPr>
        <w:t>s</w:t>
      </w:r>
      <w:r w:rsidRPr="00B37121">
        <w:rPr>
          <w:sz w:val="14"/>
        </w:rPr>
        <w:t>, including those that merge sexual alliance to decent to create a given order of genealogy (Balibar and Wallerstein, 2011). As a political project, multispecies kin making can get disregarded in the face of these future-oriented goals centered on this vision of “the child.” Looking for issues over there,</w:t>
      </w:r>
      <w:r w:rsidRPr="00B37121">
        <w:rPr>
          <w:rStyle w:val="StyleUnderline"/>
        </w:rPr>
        <w:t xml:space="preserve"> </w:t>
      </w:r>
      <w:r w:rsidRPr="00607BD7">
        <w:rPr>
          <w:rStyle w:val="StyleUnderline"/>
          <w:highlight w:val="cyan"/>
        </w:rPr>
        <w:t>it is easy to get caught up in the spectacle of disaster elsewhere, and to ignore the urgent need to turn our attention to the here</w:t>
      </w:r>
      <w:r w:rsidRPr="00B37121">
        <w:rPr>
          <w:rStyle w:val="StyleUnderline"/>
        </w:rPr>
        <w:t xml:space="preserve"> and now.</w:t>
      </w:r>
      <w:r w:rsidRPr="00B37121">
        <w:rPr>
          <w:sz w:val="14"/>
        </w:rPr>
        <w:t xml:space="preserve"> It’s hard to avoid the dynamism of spectacle that holds our attention away from the ongoing and the ordinary. </w:t>
      </w:r>
      <w:r w:rsidRPr="00607BD7">
        <w:rPr>
          <w:rStyle w:val="StyleUnderline"/>
          <w:highlight w:val="cyan"/>
        </w:rPr>
        <w:t>The</w:t>
      </w:r>
      <w:r w:rsidRPr="00B37121">
        <w:rPr>
          <w:rStyle w:val="StyleUnderline"/>
        </w:rPr>
        <w:t xml:space="preserve"> biogenetic </w:t>
      </w:r>
      <w:r w:rsidRPr="00607BD7">
        <w:rPr>
          <w:rStyle w:val="StyleUnderline"/>
          <w:highlight w:val="cyan"/>
        </w:rPr>
        <w:t>family, reliant on the procreative child as the most legitimate form</w:t>
      </w:r>
      <w:r w:rsidRPr="00B37121">
        <w:rPr>
          <w:rStyle w:val="StyleUnderline"/>
        </w:rPr>
        <w:t xml:space="preserve"> of kin making, </w:t>
      </w:r>
      <w:r w:rsidRPr="00607BD7">
        <w:rPr>
          <w:rStyle w:val="StyleUnderline"/>
          <w:highlight w:val="cyan"/>
        </w:rPr>
        <w:t>and contemporary environmental crises are mutually constitutive</w:t>
      </w:r>
      <w:r w:rsidRPr="00B37121">
        <w:rPr>
          <w:sz w:val="14"/>
        </w:rPr>
        <w:t xml:space="preserve">. As Marilyn Strathern (2019) posits, while kinship is widely viewed as the inescapable outcome of “procreating couples having babies,” a primary strength in Haraway’s slogan lies in the possibility that new conceptions of kin might “dislodge babies from the center for reproduction” (p. 160). </w:t>
      </w:r>
      <w:r w:rsidRPr="00B37121">
        <w:rPr>
          <w:rStyle w:val="StyleUnderline"/>
        </w:rPr>
        <w:t xml:space="preserve">Population and family frameworks both </w:t>
      </w:r>
      <w:r w:rsidRPr="00607BD7">
        <w:rPr>
          <w:rStyle w:val="StyleUnderline"/>
          <w:highlight w:val="cyan"/>
        </w:rPr>
        <w:t>mystify present conditions and reproductive orders, providing rationale for political projects to “secure, in the form of the future, the order of the same”</w:t>
      </w:r>
      <w:r w:rsidRPr="00B37121">
        <w:rPr>
          <w:sz w:val="14"/>
        </w:rPr>
        <w:t xml:space="preserve"> (Edelman, 2004, p. 151). In response, Make Kin Not Babies solicits alternative kinships and alternative demographies that require halting </w:t>
      </w:r>
      <w:r w:rsidRPr="00607BD7">
        <w:rPr>
          <w:rStyle w:val="StyleUnderline"/>
          <w:highlight w:val="cyan"/>
        </w:rPr>
        <w:t>the reproductive orders that legitimize and maintain the divisions of labor and regimes of accumulation that undergird the climate crisis.</w:t>
      </w:r>
    </w:p>
    <w:p w14:paraId="3C08AD81" w14:textId="77777777" w:rsidR="00607BD7" w:rsidRDefault="00607BD7" w:rsidP="00607BD7">
      <w:pPr>
        <w:pStyle w:val="Heading3"/>
      </w:pPr>
      <w:r w:rsidRPr="00384CE1">
        <w:lastRenderedPageBreak/>
        <w:t>Alt---Absence</w:t>
      </w:r>
    </w:p>
    <w:p w14:paraId="33F5006F" w14:textId="77777777" w:rsidR="00607BD7" w:rsidRDefault="00607BD7" w:rsidP="00607BD7">
      <w:pPr>
        <w:pStyle w:val="Heading4"/>
      </w:pPr>
      <w:r>
        <w:t xml:space="preserve">The alternative is refusal, a generative absence that reveals the precarity of our situations and destroys the symbol of the child </w:t>
      </w:r>
    </w:p>
    <w:p w14:paraId="591E829B" w14:textId="77777777" w:rsidR="00607BD7" w:rsidRDefault="00607BD7" w:rsidP="00607BD7">
      <w:pPr>
        <w:rPr>
          <w:rStyle w:val="Style13ptBold"/>
        </w:rPr>
      </w:pPr>
      <w:r w:rsidRPr="00C37AF2">
        <w:rPr>
          <w:rStyle w:val="Style13ptBold"/>
        </w:rPr>
        <w:t xml:space="preserve">Lakind ’22 </w:t>
      </w:r>
    </w:p>
    <w:p w14:paraId="02855DD0" w14:textId="77777777" w:rsidR="00607BD7" w:rsidRDefault="00607BD7" w:rsidP="00607BD7">
      <w:r w:rsidRPr="00C37AF2">
        <w:t>[</w:t>
      </w:r>
      <w:r>
        <w:t xml:space="preserve">Alexandra Lakind, PhD in environment and resources from University of Wisconsin-Madison, 2022, “Children in Absentia: Reproductive Futurism in the Era of Climate Change”, University of Wisconsin-Madison </w:t>
      </w:r>
      <w:r w:rsidRPr="00C37AF2">
        <w:t>https://asset.library.wisc.edu/1711.dl/2D6I6F4OXVMPR8B/R/file-5b76a.pdf</w:t>
      </w:r>
      <w:r>
        <w:t>]//owen</w:t>
      </w:r>
    </w:p>
    <w:p w14:paraId="516C9E72" w14:textId="77777777" w:rsidR="00607BD7" w:rsidRDefault="00607BD7" w:rsidP="00607BD7">
      <w:pPr>
        <w:rPr>
          <w:sz w:val="10"/>
        </w:rPr>
      </w:pPr>
    </w:p>
    <w:p w14:paraId="4F0769DC" w14:textId="77777777" w:rsidR="00607BD7" w:rsidRPr="00F51A90" w:rsidRDefault="00607BD7" w:rsidP="00607BD7">
      <w:pPr>
        <w:rPr>
          <w:rStyle w:val="StyleUnderline"/>
        </w:rPr>
      </w:pPr>
      <w:r w:rsidRPr="00607BD7">
        <w:rPr>
          <w:rStyle w:val="StyleUnderline"/>
          <w:highlight w:val="cyan"/>
        </w:rPr>
        <w:t>Absence is an invitation to start in the ruins of the imagined loss of a predictable future</w:t>
      </w:r>
      <w:r w:rsidRPr="00134574">
        <w:rPr>
          <w:rStyle w:val="StyleUnderline"/>
        </w:rPr>
        <w:t>. The figuration of “the child” is marked by absence, what it is not rather than what it is.</w:t>
      </w:r>
      <w:r w:rsidRPr="00134574">
        <w:rPr>
          <w:sz w:val="10"/>
        </w:rPr>
        <w:t xml:space="preserve"> “The child” is predicated on concepts like innocence, inexperience, and ignorance, an absence or lack of knowledge. “The child” is imagined without race, gender identity, and sexual desire (that is, until they develop through a pre-scripted coming of age story). “The child” is seen as free from sin and, therefore, able to move into a future adulthood of property, legal kinship, and familial succession. Thus, revisiting Edelman is a starting point in the work of unmaking “the child” upon which the present is enacted, and the future is imagined. </w:t>
      </w:r>
      <w:r w:rsidRPr="00134574">
        <w:rPr>
          <w:rStyle w:val="StyleUnderline"/>
        </w:rPr>
        <w:t xml:space="preserve">This </w:t>
      </w:r>
      <w:r w:rsidRPr="00607BD7">
        <w:rPr>
          <w:rStyle w:val="StyleUnderline"/>
          <w:highlight w:val="cyan"/>
        </w:rPr>
        <w:t>unmaking could be generative, allowing actual children to inform their surroundings and inspire new subjectivities</w:t>
      </w:r>
      <w:r w:rsidRPr="00134574">
        <w:rPr>
          <w:sz w:val="10"/>
        </w:rPr>
        <w:t>. I began with Edelman because this work has become a focal point for many theorists invested in larger conversations around contemporary child figurations and their role in notions of the future. For instance, Julian Gill-Peterson’s work illustrates how “the child” in neoliberal capital differs from the idealized modern concept of (white) childhood that took root in the Progressive Era (see Macleod, 1998 cited in Gill-Peterson, 2015). Gill-Peterson demarcates how “the child” changed in the aftermath of the 2008 financial crisis through examples that illuminate the pressures of entrepreneurship, particularly for Black and brown youth, to accrue futurity through the digital economy. For these children, the future requires investment in the present; the self a basic resource to be used in the absence of resources from society (2015). Here, “the child” is shown as a key player in the perpetuation of debt and expansion of wealth inequality. GillPeterson’s writing operates alongside scholars like Heather Davis (2015) and Rebekah Seldon (2016) who counter and expand Edelman’s proposition in relation to environmental catastrophe. Their work enabled me to think through the ways “</w:t>
      </w:r>
      <w:r w:rsidRPr="00134574">
        <w:rPr>
          <w:rStyle w:val="StyleUnderline"/>
        </w:rPr>
        <w:t>th</w:t>
      </w:r>
      <w:r w:rsidRPr="00607BD7">
        <w:rPr>
          <w:rStyle w:val="StyleUnderline"/>
          <w:highlight w:val="cyan"/>
        </w:rPr>
        <w:t>e child” is simultaneously present and shifting in relation to the climate crisis</w:t>
      </w:r>
      <w:r w:rsidRPr="00134574">
        <w:rPr>
          <w:rStyle w:val="StyleUnderline"/>
        </w:rPr>
        <w:t xml:space="preserve"> in this dissertation.</w:t>
      </w:r>
      <w:r w:rsidRPr="00134574">
        <w:rPr>
          <w:sz w:val="10"/>
        </w:rPr>
        <w:t xml:space="preserve"> As I embarked on my research, the activists discussed across my case studies showcased how </w:t>
      </w:r>
      <w:r w:rsidRPr="00607BD7">
        <w:rPr>
          <w:rStyle w:val="StyleUnderline"/>
          <w:highlight w:val="cyan"/>
        </w:rPr>
        <w:t>absence could strategically threaten reproductive futurism</w:t>
      </w:r>
      <w:r w:rsidRPr="00134574">
        <w:rPr>
          <w:rStyle w:val="StyleUnderline"/>
        </w:rPr>
        <w:t>.</w:t>
      </w:r>
      <w:r w:rsidRPr="00134574">
        <w:rPr>
          <w:sz w:val="10"/>
        </w:rPr>
        <w:t xml:space="preserve"> Birthstrikers expressed concerns about children’s health and safety in a world destabilized by petrol-dependent lifestyles. In the affluent West, these lifestyles turn child-rearing into a site of carbon-heavy consumption and extractive and unjust relations. Birthsrikers were withholding their uterine and parenting labor to take power, to demand safer working and living conditions for them and the children they might bear. In the School Strikes for Climate, youth activists emphasized that the future will be so drastically different from the present that school was no longer adequate preparation. Their protests shined a light on the absurdity of homework, grades, and college readiness in the face of climate-induced disaster. School strikers also refused to engage in a predetermined adult/child divide. They abstained from school to stop adults from continuing business as usual, and thereby disrupting the daily mechanisms of capitalism. It was their lack of presence in school that instigated disruptions to the norm. As Andrew Marantz (2020) has written on Gene Sharp’s analysis of tactics like bureaucratic slow walking, boycotts, and strikes, “</w:t>
      </w:r>
      <w:r w:rsidRPr="00607BD7">
        <w:rPr>
          <w:rStyle w:val="StyleUnderline"/>
          <w:highlight w:val="cyan"/>
        </w:rPr>
        <w:t>in the history of political change, the winning combination of tactics may look like an absence –or, to the untrained eye, like nothing at all.”</w:t>
      </w:r>
      <w:r w:rsidRPr="00134574">
        <w:rPr>
          <w:sz w:val="10"/>
        </w:rPr>
        <w:t xml:space="preserve"> In these cases, </w:t>
      </w:r>
      <w:r w:rsidRPr="00607BD7">
        <w:rPr>
          <w:rStyle w:val="StyleUnderline"/>
          <w:highlight w:val="cyan"/>
        </w:rPr>
        <w:t>real and imagined absences brought attention to climate change as activists leveraged the under-questioned status of the institutions of the school and the family. By abstaining</w:t>
      </w:r>
      <w:r w:rsidRPr="00134574">
        <w:rPr>
          <w:rStyle w:val="StyleUnderline"/>
        </w:rPr>
        <w:t xml:space="preserve"> </w:t>
      </w:r>
      <w:r w:rsidRPr="00607BD7">
        <w:rPr>
          <w:rStyle w:val="StyleUnderline"/>
          <w:highlight w:val="cyan"/>
        </w:rPr>
        <w:t>from their assumed roles</w:t>
      </w:r>
      <w:r w:rsidRPr="00134574">
        <w:rPr>
          <w:rStyle w:val="StyleUnderline"/>
        </w:rPr>
        <w:t xml:space="preserve"> in the school and the family, activists made the oftoverlooked work of learning and reproduction visible. </w:t>
      </w:r>
      <w:r w:rsidRPr="00607BD7">
        <w:rPr>
          <w:rStyle w:val="StyleUnderline"/>
          <w:highlight w:val="cyan"/>
        </w:rPr>
        <w:t>Their absence was practical and conceptual, highlighting the way that capitalism relies on unpaid feminized, domestic labor to ensure</w:t>
      </w:r>
      <w:r w:rsidRPr="00134574">
        <w:rPr>
          <w:rStyle w:val="StyleUnderline"/>
        </w:rPr>
        <w:t xml:space="preserve"> the necessary work of childcare and</w:t>
      </w:r>
      <w:r w:rsidRPr="00607BD7">
        <w:rPr>
          <w:rStyle w:val="StyleUnderline"/>
          <w:highlight w:val="cyan"/>
        </w:rPr>
        <w:t xml:space="preserve"> reproduction</w:t>
      </w:r>
      <w:r w:rsidRPr="00134574">
        <w:rPr>
          <w:sz w:val="10"/>
        </w:rPr>
        <w:t xml:space="preserve">. These activists asked people to try to imagine a world without children, a world where school and family—the lynchpins of capitalist society—unravel. Whether intending to or not, </w:t>
      </w:r>
      <w:r w:rsidRPr="00134574">
        <w:rPr>
          <w:rStyle w:val="StyleUnderline"/>
        </w:rPr>
        <w:t xml:space="preserve">they raised the concern that climate change will destroy these institutions. By doing so, these activists challenged reproductive futurism and </w:t>
      </w:r>
      <w:r w:rsidRPr="00607BD7">
        <w:rPr>
          <w:rStyle w:val="StyleUnderline"/>
          <w:highlight w:val="cyan"/>
        </w:rPr>
        <w:t>brought to light the precarity and social contingency of these institutions using the specter of a forlorn future that is absent of children</w:t>
      </w:r>
      <w:r w:rsidRPr="00134574">
        <w:rPr>
          <w:rStyle w:val="StyleUnderline"/>
        </w:rPr>
        <w:t>.</w:t>
      </w:r>
    </w:p>
    <w:p w14:paraId="6A7503B9" w14:textId="77777777" w:rsidR="00607BD7" w:rsidRDefault="00607BD7" w:rsidP="00607BD7">
      <w:pPr>
        <w:pStyle w:val="Heading3"/>
      </w:pPr>
      <w:r>
        <w:lastRenderedPageBreak/>
        <w:t>2NC---Prior Question</w:t>
      </w:r>
    </w:p>
    <w:p w14:paraId="261CB224" w14:textId="77777777" w:rsidR="00607BD7" w:rsidRDefault="00607BD7" w:rsidP="00607BD7">
      <w:pPr>
        <w:pStyle w:val="Heading4"/>
      </w:pPr>
      <w:r>
        <w:t>An analysis of antiblack and antiqueer violence must be a prior question to addressing climate change. Imagining climate change as a totalizing end of humanity is violent and disregards the structural inequalities embedded within society.</w:t>
      </w:r>
    </w:p>
    <w:p w14:paraId="35EAD211" w14:textId="77777777" w:rsidR="00607BD7" w:rsidRPr="0024422C" w:rsidRDefault="00607BD7" w:rsidP="00607BD7">
      <w:pPr>
        <w:rPr>
          <w:rStyle w:val="Style13ptBold"/>
          <w:b w:val="0"/>
          <w:bCs w:val="0"/>
          <w:sz w:val="22"/>
        </w:rPr>
      </w:pPr>
      <w:r>
        <w:rPr>
          <w:rStyle w:val="Style13ptBold"/>
        </w:rPr>
        <w:t xml:space="preserve">Hudson 2021 </w:t>
      </w:r>
      <w:r>
        <w:rPr>
          <w:rStyle w:val="Style13ptBold"/>
          <w:b w:val="0"/>
          <w:bCs w:val="0"/>
          <w:sz w:val="22"/>
        </w:rPr>
        <w:t>[A.J. Hudson, PhD student at University of Miami studying climate risks and preparedness; 2021</w:t>
      </w:r>
      <w:r w:rsidRPr="0024422C">
        <w:rPr>
          <w:rStyle w:val="Style13ptBold"/>
          <w:rFonts w:asciiTheme="minorHAnsi" w:hAnsiTheme="minorHAnsi" w:cstheme="minorHAnsi"/>
          <w:b w:val="0"/>
          <w:bCs w:val="0"/>
          <w:color w:val="000000" w:themeColor="text1"/>
          <w:sz w:val="22"/>
        </w:rPr>
        <w:t>; “</w:t>
      </w:r>
      <w:r w:rsidRPr="0024422C">
        <w:rPr>
          <w:rFonts w:asciiTheme="minorHAnsi" w:hAnsiTheme="minorHAnsi" w:cstheme="minorHAnsi"/>
          <w:color w:val="000000" w:themeColor="text1"/>
          <w:shd w:val="clear" w:color="auto" w:fill="FFFFFF"/>
        </w:rPr>
        <w:t>The End of the World, for Whom? or, Whose World? Whose Ending? An Afrofuturist and Afropessimist Counter Perspective on Climate Apocalypse." </w:t>
      </w:r>
      <w:r w:rsidRPr="0024422C">
        <w:rPr>
          <w:rFonts w:asciiTheme="minorHAnsi" w:hAnsiTheme="minorHAnsi" w:cstheme="minorHAnsi"/>
          <w:i/>
          <w:iCs/>
          <w:color w:val="000000" w:themeColor="text1"/>
          <w:shd w:val="clear" w:color="auto" w:fill="FFFFFF"/>
        </w:rPr>
        <w:t>American Studies</w:t>
      </w:r>
      <w:r w:rsidRPr="0024422C">
        <w:rPr>
          <w:rFonts w:asciiTheme="minorHAnsi" w:hAnsiTheme="minorHAnsi" w:cstheme="minorHAnsi"/>
          <w:color w:val="000000" w:themeColor="text1"/>
          <w:shd w:val="clear" w:color="auto" w:fill="FFFFFF"/>
        </w:rPr>
        <w:t>, vol. 60 no. 3, pgs. 77-82. </w:t>
      </w:r>
      <w:r w:rsidRPr="0024422C">
        <w:rPr>
          <w:rFonts w:asciiTheme="minorHAnsi" w:hAnsiTheme="minorHAnsi" w:cstheme="minorHAnsi"/>
          <w:i/>
          <w:iCs/>
          <w:color w:val="000000" w:themeColor="text1"/>
          <w:shd w:val="clear" w:color="auto" w:fill="FFFFFF"/>
        </w:rPr>
        <w:t>Project MUSE</w:t>
      </w:r>
      <w:r w:rsidRPr="0024422C">
        <w:rPr>
          <w:rFonts w:asciiTheme="minorHAnsi" w:hAnsiTheme="minorHAnsi" w:cstheme="minorHAnsi"/>
          <w:color w:val="000000" w:themeColor="text1"/>
          <w:shd w:val="clear" w:color="auto" w:fill="FFFFFF"/>
        </w:rPr>
        <w:t>, </w:t>
      </w:r>
      <w:hyperlink r:id="rId14" w:history="1">
        <w:r w:rsidRPr="0024422C">
          <w:rPr>
            <w:rFonts w:asciiTheme="minorHAnsi" w:hAnsiTheme="minorHAnsi" w:cstheme="minorHAnsi"/>
            <w:color w:val="000000" w:themeColor="text1"/>
            <w:u w:val="single"/>
            <w:shd w:val="clear" w:color="auto" w:fill="FFFFFF"/>
          </w:rPr>
          <w:t>https://doi.org/10.1353/ams.2021.0028</w:t>
        </w:r>
      </w:hyperlink>
      <w:r>
        <w:rPr>
          <w:rFonts w:asciiTheme="minorHAnsi" w:hAnsiTheme="minorHAnsi" w:cstheme="minorHAnsi"/>
          <w:color w:val="000000" w:themeColor="text1"/>
        </w:rPr>
        <w:t xml:space="preserve"> ] SML</w:t>
      </w:r>
    </w:p>
    <w:p w14:paraId="0C89987E" w14:textId="77777777" w:rsidR="00607BD7" w:rsidRDefault="00607BD7" w:rsidP="00607BD7">
      <w:pPr>
        <w:rPr>
          <w:sz w:val="16"/>
        </w:rPr>
      </w:pPr>
      <w:r w:rsidRPr="0024422C">
        <w:rPr>
          <w:sz w:val="16"/>
        </w:rPr>
        <w:t xml:space="preserve">With the horrific disasters our planet and this country have been confronted with this year, it is almost easy to forget that </w:t>
      </w:r>
      <w:r w:rsidRPr="00607BD7">
        <w:rPr>
          <w:rStyle w:val="StyleUnderline"/>
          <w:highlight w:val="cyan"/>
        </w:rPr>
        <w:t>the world is supposed to be ending</w:t>
      </w:r>
      <w:r w:rsidRPr="00284F48">
        <w:rPr>
          <w:rStyle w:val="StyleUnderline"/>
        </w:rPr>
        <w:t xml:space="preserve"> sometime soon </w:t>
      </w:r>
      <w:r w:rsidRPr="00607BD7">
        <w:rPr>
          <w:rStyle w:val="StyleUnderline"/>
          <w:highlight w:val="cyan"/>
        </w:rPr>
        <w:t>due to climate change</w:t>
      </w:r>
      <w:r w:rsidRPr="0024422C">
        <w:rPr>
          <w:sz w:val="16"/>
        </w:rPr>
        <w:t xml:space="preserve">. According to the UN, we have 10 years to get our act together. 9 years. 8 years. 7 years. 6… How many years are even left? A few years for us to change everything about our society. Faced with a pandemic that has only helped to make time feel truly meaningless, I know I can't be the only person fearful that they have lost count. I can already feel the time left for us to right the ship escaping me, like sand falling between my fingers. I know that for many, </w:t>
      </w:r>
      <w:r w:rsidRPr="00284F48">
        <w:rPr>
          <w:rStyle w:val="StyleUnderline"/>
        </w:rPr>
        <w:t>when they think of the responsibility we have before us to "fix" what is so deeply broken, they are transfixed with terror, paralyzed by a fear of loss, or frozen by the enormity of the crisis. I am not here to tell you that it will be ok.</w:t>
      </w:r>
      <w:r w:rsidRPr="0024422C">
        <w:rPr>
          <w:sz w:val="16"/>
        </w:rPr>
        <w:t xml:space="preserve"> If it was ever my job to console you, it certainly is especially not my job in this moment, as a Black man who just survived 2020</w:t>
      </w:r>
      <w:r w:rsidRPr="00192CBF">
        <w:rPr>
          <w:rStyle w:val="StyleUnderline"/>
        </w:rPr>
        <w:t xml:space="preserve">. I am actually here to confirm that </w:t>
      </w:r>
      <w:r w:rsidRPr="00607BD7">
        <w:rPr>
          <w:rStyle w:val="StyleUnderline"/>
          <w:highlight w:val="cyan"/>
        </w:rPr>
        <w:t>the apocalypse is coming</w:t>
      </w:r>
      <w:r w:rsidRPr="00192CBF">
        <w:rPr>
          <w:rStyle w:val="StyleUnderline"/>
        </w:rPr>
        <w:t>. The world is ending. Nothing will ever be the same. But I am also here to question whether that is even a bad thing.</w:t>
      </w:r>
      <w:r w:rsidRPr="0024422C">
        <w:rPr>
          <w:sz w:val="16"/>
        </w:rPr>
        <w:t xml:space="preserve"> If it is a bad thing, then who is this ending a bad thing for. Whose world is ending? Truly</w:t>
      </w:r>
      <w:r w:rsidRPr="00607BD7">
        <w:rPr>
          <w:sz w:val="16"/>
          <w:highlight w:val="cyan"/>
        </w:rPr>
        <w:t xml:space="preserve">, </w:t>
      </w:r>
      <w:r w:rsidRPr="00607BD7">
        <w:rPr>
          <w:rStyle w:val="StyleUnderline"/>
          <w:highlight w:val="cyan"/>
        </w:rPr>
        <w:t>on this planet, there are</w:t>
      </w:r>
      <w:r w:rsidRPr="0024422C">
        <w:rPr>
          <w:rStyle w:val="StyleUnderline"/>
        </w:rPr>
        <w:t xml:space="preserve"> many </w:t>
      </w:r>
      <w:r w:rsidRPr="00607BD7">
        <w:rPr>
          <w:rStyle w:val="StyleUnderline"/>
          <w:highlight w:val="cyan"/>
        </w:rPr>
        <w:t>people for whom the world is already over</w:t>
      </w:r>
      <w:r w:rsidRPr="00192CBF">
        <w:rPr>
          <w:rStyle w:val="StyleUnderline"/>
        </w:rPr>
        <w:t>. Who have very little to lose.</w:t>
      </w:r>
      <w:r w:rsidRPr="0024422C">
        <w:rPr>
          <w:sz w:val="16"/>
        </w:rPr>
        <w:t xml:space="preserve"> Some of them live a world away; some of them live a mile away; some of them live even closer. </w:t>
      </w:r>
      <w:r w:rsidRPr="00192CBF">
        <w:rPr>
          <w:rStyle w:val="StyleUnderline"/>
        </w:rPr>
        <w:t>They will never see the nature that so many environmentalists are fighting to protect, they continue to have very little if any access to the resources that the climate change advocates are asking them to conserve, and they are not a respected part of the climate change conversation</w:t>
      </w:r>
      <w:r w:rsidRPr="0024422C">
        <w:rPr>
          <w:sz w:val="16"/>
        </w:rPr>
        <w:t xml:space="preserve">. [End Page 77] </w:t>
      </w:r>
      <w:r w:rsidRPr="0024422C">
        <w:rPr>
          <w:rStyle w:val="Emphasis"/>
        </w:rPr>
        <w:t xml:space="preserve">Our </w:t>
      </w:r>
      <w:r w:rsidRPr="00607BD7">
        <w:rPr>
          <w:rStyle w:val="Emphasis"/>
          <w:highlight w:val="cyan"/>
        </w:rPr>
        <w:t>society fears a coming climate apocalypse, but so many people</w:t>
      </w:r>
      <w:r w:rsidRPr="0024422C">
        <w:rPr>
          <w:rStyle w:val="Emphasis"/>
        </w:rPr>
        <w:t xml:space="preserve"> in our society </w:t>
      </w:r>
      <w:r w:rsidRPr="00607BD7">
        <w:rPr>
          <w:rStyle w:val="Emphasis"/>
          <w:highlight w:val="cyan"/>
        </w:rPr>
        <w:t>have</w:t>
      </w:r>
      <w:r w:rsidRPr="0024422C">
        <w:rPr>
          <w:rStyle w:val="Emphasis"/>
        </w:rPr>
        <w:t xml:space="preserve"> already faced </w:t>
      </w:r>
      <w:r w:rsidRPr="00607BD7">
        <w:rPr>
          <w:rStyle w:val="Emphasis"/>
          <w:highlight w:val="cyan"/>
        </w:rPr>
        <w:t>their own personal apocalypse</w:t>
      </w:r>
      <w:r w:rsidRPr="0024422C">
        <w:rPr>
          <w:rStyle w:val="Emphasis"/>
        </w:rPr>
        <w:t xml:space="preserve">, and </w:t>
      </w:r>
      <w:r w:rsidRPr="00607BD7">
        <w:rPr>
          <w:rStyle w:val="Emphasis"/>
          <w:highlight w:val="cyan"/>
        </w:rPr>
        <w:t>at the hands of the same</w:t>
      </w:r>
      <w:r w:rsidRPr="0024422C">
        <w:rPr>
          <w:rStyle w:val="Emphasis"/>
        </w:rPr>
        <w:t xml:space="preserve"> reckless and </w:t>
      </w:r>
      <w:r w:rsidRPr="00607BD7">
        <w:rPr>
          <w:rStyle w:val="Emphasis"/>
          <w:highlight w:val="cyan"/>
        </w:rPr>
        <w:t>greedy powers which have caused this current catastrophe</w:t>
      </w:r>
      <w:r w:rsidRPr="0024422C">
        <w:rPr>
          <w:sz w:val="16"/>
        </w:rPr>
        <w:t xml:space="preserve">. When will their suffering hold meaning for the rest of us? This is why </w:t>
      </w:r>
      <w:r w:rsidRPr="00607BD7">
        <w:rPr>
          <w:rStyle w:val="StyleUnderline"/>
          <w:highlight w:val="cyan"/>
        </w:rPr>
        <w:t>climate</w:t>
      </w:r>
      <w:r w:rsidRPr="00192CBF">
        <w:rPr>
          <w:rStyle w:val="StyleUnderline"/>
        </w:rPr>
        <w:t xml:space="preserve"> </w:t>
      </w:r>
      <w:r w:rsidRPr="00607BD7">
        <w:rPr>
          <w:rStyle w:val="StyleUnderline"/>
          <w:highlight w:val="cyan"/>
        </w:rPr>
        <w:t>change cannot be fixed with a simple chart</w:t>
      </w:r>
      <w:r w:rsidRPr="00192CBF">
        <w:rPr>
          <w:rStyle w:val="StyleUnderline"/>
        </w:rPr>
        <w:t xml:space="preserve"> depicting emissions reductions, creative blockchain carbon taxation, or other magical accounting that allows us to cancel out local emissions through trees planted (allegedly) entire continents away. </w:t>
      </w:r>
      <w:r w:rsidRPr="00607BD7">
        <w:rPr>
          <w:rStyle w:val="StyleUnderline"/>
          <w:highlight w:val="cyan"/>
        </w:rPr>
        <w:t>There is no technology that can save us from ourselves</w:t>
      </w:r>
      <w:r w:rsidRPr="0024422C">
        <w:rPr>
          <w:sz w:val="16"/>
        </w:rPr>
        <w:t xml:space="preserve">, and If we can't see the incredible opportunity before us to </w:t>
      </w:r>
      <w:r w:rsidRPr="00192CBF">
        <w:rPr>
          <w:rStyle w:val="StyleUnderline"/>
        </w:rPr>
        <w:t>change the problems that lead us to this very precipice in the first place</w:t>
      </w:r>
      <w:r w:rsidRPr="0024422C">
        <w:rPr>
          <w:sz w:val="16"/>
        </w:rPr>
        <w:t xml:space="preserve">, if we can't embrace that challenge then… who are we? </w:t>
      </w:r>
      <w:r w:rsidRPr="00B123C4">
        <w:rPr>
          <w:rStyle w:val="StyleUnderline"/>
        </w:rPr>
        <w:t xml:space="preserve">If </w:t>
      </w:r>
      <w:r w:rsidRPr="00607BD7">
        <w:rPr>
          <w:rStyle w:val="StyleUnderline"/>
          <w:highlight w:val="cyan"/>
        </w:rPr>
        <w:t>we don't want to face</w:t>
      </w:r>
      <w:r w:rsidRPr="00B123C4">
        <w:rPr>
          <w:rStyle w:val="StyleUnderline"/>
        </w:rPr>
        <w:t xml:space="preserve"> that </w:t>
      </w:r>
      <w:r w:rsidRPr="00607BD7">
        <w:rPr>
          <w:rStyle w:val="StyleUnderline"/>
          <w:highlight w:val="cyan"/>
        </w:rPr>
        <w:t>reality of</w:t>
      </w:r>
      <w:r w:rsidRPr="00B123C4">
        <w:rPr>
          <w:rStyle w:val="StyleUnderline"/>
        </w:rPr>
        <w:t xml:space="preserve"> the </w:t>
      </w:r>
      <w:r w:rsidRPr="00607BD7">
        <w:rPr>
          <w:rStyle w:val="StyleUnderline"/>
          <w:highlight w:val="cyan"/>
        </w:rPr>
        <w:t xml:space="preserve">billions of apocalypses </w:t>
      </w:r>
      <w:r w:rsidRPr="00B123C4">
        <w:rPr>
          <w:rStyle w:val="StyleUnderline"/>
        </w:rPr>
        <w:t>both gone and current</w:t>
      </w:r>
      <w:r w:rsidRPr="00192CBF">
        <w:rPr>
          <w:rStyle w:val="StyleUnderline"/>
        </w:rPr>
        <w:t xml:space="preserve">, </w:t>
      </w:r>
      <w:r w:rsidRPr="00607BD7">
        <w:rPr>
          <w:rStyle w:val="StyleUnderline"/>
          <w:highlight w:val="cyan"/>
        </w:rPr>
        <w:t>and instead choose half measures that will take carbon from the air but leave the world a shattered and unequal place</w:t>
      </w:r>
      <w:r w:rsidRPr="00192CBF">
        <w:rPr>
          <w:rStyle w:val="StyleUnderline"/>
        </w:rPr>
        <w:t>… then do we even deserve this precious planet</w:t>
      </w:r>
      <w:r w:rsidRPr="0024422C">
        <w:rPr>
          <w:sz w:val="16"/>
        </w:rPr>
        <w:t xml:space="preserve">? For many fearing climate change apocalypse, they fear their lives changing forever, their access to natural wonders canceled, their children's economic futures uncertain, their sacrifices of comfort and convenience in vain due to petty partisan politics. It is their world that is ending. For so many others, the Apocalypse has already happened. In fact, </w:t>
      </w:r>
      <w:r w:rsidRPr="00192CBF">
        <w:rPr>
          <w:rStyle w:val="StyleUnderline"/>
        </w:rPr>
        <w:t>the world has already ended several times. It ended the moment Columbus landed on the islands of the Caribbean. It ended for the kidnapped villagers in Western Africa—my ancestors—when they were stuffed into the wicked belly of a slave ship and cast into slavery in a strange land with a strange new climate. It ended with the first blanket covered in smallpox. It ended on Thanksgiving Day. It ended with the Trail of Tears. Agent Orange. Hiroshima. The Holocaust. It ended with Hurricane Katrina, Maria, Kenneth, Harvey and Dorian. It ended for George Floyd and Breonna Taylor. It ended in an ICE camp on the border.</w:t>
      </w:r>
      <w:r w:rsidRPr="0024422C">
        <w:rPr>
          <w:sz w:val="16"/>
        </w:rPr>
        <w:t xml:space="preserve"> It ended for the 2 million, and counting, killed by COVID-19. So many people have already faced the ends of their own civilization. So many people have already faced the ending of their personal worlds. Most of these shattered worlds never truly recovered. None of them have ever been given what they, as sacrifice zones sanctioned to enable </w:t>
      </w:r>
      <w:r w:rsidRPr="0024422C">
        <w:rPr>
          <w:sz w:val="16"/>
        </w:rPr>
        <w:lastRenderedPageBreak/>
        <w:t xml:space="preserve">the perpetual motion of our economy, are owed. They have never even had a real slice of this world, to begin with. This was not their world. </w:t>
      </w:r>
      <w:r w:rsidRPr="00192CBF">
        <w:rPr>
          <w:rStyle w:val="StyleUnderline"/>
        </w:rPr>
        <w:t>These people and their ancestors know better than any of us how to tackle what's coming, and what forces have allowed it to come, even as they face the new onslaught of climate change impacts which they have so little responsibility for causing</w:t>
      </w:r>
      <w:r w:rsidRPr="0024422C">
        <w:rPr>
          <w:sz w:val="16"/>
        </w:rPr>
        <w:t xml:space="preserve">. Our global civilization, the one that everyone reading this article is benefitting from, was built on the literal ashes of other civilizations. Meanwhile, </w:t>
      </w:r>
      <w:r w:rsidRPr="00607BD7">
        <w:rPr>
          <w:rStyle w:val="StyleUnderline"/>
          <w:highlight w:val="cyan"/>
        </w:rPr>
        <w:t>a few white men from a few white nations have made nearly all of the decisions</w:t>
      </w:r>
      <w:r w:rsidRPr="00192CBF">
        <w:rPr>
          <w:rStyle w:val="StyleUnderline"/>
        </w:rPr>
        <w:t xml:space="preserve"> that have led us to this present point</w:t>
      </w:r>
      <w:r w:rsidRPr="0024422C">
        <w:rPr>
          <w:sz w:val="16"/>
        </w:rPr>
        <w:t xml:space="preserve">. To this present danger. Ending any inconvenient worlds that fell into their path along the way. Justifying their revolting actions with caste and class. In many ways, this looming chaos is nothing more than the culmination of those generations of recklessness. In many other ways, the terror of oncoming apocalypse only reminds those with broken worlds of how forgotten they are and [End Page 78] have always been. My family, and my colleagues in the BIPOC-led climate justice movement, have grown up out of these shattered post-apocalyptic worlds, they are our story, our burden, and our strength, and to be frank, the world that so many fear losing… is not a world that we have ever had full access to. This is not to mean I am hopeless or bitter. I find great strength in honoring the generations of pain and suffering that have allowed me to exist, and given me my own small chance to change the story. It is in fact these billions of broken worlds that allow me to access a stream of radical imagination and audacious hope, to see a future that many mainstream climate activists, academics, and policymakers could scarcely picture. </w:t>
      </w:r>
      <w:r w:rsidRPr="00192CBF">
        <w:rPr>
          <w:rStyle w:val="StyleUnderline"/>
        </w:rPr>
        <w:t xml:space="preserve">One way or another </w:t>
      </w:r>
      <w:r w:rsidRPr="00B123C4">
        <w:rPr>
          <w:rStyle w:val="StyleUnderline"/>
        </w:rPr>
        <w:t>Climate Change will end our world</w:t>
      </w:r>
      <w:r w:rsidRPr="0024422C">
        <w:rPr>
          <w:sz w:val="16"/>
        </w:rPr>
        <w:t xml:space="preserve">. But not all endings are bleak. </w:t>
      </w:r>
      <w:r w:rsidRPr="00192CBF">
        <w:rPr>
          <w:rStyle w:val="StyleUnderline"/>
        </w:rPr>
        <w:t>Not every end carries with it tones of Ragnarök or Armageddon</w:t>
      </w:r>
      <w:r w:rsidRPr="0024422C">
        <w:rPr>
          <w:sz w:val="16"/>
        </w:rPr>
        <w:t xml:space="preserve">. </w:t>
      </w:r>
      <w:r w:rsidRPr="00192CBF">
        <w:rPr>
          <w:rStyle w:val="StyleUnderline"/>
        </w:rPr>
        <w:t>The future could hold the end of human life as we know it… but are you really certain that would be a bad thing?</w:t>
      </w:r>
      <w:r w:rsidRPr="0024422C">
        <w:rPr>
          <w:sz w:val="16"/>
        </w:rPr>
        <w:t xml:space="preserve"> Sure, </w:t>
      </w:r>
      <w:r w:rsidRPr="00607BD7">
        <w:rPr>
          <w:rStyle w:val="Emphasis"/>
          <w:highlight w:val="cyan"/>
        </w:rPr>
        <w:t>this coming age could be the end of life on our planet.</w:t>
      </w:r>
      <w:r w:rsidRPr="00192CBF">
        <w:rPr>
          <w:rStyle w:val="Emphasis"/>
        </w:rPr>
        <w:t xml:space="preserve"> </w:t>
      </w:r>
      <w:r w:rsidRPr="00607BD7">
        <w:rPr>
          <w:rStyle w:val="Emphasis"/>
          <w:highlight w:val="cyan"/>
        </w:rPr>
        <w:t>Alternatively, it could be the end of all the ugly things that caused</w:t>
      </w:r>
      <w:r w:rsidRPr="00B123C4">
        <w:rPr>
          <w:rStyle w:val="Emphasis"/>
        </w:rPr>
        <w:t xml:space="preserve"> our </w:t>
      </w:r>
      <w:r w:rsidRPr="00607BD7">
        <w:rPr>
          <w:rStyle w:val="Emphasis"/>
          <w:highlight w:val="cyan"/>
        </w:rPr>
        <w:t>environmental problems in the first place</w:t>
      </w:r>
      <w:r w:rsidRPr="0024422C">
        <w:rPr>
          <w:sz w:val="16"/>
        </w:rPr>
        <w:t xml:space="preserve">. We are offered an unprecedented attempt to change the very worst things about our society. To redistribute the power which has been abused continually to lead us to this point. We are also offered an unprecedented attempt to see our doom looming before us and to do nothing in response but suck carbon out of the air and spray aerosols. </w:t>
      </w:r>
      <w:r w:rsidRPr="00607BD7">
        <w:rPr>
          <w:rStyle w:val="StyleUnderline"/>
          <w:highlight w:val="cyan"/>
        </w:rPr>
        <w:t>Apolitical ahistorical solutions for a political problem that bleeds history</w:t>
      </w:r>
      <w:r w:rsidRPr="0024422C">
        <w:rPr>
          <w:sz w:val="16"/>
        </w:rPr>
        <w:t xml:space="preserve">. Like taking a mild decongestant when you have a critical case of pneumonia. In approaching climate change, we have a unique chance to change the scale of our society. To right centuries of wrongdoing. See, we have a choice: </w:t>
      </w:r>
      <w:r w:rsidRPr="00607BD7">
        <w:rPr>
          <w:rStyle w:val="Emphasis"/>
          <w:highlight w:val="cyan"/>
        </w:rPr>
        <w:t>ignoring the social implications of climate change is also ignoring human suffering</w:t>
      </w:r>
      <w:r w:rsidRPr="00B123C4">
        <w:rPr>
          <w:rStyle w:val="Emphasis"/>
        </w:rPr>
        <w:t xml:space="preserve">, the reckless extravagant greed, </w:t>
      </w:r>
      <w:r w:rsidRPr="00607BD7">
        <w:rPr>
          <w:rStyle w:val="Emphasis"/>
          <w:highlight w:val="cyan"/>
        </w:rPr>
        <w:t>and</w:t>
      </w:r>
      <w:r w:rsidRPr="00B123C4">
        <w:rPr>
          <w:rStyle w:val="Emphasis"/>
        </w:rPr>
        <w:t xml:space="preserve"> the </w:t>
      </w:r>
      <w:r w:rsidRPr="00607BD7">
        <w:rPr>
          <w:rStyle w:val="Emphasis"/>
          <w:highlight w:val="cyan"/>
        </w:rPr>
        <w:t>global inequality that allowed climate change to happen</w:t>
      </w:r>
      <w:r w:rsidRPr="00192CBF">
        <w:rPr>
          <w:rStyle w:val="Emphasis"/>
        </w:rPr>
        <w:t>.</w:t>
      </w:r>
      <w:r w:rsidRPr="0024422C">
        <w:rPr>
          <w:sz w:val="16"/>
        </w:rPr>
        <w:t xml:space="preserve"> Honoring that suffering, and centering it, abolishing it, may be our only hope. For so many of us, the world is already over! Protecting this spent shell, that a few live on prosperously, is not an inspiration for us. Imagine a world without inequality. A world that doesn't depend on resources reaped through modern-day imperialism. An economy that doesn't depend on environmental degradation, or take homelessness, illness, and starvation as givens. A world without first-worlds or third-worlds. Without poverty and endless war. </w:t>
      </w:r>
      <w:r w:rsidRPr="00192CBF">
        <w:rPr>
          <w:rStyle w:val="StyleUnderline"/>
        </w:rPr>
        <w:t>A world where nature itself has indisputable rights, and people of all colors have indubitable entitlements to access that nature safely without harm from police violence, pollution, and corporate exploitation.</w:t>
      </w:r>
      <w:r w:rsidRPr="0024422C">
        <w:rPr>
          <w:sz w:val="16"/>
        </w:rPr>
        <w:t xml:space="preserve"> A world where wealth distribution matters far more to us than GDP. A world where we don't even need vacations because we have redefined and reclaimed labor as a source of joy, fulfillment, and healing. Is it hard to imagine? Ok, that's fair. But how difficult? More difficult to imagine than a world-ending cataclysm like a megadrought? More difficult than the end of humanity itself? Perhaps that is a large part of the problem at hand: </w:t>
      </w:r>
      <w:r w:rsidRPr="00607BD7">
        <w:rPr>
          <w:rStyle w:val="Emphasis"/>
          <w:highlight w:val="cyan"/>
        </w:rPr>
        <w:t>we need to</w:t>
      </w:r>
      <w:r w:rsidRPr="0024422C">
        <w:rPr>
          <w:rStyle w:val="Emphasis"/>
        </w:rPr>
        <w:t xml:space="preserve"> learn how to </w:t>
      </w:r>
      <w:r w:rsidRPr="00607BD7">
        <w:rPr>
          <w:rStyle w:val="Emphasis"/>
          <w:highlight w:val="cyan"/>
        </w:rPr>
        <w:t>radically reimagine the world that's possible</w:t>
      </w:r>
      <w:r w:rsidRPr="0024422C">
        <w:rPr>
          <w:rStyle w:val="Emphasis"/>
        </w:rPr>
        <w:t xml:space="preserve">. Yet </w:t>
      </w:r>
      <w:r w:rsidRPr="00607BD7">
        <w:rPr>
          <w:rStyle w:val="Emphasis"/>
          <w:highlight w:val="cyan"/>
        </w:rPr>
        <w:t>those voices who could teach this</w:t>
      </w:r>
      <w:r w:rsidRPr="0024422C">
        <w:rPr>
          <w:rStyle w:val="Emphasis"/>
        </w:rPr>
        <w:t xml:space="preserve"> radical envisioning of the future, those voices who have already survived apocalypses, </w:t>
      </w:r>
      <w:r w:rsidRPr="00607BD7">
        <w:rPr>
          <w:rStyle w:val="Emphasis"/>
          <w:highlight w:val="cyan"/>
        </w:rPr>
        <w:t>are</w:t>
      </w:r>
      <w:r w:rsidRPr="00B123C4">
        <w:rPr>
          <w:rStyle w:val="Emphasis"/>
        </w:rPr>
        <w:t xml:space="preserve"> so </w:t>
      </w:r>
      <w:r w:rsidRPr="00607BD7">
        <w:rPr>
          <w:rStyle w:val="Emphasis"/>
          <w:highlight w:val="cyan"/>
        </w:rPr>
        <w:t>often excluded from this conversation</w:t>
      </w:r>
      <w:r w:rsidRPr="0024422C">
        <w:rPr>
          <w:sz w:val="16"/>
        </w:rPr>
        <w:t xml:space="preserve">. Their pain, and suffering, and broken worlds are not a part of the [End Page 79] discussion. </w:t>
      </w:r>
      <w:r w:rsidRPr="00B123C4">
        <w:rPr>
          <w:rStyle w:val="StyleUnderline"/>
        </w:rPr>
        <w:t>When you find yourself in</w:t>
      </w:r>
      <w:r w:rsidRPr="0024422C">
        <w:rPr>
          <w:rStyle w:val="StyleUnderline"/>
        </w:rPr>
        <w:t xml:space="preserve"> rooms of privilege and </w:t>
      </w:r>
      <w:r w:rsidRPr="00B123C4">
        <w:rPr>
          <w:rStyle w:val="StyleUnderline"/>
        </w:rPr>
        <w:t>power</w:t>
      </w:r>
      <w:r w:rsidRPr="0024422C">
        <w:rPr>
          <w:rStyle w:val="StyleUnderline"/>
        </w:rPr>
        <w:t xml:space="preserve">, with apolitical solutions to climate change that do not address its social responsibility being poured into your ear, </w:t>
      </w:r>
      <w:r w:rsidRPr="00B123C4">
        <w:rPr>
          <w:rStyle w:val="StyleUnderline"/>
        </w:rPr>
        <w:t>ask yourself who is not sitting at the table, and who is missing</w:t>
      </w:r>
      <w:r w:rsidRPr="0024422C">
        <w:rPr>
          <w:sz w:val="16"/>
        </w:rPr>
        <w:t>? Call attention to whose voice is not being heard. Who is not a part of the climate change dialog? So let me also ask: Who has the most to teach our society about triumphing over unbelievable odds and hardship? Who is already faced with apocalyptic conditions on a daily basis? Who has witnessed the end of the world? When do we let them speak? When do we honor their pain?</w:t>
      </w:r>
    </w:p>
    <w:p w14:paraId="15ABC3BC" w14:textId="77777777" w:rsidR="00607BD7" w:rsidRDefault="00607BD7" w:rsidP="00607BD7">
      <w:pPr>
        <w:rPr>
          <w:sz w:val="16"/>
        </w:rPr>
      </w:pPr>
    </w:p>
    <w:p w14:paraId="7980D258" w14:textId="77777777" w:rsidR="00607BD7" w:rsidRPr="00607BD7" w:rsidRDefault="00607BD7" w:rsidP="00607BD7"/>
    <w:p w14:paraId="5E126C02" w14:textId="77777777" w:rsidR="00607BD7" w:rsidRDefault="00607BD7" w:rsidP="00607BD7">
      <w:pPr>
        <w:pStyle w:val="Heading3"/>
      </w:pPr>
      <w:r>
        <w:lastRenderedPageBreak/>
        <w:t>2NC---Framework</w:t>
      </w:r>
    </w:p>
    <w:p w14:paraId="03C6741A" w14:textId="77777777" w:rsidR="00607BD7" w:rsidRDefault="00607BD7" w:rsidP="00607BD7">
      <w:pPr>
        <w:pStyle w:val="Heading4"/>
      </w:pPr>
      <w:r w:rsidRPr="00F51A90">
        <w:t xml:space="preserve">The </w:t>
      </w:r>
      <w:r>
        <w:t xml:space="preserve">judge has an anti-pedagogical responsibility to reject reproductive futurism </w:t>
      </w:r>
    </w:p>
    <w:p w14:paraId="6F60C815" w14:textId="77777777" w:rsidR="00607BD7" w:rsidRDefault="00607BD7" w:rsidP="00607BD7">
      <w:pPr>
        <w:rPr>
          <w:rStyle w:val="Style13ptBold"/>
        </w:rPr>
      </w:pPr>
      <w:r w:rsidRPr="00C37AF2">
        <w:rPr>
          <w:rStyle w:val="Style13ptBold"/>
        </w:rPr>
        <w:t xml:space="preserve">Lakind ’22 </w:t>
      </w:r>
    </w:p>
    <w:p w14:paraId="6EE8C822" w14:textId="77777777" w:rsidR="00607BD7" w:rsidRDefault="00607BD7" w:rsidP="00607BD7">
      <w:r w:rsidRPr="00C37AF2">
        <w:t>[</w:t>
      </w:r>
      <w:r>
        <w:t xml:space="preserve">Alexandra Lakind, PhD in environment and resources from University of Wisconsin-Madison, 2022, “Children in Absentia: Reproductive Futurism in the Era of Climate Change”, University of Wisconsin-Madison </w:t>
      </w:r>
      <w:r w:rsidRPr="00C37AF2">
        <w:t>https://asset.library.wisc.edu/1711.dl/2D6I6F4OXVMPR8B/R/file-5b76a.pdf</w:t>
      </w:r>
      <w:r>
        <w:t>]//owen</w:t>
      </w:r>
    </w:p>
    <w:p w14:paraId="7352BFF4" w14:textId="77777777" w:rsidR="00607BD7" w:rsidRPr="00F51A90" w:rsidRDefault="00607BD7" w:rsidP="00607BD7"/>
    <w:p w14:paraId="489ADA5E" w14:textId="77777777" w:rsidR="00607BD7" w:rsidRDefault="00607BD7" w:rsidP="00607BD7">
      <w:r w:rsidRPr="00D31509">
        <w:rPr>
          <w:rStyle w:val="StyleUnderline"/>
        </w:rPr>
        <w:t>Y</w:t>
      </w:r>
      <w:r w:rsidRPr="00607BD7">
        <w:rPr>
          <w:rStyle w:val="StyleUnderline"/>
          <w:highlight w:val="cyan"/>
        </w:rPr>
        <w:t>ou have reached the beginning of the end of the end, or, again, is this only the beginning</w:t>
      </w:r>
      <w:r w:rsidRPr="00134574">
        <w:rPr>
          <w:sz w:val="10"/>
        </w:rPr>
        <w:t xml:space="preserve">? In this dissertation, I argue that </w:t>
      </w:r>
      <w:r w:rsidRPr="00607BD7">
        <w:rPr>
          <w:rStyle w:val="StyleUnderline"/>
          <w:highlight w:val="cyan"/>
        </w:rPr>
        <w:t>how</w:t>
      </w:r>
      <w:r w:rsidRPr="00F51A90">
        <w:rPr>
          <w:rStyle w:val="StyleUnderline"/>
        </w:rPr>
        <w:t xml:space="preserve"> scholars</w:t>
      </w:r>
      <w:r w:rsidRPr="00D31509">
        <w:rPr>
          <w:rStyle w:val="StyleUnderline"/>
        </w:rPr>
        <w:t xml:space="preserve">, activists, and </w:t>
      </w:r>
      <w:r w:rsidRPr="00607BD7">
        <w:rPr>
          <w:rStyle w:val="StyleUnderline"/>
          <w:highlight w:val="cyan"/>
        </w:rPr>
        <w:t>educators respond to the climate crisis can enable the opportunity to dismantle the figuration of “the child,” which is fundamental</w:t>
      </w:r>
      <w:r w:rsidRPr="00D31509">
        <w:rPr>
          <w:rStyle w:val="StyleUnderline"/>
        </w:rPr>
        <w:t xml:space="preserve"> to</w:t>
      </w:r>
      <w:r w:rsidRPr="00134574">
        <w:rPr>
          <w:sz w:val="10"/>
        </w:rPr>
        <w:t xml:space="preserve"> disrupting the categorical oppression of children and </w:t>
      </w:r>
      <w:r w:rsidRPr="00607BD7">
        <w:rPr>
          <w:rStyle w:val="StyleUnderline"/>
          <w:highlight w:val="cyan"/>
        </w:rPr>
        <w:t>untangling the extractive and developmental logics fueling the crisis</w:t>
      </w:r>
      <w:r w:rsidRPr="00D31509">
        <w:rPr>
          <w:rStyle w:val="StyleUnderline"/>
        </w:rPr>
        <w:t xml:space="preserve">. </w:t>
      </w:r>
      <w:r w:rsidRPr="00134574">
        <w:rPr>
          <w:sz w:val="10"/>
        </w:rPr>
        <w:t xml:space="preserve">In my first case, I examine how </w:t>
      </w:r>
      <w:r w:rsidRPr="00607BD7">
        <w:rPr>
          <w:rStyle w:val="StyleUnderline"/>
          <w:highlight w:val="cyan"/>
        </w:rPr>
        <w:t>activists</w:t>
      </w:r>
      <w:r w:rsidRPr="00134574">
        <w:rPr>
          <w:sz w:val="10"/>
        </w:rPr>
        <w:t xml:space="preserve"> who abstain from childbirth </w:t>
      </w:r>
      <w:r w:rsidRPr="00607BD7">
        <w:rPr>
          <w:rStyle w:val="StyleUnderline"/>
          <w:highlight w:val="cyan"/>
        </w:rPr>
        <w:t>rely on problematic narratives of reproductive futurism that preserve the sanctity of the bionormative family and uphold distinct forms of petro-futurity</w:t>
      </w:r>
      <w:r w:rsidRPr="00134574">
        <w:rPr>
          <w:sz w:val="10"/>
        </w:rPr>
        <w:t xml:space="preserve">.55 In my second case, I explore how youth activists both deploy and challenge societal myths projected on children. As prevailing discourses too often rely on </w:t>
      </w:r>
      <w:r w:rsidRPr="00607BD7">
        <w:rPr>
          <w:rStyle w:val="StyleUnderline"/>
          <w:highlight w:val="cyan"/>
        </w:rPr>
        <w:t>idealizations of “the child</w:t>
      </w:r>
      <w:r w:rsidRPr="00D31509">
        <w:rPr>
          <w:rStyle w:val="StyleUnderline"/>
        </w:rPr>
        <w:t>”</w:t>
      </w:r>
      <w:r w:rsidRPr="00134574">
        <w:rPr>
          <w:sz w:val="10"/>
        </w:rPr>
        <w:t xml:space="preserve"> to </w:t>
      </w:r>
      <w:r w:rsidRPr="00607BD7">
        <w:rPr>
          <w:rStyle w:val="StyleUnderline"/>
          <w:highlight w:val="cyan"/>
        </w:rPr>
        <w:t>advance the structures and politics of reproductive futurism</w:t>
      </w:r>
      <w:r w:rsidRPr="00134574">
        <w:rPr>
          <w:sz w:val="10"/>
        </w:rPr>
        <w:t xml:space="preserve">, I content that further and ongoing focus on the intersection between children and the climate crisis can help us see past the logics that prop up late-carbon liberalism. Here, I revisit the chapters of my dissertation to refresh the connections between them and share what I’ve learned in the research and writing process. That said, before I reenter the chapters, I am going to explore the title to frame how my dissertation serves as a ‘beginning,’ even at its end. The title, Children in Absentia: </w:t>
      </w:r>
      <w:r w:rsidRPr="00F51A90">
        <w:rPr>
          <w:rStyle w:val="StyleUnderline"/>
        </w:rPr>
        <w:t>Reproductive Futurism in the Era of Climate Change,</w:t>
      </w:r>
      <w:r w:rsidRPr="00134574">
        <w:rPr>
          <w:sz w:val="10"/>
        </w:rPr>
        <w:t xml:space="preserve"> served as a guide for me to consider Lee Edelman’s concept of “reproductive futurism” alongside the role of “the child” in confronting the climate crisis. Thus, I begin with a recap of Edelman’s theory to foreground some of the theoretical background of this dissertation to demonstrate how it guided this exploration. Overarchingly, this study takes inspiration from Edelman’s (2004) No Future: Queer Theory and the Death Drive. As I point out across the dissertation, </w:t>
      </w:r>
      <w:r w:rsidRPr="00607BD7">
        <w:rPr>
          <w:rStyle w:val="StyleUnderline"/>
          <w:highlight w:val="cyan"/>
        </w:rPr>
        <w:t>Environmental Studies and Education are particularly invested in futurity and the preservation of the Child</w:t>
      </w:r>
      <w:r w:rsidRPr="00F51A90">
        <w:rPr>
          <w:rStyle w:val="StyleUnderline"/>
        </w:rPr>
        <w:t>.</w:t>
      </w:r>
      <w:r w:rsidRPr="00134574">
        <w:rPr>
          <w:sz w:val="10"/>
        </w:rPr>
        <w:t xml:space="preserve"> Emerging from these spaces, this dissertation asks: what does it look like to politicize “the Child” in climate activism? Since Edelman’s provocation paved the way for scholars to antagonize “the child,” he is a useful theorist to think with as this dissertation confronts the jarring collisions between realities and fantasies built around reproductive futurism. Across these case studies, </w:t>
      </w:r>
      <w:r w:rsidRPr="00F51A90">
        <w:rPr>
          <w:rStyle w:val="StyleUnderline"/>
        </w:rPr>
        <w:t xml:space="preserve">activists’ identities, discourses, and political horizons are </w:t>
      </w:r>
      <w:r w:rsidRPr="00607BD7">
        <w:rPr>
          <w:rStyle w:val="StyleUnderline"/>
          <w:highlight w:val="cyan"/>
        </w:rPr>
        <w:t>inscribed by their positions in the idealized reproductive order.</w:t>
      </w:r>
      <w:r w:rsidRPr="00F51A90">
        <w:rPr>
          <w:rStyle w:val="StyleUnderline"/>
        </w:rPr>
        <w:t xml:space="preserve"> Children and would-be-parents, </w:t>
      </w:r>
      <w:r w:rsidRPr="00607BD7">
        <w:rPr>
          <w:rStyle w:val="StyleUnderline"/>
          <w:highlight w:val="cyan"/>
        </w:rPr>
        <w:t>aligned with the imperative of the Child, make claims from their presumed, almost messianic role; they can bring about the future, continuing the project of humanity.</w:t>
      </w:r>
      <w:r w:rsidRPr="00134574">
        <w:rPr>
          <w:sz w:val="10"/>
        </w:rPr>
        <w:t xml:space="preserve"> To conclude this project, </w:t>
      </w:r>
      <w:r w:rsidRPr="00134574">
        <w:rPr>
          <w:rStyle w:val="StyleUnderline"/>
        </w:rPr>
        <w:t>I offer a reorientation inspired by this study. This reorientation ricochets off reproductive futurism to offer a revaluation</w:t>
      </w:r>
      <w:r w:rsidRPr="00F51A90">
        <w:rPr>
          <w:rStyle w:val="StyleUnderline"/>
        </w:rPr>
        <w:t xml:space="preserve"> of failure and impossibility, not as obstacles to overcome on the path towards progress, but something to live in and with.</w:t>
      </w:r>
      <w:r w:rsidRPr="00134574">
        <w:rPr>
          <w:sz w:val="10"/>
        </w:rPr>
        <w:t xml:space="preserve"> In Edelman’s provoking work of queer theory, he argues that </w:t>
      </w:r>
      <w:r w:rsidRPr="00607BD7">
        <w:rPr>
          <w:rStyle w:val="StyleUnderline"/>
          <w:highlight w:val="cyan"/>
        </w:rPr>
        <w:t>the figure of the Child has been the primary symbol shaping contemporary U.S. politics, an embodiment of futurity representing the purpose of the social order</w:t>
      </w:r>
      <w:r w:rsidRPr="00F51A90">
        <w:rPr>
          <w:rStyle w:val="StyleUnderline"/>
        </w:rPr>
        <w:t>.</w:t>
      </w:r>
      <w:r w:rsidRPr="00134574">
        <w:rPr>
          <w:sz w:val="10"/>
        </w:rPr>
        <w:t xml:space="preserve"> Edelman’s conceptualization of </w:t>
      </w:r>
      <w:r w:rsidRPr="00607BD7">
        <w:rPr>
          <w:rStyle w:val="StyleUnderline"/>
          <w:highlight w:val="cyan"/>
        </w:rPr>
        <w:t>the Child</w:t>
      </w:r>
      <w:r w:rsidRPr="00134574">
        <w:rPr>
          <w:sz w:val="10"/>
        </w:rPr>
        <w:t xml:space="preserve">, not to be confused with any historical children, </w:t>
      </w:r>
      <w:r w:rsidRPr="00607BD7">
        <w:rPr>
          <w:rStyle w:val="StyleUnderline"/>
          <w:highlight w:val="cyan"/>
        </w:rPr>
        <w:t>delineates the bounds of the political; the queer disturbs those bounds</w:t>
      </w:r>
      <w:r w:rsidRPr="00F51A90">
        <w:rPr>
          <w:rStyle w:val="StyleUnderline"/>
        </w:rPr>
        <w:t>.</w:t>
      </w:r>
      <w:r w:rsidRPr="00134574">
        <w:rPr>
          <w:sz w:val="10"/>
        </w:rPr>
        <w:t xml:space="preserve"> Via the Child as the imaginary beneficiary of every political intervention, an unquestionable good, </w:t>
      </w:r>
      <w:r w:rsidRPr="00F51A90">
        <w:rPr>
          <w:rStyle w:val="StyleUnderline"/>
        </w:rPr>
        <w:t>the terms of political debate have been narrowly defined by the ideological limits of reproductive futurism</w:t>
      </w:r>
      <w:r w:rsidRPr="00134574">
        <w:rPr>
          <w:sz w:val="10"/>
        </w:rPr>
        <w:t xml:space="preserve">. Edelman is often critiqued for a lack of specificity regarding time and place. These critiques gave rise to a new body of literature on queer futures that center the experiences of People of Color, Indigenous people, and those who live outside the Global North’s current sociopolitical sphere (e.g., Muñoz, 2009; Puar, 2007). Edelman set the stage for these powerful critiques by demonstrating the foundational role “the Child” plays in myriad relationships to self and society. No Future incited people to try the impossible: to contemplate contemporary society without “the Child.” To borrow from Edelman, </w:t>
      </w:r>
      <w:r w:rsidRPr="00F51A90">
        <w:rPr>
          <w:rStyle w:val="StyleUnderline"/>
        </w:rPr>
        <w:t xml:space="preserve">“we are no more able to conceive of a politics without a fantasy of the future than we are able to conceive of a future without the figure of the Child” </w:t>
      </w:r>
      <w:r w:rsidRPr="00134574">
        <w:rPr>
          <w:sz w:val="10"/>
        </w:rPr>
        <w:t xml:space="preserve">(2004, p. 11). Responding to this, Edelman explores the potential of situating oneself on the “other side.” </w:t>
      </w:r>
      <w:r w:rsidRPr="00F51A90">
        <w:rPr>
          <w:rStyle w:val="StyleUnderline"/>
        </w:rPr>
        <w:t>When the Child shapes collective narratives and “collective narratives of meaning</w:t>
      </w:r>
      <w:r w:rsidRPr="00134574">
        <w:rPr>
          <w:sz w:val="10"/>
        </w:rPr>
        <w:t xml:space="preserve">” (p. 12), </w:t>
      </w:r>
      <w:r w:rsidRPr="00F51A90">
        <w:rPr>
          <w:rStyle w:val="StyleUnderline"/>
        </w:rPr>
        <w:t>what might it look like to refuse the Child that stands in for the normative fantasy of futurity that organizes communal relations?</w:t>
      </w:r>
      <w:r>
        <w:rPr>
          <w:rStyle w:val="StyleUnderline"/>
        </w:rPr>
        <w:t xml:space="preserve"> </w:t>
      </w:r>
      <w:r w:rsidRPr="00607BD7">
        <w:rPr>
          <w:rStyle w:val="StyleUnderline"/>
          <w:highlight w:val="cyan"/>
        </w:rPr>
        <w:t>Reproductive futurism ties heteronormative reproduction to the promise of self realization. It temporalizes desire</w:t>
      </w:r>
      <w:r w:rsidRPr="00F51A90">
        <w:rPr>
          <w:rStyle w:val="StyleUnderline"/>
        </w:rPr>
        <w:t>—a void or absence one hopes to fill b</w:t>
      </w:r>
      <w:r w:rsidRPr="00607BD7">
        <w:rPr>
          <w:rStyle w:val="StyleUnderline"/>
          <w:highlight w:val="cyan"/>
        </w:rPr>
        <w:t>y attaining a future fantasy around which identity often congeals</w:t>
      </w:r>
      <w:r w:rsidRPr="00F51A90">
        <w:rPr>
          <w:rStyle w:val="StyleUnderline"/>
        </w:rPr>
        <w:t>. Heteronormative romance produces</w:t>
      </w:r>
      <w:r w:rsidRPr="00134574">
        <w:rPr>
          <w:sz w:val="10"/>
        </w:rPr>
        <w:t xml:space="preserve"> (or has the possibility of producing) </w:t>
      </w:r>
      <w:r w:rsidRPr="00F51A90">
        <w:rPr>
          <w:rStyle w:val="StyleUnderline"/>
        </w:rPr>
        <w:t xml:space="preserve">offspring, and therefore a future. </w:t>
      </w:r>
      <w:r w:rsidRPr="00607BD7">
        <w:rPr>
          <w:rStyle w:val="StyleUnderline"/>
          <w:highlight w:val="cyan"/>
        </w:rPr>
        <w:t>The figuration of the queer pierces this fantasy</w:t>
      </w:r>
      <w:r w:rsidRPr="00134574">
        <w:rPr>
          <w:sz w:val="10"/>
        </w:rPr>
        <w:t xml:space="preserve">. For Edelman, this is drawn from longstanding associations between gay sex and the </w:t>
      </w:r>
      <w:r w:rsidRPr="00607BD7">
        <w:rPr>
          <w:rStyle w:val="StyleUnderline"/>
          <w:highlight w:val="cyan"/>
        </w:rPr>
        <w:t>undoing of futurity wherein the queer stands in for the negation of the future</w:t>
      </w:r>
      <w:r w:rsidRPr="00134574">
        <w:rPr>
          <w:sz w:val="10"/>
        </w:rPr>
        <w:t xml:space="preserve">. Simply put, if meaning is a future promise, achieved via the Child, then a drive for non-procreative anal sex is futureless and therefore meaningless. </w:t>
      </w:r>
      <w:r w:rsidRPr="00F51A90">
        <w:rPr>
          <w:rStyle w:val="StyleUnderline"/>
        </w:rPr>
        <w:t xml:space="preserve">Queerness figures the senselessness of sexuality and, in so doing, threatens to expose the arbitrary rules of moral rectitude sustaining reproductive futurism. </w:t>
      </w:r>
      <w:r w:rsidRPr="00134574">
        <w:rPr>
          <w:sz w:val="10"/>
        </w:rPr>
        <w:t xml:space="preserve">Within </w:t>
      </w:r>
      <w:r w:rsidRPr="00134574">
        <w:rPr>
          <w:sz w:val="10"/>
        </w:rPr>
        <w:lastRenderedPageBreak/>
        <w:t xml:space="preserve">these figural relations, </w:t>
      </w:r>
      <w:r w:rsidRPr="00F51A90">
        <w:rPr>
          <w:rStyle w:val="StyleUnderline"/>
        </w:rPr>
        <w:t>the queer undoes the meaning upon which social organization and collective reality rest.</w:t>
      </w:r>
      <w:r w:rsidRPr="00134574">
        <w:rPr>
          <w:sz w:val="10"/>
        </w:rPr>
        <w:t xml:space="preserve"> For this study, we can gain from Edelman’s provocation: </w:t>
      </w:r>
      <w:r w:rsidRPr="00607BD7">
        <w:rPr>
          <w:rStyle w:val="StyleUnderline"/>
          <w:highlight w:val="cyan"/>
        </w:rPr>
        <w:t>what can it mean to destroy the Child</w:t>
      </w:r>
      <w:r w:rsidRPr="00134574">
        <w:rPr>
          <w:sz w:val="10"/>
        </w:rPr>
        <w:t>? Akin to the ways that gay sex shatters egos and norms</w:t>
      </w:r>
      <w:r w:rsidRPr="00F51A90">
        <w:rPr>
          <w:rStyle w:val="StyleUnderline"/>
        </w:rPr>
        <w:t>, i</w:t>
      </w:r>
      <w:r w:rsidRPr="00607BD7">
        <w:rPr>
          <w:rStyle w:val="StyleUnderline"/>
          <w:highlight w:val="cyan"/>
        </w:rPr>
        <w:t>n the face of climate change, almost everyone must undergo an unbearable unmaking of their identity that will be shocking and scary due to a compromised sense of futurity</w:t>
      </w:r>
      <w:r w:rsidRPr="00F51A90">
        <w:rPr>
          <w:rStyle w:val="StyleUnderline"/>
        </w:rPr>
        <w:t>.</w:t>
      </w:r>
      <w:r>
        <w:rPr>
          <w:rStyle w:val="StyleUnderline"/>
        </w:rPr>
        <w:t xml:space="preserve"> </w:t>
      </w:r>
      <w:r w:rsidRPr="00134574">
        <w:rPr>
          <w:sz w:val="10"/>
        </w:rPr>
        <w:t xml:space="preserve">The Child—not yet agential, political, sexual—clings to whiteness, as whiteness clings to innocence. This racialized innocent figure is without sin; thus, children are believed to be unmarked and desireless and seen to subsume only the desires projected upon them. Yet, children’s actual desires are rebellious and cannot be confined to the assumptions of predictability. While children are themselves capable of disturbing our norms, there are myriad institutions to keep children undisturbed, or safe from potential encounters with “otherness.” Importantly, these institutions keep society safe from being disturbed by desiring children. Keeping children in check keeps the figure of the Child intact. In response to imagined threats of alien desire, we endorse efforts to Save the Child at the cost of actual children harmed in the process. Thus, </w:t>
      </w:r>
      <w:r w:rsidRPr="00607BD7">
        <w:rPr>
          <w:rStyle w:val="StyleUnderline"/>
          <w:highlight w:val="cyan"/>
        </w:rPr>
        <w:t>to join Edelman is to be on the other side of the Child,</w:t>
      </w:r>
      <w:r w:rsidRPr="00134574">
        <w:rPr>
          <w:rStyle w:val="StyleUnderline"/>
        </w:rPr>
        <w:t xml:space="preserve"> which is to be on the side of children. </w:t>
      </w:r>
      <w:r w:rsidRPr="00607BD7">
        <w:rPr>
          <w:rStyle w:val="StyleUnderline"/>
          <w:highlight w:val="cyan"/>
        </w:rPr>
        <w:t>The social order of reproductive futurism seals the fate of humans and non-humans alike, preserving extractive, petro-dependent transactions.</w:t>
      </w:r>
      <w:r w:rsidRPr="00134574">
        <w:rPr>
          <w:rStyle w:val="StyleUnderline"/>
        </w:rPr>
        <w:t xml:space="preserve"> As such, in the political project of climate change, </w:t>
      </w:r>
      <w:r w:rsidRPr="00607BD7">
        <w:rPr>
          <w:rStyle w:val="StyleUnderline"/>
          <w:highlight w:val="cyan"/>
        </w:rPr>
        <w:t xml:space="preserve">there is an urgent need to break with the Child as an emblem of futurity, to unbuild the settler-colonial heteropatriarchal regime that has </w:t>
      </w:r>
      <w:r w:rsidRPr="00134574">
        <w:rPr>
          <w:rStyle w:val="StyleUnderline"/>
        </w:rPr>
        <w:t xml:space="preserve">indeed </w:t>
      </w:r>
      <w:r w:rsidRPr="00607BD7">
        <w:rPr>
          <w:rStyle w:val="StyleUnderline"/>
          <w:highlight w:val="cyan"/>
        </w:rPr>
        <w:t>catalyzed the crisis.</w:t>
      </w:r>
      <w:r w:rsidRPr="00134574">
        <w:rPr>
          <w:sz w:val="10"/>
        </w:rPr>
        <w:t xml:space="preserve"> Thus, to conclude, I ask: what can we make in the absence of “the child”?</w:t>
      </w:r>
      <w:r>
        <w:t xml:space="preserve">The alternative is refusal, a generative absence that reveals the precarity of our situations and destroys the symbol of the child </w:t>
      </w:r>
    </w:p>
    <w:p w14:paraId="1228DCD8" w14:textId="77777777" w:rsidR="00310BAF" w:rsidRDefault="00310BAF" w:rsidP="00310BAF"/>
    <w:p w14:paraId="67B76B3C" w14:textId="505AD061" w:rsidR="005D388F" w:rsidRDefault="00384CE1" w:rsidP="00384CE1">
      <w:pPr>
        <w:pStyle w:val="Heading2"/>
      </w:pPr>
      <w:r>
        <w:lastRenderedPageBreak/>
        <w:t xml:space="preserve">Misc </w:t>
      </w:r>
    </w:p>
    <w:p w14:paraId="7E9E8905" w14:textId="45FDE28A" w:rsidR="00607BD7" w:rsidRDefault="00607BD7" w:rsidP="00607BD7">
      <w:pPr>
        <w:pStyle w:val="Heading3"/>
      </w:pPr>
      <w:r>
        <w:lastRenderedPageBreak/>
        <w:t>AT: Psycho Fake</w:t>
      </w:r>
    </w:p>
    <w:p w14:paraId="22FB7B94" w14:textId="77777777" w:rsidR="00607BD7" w:rsidRPr="00982960" w:rsidRDefault="00607BD7" w:rsidP="00607BD7">
      <w:pPr>
        <w:pStyle w:val="Heading4"/>
        <w:rPr>
          <w:b w:val="0"/>
          <w:bCs/>
          <w:u w:val="single"/>
        </w:rPr>
      </w:pPr>
      <w:r w:rsidRPr="008A5D13">
        <w:t xml:space="preserve">An </w:t>
      </w:r>
      <w:r w:rsidRPr="008A5D13">
        <w:rPr>
          <w:u w:val="single"/>
        </w:rPr>
        <w:t>avalanche</w:t>
      </w:r>
      <w:r w:rsidRPr="008A5D13">
        <w:t xml:space="preserve"> of scientific evidence </w:t>
      </w:r>
      <w:r w:rsidRPr="008A5D13">
        <w:rPr>
          <w:u w:val="single"/>
        </w:rPr>
        <w:t>proves</w:t>
      </w:r>
      <w:r w:rsidRPr="008A5D13">
        <w:t xml:space="preserve"> that the human psyche </w:t>
      </w:r>
      <w:r>
        <w:rPr>
          <w:u w:val="single"/>
        </w:rPr>
        <w:t>rebels against</w:t>
      </w:r>
      <w:r w:rsidRPr="008A5D13">
        <w:rPr>
          <w:u w:val="single"/>
        </w:rPr>
        <w:t xml:space="preserve"> conscious control.</w:t>
      </w:r>
    </w:p>
    <w:p w14:paraId="24C0B2DC" w14:textId="77777777" w:rsidR="00607BD7" w:rsidRDefault="00607BD7" w:rsidP="00607BD7">
      <w:r>
        <w:t xml:space="preserve">Dr. </w:t>
      </w:r>
      <w:r w:rsidRPr="004B0AE6">
        <w:t xml:space="preserve">Adriano </w:t>
      </w:r>
      <w:r w:rsidRPr="000F7AA1">
        <w:rPr>
          <w:rStyle w:val="Style13ptBold"/>
        </w:rPr>
        <w:t>Aguiar 18,</w:t>
      </w:r>
      <w:r>
        <w:rPr>
          <w:rStyle w:val="Style13ptBold"/>
        </w:rPr>
        <w:t xml:space="preserve"> </w:t>
      </w:r>
      <w:r w:rsidRPr="000F7AA1">
        <w:t>PhD</w:t>
      </w:r>
      <w:r w:rsidRPr="004B0AE6">
        <w:t xml:space="preserve"> </w:t>
      </w:r>
      <w:r>
        <w:t xml:space="preserve">in public health and a psychiatrist, coordinator of the residency training program at the University Hospital of the Faculty of Medicine of the Federal University of Rio de Janeiro, </w:t>
      </w:r>
      <w:r w:rsidRPr="004B0AE6">
        <w:t xml:space="preserve">6-26-2018, "The ‘Real Without Law’ in Psychoanalysis and Neurosciences," </w:t>
      </w:r>
      <w:r w:rsidRPr="008A5D13">
        <w:t>https://www.frontiersin.org/articles/10.3389/fpsyg.2018.00851/full</w:t>
      </w:r>
      <w:r>
        <w:t xml:space="preserve"> </w:t>
      </w:r>
    </w:p>
    <w:p w14:paraId="0F9A7073" w14:textId="77777777" w:rsidR="00607BD7" w:rsidRPr="00661174" w:rsidRDefault="00607BD7" w:rsidP="00607BD7">
      <w:pPr>
        <w:rPr>
          <w:sz w:val="14"/>
        </w:rPr>
      </w:pPr>
      <w:r w:rsidRPr="00661174">
        <w:rPr>
          <w:sz w:val="14"/>
        </w:rPr>
        <w:t xml:space="preserve">As Adrian Johnston (Johnston, 2011) argues, </w:t>
      </w:r>
      <w:r w:rsidRPr="0054180D">
        <w:rPr>
          <w:rStyle w:val="StyleUnderline"/>
        </w:rPr>
        <w:t xml:space="preserve">it is </w:t>
      </w:r>
      <w:r w:rsidRPr="0054180D">
        <w:rPr>
          <w:rStyle w:val="Emphasis"/>
        </w:rPr>
        <w:t>not necessary</w:t>
      </w:r>
      <w:r w:rsidRPr="0054180D">
        <w:rPr>
          <w:rStyle w:val="StyleUnderline"/>
        </w:rPr>
        <w:t xml:space="preserve"> to go down into</w:t>
      </w:r>
      <w:r w:rsidRPr="0054180D">
        <w:rPr>
          <w:sz w:val="14"/>
        </w:rPr>
        <w:t xml:space="preserve"> the world of quantum </w:t>
      </w:r>
      <w:r w:rsidRPr="0054180D">
        <w:rPr>
          <w:rStyle w:val="Emphasis"/>
        </w:rPr>
        <w:t>physics</w:t>
      </w:r>
      <w:r w:rsidRPr="0054180D">
        <w:rPr>
          <w:rStyle w:val="StyleUnderline"/>
        </w:rPr>
        <w:t xml:space="preserve"> to give </w:t>
      </w:r>
      <w:r w:rsidRPr="0054180D">
        <w:rPr>
          <w:rStyle w:val="Emphasis"/>
        </w:rPr>
        <w:t>scientific status</w:t>
      </w:r>
      <w:r w:rsidRPr="0054180D">
        <w:rPr>
          <w:rStyle w:val="StyleUnderline"/>
        </w:rPr>
        <w:t xml:space="preserve"> to</w:t>
      </w:r>
      <w:r w:rsidRPr="0054180D">
        <w:rPr>
          <w:sz w:val="14"/>
        </w:rPr>
        <w:t xml:space="preserve"> the indeterminacy that is characteristic of </w:t>
      </w:r>
      <w:r w:rsidRPr="0054180D">
        <w:rPr>
          <w:rStyle w:val="Emphasis"/>
        </w:rPr>
        <w:t>human subjectivity</w:t>
      </w:r>
      <w:r w:rsidRPr="006D6E40">
        <w:rPr>
          <w:rStyle w:val="StyleUnderline"/>
        </w:rPr>
        <w:t>.</w:t>
      </w:r>
      <w:r w:rsidRPr="00661174">
        <w:rPr>
          <w:sz w:val="14"/>
        </w:rPr>
        <w:t xml:space="preserve"> According to Johnston, </w:t>
      </w:r>
      <w:r w:rsidRPr="006D6E40">
        <w:rPr>
          <w:rStyle w:val="StyleUnderline"/>
        </w:rPr>
        <w:t xml:space="preserve">a </w:t>
      </w:r>
      <w:r w:rsidRPr="006D6E40">
        <w:rPr>
          <w:rStyle w:val="Emphasis"/>
        </w:rPr>
        <w:t xml:space="preserve">veritable </w:t>
      </w:r>
      <w:r w:rsidRPr="00661174">
        <w:rPr>
          <w:rStyle w:val="Emphasis"/>
          <w:highlight w:val="cyan"/>
        </w:rPr>
        <w:t>avalanche</w:t>
      </w:r>
      <w:r w:rsidRPr="00661174">
        <w:rPr>
          <w:rStyle w:val="StyleUnderline"/>
          <w:highlight w:val="cyan"/>
        </w:rPr>
        <w:t xml:space="preserve"> of</w:t>
      </w:r>
      <w:r w:rsidRPr="006D6E40">
        <w:rPr>
          <w:rStyle w:val="StyleUnderline"/>
        </w:rPr>
        <w:t xml:space="preserve"> current </w:t>
      </w:r>
      <w:r w:rsidRPr="00661174">
        <w:rPr>
          <w:rStyle w:val="Emphasis"/>
          <w:highlight w:val="cyan"/>
        </w:rPr>
        <w:t>research</w:t>
      </w:r>
      <w:r w:rsidRPr="00661174">
        <w:rPr>
          <w:rStyle w:val="StyleUnderline"/>
          <w:highlight w:val="cyan"/>
        </w:rPr>
        <w:t xml:space="preserve"> in </w:t>
      </w:r>
      <w:r w:rsidRPr="00661174">
        <w:rPr>
          <w:rStyle w:val="Emphasis"/>
          <w:highlight w:val="cyan"/>
        </w:rPr>
        <w:t>genetics</w:t>
      </w:r>
      <w:r w:rsidRPr="00661174">
        <w:rPr>
          <w:rStyle w:val="StyleUnderline"/>
          <w:highlight w:val="cyan"/>
        </w:rPr>
        <w:t xml:space="preserve"> and </w:t>
      </w:r>
      <w:r w:rsidRPr="00661174">
        <w:rPr>
          <w:rStyle w:val="Emphasis"/>
          <w:highlight w:val="cyan"/>
        </w:rPr>
        <w:t>neuroscience</w:t>
      </w:r>
      <w:r w:rsidRPr="00661174">
        <w:rPr>
          <w:rStyle w:val="StyleUnderline"/>
          <w:highlight w:val="cyan"/>
        </w:rPr>
        <w:t xml:space="preserve"> reveals</w:t>
      </w:r>
      <w:r w:rsidRPr="006D6E40">
        <w:rPr>
          <w:rStyle w:val="StyleUnderline"/>
        </w:rPr>
        <w:t xml:space="preserve"> that </w:t>
      </w:r>
      <w:r w:rsidRPr="006D6E40">
        <w:rPr>
          <w:rStyle w:val="Emphasis"/>
        </w:rPr>
        <w:t>brains</w:t>
      </w:r>
      <w:r w:rsidRPr="006D6E40">
        <w:rPr>
          <w:rStyle w:val="StyleUnderline"/>
        </w:rPr>
        <w:t xml:space="preserve"> and human bodies are much less determined by </w:t>
      </w:r>
      <w:r w:rsidRPr="006D6E40">
        <w:rPr>
          <w:rStyle w:val="Emphasis"/>
        </w:rPr>
        <w:t>preestablished rules</w:t>
      </w:r>
      <w:r w:rsidRPr="006D6E40">
        <w:rPr>
          <w:rStyle w:val="StyleUnderline"/>
        </w:rPr>
        <w:t xml:space="preserve"> than we previously thought.</w:t>
      </w:r>
      <w:r w:rsidRPr="00661174">
        <w:rPr>
          <w:sz w:val="14"/>
        </w:rPr>
        <w:t xml:space="preserve"> The biomateriality of nature establishes a relatively small number of limiting parameters for the living being. It hardly functions as something that determines all the details of life. </w:t>
      </w:r>
      <w:r w:rsidRPr="006D6E40">
        <w:rPr>
          <w:rStyle w:val="StyleUnderline"/>
        </w:rPr>
        <w:t xml:space="preserve">The </w:t>
      </w:r>
      <w:r w:rsidRPr="006D6E40">
        <w:rPr>
          <w:rStyle w:val="Emphasis"/>
        </w:rPr>
        <w:t>biologist</w:t>
      </w:r>
      <w:r w:rsidRPr="006D6E40">
        <w:rPr>
          <w:rStyle w:val="StyleUnderline"/>
        </w:rPr>
        <w:t xml:space="preserve"> Francisco Varela</w:t>
      </w:r>
      <w:r w:rsidRPr="00661174">
        <w:rPr>
          <w:sz w:val="14"/>
        </w:rPr>
        <w:t xml:space="preserve"> and his collaborators (Varela et al., 1991), for example, </w:t>
      </w:r>
      <w:r w:rsidRPr="006D6E40">
        <w:rPr>
          <w:rStyle w:val="StyleUnderline"/>
        </w:rPr>
        <w:t>describe the ontogenetic and phylogenetic unfolding of living beings as</w:t>
      </w:r>
      <w:r w:rsidRPr="00661174">
        <w:rPr>
          <w:sz w:val="14"/>
        </w:rPr>
        <w:t xml:space="preserve"> satisfactory</w:t>
      </w:r>
      <w:r w:rsidRPr="006D6E40">
        <w:rPr>
          <w:rStyle w:val="StyleUnderline"/>
        </w:rPr>
        <w:t>/sufficient processes</w:t>
      </w:r>
      <w:r w:rsidRPr="00661174">
        <w:rPr>
          <w:sz w:val="14"/>
        </w:rPr>
        <w:t xml:space="preserve"> that work only </w:t>
      </w:r>
      <w:r w:rsidRPr="006D6E40">
        <w:rPr>
          <w:rStyle w:val="StyleUnderline"/>
        </w:rPr>
        <w:t xml:space="preserve">to achieve what is good </w:t>
      </w:r>
      <w:r w:rsidRPr="006D6E40">
        <w:rPr>
          <w:rStyle w:val="Emphasis"/>
        </w:rPr>
        <w:t>enough</w:t>
      </w:r>
      <w:r w:rsidRPr="006D6E40">
        <w:rPr>
          <w:rStyle w:val="StyleUnderline"/>
        </w:rPr>
        <w:t xml:space="preserve"> to </w:t>
      </w:r>
      <w:r w:rsidRPr="006D6E40">
        <w:rPr>
          <w:rStyle w:val="Emphasis"/>
        </w:rPr>
        <w:t>survive</w:t>
      </w:r>
      <w:r w:rsidRPr="00661174">
        <w:rPr>
          <w:sz w:val="14"/>
        </w:rPr>
        <w:t xml:space="preserve">, for long enough to reproduce. </w:t>
      </w:r>
      <w:r w:rsidRPr="006D6E40">
        <w:rPr>
          <w:rStyle w:val="StyleUnderline"/>
        </w:rPr>
        <w:t>Evolution doesn’t compel the production of what would be Ideal</w:t>
      </w:r>
      <w:r w:rsidRPr="00661174">
        <w:rPr>
          <w:sz w:val="14"/>
        </w:rPr>
        <w:t xml:space="preserve">, allowing the arising of a great diversity at all levels of interaction with the environment, </w:t>
      </w:r>
      <w:r w:rsidRPr="006D6E40">
        <w:rPr>
          <w:rStyle w:val="StyleUnderline"/>
        </w:rPr>
        <w:t>and</w:t>
      </w:r>
      <w:r w:rsidRPr="00661174">
        <w:rPr>
          <w:sz w:val="14"/>
        </w:rPr>
        <w:t xml:space="preserve"> may even </w:t>
      </w:r>
      <w:r w:rsidRPr="006D6E40">
        <w:rPr>
          <w:rStyle w:val="Emphasis"/>
        </w:rPr>
        <w:t>permit</w:t>
      </w:r>
      <w:r w:rsidRPr="006D6E40">
        <w:rPr>
          <w:rStyle w:val="StyleUnderline"/>
        </w:rPr>
        <w:t xml:space="preserve"> the persistence</w:t>
      </w:r>
      <w:r w:rsidRPr="00661174">
        <w:rPr>
          <w:sz w:val="14"/>
        </w:rPr>
        <w:t xml:space="preserve"> of highly </w:t>
      </w:r>
      <w:r w:rsidRPr="00661174">
        <w:rPr>
          <w:rStyle w:val="Emphasis"/>
          <w:highlight w:val="cyan"/>
        </w:rPr>
        <w:t>dysfunctional gaps</w:t>
      </w:r>
      <w:r w:rsidRPr="006D6E40">
        <w:rPr>
          <w:rStyle w:val="StyleUnderline"/>
        </w:rPr>
        <w:t xml:space="preserve"> in life</w:t>
      </w:r>
      <w:r w:rsidRPr="00661174">
        <w:rPr>
          <w:sz w:val="14"/>
        </w:rPr>
        <w:t>: “The second step, then, is to analyze the evolutionary process as having a solution that is satisfactory rather than optimal: in this perspective [natural] selection functions as a broad survival filter that admits any structure that has enough integrity to persist. In this point of view, the focus of the analysis is no longer directed at the characteristic features, but rather at the patterns of organisms, via their life history. Another metaphor recently suggested for this post-Darwinian conception of the evolutionary process is evolution as bricolage, the joining of parts and elements into complex matrices, not because they fulfill some ideal project, but simply because they are possible. Here the evolutionary problem is no more like forcing a precise trajectory of the requirements of ideal aptitude; it is rather how to prune the multiplicity of viable paths that exist at any point” (Varela et al., 1991, p. 196).</w:t>
      </w:r>
    </w:p>
    <w:p w14:paraId="32D8AD0B" w14:textId="77777777" w:rsidR="00607BD7" w:rsidRPr="00834D53" w:rsidRDefault="00607BD7" w:rsidP="00607BD7">
      <w:pPr>
        <w:rPr>
          <w:rStyle w:val="StyleUnderline"/>
        </w:rPr>
      </w:pPr>
      <w:r w:rsidRPr="00661174">
        <w:rPr>
          <w:sz w:val="14"/>
        </w:rPr>
        <w:t xml:space="preserve">The French philosopher Catherine Malabou (2008) develop the philosophical issues that arise with </w:t>
      </w:r>
      <w:r w:rsidRPr="006D6E40">
        <w:rPr>
          <w:rStyle w:val="StyleUnderline"/>
        </w:rPr>
        <w:t>the</w:t>
      </w:r>
      <w:r w:rsidRPr="00661174">
        <w:rPr>
          <w:sz w:val="14"/>
        </w:rPr>
        <w:t xml:space="preserve"> discovery of neuroplasticity. For her, this discovery entails that we have to acknowledge that </w:t>
      </w:r>
      <w:r w:rsidRPr="006D6E40">
        <w:rPr>
          <w:rStyle w:val="StyleUnderline"/>
        </w:rPr>
        <w:t>human brain is organized</w:t>
      </w:r>
      <w:r w:rsidRPr="00661174">
        <w:rPr>
          <w:sz w:val="14"/>
        </w:rPr>
        <w:t xml:space="preserve"> and reorganized “</w:t>
      </w:r>
      <w:r w:rsidRPr="00834D53">
        <w:rPr>
          <w:rStyle w:val="Emphasis"/>
        </w:rPr>
        <w:t>dialectically</w:t>
      </w:r>
      <w:r w:rsidRPr="00661174">
        <w:rPr>
          <w:sz w:val="14"/>
        </w:rPr>
        <w:t xml:space="preserve">,” continually </w:t>
      </w:r>
      <w:r w:rsidRPr="00834D53">
        <w:rPr>
          <w:rStyle w:val="StyleUnderline"/>
        </w:rPr>
        <w:t xml:space="preserve">suffering multiple </w:t>
      </w:r>
      <w:r w:rsidRPr="00834D53">
        <w:rPr>
          <w:rStyle w:val="Emphasis"/>
        </w:rPr>
        <w:t>oscillations</w:t>
      </w:r>
      <w:r w:rsidRPr="00834D53">
        <w:rPr>
          <w:rStyle w:val="StyleUnderline"/>
        </w:rPr>
        <w:t xml:space="preserve"> between</w:t>
      </w:r>
      <w:r w:rsidRPr="00661174">
        <w:rPr>
          <w:sz w:val="14"/>
        </w:rPr>
        <w:t xml:space="preserve"> its </w:t>
      </w:r>
      <w:r w:rsidRPr="00834D53">
        <w:rPr>
          <w:rStyle w:val="StyleUnderline"/>
        </w:rPr>
        <w:t>“</w:t>
      </w:r>
      <w:r w:rsidRPr="00834D53">
        <w:rPr>
          <w:rStyle w:val="Emphasis"/>
        </w:rPr>
        <w:t>malleable flexibility</w:t>
      </w:r>
      <w:r w:rsidRPr="00834D53">
        <w:rPr>
          <w:rStyle w:val="StyleUnderline"/>
        </w:rPr>
        <w:t xml:space="preserve">” and its “resistant </w:t>
      </w:r>
      <w:r w:rsidRPr="00834D53">
        <w:rPr>
          <w:rStyle w:val="Emphasis"/>
        </w:rPr>
        <w:t>fixity</w:t>
      </w:r>
      <w:r w:rsidRPr="00661174">
        <w:rPr>
          <w:sz w:val="14"/>
        </w:rPr>
        <w:t xml:space="preserve">.” Catherine Malabou states that </w:t>
      </w:r>
      <w:r w:rsidRPr="00834D53">
        <w:rPr>
          <w:rStyle w:val="StyleUnderline"/>
        </w:rPr>
        <w:t>we have not yet fully assimilated the results of the revolutionary discoveries made by neurosciences</w:t>
      </w:r>
      <w:r w:rsidRPr="00661174">
        <w:rPr>
          <w:sz w:val="14"/>
        </w:rPr>
        <w:t xml:space="preserve"> in the last 50 years. In particular, </w:t>
      </w:r>
      <w:r w:rsidRPr="00834D53">
        <w:rPr>
          <w:rStyle w:val="StyleUnderline"/>
        </w:rPr>
        <w:t xml:space="preserve">we have </w:t>
      </w:r>
      <w:r w:rsidRPr="00834D53">
        <w:rPr>
          <w:rStyle w:val="Emphasis"/>
        </w:rPr>
        <w:t>not</w:t>
      </w:r>
      <w:r w:rsidRPr="00834D53">
        <w:rPr>
          <w:rStyle w:val="StyleUnderline"/>
        </w:rPr>
        <w:t xml:space="preserve"> yet </w:t>
      </w:r>
      <w:r w:rsidRPr="00834D53">
        <w:rPr>
          <w:rStyle w:val="Emphasis"/>
        </w:rPr>
        <w:t>assimilated</w:t>
      </w:r>
      <w:r w:rsidRPr="00834D53">
        <w:rPr>
          <w:rStyle w:val="StyleUnderline"/>
        </w:rPr>
        <w:t xml:space="preserve"> the importance of</w:t>
      </w:r>
      <w:r w:rsidRPr="00661174">
        <w:rPr>
          <w:sz w:val="14"/>
        </w:rPr>
        <w:t xml:space="preserve"> the constitutive historicity of the brain, which is implicated in the discovery of </w:t>
      </w:r>
      <w:r w:rsidRPr="00834D53">
        <w:rPr>
          <w:rStyle w:val="StyleUnderline"/>
        </w:rPr>
        <w:t>brain plasticity: “</w:t>
      </w:r>
      <w:r w:rsidRPr="00661174">
        <w:rPr>
          <w:rStyle w:val="StyleUnderline"/>
          <w:highlight w:val="cyan"/>
        </w:rPr>
        <w:t xml:space="preserve">Our brain is </w:t>
      </w:r>
      <w:r w:rsidRPr="00661174">
        <w:rPr>
          <w:rStyle w:val="Emphasis"/>
          <w:highlight w:val="cyan"/>
        </w:rPr>
        <w:t>plastic</w:t>
      </w:r>
      <w:r w:rsidRPr="00834D53">
        <w:rPr>
          <w:rStyle w:val="StyleUnderline"/>
        </w:rPr>
        <w:t xml:space="preserve">, and we do not know it. </w:t>
      </w:r>
      <w:r w:rsidRPr="00661174">
        <w:rPr>
          <w:rStyle w:val="StyleUnderline"/>
          <w:highlight w:val="cyan"/>
        </w:rPr>
        <w:t xml:space="preserve">We are </w:t>
      </w:r>
      <w:r w:rsidRPr="00661174">
        <w:rPr>
          <w:rStyle w:val="Emphasis"/>
          <w:highlight w:val="cyan"/>
        </w:rPr>
        <w:t>completely ignorant</w:t>
      </w:r>
      <w:r w:rsidRPr="00661174">
        <w:rPr>
          <w:rStyle w:val="StyleUnderline"/>
          <w:highlight w:val="cyan"/>
        </w:rPr>
        <w:t xml:space="preserve"> of this</w:t>
      </w:r>
      <w:r w:rsidRPr="00834D53">
        <w:rPr>
          <w:rStyle w:val="StyleUnderline"/>
        </w:rPr>
        <w:t xml:space="preserve"> dynamic, this </w:t>
      </w:r>
      <w:r w:rsidRPr="0054180D">
        <w:rPr>
          <w:rStyle w:val="Emphasis"/>
        </w:rPr>
        <w:t>organization</w:t>
      </w:r>
      <w:r w:rsidRPr="0054180D">
        <w:rPr>
          <w:rStyle w:val="StyleUnderline"/>
        </w:rPr>
        <w:t xml:space="preserve">, and this </w:t>
      </w:r>
      <w:r w:rsidRPr="00661174">
        <w:rPr>
          <w:rStyle w:val="Emphasis"/>
          <w:highlight w:val="cyan"/>
        </w:rPr>
        <w:t>structure</w:t>
      </w:r>
      <w:r w:rsidRPr="00834D53">
        <w:rPr>
          <w:rStyle w:val="StyleUnderline"/>
        </w:rPr>
        <w:t>. We continue to believe in the “</w:t>
      </w:r>
      <w:r w:rsidRPr="00834D53">
        <w:rPr>
          <w:rStyle w:val="Emphasis"/>
        </w:rPr>
        <w:t>stiffness</w:t>
      </w:r>
      <w:r w:rsidRPr="00834D53">
        <w:rPr>
          <w:rStyle w:val="StyleUnderline"/>
        </w:rPr>
        <w:t xml:space="preserve">” of a </w:t>
      </w:r>
      <w:r w:rsidRPr="00834D53">
        <w:rPr>
          <w:rStyle w:val="Emphasis"/>
        </w:rPr>
        <w:t xml:space="preserve">fully genetic </w:t>
      </w:r>
      <w:r w:rsidRPr="00661174">
        <w:rPr>
          <w:rStyle w:val="Emphasis"/>
          <w:highlight w:val="cyan"/>
        </w:rPr>
        <w:t>brain</w:t>
      </w:r>
      <w:r w:rsidRPr="00834D53">
        <w:rPr>
          <w:rStyle w:val="StyleUnderline"/>
        </w:rPr>
        <w:t>”</w:t>
      </w:r>
      <w:r w:rsidRPr="00661174">
        <w:rPr>
          <w:sz w:val="14"/>
        </w:rPr>
        <w:t xml:space="preserve"> (Malabou, 2008. p. 4). For Malabou, the relatively recent discovery of brain neuroplasticity should change our conception of the brain as entirely predetermined by the laws of nature, allowing us to see the brain as something modifiable, “formable” and formative at the same time. Malabou identifies </w:t>
      </w:r>
      <w:r w:rsidRPr="00834D53">
        <w:rPr>
          <w:rStyle w:val="StyleUnderline"/>
        </w:rPr>
        <w:t xml:space="preserve">three levels in which </w:t>
      </w:r>
      <w:r w:rsidRPr="00661174">
        <w:rPr>
          <w:rStyle w:val="Emphasis"/>
        </w:rPr>
        <w:t>cerebral neuro</w:t>
      </w:r>
      <w:r w:rsidRPr="00661174">
        <w:rPr>
          <w:rStyle w:val="Emphasis"/>
          <w:highlight w:val="cyan"/>
        </w:rPr>
        <w:t>plasticity</w:t>
      </w:r>
      <w:r w:rsidRPr="00661174">
        <w:rPr>
          <w:rStyle w:val="StyleUnderline"/>
          <w:highlight w:val="cyan"/>
        </w:rPr>
        <w:t xml:space="preserve"> operates</w:t>
      </w:r>
      <w:r w:rsidRPr="00834D53">
        <w:rPr>
          <w:rStyle w:val="StyleUnderline"/>
        </w:rPr>
        <w:t xml:space="preserve">: (1) </w:t>
      </w:r>
      <w:r w:rsidRPr="00661174">
        <w:rPr>
          <w:rStyle w:val="StyleUnderline"/>
          <w:highlight w:val="cyan"/>
        </w:rPr>
        <w:t>in</w:t>
      </w:r>
      <w:r w:rsidRPr="00834D53">
        <w:rPr>
          <w:rStyle w:val="StyleUnderline"/>
        </w:rPr>
        <w:t xml:space="preserve"> the </w:t>
      </w:r>
      <w:r w:rsidRPr="005D16A8">
        <w:rPr>
          <w:rStyle w:val="Emphasis"/>
        </w:rPr>
        <w:t>modeling</w:t>
      </w:r>
      <w:r w:rsidRPr="005D16A8">
        <w:rPr>
          <w:rStyle w:val="StyleUnderline"/>
        </w:rPr>
        <w:t xml:space="preserve"> of </w:t>
      </w:r>
      <w:r w:rsidRPr="005D16A8">
        <w:rPr>
          <w:rStyle w:val="Emphasis"/>
        </w:rPr>
        <w:t xml:space="preserve">neural </w:t>
      </w:r>
      <w:r w:rsidRPr="00661174">
        <w:rPr>
          <w:rStyle w:val="Emphasis"/>
          <w:highlight w:val="cyan"/>
        </w:rPr>
        <w:t>connections</w:t>
      </w:r>
      <w:r w:rsidRPr="00661174">
        <w:rPr>
          <w:rStyle w:val="StyleUnderline"/>
          <w:highlight w:val="cyan"/>
        </w:rPr>
        <w:t xml:space="preserve"> during</w:t>
      </w:r>
      <w:r w:rsidRPr="00834D53">
        <w:rPr>
          <w:rStyle w:val="StyleUnderline"/>
        </w:rPr>
        <w:t xml:space="preserve"> embryonic and </w:t>
      </w:r>
      <w:r w:rsidRPr="00661174">
        <w:rPr>
          <w:rStyle w:val="Emphasis"/>
          <w:highlight w:val="cyan"/>
        </w:rPr>
        <w:t>childhood</w:t>
      </w:r>
      <w:r w:rsidRPr="00834D53">
        <w:rPr>
          <w:rStyle w:val="Emphasis"/>
        </w:rPr>
        <w:t xml:space="preserve"> development</w:t>
      </w:r>
      <w:r w:rsidRPr="00834D53">
        <w:rPr>
          <w:rStyle w:val="StyleUnderline"/>
        </w:rPr>
        <w:t xml:space="preserve">; (2) in </w:t>
      </w:r>
      <w:r w:rsidRPr="005D16A8">
        <w:rPr>
          <w:rStyle w:val="StyleUnderline"/>
        </w:rPr>
        <w:t xml:space="preserve">the </w:t>
      </w:r>
      <w:r w:rsidRPr="005D16A8">
        <w:rPr>
          <w:rStyle w:val="Emphasis"/>
        </w:rPr>
        <w:t>modification</w:t>
      </w:r>
      <w:r w:rsidRPr="005D16A8">
        <w:rPr>
          <w:rStyle w:val="StyleUnderline"/>
        </w:rPr>
        <w:t xml:space="preserve"> of the neuronal </w:t>
      </w:r>
      <w:r w:rsidRPr="005D16A8">
        <w:rPr>
          <w:rStyle w:val="Emphasis"/>
        </w:rPr>
        <w:t>connections</w:t>
      </w:r>
      <w:r w:rsidRPr="005D16A8">
        <w:rPr>
          <w:rStyle w:val="StyleUnderline"/>
        </w:rPr>
        <w:t xml:space="preserve"> that occur </w:t>
      </w:r>
      <w:r w:rsidRPr="005D16A8">
        <w:rPr>
          <w:rStyle w:val="StyleUnderline"/>
          <w:highlight w:val="cyan"/>
        </w:rPr>
        <w:t>through</w:t>
      </w:r>
      <w:r w:rsidRPr="005D16A8">
        <w:rPr>
          <w:rStyle w:val="StyleUnderline"/>
        </w:rPr>
        <w:t xml:space="preserve"> the </w:t>
      </w:r>
      <w:r w:rsidRPr="005D16A8">
        <w:rPr>
          <w:rStyle w:val="Emphasis"/>
        </w:rPr>
        <w:t>plasticity</w:t>
      </w:r>
      <w:r w:rsidRPr="005D16A8">
        <w:rPr>
          <w:rStyle w:val="StyleUnderline"/>
        </w:rPr>
        <w:t xml:space="preserve"> of the synaptic modulation to </w:t>
      </w:r>
      <w:r w:rsidRPr="005D16A8">
        <w:rPr>
          <w:rStyle w:val="Emphasis"/>
        </w:rPr>
        <w:t xml:space="preserve">lifelong </w:t>
      </w:r>
      <w:r w:rsidRPr="005D16A8">
        <w:rPr>
          <w:rStyle w:val="Emphasis"/>
          <w:highlight w:val="cyan"/>
        </w:rPr>
        <w:t>learning</w:t>
      </w:r>
      <w:r w:rsidRPr="005D16A8">
        <w:rPr>
          <w:rStyle w:val="StyleUnderline"/>
        </w:rPr>
        <w:t xml:space="preserve">; and (3) the ability to </w:t>
      </w:r>
      <w:r w:rsidRPr="005D16A8">
        <w:rPr>
          <w:rStyle w:val="Emphasis"/>
        </w:rPr>
        <w:t>repair</w:t>
      </w:r>
      <w:r w:rsidRPr="005D16A8">
        <w:rPr>
          <w:rStyle w:val="StyleUnderline"/>
        </w:rPr>
        <w:t xml:space="preserve"> after some kind of </w:t>
      </w:r>
      <w:r w:rsidRPr="005D16A8">
        <w:rPr>
          <w:rStyle w:val="Emphasis"/>
        </w:rPr>
        <w:t>injury</w:t>
      </w:r>
      <w:r w:rsidRPr="005D16A8">
        <w:rPr>
          <w:rStyle w:val="StyleUnderline"/>
        </w:rPr>
        <w:t>.</w:t>
      </w:r>
    </w:p>
    <w:p w14:paraId="3D733A7D" w14:textId="77777777" w:rsidR="00607BD7" w:rsidRPr="00661174" w:rsidRDefault="00607BD7" w:rsidP="00607BD7">
      <w:pPr>
        <w:rPr>
          <w:sz w:val="14"/>
        </w:rPr>
      </w:pPr>
      <w:r w:rsidRPr="00661174">
        <w:rPr>
          <w:sz w:val="14"/>
        </w:rPr>
        <w:t>In the book Le cerveau intime (Jeannerod, 2002), Marc Jeannerod argues that if a synapse belongs to a circuit often used, it tends to increase in volume, permeability, and effectiveness. On the contrary, if a synapse is poorly used it tends to become less effective. According to Jeannerod, it is a biological mechanism of individuation that makes each brain unique: “The theory of synaptic efficacy allows us to explain the gradual molding of a brain under the influence of individual experience, to the point of it is possible for us in principle to account for the individual characteristics and particularities of each brain. We are dealing here with a mechanism of individuation that makes each brain a single object, despite its adherence to a common model” (Jeannerod, p.63).</w:t>
      </w:r>
    </w:p>
    <w:p w14:paraId="0897AFCB" w14:textId="77777777" w:rsidR="00607BD7" w:rsidRPr="00661174" w:rsidRDefault="00607BD7" w:rsidP="00607BD7">
      <w:pPr>
        <w:rPr>
          <w:sz w:val="14"/>
        </w:rPr>
      </w:pPr>
      <w:r w:rsidRPr="00661174">
        <w:rPr>
          <w:sz w:val="14"/>
        </w:rPr>
        <w:t>The psychoanalyst François Ansermet and the neuroscientist Pierre Magistretti also emphasize this aspect of brain plasticity as a biological indicator of the uniqueness of the brain, which is shaped by experience. In the book, A chacun son cerveau (Ansermet and Magistretti, 2004) these authors argue that the recent discoveries of neurobiology demonstrate that the plasticity of the neural network allows the inscription of the lived experience in the brain. The traces are inscribed, associated and modified throughout life through the mechanisms of brain plasticity. Plasticity would thus be the mechanism by which each brain is unique, giving place for a materiality of singularity. They note, however, that the traits left by the lived experiences can be lasting or even permanent. Plasticity, according to the authors, is not synonymous with flexibility or permanent adaptability, it also constitutes a certain determinism that gives each individual a destiny that is his own.</w:t>
      </w:r>
    </w:p>
    <w:p w14:paraId="3E3FC52E" w14:textId="77777777" w:rsidR="00607BD7" w:rsidRPr="00661174" w:rsidRDefault="00607BD7" w:rsidP="00607BD7">
      <w:pPr>
        <w:rPr>
          <w:sz w:val="14"/>
        </w:rPr>
      </w:pPr>
      <w:r w:rsidRPr="00834D53">
        <w:rPr>
          <w:rStyle w:val="StyleUnderline"/>
        </w:rPr>
        <w:lastRenderedPageBreak/>
        <w:t xml:space="preserve">The </w:t>
      </w:r>
      <w:r w:rsidRPr="00661174">
        <w:rPr>
          <w:rStyle w:val="Emphasis"/>
        </w:rPr>
        <w:t>cognitive scientist</w:t>
      </w:r>
      <w:r w:rsidRPr="00834D53">
        <w:rPr>
          <w:rStyle w:val="StyleUnderline"/>
        </w:rPr>
        <w:t xml:space="preserve"> Stanovich</w:t>
      </w:r>
      <w:r w:rsidRPr="00661174">
        <w:rPr>
          <w:sz w:val="14"/>
        </w:rPr>
        <w:t xml:space="preserve"> (2004) </w:t>
      </w:r>
      <w:r w:rsidRPr="00834D53">
        <w:rPr>
          <w:rStyle w:val="StyleUnderline"/>
        </w:rPr>
        <w:t>describe</w:t>
      </w:r>
      <w:r w:rsidRPr="00661174">
        <w:rPr>
          <w:sz w:val="14"/>
        </w:rPr>
        <w:t xml:space="preserve"> in the book Robot’s Rebellion: Finding Meaning in the Age of Darwin, that the evolutionary processes that gave birth to humans reached such a high degree of complexity, especially neural complexity, that two interrelated results occurred: first </w:t>
      </w:r>
      <w:r w:rsidRPr="00661174">
        <w:rPr>
          <w:rStyle w:val="StyleUnderline"/>
        </w:rPr>
        <w:t>the</w:t>
      </w:r>
      <w:r w:rsidRPr="00834D53">
        <w:rPr>
          <w:rStyle w:val="StyleUnderline"/>
        </w:rPr>
        <w:t xml:space="preserve"> </w:t>
      </w:r>
      <w:r w:rsidRPr="00834D53">
        <w:rPr>
          <w:rStyle w:val="Emphasis"/>
        </w:rPr>
        <w:t>brain</w:t>
      </w:r>
      <w:r w:rsidRPr="00834D53">
        <w:rPr>
          <w:rStyle w:val="StyleUnderline"/>
        </w:rPr>
        <w:t xml:space="preserve"> was </w:t>
      </w:r>
      <w:r w:rsidRPr="00834D53">
        <w:rPr>
          <w:rStyle w:val="Emphasis"/>
        </w:rPr>
        <w:t>modeled</w:t>
      </w:r>
      <w:r w:rsidRPr="00834D53">
        <w:rPr>
          <w:rStyle w:val="StyleUnderline"/>
        </w:rPr>
        <w:t xml:space="preserve"> in a highly elaborated </w:t>
      </w:r>
      <w:r w:rsidRPr="00834D53">
        <w:rPr>
          <w:rStyle w:val="Emphasis"/>
        </w:rPr>
        <w:t>anatomical differentiation</w:t>
      </w:r>
      <w:r w:rsidRPr="00834D53">
        <w:rPr>
          <w:rStyle w:val="StyleUnderline"/>
        </w:rPr>
        <w:t xml:space="preserve">, from a </w:t>
      </w:r>
      <w:r w:rsidRPr="00834D53">
        <w:rPr>
          <w:rStyle w:val="Emphasis"/>
        </w:rPr>
        <w:t>plurality</w:t>
      </w:r>
      <w:r w:rsidRPr="00834D53">
        <w:rPr>
          <w:rStyle w:val="StyleUnderline"/>
        </w:rPr>
        <w:t xml:space="preserve"> of </w:t>
      </w:r>
      <w:r w:rsidRPr="00834D53">
        <w:rPr>
          <w:rStyle w:val="Emphasis"/>
        </w:rPr>
        <w:t>constituent elements</w:t>
      </w:r>
      <w:r w:rsidRPr="00834D53">
        <w:rPr>
          <w:rStyle w:val="StyleUnderline"/>
        </w:rPr>
        <w:t xml:space="preserve"> that are </w:t>
      </w:r>
      <w:r w:rsidRPr="00834D53">
        <w:rPr>
          <w:rStyle w:val="Emphasis"/>
        </w:rPr>
        <w:t>not synchronized</w:t>
      </w:r>
      <w:r w:rsidRPr="00661174">
        <w:rPr>
          <w:sz w:val="14"/>
        </w:rPr>
        <w:t xml:space="preserve"> with each other, often </w:t>
      </w:r>
      <w:r w:rsidRPr="00834D53">
        <w:rPr>
          <w:rStyle w:val="StyleUnderline"/>
        </w:rPr>
        <w:t xml:space="preserve">leading to </w:t>
      </w:r>
      <w:r w:rsidRPr="00661174">
        <w:rPr>
          <w:rStyle w:val="Emphasis"/>
          <w:sz w:val="24"/>
          <w:szCs w:val="28"/>
          <w:highlight w:val="cyan"/>
        </w:rPr>
        <w:t>intracerebral conflicts</w:t>
      </w:r>
      <w:r w:rsidRPr="00834D53">
        <w:rPr>
          <w:rStyle w:val="StyleUnderline"/>
        </w:rPr>
        <w:t xml:space="preserve">, in which different parts </w:t>
      </w:r>
      <w:r w:rsidRPr="00661174">
        <w:rPr>
          <w:rStyle w:val="StyleUnderline"/>
          <w:highlight w:val="cyan"/>
        </w:rPr>
        <w:t xml:space="preserve">present </w:t>
      </w:r>
      <w:r w:rsidRPr="00661174">
        <w:rPr>
          <w:rStyle w:val="Emphasis"/>
          <w:highlight w:val="cyan"/>
        </w:rPr>
        <w:t>incompatible functions</w:t>
      </w:r>
      <w:r w:rsidRPr="00661174">
        <w:rPr>
          <w:sz w:val="14"/>
        </w:rPr>
        <w:t xml:space="preserve">. Secondly, these </w:t>
      </w:r>
      <w:r w:rsidRPr="00834D53">
        <w:rPr>
          <w:rStyle w:val="StyleUnderline"/>
        </w:rPr>
        <w:t>intracerebral conflicts</w:t>
      </w:r>
      <w:r w:rsidRPr="00661174">
        <w:rPr>
          <w:sz w:val="14"/>
        </w:rPr>
        <w:t xml:space="preserve"> – understood </w:t>
      </w:r>
      <w:r w:rsidRPr="00834D53">
        <w:rPr>
          <w:rStyle w:val="StyleUnderline"/>
        </w:rPr>
        <w:t>as a materialized result of the sedimentation of</w:t>
      </w:r>
      <w:r w:rsidRPr="00661174">
        <w:rPr>
          <w:sz w:val="14"/>
        </w:rPr>
        <w:t xml:space="preserve"> several distinct periods of </w:t>
      </w:r>
      <w:r w:rsidRPr="00834D53">
        <w:rPr>
          <w:rStyle w:val="StyleUnderline"/>
        </w:rPr>
        <w:t>evolutionary history</w:t>
      </w:r>
      <w:r w:rsidRPr="00661174">
        <w:rPr>
          <w:sz w:val="14"/>
        </w:rPr>
        <w:t xml:space="preserve"> in the human central nervous system – </w:t>
      </w:r>
      <w:r w:rsidRPr="00661174">
        <w:rPr>
          <w:rStyle w:val="StyleUnderline"/>
          <w:highlight w:val="cyan"/>
        </w:rPr>
        <w:t>make possible</w:t>
      </w:r>
      <w:r w:rsidRPr="00834D53">
        <w:rPr>
          <w:rStyle w:val="StyleUnderline"/>
        </w:rPr>
        <w:t xml:space="preserve"> something unique to humans, which Stanovich calls </w:t>
      </w:r>
      <w:r w:rsidRPr="00661174">
        <w:rPr>
          <w:rStyle w:val="Emphasis"/>
          <w:sz w:val="24"/>
          <w:szCs w:val="28"/>
          <w:highlight w:val="cyan"/>
        </w:rPr>
        <w:t>“rebellion” against nature</w:t>
      </w:r>
      <w:r w:rsidRPr="00834D53">
        <w:rPr>
          <w:rStyle w:val="StyleUnderline"/>
        </w:rPr>
        <w:t xml:space="preserve">, insofar that </w:t>
      </w:r>
      <w:r w:rsidRPr="00982960">
        <w:rPr>
          <w:rStyle w:val="StyleUnderline"/>
          <w:highlight w:val="cyan"/>
        </w:rPr>
        <w:t>it makes</w:t>
      </w:r>
      <w:r w:rsidRPr="00834D53">
        <w:rPr>
          <w:rStyle w:val="StyleUnderline"/>
        </w:rPr>
        <w:t xml:space="preserve"> us </w:t>
      </w:r>
      <w:r w:rsidRPr="00982960">
        <w:rPr>
          <w:rStyle w:val="StyleUnderline"/>
          <w:highlight w:val="cyan"/>
        </w:rPr>
        <w:t xml:space="preserve">humans </w:t>
      </w:r>
      <w:r w:rsidRPr="000F7AA1">
        <w:rPr>
          <w:rStyle w:val="StyleUnderline"/>
          <w:highlight w:val="cyan"/>
        </w:rPr>
        <w:t>prone to evol</w:t>
      </w:r>
      <w:r w:rsidRPr="00982960">
        <w:rPr>
          <w:rStyle w:val="StyleUnderline"/>
          <w:highlight w:val="cyan"/>
        </w:rPr>
        <w:t xml:space="preserve">ve </w:t>
      </w:r>
      <w:r w:rsidRPr="00982960">
        <w:rPr>
          <w:rStyle w:val="Emphasis"/>
          <w:highlight w:val="cyan"/>
        </w:rPr>
        <w:t>against</w:t>
      </w:r>
      <w:r w:rsidRPr="0054180D">
        <w:rPr>
          <w:rStyle w:val="Emphasis"/>
        </w:rPr>
        <w:t xml:space="preserve"> genetic</w:t>
      </w:r>
      <w:r w:rsidRPr="00834D53">
        <w:rPr>
          <w:rStyle w:val="StyleUnderline"/>
        </w:rPr>
        <w:t xml:space="preserve"> and </w:t>
      </w:r>
      <w:r w:rsidRPr="0054180D">
        <w:rPr>
          <w:rStyle w:val="Emphasis"/>
          <w:highlight w:val="cyan"/>
        </w:rPr>
        <w:t>evolution</w:t>
      </w:r>
      <w:r w:rsidRPr="00834D53">
        <w:rPr>
          <w:rStyle w:val="Emphasis"/>
        </w:rPr>
        <w:t xml:space="preserve">ary </w:t>
      </w:r>
      <w:r w:rsidRPr="0054180D">
        <w:rPr>
          <w:rStyle w:val="Emphasis"/>
        </w:rPr>
        <w:t>determinism</w:t>
      </w:r>
      <w:r w:rsidRPr="00982960">
        <w:rPr>
          <w:sz w:val="14"/>
        </w:rPr>
        <w:t>.</w:t>
      </w:r>
      <w:r w:rsidRPr="00661174">
        <w:rPr>
          <w:sz w:val="14"/>
        </w:rPr>
        <w:t xml:space="preserve"> According to Stanovich’s perspective, the evolution shaped human beings as vehicles capable of transmitting genetic material, with incredibly elaborate and flexible intelligence, also involving a sensitive and receptive plastic brain, so that </w:t>
      </w:r>
      <w:r w:rsidRPr="00834D53">
        <w:rPr>
          <w:rStyle w:val="StyleUnderline"/>
        </w:rPr>
        <w:t xml:space="preserve">evolutionary genetic </w:t>
      </w:r>
      <w:r w:rsidRPr="00834D53">
        <w:rPr>
          <w:rStyle w:val="Emphasis"/>
        </w:rPr>
        <w:t xml:space="preserve">deterministic </w:t>
      </w:r>
      <w:r w:rsidRPr="00982960">
        <w:rPr>
          <w:rStyle w:val="Emphasis"/>
          <w:highlight w:val="cyan"/>
        </w:rPr>
        <w:t>control</w:t>
      </w:r>
      <w:r w:rsidRPr="005D16A8">
        <w:rPr>
          <w:rStyle w:val="StyleUnderline"/>
        </w:rPr>
        <w:t>,</w:t>
      </w:r>
      <w:r w:rsidRPr="00834D53">
        <w:rPr>
          <w:rStyle w:val="StyleUnderline"/>
        </w:rPr>
        <w:t xml:space="preserve"> in our case, would have been relatively </w:t>
      </w:r>
      <w:r w:rsidRPr="00982960">
        <w:rPr>
          <w:rStyle w:val="Emphasis"/>
          <w:highlight w:val="cyan"/>
        </w:rPr>
        <w:t>loosened</w:t>
      </w:r>
      <w:r w:rsidRPr="00834D53">
        <w:rPr>
          <w:rStyle w:val="StyleUnderline"/>
        </w:rPr>
        <w:t xml:space="preserve"> to the point of </w:t>
      </w:r>
      <w:r w:rsidRPr="00982960">
        <w:rPr>
          <w:rStyle w:val="StyleUnderline"/>
          <w:highlight w:val="cyan"/>
        </w:rPr>
        <w:t xml:space="preserve">producing creatures that </w:t>
      </w:r>
      <w:r w:rsidRPr="00982960">
        <w:rPr>
          <w:rStyle w:val="Emphasis"/>
          <w:highlight w:val="cyan"/>
        </w:rPr>
        <w:t>escaped</w:t>
      </w:r>
      <w:r w:rsidRPr="00834D53">
        <w:rPr>
          <w:rStyle w:val="StyleUnderline"/>
        </w:rPr>
        <w:t xml:space="preserve"> the control of </w:t>
      </w:r>
      <w:r w:rsidRPr="00834D53">
        <w:rPr>
          <w:rStyle w:val="Emphasis"/>
        </w:rPr>
        <w:t>genes</w:t>
      </w:r>
      <w:r w:rsidRPr="00834D53">
        <w:rPr>
          <w:rStyle w:val="StyleUnderline"/>
        </w:rPr>
        <w:t xml:space="preserve"> </w:t>
      </w:r>
      <w:r w:rsidRPr="00982960">
        <w:rPr>
          <w:rStyle w:val="StyleUnderline"/>
          <w:highlight w:val="cyan"/>
        </w:rPr>
        <w:t>in</w:t>
      </w:r>
      <w:r w:rsidRPr="00834D53">
        <w:rPr>
          <w:rStyle w:val="StyleUnderline"/>
        </w:rPr>
        <w:t xml:space="preserve"> a completely </w:t>
      </w:r>
      <w:r w:rsidRPr="00982960">
        <w:rPr>
          <w:rStyle w:val="Emphasis"/>
          <w:highlight w:val="cyan"/>
        </w:rPr>
        <w:t>unpredictable way</w:t>
      </w:r>
      <w:r w:rsidRPr="00661174">
        <w:rPr>
          <w:sz w:val="14"/>
        </w:rPr>
        <w:t>. From the perspective of genes as “blind” replicators, the high complexity of the human body/brain system, is a kind of double-edged sword: while it allows replication strategies that are broader and more sophisticated than those of other living beings, the exceptional complexity of humans gives birth to biological processes that are disruptive to the natural dictates of evolution as they are transmitted by genes.</w:t>
      </w:r>
    </w:p>
    <w:p w14:paraId="2F7C45A9" w14:textId="77777777" w:rsidR="00607BD7" w:rsidRPr="00661174" w:rsidRDefault="00607BD7" w:rsidP="00607BD7">
      <w:pPr>
        <w:rPr>
          <w:sz w:val="14"/>
        </w:rPr>
      </w:pPr>
      <w:r w:rsidRPr="00661174">
        <w:rPr>
          <w:rStyle w:val="StyleUnderline"/>
        </w:rPr>
        <w:t xml:space="preserve">The </w:t>
      </w:r>
      <w:r w:rsidRPr="00982960">
        <w:rPr>
          <w:rStyle w:val="Emphasis"/>
        </w:rPr>
        <w:t>neuroscientist</w:t>
      </w:r>
      <w:r w:rsidRPr="00661174">
        <w:rPr>
          <w:rStyle w:val="StyleUnderline"/>
        </w:rPr>
        <w:t xml:space="preserve"> Antonio Damasio</w:t>
      </w:r>
      <w:r w:rsidRPr="00661174">
        <w:rPr>
          <w:sz w:val="14"/>
        </w:rPr>
        <w:t xml:space="preserve"> (Damasio, 2010), also </w:t>
      </w:r>
      <w:r w:rsidRPr="00661174">
        <w:rPr>
          <w:rStyle w:val="StyleUnderline"/>
        </w:rPr>
        <w:t>assumes</w:t>
      </w:r>
      <w:r w:rsidRPr="00661174">
        <w:rPr>
          <w:sz w:val="14"/>
        </w:rPr>
        <w:t xml:space="preserve"> a perspective quite similar to Stanovich’s, </w:t>
      </w:r>
      <w:r w:rsidRPr="00661174">
        <w:rPr>
          <w:rStyle w:val="StyleUnderline"/>
        </w:rPr>
        <w:t>formulating that in</w:t>
      </w:r>
      <w:r w:rsidRPr="00661174">
        <w:rPr>
          <w:strike/>
          <w:sz w:val="14"/>
        </w:rPr>
        <w:t xml:space="preserve"> man</w:t>
      </w:r>
      <w:r w:rsidRPr="00661174">
        <w:rPr>
          <w:sz w:val="14"/>
        </w:rPr>
        <w:t xml:space="preserve"> </w:t>
      </w:r>
      <w:r>
        <w:rPr>
          <w:u w:val="single"/>
        </w:rPr>
        <w:t>[humans</w:t>
      </w:r>
      <w:r w:rsidRPr="00661174">
        <w:rPr>
          <w:sz w:val="14"/>
        </w:rPr>
        <w:t xml:space="preserve">,] the emergence of consciousness and </w:t>
      </w:r>
      <w:r w:rsidRPr="00661174">
        <w:rPr>
          <w:rStyle w:val="StyleUnderline"/>
        </w:rPr>
        <w:t xml:space="preserve">the creation of </w:t>
      </w:r>
      <w:r w:rsidRPr="00982960">
        <w:rPr>
          <w:rStyle w:val="Emphasis"/>
          <w:highlight w:val="cyan"/>
        </w:rPr>
        <w:t>culture</w:t>
      </w:r>
      <w:r w:rsidRPr="00661174">
        <w:rPr>
          <w:rStyle w:val="StyleUnderline"/>
        </w:rPr>
        <w:t xml:space="preserve"> are a </w:t>
      </w:r>
      <w:r w:rsidRPr="00982960">
        <w:rPr>
          <w:rStyle w:val="Emphasis"/>
          <w:highlight w:val="cyan"/>
        </w:rPr>
        <w:t>radical</w:t>
      </w:r>
      <w:r w:rsidRPr="00982960">
        <w:rPr>
          <w:rStyle w:val="StyleUnderline"/>
          <w:highlight w:val="cyan"/>
        </w:rPr>
        <w:t xml:space="preserve"> novelty</w:t>
      </w:r>
      <w:r w:rsidRPr="00661174">
        <w:rPr>
          <w:rStyle w:val="StyleUnderline"/>
        </w:rPr>
        <w:t xml:space="preserve"> in the history of evolution</w:t>
      </w:r>
      <w:r w:rsidRPr="00661174">
        <w:rPr>
          <w:sz w:val="14"/>
        </w:rPr>
        <w:t xml:space="preserve">, for </w:t>
      </w:r>
      <w:r w:rsidRPr="00661174">
        <w:rPr>
          <w:rStyle w:val="StyleUnderline"/>
        </w:rPr>
        <w:t>these</w:t>
      </w:r>
      <w:r w:rsidRPr="00661174">
        <w:rPr>
          <w:sz w:val="14"/>
        </w:rPr>
        <w:t xml:space="preserve"> often </w:t>
      </w:r>
      <w:r w:rsidRPr="00982960">
        <w:rPr>
          <w:rStyle w:val="StyleUnderline"/>
          <w:highlight w:val="cyan"/>
        </w:rPr>
        <w:t>offer</w:t>
      </w:r>
      <w:r w:rsidRPr="00661174">
        <w:rPr>
          <w:sz w:val="14"/>
        </w:rPr>
        <w:t xml:space="preserve"> imperfect or even </w:t>
      </w:r>
      <w:r w:rsidRPr="00982960">
        <w:rPr>
          <w:rStyle w:val="Emphasis"/>
          <w:highlight w:val="cyan"/>
        </w:rPr>
        <w:t>“rebellious” responses</w:t>
      </w:r>
      <w:r w:rsidRPr="00661174">
        <w:rPr>
          <w:sz w:val="14"/>
        </w:rPr>
        <w:t xml:space="preserve">, many of which </w:t>
      </w:r>
      <w:r w:rsidRPr="00661174">
        <w:rPr>
          <w:rStyle w:val="StyleUnderline"/>
        </w:rPr>
        <w:t xml:space="preserve">go </w:t>
      </w:r>
      <w:r w:rsidRPr="00982960">
        <w:rPr>
          <w:rStyle w:val="Emphasis"/>
          <w:highlight w:val="cyan"/>
        </w:rPr>
        <w:t>against</w:t>
      </w:r>
      <w:r w:rsidRPr="00982960">
        <w:rPr>
          <w:rStyle w:val="StyleUnderline"/>
          <w:highlight w:val="cyan"/>
        </w:rPr>
        <w:t xml:space="preserve"> the </w:t>
      </w:r>
      <w:r w:rsidRPr="00982960">
        <w:rPr>
          <w:rStyle w:val="Emphasis"/>
          <w:highlight w:val="cyan"/>
        </w:rPr>
        <w:t>dictates</w:t>
      </w:r>
      <w:r w:rsidRPr="00982960">
        <w:rPr>
          <w:rStyle w:val="StyleUnderline"/>
          <w:highlight w:val="cyan"/>
        </w:rPr>
        <w:t xml:space="preserve"> of </w:t>
      </w:r>
      <w:r w:rsidRPr="00982960">
        <w:rPr>
          <w:rStyle w:val="Emphasis"/>
          <w:highlight w:val="cyan"/>
        </w:rPr>
        <w:t>nature’s</w:t>
      </w:r>
      <w:r w:rsidRPr="00661174">
        <w:rPr>
          <w:rStyle w:val="StyleUnderline"/>
        </w:rPr>
        <w:t xml:space="preserve"> own </w:t>
      </w:r>
      <w:r w:rsidRPr="00982960">
        <w:rPr>
          <w:rStyle w:val="Emphasis"/>
          <w:highlight w:val="cyan"/>
        </w:rPr>
        <w:t>laws</w:t>
      </w:r>
      <w:r w:rsidRPr="00661174">
        <w:rPr>
          <w:sz w:val="14"/>
        </w:rPr>
        <w:t>: “If nature can be considered as indifferent, unpredictable, unpredictable, then human consciousness creates the possibility of question the ways of nature. The emergence of human consciousness is associated with evolutionary developments in the brain, behavior, and mind that ultimately lead to the creation of culture, a radical novelty in the movement of natural history. The emergence of neurons, with the emergence of the diversification of behavior and the paving of the path to the mind, is a momentary event in the great trajectory. But the appearance of the conscious brain, capable of self-reflection, is the next great moment. It is the opening of the way to a rebellious and imperfect response to the dictates of a careless nature” (Damasio, 2010, p.287).</w:t>
      </w:r>
    </w:p>
    <w:p w14:paraId="4D8936F7" w14:textId="77777777" w:rsidR="00607BD7" w:rsidRDefault="00607BD7" w:rsidP="00607BD7">
      <w:pPr>
        <w:rPr>
          <w:rStyle w:val="StyleUnderline"/>
        </w:rPr>
      </w:pPr>
      <w:r w:rsidRPr="00661174">
        <w:rPr>
          <w:sz w:val="14"/>
        </w:rPr>
        <w:t xml:space="preserve">As Adrian Johnston argues, </w:t>
      </w:r>
      <w:r w:rsidRPr="00661174">
        <w:rPr>
          <w:rStyle w:val="StyleUnderline"/>
        </w:rPr>
        <w:t xml:space="preserve">the </w:t>
      </w:r>
      <w:r w:rsidRPr="00661174">
        <w:rPr>
          <w:rStyle w:val="Emphasis"/>
        </w:rPr>
        <w:t xml:space="preserve">biological </w:t>
      </w:r>
      <w:r w:rsidRPr="00982960">
        <w:rPr>
          <w:rStyle w:val="Emphasis"/>
          <w:highlight w:val="cyan"/>
        </w:rPr>
        <w:t>sciences</w:t>
      </w:r>
      <w:r w:rsidRPr="00982960">
        <w:rPr>
          <w:rStyle w:val="StyleUnderline"/>
          <w:highlight w:val="cyan"/>
        </w:rPr>
        <w:t xml:space="preserve"> need to</w:t>
      </w:r>
      <w:r w:rsidRPr="00661174">
        <w:rPr>
          <w:sz w:val="14"/>
        </w:rPr>
        <w:t xml:space="preserve"> be able to </w:t>
      </w:r>
      <w:r w:rsidRPr="00982960">
        <w:rPr>
          <w:rStyle w:val="Emphasis"/>
          <w:highlight w:val="cyan"/>
        </w:rPr>
        <w:t>detach</w:t>
      </w:r>
      <w:r w:rsidRPr="00661174">
        <w:rPr>
          <w:sz w:val="14"/>
        </w:rPr>
        <w:t xml:space="preserve"> themselves </w:t>
      </w:r>
      <w:r w:rsidRPr="00982960">
        <w:rPr>
          <w:rStyle w:val="StyleUnderline"/>
          <w:highlight w:val="cyan"/>
        </w:rPr>
        <w:t>from</w:t>
      </w:r>
      <w:r w:rsidRPr="00661174">
        <w:rPr>
          <w:rStyle w:val="StyleUnderline"/>
        </w:rPr>
        <w:t xml:space="preserve"> the idea of </w:t>
      </w:r>
      <w:r w:rsidRPr="00982960">
        <w:rPr>
          <w:rStyle w:val="Emphasis"/>
          <w:highlight w:val="cyan"/>
        </w:rPr>
        <w:t>organicity</w:t>
      </w:r>
      <w:r w:rsidRPr="00661174">
        <w:rPr>
          <w:sz w:val="14"/>
        </w:rPr>
        <w:t xml:space="preserve"> (in the sense of a complete and harmonic whole) </w:t>
      </w:r>
      <w:r w:rsidRPr="00982960">
        <w:rPr>
          <w:rStyle w:val="StyleUnderline"/>
          <w:highlight w:val="cyan"/>
        </w:rPr>
        <w:t>to conceive</w:t>
      </w:r>
      <w:r w:rsidRPr="00661174">
        <w:rPr>
          <w:rStyle w:val="StyleUnderline"/>
        </w:rPr>
        <w:t xml:space="preserve"> the brain</w:t>
      </w:r>
      <w:r w:rsidRPr="00661174">
        <w:rPr>
          <w:sz w:val="14"/>
        </w:rPr>
        <w:t xml:space="preserve"> in a way that is more compatible </w:t>
      </w:r>
      <w:r w:rsidRPr="00661174">
        <w:rPr>
          <w:rStyle w:val="StyleUnderline"/>
        </w:rPr>
        <w:t xml:space="preserve">with the </w:t>
      </w:r>
      <w:r w:rsidRPr="00661174">
        <w:rPr>
          <w:rStyle w:val="Emphasis"/>
        </w:rPr>
        <w:t>richness</w:t>
      </w:r>
      <w:r w:rsidRPr="00661174">
        <w:rPr>
          <w:rStyle w:val="StyleUnderline"/>
        </w:rPr>
        <w:t xml:space="preserve"> and </w:t>
      </w:r>
      <w:r w:rsidRPr="00661174">
        <w:rPr>
          <w:rStyle w:val="Emphasis"/>
        </w:rPr>
        <w:t>complexity</w:t>
      </w:r>
      <w:r w:rsidRPr="00661174">
        <w:rPr>
          <w:rStyle w:val="StyleUnderline"/>
        </w:rPr>
        <w:t xml:space="preserve"> of </w:t>
      </w:r>
      <w:r w:rsidRPr="000F7AA1">
        <w:rPr>
          <w:rStyle w:val="StyleUnderline"/>
          <w:highlight w:val="cyan"/>
        </w:rPr>
        <w:t xml:space="preserve">human beings </w:t>
      </w:r>
      <w:r w:rsidRPr="00982960">
        <w:rPr>
          <w:rStyle w:val="StyleUnderline"/>
          <w:highlight w:val="cyan"/>
        </w:rPr>
        <w:t xml:space="preserve">as </w:t>
      </w:r>
      <w:r w:rsidRPr="00982960">
        <w:rPr>
          <w:rStyle w:val="Emphasis"/>
          <w:highlight w:val="cyan"/>
        </w:rPr>
        <w:t>speaking beings</w:t>
      </w:r>
      <w:r w:rsidRPr="00661174">
        <w:rPr>
          <w:sz w:val="14"/>
        </w:rPr>
        <w:t xml:space="preserve">, as beings carrying within themselves something more than the organic. For him, to do justice to the rich and unpredictable kind of subject humans beings are, life sciences should complement the worldview of their spontaneous organicism with the notion that there is something more in the organic than the organic itself (Johnston, 2013). However, this non-organicity of the human brain should not be understood simply as equivalent to the inorganic. Johnston proposes that we call “anorganic” this non-organicity that is distinct from the inorganic. Unlike the inorganic, the term anorganic, as Johnston conceives it, designates the flaws in the organic structure and the dynamics engendered in and by the non-whole biological systems. For Johnston, </w:t>
      </w:r>
      <w:r w:rsidRPr="00982960">
        <w:rPr>
          <w:rStyle w:val="Emphasis"/>
          <w:highlight w:val="cyan"/>
        </w:rPr>
        <w:t>scientific</w:t>
      </w:r>
      <w:r w:rsidRPr="00982960">
        <w:rPr>
          <w:rStyle w:val="StyleUnderline"/>
          <w:highlight w:val="cyan"/>
        </w:rPr>
        <w:t xml:space="preserve"> </w:t>
      </w:r>
      <w:r w:rsidRPr="00982960">
        <w:rPr>
          <w:rStyle w:val="Emphasis"/>
          <w:highlight w:val="cyan"/>
        </w:rPr>
        <w:t>findings</w:t>
      </w:r>
      <w:r w:rsidRPr="00661174">
        <w:rPr>
          <w:sz w:val="14"/>
        </w:rPr>
        <w:t xml:space="preserve"> as those described above, </w:t>
      </w:r>
      <w:r w:rsidRPr="00982960">
        <w:rPr>
          <w:rStyle w:val="StyleUnderline"/>
          <w:highlight w:val="cyan"/>
        </w:rPr>
        <w:t>show that the biomaterial</w:t>
      </w:r>
      <w:r w:rsidRPr="00661174">
        <w:rPr>
          <w:rStyle w:val="StyleUnderline"/>
        </w:rPr>
        <w:t xml:space="preserve"> substance of evolution </w:t>
      </w:r>
      <w:r w:rsidRPr="00982960">
        <w:rPr>
          <w:rStyle w:val="StyleUnderline"/>
          <w:highlight w:val="cyan"/>
        </w:rPr>
        <w:t xml:space="preserve">seems to </w:t>
      </w:r>
      <w:r w:rsidRPr="00982960">
        <w:rPr>
          <w:rStyle w:val="Emphasis"/>
          <w:highlight w:val="cyan"/>
        </w:rPr>
        <w:t>reflexively negate</w:t>
      </w:r>
      <w:r w:rsidRPr="00982960">
        <w:rPr>
          <w:rStyle w:val="StyleUnderline"/>
          <w:highlight w:val="cyan"/>
        </w:rPr>
        <w:t xml:space="preserve"> its own </w:t>
      </w:r>
      <w:r w:rsidRPr="00982960">
        <w:rPr>
          <w:rStyle w:val="Emphasis"/>
          <w:highlight w:val="cyan"/>
        </w:rPr>
        <w:t>controls</w:t>
      </w:r>
      <w:r w:rsidRPr="00661174">
        <w:rPr>
          <w:rStyle w:val="StyleUnderline"/>
        </w:rPr>
        <w:t xml:space="preserve"> and causal </w:t>
      </w:r>
      <w:r w:rsidRPr="00661174">
        <w:rPr>
          <w:rStyle w:val="Emphasis"/>
        </w:rPr>
        <w:t>influences</w:t>
      </w:r>
      <w:r w:rsidRPr="00661174">
        <w:rPr>
          <w:rStyle w:val="StyleUnderline"/>
        </w:rPr>
        <w:t xml:space="preserve">, giving rise to beings whose </w:t>
      </w:r>
      <w:r w:rsidRPr="00661174">
        <w:rPr>
          <w:rStyle w:val="Emphasis"/>
        </w:rPr>
        <w:t>complex plasticity escapes governance</w:t>
      </w:r>
      <w:r w:rsidRPr="00661174">
        <w:rPr>
          <w:rStyle w:val="StyleUnderline"/>
        </w:rPr>
        <w:t xml:space="preserve"> evolutionary-genetic nature.</w:t>
      </w:r>
    </w:p>
    <w:p w14:paraId="240E8204" w14:textId="77777777" w:rsidR="00607BD7" w:rsidRPr="00EE1338" w:rsidRDefault="00607BD7" w:rsidP="00607BD7">
      <w:pPr>
        <w:pStyle w:val="Heading4"/>
      </w:pPr>
      <w:r>
        <w:rPr>
          <w:u w:val="single"/>
        </w:rPr>
        <w:t>LESION</w:t>
      </w:r>
      <w:r>
        <w:t xml:space="preserve">, deep </w:t>
      </w:r>
      <w:r>
        <w:rPr>
          <w:u w:val="single"/>
        </w:rPr>
        <w:t>BRAIN STIMULATION</w:t>
      </w:r>
      <w:r>
        <w:t xml:space="preserve">, and </w:t>
      </w:r>
      <w:r w:rsidRPr="00EE1338">
        <w:rPr>
          <w:u w:val="single"/>
        </w:rPr>
        <w:t>PHARMACEUTICAL RESEARCH</w:t>
      </w:r>
      <w:r>
        <w:t xml:space="preserve"> prove psychoanalysis.</w:t>
      </w:r>
    </w:p>
    <w:p w14:paraId="5B9E9696" w14:textId="77777777" w:rsidR="00607BD7" w:rsidRPr="00846598" w:rsidRDefault="00607BD7" w:rsidP="00607BD7">
      <w:r w:rsidRPr="008A5D13">
        <w:t>John</w:t>
      </w:r>
      <w:r>
        <w:rPr>
          <w:rStyle w:val="Style13ptBold"/>
        </w:rPr>
        <w:t xml:space="preserve"> </w:t>
      </w:r>
      <w:r w:rsidRPr="00846598">
        <w:rPr>
          <w:rStyle w:val="Style13ptBold"/>
        </w:rPr>
        <w:t>Dall’Aglio 19</w:t>
      </w:r>
      <w:r w:rsidRPr="00846598">
        <w:t>, Department of Cognitive, Linguistic, and Psychological Sciences, Brown University</w:t>
      </w:r>
      <w:r>
        <w:t>,</w:t>
      </w:r>
      <w:r w:rsidRPr="00846598">
        <w:t xml:space="preserve"> “Of brains and Borromean knots: A Lacanian meta-neuropsychology” </w:t>
      </w:r>
      <w:r w:rsidRPr="008A5D13">
        <w:rPr>
          <w:i/>
          <w:iCs/>
        </w:rPr>
        <w:t>Neuropsychoanalysis</w:t>
      </w:r>
      <w:r w:rsidRPr="00846598">
        <w:t xml:space="preserve">, Vol. 21, 2019 </w:t>
      </w:r>
      <w:r w:rsidRPr="00E502AD">
        <w:t>https://doi.org/10.1080/15294145.2019.1619091</w:t>
      </w:r>
    </w:p>
    <w:p w14:paraId="6E03EF1A" w14:textId="77777777" w:rsidR="00607BD7" w:rsidRPr="008B5BA4" w:rsidRDefault="00607BD7" w:rsidP="00607BD7">
      <w:pPr>
        <w:rPr>
          <w:sz w:val="14"/>
        </w:rPr>
      </w:pPr>
      <w:r w:rsidRPr="008B5BA4">
        <w:rPr>
          <w:sz w:val="14"/>
        </w:rPr>
        <w:t>Affective consciousness and the real</w:t>
      </w:r>
    </w:p>
    <w:p w14:paraId="27F8A6E4" w14:textId="77777777" w:rsidR="00607BD7" w:rsidRPr="008B5BA4" w:rsidRDefault="00607BD7" w:rsidP="00607BD7">
      <w:pPr>
        <w:rPr>
          <w:sz w:val="14"/>
        </w:rPr>
      </w:pPr>
      <w:r w:rsidRPr="00846598">
        <w:rPr>
          <w:rStyle w:val="StyleUnderline"/>
        </w:rPr>
        <w:t xml:space="preserve">Recall the concept of the </w:t>
      </w:r>
      <w:r w:rsidRPr="008B5BA4">
        <w:rPr>
          <w:rStyle w:val="Emphasis"/>
        </w:rPr>
        <w:t>real</w:t>
      </w:r>
      <w:r w:rsidRPr="00846598">
        <w:rPr>
          <w:rStyle w:val="StyleUnderline"/>
        </w:rPr>
        <w:t xml:space="preserve"> as a </w:t>
      </w:r>
      <w:r w:rsidRPr="008B5BA4">
        <w:rPr>
          <w:rStyle w:val="Emphasis"/>
        </w:rPr>
        <w:t>negativity</w:t>
      </w:r>
      <w:r w:rsidRPr="008B5BA4">
        <w:rPr>
          <w:sz w:val="14"/>
        </w:rPr>
        <w:t xml:space="preserve"> (non-representational insistence) </w:t>
      </w:r>
      <w:r w:rsidRPr="00846598">
        <w:rPr>
          <w:rStyle w:val="StyleUnderline"/>
        </w:rPr>
        <w:t>which is present from the beginning. Das Ding emerges simultaneously with understanding yet is outside of it</w:t>
      </w:r>
      <w:r w:rsidRPr="008B5BA4">
        <w:rPr>
          <w:sz w:val="14"/>
        </w:rPr>
        <w:t xml:space="preserve"> (Freud, 1895). </w:t>
      </w:r>
      <w:r w:rsidRPr="008B5BA4">
        <w:rPr>
          <w:rStyle w:val="Emphasis"/>
        </w:rPr>
        <w:t>Reason</w:t>
      </w:r>
      <w:r w:rsidRPr="008B5BA4">
        <w:rPr>
          <w:sz w:val="14"/>
        </w:rPr>
        <w:t xml:space="preserve"> (or cognition, understood as a symbolic-imaginary function) </w:t>
      </w:r>
      <w:r w:rsidRPr="008B5BA4">
        <w:rPr>
          <w:rStyle w:val="Emphasis"/>
        </w:rPr>
        <w:t>cannot represent</w:t>
      </w:r>
      <w:r w:rsidRPr="00846598">
        <w:rPr>
          <w:rStyle w:val="StyleUnderline"/>
        </w:rPr>
        <w:t xml:space="preserve">, and thereby cannot comprehend, </w:t>
      </w:r>
      <w:r w:rsidRPr="008B5BA4">
        <w:rPr>
          <w:rStyle w:val="Emphasis"/>
        </w:rPr>
        <w:t>the real</w:t>
      </w:r>
      <w:r w:rsidRPr="008B5BA4">
        <w:rPr>
          <w:sz w:val="14"/>
        </w:rPr>
        <w:t>. In this way, the limit of reason is within reason (Copjec, 2012; Laplanche, 2011).</w:t>
      </w:r>
    </w:p>
    <w:p w14:paraId="092748A1" w14:textId="77777777" w:rsidR="00607BD7" w:rsidRPr="00846598" w:rsidRDefault="00607BD7" w:rsidP="00607BD7">
      <w:pPr>
        <w:rPr>
          <w:rStyle w:val="StyleUnderline"/>
        </w:rPr>
      </w:pPr>
      <w:r w:rsidRPr="00846598">
        <w:rPr>
          <w:rStyle w:val="StyleUnderline"/>
        </w:rPr>
        <w:t xml:space="preserve">Therefore, </w:t>
      </w:r>
      <w:r w:rsidRPr="008A4000">
        <w:rPr>
          <w:rStyle w:val="Emphasis"/>
          <w:highlight w:val="cyan"/>
        </w:rPr>
        <w:t>neural areas</w:t>
      </w:r>
      <w:r w:rsidRPr="00846598">
        <w:rPr>
          <w:rStyle w:val="StyleUnderline"/>
        </w:rPr>
        <w:t xml:space="preserve"> corresponding to the real should be </w:t>
      </w:r>
      <w:r w:rsidRPr="008B5BA4">
        <w:rPr>
          <w:rStyle w:val="Emphasis"/>
        </w:rPr>
        <w:t>constitutive of</w:t>
      </w:r>
      <w:r w:rsidRPr="00846598">
        <w:rPr>
          <w:rStyle w:val="StyleUnderline"/>
        </w:rPr>
        <w:t xml:space="preserve">, but not identical with, </w:t>
      </w:r>
      <w:r w:rsidRPr="008B5BA4">
        <w:rPr>
          <w:rStyle w:val="Emphasis"/>
        </w:rPr>
        <w:t>cognitive functions</w:t>
      </w:r>
      <w:r w:rsidRPr="008B5BA4">
        <w:rPr>
          <w:sz w:val="14"/>
        </w:rPr>
        <w:t xml:space="preserve">. As non-representational, </w:t>
      </w:r>
      <w:r w:rsidRPr="00846598">
        <w:rPr>
          <w:rStyle w:val="StyleUnderline"/>
        </w:rPr>
        <w:t xml:space="preserve">they should </w:t>
      </w:r>
      <w:r w:rsidRPr="008A4000">
        <w:rPr>
          <w:rStyle w:val="StyleUnderline"/>
          <w:highlight w:val="cyan"/>
        </w:rPr>
        <w:t>insist their presence through</w:t>
      </w:r>
      <w:r w:rsidRPr="00846598">
        <w:rPr>
          <w:rStyle w:val="StyleUnderline"/>
        </w:rPr>
        <w:t xml:space="preserve"> affect and the </w:t>
      </w:r>
      <w:r w:rsidRPr="008A4000">
        <w:rPr>
          <w:rStyle w:val="Emphasis"/>
          <w:highlight w:val="cyan"/>
        </w:rPr>
        <w:t xml:space="preserve">compulsive </w:t>
      </w:r>
      <w:r w:rsidRPr="008A4000">
        <w:rPr>
          <w:rStyle w:val="Emphasis"/>
          <w:highlight w:val="cyan"/>
        </w:rPr>
        <w:lastRenderedPageBreak/>
        <w:t>repetition</w:t>
      </w:r>
      <w:r w:rsidRPr="008A4000">
        <w:rPr>
          <w:rStyle w:val="StyleUnderline"/>
          <w:highlight w:val="cyan"/>
        </w:rPr>
        <w:t xml:space="preserve"> of the </w:t>
      </w:r>
      <w:r w:rsidRPr="008A4000">
        <w:rPr>
          <w:rStyle w:val="Emphasis"/>
          <w:highlight w:val="cyan"/>
        </w:rPr>
        <w:t>drive</w:t>
      </w:r>
      <w:r w:rsidRPr="008B5BA4">
        <w:rPr>
          <w:sz w:val="14"/>
        </w:rPr>
        <w:t xml:space="preserve">. At the core of the subject, </w:t>
      </w:r>
      <w:r w:rsidRPr="00846598">
        <w:rPr>
          <w:rStyle w:val="StyleUnderline"/>
        </w:rPr>
        <w:t xml:space="preserve">the </w:t>
      </w:r>
      <w:r w:rsidRPr="008B5BA4">
        <w:rPr>
          <w:rStyle w:val="Emphasis"/>
        </w:rPr>
        <w:t>real</w:t>
      </w:r>
      <w:r w:rsidRPr="00846598">
        <w:rPr>
          <w:rStyle w:val="StyleUnderline"/>
        </w:rPr>
        <w:t xml:space="preserve"> is also at the </w:t>
      </w:r>
      <w:r w:rsidRPr="008B5BA4">
        <w:rPr>
          <w:rStyle w:val="Emphasis"/>
        </w:rPr>
        <w:t>core</w:t>
      </w:r>
      <w:r w:rsidRPr="00846598">
        <w:rPr>
          <w:rStyle w:val="StyleUnderline"/>
        </w:rPr>
        <w:t xml:space="preserve"> of </w:t>
      </w:r>
      <w:r w:rsidRPr="008B5BA4">
        <w:rPr>
          <w:rStyle w:val="Emphasis"/>
        </w:rPr>
        <w:t>cognition</w:t>
      </w:r>
      <w:r w:rsidRPr="00846598">
        <w:rPr>
          <w:rStyle w:val="StyleUnderline"/>
        </w:rPr>
        <w:t>, while simultaneously the limit of that cognition.</w:t>
      </w:r>
    </w:p>
    <w:p w14:paraId="431A0D1F" w14:textId="77777777" w:rsidR="00607BD7" w:rsidRPr="008B5BA4" w:rsidRDefault="00607BD7" w:rsidP="00607BD7">
      <w:pPr>
        <w:rPr>
          <w:sz w:val="14"/>
        </w:rPr>
      </w:pPr>
      <w:r w:rsidRPr="008B5BA4">
        <w:rPr>
          <w:sz w:val="14"/>
        </w:rPr>
        <w:t>The drive (iteration, source/pressure) refers to the real (Johnston, 2013). Freud (1915a) defined drive as:</w:t>
      </w:r>
    </w:p>
    <w:p w14:paraId="597646C9" w14:textId="77777777" w:rsidR="00607BD7" w:rsidRPr="008B5BA4" w:rsidRDefault="00607BD7" w:rsidP="00607BD7">
      <w:pPr>
        <w:rPr>
          <w:sz w:val="14"/>
        </w:rPr>
      </w:pPr>
      <w:r w:rsidRPr="008B5BA4">
        <w:rPr>
          <w:sz w:val="14"/>
        </w:rPr>
        <w:t>a concept on the frontier between the mental and the somatic, as the psychical representative of stimuli originating from within the organism and reaching the mind, as a measure of the demand made upon the mind for work in consequence of its connection with the body. (Freud, 1915a, pp. 121–122)</w:t>
      </w:r>
    </w:p>
    <w:p w14:paraId="298675C5" w14:textId="77777777" w:rsidR="00607BD7" w:rsidRPr="008B5BA4" w:rsidRDefault="00607BD7" w:rsidP="00607BD7">
      <w:pPr>
        <w:rPr>
          <w:sz w:val="14"/>
        </w:rPr>
      </w:pPr>
      <w:r w:rsidRPr="008A5D13">
        <w:rPr>
          <w:rStyle w:val="Emphasis"/>
        </w:rPr>
        <w:t>Drive</w:t>
      </w:r>
      <w:r w:rsidRPr="008A5D13">
        <w:rPr>
          <w:sz w:val="14"/>
        </w:rPr>
        <w:t xml:space="preserve">, thereby, </w:t>
      </w:r>
      <w:r w:rsidRPr="008A5D13">
        <w:rPr>
          <w:rStyle w:val="StyleUnderline"/>
        </w:rPr>
        <w:t xml:space="preserve">refers to the </w:t>
      </w:r>
      <w:r w:rsidRPr="008A5D13">
        <w:rPr>
          <w:rStyle w:val="Emphasis"/>
        </w:rPr>
        <w:t>demand</w:t>
      </w:r>
      <w:r w:rsidRPr="008A5D13">
        <w:rPr>
          <w:rStyle w:val="StyleUnderline"/>
        </w:rPr>
        <w:t xml:space="preserve"> upon the </w:t>
      </w:r>
      <w:r w:rsidRPr="008A5D13">
        <w:rPr>
          <w:rStyle w:val="Emphasis"/>
        </w:rPr>
        <w:t>mind</w:t>
      </w:r>
      <w:r w:rsidRPr="00D45C6C">
        <w:t xml:space="preserve"> </w:t>
      </w:r>
      <w:r w:rsidRPr="00D45C6C">
        <w:rPr>
          <w:sz w:val="14"/>
          <w:szCs w:val="14"/>
        </w:rPr>
        <w:t>concerning bodily needs</w:t>
      </w:r>
      <w:r w:rsidRPr="008B5BA4">
        <w:rPr>
          <w:sz w:val="14"/>
        </w:rPr>
        <w:t xml:space="preserve">. In the brain, the brainstem and diencephalon contain “need-detectors.” </w:t>
      </w:r>
      <w:r w:rsidRPr="00846598">
        <w:rPr>
          <w:rStyle w:val="StyleUnderline"/>
        </w:rPr>
        <w:t xml:space="preserve">Each has a </w:t>
      </w:r>
      <w:r w:rsidRPr="009A5B52">
        <w:rPr>
          <w:rStyle w:val="Emphasis"/>
        </w:rPr>
        <w:t>homeostatic set-point</w:t>
      </w:r>
      <w:r w:rsidRPr="008B5BA4">
        <w:rPr>
          <w:sz w:val="14"/>
        </w:rPr>
        <w:t xml:space="preserve"> – for example, the ideal amount of salt to have in the blood. The hypothalamus and related systems closely monitor and modulate the internal body (see, for example, Waterson &amp; Horvath, 2015; Williams, Harrold &amp; Cutler, 2000; Woods, Seely, Prote, &amp; Schwartz, 1993). </w:t>
      </w:r>
      <w:r w:rsidRPr="00846598">
        <w:rPr>
          <w:rStyle w:val="StyleUnderline"/>
        </w:rPr>
        <w:t xml:space="preserve">These areas can be </w:t>
      </w:r>
      <w:r w:rsidRPr="009A5B52">
        <w:rPr>
          <w:rStyle w:val="Emphasis"/>
        </w:rPr>
        <w:t>dynamically localized</w:t>
      </w:r>
      <w:r w:rsidRPr="00846598">
        <w:rPr>
          <w:rStyle w:val="StyleUnderline"/>
        </w:rPr>
        <w:t xml:space="preserve"> as</w:t>
      </w:r>
      <w:r w:rsidRPr="008B5BA4">
        <w:rPr>
          <w:sz w:val="14"/>
        </w:rPr>
        <w:t xml:space="preserve"> important points of proximity between the body and the mind, and </w:t>
      </w:r>
      <w:r w:rsidRPr="00846598">
        <w:rPr>
          <w:rStyle w:val="StyleUnderline"/>
        </w:rPr>
        <w:t xml:space="preserve">the </w:t>
      </w:r>
      <w:r w:rsidRPr="009A5B52">
        <w:rPr>
          <w:rStyle w:val="Emphasis"/>
        </w:rPr>
        <w:t>locus</w:t>
      </w:r>
      <w:r w:rsidRPr="00846598">
        <w:rPr>
          <w:rStyle w:val="StyleUnderline"/>
        </w:rPr>
        <w:t xml:space="preserve"> of the </w:t>
      </w:r>
      <w:r w:rsidRPr="009A5B52">
        <w:rPr>
          <w:rStyle w:val="Emphasis"/>
        </w:rPr>
        <w:t>pressure</w:t>
      </w:r>
      <w:r w:rsidRPr="00846598">
        <w:rPr>
          <w:rStyle w:val="StyleUnderline"/>
        </w:rPr>
        <w:t xml:space="preserve"> of the </w:t>
      </w:r>
      <w:r w:rsidRPr="009A5B52">
        <w:rPr>
          <w:rStyle w:val="Emphasis"/>
        </w:rPr>
        <w:t>drive</w:t>
      </w:r>
      <w:r w:rsidRPr="00846598">
        <w:rPr>
          <w:rStyle w:val="StyleUnderline"/>
        </w:rPr>
        <w:t xml:space="preserve"> </w:t>
      </w:r>
      <w:r w:rsidRPr="008B5BA4">
        <w:rPr>
          <w:sz w:val="14"/>
        </w:rPr>
        <w:t>(Solms, 2013).</w:t>
      </w:r>
    </w:p>
    <w:p w14:paraId="2660DDDC" w14:textId="77777777" w:rsidR="00607BD7" w:rsidRPr="008B5BA4" w:rsidRDefault="00607BD7" w:rsidP="00607BD7">
      <w:pPr>
        <w:rPr>
          <w:sz w:val="14"/>
        </w:rPr>
      </w:pPr>
      <w:r w:rsidRPr="00846598">
        <w:rPr>
          <w:rStyle w:val="StyleUnderline"/>
        </w:rPr>
        <w:t xml:space="preserve">These </w:t>
      </w:r>
      <w:r w:rsidRPr="009A5B52">
        <w:rPr>
          <w:rStyle w:val="Emphasis"/>
        </w:rPr>
        <w:t>diencephalic</w:t>
      </w:r>
      <w:r w:rsidRPr="00846598">
        <w:rPr>
          <w:rStyle w:val="StyleUnderline"/>
        </w:rPr>
        <w:t xml:space="preserve"> and </w:t>
      </w:r>
      <w:r w:rsidRPr="008A4000">
        <w:rPr>
          <w:rStyle w:val="Emphasis"/>
          <w:highlight w:val="cyan"/>
        </w:rPr>
        <w:t>upper brainstem</w:t>
      </w:r>
      <w:r w:rsidRPr="008A4000">
        <w:rPr>
          <w:rStyle w:val="StyleUnderline"/>
          <w:highlight w:val="cyan"/>
        </w:rPr>
        <w:t xml:space="preserve"> systems are</w:t>
      </w:r>
      <w:r w:rsidRPr="008A5D13">
        <w:rPr>
          <w:rStyle w:val="StyleUnderline"/>
        </w:rPr>
        <w:t xml:space="preserve"> </w:t>
      </w:r>
      <w:r w:rsidRPr="008A5D13">
        <w:rPr>
          <w:rStyle w:val="Emphasis"/>
        </w:rPr>
        <w:t xml:space="preserve">fundamentally </w:t>
      </w:r>
      <w:r w:rsidRPr="008A4000">
        <w:rPr>
          <w:rStyle w:val="Emphasis"/>
          <w:highlight w:val="cyan"/>
        </w:rPr>
        <w:t>affective</w:t>
      </w:r>
      <w:r w:rsidRPr="008B5BA4">
        <w:rPr>
          <w:sz w:val="14"/>
        </w:rPr>
        <w:t xml:space="preserve"> (Panksepp, 1998; Solms, 2013). </w:t>
      </w:r>
      <w:r w:rsidRPr="00846598">
        <w:rPr>
          <w:rStyle w:val="StyleUnderline"/>
        </w:rPr>
        <w:t xml:space="preserve">Deviations from set-points produce unpleasure, whereas moving towards </w:t>
      </w:r>
      <w:r w:rsidRPr="008A5D13">
        <w:rPr>
          <w:rStyle w:val="StyleUnderline"/>
        </w:rPr>
        <w:t xml:space="preserve">the set-point </w:t>
      </w:r>
      <w:r w:rsidRPr="008A4000">
        <w:rPr>
          <w:rStyle w:val="Emphasis"/>
          <w:highlight w:val="cyan"/>
        </w:rPr>
        <w:t>generates pleasure</w:t>
      </w:r>
      <w:r w:rsidRPr="008A4000">
        <w:rPr>
          <w:sz w:val="14"/>
          <w:highlight w:val="cyan"/>
        </w:rPr>
        <w:t>.</w:t>
      </w:r>
      <w:r w:rsidRPr="008B5BA4">
        <w:rPr>
          <w:sz w:val="14"/>
        </w:rPr>
        <w:t xml:space="preserve"> </w:t>
      </w:r>
      <w:r w:rsidRPr="00846598">
        <w:rPr>
          <w:rStyle w:val="StyleUnderline"/>
        </w:rPr>
        <w:t>One major structure is the periaqueductal gray</w:t>
      </w:r>
      <w:r w:rsidRPr="008B5BA4">
        <w:rPr>
          <w:sz w:val="14"/>
        </w:rPr>
        <w:t xml:space="preserve"> (</w:t>
      </w:r>
      <w:r w:rsidRPr="00846598">
        <w:rPr>
          <w:rStyle w:val="StyleUnderline"/>
        </w:rPr>
        <w:t>PAG</w:t>
      </w:r>
      <w:r w:rsidRPr="008B5BA4">
        <w:rPr>
          <w:sz w:val="14"/>
        </w:rPr>
        <w:t xml:space="preserve">), </w:t>
      </w:r>
      <w:r w:rsidRPr="00846598">
        <w:rPr>
          <w:rStyle w:val="StyleUnderline"/>
        </w:rPr>
        <w:t>which receives projections from these brainstem areas</w:t>
      </w:r>
      <w:r w:rsidRPr="008B5BA4">
        <w:rPr>
          <w:sz w:val="14"/>
        </w:rPr>
        <w:t xml:space="preserve">. </w:t>
      </w:r>
      <w:r w:rsidRPr="008A5D13">
        <w:rPr>
          <w:rStyle w:val="Emphasis"/>
        </w:rPr>
        <w:t>Stimulation</w:t>
      </w:r>
      <w:r w:rsidRPr="008A5D13">
        <w:rPr>
          <w:rStyle w:val="StyleUnderline"/>
        </w:rPr>
        <w:t xml:space="preserve"> of the </w:t>
      </w:r>
      <w:r w:rsidRPr="008A5D13">
        <w:rPr>
          <w:rStyle w:val="Emphasis"/>
        </w:rPr>
        <w:t>ventral columns</w:t>
      </w:r>
      <w:r w:rsidRPr="008A5D13">
        <w:rPr>
          <w:rStyle w:val="StyleUnderline"/>
        </w:rPr>
        <w:t xml:space="preserve"> of the PAG </w:t>
      </w:r>
      <w:r w:rsidRPr="008A5D13">
        <w:rPr>
          <w:rStyle w:val="Emphasis"/>
        </w:rPr>
        <w:t>induces</w:t>
      </w:r>
      <w:r w:rsidRPr="008A5D13">
        <w:rPr>
          <w:rStyle w:val="StyleUnderline"/>
        </w:rPr>
        <w:t xml:space="preserve"> feelings of </w:t>
      </w:r>
      <w:r w:rsidRPr="008A5D13">
        <w:rPr>
          <w:rStyle w:val="Emphasis"/>
        </w:rPr>
        <w:t>extreme pleasure</w:t>
      </w:r>
      <w:r w:rsidRPr="008A5D13">
        <w:rPr>
          <w:rStyle w:val="StyleUnderline"/>
        </w:rPr>
        <w:t>,</w:t>
      </w:r>
      <w:r w:rsidRPr="00D45C6C">
        <w:rPr>
          <w:rStyle w:val="StyleUnderline"/>
        </w:rPr>
        <w:t xml:space="preserve"> whereas stimulation of the dorsal columns corresponds to feelings of </w:t>
      </w:r>
      <w:r w:rsidRPr="00D45C6C">
        <w:rPr>
          <w:rStyle w:val="Emphasis"/>
        </w:rPr>
        <w:t>excruciating pain</w:t>
      </w:r>
      <w:r w:rsidRPr="00D45C6C">
        <w:rPr>
          <w:sz w:val="14"/>
        </w:rPr>
        <w:t xml:space="preserve">. </w:t>
      </w:r>
      <w:r w:rsidRPr="00D45C6C">
        <w:rPr>
          <w:rStyle w:val="StyleUnderline"/>
        </w:rPr>
        <w:t>Here, one finds the</w:t>
      </w:r>
      <w:r w:rsidRPr="00846598">
        <w:rPr>
          <w:rStyle w:val="StyleUnderline"/>
        </w:rPr>
        <w:t xml:space="preserve"> pleasure principle as a key dynamic in the process of maintaining homeostasis</w:t>
      </w:r>
      <w:r w:rsidRPr="008B5BA4">
        <w:rPr>
          <w:sz w:val="14"/>
        </w:rPr>
        <w:t xml:space="preserve"> (Solms &amp; Turnbull, 2002).</w:t>
      </w:r>
    </w:p>
    <w:p w14:paraId="6D2C0BD9" w14:textId="77777777" w:rsidR="00607BD7" w:rsidRPr="008B5BA4" w:rsidRDefault="00607BD7" w:rsidP="00607BD7">
      <w:pPr>
        <w:rPr>
          <w:sz w:val="14"/>
        </w:rPr>
      </w:pPr>
      <w:r w:rsidRPr="008B5BA4">
        <w:rPr>
          <w:sz w:val="14"/>
        </w:rPr>
        <w:t xml:space="preserve">Importantly, </w:t>
      </w:r>
      <w:r w:rsidRPr="008A5D13">
        <w:rPr>
          <w:rStyle w:val="StyleUnderline"/>
        </w:rPr>
        <w:t xml:space="preserve">this </w:t>
      </w:r>
      <w:r w:rsidRPr="008A5D13">
        <w:rPr>
          <w:rStyle w:val="Emphasis"/>
        </w:rPr>
        <w:t>affective system</w:t>
      </w:r>
      <w:r w:rsidRPr="008A5D13">
        <w:rPr>
          <w:rStyle w:val="StyleUnderline"/>
        </w:rPr>
        <w:t xml:space="preserve"> is </w:t>
      </w:r>
      <w:r w:rsidRPr="008A5D13">
        <w:rPr>
          <w:rStyle w:val="Emphasis"/>
        </w:rPr>
        <w:t>fundamental</w:t>
      </w:r>
      <w:r w:rsidRPr="008A5D13">
        <w:rPr>
          <w:rStyle w:val="StyleUnderline"/>
        </w:rPr>
        <w:t xml:space="preserve"> to </w:t>
      </w:r>
      <w:r w:rsidRPr="008A5D13">
        <w:rPr>
          <w:rStyle w:val="Emphasis"/>
        </w:rPr>
        <w:t>consciousness</w:t>
      </w:r>
      <w:r w:rsidRPr="008B5BA4">
        <w:rPr>
          <w:sz w:val="14"/>
        </w:rPr>
        <w:t xml:space="preserve">, the feeling state of being. </w:t>
      </w:r>
      <w:r w:rsidRPr="00846598">
        <w:rPr>
          <w:rStyle w:val="StyleUnderline"/>
        </w:rPr>
        <w:t>Disturbances to upper areas of the brain disrupt cognitive and emotional functions, but the subject retains affective being</w:t>
      </w:r>
      <w:r w:rsidRPr="008B5BA4">
        <w:rPr>
          <w:sz w:val="14"/>
        </w:rPr>
        <w:t xml:space="preserve"> (Penfield &amp; Jasper, 1954). For example, hydranencephalic patients are born with little-to-no cortex but intact subcortical affective circuits (Merker, 2007; Shewmon, Holmes, &amp; Byrne, 1999). These patients are still conscious in the affective sense and respond to the environment through these circuits. Summarizing these various lines of evidence, Solms (2013) argues that consciousness can exist without cortex.</w:t>
      </w:r>
    </w:p>
    <w:p w14:paraId="4DCF763F" w14:textId="77777777" w:rsidR="00607BD7" w:rsidRPr="008B5BA4" w:rsidRDefault="00607BD7" w:rsidP="00607BD7">
      <w:pPr>
        <w:rPr>
          <w:sz w:val="14"/>
        </w:rPr>
      </w:pPr>
      <w:r w:rsidRPr="008B5BA4">
        <w:rPr>
          <w:sz w:val="14"/>
        </w:rPr>
        <w:t xml:space="preserve">However, </w:t>
      </w:r>
      <w:r w:rsidRPr="00846598">
        <w:rPr>
          <w:rStyle w:val="StyleUnderline"/>
        </w:rPr>
        <w:t>damage to</w:t>
      </w:r>
      <w:r w:rsidRPr="008B5BA4">
        <w:rPr>
          <w:sz w:val="14"/>
        </w:rPr>
        <w:t xml:space="preserve"> these </w:t>
      </w:r>
      <w:r w:rsidRPr="00846598">
        <w:rPr>
          <w:rStyle w:val="StyleUnderline"/>
        </w:rPr>
        <w:t>affective circuits significantly impairs consciousness</w:t>
      </w:r>
      <w:r w:rsidRPr="008B5BA4">
        <w:rPr>
          <w:sz w:val="14"/>
        </w:rPr>
        <w:t xml:space="preserve"> (along with cognition). In fact, </w:t>
      </w:r>
      <w:r w:rsidRPr="008A5D13">
        <w:rPr>
          <w:rStyle w:val="StyleUnderline"/>
        </w:rPr>
        <w:t xml:space="preserve">a </w:t>
      </w:r>
      <w:r w:rsidRPr="008A5D13">
        <w:rPr>
          <w:rStyle w:val="Emphasis"/>
        </w:rPr>
        <w:t>lesion</w:t>
      </w:r>
      <w:r w:rsidRPr="008A5D13">
        <w:rPr>
          <w:rStyle w:val="StyleUnderline"/>
        </w:rPr>
        <w:t xml:space="preserve"> to the PAG completely </w:t>
      </w:r>
      <w:r w:rsidRPr="008A5D13">
        <w:rPr>
          <w:rStyle w:val="Emphasis"/>
        </w:rPr>
        <w:t>wipes out consciousness</w:t>
      </w:r>
      <w:r w:rsidRPr="008A5D13">
        <w:rPr>
          <w:rStyle w:val="StyleUnderline"/>
        </w:rPr>
        <w:t>,</w:t>
      </w:r>
      <w:r w:rsidRPr="00846598">
        <w:rPr>
          <w:rStyle w:val="StyleUnderline"/>
        </w:rPr>
        <w:t xml:space="preserve"> extinguishing </w:t>
      </w:r>
      <w:r w:rsidRPr="009F5A78">
        <w:rPr>
          <w:rStyle w:val="Emphasis"/>
        </w:rPr>
        <w:t>affective being</w:t>
      </w:r>
      <w:r w:rsidRPr="008B5BA4">
        <w:rPr>
          <w:sz w:val="14"/>
        </w:rPr>
        <w:t xml:space="preserve">. </w:t>
      </w:r>
      <w:r w:rsidRPr="00846598">
        <w:rPr>
          <w:rStyle w:val="StyleUnderline"/>
        </w:rPr>
        <w:t>This supports the critical role of the upper brainstem in the generation of consciousness</w:t>
      </w:r>
      <w:r w:rsidRPr="008B5BA4">
        <w:rPr>
          <w:sz w:val="14"/>
        </w:rPr>
        <w:t xml:space="preserve"> (Moruzzi &amp; Magoun, 1949), </w:t>
      </w:r>
      <w:r w:rsidRPr="00846598">
        <w:rPr>
          <w:rStyle w:val="StyleUnderline"/>
        </w:rPr>
        <w:t xml:space="preserve">which leads Solms (2013) to conclude that </w:t>
      </w:r>
      <w:r w:rsidRPr="008A5D13">
        <w:rPr>
          <w:rStyle w:val="Emphasis"/>
        </w:rPr>
        <w:t>affective consciousness</w:t>
      </w:r>
      <w:r w:rsidRPr="008A5D13">
        <w:rPr>
          <w:rStyle w:val="StyleUnderline"/>
        </w:rPr>
        <w:t xml:space="preserve"> is the </w:t>
      </w:r>
      <w:r w:rsidRPr="008A5D13">
        <w:rPr>
          <w:rStyle w:val="Emphasis"/>
        </w:rPr>
        <w:t>bedrock</w:t>
      </w:r>
      <w:r w:rsidRPr="008A5D13">
        <w:rPr>
          <w:rStyle w:val="StyleUnderline"/>
        </w:rPr>
        <w:t xml:space="preserve"> of consciousness. Later </w:t>
      </w:r>
      <w:r w:rsidRPr="008A5D13">
        <w:rPr>
          <w:rStyle w:val="Emphasis"/>
        </w:rPr>
        <w:t>cognitive functions</w:t>
      </w:r>
      <w:r w:rsidRPr="008A5D13">
        <w:rPr>
          <w:sz w:val="14"/>
        </w:rPr>
        <w:t xml:space="preserve"> of the cortex </w:t>
      </w:r>
      <w:r w:rsidRPr="008A5D13">
        <w:rPr>
          <w:rStyle w:val="StyleUnderline"/>
        </w:rPr>
        <w:t xml:space="preserve">depend upon and are </w:t>
      </w:r>
      <w:r w:rsidRPr="008A5D13">
        <w:rPr>
          <w:rStyle w:val="Emphasis"/>
        </w:rPr>
        <w:t>shaped</w:t>
      </w:r>
      <w:r w:rsidRPr="008A5D13">
        <w:rPr>
          <w:rStyle w:val="StyleUnderline"/>
        </w:rPr>
        <w:t xml:space="preserve"> by the </w:t>
      </w:r>
      <w:r w:rsidRPr="008A5D13">
        <w:rPr>
          <w:rStyle w:val="Emphasis"/>
        </w:rPr>
        <w:t>affective circuits</w:t>
      </w:r>
      <w:r w:rsidRPr="00846598">
        <w:rPr>
          <w:rStyle w:val="StyleUnderline"/>
        </w:rPr>
        <w:t xml:space="preserve"> which function prior to them</w:t>
      </w:r>
      <w:r w:rsidRPr="008B5BA4">
        <w:rPr>
          <w:sz w:val="14"/>
        </w:rPr>
        <w:t xml:space="preserve"> (Panksepp, 1998; Solms &amp; Turnbull, 2002).</w:t>
      </w:r>
    </w:p>
    <w:p w14:paraId="2AF836D0" w14:textId="77777777" w:rsidR="00607BD7" w:rsidRPr="008B5BA4" w:rsidRDefault="00607BD7" w:rsidP="00607BD7">
      <w:pPr>
        <w:rPr>
          <w:sz w:val="14"/>
        </w:rPr>
      </w:pPr>
      <w:r w:rsidRPr="00846598">
        <w:rPr>
          <w:rStyle w:val="StyleUnderline"/>
        </w:rPr>
        <w:t>With its</w:t>
      </w:r>
      <w:r w:rsidRPr="008B5BA4">
        <w:rPr>
          <w:sz w:val="14"/>
        </w:rPr>
        <w:t xml:space="preserve"> (extimate) </w:t>
      </w:r>
      <w:r w:rsidRPr="00846598">
        <w:rPr>
          <w:rStyle w:val="StyleUnderline"/>
        </w:rPr>
        <w:t>relationship with the internal body via homeostasis and drives</w:t>
      </w:r>
      <w:r w:rsidRPr="008B5BA4">
        <w:rPr>
          <w:sz w:val="14"/>
        </w:rPr>
        <w:t xml:space="preserve">, </w:t>
      </w:r>
      <w:r w:rsidRPr="008A5D13">
        <w:rPr>
          <w:rStyle w:val="StyleUnderline"/>
        </w:rPr>
        <w:t xml:space="preserve">the </w:t>
      </w:r>
      <w:r w:rsidRPr="008A5D13">
        <w:rPr>
          <w:rStyle w:val="Emphasis"/>
        </w:rPr>
        <w:t>upper brainstem</w:t>
      </w:r>
      <w:r w:rsidRPr="00846598">
        <w:rPr>
          <w:rStyle w:val="StyleUnderline"/>
        </w:rPr>
        <w:t xml:space="preserve"> and associated </w:t>
      </w:r>
      <w:r w:rsidRPr="008B5BA4">
        <w:rPr>
          <w:rStyle w:val="StyleUnderline"/>
        </w:rPr>
        <w:t xml:space="preserve">structures </w:t>
      </w:r>
      <w:r w:rsidRPr="008A4000">
        <w:rPr>
          <w:rStyle w:val="Emphasis"/>
          <w:highlight w:val="cyan"/>
        </w:rPr>
        <w:t>correspond</w:t>
      </w:r>
      <w:r w:rsidRPr="008B5BA4">
        <w:rPr>
          <w:rStyle w:val="StyleUnderline"/>
        </w:rPr>
        <w:t xml:space="preserve"> functionally </w:t>
      </w:r>
      <w:r w:rsidRPr="008A4000">
        <w:rPr>
          <w:rStyle w:val="StyleUnderline"/>
          <w:highlight w:val="cyan"/>
        </w:rPr>
        <w:t xml:space="preserve">to Freud’s </w:t>
      </w:r>
      <w:r w:rsidRPr="008A4000">
        <w:rPr>
          <w:rStyle w:val="Emphasis"/>
          <w:highlight w:val="cyan"/>
        </w:rPr>
        <w:t>id</w:t>
      </w:r>
      <w:r w:rsidRPr="008B5BA4">
        <w:rPr>
          <w:rStyle w:val="StyleUnderline"/>
        </w:rPr>
        <w:t>.</w:t>
      </w:r>
      <w:r w:rsidRPr="008B5BA4">
        <w:rPr>
          <w:sz w:val="14"/>
        </w:rPr>
        <w:t xml:space="preserve"> In contrast, </w:t>
      </w:r>
      <w:r w:rsidRPr="00846598">
        <w:rPr>
          <w:rStyle w:val="StyleUnderline"/>
        </w:rPr>
        <w:t xml:space="preserve">the </w:t>
      </w:r>
      <w:r w:rsidRPr="009F5A78">
        <w:rPr>
          <w:rStyle w:val="Emphasis"/>
        </w:rPr>
        <w:t>cortical focus</w:t>
      </w:r>
      <w:r w:rsidRPr="00846598">
        <w:rPr>
          <w:rStyle w:val="StyleUnderline"/>
        </w:rPr>
        <w:t xml:space="preserve"> on exteroception corresponds to </w:t>
      </w:r>
      <w:r w:rsidRPr="009F5A78">
        <w:rPr>
          <w:rStyle w:val="Emphasis"/>
        </w:rPr>
        <w:t>Freud’s ego</w:t>
      </w:r>
      <w:r w:rsidRPr="008B5BA4">
        <w:rPr>
          <w:sz w:val="14"/>
        </w:rPr>
        <w:t>. Since the upper brainstem is intrinsically conscious (i.e. its activity generates the affective bedrock of consciousness) and the cortex is dependent on the brainstem for consciousness, Solms (2013) argues that the id is fundamentally conscious. Rather than the nucleus of the unconscious, the id is the font of consciousness.</w:t>
      </w:r>
    </w:p>
    <w:p w14:paraId="0F5BA0EF" w14:textId="77777777" w:rsidR="00607BD7" w:rsidRPr="008B5BA4" w:rsidRDefault="00607BD7" w:rsidP="00607BD7">
      <w:pPr>
        <w:rPr>
          <w:sz w:val="14"/>
        </w:rPr>
      </w:pPr>
      <w:r w:rsidRPr="008B5BA4">
        <w:rPr>
          <w:sz w:val="14"/>
        </w:rPr>
        <w:t xml:space="preserve">More specifically, </w:t>
      </w:r>
      <w:r w:rsidRPr="008A5D13">
        <w:rPr>
          <w:rStyle w:val="StyleUnderline"/>
        </w:rPr>
        <w:t xml:space="preserve">the </w:t>
      </w:r>
      <w:r w:rsidRPr="008A5D13">
        <w:rPr>
          <w:rStyle w:val="Emphasis"/>
        </w:rPr>
        <w:t>id</w:t>
      </w:r>
      <w:r w:rsidRPr="008A5D13">
        <w:rPr>
          <w:sz w:val="14"/>
        </w:rPr>
        <w:t xml:space="preserve"> (</w:t>
      </w:r>
      <w:r w:rsidRPr="008A5D13">
        <w:rPr>
          <w:rStyle w:val="StyleUnderline"/>
        </w:rPr>
        <w:t>upper brainstem</w:t>
      </w:r>
      <w:r w:rsidRPr="00846598">
        <w:rPr>
          <w:rStyle w:val="StyleUnderline"/>
        </w:rPr>
        <w:t xml:space="preserve"> and associated structures</w:t>
      </w:r>
      <w:r w:rsidRPr="008B5BA4">
        <w:rPr>
          <w:sz w:val="14"/>
        </w:rPr>
        <w:t xml:space="preserve">) </w:t>
      </w:r>
      <w:r w:rsidRPr="008A5D13">
        <w:rPr>
          <w:rStyle w:val="StyleUnderline"/>
        </w:rPr>
        <w:t xml:space="preserve">is </w:t>
      </w:r>
      <w:r w:rsidRPr="008A5D13">
        <w:rPr>
          <w:rStyle w:val="Emphasis"/>
        </w:rPr>
        <w:t>affectively conscious</w:t>
      </w:r>
      <w:r w:rsidRPr="008A5D13">
        <w:rPr>
          <w:sz w:val="14"/>
        </w:rPr>
        <w:t xml:space="preserve">. </w:t>
      </w:r>
      <w:r w:rsidRPr="008A5D13">
        <w:rPr>
          <w:rStyle w:val="StyleUnderline"/>
        </w:rPr>
        <w:t xml:space="preserve">It </w:t>
      </w:r>
      <w:r w:rsidRPr="008A5D13">
        <w:rPr>
          <w:rStyle w:val="Emphasis"/>
        </w:rPr>
        <w:t>generates being</w:t>
      </w:r>
      <w:r w:rsidRPr="008A5D13">
        <w:rPr>
          <w:rStyle w:val="StyleUnderline"/>
        </w:rPr>
        <w:t xml:space="preserve"> as a </w:t>
      </w:r>
      <w:r w:rsidRPr="008A5D13">
        <w:rPr>
          <w:rStyle w:val="Emphasis"/>
        </w:rPr>
        <w:t>feeling</w:t>
      </w:r>
      <w:r w:rsidRPr="008A5D13">
        <w:rPr>
          <w:rStyle w:val="StyleUnderline"/>
        </w:rPr>
        <w:t xml:space="preserve"> state </w:t>
      </w:r>
      <w:r w:rsidRPr="008A5D13">
        <w:rPr>
          <w:rStyle w:val="Emphasis"/>
        </w:rPr>
        <w:t>without representation</w:t>
      </w:r>
      <w:r w:rsidRPr="008A5D13">
        <w:rPr>
          <w:rStyle w:val="StyleUnderline"/>
        </w:rPr>
        <w:t>.</w:t>
      </w:r>
      <w:r w:rsidRPr="00846598">
        <w:rPr>
          <w:rStyle w:val="StyleUnderline"/>
        </w:rPr>
        <w:t xml:space="preserve"> Through a </w:t>
      </w:r>
      <w:r w:rsidRPr="009F5A78">
        <w:rPr>
          <w:rStyle w:val="Emphasis"/>
        </w:rPr>
        <w:t>Lacanian lens</w:t>
      </w:r>
      <w:r w:rsidRPr="00846598">
        <w:rPr>
          <w:rStyle w:val="StyleUnderline"/>
        </w:rPr>
        <w:t xml:space="preserve">, this affective consciousness corresponds to the </w:t>
      </w:r>
      <w:r w:rsidRPr="009F5A78">
        <w:rPr>
          <w:rStyle w:val="Emphasis"/>
        </w:rPr>
        <w:t>insistence</w:t>
      </w:r>
      <w:r w:rsidRPr="00846598">
        <w:rPr>
          <w:rStyle w:val="StyleUnderline"/>
        </w:rPr>
        <w:t xml:space="preserve"> of the </w:t>
      </w:r>
      <w:r w:rsidRPr="009F5A78">
        <w:rPr>
          <w:rStyle w:val="Emphasis"/>
        </w:rPr>
        <w:t>real</w:t>
      </w:r>
      <w:r w:rsidRPr="008B5BA4">
        <w:rPr>
          <w:sz w:val="14"/>
        </w:rPr>
        <w:t xml:space="preserve">. </w:t>
      </w:r>
      <w:r w:rsidRPr="00846598">
        <w:rPr>
          <w:rStyle w:val="StyleUnderline"/>
        </w:rPr>
        <w:t>It is non-representational, a primary affect</w:t>
      </w:r>
      <w:r w:rsidRPr="008B5BA4">
        <w:rPr>
          <w:sz w:val="14"/>
        </w:rPr>
        <w:t xml:space="preserve"> (Lacan, 1997). </w:t>
      </w:r>
      <w:r w:rsidRPr="008A4000">
        <w:rPr>
          <w:rStyle w:val="StyleUnderline"/>
          <w:highlight w:val="cyan"/>
        </w:rPr>
        <w:t>It is beyond</w:t>
      </w:r>
      <w:r w:rsidRPr="008B5BA4">
        <w:rPr>
          <w:sz w:val="14"/>
        </w:rPr>
        <w:t xml:space="preserve"> (indeed, prior to) </w:t>
      </w:r>
      <w:r w:rsidRPr="008A4000">
        <w:rPr>
          <w:rStyle w:val="StyleUnderline"/>
          <w:highlight w:val="cyan"/>
        </w:rPr>
        <w:t>cognition</w:t>
      </w:r>
      <w:r w:rsidRPr="008A4000">
        <w:rPr>
          <w:sz w:val="14"/>
          <w:highlight w:val="cyan"/>
        </w:rPr>
        <w:t xml:space="preserve"> – </w:t>
      </w:r>
      <w:r w:rsidRPr="008A4000">
        <w:rPr>
          <w:rStyle w:val="StyleUnderline"/>
          <w:highlight w:val="cyan"/>
        </w:rPr>
        <w:t>constituting a limit</w:t>
      </w:r>
      <w:r w:rsidRPr="00846598">
        <w:rPr>
          <w:rStyle w:val="StyleUnderline"/>
        </w:rPr>
        <w:t>, an impasse</w:t>
      </w:r>
      <w:r w:rsidRPr="008B5BA4">
        <w:rPr>
          <w:sz w:val="14"/>
        </w:rPr>
        <w:t xml:space="preserve">. Furthermore, as the bedrock of consciousness, </w:t>
      </w:r>
      <w:r w:rsidRPr="00846598">
        <w:rPr>
          <w:rStyle w:val="StyleUnderline"/>
        </w:rPr>
        <w:t xml:space="preserve">it is constitutive of </w:t>
      </w:r>
      <w:r w:rsidRPr="008B5BA4">
        <w:rPr>
          <w:rStyle w:val="StyleUnderline"/>
        </w:rPr>
        <w:t xml:space="preserve">cognition. </w:t>
      </w:r>
      <w:r w:rsidRPr="008A5D13">
        <w:rPr>
          <w:rStyle w:val="StyleUnderline"/>
          <w:highlight w:val="cyan"/>
        </w:rPr>
        <w:t>This</w:t>
      </w:r>
      <w:r w:rsidRPr="008A4000">
        <w:rPr>
          <w:rStyle w:val="StyleUnderline"/>
          <w:highlight w:val="cyan"/>
        </w:rPr>
        <w:t xml:space="preserve"> </w:t>
      </w:r>
      <w:r w:rsidRPr="008A4000">
        <w:rPr>
          <w:rStyle w:val="Emphasis"/>
          <w:highlight w:val="cyan"/>
        </w:rPr>
        <w:t>fits well</w:t>
      </w:r>
      <w:r w:rsidRPr="008A4000">
        <w:rPr>
          <w:rStyle w:val="StyleUnderline"/>
          <w:highlight w:val="cyan"/>
        </w:rPr>
        <w:t xml:space="preserve"> within </w:t>
      </w:r>
      <w:r w:rsidRPr="008A4000">
        <w:rPr>
          <w:rStyle w:val="Emphasis"/>
          <w:highlight w:val="cyan"/>
        </w:rPr>
        <w:t>Lacan’s</w:t>
      </w:r>
      <w:r w:rsidRPr="00D45C6C">
        <w:rPr>
          <w:rStyle w:val="Emphasis"/>
        </w:rPr>
        <w:t xml:space="preserve"> conception</w:t>
      </w:r>
      <w:r w:rsidRPr="008B5BA4">
        <w:rPr>
          <w:rStyle w:val="StyleUnderline"/>
        </w:rPr>
        <w:t xml:space="preserve"> of the </w:t>
      </w:r>
      <w:r w:rsidRPr="008A4000">
        <w:rPr>
          <w:rStyle w:val="StyleUnderline"/>
          <w:highlight w:val="cyan"/>
        </w:rPr>
        <w:t>real</w:t>
      </w:r>
      <w:r w:rsidRPr="008B5BA4">
        <w:rPr>
          <w:rStyle w:val="StyleUnderline"/>
        </w:rPr>
        <w:t xml:space="preserve"> and the </w:t>
      </w:r>
      <w:r w:rsidRPr="009F5A78">
        <w:rPr>
          <w:rStyle w:val="Emphasis"/>
        </w:rPr>
        <w:t>drive</w:t>
      </w:r>
      <w:r w:rsidRPr="008B5BA4">
        <w:rPr>
          <w:sz w:val="14"/>
        </w:rPr>
        <w:t xml:space="preserve"> (Johnston, 2013a).</w:t>
      </w:r>
    </w:p>
    <w:p w14:paraId="49399C5B" w14:textId="77777777" w:rsidR="00607BD7" w:rsidRPr="008B5BA4" w:rsidRDefault="00607BD7" w:rsidP="00607BD7">
      <w:pPr>
        <w:rPr>
          <w:sz w:val="14"/>
        </w:rPr>
      </w:pPr>
      <w:r w:rsidRPr="008B5BA4">
        <w:rPr>
          <w:sz w:val="14"/>
        </w:rPr>
        <w:t>Affective instincts</w:t>
      </w:r>
    </w:p>
    <w:p w14:paraId="42303D5A" w14:textId="77777777" w:rsidR="00607BD7" w:rsidRPr="00846598" w:rsidRDefault="00607BD7" w:rsidP="00607BD7">
      <w:pPr>
        <w:rPr>
          <w:rStyle w:val="Emphasis"/>
        </w:rPr>
      </w:pPr>
      <w:r w:rsidRPr="008B5BA4">
        <w:rPr>
          <w:sz w:val="14"/>
        </w:rPr>
        <w:t>Additionally,</w:t>
      </w:r>
      <w:r w:rsidRPr="009F5A78">
        <w:rPr>
          <w:rStyle w:val="Emphasis"/>
        </w:rPr>
        <w:t xml:space="preserve"> affective consciousness</w:t>
      </w:r>
      <w:r w:rsidRPr="008B5BA4">
        <w:rPr>
          <w:rStyle w:val="StyleUnderline"/>
        </w:rPr>
        <w:t xml:space="preserve"> extends into the </w:t>
      </w:r>
      <w:r w:rsidRPr="009F5A78">
        <w:rPr>
          <w:rStyle w:val="Emphasis"/>
        </w:rPr>
        <w:t>limbic system</w:t>
      </w:r>
      <w:r w:rsidRPr="008B5BA4">
        <w:rPr>
          <w:rStyle w:val="StyleUnderline"/>
        </w:rPr>
        <w:t>.</w:t>
      </w:r>
      <w:r w:rsidRPr="008B5BA4">
        <w:rPr>
          <w:sz w:val="14"/>
        </w:rPr>
        <w:t xml:space="preserve"> </w:t>
      </w:r>
      <w:r w:rsidRPr="00846598">
        <w:rPr>
          <w:rStyle w:val="StyleUnderline"/>
        </w:rPr>
        <w:t>Panksepp</w:t>
      </w:r>
      <w:r w:rsidRPr="008B5BA4">
        <w:rPr>
          <w:sz w:val="14"/>
        </w:rPr>
        <w:t xml:space="preserve"> (1998) </w:t>
      </w:r>
      <w:r w:rsidRPr="00846598">
        <w:rPr>
          <w:rStyle w:val="StyleUnderline"/>
        </w:rPr>
        <w:t>identifies seven affective systems: SEEKING, RAGE, PANIC, PLAY, CARE, LUST, and FEAR.</w:t>
      </w:r>
      <w:r w:rsidRPr="008B5BA4">
        <w:rPr>
          <w:sz w:val="14"/>
        </w:rPr>
        <w:t xml:space="preserve">7 Across mammals, they exhibit the same circuitry, neurotransmitters, and stereotyped motor functions (see Panksepp, 1998 for neuroanatomical details). </w:t>
      </w:r>
      <w:r w:rsidRPr="008B5BA4">
        <w:rPr>
          <w:rStyle w:val="StyleUnderline"/>
        </w:rPr>
        <w:t xml:space="preserve">A combination of </w:t>
      </w:r>
      <w:r w:rsidRPr="008A4000">
        <w:rPr>
          <w:rStyle w:val="Emphasis"/>
          <w:highlight w:val="cyan"/>
        </w:rPr>
        <w:t>lesion</w:t>
      </w:r>
      <w:r w:rsidRPr="008A4000">
        <w:rPr>
          <w:rStyle w:val="StyleUnderline"/>
          <w:highlight w:val="cyan"/>
        </w:rPr>
        <w:t xml:space="preserve">, </w:t>
      </w:r>
      <w:r w:rsidRPr="008A4000">
        <w:rPr>
          <w:rStyle w:val="Emphasis"/>
          <w:highlight w:val="cyan"/>
        </w:rPr>
        <w:t>pharmacological</w:t>
      </w:r>
      <w:r w:rsidRPr="008A4000">
        <w:rPr>
          <w:rStyle w:val="StyleUnderline"/>
          <w:highlight w:val="cyan"/>
        </w:rPr>
        <w:t xml:space="preserve">, and </w:t>
      </w:r>
      <w:r w:rsidRPr="008A4000">
        <w:rPr>
          <w:rStyle w:val="Emphasis"/>
          <w:highlight w:val="cyan"/>
        </w:rPr>
        <w:t>deep brain stimulation</w:t>
      </w:r>
      <w:r w:rsidRPr="008A4000">
        <w:rPr>
          <w:rStyle w:val="StyleUnderline"/>
          <w:highlight w:val="cyan"/>
        </w:rPr>
        <w:t xml:space="preserve"> studies supports</w:t>
      </w:r>
      <w:r w:rsidRPr="008B5BA4">
        <w:rPr>
          <w:rStyle w:val="StyleUnderline"/>
        </w:rPr>
        <w:t xml:space="preserve"> the </w:t>
      </w:r>
      <w:r w:rsidRPr="009F5A78">
        <w:rPr>
          <w:rStyle w:val="Emphasis"/>
        </w:rPr>
        <w:t xml:space="preserve">dynamic </w:t>
      </w:r>
      <w:r w:rsidRPr="008A4000">
        <w:rPr>
          <w:rStyle w:val="Emphasis"/>
          <w:highlight w:val="cyan"/>
        </w:rPr>
        <w:t>localization</w:t>
      </w:r>
      <w:r w:rsidRPr="008B5BA4">
        <w:rPr>
          <w:rStyle w:val="StyleUnderline"/>
        </w:rPr>
        <w:t xml:space="preserve"> of their functions.</w:t>
      </w:r>
    </w:p>
    <w:p w14:paraId="4FAE8DEC" w14:textId="77777777" w:rsidR="00607BD7" w:rsidRPr="008B5BA4" w:rsidRDefault="00607BD7" w:rsidP="00607BD7">
      <w:pPr>
        <w:rPr>
          <w:sz w:val="14"/>
        </w:rPr>
      </w:pPr>
      <w:r w:rsidRPr="008A4000">
        <w:rPr>
          <w:rStyle w:val="Emphasis"/>
          <w:highlight w:val="cyan"/>
        </w:rPr>
        <w:lastRenderedPageBreak/>
        <w:t>SEEKING</w:t>
      </w:r>
      <w:r w:rsidRPr="00846598">
        <w:rPr>
          <w:rStyle w:val="StyleUnderline"/>
        </w:rPr>
        <w:t xml:space="preserve"> closely </w:t>
      </w:r>
      <w:r w:rsidRPr="008A4000">
        <w:rPr>
          <w:rStyle w:val="Emphasis"/>
          <w:highlight w:val="cyan"/>
        </w:rPr>
        <w:t>resembles</w:t>
      </w:r>
      <w:r w:rsidRPr="008A4000">
        <w:rPr>
          <w:rStyle w:val="StyleUnderline"/>
          <w:highlight w:val="cyan"/>
        </w:rPr>
        <w:t xml:space="preserve"> the</w:t>
      </w:r>
      <w:r w:rsidRPr="00D45C6C">
        <w:rPr>
          <w:rStyle w:val="StyleUnderline"/>
        </w:rPr>
        <w:t xml:space="preserve"> Freudian</w:t>
      </w:r>
      <w:r w:rsidRPr="00846598">
        <w:rPr>
          <w:rStyle w:val="StyleUnderline"/>
        </w:rPr>
        <w:t xml:space="preserve"> </w:t>
      </w:r>
      <w:r w:rsidRPr="009F5A78">
        <w:rPr>
          <w:rStyle w:val="Emphasis"/>
        </w:rPr>
        <w:t xml:space="preserve">libidinal </w:t>
      </w:r>
      <w:r w:rsidRPr="008A4000">
        <w:rPr>
          <w:rStyle w:val="Emphasis"/>
          <w:highlight w:val="cyan"/>
        </w:rPr>
        <w:t>drive</w:t>
      </w:r>
      <w:r w:rsidRPr="008B5BA4">
        <w:rPr>
          <w:sz w:val="14"/>
        </w:rPr>
        <w:t xml:space="preserve"> (Solms, 2012a). </w:t>
      </w:r>
      <w:r w:rsidRPr="00846598">
        <w:rPr>
          <w:rStyle w:val="StyleUnderline"/>
        </w:rPr>
        <w:t xml:space="preserve">It is an </w:t>
      </w:r>
      <w:r w:rsidRPr="009F5A78">
        <w:rPr>
          <w:rStyle w:val="Emphasis"/>
        </w:rPr>
        <w:t>objectless</w:t>
      </w:r>
      <w:r w:rsidRPr="00846598">
        <w:rPr>
          <w:rStyle w:val="StyleUnderline"/>
        </w:rPr>
        <w:t xml:space="preserve">, volitional system that carries its own </w:t>
      </w:r>
      <w:r w:rsidRPr="009F5A78">
        <w:rPr>
          <w:rStyle w:val="Emphasis"/>
        </w:rPr>
        <w:t>subjective quality</w:t>
      </w:r>
      <w:r w:rsidRPr="00846598">
        <w:rPr>
          <w:rStyle w:val="StyleUnderline"/>
        </w:rPr>
        <w:t xml:space="preserve"> of </w:t>
      </w:r>
      <w:r w:rsidRPr="009F5A78">
        <w:rPr>
          <w:rStyle w:val="Emphasis"/>
        </w:rPr>
        <w:t>excitatory pleasure</w:t>
      </w:r>
      <w:r w:rsidRPr="008B5BA4">
        <w:rPr>
          <w:sz w:val="14"/>
        </w:rPr>
        <w:t xml:space="preserve"> (as opposed to a reduction of tension). </w:t>
      </w:r>
      <w:r w:rsidRPr="00846598">
        <w:rPr>
          <w:rStyle w:val="StyleUnderline"/>
        </w:rPr>
        <w:t>The rest of the circuits are more specialized</w:t>
      </w:r>
      <w:r w:rsidRPr="008B5BA4">
        <w:rPr>
          <w:sz w:val="14"/>
        </w:rPr>
        <w:t xml:space="preserve">. For example, </w:t>
      </w:r>
      <w:r w:rsidRPr="009F5A78">
        <w:rPr>
          <w:rStyle w:val="Emphasis"/>
        </w:rPr>
        <w:t>RAGE</w:t>
      </w:r>
      <w:r w:rsidRPr="00846598">
        <w:rPr>
          <w:rStyle w:val="StyleUnderline"/>
        </w:rPr>
        <w:t xml:space="preserve"> characterizes the </w:t>
      </w:r>
      <w:r w:rsidRPr="009F5A78">
        <w:rPr>
          <w:rStyle w:val="Emphasis"/>
        </w:rPr>
        <w:t>aggressive impulse</w:t>
      </w:r>
      <w:r w:rsidRPr="00846598">
        <w:rPr>
          <w:rStyle w:val="StyleUnderline"/>
        </w:rPr>
        <w:t xml:space="preserve"> to </w:t>
      </w:r>
      <w:r w:rsidRPr="009F5A78">
        <w:rPr>
          <w:rStyle w:val="Emphasis"/>
        </w:rPr>
        <w:t>destroy</w:t>
      </w:r>
      <w:r w:rsidRPr="00846598">
        <w:rPr>
          <w:rStyle w:val="StyleUnderline"/>
        </w:rPr>
        <w:t xml:space="preserve"> that which frustrates the subject’s goals</w:t>
      </w:r>
      <w:r w:rsidRPr="008B5BA4">
        <w:rPr>
          <w:sz w:val="14"/>
        </w:rPr>
        <w:t xml:space="preserve">. </w:t>
      </w:r>
      <w:r w:rsidRPr="00846598">
        <w:rPr>
          <w:rStyle w:val="StyleUnderline"/>
        </w:rPr>
        <w:t>PANIC activates in response to separation from a loved object, connoting separation-anxiety</w:t>
      </w:r>
      <w:r w:rsidRPr="008B5BA4">
        <w:rPr>
          <w:sz w:val="14"/>
        </w:rPr>
        <w:t>. Generally speaking, all seven systems generate a distinct response to an experience of the external world.</w:t>
      </w:r>
    </w:p>
    <w:p w14:paraId="7687639C" w14:textId="77777777" w:rsidR="00607BD7" w:rsidRPr="008B5BA4" w:rsidRDefault="00607BD7" w:rsidP="00607BD7">
      <w:pPr>
        <w:rPr>
          <w:sz w:val="14"/>
        </w:rPr>
      </w:pPr>
      <w:r w:rsidRPr="008B5BA4">
        <w:rPr>
          <w:sz w:val="14"/>
        </w:rPr>
        <w:t xml:space="preserve">Furthermore, these experiences also concern socio-emotional needs, such as attachment needs in the PANIC system (Solms, 2012b). </w:t>
      </w:r>
      <w:r w:rsidRPr="008B5BA4">
        <w:rPr>
          <w:rStyle w:val="StyleUnderline"/>
        </w:rPr>
        <w:t xml:space="preserve">These </w:t>
      </w:r>
      <w:r w:rsidRPr="009F5A78">
        <w:rPr>
          <w:rStyle w:val="Emphasis"/>
        </w:rPr>
        <w:t>limbic circuits</w:t>
      </w:r>
      <w:r w:rsidRPr="008B5BA4">
        <w:rPr>
          <w:rStyle w:val="StyleUnderline"/>
        </w:rPr>
        <w:t xml:space="preserve"> qualitatively </w:t>
      </w:r>
      <w:r w:rsidRPr="009F5A78">
        <w:rPr>
          <w:rStyle w:val="Emphasis"/>
        </w:rPr>
        <w:t>elaborate</w:t>
      </w:r>
      <w:r w:rsidRPr="008B5BA4">
        <w:rPr>
          <w:rStyle w:val="StyleUnderline"/>
        </w:rPr>
        <w:t xml:space="preserve"> upper </w:t>
      </w:r>
      <w:r w:rsidRPr="009F5A78">
        <w:rPr>
          <w:rStyle w:val="Emphasis"/>
        </w:rPr>
        <w:t>brainstem</w:t>
      </w:r>
      <w:r w:rsidRPr="008B5BA4">
        <w:rPr>
          <w:rStyle w:val="StyleUnderline"/>
        </w:rPr>
        <w:t xml:space="preserve"> affective consciousness through distinct </w:t>
      </w:r>
      <w:r w:rsidRPr="009F5A78">
        <w:rPr>
          <w:rStyle w:val="Emphasis"/>
        </w:rPr>
        <w:t>socio-emotional needs</w:t>
      </w:r>
      <w:r w:rsidRPr="008B5BA4">
        <w:rPr>
          <w:rStyle w:val="StyleUnderline"/>
        </w:rPr>
        <w:t>.</w:t>
      </w:r>
      <w:r w:rsidRPr="008B5BA4">
        <w:rPr>
          <w:sz w:val="14"/>
        </w:rPr>
        <w:t xml:space="preserve"> These affective instincts prepare the organism to interact with the world and meet its needs, albeit in a rough-and-ready way (Solms &amp; Turnbull, 2002).</w:t>
      </w:r>
    </w:p>
    <w:p w14:paraId="43053F73" w14:textId="77777777" w:rsidR="00607BD7" w:rsidRPr="00846598" w:rsidRDefault="00607BD7" w:rsidP="00607BD7">
      <w:pPr>
        <w:rPr>
          <w:rStyle w:val="StyleUnderline"/>
        </w:rPr>
      </w:pPr>
      <w:r w:rsidRPr="008B5BA4">
        <w:rPr>
          <w:sz w:val="14"/>
        </w:rPr>
        <w:t xml:space="preserve">Insofar as </w:t>
      </w:r>
      <w:r w:rsidRPr="00846598">
        <w:rPr>
          <w:rStyle w:val="StyleUnderline"/>
        </w:rPr>
        <w:t xml:space="preserve">these </w:t>
      </w:r>
      <w:r w:rsidRPr="008A4000">
        <w:rPr>
          <w:rStyle w:val="Emphasis"/>
          <w:highlight w:val="cyan"/>
        </w:rPr>
        <w:t>affective instincts</w:t>
      </w:r>
      <w:r w:rsidRPr="008B5BA4">
        <w:rPr>
          <w:sz w:val="14"/>
        </w:rPr>
        <w:t xml:space="preserve"> are prepared for certain types of experiences, I would suggest that they are not the real proper and </w:t>
      </w:r>
      <w:r w:rsidRPr="00846598">
        <w:rPr>
          <w:rStyle w:val="StyleUnderline"/>
        </w:rPr>
        <w:t xml:space="preserve">are better localized </w:t>
      </w:r>
      <w:r w:rsidRPr="008A4000">
        <w:rPr>
          <w:rStyle w:val="StyleUnderline"/>
          <w:highlight w:val="cyan"/>
        </w:rPr>
        <w:t>at</w:t>
      </w:r>
      <w:r w:rsidRPr="00846598">
        <w:rPr>
          <w:rStyle w:val="StyleUnderline"/>
        </w:rPr>
        <w:t xml:space="preserve"> the </w:t>
      </w:r>
      <w:r w:rsidRPr="008A4000">
        <w:rPr>
          <w:rStyle w:val="Emphasis"/>
          <w:highlight w:val="cyan"/>
        </w:rPr>
        <w:t>intersection</w:t>
      </w:r>
      <w:r w:rsidRPr="008A4000">
        <w:rPr>
          <w:rStyle w:val="StyleUnderline"/>
          <w:highlight w:val="cyan"/>
        </w:rPr>
        <w:t xml:space="preserve"> of the </w:t>
      </w:r>
      <w:r w:rsidRPr="008A4000">
        <w:rPr>
          <w:rStyle w:val="Emphasis"/>
          <w:highlight w:val="cyan"/>
        </w:rPr>
        <w:t>real</w:t>
      </w:r>
      <w:r w:rsidRPr="008A4000">
        <w:rPr>
          <w:rStyle w:val="StyleUnderline"/>
          <w:highlight w:val="cyan"/>
        </w:rPr>
        <w:t xml:space="preserve"> and the </w:t>
      </w:r>
      <w:r w:rsidRPr="008A4000">
        <w:rPr>
          <w:rStyle w:val="Emphasis"/>
          <w:highlight w:val="cyan"/>
        </w:rPr>
        <w:t>imaginary</w:t>
      </w:r>
      <w:r w:rsidRPr="008B5BA4">
        <w:rPr>
          <w:sz w:val="14"/>
        </w:rPr>
        <w:t xml:space="preserve">. Nevertheless, they also have built in “holes” – the potential to acquire new objects. For example, the FEAR system has certain built-in objects (such as a fear of falling). However, it also has the potential to learn new objects, such as electrical outlets. This potential is never exhausted, for these areas are subject to neuroplasticity (Ansermet &amp; Magistretti, 2007; Solms &amp; Turnbull, 2002). I suggest that these seven affective instincts might be considered “highways” from the real to the symbolic-imaginary. Similarly, </w:t>
      </w:r>
      <w:r w:rsidRPr="00846598">
        <w:rPr>
          <w:rStyle w:val="StyleUnderline"/>
        </w:rPr>
        <w:t>Verhaeghe (2004) highlights Panksepp’s (1998)</w:t>
      </w:r>
      <w:r w:rsidRPr="00D45C6C">
        <w:rPr>
          <w:rStyle w:val="Emphasis"/>
        </w:rPr>
        <w:t xml:space="preserve"> instincts</w:t>
      </w:r>
      <w:r w:rsidRPr="00846598">
        <w:rPr>
          <w:rStyle w:val="StyleUnderline"/>
        </w:rPr>
        <w:t xml:space="preserve"> as potential </w:t>
      </w:r>
      <w:r w:rsidRPr="00D45C6C">
        <w:rPr>
          <w:rStyle w:val="Emphasis"/>
        </w:rPr>
        <w:t xml:space="preserve">neurobiological </w:t>
      </w:r>
      <w:r w:rsidRPr="008A4000">
        <w:rPr>
          <w:rStyle w:val="Emphasis"/>
          <w:highlight w:val="cyan"/>
        </w:rPr>
        <w:t>underpinnings</w:t>
      </w:r>
      <w:r w:rsidRPr="008A4000">
        <w:rPr>
          <w:rStyle w:val="StyleUnderline"/>
          <w:highlight w:val="cyan"/>
        </w:rPr>
        <w:t xml:space="preserve"> in the </w:t>
      </w:r>
      <w:r w:rsidRPr="008A4000">
        <w:rPr>
          <w:rStyle w:val="Emphasis"/>
          <w:highlight w:val="cyan"/>
        </w:rPr>
        <w:t>child’s turn</w:t>
      </w:r>
      <w:r w:rsidRPr="008A4000">
        <w:rPr>
          <w:rStyle w:val="StyleUnderline"/>
          <w:highlight w:val="cyan"/>
        </w:rPr>
        <w:t xml:space="preserve"> to the </w:t>
      </w:r>
      <w:r w:rsidRPr="008A4000">
        <w:rPr>
          <w:rStyle w:val="Emphasis"/>
          <w:highlight w:val="cyan"/>
        </w:rPr>
        <w:t>Other</w:t>
      </w:r>
      <w:r w:rsidRPr="008B5BA4">
        <w:rPr>
          <w:sz w:val="14"/>
        </w:rPr>
        <w:t xml:space="preserve"> (symbolic-imaginary registers) </w:t>
      </w:r>
      <w:r w:rsidRPr="008A4000">
        <w:rPr>
          <w:rStyle w:val="StyleUnderline"/>
          <w:highlight w:val="cyan"/>
        </w:rPr>
        <w:t xml:space="preserve">to answer the </w:t>
      </w:r>
      <w:r w:rsidRPr="008A4000">
        <w:rPr>
          <w:rStyle w:val="Emphasis"/>
          <w:highlight w:val="cyan"/>
        </w:rPr>
        <w:t>pressure</w:t>
      </w:r>
      <w:r w:rsidRPr="008A4000">
        <w:rPr>
          <w:rStyle w:val="StyleUnderline"/>
          <w:highlight w:val="cyan"/>
        </w:rPr>
        <w:t xml:space="preserve"> of the </w:t>
      </w:r>
      <w:r w:rsidRPr="008A4000">
        <w:rPr>
          <w:rStyle w:val="Emphasis"/>
          <w:highlight w:val="cyan"/>
        </w:rPr>
        <w:t>drive</w:t>
      </w:r>
      <w:r w:rsidRPr="00846598">
        <w:rPr>
          <w:rStyle w:val="StyleUnderline"/>
        </w:rPr>
        <w:t xml:space="preserve"> (the real).</w:t>
      </w:r>
    </w:p>
    <w:p w14:paraId="3B5FE848" w14:textId="77777777" w:rsidR="00607BD7" w:rsidRPr="00095A15" w:rsidRDefault="00607BD7" w:rsidP="00607BD7">
      <w:pPr>
        <w:pStyle w:val="Heading4"/>
      </w:pPr>
      <w:r w:rsidRPr="00095A15">
        <w:rPr>
          <w:u w:val="single"/>
        </w:rPr>
        <w:t>PHYSICS</w:t>
      </w:r>
      <w:r w:rsidRPr="00095A15">
        <w:t xml:space="preserve">. </w:t>
      </w:r>
    </w:p>
    <w:p w14:paraId="695EF343" w14:textId="77777777" w:rsidR="00607BD7" w:rsidRPr="00095A15" w:rsidRDefault="00607BD7" w:rsidP="00607BD7">
      <w:r w:rsidRPr="00095A15">
        <w:t xml:space="preserve">Jessica </w:t>
      </w:r>
      <w:r w:rsidRPr="00095A15">
        <w:rPr>
          <w:rStyle w:val="Style13ptBold"/>
        </w:rPr>
        <w:t>Tran 20</w:t>
      </w:r>
      <w:r w:rsidRPr="00095A15">
        <w:t xml:space="preserve">, researcher at the Université de Caen Normandie, et. al, Jean-Philippe Ansermet, Professor at École Polytechnique Fédérale de Lausanne, Pierre Magistretti, professor emeritus of neuroscience at École Polytechnique Fédérale de Lausanne, François Ansermet, Emeritus Professor at the Universities of Geneva and Lausanne, 2/28/20, “From the Principle of Inertia to the Death Drive: The Influence of the Second Law of Thermodynamics on the Freudian Theory of the Psychical Apparatus,” </w:t>
      </w:r>
      <w:r w:rsidRPr="007215A6">
        <w:t>https://www.frontiersin.org/articles/10.3389/fpsyg.2020.00325/full</w:t>
      </w:r>
      <w:r w:rsidRPr="00095A15">
        <w:t xml:space="preserve">, jy </w:t>
      </w:r>
    </w:p>
    <w:p w14:paraId="7AA73AC3" w14:textId="77777777" w:rsidR="00607BD7" w:rsidRPr="00095A15" w:rsidRDefault="00607BD7" w:rsidP="00607BD7">
      <w:pPr>
        <w:rPr>
          <w:sz w:val="14"/>
        </w:rPr>
      </w:pPr>
      <w:r w:rsidRPr="00095A15">
        <w:rPr>
          <w:sz w:val="14"/>
        </w:rPr>
        <w:t xml:space="preserve">If </w:t>
      </w:r>
      <w:r w:rsidRPr="00095A15">
        <w:rPr>
          <w:rStyle w:val="StyleUnderline"/>
        </w:rPr>
        <w:t>the universe’s entropy “tends toward its maximum” then</w:t>
      </w:r>
      <w:r w:rsidRPr="00095A15">
        <w:rPr>
          <w:sz w:val="14"/>
        </w:rPr>
        <w:t xml:space="preserve">, according to Clausius, </w:t>
      </w:r>
      <w:r w:rsidRPr="00095A15">
        <w:rPr>
          <w:rStyle w:val="StyleUnderline"/>
        </w:rPr>
        <w:t>the more the universe draws close to that limit state</w:t>
      </w:r>
      <w:r w:rsidRPr="00095A15">
        <w:rPr>
          <w:sz w:val="14"/>
        </w:rPr>
        <w:t xml:space="preserve">, the more the opportunities for new changes disappear. When that state is reached, </w:t>
      </w:r>
      <w:r w:rsidRPr="00095A15">
        <w:rPr>
          <w:rStyle w:val="StyleUnderline"/>
        </w:rPr>
        <w:t>no further change would occur</w:t>
      </w:r>
      <w:r w:rsidRPr="00095A15">
        <w:rPr>
          <w:sz w:val="14"/>
        </w:rPr>
        <w:t xml:space="preserve">, and </w:t>
      </w:r>
      <w:r w:rsidRPr="00095A15">
        <w:rPr>
          <w:rStyle w:val="StyleUnderline"/>
          <w:highlight w:val="cyan"/>
        </w:rPr>
        <w:t>the universe finds itself in a “</w:t>
      </w:r>
      <w:r w:rsidRPr="00095A15">
        <w:rPr>
          <w:rStyle w:val="Emphasis"/>
          <w:highlight w:val="cyan"/>
        </w:rPr>
        <w:t>persistent state of death</w:t>
      </w:r>
      <w:r w:rsidRPr="00095A15">
        <w:rPr>
          <w:rStyle w:val="StyleUnderline"/>
          <w:highlight w:val="cyan"/>
        </w:rPr>
        <w:t>”</w:t>
      </w:r>
      <w:r w:rsidRPr="00095A15">
        <w:rPr>
          <w:sz w:val="14"/>
        </w:rPr>
        <w:t xml:space="preserve"> (Clausius, 1865, In: Locqueneux, 2009, p. 249). </w:t>
      </w:r>
      <w:r w:rsidRPr="007215A6">
        <w:rPr>
          <w:rStyle w:val="StyleUnderline"/>
        </w:rPr>
        <w:t>These</w:t>
      </w:r>
      <w:r w:rsidRPr="007215A6">
        <w:rPr>
          <w:sz w:val="14"/>
        </w:rPr>
        <w:t xml:space="preserve"> considerations </w:t>
      </w:r>
      <w:r w:rsidRPr="007215A6">
        <w:rPr>
          <w:rStyle w:val="StyleUnderline"/>
        </w:rPr>
        <w:t xml:space="preserve">make it possible to reread Freud’s hypothesis of </w:t>
      </w:r>
      <w:r w:rsidRPr="007215A6">
        <w:rPr>
          <w:rStyle w:val="StyleUnderline"/>
          <w:highlight w:val="cyan"/>
        </w:rPr>
        <w:t xml:space="preserve">the </w:t>
      </w:r>
      <w:r w:rsidRPr="00095A15">
        <w:rPr>
          <w:rStyle w:val="StyleUnderline"/>
          <w:highlight w:val="cyan"/>
        </w:rPr>
        <w:t>death drive in</w:t>
      </w:r>
      <w:r w:rsidRPr="00095A15">
        <w:rPr>
          <w:rStyle w:val="StyleUnderline"/>
        </w:rPr>
        <w:t xml:space="preserve"> </w:t>
      </w:r>
      <w:r w:rsidRPr="00095A15">
        <w:rPr>
          <w:rStyle w:val="Emphasis"/>
        </w:rPr>
        <w:t xml:space="preserve">the light of the </w:t>
      </w:r>
      <w:r w:rsidRPr="00095A15">
        <w:rPr>
          <w:rStyle w:val="Emphasis"/>
          <w:highlight w:val="cyan"/>
        </w:rPr>
        <w:t>physics</w:t>
      </w:r>
      <w:r w:rsidRPr="00095A15">
        <w:rPr>
          <w:rStyle w:val="Emphasis"/>
        </w:rPr>
        <w:t xml:space="preserve"> model</w:t>
      </w:r>
      <w:r w:rsidRPr="00095A15">
        <w:rPr>
          <w:rStyle w:val="StyleUnderline"/>
        </w:rPr>
        <w:t xml:space="preserve">, </w:t>
      </w:r>
      <w:r w:rsidRPr="007215A6">
        <w:rPr>
          <w:rStyle w:val="StyleUnderline"/>
        </w:rPr>
        <w:t xml:space="preserve">which </w:t>
      </w:r>
      <w:r w:rsidRPr="007215A6">
        <w:rPr>
          <w:rStyle w:val="Emphasis"/>
        </w:rPr>
        <w:t>had from the outset been</w:t>
      </w:r>
      <w:r w:rsidRPr="007215A6">
        <w:rPr>
          <w:rStyle w:val="StyleUnderline"/>
        </w:rPr>
        <w:t xml:space="preserve"> the </w:t>
      </w:r>
      <w:r w:rsidRPr="007215A6">
        <w:rPr>
          <w:rStyle w:val="Emphasis"/>
        </w:rPr>
        <w:t>epistemological paradigm</w:t>
      </w:r>
      <w:r w:rsidRPr="00095A15">
        <w:rPr>
          <w:sz w:val="14"/>
        </w:rPr>
        <w:t xml:space="preserve"> </w:t>
      </w:r>
      <w:r w:rsidRPr="00095A15">
        <w:rPr>
          <w:rStyle w:val="StyleUnderline"/>
        </w:rPr>
        <w:t>for his</w:t>
      </w:r>
      <w:r w:rsidRPr="00095A15">
        <w:rPr>
          <w:sz w:val="14"/>
        </w:rPr>
        <w:t xml:space="preserve"> initial theoretical </w:t>
      </w:r>
      <w:r w:rsidRPr="00095A15">
        <w:rPr>
          <w:rStyle w:val="StyleUnderline"/>
        </w:rPr>
        <w:t>thinking. If we apply to living organisms this tendency</w:t>
      </w:r>
      <w:r w:rsidRPr="00095A15">
        <w:rPr>
          <w:sz w:val="14"/>
        </w:rPr>
        <w:t xml:space="preserve"> of the universe </w:t>
      </w:r>
      <w:r w:rsidRPr="00095A15">
        <w:rPr>
          <w:rStyle w:val="StyleUnderline"/>
        </w:rPr>
        <w:t>toward</w:t>
      </w:r>
      <w:r w:rsidRPr="00095A15">
        <w:rPr>
          <w:sz w:val="14"/>
        </w:rPr>
        <w:t xml:space="preserve"> a state of </w:t>
      </w:r>
      <w:r w:rsidRPr="00095A15">
        <w:rPr>
          <w:rStyle w:val="StyleUnderline"/>
        </w:rPr>
        <w:t>equilibrium</w:t>
      </w:r>
      <w:r w:rsidRPr="00095A15">
        <w:rPr>
          <w:sz w:val="14"/>
        </w:rPr>
        <w:t xml:space="preserve">, defined by the irreversible absence of all discernible motion and all difference in tendency – in other words equivalent to a definitive death – </w:t>
      </w:r>
      <w:r w:rsidRPr="00095A15">
        <w:rPr>
          <w:rStyle w:val="StyleUnderline"/>
        </w:rPr>
        <w:t>we can envisage a closed system consisting of the unit “</w:t>
      </w:r>
      <w:r w:rsidRPr="00095A15">
        <w:rPr>
          <w:rStyle w:val="Emphasis"/>
        </w:rPr>
        <w:t>organism-environment</w:t>
      </w:r>
      <w:r w:rsidRPr="00095A15">
        <w:rPr>
          <w:rStyle w:val="StyleUnderline"/>
        </w:rPr>
        <w:t xml:space="preserve">.” The </w:t>
      </w:r>
      <w:r w:rsidRPr="00095A15">
        <w:rPr>
          <w:rStyle w:val="Emphasis"/>
        </w:rPr>
        <w:t>second law</w:t>
      </w:r>
      <w:r w:rsidRPr="00095A15">
        <w:rPr>
          <w:rStyle w:val="StyleUnderline"/>
        </w:rPr>
        <w:t xml:space="preserve"> implies</w:t>
      </w:r>
      <w:r w:rsidRPr="00095A15">
        <w:rPr>
          <w:sz w:val="14"/>
        </w:rPr>
        <w:t xml:space="preserve"> that within this system the different levels of energy tend toward equaling out, in such a way that </w:t>
      </w:r>
      <w:r w:rsidRPr="00095A15">
        <w:rPr>
          <w:rStyle w:val="StyleUnderline"/>
          <w:highlight w:val="cyan"/>
        </w:rPr>
        <w:t>the</w:t>
      </w:r>
      <w:r w:rsidRPr="00095A15">
        <w:rPr>
          <w:rStyle w:val="StyleUnderline"/>
        </w:rPr>
        <w:t xml:space="preserve"> </w:t>
      </w:r>
      <w:r w:rsidRPr="00095A15">
        <w:rPr>
          <w:rStyle w:val="Emphasis"/>
        </w:rPr>
        <w:t xml:space="preserve">final </w:t>
      </w:r>
      <w:r w:rsidRPr="00095A15">
        <w:rPr>
          <w:rStyle w:val="Emphasis"/>
          <w:highlight w:val="cyan"/>
        </w:rPr>
        <w:t>state</w:t>
      </w:r>
      <w:r w:rsidRPr="00095A15">
        <w:rPr>
          <w:rStyle w:val="StyleUnderline"/>
          <w:highlight w:val="cyan"/>
        </w:rPr>
        <w:t xml:space="preserve"> would be</w:t>
      </w:r>
      <w:r w:rsidRPr="00095A15">
        <w:rPr>
          <w:rStyle w:val="StyleUnderline"/>
        </w:rPr>
        <w:t xml:space="preserve"> a </w:t>
      </w:r>
      <w:r w:rsidRPr="00095A15">
        <w:rPr>
          <w:rStyle w:val="Emphasis"/>
        </w:rPr>
        <w:t xml:space="preserve">state of </w:t>
      </w:r>
      <w:r w:rsidRPr="00095A15">
        <w:rPr>
          <w:rStyle w:val="Emphasis"/>
          <w:highlight w:val="cyan"/>
        </w:rPr>
        <w:t>equilibrium</w:t>
      </w:r>
      <w:r w:rsidRPr="00095A15">
        <w:rPr>
          <w:rStyle w:val="StyleUnderline"/>
        </w:rPr>
        <w:t>. The state</w:t>
      </w:r>
      <w:r w:rsidRPr="00095A15">
        <w:rPr>
          <w:sz w:val="14"/>
        </w:rPr>
        <w:t xml:space="preserve"> toward which the system </w:t>
      </w:r>
      <w:r w:rsidRPr="00095A15">
        <w:rPr>
          <w:rStyle w:val="StyleUnderline"/>
        </w:rPr>
        <w:t xml:space="preserve">would tend would therefore be </w:t>
      </w:r>
      <w:r w:rsidRPr="00095A15">
        <w:rPr>
          <w:rStyle w:val="StyleUnderline"/>
          <w:highlight w:val="cyan"/>
        </w:rPr>
        <w:t>equivalent to</w:t>
      </w:r>
      <w:r w:rsidRPr="00095A15">
        <w:rPr>
          <w:rStyle w:val="StyleUnderline"/>
        </w:rPr>
        <w:t xml:space="preserve"> “the </w:t>
      </w:r>
      <w:r w:rsidRPr="00095A15">
        <w:rPr>
          <w:rStyle w:val="StyleUnderline"/>
          <w:highlight w:val="cyan"/>
        </w:rPr>
        <w:t>reduction of</w:t>
      </w:r>
      <w:r w:rsidRPr="00095A15">
        <w:rPr>
          <w:rStyle w:val="StyleUnderline"/>
        </w:rPr>
        <w:t xml:space="preserve"> the organism’s internal </w:t>
      </w:r>
      <w:r w:rsidRPr="00095A15">
        <w:rPr>
          <w:rStyle w:val="StyleUnderline"/>
          <w:highlight w:val="cyan"/>
        </w:rPr>
        <w:t xml:space="preserve">energy that </w:t>
      </w:r>
      <w:r w:rsidRPr="00095A15">
        <w:rPr>
          <w:rStyle w:val="Emphasis"/>
          <w:sz w:val="26"/>
          <w:szCs w:val="26"/>
          <w:highlight w:val="cyan"/>
        </w:rPr>
        <w:t>returns it to the inorganic state</w:t>
      </w:r>
      <w:r w:rsidRPr="00095A15">
        <w:rPr>
          <w:rStyle w:val="StyleUnderline"/>
        </w:rPr>
        <w:t>”</w:t>
      </w:r>
      <w:r w:rsidRPr="00095A15">
        <w:rPr>
          <w:sz w:val="14"/>
        </w:rPr>
        <w:t xml:space="preserve"> (Laplanche and Pontalis, 1967a, p. 326). Now, let us recall that in 1920, Freud describes the conservative or “regressive” character of the death drives as originating in “the coming to life of inorganic substance” (Freud, 1920, p. 44) and that it “seek(s) to restore the inanimate state” (Freud, 1920, p. 44). If the definition of the death drive as the tendency of the living organism to return to an inorganic state can, in the first instance, “seem an aberration from the point of view of the life sciences – in so far as that it seeks to infer an organism with its vital aptitudes, its adaptative functions, its energy levels, from a principle that is the negation of all constant level of difference” (Laplanche and Pontalis, 1967a, p. 328) – </w:t>
      </w:r>
      <w:r w:rsidRPr="00095A15">
        <w:rPr>
          <w:rStyle w:val="StyleUnderline"/>
        </w:rPr>
        <w:t xml:space="preserve">it appears much more coherent within a </w:t>
      </w:r>
      <w:r w:rsidRPr="00095A15">
        <w:rPr>
          <w:rStyle w:val="Emphasis"/>
        </w:rPr>
        <w:t>physics model</w:t>
      </w:r>
      <w:r w:rsidRPr="00095A15">
        <w:rPr>
          <w:sz w:val="14"/>
        </w:rPr>
        <w:t>. Furthermore, it should be pointed out that the first ambition of the Helmholtz School, to which Freud was heir, had as specific objective the application of the physical laws of thermodynamics to the study of living organisms.</w:t>
      </w:r>
    </w:p>
    <w:p w14:paraId="7C863A7B" w14:textId="77777777" w:rsidR="00607BD7" w:rsidRDefault="00607BD7" w:rsidP="00607BD7">
      <w:pPr>
        <w:rPr>
          <w:sz w:val="14"/>
        </w:rPr>
      </w:pPr>
      <w:r w:rsidRPr="00095A15">
        <w:rPr>
          <w:sz w:val="14"/>
        </w:rPr>
        <w:t xml:space="preserve">The thermodynamics that inspired Freud described how systems reached an equilibrium characterized by a maximum of entropy. In contrast1, as Prigogine (1978, 1981) pointed out, when systems are far from equilibrium and driven by a large energy current, entropy may decrease and ordered patterns form. Current research focuses precisely on the self-organization of systems far from equilibrium. The neuronal dynamics, with the discharges that Freud envisaged, find echo in the theory of self-organized criticality (Bak, 1996; Vespignani and Zapperi, 1998). Major advances were achieved by adapting the evolution equations of statistical physics (Fokker–Planck equations) to out-of-equilibrium, open systems (Seifert, 2005; Tomé, 2006; Esposito et al., 2009; Jeffery et al., 2019). It is quite remarkable, in view of Freud’s affinity for Helmholtz work, that a thermodynamic potential, the free energy, appears to be the quantity that best describes the steady state of a system </w:t>
      </w:r>
      <w:r w:rsidRPr="00095A15">
        <w:rPr>
          <w:sz w:val="14"/>
        </w:rPr>
        <w:lastRenderedPageBreak/>
        <w:t xml:space="preserve">driven out of equilibrium because of its strong interactions with its environment (Jarzynski, 1997; Evans and Searles, 2002; Friston, 2019). Based on these new ideas, </w:t>
      </w:r>
      <w:r w:rsidRPr="00095A15">
        <w:rPr>
          <w:rStyle w:val="StyleUnderline"/>
          <w:highlight w:val="cyan"/>
        </w:rPr>
        <w:t>the “death drive” might be</w:t>
      </w:r>
      <w:r w:rsidRPr="00095A15">
        <w:rPr>
          <w:rStyle w:val="StyleUnderline"/>
        </w:rPr>
        <w:t xml:space="preserve"> recast as </w:t>
      </w:r>
      <w:r w:rsidRPr="00095A15">
        <w:rPr>
          <w:rStyle w:val="Emphasis"/>
          <w:highlight w:val="cyan"/>
        </w:rPr>
        <w:t>a</w:t>
      </w:r>
      <w:r w:rsidRPr="00095A15">
        <w:rPr>
          <w:rStyle w:val="Emphasis"/>
        </w:rPr>
        <w:t xml:space="preserve"> natural </w:t>
      </w:r>
      <w:r w:rsidRPr="007215A6">
        <w:rPr>
          <w:rStyle w:val="Emphasis"/>
          <w:highlight w:val="cyan"/>
        </w:rPr>
        <w:t>tendency</w:t>
      </w:r>
      <w:r w:rsidRPr="007215A6">
        <w:rPr>
          <w:rStyle w:val="StyleUnderline"/>
          <w:highlight w:val="cyan"/>
        </w:rPr>
        <w:t xml:space="preserve"> o</w:t>
      </w:r>
      <w:r w:rsidRPr="00095A15">
        <w:rPr>
          <w:rStyle w:val="StyleUnderline"/>
          <w:highlight w:val="cyan"/>
        </w:rPr>
        <w:t>f</w:t>
      </w:r>
      <w:r w:rsidRPr="00095A15">
        <w:rPr>
          <w:rStyle w:val="StyleUnderline"/>
        </w:rPr>
        <w:t xml:space="preserve"> </w:t>
      </w:r>
      <w:r w:rsidRPr="00095A15">
        <w:rPr>
          <w:rStyle w:val="Emphasis"/>
        </w:rPr>
        <w:t xml:space="preserve">certain </w:t>
      </w:r>
      <w:r w:rsidRPr="00095A15">
        <w:rPr>
          <w:rStyle w:val="Emphasis"/>
          <w:highlight w:val="cyan"/>
        </w:rPr>
        <w:t>out-of-equilibrium</w:t>
      </w:r>
      <w:r w:rsidRPr="00095A15">
        <w:rPr>
          <w:sz w:val="14"/>
          <w:highlight w:val="cyan"/>
        </w:rPr>
        <w:t xml:space="preserve"> </w:t>
      </w:r>
      <w:r w:rsidRPr="00095A15">
        <w:rPr>
          <w:rStyle w:val="StyleUnderline"/>
          <w:highlight w:val="cyan"/>
        </w:rPr>
        <w:t xml:space="preserve">systems to reach a </w:t>
      </w:r>
      <w:r w:rsidRPr="00095A15">
        <w:rPr>
          <w:rStyle w:val="Emphasis"/>
          <w:highlight w:val="cyan"/>
        </w:rPr>
        <w:t>steady-state</w:t>
      </w:r>
      <w:r w:rsidRPr="00095A15">
        <w:rPr>
          <w:rStyle w:val="StyleUnderline"/>
        </w:rPr>
        <w:t xml:space="preserve"> characterized by a </w:t>
      </w:r>
      <w:r w:rsidRPr="00095A15">
        <w:rPr>
          <w:rStyle w:val="Emphasis"/>
        </w:rPr>
        <w:t>minimization of free energy</w:t>
      </w:r>
      <w:r w:rsidRPr="00095A15">
        <w:rPr>
          <w:sz w:val="14"/>
        </w:rPr>
        <w:t xml:space="preserve">. Indeed, there have been attempts to connect Freudian notions of free (unbound) energy to the variational free energy that figures in theoretical neurobiology and statistical mechanics (Carhart-Harris and Friston, 2010). If this is possible, it would mean that </w:t>
      </w:r>
      <w:r w:rsidRPr="007215A6">
        <w:rPr>
          <w:rStyle w:val="StyleUnderline"/>
        </w:rPr>
        <w:t xml:space="preserve">the </w:t>
      </w:r>
      <w:r w:rsidRPr="007215A6">
        <w:rPr>
          <w:rStyle w:val="Emphasis"/>
        </w:rPr>
        <w:t>death drive</w:t>
      </w:r>
      <w:r w:rsidRPr="007215A6">
        <w:rPr>
          <w:rStyle w:val="StyleUnderline"/>
        </w:rPr>
        <w:t xml:space="preserve"> might now be cast in a way</w:t>
      </w:r>
      <w:r w:rsidRPr="00095A15">
        <w:rPr>
          <w:sz w:val="14"/>
        </w:rPr>
        <w:t xml:space="preserve"> that is formally </w:t>
      </w:r>
      <w:r w:rsidRPr="00095A15">
        <w:rPr>
          <w:rStyle w:val="StyleUnderline"/>
          <w:highlight w:val="cyan"/>
        </w:rPr>
        <w:t>similar to</w:t>
      </w:r>
      <w:r w:rsidRPr="00095A15">
        <w:rPr>
          <w:sz w:val="14"/>
        </w:rPr>
        <w:t xml:space="preserve"> the way </w:t>
      </w:r>
      <w:r w:rsidRPr="00095A15">
        <w:rPr>
          <w:rStyle w:val="Emphasis"/>
          <w:highlight w:val="cyan"/>
        </w:rPr>
        <w:t>Newtonian mechanics</w:t>
      </w:r>
      <w:r w:rsidRPr="00095A15">
        <w:rPr>
          <w:sz w:val="14"/>
        </w:rPr>
        <w:t xml:space="preserve"> was recast in a “principle of least action.” This would constitute a major advance in Freud’s “Project for a Scientific Psychology.”</w:t>
      </w:r>
    </w:p>
    <w:p w14:paraId="447E7340" w14:textId="77777777" w:rsidR="00607BD7" w:rsidRDefault="00607BD7" w:rsidP="00607BD7">
      <w:pPr>
        <w:pStyle w:val="Heading3"/>
      </w:pPr>
      <w:r>
        <w:lastRenderedPageBreak/>
        <w:t>Psycho Real---AT: Bunge</w:t>
      </w:r>
    </w:p>
    <w:p w14:paraId="42182DC0" w14:textId="77777777" w:rsidR="00607BD7" w:rsidRPr="00095A15" w:rsidRDefault="00607BD7" w:rsidP="00607BD7">
      <w:pPr>
        <w:pStyle w:val="Heading4"/>
      </w:pPr>
      <w:r w:rsidRPr="00095A15">
        <w:t xml:space="preserve">GTFO Bunge. </w:t>
      </w:r>
    </w:p>
    <w:p w14:paraId="349FEDE0" w14:textId="77777777" w:rsidR="00607BD7" w:rsidRPr="00095A15" w:rsidRDefault="00607BD7" w:rsidP="00607BD7">
      <w:r w:rsidRPr="00095A15">
        <w:t xml:space="preserve">Mary </w:t>
      </w:r>
      <w:r w:rsidRPr="00095A15">
        <w:rPr>
          <w:rStyle w:val="Style13ptBold"/>
        </w:rPr>
        <w:t>Target 10</w:t>
      </w:r>
      <w:r w:rsidRPr="00095A15">
        <w:t xml:space="preserve">, Professor of Psychoanalysis at University College London, and Professional Director of the Anna Freud Centre, Clinical Associate Professor in the Yale University School of Medicine, et al, “On psychoanalysis,” 10/27/10, </w:t>
      </w:r>
      <w:hyperlink r:id="rId15" w:history="1">
        <w:r w:rsidRPr="00095A15">
          <w:rPr>
            <w:rStyle w:val="Hyperlink"/>
          </w:rPr>
          <w:t>https://www.newscientist.com/letter/dn19567-on-psychoanalysis/</w:t>
        </w:r>
      </w:hyperlink>
      <w:r w:rsidRPr="00095A15">
        <w:t>, jy</w:t>
      </w:r>
    </w:p>
    <w:p w14:paraId="76757D05" w14:textId="77777777" w:rsidR="00607BD7" w:rsidRPr="00095A15" w:rsidRDefault="00607BD7" w:rsidP="00607BD7">
      <w:pPr>
        <w:rPr>
          <w:sz w:val="14"/>
        </w:rPr>
      </w:pPr>
      <w:r w:rsidRPr="00095A15">
        <w:rPr>
          <w:sz w:val="14"/>
        </w:rPr>
        <w:t xml:space="preserve">We were disappointed by Mario </w:t>
      </w:r>
      <w:r w:rsidRPr="00095A15">
        <w:rPr>
          <w:rStyle w:val="StyleUnderline"/>
          <w:highlight w:val="cyan"/>
        </w:rPr>
        <w:t>Bunge</w:t>
      </w:r>
      <w:r w:rsidRPr="00095A15">
        <w:rPr>
          <w:rStyle w:val="StyleUnderline"/>
        </w:rPr>
        <w:t>’s piece</w:t>
      </w:r>
      <w:r w:rsidRPr="00095A15">
        <w:rPr>
          <w:sz w:val="14"/>
        </w:rPr>
        <w:t xml:space="preserve"> on the scientific status of psychoanalysis (2 October, p 22). As a senior philosopher of science, </w:t>
      </w:r>
      <w:r w:rsidRPr="00095A15">
        <w:rPr>
          <w:rStyle w:val="StyleUnderline"/>
        </w:rPr>
        <w:t xml:space="preserve">he </w:t>
      </w:r>
      <w:r w:rsidRPr="00095A15">
        <w:rPr>
          <w:rStyle w:val="Emphasis"/>
          <w:sz w:val="24"/>
          <w:highlight w:val="cyan"/>
        </w:rPr>
        <w:t>could have offered interesting arguments</w:t>
      </w:r>
      <w:r w:rsidRPr="00095A15">
        <w:rPr>
          <w:rStyle w:val="StyleUnderline"/>
          <w:highlight w:val="cyan"/>
        </w:rPr>
        <w:t>, but</w:t>
      </w:r>
      <w:r w:rsidRPr="00095A15">
        <w:rPr>
          <w:rStyle w:val="StyleUnderline"/>
        </w:rPr>
        <w:t xml:space="preserve"> </w:t>
      </w:r>
      <w:r w:rsidRPr="00095A15">
        <w:rPr>
          <w:sz w:val="14"/>
        </w:rPr>
        <w:t xml:space="preserve">instead </w:t>
      </w:r>
      <w:r w:rsidRPr="00095A15">
        <w:rPr>
          <w:rStyle w:val="StyleUnderline"/>
          <w:highlight w:val="cyan"/>
        </w:rPr>
        <w:t>he founded</w:t>
      </w:r>
      <w:r w:rsidRPr="00095A15">
        <w:rPr>
          <w:sz w:val="14"/>
        </w:rPr>
        <w:t xml:space="preserve"> his </w:t>
      </w:r>
      <w:r w:rsidRPr="00095A15">
        <w:rPr>
          <w:rStyle w:val="StyleUnderline"/>
          <w:highlight w:val="cyan"/>
        </w:rPr>
        <w:t>criticism</w:t>
      </w:r>
      <w:r w:rsidRPr="00095A15">
        <w:rPr>
          <w:sz w:val="14"/>
        </w:rPr>
        <w:t xml:space="preserve"> of the discipline </w:t>
      </w:r>
      <w:r w:rsidRPr="00095A15">
        <w:rPr>
          <w:rStyle w:val="StyleUnderline"/>
          <w:highlight w:val="cyan"/>
        </w:rPr>
        <w:t>on</w:t>
      </w:r>
      <w:r w:rsidRPr="00095A15">
        <w:rPr>
          <w:rStyle w:val="StyleUnderline"/>
        </w:rPr>
        <w:t xml:space="preserve"> </w:t>
      </w:r>
      <w:r w:rsidRPr="00095A15">
        <w:rPr>
          <w:rStyle w:val="Emphasis"/>
        </w:rPr>
        <w:t xml:space="preserve">factual </w:t>
      </w:r>
      <w:r w:rsidRPr="00095A15">
        <w:rPr>
          <w:rStyle w:val="Emphasis"/>
          <w:highlight w:val="cyan"/>
        </w:rPr>
        <w:t>errors</w:t>
      </w:r>
      <w:r w:rsidRPr="00095A15">
        <w:rPr>
          <w:sz w:val="14"/>
        </w:rPr>
        <w:t>.</w:t>
      </w:r>
    </w:p>
    <w:p w14:paraId="144A1012" w14:textId="77777777" w:rsidR="00607BD7" w:rsidRPr="00095A15" w:rsidRDefault="00607BD7" w:rsidP="00607BD7">
      <w:pPr>
        <w:rPr>
          <w:sz w:val="14"/>
        </w:rPr>
      </w:pPr>
      <w:r w:rsidRPr="00095A15">
        <w:rPr>
          <w:rStyle w:val="StyleUnderline"/>
          <w:highlight w:val="cyan"/>
        </w:rPr>
        <w:t>Psychoanalysis</w:t>
      </w:r>
      <w:r w:rsidRPr="00095A15">
        <w:rPr>
          <w:rStyle w:val="StyleUnderline"/>
        </w:rPr>
        <w:t xml:space="preserve"> has </w:t>
      </w:r>
      <w:r w:rsidRPr="00095A15">
        <w:rPr>
          <w:rStyle w:val="StyleUnderline"/>
          <w:highlight w:val="cyan"/>
        </w:rPr>
        <w:t xml:space="preserve">developed </w:t>
      </w:r>
      <w:r w:rsidRPr="00095A15">
        <w:rPr>
          <w:rStyle w:val="Emphasis"/>
          <w:highlight w:val="cyan"/>
        </w:rPr>
        <w:t>greatly</w:t>
      </w:r>
      <w:r w:rsidRPr="00095A15">
        <w:rPr>
          <w:sz w:val="14"/>
        </w:rPr>
        <w:t xml:space="preserve"> since Freud’s time, </w:t>
      </w:r>
      <w:r w:rsidRPr="00095A15">
        <w:rPr>
          <w:rStyle w:val="StyleUnderline"/>
          <w:highlight w:val="cyan"/>
        </w:rPr>
        <w:t>producing</w:t>
      </w:r>
      <w:r w:rsidRPr="00095A15">
        <w:rPr>
          <w:rStyle w:val="StyleUnderline"/>
        </w:rPr>
        <w:t xml:space="preserve"> </w:t>
      </w:r>
      <w:r w:rsidRPr="00095A15">
        <w:rPr>
          <w:rStyle w:val="Emphasis"/>
        </w:rPr>
        <w:t xml:space="preserve">substantial </w:t>
      </w:r>
      <w:r w:rsidRPr="00095A15">
        <w:rPr>
          <w:rStyle w:val="Emphasis"/>
          <w:highlight w:val="cyan"/>
        </w:rPr>
        <w:t>research and</w:t>
      </w:r>
      <w:r w:rsidRPr="00095A15">
        <w:rPr>
          <w:rStyle w:val="Emphasis"/>
        </w:rPr>
        <w:t xml:space="preserve"> productive </w:t>
      </w:r>
      <w:r w:rsidRPr="00095A15">
        <w:rPr>
          <w:rStyle w:val="Emphasis"/>
          <w:highlight w:val="cyan"/>
        </w:rPr>
        <w:t>connections</w:t>
      </w:r>
      <w:r w:rsidRPr="00095A15">
        <w:rPr>
          <w:sz w:val="14"/>
        </w:rPr>
        <w:t xml:space="preserve"> to other branches of science. </w:t>
      </w:r>
      <w:r w:rsidRPr="00095A15">
        <w:rPr>
          <w:rStyle w:val="StyleUnderline"/>
          <w:highlight w:val="cyan"/>
        </w:rPr>
        <w:t>Many</w:t>
      </w:r>
      <w:r w:rsidRPr="00095A15">
        <w:rPr>
          <w:rStyle w:val="StyleUnderline"/>
        </w:rPr>
        <w:t xml:space="preserve"> basic psychoanalytic </w:t>
      </w:r>
      <w:r w:rsidRPr="00095A15">
        <w:rPr>
          <w:rStyle w:val="StyleUnderline"/>
          <w:highlight w:val="cyan"/>
        </w:rPr>
        <w:t>propositions have been</w:t>
      </w:r>
      <w:r w:rsidRPr="00095A15">
        <w:rPr>
          <w:rStyle w:val="StyleUnderline"/>
        </w:rPr>
        <w:t xml:space="preserve"> </w:t>
      </w:r>
      <w:r w:rsidRPr="00095A15">
        <w:rPr>
          <w:rStyle w:val="Emphasis"/>
        </w:rPr>
        <w:t xml:space="preserve">widely </w:t>
      </w:r>
      <w:r w:rsidRPr="00095A15">
        <w:rPr>
          <w:rStyle w:val="Emphasis"/>
          <w:highlight w:val="cyan"/>
        </w:rPr>
        <w:t>accepted</w:t>
      </w:r>
      <w:r w:rsidRPr="00095A15">
        <w:rPr>
          <w:rStyle w:val="StyleUnderline"/>
        </w:rPr>
        <w:t>, such as the formative impact of early childhood</w:t>
      </w:r>
      <w:r w:rsidRPr="00095A15">
        <w:rPr>
          <w:sz w:val="14"/>
        </w:rPr>
        <w:t xml:space="preserve"> relationships on adult personality. </w:t>
      </w:r>
      <w:r w:rsidRPr="00095A15">
        <w:rPr>
          <w:rStyle w:val="StyleUnderline"/>
        </w:rPr>
        <w:t>Some of Freud’s</w:t>
      </w:r>
      <w:r w:rsidRPr="00095A15">
        <w:rPr>
          <w:sz w:val="14"/>
        </w:rPr>
        <w:t xml:space="preserve"> specific </w:t>
      </w:r>
      <w:r w:rsidRPr="00095A15">
        <w:rPr>
          <w:rStyle w:val="StyleUnderline"/>
        </w:rPr>
        <w:t>propositions have been eclipsed</w:t>
      </w:r>
      <w:r w:rsidRPr="00095A15">
        <w:rPr>
          <w:sz w:val="14"/>
        </w:rPr>
        <w:t xml:space="preserve"> by later formulations – </w:t>
      </w:r>
      <w:r w:rsidRPr="00095A15">
        <w:rPr>
          <w:rStyle w:val="StyleUnderline"/>
        </w:rPr>
        <w:t xml:space="preserve">as you would </w:t>
      </w:r>
      <w:r w:rsidRPr="00095A15">
        <w:rPr>
          <w:rStyle w:val="Emphasis"/>
        </w:rPr>
        <w:t>expect</w:t>
      </w:r>
      <w:r w:rsidRPr="00095A15">
        <w:rPr>
          <w:sz w:val="14"/>
        </w:rPr>
        <w:t xml:space="preserve"> for bodies of knowledge evolving for more than a century, and certainly for any science. </w:t>
      </w:r>
      <w:r w:rsidRPr="00095A15">
        <w:rPr>
          <w:rStyle w:val="StyleUnderline"/>
          <w:highlight w:val="cyan"/>
        </w:rPr>
        <w:t>The</w:t>
      </w:r>
      <w:r w:rsidRPr="00095A15">
        <w:rPr>
          <w:rStyle w:val="StyleUnderline"/>
        </w:rPr>
        <w:t xml:space="preserve"> basic idea of a dynamic </w:t>
      </w:r>
      <w:r w:rsidRPr="00095A15">
        <w:rPr>
          <w:rStyle w:val="StyleUnderline"/>
          <w:highlight w:val="cyan"/>
        </w:rPr>
        <w:t>unconscious</w:t>
      </w:r>
      <w:r w:rsidRPr="00095A15">
        <w:rPr>
          <w:sz w:val="14"/>
        </w:rPr>
        <w:t xml:space="preserve"> that actively shapes conscious experience and relations with others </w:t>
      </w:r>
      <w:r w:rsidRPr="00095A15">
        <w:rPr>
          <w:rStyle w:val="StyleUnderline"/>
          <w:highlight w:val="cyan"/>
        </w:rPr>
        <w:t>has made</w:t>
      </w:r>
      <w:r w:rsidRPr="00095A15">
        <w:rPr>
          <w:rStyle w:val="StyleUnderline"/>
        </w:rPr>
        <w:t xml:space="preserve"> productive </w:t>
      </w:r>
      <w:r w:rsidRPr="00095A15">
        <w:rPr>
          <w:rStyle w:val="StyleUnderline"/>
          <w:highlight w:val="cyan"/>
        </w:rPr>
        <w:t>connections with</w:t>
      </w:r>
      <w:r w:rsidRPr="00095A15">
        <w:rPr>
          <w:rStyle w:val="StyleUnderline"/>
        </w:rPr>
        <w:t xml:space="preserve"> disciplines such as </w:t>
      </w:r>
      <w:r w:rsidRPr="00095A15">
        <w:rPr>
          <w:rStyle w:val="Emphasis"/>
          <w:highlight w:val="cyan"/>
        </w:rPr>
        <w:t>neuroscience</w:t>
      </w:r>
      <w:r w:rsidRPr="00095A15">
        <w:rPr>
          <w:sz w:val="14"/>
        </w:rPr>
        <w:t>.</w:t>
      </w:r>
    </w:p>
    <w:p w14:paraId="7857418D" w14:textId="77777777" w:rsidR="00607BD7" w:rsidRPr="00095A15" w:rsidRDefault="00607BD7" w:rsidP="00607BD7">
      <w:pPr>
        <w:rPr>
          <w:sz w:val="14"/>
        </w:rPr>
      </w:pPr>
      <w:r w:rsidRPr="00095A15">
        <w:rPr>
          <w:rStyle w:val="StyleUnderline"/>
          <w:highlight w:val="cyan"/>
        </w:rPr>
        <w:t>Psychoanalysts</w:t>
      </w:r>
      <w:r w:rsidRPr="00095A15">
        <w:rPr>
          <w:rStyle w:val="StyleUnderline"/>
        </w:rPr>
        <w:t xml:space="preserve"> have been </w:t>
      </w:r>
      <w:r w:rsidRPr="00095A15">
        <w:rPr>
          <w:rStyle w:val="StyleUnderline"/>
          <w:highlight w:val="cyan"/>
        </w:rPr>
        <w:t>test</w:t>
      </w:r>
      <w:r w:rsidRPr="00095A15">
        <w:rPr>
          <w:rStyle w:val="StyleUnderline"/>
        </w:rPr>
        <w:t>ing</w:t>
      </w:r>
      <w:r w:rsidRPr="00095A15">
        <w:rPr>
          <w:sz w:val="14"/>
        </w:rPr>
        <w:t xml:space="preserve"> the </w:t>
      </w:r>
      <w:r w:rsidRPr="00095A15">
        <w:rPr>
          <w:rStyle w:val="StyleUnderline"/>
          <w:highlight w:val="cyan"/>
        </w:rPr>
        <w:t>outcomes</w:t>
      </w:r>
      <w:r w:rsidRPr="00095A15">
        <w:rPr>
          <w:sz w:val="14"/>
        </w:rPr>
        <w:t xml:space="preserve"> of psychoanalytic therapies </w:t>
      </w:r>
      <w:r w:rsidRPr="00095A15">
        <w:rPr>
          <w:rStyle w:val="StyleUnderline"/>
          <w:highlight w:val="cyan"/>
        </w:rPr>
        <w:t xml:space="preserve">for </w:t>
      </w:r>
      <w:r w:rsidRPr="00095A15">
        <w:rPr>
          <w:rStyle w:val="Emphasis"/>
          <w:highlight w:val="cyan"/>
        </w:rPr>
        <w:t>decades</w:t>
      </w:r>
      <w:r w:rsidRPr="00095A15">
        <w:rPr>
          <w:rStyle w:val="StyleUnderline"/>
          <w:highlight w:val="cyan"/>
        </w:rPr>
        <w:t>, using</w:t>
      </w:r>
      <w:r w:rsidRPr="00095A15">
        <w:rPr>
          <w:rStyle w:val="StyleUnderline"/>
        </w:rPr>
        <w:t xml:space="preserve"> </w:t>
      </w:r>
      <w:r w:rsidRPr="00095A15">
        <w:rPr>
          <w:rStyle w:val="Emphasis"/>
        </w:rPr>
        <w:t xml:space="preserve">randomised controlled </w:t>
      </w:r>
      <w:r w:rsidRPr="00095A15">
        <w:rPr>
          <w:rStyle w:val="Emphasis"/>
          <w:highlight w:val="cyan"/>
        </w:rPr>
        <w:t>trials</w:t>
      </w:r>
      <w:r w:rsidRPr="00095A15">
        <w:rPr>
          <w:sz w:val="14"/>
          <w:highlight w:val="cyan"/>
        </w:rPr>
        <w:t xml:space="preserve"> </w:t>
      </w:r>
      <w:r w:rsidRPr="00095A15">
        <w:rPr>
          <w:rStyle w:val="StyleUnderline"/>
          <w:highlight w:val="cyan"/>
        </w:rPr>
        <w:t>and</w:t>
      </w:r>
      <w:r w:rsidRPr="00095A15">
        <w:rPr>
          <w:rStyle w:val="StyleUnderline"/>
        </w:rPr>
        <w:t xml:space="preserve"> </w:t>
      </w:r>
      <w:r w:rsidRPr="00095A15">
        <w:rPr>
          <w:rStyle w:val="Emphasis"/>
        </w:rPr>
        <w:t xml:space="preserve">systematic </w:t>
      </w:r>
      <w:r w:rsidRPr="00095A15">
        <w:rPr>
          <w:rStyle w:val="Emphasis"/>
          <w:highlight w:val="cyan"/>
        </w:rPr>
        <w:t>follow-up</w:t>
      </w:r>
      <w:r w:rsidRPr="00095A15">
        <w:rPr>
          <w:rStyle w:val="Emphasis"/>
        </w:rPr>
        <w:t xml:space="preserve"> studies</w:t>
      </w:r>
      <w:r w:rsidRPr="00095A15">
        <w:rPr>
          <w:sz w:val="14"/>
        </w:rPr>
        <w:t xml:space="preserve">, as called for by Bunge in his article. </w:t>
      </w:r>
      <w:r w:rsidRPr="00095A15">
        <w:rPr>
          <w:rStyle w:val="StyleUnderline"/>
        </w:rPr>
        <w:t>Most</w:t>
      </w:r>
      <w:r w:rsidRPr="00095A15">
        <w:rPr>
          <w:sz w:val="14"/>
        </w:rPr>
        <w:t xml:space="preserve"> trials </w:t>
      </w:r>
      <w:r w:rsidRPr="00095A15">
        <w:rPr>
          <w:rStyle w:val="StyleUnderline"/>
        </w:rPr>
        <w:t xml:space="preserve">have found good evidence of the effectiveness of psychoanalytic therapies, when tested in the </w:t>
      </w:r>
      <w:r w:rsidRPr="00095A15">
        <w:rPr>
          <w:rStyle w:val="Emphasis"/>
        </w:rPr>
        <w:t>same way</w:t>
      </w:r>
      <w:r w:rsidRPr="00095A15">
        <w:rPr>
          <w:rStyle w:val="StyleUnderline"/>
        </w:rPr>
        <w:t xml:space="preserve"> as other approaches. Contrary to Bunge’s </w:t>
      </w:r>
      <w:r w:rsidRPr="00095A15">
        <w:rPr>
          <w:rStyle w:val="Emphasis"/>
        </w:rPr>
        <w:t>assertion</w:t>
      </w:r>
      <w:r w:rsidRPr="00095A15">
        <w:rPr>
          <w:rStyle w:val="StyleUnderline"/>
        </w:rPr>
        <w:t>, studies included in</w:t>
      </w:r>
      <w:r w:rsidRPr="00095A15">
        <w:rPr>
          <w:sz w:val="14"/>
        </w:rPr>
        <w:t xml:space="preserve"> Jonathan </w:t>
      </w:r>
      <w:r w:rsidRPr="00095A15">
        <w:rPr>
          <w:rStyle w:val="StyleUnderline"/>
        </w:rPr>
        <w:t>Shedler’s review</w:t>
      </w:r>
      <w:r w:rsidRPr="00095A15">
        <w:rPr>
          <w:sz w:val="14"/>
        </w:rPr>
        <w:t xml:space="preserve"> of meta-analyses of therapeutic outcomes of psychoanalytic therapy </w:t>
      </w:r>
      <w:r w:rsidRPr="00095A15">
        <w:rPr>
          <w:rStyle w:val="StyleUnderline"/>
        </w:rPr>
        <w:t>did</w:t>
      </w:r>
      <w:r w:rsidRPr="00095A15">
        <w:rPr>
          <w:sz w:val="14"/>
        </w:rPr>
        <w:t xml:space="preserve">, of course, </w:t>
      </w:r>
      <w:r w:rsidRPr="00095A15">
        <w:rPr>
          <w:rStyle w:val="StyleUnderline"/>
        </w:rPr>
        <w:t xml:space="preserve">have </w:t>
      </w:r>
      <w:r w:rsidRPr="00095A15">
        <w:rPr>
          <w:rStyle w:val="Emphasis"/>
        </w:rPr>
        <w:t>control groups</w:t>
      </w:r>
      <w:r w:rsidRPr="00095A15">
        <w:rPr>
          <w:sz w:val="14"/>
        </w:rPr>
        <w:t xml:space="preserve"> (American Psychologist, vol 65, p 98).</w:t>
      </w:r>
    </w:p>
    <w:p w14:paraId="467AB535" w14:textId="77777777" w:rsidR="00607BD7" w:rsidRPr="00095A15" w:rsidRDefault="00607BD7" w:rsidP="00607BD7">
      <w:pPr>
        <w:rPr>
          <w:sz w:val="14"/>
        </w:rPr>
      </w:pPr>
      <w:r w:rsidRPr="00095A15">
        <w:rPr>
          <w:rStyle w:val="StyleUnderline"/>
          <w:highlight w:val="cyan"/>
        </w:rPr>
        <w:t xml:space="preserve">The </w:t>
      </w:r>
      <w:r w:rsidRPr="00095A15">
        <w:rPr>
          <w:rStyle w:val="Emphasis"/>
          <w:highlight w:val="cyan"/>
        </w:rPr>
        <w:t>54 signatories</w:t>
      </w:r>
      <w:r w:rsidRPr="00095A15">
        <w:rPr>
          <w:rStyle w:val="StyleUnderline"/>
          <w:highlight w:val="cyan"/>
        </w:rPr>
        <w:t xml:space="preserve"> to </w:t>
      </w:r>
      <w:r w:rsidRPr="00095A15">
        <w:rPr>
          <w:rStyle w:val="Emphasis"/>
          <w:highlight w:val="cyan"/>
        </w:rPr>
        <w:t>this</w:t>
      </w:r>
      <w:r w:rsidRPr="00095A15">
        <w:rPr>
          <w:rStyle w:val="Emphasis"/>
        </w:rPr>
        <w:t xml:space="preserve"> letter</w:t>
      </w:r>
      <w:r w:rsidRPr="00095A15">
        <w:rPr>
          <w:rStyle w:val="StyleUnderline"/>
        </w:rPr>
        <w:t xml:space="preserve"> </w:t>
      </w:r>
      <w:r w:rsidRPr="00095A15">
        <w:rPr>
          <w:rStyle w:val="StyleUnderline"/>
          <w:highlight w:val="cyan"/>
        </w:rPr>
        <w:t>include</w:t>
      </w:r>
      <w:r w:rsidRPr="00095A15">
        <w:rPr>
          <w:rStyle w:val="StyleUnderline"/>
        </w:rPr>
        <w:t xml:space="preserve"> </w:t>
      </w:r>
      <w:r w:rsidRPr="00095A15">
        <w:rPr>
          <w:rStyle w:val="Emphasis"/>
        </w:rPr>
        <w:t xml:space="preserve">distinguished </w:t>
      </w:r>
      <w:r w:rsidRPr="00095A15">
        <w:rPr>
          <w:rStyle w:val="Emphasis"/>
          <w:highlight w:val="cyan"/>
        </w:rPr>
        <w:t>researchers</w:t>
      </w:r>
      <w:r w:rsidRPr="00095A15">
        <w:rPr>
          <w:rStyle w:val="Emphasis"/>
        </w:rPr>
        <w:t xml:space="preserve"> in psychoanalysis</w:t>
      </w:r>
      <w:r w:rsidRPr="00095A15">
        <w:rPr>
          <w:sz w:val="14"/>
        </w:rPr>
        <w:t xml:space="preserve"> </w:t>
      </w:r>
      <w:r w:rsidRPr="00095A15">
        <w:rPr>
          <w:rStyle w:val="StyleUnderline"/>
          <w:highlight w:val="cyan"/>
        </w:rPr>
        <w:t>in</w:t>
      </w:r>
      <w:r w:rsidRPr="00095A15">
        <w:rPr>
          <w:sz w:val="14"/>
        </w:rPr>
        <w:t xml:space="preserve"> the science faculties of </w:t>
      </w:r>
      <w:r w:rsidRPr="00095A15">
        <w:rPr>
          <w:rStyle w:val="Emphasis"/>
          <w:highlight w:val="cyan"/>
        </w:rPr>
        <w:t>leading</w:t>
      </w:r>
      <w:r w:rsidRPr="00095A15">
        <w:rPr>
          <w:rStyle w:val="Emphasis"/>
        </w:rPr>
        <w:t xml:space="preserve"> world </w:t>
      </w:r>
      <w:r w:rsidRPr="00095A15">
        <w:rPr>
          <w:rStyle w:val="Emphasis"/>
          <w:highlight w:val="cyan"/>
        </w:rPr>
        <w:t>universities</w:t>
      </w:r>
      <w:r w:rsidRPr="00095A15">
        <w:rPr>
          <w:rStyle w:val="StyleUnderline"/>
        </w:rPr>
        <w:t xml:space="preserve">, who have </w:t>
      </w:r>
      <w:r w:rsidRPr="00095A15">
        <w:rPr>
          <w:rStyle w:val="StyleUnderline"/>
          <w:highlight w:val="cyan"/>
        </w:rPr>
        <w:t>acquired</w:t>
      </w:r>
      <w:r w:rsidRPr="00095A15">
        <w:rPr>
          <w:rStyle w:val="StyleUnderline"/>
        </w:rPr>
        <w:t xml:space="preserve"> </w:t>
      </w:r>
      <w:r w:rsidRPr="00095A15">
        <w:rPr>
          <w:rStyle w:val="Emphasis"/>
        </w:rPr>
        <w:t xml:space="preserve">major public </w:t>
      </w:r>
      <w:r w:rsidRPr="00095A15">
        <w:rPr>
          <w:rStyle w:val="Emphasis"/>
          <w:highlight w:val="cyan"/>
        </w:rPr>
        <w:t>grants</w:t>
      </w:r>
      <w:r w:rsidRPr="00095A15">
        <w:rPr>
          <w:rStyle w:val="StyleUnderline"/>
          <w:highlight w:val="cyan"/>
        </w:rPr>
        <w:t xml:space="preserve"> and</w:t>
      </w:r>
      <w:r w:rsidRPr="00095A15">
        <w:rPr>
          <w:rStyle w:val="StyleUnderline"/>
        </w:rPr>
        <w:t xml:space="preserve"> have </w:t>
      </w:r>
      <w:r w:rsidRPr="00095A15">
        <w:rPr>
          <w:rStyle w:val="StyleUnderline"/>
          <w:highlight w:val="cyan"/>
        </w:rPr>
        <w:t>published</w:t>
      </w:r>
      <w:r w:rsidRPr="00095A15">
        <w:rPr>
          <w:rStyle w:val="StyleUnderline"/>
        </w:rPr>
        <w:t xml:space="preserve"> papers </w:t>
      </w:r>
      <w:r w:rsidRPr="00095A15">
        <w:rPr>
          <w:rStyle w:val="StyleUnderline"/>
          <w:highlight w:val="cyan"/>
        </w:rPr>
        <w:t>in</w:t>
      </w:r>
      <w:r w:rsidRPr="00095A15">
        <w:rPr>
          <w:rStyle w:val="StyleUnderline"/>
        </w:rPr>
        <w:t xml:space="preserve"> high-impact, </w:t>
      </w:r>
      <w:r w:rsidRPr="00095A15">
        <w:rPr>
          <w:rStyle w:val="Emphasis"/>
          <w:highlight w:val="cyan"/>
        </w:rPr>
        <w:t>peer-reviewed</w:t>
      </w:r>
      <w:r w:rsidRPr="00095A15">
        <w:rPr>
          <w:rStyle w:val="Emphasis"/>
        </w:rPr>
        <w:t xml:space="preserve"> scientific </w:t>
      </w:r>
      <w:r w:rsidRPr="00095A15">
        <w:rPr>
          <w:rStyle w:val="Emphasis"/>
          <w:highlight w:val="cyan"/>
        </w:rPr>
        <w:t>journals</w:t>
      </w:r>
      <w:r w:rsidRPr="00095A15">
        <w:rPr>
          <w:rStyle w:val="StyleUnderline"/>
        </w:rPr>
        <w:t>. This</w:t>
      </w:r>
      <w:r w:rsidRPr="00095A15">
        <w:rPr>
          <w:sz w:val="14"/>
        </w:rPr>
        <w:t xml:space="preserve"> level of scientific </w:t>
      </w:r>
      <w:r w:rsidRPr="00095A15">
        <w:rPr>
          <w:rStyle w:val="StyleUnderline"/>
        </w:rPr>
        <w:t>contribution compares very well with that in other clinical professions</w:t>
      </w:r>
      <w:r w:rsidRPr="00095A15">
        <w:rPr>
          <w:sz w:val="14"/>
        </w:rPr>
        <w:t>.</w:t>
      </w:r>
    </w:p>
    <w:p w14:paraId="6C869D2D" w14:textId="77777777" w:rsidR="00607BD7" w:rsidRPr="00095A15" w:rsidRDefault="00607BD7" w:rsidP="00607BD7">
      <w:pPr>
        <w:rPr>
          <w:rStyle w:val="Emphasis"/>
          <w:sz w:val="30"/>
          <w:szCs w:val="30"/>
        </w:rPr>
      </w:pPr>
      <w:r w:rsidRPr="00095A15">
        <w:rPr>
          <w:sz w:val="14"/>
        </w:rPr>
        <w:t xml:space="preserve">Readers expect contributors to their debates to be informed as to the facts, and scientific progress requires a respect for evidence. In this spirit </w:t>
      </w:r>
      <w:r w:rsidRPr="00095A15">
        <w:rPr>
          <w:rStyle w:val="StyleUnderline"/>
          <w:highlight w:val="cyan"/>
        </w:rPr>
        <w:t>we</w:t>
      </w:r>
      <w:r w:rsidRPr="00095A15">
        <w:rPr>
          <w:rStyle w:val="StyleUnderline"/>
        </w:rPr>
        <w:t xml:space="preserve"> </w:t>
      </w:r>
      <w:r w:rsidRPr="00095A15">
        <w:rPr>
          <w:rStyle w:val="Emphasis"/>
        </w:rPr>
        <w:t xml:space="preserve">respectfully </w:t>
      </w:r>
      <w:r w:rsidRPr="00095A15">
        <w:rPr>
          <w:rStyle w:val="Emphasis"/>
          <w:highlight w:val="cyan"/>
        </w:rPr>
        <w:t>offer</w:t>
      </w:r>
      <w:r w:rsidRPr="00095A15">
        <w:rPr>
          <w:rStyle w:val="Emphasis"/>
        </w:rPr>
        <w:t xml:space="preserve"> some </w:t>
      </w:r>
      <w:r w:rsidRPr="00095A15">
        <w:rPr>
          <w:rStyle w:val="Emphasis"/>
          <w:highlight w:val="cyan"/>
        </w:rPr>
        <w:t>facts</w:t>
      </w:r>
      <w:r w:rsidRPr="00095A15">
        <w:rPr>
          <w:rStyle w:val="StyleUnderline"/>
          <w:highlight w:val="cyan"/>
        </w:rPr>
        <w:t xml:space="preserve"> to reassure</w:t>
      </w:r>
      <w:r w:rsidRPr="00095A15">
        <w:rPr>
          <w:rStyle w:val="StyleUnderline"/>
        </w:rPr>
        <w:t xml:space="preserve"> </w:t>
      </w:r>
      <w:r w:rsidRPr="00095A15">
        <w:rPr>
          <w:rStyle w:val="StyleUnderline"/>
          <w:highlight w:val="cyan"/>
        </w:rPr>
        <w:t xml:space="preserve">those concerned by </w:t>
      </w:r>
      <w:r w:rsidRPr="00095A15">
        <w:rPr>
          <w:rStyle w:val="Emphasis"/>
          <w:sz w:val="30"/>
          <w:szCs w:val="30"/>
          <w:highlight w:val="cyan"/>
        </w:rPr>
        <w:t>Bunge’s</w:t>
      </w:r>
      <w:r w:rsidRPr="00095A15">
        <w:rPr>
          <w:rStyle w:val="Emphasis"/>
          <w:sz w:val="30"/>
          <w:szCs w:val="30"/>
        </w:rPr>
        <w:t xml:space="preserve"> entertaining </w:t>
      </w:r>
      <w:r w:rsidRPr="00095A15">
        <w:rPr>
          <w:rStyle w:val="Emphasis"/>
          <w:sz w:val="30"/>
          <w:szCs w:val="30"/>
          <w:highlight w:val="cyan"/>
        </w:rPr>
        <w:t>jibes</w:t>
      </w:r>
      <w:r w:rsidRPr="00095A15">
        <w:rPr>
          <w:rStyle w:val="Emphasis"/>
          <w:sz w:val="30"/>
          <w:szCs w:val="30"/>
        </w:rPr>
        <w:t>.</w:t>
      </w:r>
    </w:p>
    <w:p w14:paraId="0348A8E9" w14:textId="77777777" w:rsidR="00607BD7" w:rsidRPr="00095A15" w:rsidRDefault="00607BD7" w:rsidP="00607BD7">
      <w:pPr>
        <w:rPr>
          <w:sz w:val="14"/>
        </w:rPr>
      </w:pPr>
      <w:r w:rsidRPr="00095A15">
        <w:rPr>
          <w:rStyle w:val="StyleUnderline"/>
        </w:rPr>
        <w:t>Anyone inclined to credit Bunge’s claim</w:t>
      </w:r>
      <w:r w:rsidRPr="00095A15">
        <w:rPr>
          <w:sz w:val="14"/>
        </w:rPr>
        <w:t xml:space="preserve"> that </w:t>
      </w:r>
      <w:r w:rsidRPr="00095A15">
        <w:rPr>
          <w:rStyle w:val="StyleUnderline"/>
        </w:rPr>
        <w:t xml:space="preserve">psychoanalysts are “foreign to the scientific community” should consider </w:t>
      </w:r>
      <w:r w:rsidRPr="00095A15">
        <w:rPr>
          <w:rStyle w:val="Emphasis"/>
        </w:rPr>
        <w:t>examples</w:t>
      </w:r>
      <w:r w:rsidRPr="00095A15">
        <w:rPr>
          <w:sz w:val="14"/>
        </w:rPr>
        <w:t xml:space="preserve">. The psychoanalyst John </w:t>
      </w:r>
      <w:r w:rsidRPr="00095A15">
        <w:rPr>
          <w:rStyle w:val="StyleUnderline"/>
        </w:rPr>
        <w:t>Bowlby founded the burgeoning field of attachment research</w:t>
      </w:r>
      <w:r w:rsidRPr="00095A15">
        <w:rPr>
          <w:sz w:val="14"/>
        </w:rPr>
        <w:t xml:space="preserve"> partly </w:t>
      </w:r>
      <w:r w:rsidRPr="00095A15">
        <w:rPr>
          <w:rStyle w:val="StyleUnderline"/>
        </w:rPr>
        <w:t>to test hypotheses inspired by psychoanalysis</w:t>
      </w:r>
      <w:r w:rsidRPr="00095A15">
        <w:rPr>
          <w:sz w:val="14"/>
        </w:rPr>
        <w:t xml:space="preserve"> about the role of parents.</w:t>
      </w:r>
    </w:p>
    <w:p w14:paraId="158492CB" w14:textId="77777777" w:rsidR="00607BD7" w:rsidRPr="00095A15" w:rsidRDefault="00607BD7" w:rsidP="00607BD7">
      <w:pPr>
        <w:rPr>
          <w:sz w:val="14"/>
        </w:rPr>
      </w:pPr>
      <w:r w:rsidRPr="00095A15">
        <w:rPr>
          <w:sz w:val="14"/>
        </w:rPr>
        <w:t xml:space="preserve">The psychoanalyst Mark </w:t>
      </w:r>
      <w:r w:rsidRPr="00095A15">
        <w:rPr>
          <w:rStyle w:val="StyleUnderline"/>
        </w:rPr>
        <w:t>Solms</w:t>
      </w:r>
      <w:r w:rsidRPr="00095A15">
        <w:rPr>
          <w:sz w:val="14"/>
        </w:rPr>
        <w:t xml:space="preserve"> has </w:t>
      </w:r>
      <w:r w:rsidRPr="00095A15">
        <w:rPr>
          <w:rStyle w:val="StyleUnderline"/>
        </w:rPr>
        <w:t>contributed to the neuroscience of dreaming with research indicating that REM sleep and dreaming are dissociable</w:t>
      </w:r>
      <w:r w:rsidRPr="00095A15">
        <w:rPr>
          <w:sz w:val="14"/>
        </w:rPr>
        <w:t>, and that dreams are caused not by the REM mechanisms themselves but by basic motivational systems which are common to all mammals and which arguably form the core of emotion and emotional experience in human beings.</w:t>
      </w:r>
    </w:p>
    <w:p w14:paraId="1A00264E" w14:textId="77777777" w:rsidR="00607BD7" w:rsidRPr="00095A15" w:rsidRDefault="00607BD7" w:rsidP="00607BD7">
      <w:pPr>
        <w:rPr>
          <w:sz w:val="14"/>
        </w:rPr>
      </w:pPr>
      <w:r w:rsidRPr="00095A15">
        <w:rPr>
          <w:rStyle w:val="StyleUnderline"/>
        </w:rPr>
        <w:t>Programmes linking psychoanalysis and neuroscience were initiated by analysts 20 years ago</w:t>
      </w:r>
      <w:r w:rsidRPr="00095A15">
        <w:rPr>
          <w:sz w:val="14"/>
        </w:rPr>
        <w:t xml:space="preserve">, and the journal </w:t>
      </w:r>
      <w:r w:rsidRPr="00095A15">
        <w:rPr>
          <w:rStyle w:val="StyleUnderline"/>
        </w:rPr>
        <w:t>Neuropsychoanalysis was established in 1999</w:t>
      </w:r>
      <w:r w:rsidRPr="00095A15">
        <w:rPr>
          <w:sz w:val="14"/>
        </w:rPr>
        <w:t xml:space="preserve"> with an editorial board including leading neuroscientists, cognitive scientists and psychoanalysts. </w:t>
      </w:r>
      <w:r w:rsidRPr="00095A15">
        <w:rPr>
          <w:rStyle w:val="StyleUnderline"/>
        </w:rPr>
        <w:t>For the past 10 years</w:t>
      </w:r>
      <w:r w:rsidRPr="00095A15">
        <w:rPr>
          <w:sz w:val="14"/>
        </w:rPr>
        <w:t xml:space="preserve"> </w:t>
      </w:r>
      <w:r w:rsidRPr="00095A15">
        <w:rPr>
          <w:rStyle w:val="StyleUnderline"/>
        </w:rPr>
        <w:t>there have been yearly conferences at which neuroscientists and psychoanalysts have presented research and discussed areas of overlapping interest</w:t>
      </w:r>
      <w:r w:rsidRPr="00095A15">
        <w:rPr>
          <w:sz w:val="14"/>
        </w:rPr>
        <w:t xml:space="preserve"> (video proceedings and other information available at neuropsa.org.uk/npsa).</w:t>
      </w:r>
    </w:p>
    <w:p w14:paraId="12CA3D6E" w14:textId="77777777" w:rsidR="00607BD7" w:rsidRPr="00095A15" w:rsidRDefault="00607BD7" w:rsidP="00607BD7">
      <w:pPr>
        <w:rPr>
          <w:sz w:val="14"/>
        </w:rPr>
      </w:pPr>
      <w:r w:rsidRPr="00095A15">
        <w:rPr>
          <w:sz w:val="14"/>
        </w:rPr>
        <w:t xml:space="preserve">Psychoanalytic </w:t>
      </w:r>
      <w:r w:rsidRPr="00095A15">
        <w:rPr>
          <w:rStyle w:val="StyleUnderline"/>
        </w:rPr>
        <w:t>journals publish contributions involving psychoanalysts and neuroscientists. Leaders</w:t>
      </w:r>
      <w:r w:rsidRPr="00095A15">
        <w:rPr>
          <w:sz w:val="14"/>
        </w:rPr>
        <w:t xml:space="preserve"> in neurophysiological research on depression </w:t>
      </w:r>
      <w:r w:rsidRPr="00095A15">
        <w:rPr>
          <w:rStyle w:val="StyleUnderline"/>
        </w:rPr>
        <w:t>have</w:t>
      </w:r>
      <w:r w:rsidRPr="00095A15">
        <w:rPr>
          <w:sz w:val="14"/>
        </w:rPr>
        <w:t xml:space="preserve"> recently </w:t>
      </w:r>
      <w:r w:rsidRPr="00095A15">
        <w:rPr>
          <w:rStyle w:val="StyleUnderline"/>
        </w:rPr>
        <w:t>put forward an explicitly Freudian model in the Annals of General Psychiatry</w:t>
      </w:r>
      <w:r w:rsidRPr="00095A15">
        <w:rPr>
          <w:sz w:val="14"/>
        </w:rPr>
        <w:t xml:space="preserve"> (vol 7, p 9). This year in Brain, neuroscientists Karl </w:t>
      </w:r>
      <w:r w:rsidRPr="00095A15">
        <w:rPr>
          <w:rStyle w:val="Emphasis"/>
          <w:highlight w:val="cyan"/>
        </w:rPr>
        <w:t>Friston</w:t>
      </w:r>
      <w:r w:rsidRPr="00095A15">
        <w:rPr>
          <w:rStyle w:val="StyleUnderline"/>
          <w:highlight w:val="cyan"/>
        </w:rPr>
        <w:t xml:space="preserve"> and</w:t>
      </w:r>
      <w:r w:rsidRPr="00095A15">
        <w:rPr>
          <w:sz w:val="14"/>
        </w:rPr>
        <w:t xml:space="preserve"> Robin </w:t>
      </w:r>
      <w:r w:rsidRPr="00095A15">
        <w:rPr>
          <w:rStyle w:val="Emphasis"/>
          <w:highlight w:val="cyan"/>
        </w:rPr>
        <w:t>Carhart-Harris</w:t>
      </w:r>
      <w:r w:rsidRPr="00095A15">
        <w:rPr>
          <w:sz w:val="14"/>
        </w:rPr>
        <w:t xml:space="preserve"> undertake to “</w:t>
      </w:r>
      <w:r w:rsidRPr="00095A15">
        <w:rPr>
          <w:rStyle w:val="StyleUnderline"/>
          <w:highlight w:val="cyan"/>
        </w:rPr>
        <w:t>demonstrate consistencies between</w:t>
      </w:r>
      <w:r w:rsidRPr="00095A15">
        <w:rPr>
          <w:rStyle w:val="StyleUnderline"/>
        </w:rPr>
        <w:t xml:space="preserve"> key </w:t>
      </w:r>
      <w:r w:rsidRPr="00095A15">
        <w:rPr>
          <w:rStyle w:val="StyleUnderline"/>
          <w:highlight w:val="cyan"/>
        </w:rPr>
        <w:t>Freud</w:t>
      </w:r>
      <w:r w:rsidRPr="00095A15">
        <w:rPr>
          <w:rStyle w:val="StyleUnderline"/>
        </w:rPr>
        <w:t xml:space="preserve">ian ideas </w:t>
      </w:r>
      <w:r w:rsidRPr="00095A15">
        <w:rPr>
          <w:rStyle w:val="StyleUnderline"/>
          <w:highlight w:val="cyan"/>
        </w:rPr>
        <w:t>and</w:t>
      </w:r>
      <w:r w:rsidRPr="00095A15">
        <w:rPr>
          <w:rStyle w:val="StyleUnderline"/>
        </w:rPr>
        <w:t xml:space="preserve"> recent perspectives on </w:t>
      </w:r>
      <w:r w:rsidRPr="00095A15">
        <w:rPr>
          <w:rStyle w:val="Emphasis"/>
        </w:rPr>
        <w:t xml:space="preserve">global </w:t>
      </w:r>
      <w:r w:rsidRPr="00095A15">
        <w:rPr>
          <w:rStyle w:val="Emphasis"/>
          <w:highlight w:val="cyan"/>
        </w:rPr>
        <w:t>brain function</w:t>
      </w:r>
      <w:r w:rsidRPr="00095A15">
        <w:rPr>
          <w:sz w:val="14"/>
        </w:rPr>
        <w:t xml:space="preserve"> that have emerged </w:t>
      </w:r>
      <w:r w:rsidRPr="00095A15">
        <w:rPr>
          <w:rStyle w:val="StyleUnderline"/>
        </w:rPr>
        <w:lastRenderedPageBreak/>
        <w:t>in imaging and theoretical neuroscience” to show “construct validity” for Freudian concepts and enable “dialogue between psychoanalysts and neurobiologists</w:t>
      </w:r>
      <w:r w:rsidRPr="00095A15">
        <w:rPr>
          <w:sz w:val="14"/>
        </w:rPr>
        <w:t>” (vol 133, p 1265).</w:t>
      </w:r>
    </w:p>
    <w:p w14:paraId="73A35630" w14:textId="77777777" w:rsidR="00607BD7" w:rsidRDefault="00607BD7" w:rsidP="00607BD7">
      <w:pPr>
        <w:rPr>
          <w:rStyle w:val="StyleUnderline"/>
        </w:rPr>
      </w:pPr>
      <w:r w:rsidRPr="00095A15">
        <w:rPr>
          <w:sz w:val="14"/>
        </w:rPr>
        <w:t xml:space="preserve">Such collaboration may, of course, contradict rather than confirm psychoanalytic hypotheses, but </w:t>
      </w:r>
      <w:r w:rsidRPr="00095A15">
        <w:rPr>
          <w:rStyle w:val="StyleUnderline"/>
        </w:rPr>
        <w:t>it is enough to falsify Bunge’s claim</w:t>
      </w:r>
      <w:r w:rsidRPr="00095A15">
        <w:rPr>
          <w:sz w:val="14"/>
        </w:rPr>
        <w:t xml:space="preserve"> that psychoanalysis should be seen as pseudoscience. Or rather, </w:t>
      </w:r>
      <w:r w:rsidRPr="00095A15">
        <w:rPr>
          <w:rStyle w:val="StyleUnderline"/>
        </w:rPr>
        <w:t xml:space="preserve">it </w:t>
      </w:r>
      <w:r w:rsidRPr="00095A15">
        <w:rPr>
          <w:rStyle w:val="Emphasis"/>
        </w:rPr>
        <w:t>would be enough</w:t>
      </w:r>
      <w:r w:rsidRPr="00095A15">
        <w:rPr>
          <w:rStyle w:val="StyleUnderline"/>
        </w:rPr>
        <w:t xml:space="preserve">, if </w:t>
      </w:r>
      <w:r w:rsidRPr="00095A15">
        <w:rPr>
          <w:rStyle w:val="StyleUnderline"/>
          <w:highlight w:val="cyan"/>
        </w:rPr>
        <w:t>Bunge’s claim itself were</w:t>
      </w:r>
      <w:r w:rsidRPr="00095A15">
        <w:rPr>
          <w:rStyle w:val="StyleUnderline"/>
        </w:rPr>
        <w:t xml:space="preserve"> subject to </w:t>
      </w:r>
      <w:r w:rsidRPr="00095A15">
        <w:rPr>
          <w:rStyle w:val="Emphasis"/>
        </w:rPr>
        <w:t>evidence</w:t>
      </w:r>
      <w:r w:rsidRPr="00095A15">
        <w:rPr>
          <w:rStyle w:val="StyleUnderline"/>
        </w:rPr>
        <w:t xml:space="preserve">, rather than </w:t>
      </w:r>
      <w:r w:rsidRPr="00095A15">
        <w:rPr>
          <w:rStyle w:val="Emphasis"/>
          <w:sz w:val="28"/>
          <w:szCs w:val="28"/>
          <w:highlight w:val="cyan"/>
        </w:rPr>
        <w:t>abuse masquerading as philosophy</w:t>
      </w:r>
      <w:r w:rsidRPr="00095A15">
        <w:rPr>
          <w:rStyle w:val="StyleUnderline"/>
        </w:rPr>
        <w:t>.</w:t>
      </w:r>
    </w:p>
    <w:p w14:paraId="6E2E3B1C" w14:textId="77777777" w:rsidR="00607BD7" w:rsidRPr="00607BD7" w:rsidRDefault="00607BD7" w:rsidP="00607BD7"/>
    <w:p w14:paraId="10CD5FF1" w14:textId="77777777" w:rsidR="00384CE1" w:rsidRDefault="00384CE1" w:rsidP="00384CE1">
      <w:pPr>
        <w:pStyle w:val="Heading3"/>
      </w:pPr>
      <w:r>
        <w:lastRenderedPageBreak/>
        <w:t xml:space="preserve">Psycho link to k affs </w:t>
      </w:r>
    </w:p>
    <w:p w14:paraId="31E64E09" w14:textId="77777777" w:rsidR="00384CE1" w:rsidRDefault="00384CE1" w:rsidP="00384CE1">
      <w:pPr>
        <w:pStyle w:val="Heading4"/>
      </w:pPr>
      <w:r>
        <w:t xml:space="preserve">Your model of debate is not radical but rather feeds the conservative model of debate you criticize </w:t>
      </w:r>
    </w:p>
    <w:p w14:paraId="6B4C6C8F" w14:textId="77777777" w:rsidR="00384CE1" w:rsidRPr="008C05E3" w:rsidRDefault="00384CE1" w:rsidP="00384CE1">
      <w:pPr>
        <w:rPr>
          <w:rStyle w:val="Style13ptBold"/>
        </w:rPr>
      </w:pPr>
      <w:r>
        <w:rPr>
          <w:rStyle w:val="Style13ptBold"/>
        </w:rPr>
        <w:t>Llano ‘22</w:t>
      </w:r>
    </w:p>
    <w:p w14:paraId="6DED9A1D" w14:textId="2618A841" w:rsidR="00384CE1" w:rsidRPr="00C671AE" w:rsidRDefault="00384CE1" w:rsidP="00384CE1">
      <w:r w:rsidRPr="0094309F">
        <w:t xml:space="preserve">[Stephen M. Llano, </w:t>
      </w:r>
      <w:r>
        <w:t xml:space="preserve">Associate Professor in Communications at St. John’s University, </w:t>
      </w:r>
      <w:r w:rsidRPr="0094309F">
        <w:t xml:space="preserve">7-3-2022, "Three discourses of American debate (with a glimpse toward a fourth)," </w:t>
      </w:r>
      <w:r>
        <w:t>Argumentation and Advocacy</w:t>
      </w:r>
      <w:r w:rsidRPr="0094309F">
        <w:t xml:space="preserve">, </w:t>
      </w:r>
      <w:r w:rsidRPr="00C671AE">
        <w:t>https://www.tandfonline.com/doi/full/10.1080/10511431.2022.2136756?scroll=top&amp;needAccess=true,]</w:t>
      </w:r>
      <w:r w:rsidR="00C671AE">
        <w:t xml:space="preserve">//owen </w:t>
      </w:r>
      <w:r>
        <w:t xml:space="preserve"> *gender language modified with strikethrough </w:t>
      </w:r>
    </w:p>
    <w:p w14:paraId="4F3E4797" w14:textId="77777777" w:rsidR="00384CE1" w:rsidRPr="006B49BC" w:rsidRDefault="00384CE1" w:rsidP="00384CE1">
      <w:pPr>
        <w:rPr>
          <w:sz w:val="16"/>
          <w:lang w:val="en-CA"/>
        </w:rPr>
      </w:pPr>
      <w:r w:rsidRPr="0094309F">
        <w:rPr>
          <w:rStyle w:val="StyleUnderline"/>
        </w:rPr>
        <w:t xml:space="preserve">In </w:t>
      </w:r>
      <w:r w:rsidRPr="00607BD7">
        <w:rPr>
          <w:rStyle w:val="Emphasis"/>
          <w:highlight w:val="cyan"/>
        </w:rPr>
        <w:t>American policy debate the reification of university discourse</w:t>
      </w:r>
      <w:r w:rsidRPr="008C05E3">
        <w:rPr>
          <w:rStyle w:val="Emphasis"/>
        </w:rPr>
        <w:t xml:space="preserve"> debating</w:t>
      </w:r>
      <w:r w:rsidRPr="0094309F">
        <w:rPr>
          <w:rStyle w:val="StyleUnderline"/>
        </w:rPr>
        <w:t xml:space="preserve"> is seen through the disclosure of judging paradigms, which position the judge in relation to the knowledge of arguments</w:t>
      </w:r>
      <w:r w:rsidRPr="006B49BC">
        <w:rPr>
          <w:sz w:val="16"/>
        </w:rPr>
        <w:t xml:space="preserve">. Instead of the debaters appealing to the judge’s convictions, attitudes, or cultural positionality, the debaters appeal to how the judge articulates knowledge on a variety of set argument types that can be offered in the debate. The judge writes up their relation to debate knowledge along the axis of performative argument, speed, procedural argument, evidence, and the like. This helps the debaters fold their speech into ways that can be seen as being appropriate. Since mastery is off the table, neither the judge nor the students participating in the debate can address whether or not this is the right way to know arguments or evaluate them; they are working hard to ensure that what they say fits into the organization of knowledge about debate. The discourse of the hysteric: debate as demand </w:t>
      </w:r>
      <w:r w:rsidRPr="00607BD7">
        <w:rPr>
          <w:rStyle w:val="Emphasis"/>
          <w:highlight w:val="cyan"/>
        </w:rPr>
        <w:t xml:space="preserve">The hysteric’s discourse is one where the agent interrogates the master, asking what it is exactly and precisely they know. </w:t>
      </w:r>
      <w:r w:rsidRPr="00607BD7">
        <w:rPr>
          <w:rStyle w:val="StyleUnderline"/>
          <w:highlight w:val="cyan"/>
        </w:rPr>
        <w:t>“</w:t>
      </w:r>
      <w:r w:rsidRPr="00607BD7">
        <w:rPr>
          <w:rStyle w:val="Emphasis"/>
          <w:highlight w:val="cyan"/>
        </w:rPr>
        <w:t xml:space="preserve">The hysteric goes at the master </w:t>
      </w:r>
      <w:r w:rsidRPr="00607BD7">
        <w:rPr>
          <w:rStyle w:val="StyleUnderline"/>
          <w:highlight w:val="cyan"/>
        </w:rPr>
        <w:t>and demands that</w:t>
      </w:r>
      <w:r w:rsidRPr="006B49BC">
        <w:rPr>
          <w:rStyle w:val="StyleUnderline"/>
        </w:rPr>
        <w:t xml:space="preserve"> </w:t>
      </w:r>
      <w:r w:rsidRPr="006B49BC">
        <w:rPr>
          <w:strike/>
          <w:sz w:val="16"/>
        </w:rPr>
        <w:t>he or she</w:t>
      </w:r>
      <w:r w:rsidRPr="006B49BC">
        <w:rPr>
          <w:rStyle w:val="StyleUnderline"/>
        </w:rPr>
        <w:t>[</w:t>
      </w:r>
      <w:r w:rsidRPr="00607BD7">
        <w:rPr>
          <w:rStyle w:val="StyleUnderline"/>
          <w:highlight w:val="cyan"/>
        </w:rPr>
        <w:t>they] show</w:t>
      </w:r>
      <w:r w:rsidRPr="006B49BC">
        <w:rPr>
          <w:rStyle w:val="StyleUnderline"/>
        </w:rPr>
        <w:t xml:space="preserve"> </w:t>
      </w:r>
      <w:r w:rsidRPr="006B49BC">
        <w:rPr>
          <w:strike/>
          <w:sz w:val="16"/>
        </w:rPr>
        <w:t xml:space="preserve">his or her </w:t>
      </w:r>
      <w:r>
        <w:rPr>
          <w:rStyle w:val="StyleUnderline"/>
        </w:rPr>
        <w:t>[</w:t>
      </w:r>
      <w:r w:rsidRPr="00607BD7">
        <w:rPr>
          <w:rStyle w:val="StyleUnderline"/>
          <w:highlight w:val="cyan"/>
        </w:rPr>
        <w:t>their] stuff, prove</w:t>
      </w:r>
      <w:r w:rsidRPr="006B49BC">
        <w:rPr>
          <w:strike/>
          <w:sz w:val="16"/>
        </w:rPr>
        <w:t xml:space="preserve"> his or her</w:t>
      </w:r>
      <w:r>
        <w:rPr>
          <w:rStyle w:val="StyleUnderline"/>
        </w:rPr>
        <w:t>[</w:t>
      </w:r>
      <w:r w:rsidRPr="00607BD7">
        <w:rPr>
          <w:rStyle w:val="StyleUnderline"/>
          <w:highlight w:val="cyan"/>
        </w:rPr>
        <w:t xml:space="preserve">their] mettle by </w:t>
      </w:r>
      <w:r w:rsidRPr="00607BD7">
        <w:rPr>
          <w:rStyle w:val="Emphasis"/>
          <w:highlight w:val="cyan"/>
        </w:rPr>
        <w:t>producing something serious by way of knowledge</w:t>
      </w:r>
      <w:r w:rsidRPr="008C05E3">
        <w:rPr>
          <w:rStyle w:val="Emphasis"/>
        </w:rPr>
        <w:t>”</w:t>
      </w:r>
      <w:r w:rsidRPr="006B49BC">
        <w:rPr>
          <w:sz w:val="16"/>
        </w:rPr>
        <w:t xml:space="preserve"> (Fink 1997, 133</w:t>
      </w:r>
      <w:r w:rsidRPr="006B49BC">
        <w:rPr>
          <w:rStyle w:val="StyleUnderline"/>
        </w:rPr>
        <w:t xml:space="preserve">). It is the production of knowledge here that is different than the conformity or relation to knowledge that the discourse of the university creates. Instead, </w:t>
      </w:r>
      <w:r w:rsidRPr="00607BD7">
        <w:rPr>
          <w:rStyle w:val="StyleUnderline"/>
          <w:highlight w:val="cyan"/>
        </w:rPr>
        <w:t>the master</w:t>
      </w:r>
      <w:r w:rsidRPr="006B49BC">
        <w:rPr>
          <w:rStyle w:val="StyleUnderline"/>
        </w:rPr>
        <w:t xml:space="preserve">, or the master signifier, </w:t>
      </w:r>
      <w:r w:rsidRPr="00607BD7">
        <w:rPr>
          <w:rStyle w:val="StyleUnderline"/>
          <w:highlight w:val="cyan"/>
        </w:rPr>
        <w:t>is squeezed to produce articulation</w:t>
      </w:r>
      <w:r w:rsidRPr="006B49BC">
        <w:rPr>
          <w:rStyle w:val="StyleUnderline"/>
        </w:rPr>
        <w:t xml:space="preserve"> after articulation as </w:t>
      </w:r>
      <w:r w:rsidRPr="00607BD7">
        <w:rPr>
          <w:rStyle w:val="StyleUnderline"/>
          <w:highlight w:val="cyan"/>
        </w:rPr>
        <w:t>to why it should be in charge</w:t>
      </w:r>
      <w:r w:rsidRPr="006B49BC">
        <w:rPr>
          <w:rStyle w:val="StyleUnderline"/>
        </w:rPr>
        <w:t xml:space="preserve"> or in control in the first place. The position of agent is occupied by the barred subject, who addresses the other as the master signifier, asking it for answers. </w:t>
      </w:r>
      <w:r w:rsidRPr="00607BD7">
        <w:rPr>
          <w:rStyle w:val="Emphasis"/>
          <w:highlight w:val="cyan"/>
        </w:rPr>
        <w:t xml:space="preserve">The result of this confrontation is the production of knowledge </w:t>
      </w:r>
      <w:r w:rsidRPr="008C05E3">
        <w:rPr>
          <w:rStyle w:val="Emphasis"/>
        </w:rPr>
        <w:t xml:space="preserve">– both old and new </w:t>
      </w:r>
      <w:r w:rsidRPr="00607BD7">
        <w:rPr>
          <w:rStyle w:val="Emphasis"/>
          <w:highlight w:val="cyan"/>
        </w:rPr>
        <w:t>articulations of knowledge that justify the master’s position</w:t>
      </w:r>
      <w:r w:rsidRPr="006B49BC">
        <w:rPr>
          <w:rStyle w:val="StyleUnderline"/>
        </w:rPr>
        <w:t>. What’s in the inaccessible position is desire. The agent gets pleasure from the production of knowledge, however it is impossible for this knowledge to ever satisfy the agen</w:t>
      </w:r>
      <w:r w:rsidRPr="008C05E3">
        <w:rPr>
          <w:rStyle w:val="StyleUnderline"/>
        </w:rPr>
        <w:t>t.</w:t>
      </w:r>
      <w:r w:rsidRPr="008C05E3">
        <w:rPr>
          <w:sz w:val="16"/>
        </w:rPr>
        <w:t xml:space="preserve"> Bruce Fink writes, “the best teaching discourse is the hysteric’s discourse, which Lacan associates with the best scientific activity. It is not always an easy discourse to sustain for those who do not adopt it spontaneously, nor for those in the publish or perish world of American academia</w:t>
      </w:r>
      <w:r w:rsidRPr="006B49BC">
        <w:rPr>
          <w:rStyle w:val="StyleUnderline"/>
        </w:rPr>
        <w:t>”</w:t>
      </w:r>
      <w:r w:rsidRPr="006B49BC">
        <w:rPr>
          <w:sz w:val="16"/>
        </w:rPr>
        <w:t xml:space="preserve"> (Fink 1997, 149). </w:t>
      </w:r>
      <w:r w:rsidRPr="006B49BC">
        <w:rPr>
          <w:rStyle w:val="StyleUnderline"/>
        </w:rPr>
        <w:t xml:space="preserve">This understanding of the hysteric’s discourse helps understand it as </w:t>
      </w:r>
      <w:r w:rsidRPr="00607BD7">
        <w:rPr>
          <w:rStyle w:val="Emphasis"/>
          <w:highlight w:val="cyan"/>
        </w:rPr>
        <w:t>only aimed at the production of articulations of knowledge from mastery</w:t>
      </w:r>
      <w:r w:rsidRPr="00607BD7">
        <w:rPr>
          <w:sz w:val="16"/>
          <w:highlight w:val="cyan"/>
        </w:rPr>
        <w:t>.</w:t>
      </w:r>
      <w:r w:rsidRPr="006B49BC">
        <w:rPr>
          <w:sz w:val="16"/>
        </w:rPr>
        <w:t xml:space="preserve"> One thinks of the Socratic method, or the teacher asking students to explain why they think a certain way after they have presented the textbook answer to a question in class. </w:t>
      </w:r>
      <w:r w:rsidRPr="00607BD7">
        <w:rPr>
          <w:rStyle w:val="StyleUnderline"/>
          <w:highlight w:val="cyan"/>
        </w:rPr>
        <w:t>The teacher wants more</w:t>
      </w:r>
      <w:r w:rsidRPr="006B49BC">
        <w:rPr>
          <w:rStyle w:val="StyleUnderline"/>
        </w:rPr>
        <w:t xml:space="preserve"> and wants the student to be able to produce more, so keeps asking after them. This mode of debating has been </w:t>
      </w:r>
      <w:r w:rsidRPr="00607BD7">
        <w:rPr>
          <w:rStyle w:val="StyleUnderline"/>
          <w:highlight w:val="cyan"/>
        </w:rPr>
        <w:t>identified</w:t>
      </w:r>
      <w:r w:rsidRPr="006B49BC">
        <w:rPr>
          <w:rStyle w:val="StyleUnderline"/>
        </w:rPr>
        <w:t xml:space="preserve"> by Bartanen and Littlefield </w:t>
      </w:r>
      <w:r w:rsidRPr="00607BD7">
        <w:rPr>
          <w:rStyle w:val="StyleUnderline"/>
          <w:highlight w:val="cyan"/>
        </w:rPr>
        <w:t>as “</w:t>
      </w:r>
      <w:r w:rsidRPr="00607BD7">
        <w:rPr>
          <w:rStyle w:val="Emphasis"/>
          <w:highlight w:val="cyan"/>
        </w:rPr>
        <w:t>forensics as play,</w:t>
      </w:r>
      <w:r w:rsidRPr="00607BD7">
        <w:rPr>
          <w:rStyle w:val="StyleUnderline"/>
          <w:highlight w:val="cyan"/>
        </w:rPr>
        <w:t>”</w:t>
      </w:r>
      <w:r w:rsidRPr="006B49BC">
        <w:rPr>
          <w:rStyle w:val="StyleUnderline"/>
        </w:rPr>
        <w:t xml:space="preserve"> a phrase that means several things for them including </w:t>
      </w:r>
      <w:r w:rsidRPr="00607BD7">
        <w:rPr>
          <w:rStyle w:val="StyleUnderline"/>
          <w:highlight w:val="cyan"/>
        </w:rPr>
        <w:t>social benefits and the entertainment that debate became for participants as it became more technical</w:t>
      </w:r>
      <w:r w:rsidRPr="006B49BC">
        <w:rPr>
          <w:sz w:val="16"/>
        </w:rPr>
        <w:t xml:space="preserve"> (Bartanen and Littlefield 2014, 211). Turning from society to a self-organizing expertise, </w:t>
      </w:r>
      <w:r w:rsidRPr="00607BD7">
        <w:rPr>
          <w:rStyle w:val="Emphasis"/>
          <w:highlight w:val="cyan"/>
        </w:rPr>
        <w:t>this discourse of debate turns away again to the pleasure of the participants</w:t>
      </w:r>
      <w:r w:rsidRPr="00607BD7">
        <w:rPr>
          <w:rStyle w:val="StyleUnderline"/>
          <w:highlight w:val="cyan"/>
        </w:rPr>
        <w:t>.</w:t>
      </w:r>
      <w:r w:rsidRPr="006B49BC">
        <w:rPr>
          <w:rStyle w:val="StyleUnderline"/>
        </w:rPr>
        <w:t xml:space="preserve"> This debate is characterized by </w:t>
      </w:r>
      <w:r w:rsidRPr="00607BD7">
        <w:rPr>
          <w:rStyle w:val="StyleUnderline"/>
          <w:highlight w:val="cyan"/>
        </w:rPr>
        <w:t>intensive pressure on the rules and necessity of debate itself,</w:t>
      </w:r>
      <w:r w:rsidRPr="006B49BC">
        <w:rPr>
          <w:rStyle w:val="StyleUnderline"/>
        </w:rPr>
        <w:t xml:space="preserve"> where the conditions of winning are predicated on the ability of the participants not just to defend their overt position in relation to the debate topic, or their use of logic or reason, but to justify the rules and existence of debate itself. T</w:t>
      </w:r>
      <w:r w:rsidRPr="00607BD7">
        <w:rPr>
          <w:rStyle w:val="StyleUnderline"/>
          <w:highlight w:val="cyan"/>
        </w:rPr>
        <w:t>he hysteric’s discourse has crafted a model of debate that can be characterized as autophagic, a special kind of incompatibility “between one rule and the consequences resulting from the very fact that it has been affirmed”</w:t>
      </w:r>
      <w:r w:rsidRPr="006B49BC">
        <w:rPr>
          <w:sz w:val="16"/>
        </w:rPr>
        <w:t xml:space="preserve"> (Perelman and Olbrechts-Tyteca 1969, 203). Most contemporary debate practices stem from questioning the use of master signifiers, a use that without the deployment there might not be the ability to debate at all. Autophagy works by “showing the incompatibilities which are brought out by reflection on conditions or consequences of its affirmation” (Perelman and Olbrechts-Tyteca 1969, 205). This tradition of debating is highly localized, bringing the act of </w:t>
      </w:r>
      <w:r w:rsidRPr="006B49BC">
        <w:rPr>
          <w:sz w:val="16"/>
        </w:rPr>
        <w:lastRenderedPageBreak/>
        <w:t xml:space="preserve">debate into question in order to ask why things have to be a particular way. </w:t>
      </w:r>
      <w:r w:rsidRPr="008C05E3">
        <w:rPr>
          <w:rStyle w:val="StyleUnderline"/>
        </w:rPr>
        <w:t>A debate team reads evidence from a social scientific journal,</w:t>
      </w:r>
      <w:r w:rsidRPr="006B49BC">
        <w:rPr>
          <w:rStyle w:val="StyleUnderline"/>
        </w:rPr>
        <w:t xml:space="preserve"> prompting the opposing team to ask them why they favor that form of knowledge – that of published research – to another. The author recalls a debate where one team asked another why they bring so many files in boxes with them into the room if they really do believe their opening claim that they want to “learn and engage in dialogue” instead of try to beat the other team in a contest. In American policy debate during the 1990s to the early 2000s debaters raised such questions only to see if they could find the articulation of these concerns that would become subject to the master signifier of debating (two sides, turn taking, carded evidence, and a winner-take-all decision).</w:t>
      </w:r>
      <w:r w:rsidRPr="006B49BC">
        <w:rPr>
          <w:sz w:val="16"/>
        </w:rPr>
        <w:t xml:space="preserve"> In short, </w:t>
      </w:r>
      <w:r w:rsidRPr="00607BD7">
        <w:rPr>
          <w:rStyle w:val="Emphasis"/>
          <w:highlight w:val="cyan"/>
        </w:rPr>
        <w:t>the boom of critique arguments in policy debate did not undermine or unseat the norms of policy debating but reinforced them</w:t>
      </w:r>
      <w:r w:rsidRPr="00607BD7">
        <w:rPr>
          <w:rStyle w:val="StyleUnderline"/>
          <w:highlight w:val="cyan"/>
        </w:rPr>
        <w:t>. All “new” forms of knowledge produced by questioning the master signifiers</w:t>
      </w:r>
      <w:r w:rsidRPr="006B49BC">
        <w:rPr>
          <w:rStyle w:val="StyleUnderline"/>
        </w:rPr>
        <w:t>, the ideology, and the organizing principles of debate le</w:t>
      </w:r>
      <w:r w:rsidRPr="00607BD7">
        <w:rPr>
          <w:rStyle w:val="StyleUnderline"/>
          <w:highlight w:val="cyan"/>
        </w:rPr>
        <w:t>d to the practices of rapidly reading</w:t>
      </w:r>
      <w:r w:rsidRPr="006B49BC">
        <w:rPr>
          <w:rStyle w:val="StyleUnderline"/>
        </w:rPr>
        <w:t xml:space="preserve"> “cards”</w:t>
      </w:r>
      <w:r w:rsidRPr="006B49BC">
        <w:rPr>
          <w:sz w:val="16"/>
        </w:rPr>
        <w:t xml:space="preserve"> – paragraphs copied from published material – </w:t>
      </w:r>
      <w:r w:rsidRPr="00607BD7">
        <w:rPr>
          <w:rStyle w:val="StyleUnderline"/>
          <w:highlight w:val="cyan"/>
        </w:rPr>
        <w:t>about the effectiveness of</w:t>
      </w:r>
      <w:r w:rsidRPr="008C05E3">
        <w:rPr>
          <w:rStyle w:val="StyleUnderline"/>
        </w:rPr>
        <w:t xml:space="preserve"> </w:t>
      </w:r>
      <w:r w:rsidRPr="006B49BC">
        <w:rPr>
          <w:sz w:val="16"/>
        </w:rPr>
        <w:t xml:space="preserve">humor or </w:t>
      </w:r>
      <w:r w:rsidRPr="00607BD7">
        <w:rPr>
          <w:rStyle w:val="StyleUnderline"/>
          <w:highlight w:val="cyan"/>
        </w:rPr>
        <w:t>irony</w:t>
      </w:r>
      <w:r w:rsidRPr="008C05E3">
        <w:rPr>
          <w:rStyle w:val="StyleUnderline"/>
        </w:rPr>
        <w:t xml:space="preserve"> compared to ‘mere’ argument.</w:t>
      </w:r>
      <w:r w:rsidRPr="006B49BC">
        <w:rPr>
          <w:sz w:val="16"/>
        </w:rPr>
        <w:t xml:space="preserve"> </w:t>
      </w:r>
      <w:r w:rsidRPr="00607BD7">
        <w:rPr>
          <w:rStyle w:val="StyleUnderline"/>
          <w:highlight w:val="cyan"/>
        </w:rPr>
        <w:t>Debate was made more comfortable for those participants but maintained it’s same organizing principle of authority</w:t>
      </w:r>
      <w:r w:rsidRPr="006B49BC">
        <w:rPr>
          <w:rStyle w:val="StyleUnderline"/>
        </w:rPr>
        <w:t xml:space="preserve">. In short, </w:t>
      </w:r>
      <w:r w:rsidRPr="00607BD7">
        <w:rPr>
          <w:rStyle w:val="StyleUnderline"/>
          <w:highlight w:val="cyan"/>
        </w:rPr>
        <w:t>all the radical attempts at autophagy are based on the pleasure of the game of trying to see if the other team can produce recognizable signs of mastery – not a new ordering</w:t>
      </w:r>
      <w:r w:rsidRPr="006B49BC">
        <w:rPr>
          <w:rStyle w:val="StyleUnderline"/>
        </w:rPr>
        <w:t>.</w:t>
      </w:r>
      <w:r w:rsidRPr="006B49BC">
        <w:rPr>
          <w:sz w:val="16"/>
        </w:rPr>
        <w:t xml:space="preserve"> Perelman and Olbrects-Tyteca support this view as well writing that “the argument is quasi-logical, because, in order to make the incompatibility evident, an interpretation must be made of the act by which the opponent opposes a rule” (Perelman and Olbrechts-Tyteca 1969, 204). This means that any autophagic claim depends on interpretation. That is, </w:t>
      </w:r>
      <w:r w:rsidRPr="006B49BC">
        <w:rPr>
          <w:rStyle w:val="StyleUnderline"/>
        </w:rPr>
        <w:t xml:space="preserve">one must be convincing through establishing a perspective and attitude toward the claim in order to claim it is this kind of incompatibility. </w:t>
      </w:r>
      <w:r w:rsidRPr="00607BD7">
        <w:rPr>
          <w:rStyle w:val="StyleUnderline"/>
          <w:highlight w:val="cyan"/>
        </w:rPr>
        <w:t>This kind of pedagogy can only be conservative in the end. Students learn that no matter how many variations of the articulation of why they can produce, the master is always the end point</w:t>
      </w:r>
      <w:r w:rsidRPr="006B49BC">
        <w:rPr>
          <w:rStyle w:val="StyleUnderline"/>
        </w:rPr>
        <w:t>.</w:t>
      </w:r>
      <w:r w:rsidRPr="006B49BC">
        <w:rPr>
          <w:sz w:val="16"/>
        </w:rPr>
        <w:t xml:space="preserve"> Where the creativity in competitive debate lies is finding the articulation of knowledge that is novel in the way that it falls in line with the master signifiers at play. </w:t>
      </w:r>
      <w:r w:rsidRPr="00607BD7">
        <w:rPr>
          <w:rStyle w:val="StyleUnderline"/>
          <w:highlight w:val="cyan"/>
        </w:rPr>
        <w:t>That</w:t>
      </w:r>
      <w:r w:rsidRPr="006B49BC">
        <w:rPr>
          <w:rStyle w:val="StyleUnderline"/>
        </w:rPr>
        <w:t xml:space="preserve"> shocking </w:t>
      </w:r>
      <w:r w:rsidRPr="00607BD7">
        <w:rPr>
          <w:rStyle w:val="StyleUnderline"/>
          <w:highlight w:val="cyan"/>
        </w:rPr>
        <w:t>moment that debaters</w:t>
      </w:r>
      <w:r w:rsidRPr="006B49BC">
        <w:rPr>
          <w:rStyle w:val="StyleUnderline"/>
        </w:rPr>
        <w:t xml:space="preserve"> have where they </w:t>
      </w:r>
      <w:r w:rsidRPr="00607BD7">
        <w:rPr>
          <w:rStyle w:val="StyleUnderline"/>
          <w:highlight w:val="cyan"/>
        </w:rPr>
        <w:t xml:space="preserve">“learn” is when they reinforce the dominant signs of mastery that organize human and non-human life on earth without </w:t>
      </w:r>
      <w:r w:rsidRPr="008C05E3">
        <w:rPr>
          <w:rStyle w:val="StyleUnderline"/>
        </w:rPr>
        <w:t xml:space="preserve">much </w:t>
      </w:r>
      <w:r w:rsidRPr="00607BD7">
        <w:rPr>
          <w:rStyle w:val="StyleUnderline"/>
          <w:highlight w:val="cyan"/>
        </w:rPr>
        <w:t>question or critique</w:t>
      </w:r>
      <w:r w:rsidRPr="006B49BC">
        <w:rPr>
          <w:sz w:val="16"/>
        </w:rPr>
        <w:t xml:space="preserve">. As Fink reminds us, </w:t>
      </w:r>
      <w:r w:rsidRPr="006B49BC">
        <w:rPr>
          <w:rStyle w:val="StyleUnderline"/>
        </w:rPr>
        <w:t>“The discourse of the Hysteric remains in thrall to master signifiers (S1) and a system of knowledge/belief (S2) that it has not itself embodied and produced</w:t>
      </w:r>
      <w:r w:rsidRPr="006B49BC">
        <w:rPr>
          <w:sz w:val="16"/>
        </w:rPr>
        <w:t xml:space="preserve">” (Fink 1997, 123). </w:t>
      </w:r>
      <w:r w:rsidRPr="00607BD7">
        <w:rPr>
          <w:rStyle w:val="StyleUnderline"/>
          <w:highlight w:val="cyan"/>
        </w:rPr>
        <w:t>The pleasure</w:t>
      </w:r>
      <w:r w:rsidRPr="006B49BC">
        <w:rPr>
          <w:rStyle w:val="StyleUnderline"/>
        </w:rPr>
        <w:t xml:space="preserve"> from engaging in this kind of debate for playful or social reasons </w:t>
      </w:r>
      <w:r w:rsidRPr="00607BD7">
        <w:rPr>
          <w:rStyle w:val="StyleUnderline"/>
          <w:highlight w:val="cyan"/>
        </w:rPr>
        <w:t>is</w:t>
      </w:r>
      <w:r w:rsidRPr="006B49BC">
        <w:rPr>
          <w:rStyle w:val="StyleUnderline"/>
        </w:rPr>
        <w:t xml:space="preserve"> the </w:t>
      </w:r>
      <w:r w:rsidRPr="00607BD7">
        <w:rPr>
          <w:rStyle w:val="StyleUnderline"/>
          <w:highlight w:val="cyan"/>
        </w:rPr>
        <w:t>generation of varieties of knowledge organized and produced by a master signifier that is never challenged</w:t>
      </w:r>
      <w:r w:rsidRPr="006B49BC">
        <w:rPr>
          <w:rStyle w:val="StyleUnderline"/>
        </w:rPr>
        <w:t xml:space="preserve"> in position, but in justification. That is, the challenge of “why debate?” is offered in order to produce responses that can then be used to continue the debate.</w:t>
      </w:r>
      <w:r w:rsidRPr="006B49BC">
        <w:rPr>
          <w:sz w:val="16"/>
        </w:rPr>
        <w:t xml:space="preserve"> Perhaps </w:t>
      </w:r>
      <w:r w:rsidRPr="00607BD7">
        <w:rPr>
          <w:rStyle w:val="Emphasis"/>
          <w:highlight w:val="cyan"/>
        </w:rPr>
        <w:t>the entire</w:t>
      </w:r>
      <w:r w:rsidRPr="008C05E3">
        <w:rPr>
          <w:rStyle w:val="Emphasis"/>
        </w:rPr>
        <w:t xml:space="preserve"> hysterical </w:t>
      </w:r>
      <w:r w:rsidRPr="00607BD7">
        <w:rPr>
          <w:rStyle w:val="Emphasis"/>
          <w:highlight w:val="cyan"/>
        </w:rPr>
        <w:t>model of debating could be seen as autophagic</w:t>
      </w:r>
      <w:r w:rsidRPr="008C05E3">
        <w:rPr>
          <w:rStyle w:val="Emphasis"/>
        </w:rPr>
        <w:t>.</w:t>
      </w:r>
      <w:r w:rsidRPr="006B49BC">
        <w:rPr>
          <w:sz w:val="16"/>
        </w:rPr>
        <w:t xml:space="preserve"> </w:t>
      </w:r>
    </w:p>
    <w:p w14:paraId="57BD35FF" w14:textId="77777777" w:rsidR="00384CE1" w:rsidRPr="00384CE1" w:rsidRDefault="00384CE1" w:rsidP="00384CE1"/>
    <w:sectPr w:rsidR="00384CE1" w:rsidRPr="00384CE1" w:rsidSect="00310B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C6583" w14:textId="77777777" w:rsidR="009C2FFB" w:rsidRDefault="009C2FFB" w:rsidP="00066D2C">
      <w:pPr>
        <w:spacing w:after="0" w:line="240" w:lineRule="auto"/>
      </w:pPr>
      <w:r>
        <w:separator/>
      </w:r>
    </w:p>
  </w:endnote>
  <w:endnote w:type="continuationSeparator" w:id="0">
    <w:p w14:paraId="0957BCC7" w14:textId="77777777" w:rsidR="009C2FFB" w:rsidRDefault="009C2F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48681" w14:textId="77777777" w:rsidR="009C2FFB" w:rsidRDefault="009C2FFB" w:rsidP="00066D2C">
      <w:pPr>
        <w:spacing w:after="0" w:line="240" w:lineRule="auto"/>
      </w:pPr>
      <w:r>
        <w:separator/>
      </w:r>
    </w:p>
  </w:footnote>
  <w:footnote w:type="continuationSeparator" w:id="0">
    <w:p w14:paraId="499391D1" w14:textId="77777777" w:rsidR="009C2FFB" w:rsidRDefault="009C2F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509881696"/>
    <w:docVar w:name="VerbatimVersion" w:val="6.0.0"/>
    <w:docVar w:name="WordVersion" w:val="16.0"/>
  </w:docVars>
  <w:rsids>
    <w:rsidRoot w:val="00310BA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75E"/>
    <w:rsid w:val="000E0913"/>
    <w:rsid w:val="000E13F7"/>
    <w:rsid w:val="000E2525"/>
    <w:rsid w:val="000F5C68"/>
    <w:rsid w:val="000F6390"/>
    <w:rsid w:val="000F6530"/>
    <w:rsid w:val="000F775F"/>
    <w:rsid w:val="001014FC"/>
    <w:rsid w:val="00103405"/>
    <w:rsid w:val="0010417F"/>
    <w:rsid w:val="00105540"/>
    <w:rsid w:val="00105C8A"/>
    <w:rsid w:val="001119CE"/>
    <w:rsid w:val="001128A3"/>
    <w:rsid w:val="00114316"/>
    <w:rsid w:val="001149FE"/>
    <w:rsid w:val="00117F85"/>
    <w:rsid w:val="00117F87"/>
    <w:rsid w:val="001218F5"/>
    <w:rsid w:val="00122202"/>
    <w:rsid w:val="00127061"/>
    <w:rsid w:val="001272F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CCA"/>
    <w:rsid w:val="002573AF"/>
    <w:rsid w:val="00263CC5"/>
    <w:rsid w:val="00266046"/>
    <w:rsid w:val="00271866"/>
    <w:rsid w:val="00276E12"/>
    <w:rsid w:val="00277BB1"/>
    <w:rsid w:val="00281B05"/>
    <w:rsid w:val="00282932"/>
    <w:rsid w:val="00282FFC"/>
    <w:rsid w:val="002878D0"/>
    <w:rsid w:val="00290F1B"/>
    <w:rsid w:val="00291C09"/>
    <w:rsid w:val="00294957"/>
    <w:rsid w:val="002A3018"/>
    <w:rsid w:val="002A4DA5"/>
    <w:rsid w:val="002A57B1"/>
    <w:rsid w:val="002A7A74"/>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BAF"/>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CE1"/>
    <w:rsid w:val="0039157C"/>
    <w:rsid w:val="00392D93"/>
    <w:rsid w:val="00393EF2"/>
    <w:rsid w:val="00394F71"/>
    <w:rsid w:val="00395AC2"/>
    <w:rsid w:val="00396D52"/>
    <w:rsid w:val="003A46B4"/>
    <w:rsid w:val="003A5CE8"/>
    <w:rsid w:val="003A698D"/>
    <w:rsid w:val="003B17B3"/>
    <w:rsid w:val="003B4705"/>
    <w:rsid w:val="003B4F86"/>
    <w:rsid w:val="003B734D"/>
    <w:rsid w:val="003C177C"/>
    <w:rsid w:val="003C251E"/>
    <w:rsid w:val="003C3CCA"/>
    <w:rsid w:val="003C6CA9"/>
    <w:rsid w:val="003C6FA4"/>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84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6E6"/>
    <w:rsid w:val="00500F93"/>
    <w:rsid w:val="005015BF"/>
    <w:rsid w:val="00503593"/>
    <w:rsid w:val="005036B1"/>
    <w:rsid w:val="00511177"/>
    <w:rsid w:val="005125C9"/>
    <w:rsid w:val="00515BDD"/>
    <w:rsid w:val="00521B9F"/>
    <w:rsid w:val="005268F8"/>
    <w:rsid w:val="0053626E"/>
    <w:rsid w:val="005438F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69D"/>
    <w:rsid w:val="005E0F22"/>
    <w:rsid w:val="005E43F7"/>
    <w:rsid w:val="005E5941"/>
    <w:rsid w:val="005E78A2"/>
    <w:rsid w:val="005F5E14"/>
    <w:rsid w:val="00607BD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3F5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CF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D9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2E2"/>
    <w:rsid w:val="0096040F"/>
    <w:rsid w:val="0096145A"/>
    <w:rsid w:val="009632EF"/>
    <w:rsid w:val="0096558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FFB"/>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318"/>
    <w:rsid w:val="00A41505"/>
    <w:rsid w:val="00A4414C"/>
    <w:rsid w:val="00A47EF1"/>
    <w:rsid w:val="00A51D29"/>
    <w:rsid w:val="00A54D46"/>
    <w:rsid w:val="00A5647C"/>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2D3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B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35A"/>
    <w:rsid w:val="00C659E2"/>
    <w:rsid w:val="00C669AD"/>
    <w:rsid w:val="00C671AE"/>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0C7"/>
    <w:rsid w:val="00CC127C"/>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2A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D2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E0F"/>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4D70"/>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FF8BA2"/>
  <w15:chartTrackingRefBased/>
  <w15:docId w15:val="{A2207795-A3FC-4D43-8EBC-A4A26EAA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5582"/>
    <w:rPr>
      <w:rFonts w:ascii="Calibri" w:hAnsi="Calibri" w:cs="Calibri"/>
    </w:rPr>
  </w:style>
  <w:style w:type="paragraph" w:styleId="Heading1">
    <w:name w:val="heading 1"/>
    <w:aliases w:val="Pocket"/>
    <w:basedOn w:val="Normal"/>
    <w:next w:val="Normal"/>
    <w:link w:val="Heading1Char"/>
    <w:qFormat/>
    <w:rsid w:val="009655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55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655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9655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55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655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558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8"/>
    <w:qFormat/>
    <w:rsid w:val="009655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65582"/>
    <w:rPr>
      <w:color w:val="auto"/>
      <w:u w:val="none"/>
    </w:rPr>
  </w:style>
  <w:style w:type="character" w:customStyle="1" w:styleId="Heading1Char">
    <w:name w:val="Heading 1 Char"/>
    <w:aliases w:val="Pocket Char"/>
    <w:basedOn w:val="DefaultParagraphFont"/>
    <w:link w:val="Heading1"/>
    <w:rsid w:val="009655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558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6558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6558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6558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Bold Cite Char,ci,c,Style,Bo"/>
    <w:basedOn w:val="DefaultParagraphFont"/>
    <w:uiPriority w:val="7"/>
    <w:qFormat/>
    <w:rsid w:val="00965582"/>
    <w:rPr>
      <w:b w:val="0"/>
      <w:sz w:val="22"/>
      <w:u w:val="single"/>
    </w:rPr>
  </w:style>
  <w:style w:type="character" w:styleId="Strong">
    <w:name w:val="Strong"/>
    <w:basedOn w:val="DefaultParagraphFont"/>
    <w:uiPriority w:val="22"/>
    <w:semiHidden/>
    <w:qFormat/>
    <w:rsid w:val="00965582"/>
    <w:rPr>
      <w:b/>
      <w:bCs/>
    </w:rPr>
  </w:style>
  <w:style w:type="character" w:styleId="BookTitle">
    <w:name w:val="Book Title"/>
    <w:basedOn w:val="DefaultParagraphFont"/>
    <w:uiPriority w:val="33"/>
    <w:semiHidden/>
    <w:qFormat/>
    <w:rsid w:val="00965582"/>
    <w:rPr>
      <w:b/>
      <w:bCs/>
      <w:i/>
      <w:iCs/>
      <w:spacing w:val="5"/>
    </w:rPr>
  </w:style>
  <w:style w:type="character" w:customStyle="1" w:styleId="Heading5Char">
    <w:name w:val="Heading 5 Char"/>
    <w:basedOn w:val="DefaultParagraphFont"/>
    <w:link w:val="Heading5"/>
    <w:uiPriority w:val="9"/>
    <w:semiHidden/>
    <w:rsid w:val="009655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65582"/>
  </w:style>
  <w:style w:type="paragraph" w:styleId="Header">
    <w:name w:val="header"/>
    <w:basedOn w:val="Normal"/>
    <w:link w:val="HeaderChar"/>
    <w:uiPriority w:val="99"/>
    <w:semiHidden/>
    <w:rsid w:val="009655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5582"/>
    <w:rPr>
      <w:rFonts w:ascii="Calibri" w:hAnsi="Calibri" w:cs="Calibri"/>
    </w:rPr>
  </w:style>
  <w:style w:type="paragraph" w:styleId="Footer">
    <w:name w:val="footer"/>
    <w:basedOn w:val="Normal"/>
    <w:link w:val="FooterChar"/>
    <w:uiPriority w:val="99"/>
    <w:semiHidden/>
    <w:rsid w:val="009655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5582"/>
    <w:rPr>
      <w:rFonts w:ascii="Calibri" w:hAnsi="Calibri" w:cs="Calibri"/>
    </w:rPr>
  </w:style>
  <w:style w:type="paragraph" w:styleId="BodyText">
    <w:name w:val="Body Text"/>
    <w:basedOn w:val="Normal"/>
    <w:link w:val="BodyTextChar"/>
    <w:uiPriority w:val="99"/>
    <w:semiHidden/>
    <w:unhideWhenUsed/>
    <w:rsid w:val="00965582"/>
    <w:pPr>
      <w:spacing w:after="120"/>
    </w:pPr>
  </w:style>
  <w:style w:type="character" w:customStyle="1" w:styleId="BodyTextChar">
    <w:name w:val="Body Text Char"/>
    <w:basedOn w:val="DefaultParagraphFont"/>
    <w:link w:val="BodyText"/>
    <w:uiPriority w:val="99"/>
    <w:semiHidden/>
    <w:rsid w:val="00965582"/>
    <w:rPr>
      <w:rFonts w:ascii="Calibri" w:hAnsi="Calibri" w:cs="Calibri"/>
    </w:rPr>
  </w:style>
  <w:style w:type="paragraph" w:styleId="NoSpacing">
    <w:name w:val="No Spacing"/>
    <w:link w:val="NoSpacingChar"/>
    <w:uiPriority w:val="99"/>
    <w:semiHidden/>
    <w:unhideWhenUsed/>
    <w:qFormat/>
    <w:rsid w:val="009655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6558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TAG "/>
    <w:basedOn w:val="DefaultParagraphFont"/>
    <w:uiPriority w:val="99"/>
    <w:unhideWhenUsed/>
    <w:rsid w:val="00965582"/>
    <w:rPr>
      <w:color w:val="0563C1" w:themeColor="hyperlink"/>
      <w:u w:val="single"/>
    </w:rPr>
  </w:style>
  <w:style w:type="character" w:styleId="UnresolvedMention">
    <w:name w:val="Unresolved Mention"/>
    <w:basedOn w:val="DefaultParagraphFont"/>
    <w:uiPriority w:val="99"/>
    <w:semiHidden/>
    <w:unhideWhenUsed/>
    <w:rsid w:val="00965582"/>
    <w:rPr>
      <w:color w:val="605E5C"/>
      <w:shd w:val="clear" w:color="auto" w:fill="E1DFDD"/>
    </w:rPr>
  </w:style>
  <w:style w:type="paragraph" w:customStyle="1" w:styleId="Emphasis1">
    <w:name w:val="Emphasis1"/>
    <w:basedOn w:val="Normal"/>
    <w:link w:val="Emphasis"/>
    <w:autoRedefine/>
    <w:uiPriority w:val="8"/>
    <w:qFormat/>
    <w:rsid w:val="00607BD7"/>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10.5749/jcritethnstud.3.2.0031" TargetMode="External"/><Relationship Id="rId13" Type="http://schemas.openxmlformats.org/officeDocument/2006/relationships/hyperlink" Target="https://doi-org.proxy.lib.umich.edu/10.1093/oxfordhb/9780190695620.013.2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mbridge.org/core/journals/american-political-science-review/article/apocalypse-from-below-the-dangerous-idea-of-the-end-of-the-world-the-politics-of-the-oppressed-and-antiantiapocalypticism/054311423D0D7BC9E3B7586C894F0CAB"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15/10407391-3821724" TargetMode="External"/><Relationship Id="rId5" Type="http://schemas.openxmlformats.org/officeDocument/2006/relationships/webSettings" Target="webSettings.xml"/><Relationship Id="rId15" Type="http://schemas.openxmlformats.org/officeDocument/2006/relationships/hyperlink" Target="https://www.newscientist.com/letter/dn19567-on-psychoanalysis/" TargetMode="External"/><Relationship Id="rId10" Type="http://schemas.openxmlformats.org/officeDocument/2006/relationships/hyperlink" Target="https://doi-org.proxy.lib.umich.edu/10.1215/9780822385981" TargetMode="External"/><Relationship Id="rId4" Type="http://schemas.openxmlformats.org/officeDocument/2006/relationships/settings" Target="settings.xml"/><Relationship Id="rId9" Type="http://schemas.openxmlformats.org/officeDocument/2006/relationships/hyperlink" Target="https://figshare.le.ac.uk/articles/thesis/Performative_prefigurations_of_post-capitalist_autonomy_in_social_movement_organising_Vulnerability_and_social_reproduction_in_the_German_Autonomen_Movement/17104721" TargetMode="External"/><Relationship Id="rId14" Type="http://schemas.openxmlformats.org/officeDocument/2006/relationships/hyperlink" Target="https://doi.org/10.1353/ams.2021.00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56</TotalTime>
  <Pages>52</Pages>
  <Words>27878</Words>
  <Characters>158909</Characters>
  <Application>Microsoft Office Word</Application>
  <DocSecurity>0</DocSecurity>
  <Lines>1324</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Dongchu Liang</cp:lastModifiedBy>
  <cp:revision>7</cp:revision>
  <dcterms:created xsi:type="dcterms:W3CDTF">2024-07-28T21:24:00Z</dcterms:created>
  <dcterms:modified xsi:type="dcterms:W3CDTF">2024-07-31T01:04:00Z</dcterms:modified>
</cp:coreProperties>
</file>